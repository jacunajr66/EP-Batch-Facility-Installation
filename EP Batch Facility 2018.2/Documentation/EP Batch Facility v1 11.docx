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D3F31" w14:textId="4DD246CA" w:rsidR="003F533F" w:rsidRDefault="0004560D" w:rsidP="003F533F">
      <w:pPr>
        <w:pStyle w:val="CoverTitle"/>
        <w:rPr>
          <w:noProof/>
        </w:rPr>
      </w:pPr>
      <w:r>
        <w:rPr>
          <w:noProof/>
        </w:rPr>
        <w:drawing>
          <wp:anchor distT="0" distB="0" distL="114300" distR="114300" simplePos="0" relativeHeight="251658240" behindDoc="1" locked="0" layoutInCell="1" allowOverlap="1" wp14:anchorId="484FB444" wp14:editId="16F2A474">
            <wp:simplePos x="0" y="0"/>
            <wp:positionH relativeFrom="column">
              <wp:posOffset>2882244</wp:posOffset>
            </wp:positionH>
            <wp:positionV relativeFrom="paragraph">
              <wp:posOffset>-2409825</wp:posOffset>
            </wp:positionV>
            <wp:extent cx="1779311" cy="1362075"/>
            <wp:effectExtent l="19050" t="0" r="0" b="0"/>
            <wp:wrapNone/>
            <wp:docPr id="41" name="Picture 41" descr="JDA_Logo_150dpi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DA_Logo_150dpi 2010"/>
                    <pic:cNvPicPr>
                      <a:picLocks noChangeAspect="1" noChangeArrowheads="1"/>
                    </pic:cNvPicPr>
                  </pic:nvPicPr>
                  <pic:blipFill>
                    <a:blip r:embed="rId12" cstate="print"/>
                    <a:stretch>
                      <a:fillRect/>
                    </a:stretch>
                  </pic:blipFill>
                  <pic:spPr bwMode="auto">
                    <a:xfrm>
                      <a:off x="0" y="0"/>
                      <a:ext cx="1779311" cy="1362075"/>
                    </a:xfrm>
                    <a:prstGeom prst="rect">
                      <a:avLst/>
                    </a:prstGeom>
                    <a:noFill/>
                  </pic:spPr>
                </pic:pic>
              </a:graphicData>
            </a:graphic>
          </wp:anchor>
        </w:drawing>
      </w:r>
    </w:p>
    <w:p w14:paraId="723DED13" w14:textId="77777777" w:rsidR="00871890" w:rsidRPr="00E12D94" w:rsidRDefault="008E4A88" w:rsidP="00E12D94">
      <w:pPr>
        <w:pStyle w:val="CoverTitle"/>
      </w:pPr>
      <w:r>
        <w:rPr>
          <w:noProof/>
        </w:rPr>
        <w:t>EP Batch Facility</w:t>
      </w:r>
    </w:p>
    <w:p w14:paraId="4CBCED89" w14:textId="77777777" w:rsidR="00E12D94" w:rsidRDefault="00E12D94" w:rsidP="00BE53E3">
      <w:pPr>
        <w:pStyle w:val="CoverSubtitle"/>
      </w:pPr>
    </w:p>
    <w:p w14:paraId="06F16F86" w14:textId="77777777" w:rsidR="00987C36" w:rsidRDefault="003D43C6" w:rsidP="00987C36">
      <w:pPr>
        <w:pStyle w:val="CoverSubtitle"/>
      </w:pPr>
      <w:r>
        <w:t>Technical Design Document</w:t>
      </w:r>
    </w:p>
    <w:p w14:paraId="7750177B" w14:textId="77777777" w:rsidR="003D43C6" w:rsidRPr="00311B0E" w:rsidRDefault="003D43C6" w:rsidP="00987C36">
      <w:pPr>
        <w:pStyle w:val="CoverSubtitle"/>
        <w:rPr>
          <w:color w:val="auto"/>
        </w:rPr>
      </w:pPr>
    </w:p>
    <w:p w14:paraId="56A1C58A" w14:textId="4947CB0E" w:rsidR="003D43C6" w:rsidRPr="003D43C6" w:rsidRDefault="00A476BE" w:rsidP="00987C36">
      <w:pPr>
        <w:pStyle w:val="CoverSubtitle"/>
        <w:rPr>
          <w:sz w:val="22"/>
          <w:szCs w:val="22"/>
        </w:rPr>
      </w:pPr>
      <w:r>
        <w:rPr>
          <w:sz w:val="22"/>
          <w:szCs w:val="22"/>
        </w:rPr>
        <w:t>Version 1.</w:t>
      </w:r>
      <w:r w:rsidR="002D6C4D">
        <w:rPr>
          <w:sz w:val="22"/>
          <w:szCs w:val="22"/>
        </w:rPr>
        <w:t>11</w:t>
      </w:r>
      <w:r w:rsidR="0005799D">
        <w:rPr>
          <w:sz w:val="22"/>
          <w:szCs w:val="22"/>
        </w:rPr>
        <w:t xml:space="preserve"> </w:t>
      </w:r>
      <w:r w:rsidR="002130E4">
        <w:rPr>
          <w:sz w:val="22"/>
          <w:szCs w:val="22"/>
        </w:rPr>
        <w:t xml:space="preserve">– </w:t>
      </w:r>
      <w:r w:rsidR="002D6C4D">
        <w:rPr>
          <w:sz w:val="22"/>
          <w:szCs w:val="22"/>
        </w:rPr>
        <w:t>March 20</w:t>
      </w:r>
      <w:r w:rsidR="00F5238A">
        <w:rPr>
          <w:sz w:val="22"/>
          <w:szCs w:val="22"/>
        </w:rPr>
        <w:t>, 2018</w:t>
      </w:r>
    </w:p>
    <w:p w14:paraId="172422B7" w14:textId="77777777" w:rsidR="00372FDE" w:rsidRPr="009151C9" w:rsidRDefault="0004560D" w:rsidP="009151C9">
      <w:r>
        <w:rPr>
          <w:noProof/>
        </w:rPr>
        <w:drawing>
          <wp:anchor distT="0" distB="0" distL="114300" distR="114300" simplePos="0" relativeHeight="251657216" behindDoc="0" locked="1" layoutInCell="1" allowOverlap="1" wp14:anchorId="48ED56BC" wp14:editId="5425566B">
            <wp:simplePos x="0" y="0"/>
            <wp:positionH relativeFrom="page">
              <wp:posOffset>-6350</wp:posOffset>
            </wp:positionH>
            <wp:positionV relativeFrom="page">
              <wp:posOffset>6454140</wp:posOffset>
            </wp:positionV>
            <wp:extent cx="7786370" cy="2660650"/>
            <wp:effectExtent l="19050" t="0" r="5080" b="0"/>
            <wp:wrapNone/>
            <wp:docPr id="40" name="Picture 40" descr="JDA Corp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DA Corporate"/>
                    <pic:cNvPicPr>
                      <a:picLocks noChangeAspect="1" noChangeArrowheads="1"/>
                    </pic:cNvPicPr>
                  </pic:nvPicPr>
                  <pic:blipFill>
                    <a:blip r:embed="rId13" cstate="print"/>
                    <a:stretch>
                      <a:fillRect/>
                    </a:stretch>
                  </pic:blipFill>
                  <pic:spPr bwMode="auto">
                    <a:xfrm>
                      <a:off x="0" y="0"/>
                      <a:ext cx="7786370" cy="2660650"/>
                    </a:xfrm>
                    <a:prstGeom prst="rect">
                      <a:avLst/>
                    </a:prstGeom>
                    <a:noFill/>
                  </pic:spPr>
                </pic:pic>
              </a:graphicData>
            </a:graphic>
          </wp:anchor>
        </w:drawing>
      </w:r>
    </w:p>
    <w:p w14:paraId="60548951" w14:textId="77777777" w:rsidR="00274429" w:rsidRDefault="00274429" w:rsidP="007E2FDB">
      <w:pPr>
        <w:pStyle w:val="Heading1"/>
        <w:sectPr w:rsidR="00274429" w:rsidSect="00C668E6">
          <w:headerReference w:type="default" r:id="rId14"/>
          <w:footerReference w:type="even" r:id="rId15"/>
          <w:footerReference w:type="default" r:id="rId16"/>
          <w:headerReference w:type="first" r:id="rId17"/>
          <w:pgSz w:w="12240" w:h="15840" w:code="1"/>
          <w:pgMar w:top="4320" w:right="1080" w:bottom="1440" w:left="4320" w:header="720" w:footer="720" w:gutter="0"/>
          <w:cols w:space="720"/>
          <w:titlePg/>
          <w:docGrid w:linePitch="360"/>
        </w:sectPr>
      </w:pPr>
    </w:p>
    <w:p w14:paraId="2624C32A" w14:textId="77777777" w:rsidR="004D5C28" w:rsidRDefault="004D5C28" w:rsidP="00502FB5">
      <w:pPr>
        <w:pStyle w:val="LegalNotice"/>
      </w:pPr>
    </w:p>
    <w:p w14:paraId="6B5FFAD2" w14:textId="77777777" w:rsidR="004D5C28" w:rsidRDefault="004D5C28" w:rsidP="00502FB5">
      <w:pPr>
        <w:pStyle w:val="LegalNotice"/>
      </w:pPr>
    </w:p>
    <w:p w14:paraId="5C263EF3" w14:textId="77777777" w:rsidR="004D5C28" w:rsidRDefault="004D5C28" w:rsidP="00502FB5">
      <w:pPr>
        <w:pStyle w:val="LegalNotice"/>
      </w:pPr>
    </w:p>
    <w:p w14:paraId="4249E970" w14:textId="77777777" w:rsidR="004D5C28" w:rsidRDefault="004D5C28" w:rsidP="00502FB5">
      <w:pPr>
        <w:pStyle w:val="LegalNotice"/>
      </w:pPr>
    </w:p>
    <w:p w14:paraId="288D3C84" w14:textId="77777777" w:rsidR="004D5C28" w:rsidRDefault="004D5C28" w:rsidP="00502FB5">
      <w:pPr>
        <w:pStyle w:val="LegalNotice"/>
      </w:pPr>
    </w:p>
    <w:p w14:paraId="4D574ABA" w14:textId="77777777" w:rsidR="004D5C28" w:rsidRDefault="004D5C28" w:rsidP="00502FB5">
      <w:pPr>
        <w:pStyle w:val="LegalNotice"/>
      </w:pPr>
    </w:p>
    <w:p w14:paraId="28DA92F2" w14:textId="77777777" w:rsidR="004D5C28" w:rsidRDefault="004D5C28" w:rsidP="00502FB5">
      <w:pPr>
        <w:pStyle w:val="LegalNotice"/>
      </w:pPr>
    </w:p>
    <w:p w14:paraId="64440B6E" w14:textId="77777777" w:rsidR="004D5C28" w:rsidRDefault="004D5C28" w:rsidP="00502FB5">
      <w:pPr>
        <w:pStyle w:val="LegalNotice"/>
      </w:pPr>
    </w:p>
    <w:p w14:paraId="217759AC" w14:textId="77777777" w:rsidR="004D5C28" w:rsidRDefault="004D5C28" w:rsidP="00502FB5">
      <w:pPr>
        <w:pStyle w:val="LegalNotice"/>
      </w:pPr>
    </w:p>
    <w:p w14:paraId="7AB7E5BC" w14:textId="77777777" w:rsidR="00270AD2" w:rsidRPr="0084676A" w:rsidRDefault="00270AD2" w:rsidP="00502FB5">
      <w:pPr>
        <w:pStyle w:val="LegalNotice"/>
      </w:pPr>
      <w:r w:rsidRPr="0084676A">
        <w:t>Legal Notice</w:t>
      </w:r>
    </w:p>
    <w:p w14:paraId="7BF55DB8" w14:textId="68F844EA" w:rsidR="00787D63" w:rsidRPr="00561A37" w:rsidRDefault="00512C2D" w:rsidP="00561A37">
      <w:pPr>
        <w:pStyle w:val="Footer"/>
      </w:pPr>
      <w:r>
        <w:t>Copyright © 2014</w:t>
      </w:r>
      <w:r w:rsidR="004D5C28" w:rsidRPr="00561A37">
        <w:t>, JDA Software Group, Inc. All rights reserved. JDA is a Registered Trademark of JDA Software Group, Inc. All other company and product names may be Trademarks, Registered Trademarks or Service Marks of the companies with which they are associated. JDA reserves the right at any time and without notice to change these materials or any of the functions, features or specifications of any of the software described herein. JDA shall have no warranty obligation with respect to these materials or the software described herein, except as approved in JDA’s Software License Agreement with an authorized licensee.</w:t>
      </w:r>
    </w:p>
    <w:p w14:paraId="0F1968F0" w14:textId="77777777" w:rsidR="00DE6135" w:rsidRPr="00561A37" w:rsidRDefault="00DE6135" w:rsidP="00561A37">
      <w:pPr>
        <w:pStyle w:val="Footer"/>
        <w:sectPr w:rsidR="00DE6135" w:rsidRPr="00561A37" w:rsidSect="00C668E6">
          <w:headerReference w:type="default" r:id="rId18"/>
          <w:headerReference w:type="first" r:id="rId19"/>
          <w:footerReference w:type="first" r:id="rId20"/>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p w14:paraId="619B37FC" w14:textId="295547EF" w:rsidR="00C83706"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509342513" w:history="1">
        <w:r w:rsidR="00C83706" w:rsidRPr="00B92A0B">
          <w:rPr>
            <w:rStyle w:val="Hyperlink"/>
            <w:noProof/>
          </w:rPr>
          <w:t>Document Control</w:t>
        </w:r>
        <w:r w:rsidR="00C83706">
          <w:rPr>
            <w:noProof/>
            <w:webHidden/>
          </w:rPr>
          <w:tab/>
        </w:r>
        <w:r w:rsidR="00C83706">
          <w:rPr>
            <w:noProof/>
            <w:webHidden/>
          </w:rPr>
          <w:fldChar w:fldCharType="begin"/>
        </w:r>
        <w:r w:rsidR="00C83706">
          <w:rPr>
            <w:noProof/>
            <w:webHidden/>
          </w:rPr>
          <w:instrText xml:space="preserve"> PAGEREF _Toc509342513 \h </w:instrText>
        </w:r>
        <w:r w:rsidR="00C83706">
          <w:rPr>
            <w:noProof/>
            <w:webHidden/>
          </w:rPr>
        </w:r>
        <w:r w:rsidR="00C83706">
          <w:rPr>
            <w:noProof/>
            <w:webHidden/>
          </w:rPr>
          <w:fldChar w:fldCharType="separate"/>
        </w:r>
        <w:r w:rsidR="00C83706">
          <w:rPr>
            <w:noProof/>
            <w:webHidden/>
          </w:rPr>
          <w:t>1</w:t>
        </w:r>
        <w:r w:rsidR="00C83706">
          <w:rPr>
            <w:noProof/>
            <w:webHidden/>
          </w:rPr>
          <w:fldChar w:fldCharType="end"/>
        </w:r>
      </w:hyperlink>
    </w:p>
    <w:p w14:paraId="1ABFAA12" w14:textId="0B0C97A0" w:rsidR="00C83706" w:rsidRDefault="00C83706">
      <w:pPr>
        <w:pStyle w:val="TOC1"/>
        <w:tabs>
          <w:tab w:val="left" w:pos="2160"/>
          <w:tab w:val="right" w:leader="dot" w:pos="9350"/>
        </w:tabs>
        <w:rPr>
          <w:rFonts w:eastAsiaTheme="minorEastAsia" w:cstheme="minorBidi"/>
          <w:b w:val="0"/>
          <w:bCs w:val="0"/>
          <w:caps w:val="0"/>
          <w:noProof/>
          <w:color w:val="auto"/>
          <w:sz w:val="22"/>
          <w:szCs w:val="22"/>
        </w:rPr>
      </w:pPr>
      <w:hyperlink w:anchor="_Toc509342514" w:history="1">
        <w:r w:rsidRPr="00B92A0B">
          <w:rPr>
            <w:rStyle w:val="Hyperlink"/>
            <w:noProof/>
          </w:rPr>
          <w:t>The EP Batch Facility</w:t>
        </w:r>
        <w:r>
          <w:rPr>
            <w:rFonts w:eastAsiaTheme="minorEastAsia" w:cstheme="minorBidi"/>
            <w:b w:val="0"/>
            <w:bCs w:val="0"/>
            <w:caps w:val="0"/>
            <w:noProof/>
            <w:color w:val="auto"/>
            <w:sz w:val="22"/>
            <w:szCs w:val="22"/>
          </w:rPr>
          <w:tab/>
        </w:r>
        <w:r w:rsidRPr="00B92A0B">
          <w:rPr>
            <w:rStyle w:val="Hyperlink"/>
            <w:noProof/>
          </w:rPr>
          <w:t>Section 1</w:t>
        </w:r>
        <w:r>
          <w:rPr>
            <w:noProof/>
            <w:webHidden/>
          </w:rPr>
          <w:tab/>
        </w:r>
        <w:r>
          <w:rPr>
            <w:noProof/>
            <w:webHidden/>
          </w:rPr>
          <w:fldChar w:fldCharType="begin"/>
        </w:r>
        <w:r>
          <w:rPr>
            <w:noProof/>
            <w:webHidden/>
          </w:rPr>
          <w:instrText xml:space="preserve"> PAGEREF _Toc509342514 \h </w:instrText>
        </w:r>
        <w:r>
          <w:rPr>
            <w:noProof/>
            <w:webHidden/>
          </w:rPr>
        </w:r>
        <w:r>
          <w:rPr>
            <w:noProof/>
            <w:webHidden/>
          </w:rPr>
          <w:fldChar w:fldCharType="separate"/>
        </w:r>
        <w:r>
          <w:rPr>
            <w:noProof/>
            <w:webHidden/>
          </w:rPr>
          <w:t>2</w:t>
        </w:r>
        <w:r>
          <w:rPr>
            <w:noProof/>
            <w:webHidden/>
          </w:rPr>
          <w:fldChar w:fldCharType="end"/>
        </w:r>
      </w:hyperlink>
    </w:p>
    <w:p w14:paraId="45EC411E" w14:textId="6E053405" w:rsidR="00C83706" w:rsidRDefault="00C83706">
      <w:pPr>
        <w:pStyle w:val="TOC2"/>
        <w:tabs>
          <w:tab w:val="right" w:leader="dot" w:pos="9350"/>
        </w:tabs>
        <w:rPr>
          <w:rFonts w:eastAsiaTheme="minorEastAsia" w:cstheme="minorBidi"/>
          <w:smallCaps w:val="0"/>
          <w:noProof/>
          <w:color w:val="auto"/>
          <w:sz w:val="22"/>
          <w:szCs w:val="22"/>
        </w:rPr>
      </w:pPr>
      <w:hyperlink w:anchor="_Toc509342515" w:history="1">
        <w:r w:rsidRPr="00B92A0B">
          <w:rPr>
            <w:rStyle w:val="Hyperlink"/>
            <w:noProof/>
          </w:rPr>
          <w:t>What is the EP Batch Facility?</w:t>
        </w:r>
        <w:r>
          <w:rPr>
            <w:noProof/>
            <w:webHidden/>
          </w:rPr>
          <w:tab/>
        </w:r>
        <w:r>
          <w:rPr>
            <w:noProof/>
            <w:webHidden/>
          </w:rPr>
          <w:fldChar w:fldCharType="begin"/>
        </w:r>
        <w:r>
          <w:rPr>
            <w:noProof/>
            <w:webHidden/>
          </w:rPr>
          <w:instrText xml:space="preserve"> PAGEREF _Toc509342515 \h </w:instrText>
        </w:r>
        <w:r>
          <w:rPr>
            <w:noProof/>
            <w:webHidden/>
          </w:rPr>
        </w:r>
        <w:r>
          <w:rPr>
            <w:noProof/>
            <w:webHidden/>
          </w:rPr>
          <w:fldChar w:fldCharType="separate"/>
        </w:r>
        <w:r>
          <w:rPr>
            <w:noProof/>
            <w:webHidden/>
          </w:rPr>
          <w:t>2</w:t>
        </w:r>
        <w:r>
          <w:rPr>
            <w:noProof/>
            <w:webHidden/>
          </w:rPr>
          <w:fldChar w:fldCharType="end"/>
        </w:r>
      </w:hyperlink>
    </w:p>
    <w:p w14:paraId="138AE7CE" w14:textId="5617F0CD" w:rsidR="00C83706" w:rsidRDefault="00C83706">
      <w:pPr>
        <w:pStyle w:val="TOC2"/>
        <w:tabs>
          <w:tab w:val="right" w:leader="dot" w:pos="9350"/>
        </w:tabs>
        <w:rPr>
          <w:rFonts w:eastAsiaTheme="minorEastAsia" w:cstheme="minorBidi"/>
          <w:smallCaps w:val="0"/>
          <w:noProof/>
          <w:color w:val="auto"/>
          <w:sz w:val="22"/>
          <w:szCs w:val="22"/>
        </w:rPr>
      </w:pPr>
      <w:hyperlink w:anchor="_Toc509342516" w:history="1">
        <w:r w:rsidRPr="00B92A0B">
          <w:rPr>
            <w:rStyle w:val="Hyperlink"/>
            <w:noProof/>
          </w:rPr>
          <w:t>EP Batch Facility Architecture Illustrated</w:t>
        </w:r>
        <w:r>
          <w:rPr>
            <w:noProof/>
            <w:webHidden/>
          </w:rPr>
          <w:tab/>
        </w:r>
        <w:r>
          <w:rPr>
            <w:noProof/>
            <w:webHidden/>
          </w:rPr>
          <w:fldChar w:fldCharType="begin"/>
        </w:r>
        <w:r>
          <w:rPr>
            <w:noProof/>
            <w:webHidden/>
          </w:rPr>
          <w:instrText xml:space="preserve"> PAGEREF _Toc509342516 \h </w:instrText>
        </w:r>
        <w:r>
          <w:rPr>
            <w:noProof/>
            <w:webHidden/>
          </w:rPr>
        </w:r>
        <w:r>
          <w:rPr>
            <w:noProof/>
            <w:webHidden/>
          </w:rPr>
          <w:fldChar w:fldCharType="separate"/>
        </w:r>
        <w:r>
          <w:rPr>
            <w:noProof/>
            <w:webHidden/>
          </w:rPr>
          <w:t>2</w:t>
        </w:r>
        <w:r>
          <w:rPr>
            <w:noProof/>
            <w:webHidden/>
          </w:rPr>
          <w:fldChar w:fldCharType="end"/>
        </w:r>
      </w:hyperlink>
    </w:p>
    <w:p w14:paraId="52EB7D63" w14:textId="2ED147A4" w:rsidR="00C83706" w:rsidRDefault="00C83706">
      <w:pPr>
        <w:pStyle w:val="TOC2"/>
        <w:tabs>
          <w:tab w:val="right" w:leader="dot" w:pos="9350"/>
        </w:tabs>
        <w:rPr>
          <w:rFonts w:eastAsiaTheme="minorEastAsia" w:cstheme="minorBidi"/>
          <w:smallCaps w:val="0"/>
          <w:noProof/>
          <w:color w:val="auto"/>
          <w:sz w:val="22"/>
          <w:szCs w:val="22"/>
        </w:rPr>
      </w:pPr>
      <w:hyperlink w:anchor="_Toc509342517" w:history="1">
        <w:r w:rsidRPr="00B92A0B">
          <w:rPr>
            <w:rStyle w:val="Hyperlink"/>
            <w:noProof/>
          </w:rPr>
          <w:t>What is the Adhoc Batch Facility?</w:t>
        </w:r>
        <w:r>
          <w:rPr>
            <w:noProof/>
            <w:webHidden/>
          </w:rPr>
          <w:tab/>
        </w:r>
        <w:r>
          <w:rPr>
            <w:noProof/>
            <w:webHidden/>
          </w:rPr>
          <w:fldChar w:fldCharType="begin"/>
        </w:r>
        <w:r>
          <w:rPr>
            <w:noProof/>
            <w:webHidden/>
          </w:rPr>
          <w:instrText xml:space="preserve"> PAGEREF _Toc509342517 \h </w:instrText>
        </w:r>
        <w:r>
          <w:rPr>
            <w:noProof/>
            <w:webHidden/>
          </w:rPr>
        </w:r>
        <w:r>
          <w:rPr>
            <w:noProof/>
            <w:webHidden/>
          </w:rPr>
          <w:fldChar w:fldCharType="separate"/>
        </w:r>
        <w:r>
          <w:rPr>
            <w:noProof/>
            <w:webHidden/>
          </w:rPr>
          <w:t>3</w:t>
        </w:r>
        <w:r>
          <w:rPr>
            <w:noProof/>
            <w:webHidden/>
          </w:rPr>
          <w:fldChar w:fldCharType="end"/>
        </w:r>
      </w:hyperlink>
    </w:p>
    <w:p w14:paraId="2F36179B" w14:textId="01275E2E" w:rsidR="00C83706" w:rsidRDefault="00C83706">
      <w:pPr>
        <w:pStyle w:val="TOC2"/>
        <w:tabs>
          <w:tab w:val="right" w:leader="dot" w:pos="9350"/>
        </w:tabs>
        <w:rPr>
          <w:rFonts w:eastAsiaTheme="minorEastAsia" w:cstheme="minorBidi"/>
          <w:smallCaps w:val="0"/>
          <w:noProof/>
          <w:color w:val="auto"/>
          <w:sz w:val="22"/>
          <w:szCs w:val="22"/>
        </w:rPr>
      </w:pPr>
      <w:hyperlink w:anchor="_Toc509342518" w:history="1">
        <w:r w:rsidRPr="00B92A0B">
          <w:rPr>
            <w:rStyle w:val="Hyperlink"/>
            <w:noProof/>
          </w:rPr>
          <w:t>Adhoc Batch Facility Architecture Illustrated</w:t>
        </w:r>
        <w:r>
          <w:rPr>
            <w:noProof/>
            <w:webHidden/>
          </w:rPr>
          <w:tab/>
        </w:r>
        <w:r>
          <w:rPr>
            <w:noProof/>
            <w:webHidden/>
          </w:rPr>
          <w:fldChar w:fldCharType="begin"/>
        </w:r>
        <w:r>
          <w:rPr>
            <w:noProof/>
            <w:webHidden/>
          </w:rPr>
          <w:instrText xml:space="preserve"> PAGEREF _Toc509342518 \h </w:instrText>
        </w:r>
        <w:r>
          <w:rPr>
            <w:noProof/>
            <w:webHidden/>
          </w:rPr>
        </w:r>
        <w:r>
          <w:rPr>
            <w:noProof/>
            <w:webHidden/>
          </w:rPr>
          <w:fldChar w:fldCharType="separate"/>
        </w:r>
        <w:r>
          <w:rPr>
            <w:noProof/>
            <w:webHidden/>
          </w:rPr>
          <w:t>3</w:t>
        </w:r>
        <w:r>
          <w:rPr>
            <w:noProof/>
            <w:webHidden/>
          </w:rPr>
          <w:fldChar w:fldCharType="end"/>
        </w:r>
      </w:hyperlink>
    </w:p>
    <w:p w14:paraId="49346A94" w14:textId="21821445" w:rsidR="00C83706" w:rsidRDefault="00C83706">
      <w:pPr>
        <w:pStyle w:val="TOC1"/>
        <w:tabs>
          <w:tab w:val="left" w:pos="2776"/>
          <w:tab w:val="right" w:leader="dot" w:pos="9350"/>
        </w:tabs>
        <w:rPr>
          <w:rFonts w:eastAsiaTheme="minorEastAsia" w:cstheme="minorBidi"/>
          <w:b w:val="0"/>
          <w:bCs w:val="0"/>
          <w:caps w:val="0"/>
          <w:noProof/>
          <w:color w:val="auto"/>
          <w:sz w:val="22"/>
          <w:szCs w:val="22"/>
        </w:rPr>
      </w:pPr>
      <w:hyperlink w:anchor="_Toc509342519" w:history="1">
        <w:r w:rsidRPr="00B92A0B">
          <w:rPr>
            <w:rStyle w:val="Hyperlink"/>
            <w:noProof/>
          </w:rPr>
          <w:t xml:space="preserve">The EP Batch Environment </w:t>
        </w:r>
        <w:r>
          <w:rPr>
            <w:rFonts w:eastAsiaTheme="minorEastAsia" w:cstheme="minorBidi"/>
            <w:b w:val="0"/>
            <w:bCs w:val="0"/>
            <w:caps w:val="0"/>
            <w:noProof/>
            <w:color w:val="auto"/>
            <w:sz w:val="22"/>
            <w:szCs w:val="22"/>
          </w:rPr>
          <w:tab/>
        </w:r>
        <w:r w:rsidRPr="00B92A0B">
          <w:rPr>
            <w:rStyle w:val="Hyperlink"/>
            <w:noProof/>
          </w:rPr>
          <w:t>Section 2</w:t>
        </w:r>
        <w:r>
          <w:rPr>
            <w:noProof/>
            <w:webHidden/>
          </w:rPr>
          <w:tab/>
        </w:r>
        <w:r>
          <w:rPr>
            <w:noProof/>
            <w:webHidden/>
          </w:rPr>
          <w:fldChar w:fldCharType="begin"/>
        </w:r>
        <w:r>
          <w:rPr>
            <w:noProof/>
            <w:webHidden/>
          </w:rPr>
          <w:instrText xml:space="preserve"> PAGEREF _Toc509342519 \h </w:instrText>
        </w:r>
        <w:r>
          <w:rPr>
            <w:noProof/>
            <w:webHidden/>
          </w:rPr>
        </w:r>
        <w:r>
          <w:rPr>
            <w:noProof/>
            <w:webHidden/>
          </w:rPr>
          <w:fldChar w:fldCharType="separate"/>
        </w:r>
        <w:r>
          <w:rPr>
            <w:noProof/>
            <w:webHidden/>
          </w:rPr>
          <w:t>4</w:t>
        </w:r>
        <w:r>
          <w:rPr>
            <w:noProof/>
            <w:webHidden/>
          </w:rPr>
          <w:fldChar w:fldCharType="end"/>
        </w:r>
      </w:hyperlink>
    </w:p>
    <w:p w14:paraId="7AE97E5D" w14:textId="274A2A53" w:rsidR="00C83706" w:rsidRDefault="00C83706">
      <w:pPr>
        <w:pStyle w:val="TOC2"/>
        <w:tabs>
          <w:tab w:val="right" w:leader="dot" w:pos="9350"/>
        </w:tabs>
        <w:rPr>
          <w:rFonts w:eastAsiaTheme="minorEastAsia" w:cstheme="minorBidi"/>
          <w:smallCaps w:val="0"/>
          <w:noProof/>
          <w:color w:val="auto"/>
          <w:sz w:val="22"/>
          <w:szCs w:val="22"/>
        </w:rPr>
      </w:pPr>
      <w:hyperlink w:anchor="_Toc509342520" w:history="1">
        <w:r w:rsidRPr="00B92A0B">
          <w:rPr>
            <w:rStyle w:val="Hyperlink"/>
            <w:noProof/>
          </w:rPr>
          <w:t>Batch Command Console Applications</w:t>
        </w:r>
        <w:r>
          <w:rPr>
            <w:noProof/>
            <w:webHidden/>
          </w:rPr>
          <w:tab/>
        </w:r>
        <w:r>
          <w:rPr>
            <w:noProof/>
            <w:webHidden/>
          </w:rPr>
          <w:fldChar w:fldCharType="begin"/>
        </w:r>
        <w:r>
          <w:rPr>
            <w:noProof/>
            <w:webHidden/>
          </w:rPr>
          <w:instrText xml:space="preserve"> PAGEREF _Toc509342520 \h </w:instrText>
        </w:r>
        <w:r>
          <w:rPr>
            <w:noProof/>
            <w:webHidden/>
          </w:rPr>
        </w:r>
        <w:r>
          <w:rPr>
            <w:noProof/>
            <w:webHidden/>
          </w:rPr>
          <w:fldChar w:fldCharType="separate"/>
        </w:r>
        <w:r>
          <w:rPr>
            <w:noProof/>
            <w:webHidden/>
          </w:rPr>
          <w:t>4</w:t>
        </w:r>
        <w:r>
          <w:rPr>
            <w:noProof/>
            <w:webHidden/>
          </w:rPr>
          <w:fldChar w:fldCharType="end"/>
        </w:r>
      </w:hyperlink>
    </w:p>
    <w:p w14:paraId="6AA1A461" w14:textId="2735E282" w:rsidR="00C83706" w:rsidRDefault="00C83706">
      <w:pPr>
        <w:pStyle w:val="TOC2"/>
        <w:tabs>
          <w:tab w:val="right" w:leader="dot" w:pos="9350"/>
        </w:tabs>
        <w:rPr>
          <w:rFonts w:eastAsiaTheme="minorEastAsia" w:cstheme="minorBidi"/>
          <w:smallCaps w:val="0"/>
          <w:noProof/>
          <w:color w:val="auto"/>
          <w:sz w:val="22"/>
          <w:szCs w:val="22"/>
        </w:rPr>
      </w:pPr>
      <w:hyperlink w:anchor="_Toc509342521" w:history="1">
        <w:r w:rsidRPr="00B92A0B">
          <w:rPr>
            <w:rStyle w:val="Hyperlink"/>
            <w:noProof/>
          </w:rPr>
          <w:t>EKBF Server Commands</w:t>
        </w:r>
        <w:r>
          <w:rPr>
            <w:noProof/>
            <w:webHidden/>
          </w:rPr>
          <w:tab/>
        </w:r>
        <w:r>
          <w:rPr>
            <w:noProof/>
            <w:webHidden/>
          </w:rPr>
          <w:fldChar w:fldCharType="begin"/>
        </w:r>
        <w:r>
          <w:rPr>
            <w:noProof/>
            <w:webHidden/>
          </w:rPr>
          <w:instrText xml:space="preserve"> PAGEREF _Toc509342521 \h </w:instrText>
        </w:r>
        <w:r>
          <w:rPr>
            <w:noProof/>
            <w:webHidden/>
          </w:rPr>
        </w:r>
        <w:r>
          <w:rPr>
            <w:noProof/>
            <w:webHidden/>
          </w:rPr>
          <w:fldChar w:fldCharType="separate"/>
        </w:r>
        <w:r>
          <w:rPr>
            <w:noProof/>
            <w:webHidden/>
          </w:rPr>
          <w:t>4</w:t>
        </w:r>
        <w:r>
          <w:rPr>
            <w:noProof/>
            <w:webHidden/>
          </w:rPr>
          <w:fldChar w:fldCharType="end"/>
        </w:r>
      </w:hyperlink>
    </w:p>
    <w:p w14:paraId="562BFAF9" w14:textId="7D09CD99" w:rsidR="00C83706" w:rsidRDefault="00C83706">
      <w:pPr>
        <w:pStyle w:val="TOC2"/>
        <w:tabs>
          <w:tab w:val="right" w:leader="dot" w:pos="9350"/>
        </w:tabs>
        <w:rPr>
          <w:rFonts w:eastAsiaTheme="minorEastAsia" w:cstheme="minorBidi"/>
          <w:smallCaps w:val="0"/>
          <w:noProof/>
          <w:color w:val="auto"/>
          <w:sz w:val="22"/>
          <w:szCs w:val="22"/>
        </w:rPr>
      </w:pPr>
      <w:hyperlink w:anchor="_Toc509342522" w:history="1">
        <w:r w:rsidRPr="00B92A0B">
          <w:rPr>
            <w:rStyle w:val="Hyperlink"/>
            <w:noProof/>
          </w:rPr>
          <w:t>Batch Scripts</w:t>
        </w:r>
        <w:r>
          <w:rPr>
            <w:noProof/>
            <w:webHidden/>
          </w:rPr>
          <w:tab/>
        </w:r>
        <w:r>
          <w:rPr>
            <w:noProof/>
            <w:webHidden/>
          </w:rPr>
          <w:fldChar w:fldCharType="begin"/>
        </w:r>
        <w:r>
          <w:rPr>
            <w:noProof/>
            <w:webHidden/>
          </w:rPr>
          <w:instrText xml:space="preserve"> PAGEREF _Toc509342522 \h </w:instrText>
        </w:r>
        <w:r>
          <w:rPr>
            <w:noProof/>
            <w:webHidden/>
          </w:rPr>
        </w:r>
        <w:r>
          <w:rPr>
            <w:noProof/>
            <w:webHidden/>
          </w:rPr>
          <w:fldChar w:fldCharType="separate"/>
        </w:r>
        <w:r>
          <w:rPr>
            <w:noProof/>
            <w:webHidden/>
          </w:rPr>
          <w:t>4</w:t>
        </w:r>
        <w:r>
          <w:rPr>
            <w:noProof/>
            <w:webHidden/>
          </w:rPr>
          <w:fldChar w:fldCharType="end"/>
        </w:r>
      </w:hyperlink>
    </w:p>
    <w:p w14:paraId="70480536" w14:textId="234BF60A" w:rsidR="00C83706" w:rsidRDefault="00C83706">
      <w:pPr>
        <w:pStyle w:val="TOC2"/>
        <w:tabs>
          <w:tab w:val="right" w:leader="dot" w:pos="9350"/>
        </w:tabs>
        <w:rPr>
          <w:rFonts w:eastAsiaTheme="minorEastAsia" w:cstheme="minorBidi"/>
          <w:smallCaps w:val="0"/>
          <w:noProof/>
          <w:color w:val="auto"/>
          <w:sz w:val="22"/>
          <w:szCs w:val="22"/>
        </w:rPr>
      </w:pPr>
      <w:hyperlink w:anchor="_Toc509342523" w:history="1">
        <w:r w:rsidRPr="00B92A0B">
          <w:rPr>
            <w:rStyle w:val="Hyperlink"/>
            <w:noProof/>
          </w:rPr>
          <w:t>EP Batch Service</w:t>
        </w:r>
        <w:r>
          <w:rPr>
            <w:noProof/>
            <w:webHidden/>
          </w:rPr>
          <w:tab/>
        </w:r>
        <w:r>
          <w:rPr>
            <w:noProof/>
            <w:webHidden/>
          </w:rPr>
          <w:fldChar w:fldCharType="begin"/>
        </w:r>
        <w:r>
          <w:rPr>
            <w:noProof/>
            <w:webHidden/>
          </w:rPr>
          <w:instrText xml:space="preserve"> PAGEREF _Toc509342523 \h </w:instrText>
        </w:r>
        <w:r>
          <w:rPr>
            <w:noProof/>
            <w:webHidden/>
          </w:rPr>
        </w:r>
        <w:r>
          <w:rPr>
            <w:noProof/>
            <w:webHidden/>
          </w:rPr>
          <w:fldChar w:fldCharType="separate"/>
        </w:r>
        <w:r>
          <w:rPr>
            <w:noProof/>
            <w:webHidden/>
          </w:rPr>
          <w:t>5</w:t>
        </w:r>
        <w:r>
          <w:rPr>
            <w:noProof/>
            <w:webHidden/>
          </w:rPr>
          <w:fldChar w:fldCharType="end"/>
        </w:r>
      </w:hyperlink>
    </w:p>
    <w:p w14:paraId="15FCD1E5" w14:textId="248A2C33" w:rsidR="00C83706" w:rsidRDefault="00C83706">
      <w:pPr>
        <w:pStyle w:val="TOC2"/>
        <w:tabs>
          <w:tab w:val="right" w:leader="dot" w:pos="9350"/>
        </w:tabs>
        <w:rPr>
          <w:rFonts w:eastAsiaTheme="minorEastAsia" w:cstheme="minorBidi"/>
          <w:smallCaps w:val="0"/>
          <w:noProof/>
          <w:color w:val="auto"/>
          <w:sz w:val="22"/>
          <w:szCs w:val="22"/>
        </w:rPr>
      </w:pPr>
      <w:hyperlink w:anchor="_Toc509342524" w:history="1">
        <w:r w:rsidRPr="00B92A0B">
          <w:rPr>
            <w:rStyle w:val="Hyperlink"/>
            <w:noProof/>
          </w:rPr>
          <w:t>EP Batch Client</w:t>
        </w:r>
        <w:r>
          <w:rPr>
            <w:noProof/>
            <w:webHidden/>
          </w:rPr>
          <w:tab/>
        </w:r>
        <w:r>
          <w:rPr>
            <w:noProof/>
            <w:webHidden/>
          </w:rPr>
          <w:fldChar w:fldCharType="begin"/>
        </w:r>
        <w:r>
          <w:rPr>
            <w:noProof/>
            <w:webHidden/>
          </w:rPr>
          <w:instrText xml:space="preserve"> PAGEREF _Toc509342524 \h </w:instrText>
        </w:r>
        <w:r>
          <w:rPr>
            <w:noProof/>
            <w:webHidden/>
          </w:rPr>
        </w:r>
        <w:r>
          <w:rPr>
            <w:noProof/>
            <w:webHidden/>
          </w:rPr>
          <w:fldChar w:fldCharType="separate"/>
        </w:r>
        <w:r>
          <w:rPr>
            <w:noProof/>
            <w:webHidden/>
          </w:rPr>
          <w:t>5</w:t>
        </w:r>
        <w:r>
          <w:rPr>
            <w:noProof/>
            <w:webHidden/>
          </w:rPr>
          <w:fldChar w:fldCharType="end"/>
        </w:r>
      </w:hyperlink>
    </w:p>
    <w:p w14:paraId="1F0CF99D" w14:textId="3568849D" w:rsidR="00C83706" w:rsidRDefault="00C83706">
      <w:pPr>
        <w:pStyle w:val="TOC2"/>
        <w:tabs>
          <w:tab w:val="right" w:leader="dot" w:pos="9350"/>
        </w:tabs>
        <w:rPr>
          <w:rFonts w:eastAsiaTheme="minorEastAsia" w:cstheme="minorBidi"/>
          <w:smallCaps w:val="0"/>
          <w:noProof/>
          <w:color w:val="auto"/>
          <w:sz w:val="22"/>
          <w:szCs w:val="22"/>
        </w:rPr>
      </w:pPr>
      <w:hyperlink w:anchor="_Toc509342525" w:history="1">
        <w:r w:rsidRPr="00B92A0B">
          <w:rPr>
            <w:rStyle w:val="Hyperlink"/>
            <w:noProof/>
          </w:rPr>
          <w:t>IBM DataStage</w:t>
        </w:r>
        <w:r>
          <w:rPr>
            <w:noProof/>
            <w:webHidden/>
          </w:rPr>
          <w:tab/>
        </w:r>
        <w:r>
          <w:rPr>
            <w:noProof/>
            <w:webHidden/>
          </w:rPr>
          <w:fldChar w:fldCharType="begin"/>
        </w:r>
        <w:r>
          <w:rPr>
            <w:noProof/>
            <w:webHidden/>
          </w:rPr>
          <w:instrText xml:space="preserve"> PAGEREF _Toc509342525 \h </w:instrText>
        </w:r>
        <w:r>
          <w:rPr>
            <w:noProof/>
            <w:webHidden/>
          </w:rPr>
        </w:r>
        <w:r>
          <w:rPr>
            <w:noProof/>
            <w:webHidden/>
          </w:rPr>
          <w:fldChar w:fldCharType="separate"/>
        </w:r>
        <w:r>
          <w:rPr>
            <w:noProof/>
            <w:webHidden/>
          </w:rPr>
          <w:t>5</w:t>
        </w:r>
        <w:r>
          <w:rPr>
            <w:noProof/>
            <w:webHidden/>
          </w:rPr>
          <w:fldChar w:fldCharType="end"/>
        </w:r>
      </w:hyperlink>
    </w:p>
    <w:p w14:paraId="4FD0B115" w14:textId="6EA5E5F9" w:rsidR="00C83706" w:rsidRDefault="00C83706">
      <w:pPr>
        <w:pStyle w:val="TOC2"/>
        <w:tabs>
          <w:tab w:val="right" w:leader="dot" w:pos="9350"/>
        </w:tabs>
        <w:rPr>
          <w:rFonts w:eastAsiaTheme="minorEastAsia" w:cstheme="minorBidi"/>
          <w:smallCaps w:val="0"/>
          <w:noProof/>
          <w:color w:val="auto"/>
          <w:sz w:val="22"/>
          <w:szCs w:val="22"/>
        </w:rPr>
      </w:pPr>
      <w:hyperlink w:anchor="_Toc509342526" w:history="1">
        <w:r w:rsidRPr="00B92A0B">
          <w:rPr>
            <w:rStyle w:val="Hyperlink"/>
            <w:noProof/>
          </w:rPr>
          <w:t>Batch Scheduler</w:t>
        </w:r>
        <w:r>
          <w:rPr>
            <w:noProof/>
            <w:webHidden/>
          </w:rPr>
          <w:tab/>
        </w:r>
        <w:r>
          <w:rPr>
            <w:noProof/>
            <w:webHidden/>
          </w:rPr>
          <w:fldChar w:fldCharType="begin"/>
        </w:r>
        <w:r>
          <w:rPr>
            <w:noProof/>
            <w:webHidden/>
          </w:rPr>
          <w:instrText xml:space="preserve"> PAGEREF _Toc509342526 \h </w:instrText>
        </w:r>
        <w:r>
          <w:rPr>
            <w:noProof/>
            <w:webHidden/>
          </w:rPr>
        </w:r>
        <w:r>
          <w:rPr>
            <w:noProof/>
            <w:webHidden/>
          </w:rPr>
          <w:fldChar w:fldCharType="separate"/>
        </w:r>
        <w:r>
          <w:rPr>
            <w:noProof/>
            <w:webHidden/>
          </w:rPr>
          <w:t>5</w:t>
        </w:r>
        <w:r>
          <w:rPr>
            <w:noProof/>
            <w:webHidden/>
          </w:rPr>
          <w:fldChar w:fldCharType="end"/>
        </w:r>
      </w:hyperlink>
    </w:p>
    <w:p w14:paraId="1426638D" w14:textId="0C2ADE88" w:rsidR="00C83706" w:rsidRDefault="00C83706">
      <w:pPr>
        <w:pStyle w:val="TOC1"/>
        <w:tabs>
          <w:tab w:val="left" w:pos="3887"/>
          <w:tab w:val="right" w:leader="dot" w:pos="9350"/>
        </w:tabs>
        <w:rPr>
          <w:rFonts w:eastAsiaTheme="minorEastAsia" w:cstheme="minorBidi"/>
          <w:b w:val="0"/>
          <w:bCs w:val="0"/>
          <w:caps w:val="0"/>
          <w:noProof/>
          <w:color w:val="auto"/>
          <w:sz w:val="22"/>
          <w:szCs w:val="22"/>
        </w:rPr>
      </w:pPr>
      <w:hyperlink w:anchor="_Toc509342527" w:history="1">
        <w:r w:rsidRPr="00B92A0B">
          <w:rPr>
            <w:rStyle w:val="Hyperlink"/>
            <w:noProof/>
          </w:rPr>
          <w:t>Batch Command Console Applications</w:t>
        </w:r>
        <w:r>
          <w:rPr>
            <w:rFonts w:eastAsiaTheme="minorEastAsia" w:cstheme="minorBidi"/>
            <w:b w:val="0"/>
            <w:bCs w:val="0"/>
            <w:caps w:val="0"/>
            <w:noProof/>
            <w:color w:val="auto"/>
            <w:sz w:val="22"/>
            <w:szCs w:val="22"/>
          </w:rPr>
          <w:tab/>
        </w:r>
        <w:r w:rsidRPr="00B92A0B">
          <w:rPr>
            <w:rStyle w:val="Hyperlink"/>
            <w:noProof/>
          </w:rPr>
          <w:t>Section 3</w:t>
        </w:r>
        <w:r>
          <w:rPr>
            <w:noProof/>
            <w:webHidden/>
          </w:rPr>
          <w:tab/>
        </w:r>
        <w:r>
          <w:rPr>
            <w:noProof/>
            <w:webHidden/>
          </w:rPr>
          <w:fldChar w:fldCharType="begin"/>
        </w:r>
        <w:r>
          <w:rPr>
            <w:noProof/>
            <w:webHidden/>
          </w:rPr>
          <w:instrText xml:space="preserve"> PAGEREF _Toc509342527 \h </w:instrText>
        </w:r>
        <w:r>
          <w:rPr>
            <w:noProof/>
            <w:webHidden/>
          </w:rPr>
        </w:r>
        <w:r>
          <w:rPr>
            <w:noProof/>
            <w:webHidden/>
          </w:rPr>
          <w:fldChar w:fldCharType="separate"/>
        </w:r>
        <w:r>
          <w:rPr>
            <w:noProof/>
            <w:webHidden/>
          </w:rPr>
          <w:t>6</w:t>
        </w:r>
        <w:r>
          <w:rPr>
            <w:noProof/>
            <w:webHidden/>
          </w:rPr>
          <w:fldChar w:fldCharType="end"/>
        </w:r>
      </w:hyperlink>
    </w:p>
    <w:p w14:paraId="1FC5C16F" w14:textId="78A669FF" w:rsidR="00C83706" w:rsidRDefault="00C83706">
      <w:pPr>
        <w:pStyle w:val="TOC2"/>
        <w:tabs>
          <w:tab w:val="right" w:leader="dot" w:pos="9350"/>
        </w:tabs>
        <w:rPr>
          <w:rFonts w:eastAsiaTheme="minorEastAsia" w:cstheme="minorBidi"/>
          <w:smallCaps w:val="0"/>
          <w:noProof/>
          <w:color w:val="auto"/>
          <w:sz w:val="22"/>
          <w:szCs w:val="22"/>
        </w:rPr>
      </w:pPr>
      <w:hyperlink w:anchor="_Toc509342528" w:history="1">
        <w:r w:rsidRPr="00B92A0B">
          <w:rPr>
            <w:rStyle w:val="Hyperlink"/>
            <w:noProof/>
          </w:rPr>
          <w:t>Batch Initialize</w:t>
        </w:r>
        <w:r>
          <w:rPr>
            <w:noProof/>
            <w:webHidden/>
          </w:rPr>
          <w:tab/>
        </w:r>
        <w:r>
          <w:rPr>
            <w:noProof/>
            <w:webHidden/>
          </w:rPr>
          <w:fldChar w:fldCharType="begin"/>
        </w:r>
        <w:r>
          <w:rPr>
            <w:noProof/>
            <w:webHidden/>
          </w:rPr>
          <w:instrText xml:space="preserve"> PAGEREF _Toc509342528 \h </w:instrText>
        </w:r>
        <w:r>
          <w:rPr>
            <w:noProof/>
            <w:webHidden/>
          </w:rPr>
        </w:r>
        <w:r>
          <w:rPr>
            <w:noProof/>
            <w:webHidden/>
          </w:rPr>
          <w:fldChar w:fldCharType="separate"/>
        </w:r>
        <w:r>
          <w:rPr>
            <w:noProof/>
            <w:webHidden/>
          </w:rPr>
          <w:t>9</w:t>
        </w:r>
        <w:r>
          <w:rPr>
            <w:noProof/>
            <w:webHidden/>
          </w:rPr>
          <w:fldChar w:fldCharType="end"/>
        </w:r>
      </w:hyperlink>
    </w:p>
    <w:p w14:paraId="009A956C" w14:textId="0AC59AD0" w:rsidR="00C83706" w:rsidRDefault="00C83706">
      <w:pPr>
        <w:pStyle w:val="TOC2"/>
        <w:tabs>
          <w:tab w:val="right" w:leader="dot" w:pos="9350"/>
        </w:tabs>
        <w:rPr>
          <w:rFonts w:eastAsiaTheme="minorEastAsia" w:cstheme="minorBidi"/>
          <w:smallCaps w:val="0"/>
          <w:noProof/>
          <w:color w:val="auto"/>
          <w:sz w:val="22"/>
          <w:szCs w:val="22"/>
        </w:rPr>
      </w:pPr>
      <w:hyperlink w:anchor="_Toc509342529" w:history="1">
        <w:r w:rsidRPr="00B92A0B">
          <w:rPr>
            <w:rStyle w:val="Hyperlink"/>
            <w:noProof/>
          </w:rPr>
          <w:t>Batch Get Current Task</w:t>
        </w:r>
        <w:r>
          <w:rPr>
            <w:noProof/>
            <w:webHidden/>
          </w:rPr>
          <w:tab/>
        </w:r>
        <w:r>
          <w:rPr>
            <w:noProof/>
            <w:webHidden/>
          </w:rPr>
          <w:fldChar w:fldCharType="begin"/>
        </w:r>
        <w:r>
          <w:rPr>
            <w:noProof/>
            <w:webHidden/>
          </w:rPr>
          <w:instrText xml:space="preserve"> PAGEREF _Toc509342529 \h </w:instrText>
        </w:r>
        <w:r>
          <w:rPr>
            <w:noProof/>
            <w:webHidden/>
          </w:rPr>
        </w:r>
        <w:r>
          <w:rPr>
            <w:noProof/>
            <w:webHidden/>
          </w:rPr>
          <w:fldChar w:fldCharType="separate"/>
        </w:r>
        <w:r>
          <w:rPr>
            <w:noProof/>
            <w:webHidden/>
          </w:rPr>
          <w:t>10</w:t>
        </w:r>
        <w:r>
          <w:rPr>
            <w:noProof/>
            <w:webHidden/>
          </w:rPr>
          <w:fldChar w:fldCharType="end"/>
        </w:r>
      </w:hyperlink>
    </w:p>
    <w:p w14:paraId="4562F865" w14:textId="52F336F1" w:rsidR="00C83706" w:rsidRDefault="00C83706">
      <w:pPr>
        <w:pStyle w:val="TOC2"/>
        <w:tabs>
          <w:tab w:val="right" w:leader="dot" w:pos="9350"/>
        </w:tabs>
        <w:rPr>
          <w:rFonts w:eastAsiaTheme="minorEastAsia" w:cstheme="minorBidi"/>
          <w:smallCaps w:val="0"/>
          <w:noProof/>
          <w:color w:val="auto"/>
          <w:sz w:val="22"/>
          <w:szCs w:val="22"/>
        </w:rPr>
      </w:pPr>
      <w:hyperlink w:anchor="_Toc509342530" w:history="1">
        <w:r w:rsidRPr="00B92A0B">
          <w:rPr>
            <w:rStyle w:val="Hyperlink"/>
            <w:noProof/>
          </w:rPr>
          <w:t>Batch Restart Status</w:t>
        </w:r>
        <w:r>
          <w:rPr>
            <w:noProof/>
            <w:webHidden/>
          </w:rPr>
          <w:tab/>
        </w:r>
        <w:r>
          <w:rPr>
            <w:noProof/>
            <w:webHidden/>
          </w:rPr>
          <w:fldChar w:fldCharType="begin"/>
        </w:r>
        <w:r>
          <w:rPr>
            <w:noProof/>
            <w:webHidden/>
          </w:rPr>
          <w:instrText xml:space="preserve"> PAGEREF _Toc509342530 \h </w:instrText>
        </w:r>
        <w:r>
          <w:rPr>
            <w:noProof/>
            <w:webHidden/>
          </w:rPr>
        </w:r>
        <w:r>
          <w:rPr>
            <w:noProof/>
            <w:webHidden/>
          </w:rPr>
          <w:fldChar w:fldCharType="separate"/>
        </w:r>
        <w:r>
          <w:rPr>
            <w:noProof/>
            <w:webHidden/>
          </w:rPr>
          <w:t>10</w:t>
        </w:r>
        <w:r>
          <w:rPr>
            <w:noProof/>
            <w:webHidden/>
          </w:rPr>
          <w:fldChar w:fldCharType="end"/>
        </w:r>
      </w:hyperlink>
    </w:p>
    <w:p w14:paraId="00E02253" w14:textId="5F3279DA" w:rsidR="00C83706" w:rsidRDefault="00C83706">
      <w:pPr>
        <w:pStyle w:val="TOC2"/>
        <w:tabs>
          <w:tab w:val="right" w:leader="dot" w:pos="9350"/>
        </w:tabs>
        <w:rPr>
          <w:rFonts w:eastAsiaTheme="minorEastAsia" w:cstheme="minorBidi"/>
          <w:smallCaps w:val="0"/>
          <w:noProof/>
          <w:color w:val="auto"/>
          <w:sz w:val="22"/>
          <w:szCs w:val="22"/>
        </w:rPr>
      </w:pPr>
      <w:hyperlink w:anchor="_Toc509342531" w:history="1">
        <w:r w:rsidRPr="00B92A0B">
          <w:rPr>
            <w:rStyle w:val="Hyperlink"/>
            <w:noProof/>
          </w:rPr>
          <w:t>Batch Set Current Task</w:t>
        </w:r>
        <w:r>
          <w:rPr>
            <w:noProof/>
            <w:webHidden/>
          </w:rPr>
          <w:tab/>
        </w:r>
        <w:r>
          <w:rPr>
            <w:noProof/>
            <w:webHidden/>
          </w:rPr>
          <w:fldChar w:fldCharType="begin"/>
        </w:r>
        <w:r>
          <w:rPr>
            <w:noProof/>
            <w:webHidden/>
          </w:rPr>
          <w:instrText xml:space="preserve"> PAGEREF _Toc509342531 \h </w:instrText>
        </w:r>
        <w:r>
          <w:rPr>
            <w:noProof/>
            <w:webHidden/>
          </w:rPr>
        </w:r>
        <w:r>
          <w:rPr>
            <w:noProof/>
            <w:webHidden/>
          </w:rPr>
          <w:fldChar w:fldCharType="separate"/>
        </w:r>
        <w:r>
          <w:rPr>
            <w:noProof/>
            <w:webHidden/>
          </w:rPr>
          <w:t>11</w:t>
        </w:r>
        <w:r>
          <w:rPr>
            <w:noProof/>
            <w:webHidden/>
          </w:rPr>
          <w:fldChar w:fldCharType="end"/>
        </w:r>
      </w:hyperlink>
    </w:p>
    <w:p w14:paraId="31916ABF" w14:textId="6308A478" w:rsidR="00C83706" w:rsidRDefault="00C83706">
      <w:pPr>
        <w:pStyle w:val="TOC2"/>
        <w:tabs>
          <w:tab w:val="right" w:leader="dot" w:pos="9350"/>
        </w:tabs>
        <w:rPr>
          <w:rFonts w:eastAsiaTheme="minorEastAsia" w:cstheme="minorBidi"/>
          <w:smallCaps w:val="0"/>
          <w:noProof/>
          <w:color w:val="auto"/>
          <w:sz w:val="22"/>
          <w:szCs w:val="22"/>
        </w:rPr>
      </w:pPr>
      <w:hyperlink w:anchor="_Toc509342532" w:history="1">
        <w:r w:rsidRPr="00B92A0B">
          <w:rPr>
            <w:rStyle w:val="Hyperlink"/>
            <w:noProof/>
          </w:rPr>
          <w:t>Copy Fact Data</w:t>
        </w:r>
        <w:r>
          <w:rPr>
            <w:noProof/>
            <w:webHidden/>
          </w:rPr>
          <w:tab/>
        </w:r>
        <w:r>
          <w:rPr>
            <w:noProof/>
            <w:webHidden/>
          </w:rPr>
          <w:fldChar w:fldCharType="begin"/>
        </w:r>
        <w:r>
          <w:rPr>
            <w:noProof/>
            <w:webHidden/>
          </w:rPr>
          <w:instrText xml:space="preserve"> PAGEREF _Toc509342532 \h </w:instrText>
        </w:r>
        <w:r>
          <w:rPr>
            <w:noProof/>
            <w:webHidden/>
          </w:rPr>
        </w:r>
        <w:r>
          <w:rPr>
            <w:noProof/>
            <w:webHidden/>
          </w:rPr>
          <w:fldChar w:fldCharType="separate"/>
        </w:r>
        <w:r>
          <w:rPr>
            <w:noProof/>
            <w:webHidden/>
          </w:rPr>
          <w:t>11</w:t>
        </w:r>
        <w:r>
          <w:rPr>
            <w:noProof/>
            <w:webHidden/>
          </w:rPr>
          <w:fldChar w:fldCharType="end"/>
        </w:r>
      </w:hyperlink>
    </w:p>
    <w:p w14:paraId="32B8FBC1" w14:textId="6A024D9C" w:rsidR="00C83706" w:rsidRDefault="00C83706">
      <w:pPr>
        <w:pStyle w:val="TOC2"/>
        <w:tabs>
          <w:tab w:val="right" w:leader="dot" w:pos="9350"/>
        </w:tabs>
        <w:rPr>
          <w:rFonts w:eastAsiaTheme="minorEastAsia" w:cstheme="minorBidi"/>
          <w:smallCaps w:val="0"/>
          <w:noProof/>
          <w:color w:val="auto"/>
          <w:sz w:val="22"/>
          <w:szCs w:val="22"/>
        </w:rPr>
      </w:pPr>
      <w:hyperlink w:anchor="_Toc509342533" w:history="1">
        <w:r w:rsidRPr="00B92A0B">
          <w:rPr>
            <w:rStyle w:val="Hyperlink"/>
            <w:noProof/>
          </w:rPr>
          <w:t>Create SFTP Control Files</w:t>
        </w:r>
        <w:r>
          <w:rPr>
            <w:noProof/>
            <w:webHidden/>
          </w:rPr>
          <w:tab/>
        </w:r>
        <w:r>
          <w:rPr>
            <w:noProof/>
            <w:webHidden/>
          </w:rPr>
          <w:fldChar w:fldCharType="begin"/>
        </w:r>
        <w:r>
          <w:rPr>
            <w:noProof/>
            <w:webHidden/>
          </w:rPr>
          <w:instrText xml:space="preserve"> PAGEREF _Toc509342533 \h </w:instrText>
        </w:r>
        <w:r>
          <w:rPr>
            <w:noProof/>
            <w:webHidden/>
          </w:rPr>
        </w:r>
        <w:r>
          <w:rPr>
            <w:noProof/>
            <w:webHidden/>
          </w:rPr>
          <w:fldChar w:fldCharType="separate"/>
        </w:r>
        <w:r>
          <w:rPr>
            <w:noProof/>
            <w:webHidden/>
          </w:rPr>
          <w:t>13</w:t>
        </w:r>
        <w:r>
          <w:rPr>
            <w:noProof/>
            <w:webHidden/>
          </w:rPr>
          <w:fldChar w:fldCharType="end"/>
        </w:r>
      </w:hyperlink>
    </w:p>
    <w:p w14:paraId="7D9EDC56" w14:textId="7B4F84BF" w:rsidR="00C83706" w:rsidRDefault="00C83706">
      <w:pPr>
        <w:pStyle w:val="TOC2"/>
        <w:tabs>
          <w:tab w:val="right" w:leader="dot" w:pos="9350"/>
        </w:tabs>
        <w:rPr>
          <w:rFonts w:eastAsiaTheme="minorEastAsia" w:cstheme="minorBidi"/>
          <w:smallCaps w:val="0"/>
          <w:noProof/>
          <w:color w:val="auto"/>
          <w:sz w:val="22"/>
          <w:szCs w:val="22"/>
        </w:rPr>
      </w:pPr>
      <w:hyperlink w:anchor="_Toc509342534" w:history="1">
        <w:r w:rsidRPr="00B92A0B">
          <w:rPr>
            <w:rStyle w:val="Hyperlink"/>
            <w:noProof/>
          </w:rPr>
          <w:t>Current EKB Time</w:t>
        </w:r>
        <w:r>
          <w:rPr>
            <w:noProof/>
            <w:webHidden/>
          </w:rPr>
          <w:tab/>
        </w:r>
        <w:r>
          <w:rPr>
            <w:noProof/>
            <w:webHidden/>
          </w:rPr>
          <w:fldChar w:fldCharType="begin"/>
        </w:r>
        <w:r>
          <w:rPr>
            <w:noProof/>
            <w:webHidden/>
          </w:rPr>
          <w:instrText xml:space="preserve"> PAGEREF _Toc509342534 \h </w:instrText>
        </w:r>
        <w:r>
          <w:rPr>
            <w:noProof/>
            <w:webHidden/>
          </w:rPr>
        </w:r>
        <w:r>
          <w:rPr>
            <w:noProof/>
            <w:webHidden/>
          </w:rPr>
          <w:fldChar w:fldCharType="separate"/>
        </w:r>
        <w:r>
          <w:rPr>
            <w:noProof/>
            <w:webHidden/>
          </w:rPr>
          <w:t>13</w:t>
        </w:r>
        <w:r>
          <w:rPr>
            <w:noProof/>
            <w:webHidden/>
          </w:rPr>
          <w:fldChar w:fldCharType="end"/>
        </w:r>
      </w:hyperlink>
    </w:p>
    <w:p w14:paraId="5277C0CC" w14:textId="7C5A3040" w:rsidR="00C83706" w:rsidRDefault="00C83706">
      <w:pPr>
        <w:pStyle w:val="TOC2"/>
        <w:tabs>
          <w:tab w:val="right" w:leader="dot" w:pos="9350"/>
        </w:tabs>
        <w:rPr>
          <w:rFonts w:eastAsiaTheme="minorEastAsia" w:cstheme="minorBidi"/>
          <w:smallCaps w:val="0"/>
          <w:noProof/>
          <w:color w:val="auto"/>
          <w:sz w:val="22"/>
          <w:szCs w:val="22"/>
        </w:rPr>
      </w:pPr>
      <w:hyperlink w:anchor="_Toc509342535" w:history="1">
        <w:r w:rsidRPr="00B92A0B">
          <w:rPr>
            <w:rStyle w:val="Hyperlink"/>
            <w:noProof/>
          </w:rPr>
          <w:t>Dump Errors</w:t>
        </w:r>
        <w:r>
          <w:rPr>
            <w:noProof/>
            <w:webHidden/>
          </w:rPr>
          <w:tab/>
        </w:r>
        <w:r>
          <w:rPr>
            <w:noProof/>
            <w:webHidden/>
          </w:rPr>
          <w:fldChar w:fldCharType="begin"/>
        </w:r>
        <w:r>
          <w:rPr>
            <w:noProof/>
            <w:webHidden/>
          </w:rPr>
          <w:instrText xml:space="preserve"> PAGEREF _Toc509342535 \h </w:instrText>
        </w:r>
        <w:r>
          <w:rPr>
            <w:noProof/>
            <w:webHidden/>
          </w:rPr>
        </w:r>
        <w:r>
          <w:rPr>
            <w:noProof/>
            <w:webHidden/>
          </w:rPr>
          <w:fldChar w:fldCharType="separate"/>
        </w:r>
        <w:r>
          <w:rPr>
            <w:noProof/>
            <w:webHidden/>
          </w:rPr>
          <w:t>15</w:t>
        </w:r>
        <w:r>
          <w:rPr>
            <w:noProof/>
            <w:webHidden/>
          </w:rPr>
          <w:fldChar w:fldCharType="end"/>
        </w:r>
      </w:hyperlink>
    </w:p>
    <w:p w14:paraId="572C2368" w14:textId="629ED9C1" w:rsidR="00C83706" w:rsidRDefault="00C83706">
      <w:pPr>
        <w:pStyle w:val="TOC2"/>
        <w:tabs>
          <w:tab w:val="right" w:leader="dot" w:pos="9350"/>
        </w:tabs>
        <w:rPr>
          <w:rFonts w:eastAsiaTheme="minorEastAsia" w:cstheme="minorBidi"/>
          <w:smallCaps w:val="0"/>
          <w:noProof/>
          <w:color w:val="auto"/>
          <w:sz w:val="22"/>
          <w:szCs w:val="22"/>
        </w:rPr>
      </w:pPr>
      <w:hyperlink w:anchor="_Toc509342536" w:history="1">
        <w:r w:rsidRPr="00B92A0B">
          <w:rPr>
            <w:rStyle w:val="Hyperlink"/>
            <w:noProof/>
          </w:rPr>
          <w:t>Get Input Source Name</w:t>
        </w:r>
        <w:r>
          <w:rPr>
            <w:noProof/>
            <w:webHidden/>
          </w:rPr>
          <w:tab/>
        </w:r>
        <w:r>
          <w:rPr>
            <w:noProof/>
            <w:webHidden/>
          </w:rPr>
          <w:fldChar w:fldCharType="begin"/>
        </w:r>
        <w:r>
          <w:rPr>
            <w:noProof/>
            <w:webHidden/>
          </w:rPr>
          <w:instrText xml:space="preserve"> PAGEREF _Toc509342536 \h </w:instrText>
        </w:r>
        <w:r>
          <w:rPr>
            <w:noProof/>
            <w:webHidden/>
          </w:rPr>
        </w:r>
        <w:r>
          <w:rPr>
            <w:noProof/>
            <w:webHidden/>
          </w:rPr>
          <w:fldChar w:fldCharType="separate"/>
        </w:r>
        <w:r>
          <w:rPr>
            <w:noProof/>
            <w:webHidden/>
          </w:rPr>
          <w:t>15</w:t>
        </w:r>
        <w:r>
          <w:rPr>
            <w:noProof/>
            <w:webHidden/>
          </w:rPr>
          <w:fldChar w:fldCharType="end"/>
        </w:r>
      </w:hyperlink>
    </w:p>
    <w:p w14:paraId="535729B1" w14:textId="1292DB23" w:rsidR="00C83706" w:rsidRDefault="00C83706">
      <w:pPr>
        <w:pStyle w:val="TOC2"/>
        <w:tabs>
          <w:tab w:val="right" w:leader="dot" w:pos="9350"/>
        </w:tabs>
        <w:rPr>
          <w:rFonts w:eastAsiaTheme="minorEastAsia" w:cstheme="minorBidi"/>
          <w:smallCaps w:val="0"/>
          <w:noProof/>
          <w:color w:val="auto"/>
          <w:sz w:val="22"/>
          <w:szCs w:val="22"/>
        </w:rPr>
      </w:pPr>
      <w:hyperlink w:anchor="_Toc509342537" w:history="1">
        <w:r w:rsidRPr="00B92A0B">
          <w:rPr>
            <w:rStyle w:val="Hyperlink"/>
            <w:noProof/>
          </w:rPr>
          <w:t>Foundation Restart Status</w:t>
        </w:r>
        <w:r>
          <w:rPr>
            <w:noProof/>
            <w:webHidden/>
          </w:rPr>
          <w:tab/>
        </w:r>
        <w:r>
          <w:rPr>
            <w:noProof/>
            <w:webHidden/>
          </w:rPr>
          <w:fldChar w:fldCharType="begin"/>
        </w:r>
        <w:r>
          <w:rPr>
            <w:noProof/>
            <w:webHidden/>
          </w:rPr>
          <w:instrText xml:space="preserve"> PAGEREF _Toc509342537 \h </w:instrText>
        </w:r>
        <w:r>
          <w:rPr>
            <w:noProof/>
            <w:webHidden/>
          </w:rPr>
        </w:r>
        <w:r>
          <w:rPr>
            <w:noProof/>
            <w:webHidden/>
          </w:rPr>
          <w:fldChar w:fldCharType="separate"/>
        </w:r>
        <w:r>
          <w:rPr>
            <w:noProof/>
            <w:webHidden/>
          </w:rPr>
          <w:t>16</w:t>
        </w:r>
        <w:r>
          <w:rPr>
            <w:noProof/>
            <w:webHidden/>
          </w:rPr>
          <w:fldChar w:fldCharType="end"/>
        </w:r>
      </w:hyperlink>
    </w:p>
    <w:p w14:paraId="51E74E21" w14:textId="67EAF0A5" w:rsidR="00C83706" w:rsidRDefault="00C83706">
      <w:pPr>
        <w:pStyle w:val="TOC2"/>
        <w:tabs>
          <w:tab w:val="right" w:leader="dot" w:pos="9350"/>
        </w:tabs>
        <w:rPr>
          <w:rFonts w:eastAsiaTheme="minorEastAsia" w:cstheme="minorBidi"/>
          <w:smallCaps w:val="0"/>
          <w:noProof/>
          <w:color w:val="auto"/>
          <w:sz w:val="22"/>
          <w:szCs w:val="22"/>
        </w:rPr>
      </w:pPr>
      <w:hyperlink w:anchor="_Toc509342538" w:history="1">
        <w:r w:rsidRPr="00B92A0B">
          <w:rPr>
            <w:rStyle w:val="Hyperlink"/>
            <w:noProof/>
          </w:rPr>
          <w:t>Latest Fact Data Time</w:t>
        </w:r>
        <w:r>
          <w:rPr>
            <w:noProof/>
            <w:webHidden/>
          </w:rPr>
          <w:tab/>
        </w:r>
        <w:r>
          <w:rPr>
            <w:noProof/>
            <w:webHidden/>
          </w:rPr>
          <w:fldChar w:fldCharType="begin"/>
        </w:r>
        <w:r>
          <w:rPr>
            <w:noProof/>
            <w:webHidden/>
          </w:rPr>
          <w:instrText xml:space="preserve"> PAGEREF _Toc509342538 \h </w:instrText>
        </w:r>
        <w:r>
          <w:rPr>
            <w:noProof/>
            <w:webHidden/>
          </w:rPr>
        </w:r>
        <w:r>
          <w:rPr>
            <w:noProof/>
            <w:webHidden/>
          </w:rPr>
          <w:fldChar w:fldCharType="separate"/>
        </w:r>
        <w:r>
          <w:rPr>
            <w:noProof/>
            <w:webHidden/>
          </w:rPr>
          <w:t>16</w:t>
        </w:r>
        <w:r>
          <w:rPr>
            <w:noProof/>
            <w:webHidden/>
          </w:rPr>
          <w:fldChar w:fldCharType="end"/>
        </w:r>
      </w:hyperlink>
    </w:p>
    <w:p w14:paraId="31AD383B" w14:textId="7A5E203B" w:rsidR="00C83706" w:rsidRDefault="00C83706">
      <w:pPr>
        <w:pStyle w:val="TOC2"/>
        <w:tabs>
          <w:tab w:val="right" w:leader="dot" w:pos="9350"/>
        </w:tabs>
        <w:rPr>
          <w:rFonts w:eastAsiaTheme="minorEastAsia" w:cstheme="minorBidi"/>
          <w:smallCaps w:val="0"/>
          <w:noProof/>
          <w:color w:val="auto"/>
          <w:sz w:val="22"/>
          <w:szCs w:val="22"/>
        </w:rPr>
      </w:pPr>
      <w:hyperlink w:anchor="_Toc509342539" w:history="1">
        <w:r w:rsidRPr="00B92A0B">
          <w:rPr>
            <w:rStyle w:val="Hyperlink"/>
            <w:noProof/>
          </w:rPr>
          <w:t>Process Adhoc Batch</w:t>
        </w:r>
        <w:r>
          <w:rPr>
            <w:noProof/>
            <w:webHidden/>
          </w:rPr>
          <w:tab/>
        </w:r>
        <w:r>
          <w:rPr>
            <w:noProof/>
            <w:webHidden/>
          </w:rPr>
          <w:fldChar w:fldCharType="begin"/>
        </w:r>
        <w:r>
          <w:rPr>
            <w:noProof/>
            <w:webHidden/>
          </w:rPr>
          <w:instrText xml:space="preserve"> PAGEREF _Toc509342539 \h </w:instrText>
        </w:r>
        <w:r>
          <w:rPr>
            <w:noProof/>
            <w:webHidden/>
          </w:rPr>
        </w:r>
        <w:r>
          <w:rPr>
            <w:noProof/>
            <w:webHidden/>
          </w:rPr>
          <w:fldChar w:fldCharType="separate"/>
        </w:r>
        <w:r>
          <w:rPr>
            <w:noProof/>
            <w:webHidden/>
          </w:rPr>
          <w:t>17</w:t>
        </w:r>
        <w:r>
          <w:rPr>
            <w:noProof/>
            <w:webHidden/>
          </w:rPr>
          <w:fldChar w:fldCharType="end"/>
        </w:r>
      </w:hyperlink>
    </w:p>
    <w:p w14:paraId="5D530D04" w14:textId="10A0ADE4" w:rsidR="00C83706" w:rsidRDefault="00C83706">
      <w:pPr>
        <w:pStyle w:val="TOC2"/>
        <w:tabs>
          <w:tab w:val="right" w:leader="dot" w:pos="9350"/>
        </w:tabs>
        <w:rPr>
          <w:rFonts w:eastAsiaTheme="minorEastAsia" w:cstheme="minorBidi"/>
          <w:smallCaps w:val="0"/>
          <w:noProof/>
          <w:color w:val="auto"/>
          <w:sz w:val="22"/>
          <w:szCs w:val="22"/>
        </w:rPr>
      </w:pPr>
      <w:hyperlink w:anchor="_Toc509342540" w:history="1">
        <w:r w:rsidRPr="00B92A0B">
          <w:rPr>
            <w:rStyle w:val="Hyperlink"/>
            <w:noProof/>
          </w:rPr>
          <w:t>Quartz Restart Status</w:t>
        </w:r>
        <w:r>
          <w:rPr>
            <w:noProof/>
            <w:webHidden/>
          </w:rPr>
          <w:tab/>
        </w:r>
        <w:r>
          <w:rPr>
            <w:noProof/>
            <w:webHidden/>
          </w:rPr>
          <w:fldChar w:fldCharType="begin"/>
        </w:r>
        <w:r>
          <w:rPr>
            <w:noProof/>
            <w:webHidden/>
          </w:rPr>
          <w:instrText xml:space="preserve"> PAGEREF _Toc509342540 \h </w:instrText>
        </w:r>
        <w:r>
          <w:rPr>
            <w:noProof/>
            <w:webHidden/>
          </w:rPr>
        </w:r>
        <w:r>
          <w:rPr>
            <w:noProof/>
            <w:webHidden/>
          </w:rPr>
          <w:fldChar w:fldCharType="separate"/>
        </w:r>
        <w:r>
          <w:rPr>
            <w:noProof/>
            <w:webHidden/>
          </w:rPr>
          <w:t>17</w:t>
        </w:r>
        <w:r>
          <w:rPr>
            <w:noProof/>
            <w:webHidden/>
          </w:rPr>
          <w:fldChar w:fldCharType="end"/>
        </w:r>
      </w:hyperlink>
    </w:p>
    <w:p w14:paraId="56274DA2" w14:textId="31791B40" w:rsidR="00C83706" w:rsidRDefault="00C83706">
      <w:pPr>
        <w:pStyle w:val="TOC2"/>
        <w:tabs>
          <w:tab w:val="right" w:leader="dot" w:pos="9350"/>
        </w:tabs>
        <w:rPr>
          <w:rFonts w:eastAsiaTheme="minorEastAsia" w:cstheme="minorBidi"/>
          <w:smallCaps w:val="0"/>
          <w:noProof/>
          <w:color w:val="auto"/>
          <w:sz w:val="22"/>
          <w:szCs w:val="22"/>
        </w:rPr>
      </w:pPr>
      <w:hyperlink w:anchor="_Toc509342541" w:history="1">
        <w:r w:rsidRPr="00B92A0B">
          <w:rPr>
            <w:rStyle w:val="Hyperlink"/>
            <w:noProof/>
          </w:rPr>
          <w:t>Quartz Sync Status</w:t>
        </w:r>
        <w:r>
          <w:rPr>
            <w:noProof/>
            <w:webHidden/>
          </w:rPr>
          <w:tab/>
        </w:r>
        <w:r>
          <w:rPr>
            <w:noProof/>
            <w:webHidden/>
          </w:rPr>
          <w:fldChar w:fldCharType="begin"/>
        </w:r>
        <w:r>
          <w:rPr>
            <w:noProof/>
            <w:webHidden/>
          </w:rPr>
          <w:instrText xml:space="preserve"> PAGEREF _Toc509342541 \h </w:instrText>
        </w:r>
        <w:r>
          <w:rPr>
            <w:noProof/>
            <w:webHidden/>
          </w:rPr>
        </w:r>
        <w:r>
          <w:rPr>
            <w:noProof/>
            <w:webHidden/>
          </w:rPr>
          <w:fldChar w:fldCharType="separate"/>
        </w:r>
        <w:r>
          <w:rPr>
            <w:noProof/>
            <w:webHidden/>
          </w:rPr>
          <w:t>18</w:t>
        </w:r>
        <w:r>
          <w:rPr>
            <w:noProof/>
            <w:webHidden/>
          </w:rPr>
          <w:fldChar w:fldCharType="end"/>
        </w:r>
      </w:hyperlink>
    </w:p>
    <w:p w14:paraId="3CDA315E" w14:textId="25F4D586" w:rsidR="00C83706" w:rsidRDefault="00C83706">
      <w:pPr>
        <w:pStyle w:val="TOC2"/>
        <w:tabs>
          <w:tab w:val="right" w:leader="dot" w:pos="9350"/>
        </w:tabs>
        <w:rPr>
          <w:rFonts w:eastAsiaTheme="minorEastAsia" w:cstheme="minorBidi"/>
          <w:smallCaps w:val="0"/>
          <w:noProof/>
          <w:color w:val="auto"/>
          <w:sz w:val="22"/>
          <w:szCs w:val="22"/>
        </w:rPr>
      </w:pPr>
      <w:hyperlink w:anchor="_Toc509342542" w:history="1">
        <w:r w:rsidRPr="00B92A0B">
          <w:rPr>
            <w:rStyle w:val="Hyperlink"/>
            <w:noProof/>
          </w:rPr>
          <w:t>Row Count</w:t>
        </w:r>
        <w:r>
          <w:rPr>
            <w:noProof/>
            <w:webHidden/>
          </w:rPr>
          <w:tab/>
        </w:r>
        <w:r>
          <w:rPr>
            <w:noProof/>
            <w:webHidden/>
          </w:rPr>
          <w:fldChar w:fldCharType="begin"/>
        </w:r>
        <w:r>
          <w:rPr>
            <w:noProof/>
            <w:webHidden/>
          </w:rPr>
          <w:instrText xml:space="preserve"> PAGEREF _Toc509342542 \h </w:instrText>
        </w:r>
        <w:r>
          <w:rPr>
            <w:noProof/>
            <w:webHidden/>
          </w:rPr>
        </w:r>
        <w:r>
          <w:rPr>
            <w:noProof/>
            <w:webHidden/>
          </w:rPr>
          <w:fldChar w:fldCharType="separate"/>
        </w:r>
        <w:r>
          <w:rPr>
            <w:noProof/>
            <w:webHidden/>
          </w:rPr>
          <w:t>18</w:t>
        </w:r>
        <w:r>
          <w:rPr>
            <w:noProof/>
            <w:webHidden/>
          </w:rPr>
          <w:fldChar w:fldCharType="end"/>
        </w:r>
      </w:hyperlink>
    </w:p>
    <w:p w14:paraId="19A4C41C" w14:textId="7E568733" w:rsidR="00C83706" w:rsidRDefault="00C83706">
      <w:pPr>
        <w:pStyle w:val="TOC2"/>
        <w:tabs>
          <w:tab w:val="right" w:leader="dot" w:pos="9350"/>
        </w:tabs>
        <w:rPr>
          <w:rFonts w:eastAsiaTheme="minorEastAsia" w:cstheme="minorBidi"/>
          <w:smallCaps w:val="0"/>
          <w:noProof/>
          <w:color w:val="auto"/>
          <w:sz w:val="22"/>
          <w:szCs w:val="22"/>
        </w:rPr>
      </w:pPr>
      <w:hyperlink w:anchor="_Toc509342543" w:history="1">
        <w:r w:rsidRPr="00B92A0B">
          <w:rPr>
            <w:rStyle w:val="Hyperlink"/>
            <w:noProof/>
          </w:rPr>
          <w:t>Schedule Adhoc Batch</w:t>
        </w:r>
        <w:r>
          <w:rPr>
            <w:noProof/>
            <w:webHidden/>
          </w:rPr>
          <w:tab/>
        </w:r>
        <w:r>
          <w:rPr>
            <w:noProof/>
            <w:webHidden/>
          </w:rPr>
          <w:fldChar w:fldCharType="begin"/>
        </w:r>
        <w:r>
          <w:rPr>
            <w:noProof/>
            <w:webHidden/>
          </w:rPr>
          <w:instrText xml:space="preserve"> PAGEREF _Toc509342543 \h </w:instrText>
        </w:r>
        <w:r>
          <w:rPr>
            <w:noProof/>
            <w:webHidden/>
          </w:rPr>
        </w:r>
        <w:r>
          <w:rPr>
            <w:noProof/>
            <w:webHidden/>
          </w:rPr>
          <w:fldChar w:fldCharType="separate"/>
        </w:r>
        <w:r>
          <w:rPr>
            <w:noProof/>
            <w:webHidden/>
          </w:rPr>
          <w:t>19</w:t>
        </w:r>
        <w:r>
          <w:rPr>
            <w:noProof/>
            <w:webHidden/>
          </w:rPr>
          <w:fldChar w:fldCharType="end"/>
        </w:r>
      </w:hyperlink>
    </w:p>
    <w:p w14:paraId="61041B4B" w14:textId="6210B00E" w:rsidR="00C83706" w:rsidRDefault="00C83706">
      <w:pPr>
        <w:pStyle w:val="TOC2"/>
        <w:tabs>
          <w:tab w:val="right" w:leader="dot" w:pos="9350"/>
        </w:tabs>
        <w:rPr>
          <w:rFonts w:eastAsiaTheme="minorEastAsia" w:cstheme="minorBidi"/>
          <w:smallCaps w:val="0"/>
          <w:noProof/>
          <w:color w:val="auto"/>
          <w:sz w:val="22"/>
          <w:szCs w:val="22"/>
        </w:rPr>
      </w:pPr>
      <w:hyperlink w:anchor="_Toc509342544" w:history="1">
        <w:r w:rsidRPr="00B92A0B">
          <w:rPr>
            <w:rStyle w:val="Hyperlink"/>
            <w:noProof/>
          </w:rPr>
          <w:t>Start Process</w:t>
        </w:r>
        <w:r>
          <w:rPr>
            <w:noProof/>
            <w:webHidden/>
          </w:rPr>
          <w:tab/>
        </w:r>
        <w:r>
          <w:rPr>
            <w:noProof/>
            <w:webHidden/>
          </w:rPr>
          <w:fldChar w:fldCharType="begin"/>
        </w:r>
        <w:r>
          <w:rPr>
            <w:noProof/>
            <w:webHidden/>
          </w:rPr>
          <w:instrText xml:space="preserve"> PAGEREF _Toc509342544 \h </w:instrText>
        </w:r>
        <w:r>
          <w:rPr>
            <w:noProof/>
            <w:webHidden/>
          </w:rPr>
        </w:r>
        <w:r>
          <w:rPr>
            <w:noProof/>
            <w:webHidden/>
          </w:rPr>
          <w:fldChar w:fldCharType="separate"/>
        </w:r>
        <w:r>
          <w:rPr>
            <w:noProof/>
            <w:webHidden/>
          </w:rPr>
          <w:t>19</w:t>
        </w:r>
        <w:r>
          <w:rPr>
            <w:noProof/>
            <w:webHidden/>
          </w:rPr>
          <w:fldChar w:fldCharType="end"/>
        </w:r>
      </w:hyperlink>
    </w:p>
    <w:p w14:paraId="75980421" w14:textId="635BFAE1" w:rsidR="00C83706" w:rsidRDefault="00C83706">
      <w:pPr>
        <w:pStyle w:val="TOC2"/>
        <w:tabs>
          <w:tab w:val="right" w:leader="dot" w:pos="9350"/>
        </w:tabs>
        <w:rPr>
          <w:rFonts w:eastAsiaTheme="minorEastAsia" w:cstheme="minorBidi"/>
          <w:smallCaps w:val="0"/>
          <w:noProof/>
          <w:color w:val="auto"/>
          <w:sz w:val="22"/>
          <w:szCs w:val="22"/>
        </w:rPr>
      </w:pPr>
      <w:hyperlink w:anchor="_Toc509342545" w:history="1">
        <w:r w:rsidRPr="00B92A0B">
          <w:rPr>
            <w:rStyle w:val="Hyperlink"/>
            <w:noProof/>
          </w:rPr>
          <w:t>Truncate JI Errors</w:t>
        </w:r>
        <w:r>
          <w:rPr>
            <w:noProof/>
            <w:webHidden/>
          </w:rPr>
          <w:tab/>
        </w:r>
        <w:r>
          <w:rPr>
            <w:noProof/>
            <w:webHidden/>
          </w:rPr>
          <w:fldChar w:fldCharType="begin"/>
        </w:r>
        <w:r>
          <w:rPr>
            <w:noProof/>
            <w:webHidden/>
          </w:rPr>
          <w:instrText xml:space="preserve"> PAGEREF _Toc509342545 \h </w:instrText>
        </w:r>
        <w:r>
          <w:rPr>
            <w:noProof/>
            <w:webHidden/>
          </w:rPr>
        </w:r>
        <w:r>
          <w:rPr>
            <w:noProof/>
            <w:webHidden/>
          </w:rPr>
          <w:fldChar w:fldCharType="separate"/>
        </w:r>
        <w:r>
          <w:rPr>
            <w:noProof/>
            <w:webHidden/>
          </w:rPr>
          <w:t>21</w:t>
        </w:r>
        <w:r>
          <w:rPr>
            <w:noProof/>
            <w:webHidden/>
          </w:rPr>
          <w:fldChar w:fldCharType="end"/>
        </w:r>
      </w:hyperlink>
    </w:p>
    <w:p w14:paraId="63E357CD" w14:textId="053190F6" w:rsidR="00C83706" w:rsidRDefault="00C83706">
      <w:pPr>
        <w:pStyle w:val="TOC2"/>
        <w:tabs>
          <w:tab w:val="right" w:leader="dot" w:pos="9350"/>
        </w:tabs>
        <w:rPr>
          <w:rFonts w:eastAsiaTheme="minorEastAsia" w:cstheme="minorBidi"/>
          <w:smallCaps w:val="0"/>
          <w:noProof/>
          <w:color w:val="auto"/>
          <w:sz w:val="22"/>
          <w:szCs w:val="22"/>
        </w:rPr>
      </w:pPr>
      <w:hyperlink w:anchor="_Toc509342546" w:history="1">
        <w:r w:rsidRPr="00B92A0B">
          <w:rPr>
            <w:rStyle w:val="Hyperlink"/>
            <w:noProof/>
          </w:rPr>
          <w:t>Encrypted Password Repository</w:t>
        </w:r>
        <w:r>
          <w:rPr>
            <w:noProof/>
            <w:webHidden/>
          </w:rPr>
          <w:tab/>
        </w:r>
        <w:r>
          <w:rPr>
            <w:noProof/>
            <w:webHidden/>
          </w:rPr>
          <w:fldChar w:fldCharType="begin"/>
        </w:r>
        <w:r>
          <w:rPr>
            <w:noProof/>
            <w:webHidden/>
          </w:rPr>
          <w:instrText xml:space="preserve"> PAGEREF _Toc509342546 \h </w:instrText>
        </w:r>
        <w:r>
          <w:rPr>
            <w:noProof/>
            <w:webHidden/>
          </w:rPr>
        </w:r>
        <w:r>
          <w:rPr>
            <w:noProof/>
            <w:webHidden/>
          </w:rPr>
          <w:fldChar w:fldCharType="separate"/>
        </w:r>
        <w:r>
          <w:rPr>
            <w:noProof/>
            <w:webHidden/>
          </w:rPr>
          <w:t>22</w:t>
        </w:r>
        <w:r>
          <w:rPr>
            <w:noProof/>
            <w:webHidden/>
          </w:rPr>
          <w:fldChar w:fldCharType="end"/>
        </w:r>
      </w:hyperlink>
    </w:p>
    <w:p w14:paraId="23AC5061" w14:textId="5D8DA66B" w:rsidR="00C83706" w:rsidRDefault="00C83706">
      <w:pPr>
        <w:pStyle w:val="TOC1"/>
        <w:tabs>
          <w:tab w:val="left" w:pos="2419"/>
          <w:tab w:val="right" w:leader="dot" w:pos="9350"/>
        </w:tabs>
        <w:rPr>
          <w:rFonts w:eastAsiaTheme="minorEastAsia" w:cstheme="minorBidi"/>
          <w:b w:val="0"/>
          <w:bCs w:val="0"/>
          <w:caps w:val="0"/>
          <w:noProof/>
          <w:color w:val="auto"/>
          <w:sz w:val="22"/>
          <w:szCs w:val="22"/>
        </w:rPr>
      </w:pPr>
      <w:hyperlink w:anchor="_Toc509342547" w:history="1">
        <w:r w:rsidRPr="00B92A0B">
          <w:rPr>
            <w:rStyle w:val="Hyperlink"/>
            <w:noProof/>
          </w:rPr>
          <w:t>EKBF Server Commands</w:t>
        </w:r>
        <w:r>
          <w:rPr>
            <w:rFonts w:eastAsiaTheme="minorEastAsia" w:cstheme="minorBidi"/>
            <w:b w:val="0"/>
            <w:bCs w:val="0"/>
            <w:caps w:val="0"/>
            <w:noProof/>
            <w:color w:val="auto"/>
            <w:sz w:val="22"/>
            <w:szCs w:val="22"/>
          </w:rPr>
          <w:tab/>
        </w:r>
        <w:r w:rsidRPr="00B92A0B">
          <w:rPr>
            <w:rStyle w:val="Hyperlink"/>
            <w:noProof/>
          </w:rPr>
          <w:t>Section 4</w:t>
        </w:r>
        <w:r>
          <w:rPr>
            <w:noProof/>
            <w:webHidden/>
          </w:rPr>
          <w:tab/>
        </w:r>
        <w:r>
          <w:rPr>
            <w:noProof/>
            <w:webHidden/>
          </w:rPr>
          <w:fldChar w:fldCharType="begin"/>
        </w:r>
        <w:r>
          <w:rPr>
            <w:noProof/>
            <w:webHidden/>
          </w:rPr>
          <w:instrText xml:space="preserve"> PAGEREF _Toc509342547 \h </w:instrText>
        </w:r>
        <w:r>
          <w:rPr>
            <w:noProof/>
            <w:webHidden/>
          </w:rPr>
        </w:r>
        <w:r>
          <w:rPr>
            <w:noProof/>
            <w:webHidden/>
          </w:rPr>
          <w:fldChar w:fldCharType="separate"/>
        </w:r>
        <w:r>
          <w:rPr>
            <w:noProof/>
            <w:webHidden/>
          </w:rPr>
          <w:t>23</w:t>
        </w:r>
        <w:r>
          <w:rPr>
            <w:noProof/>
            <w:webHidden/>
          </w:rPr>
          <w:fldChar w:fldCharType="end"/>
        </w:r>
      </w:hyperlink>
    </w:p>
    <w:p w14:paraId="24946B36" w14:textId="58847A65" w:rsidR="00C83706" w:rsidRDefault="00C83706">
      <w:pPr>
        <w:pStyle w:val="TOC2"/>
        <w:tabs>
          <w:tab w:val="right" w:leader="dot" w:pos="9350"/>
        </w:tabs>
        <w:rPr>
          <w:rFonts w:eastAsiaTheme="minorEastAsia" w:cstheme="minorBidi"/>
          <w:smallCaps w:val="0"/>
          <w:noProof/>
          <w:color w:val="auto"/>
          <w:sz w:val="22"/>
          <w:szCs w:val="22"/>
        </w:rPr>
      </w:pPr>
      <w:hyperlink w:anchor="_Toc509342548" w:history="1">
        <w:r w:rsidRPr="00B92A0B">
          <w:rPr>
            <w:rStyle w:val="Hyperlink"/>
            <w:noProof/>
          </w:rPr>
          <w:t>Foundation Data Remove (FDR)</w:t>
        </w:r>
        <w:r>
          <w:rPr>
            <w:noProof/>
            <w:webHidden/>
          </w:rPr>
          <w:tab/>
        </w:r>
        <w:r>
          <w:rPr>
            <w:noProof/>
            <w:webHidden/>
          </w:rPr>
          <w:fldChar w:fldCharType="begin"/>
        </w:r>
        <w:r>
          <w:rPr>
            <w:noProof/>
            <w:webHidden/>
          </w:rPr>
          <w:instrText xml:space="preserve"> PAGEREF _Toc509342548 \h </w:instrText>
        </w:r>
        <w:r>
          <w:rPr>
            <w:noProof/>
            <w:webHidden/>
          </w:rPr>
        </w:r>
        <w:r>
          <w:rPr>
            <w:noProof/>
            <w:webHidden/>
          </w:rPr>
          <w:fldChar w:fldCharType="separate"/>
        </w:r>
        <w:r>
          <w:rPr>
            <w:noProof/>
            <w:webHidden/>
          </w:rPr>
          <w:t>23</w:t>
        </w:r>
        <w:r>
          <w:rPr>
            <w:noProof/>
            <w:webHidden/>
          </w:rPr>
          <w:fldChar w:fldCharType="end"/>
        </w:r>
      </w:hyperlink>
    </w:p>
    <w:p w14:paraId="6CE1C584" w14:textId="091E21B4" w:rsidR="00C83706" w:rsidRDefault="00C83706">
      <w:pPr>
        <w:pStyle w:val="TOC2"/>
        <w:tabs>
          <w:tab w:val="right" w:leader="dot" w:pos="9350"/>
        </w:tabs>
        <w:rPr>
          <w:rFonts w:eastAsiaTheme="minorEastAsia" w:cstheme="minorBidi"/>
          <w:smallCaps w:val="0"/>
          <w:noProof/>
          <w:color w:val="auto"/>
          <w:sz w:val="22"/>
          <w:szCs w:val="22"/>
        </w:rPr>
      </w:pPr>
      <w:hyperlink w:anchor="_Toc509342549" w:history="1">
        <w:r w:rsidRPr="00B92A0B">
          <w:rPr>
            <w:rStyle w:val="Hyperlink"/>
            <w:noProof/>
          </w:rPr>
          <w:t>Foundation Data Update (FDU)</w:t>
        </w:r>
        <w:r>
          <w:rPr>
            <w:noProof/>
            <w:webHidden/>
          </w:rPr>
          <w:tab/>
        </w:r>
        <w:r>
          <w:rPr>
            <w:noProof/>
            <w:webHidden/>
          </w:rPr>
          <w:fldChar w:fldCharType="begin"/>
        </w:r>
        <w:r>
          <w:rPr>
            <w:noProof/>
            <w:webHidden/>
          </w:rPr>
          <w:instrText xml:space="preserve"> PAGEREF _Toc509342549 \h </w:instrText>
        </w:r>
        <w:r>
          <w:rPr>
            <w:noProof/>
            <w:webHidden/>
          </w:rPr>
        </w:r>
        <w:r>
          <w:rPr>
            <w:noProof/>
            <w:webHidden/>
          </w:rPr>
          <w:fldChar w:fldCharType="separate"/>
        </w:r>
        <w:r>
          <w:rPr>
            <w:noProof/>
            <w:webHidden/>
          </w:rPr>
          <w:t>23</w:t>
        </w:r>
        <w:r>
          <w:rPr>
            <w:noProof/>
            <w:webHidden/>
          </w:rPr>
          <w:fldChar w:fldCharType="end"/>
        </w:r>
      </w:hyperlink>
    </w:p>
    <w:p w14:paraId="2C633D0F" w14:textId="65CD31C8" w:rsidR="00C83706" w:rsidRDefault="00C83706">
      <w:pPr>
        <w:pStyle w:val="TOC2"/>
        <w:tabs>
          <w:tab w:val="right" w:leader="dot" w:pos="9350"/>
        </w:tabs>
        <w:rPr>
          <w:rFonts w:eastAsiaTheme="minorEastAsia" w:cstheme="minorBidi"/>
          <w:smallCaps w:val="0"/>
          <w:noProof/>
          <w:color w:val="auto"/>
          <w:sz w:val="22"/>
          <w:szCs w:val="22"/>
        </w:rPr>
      </w:pPr>
      <w:hyperlink w:anchor="_Toc509342550" w:history="1">
        <w:r w:rsidRPr="00B92A0B">
          <w:rPr>
            <w:rStyle w:val="Hyperlink"/>
            <w:noProof/>
          </w:rPr>
          <w:t>FDU Transaction History Utility</w:t>
        </w:r>
        <w:r>
          <w:rPr>
            <w:noProof/>
            <w:webHidden/>
          </w:rPr>
          <w:tab/>
        </w:r>
        <w:r>
          <w:rPr>
            <w:noProof/>
            <w:webHidden/>
          </w:rPr>
          <w:fldChar w:fldCharType="begin"/>
        </w:r>
        <w:r>
          <w:rPr>
            <w:noProof/>
            <w:webHidden/>
          </w:rPr>
          <w:instrText xml:space="preserve"> PAGEREF _Toc509342550 \h </w:instrText>
        </w:r>
        <w:r>
          <w:rPr>
            <w:noProof/>
            <w:webHidden/>
          </w:rPr>
        </w:r>
        <w:r>
          <w:rPr>
            <w:noProof/>
            <w:webHidden/>
          </w:rPr>
          <w:fldChar w:fldCharType="separate"/>
        </w:r>
        <w:r>
          <w:rPr>
            <w:noProof/>
            <w:webHidden/>
          </w:rPr>
          <w:t>23</w:t>
        </w:r>
        <w:r>
          <w:rPr>
            <w:noProof/>
            <w:webHidden/>
          </w:rPr>
          <w:fldChar w:fldCharType="end"/>
        </w:r>
      </w:hyperlink>
    </w:p>
    <w:p w14:paraId="762A35B3" w14:textId="7196B78C" w:rsidR="00C83706" w:rsidRDefault="00C83706">
      <w:pPr>
        <w:pStyle w:val="TOC2"/>
        <w:tabs>
          <w:tab w:val="right" w:leader="dot" w:pos="9350"/>
        </w:tabs>
        <w:rPr>
          <w:rFonts w:eastAsiaTheme="minorEastAsia" w:cstheme="minorBidi"/>
          <w:smallCaps w:val="0"/>
          <w:noProof/>
          <w:color w:val="auto"/>
          <w:sz w:val="22"/>
          <w:szCs w:val="22"/>
        </w:rPr>
      </w:pPr>
      <w:hyperlink w:anchor="_Toc509342551" w:history="1">
        <w:r w:rsidRPr="00B92A0B">
          <w:rPr>
            <w:rStyle w:val="Hyperlink"/>
            <w:noProof/>
          </w:rPr>
          <w:t>Foundation Set Time (FST)</w:t>
        </w:r>
        <w:r>
          <w:rPr>
            <w:noProof/>
            <w:webHidden/>
          </w:rPr>
          <w:tab/>
        </w:r>
        <w:r>
          <w:rPr>
            <w:noProof/>
            <w:webHidden/>
          </w:rPr>
          <w:fldChar w:fldCharType="begin"/>
        </w:r>
        <w:r>
          <w:rPr>
            <w:noProof/>
            <w:webHidden/>
          </w:rPr>
          <w:instrText xml:space="preserve"> PAGEREF _Toc509342551 \h </w:instrText>
        </w:r>
        <w:r>
          <w:rPr>
            <w:noProof/>
            <w:webHidden/>
          </w:rPr>
        </w:r>
        <w:r>
          <w:rPr>
            <w:noProof/>
            <w:webHidden/>
          </w:rPr>
          <w:fldChar w:fldCharType="separate"/>
        </w:r>
        <w:r>
          <w:rPr>
            <w:noProof/>
            <w:webHidden/>
          </w:rPr>
          <w:t>23</w:t>
        </w:r>
        <w:r>
          <w:rPr>
            <w:noProof/>
            <w:webHidden/>
          </w:rPr>
          <w:fldChar w:fldCharType="end"/>
        </w:r>
      </w:hyperlink>
    </w:p>
    <w:p w14:paraId="4C5AF848" w14:textId="5A493930" w:rsidR="00C83706" w:rsidRDefault="00C83706">
      <w:pPr>
        <w:pStyle w:val="TOC2"/>
        <w:tabs>
          <w:tab w:val="right" w:leader="dot" w:pos="9350"/>
        </w:tabs>
        <w:rPr>
          <w:rFonts w:eastAsiaTheme="minorEastAsia" w:cstheme="minorBidi"/>
          <w:smallCaps w:val="0"/>
          <w:noProof/>
          <w:color w:val="auto"/>
          <w:sz w:val="22"/>
          <w:szCs w:val="22"/>
        </w:rPr>
      </w:pPr>
      <w:hyperlink w:anchor="_Toc509342552" w:history="1">
        <w:r w:rsidRPr="00B92A0B">
          <w:rPr>
            <w:rStyle w:val="Hyperlink"/>
            <w:noProof/>
          </w:rPr>
          <w:t>Foundation Structure Update (FSU)</w:t>
        </w:r>
        <w:r>
          <w:rPr>
            <w:noProof/>
            <w:webHidden/>
          </w:rPr>
          <w:tab/>
        </w:r>
        <w:r>
          <w:rPr>
            <w:noProof/>
            <w:webHidden/>
          </w:rPr>
          <w:fldChar w:fldCharType="begin"/>
        </w:r>
        <w:r>
          <w:rPr>
            <w:noProof/>
            <w:webHidden/>
          </w:rPr>
          <w:instrText xml:space="preserve"> PAGEREF _Toc509342552 \h </w:instrText>
        </w:r>
        <w:r>
          <w:rPr>
            <w:noProof/>
            <w:webHidden/>
          </w:rPr>
        </w:r>
        <w:r>
          <w:rPr>
            <w:noProof/>
            <w:webHidden/>
          </w:rPr>
          <w:fldChar w:fldCharType="separate"/>
        </w:r>
        <w:r>
          <w:rPr>
            <w:noProof/>
            <w:webHidden/>
          </w:rPr>
          <w:t>24</w:t>
        </w:r>
        <w:r>
          <w:rPr>
            <w:noProof/>
            <w:webHidden/>
          </w:rPr>
          <w:fldChar w:fldCharType="end"/>
        </w:r>
      </w:hyperlink>
    </w:p>
    <w:p w14:paraId="58F3BD7E" w14:textId="5FCC2E05" w:rsidR="00C83706" w:rsidRDefault="00C83706">
      <w:pPr>
        <w:pStyle w:val="TOC2"/>
        <w:tabs>
          <w:tab w:val="right" w:leader="dot" w:pos="9350"/>
        </w:tabs>
        <w:rPr>
          <w:rFonts w:eastAsiaTheme="minorEastAsia" w:cstheme="minorBidi"/>
          <w:smallCaps w:val="0"/>
          <w:noProof/>
          <w:color w:val="auto"/>
          <w:sz w:val="22"/>
          <w:szCs w:val="22"/>
        </w:rPr>
      </w:pPr>
      <w:hyperlink w:anchor="_Toc509342553" w:history="1">
        <w:r w:rsidRPr="00B92A0B">
          <w:rPr>
            <w:rStyle w:val="Hyperlink"/>
            <w:noProof/>
          </w:rPr>
          <w:t>Quartz Data Remove (QDR)</w:t>
        </w:r>
        <w:r>
          <w:rPr>
            <w:noProof/>
            <w:webHidden/>
          </w:rPr>
          <w:tab/>
        </w:r>
        <w:r>
          <w:rPr>
            <w:noProof/>
            <w:webHidden/>
          </w:rPr>
          <w:fldChar w:fldCharType="begin"/>
        </w:r>
        <w:r>
          <w:rPr>
            <w:noProof/>
            <w:webHidden/>
          </w:rPr>
          <w:instrText xml:space="preserve"> PAGEREF _Toc509342553 \h </w:instrText>
        </w:r>
        <w:r>
          <w:rPr>
            <w:noProof/>
            <w:webHidden/>
          </w:rPr>
        </w:r>
        <w:r>
          <w:rPr>
            <w:noProof/>
            <w:webHidden/>
          </w:rPr>
          <w:fldChar w:fldCharType="separate"/>
        </w:r>
        <w:r>
          <w:rPr>
            <w:noProof/>
            <w:webHidden/>
          </w:rPr>
          <w:t>24</w:t>
        </w:r>
        <w:r>
          <w:rPr>
            <w:noProof/>
            <w:webHidden/>
          </w:rPr>
          <w:fldChar w:fldCharType="end"/>
        </w:r>
      </w:hyperlink>
    </w:p>
    <w:p w14:paraId="19B974BA" w14:textId="460D60D8" w:rsidR="00C83706" w:rsidRDefault="00C83706">
      <w:pPr>
        <w:pStyle w:val="TOC2"/>
        <w:tabs>
          <w:tab w:val="right" w:leader="dot" w:pos="9350"/>
        </w:tabs>
        <w:rPr>
          <w:rFonts w:eastAsiaTheme="minorEastAsia" w:cstheme="minorBidi"/>
          <w:smallCaps w:val="0"/>
          <w:noProof/>
          <w:color w:val="auto"/>
          <w:sz w:val="22"/>
          <w:szCs w:val="22"/>
        </w:rPr>
      </w:pPr>
      <w:hyperlink w:anchor="_Toc509342554" w:history="1">
        <w:r w:rsidRPr="00B92A0B">
          <w:rPr>
            <w:rStyle w:val="Hyperlink"/>
            <w:noProof/>
          </w:rPr>
          <w:t>Quartz Sync Foundation (Quartz Structure Sync/Quartz Data Sync)</w:t>
        </w:r>
        <w:r>
          <w:rPr>
            <w:noProof/>
            <w:webHidden/>
          </w:rPr>
          <w:tab/>
        </w:r>
        <w:r>
          <w:rPr>
            <w:noProof/>
            <w:webHidden/>
          </w:rPr>
          <w:fldChar w:fldCharType="begin"/>
        </w:r>
        <w:r>
          <w:rPr>
            <w:noProof/>
            <w:webHidden/>
          </w:rPr>
          <w:instrText xml:space="preserve"> PAGEREF _Toc509342554 \h </w:instrText>
        </w:r>
        <w:r>
          <w:rPr>
            <w:noProof/>
            <w:webHidden/>
          </w:rPr>
        </w:r>
        <w:r>
          <w:rPr>
            <w:noProof/>
            <w:webHidden/>
          </w:rPr>
          <w:fldChar w:fldCharType="separate"/>
        </w:r>
        <w:r>
          <w:rPr>
            <w:noProof/>
            <w:webHidden/>
          </w:rPr>
          <w:t>24</w:t>
        </w:r>
        <w:r>
          <w:rPr>
            <w:noProof/>
            <w:webHidden/>
          </w:rPr>
          <w:fldChar w:fldCharType="end"/>
        </w:r>
      </w:hyperlink>
    </w:p>
    <w:p w14:paraId="7ABFB0E6" w14:textId="51123141" w:rsidR="00C83706" w:rsidRDefault="00C83706">
      <w:pPr>
        <w:pStyle w:val="TOC2"/>
        <w:tabs>
          <w:tab w:val="right" w:leader="dot" w:pos="9350"/>
        </w:tabs>
        <w:rPr>
          <w:rFonts w:eastAsiaTheme="minorEastAsia" w:cstheme="minorBidi"/>
          <w:smallCaps w:val="0"/>
          <w:noProof/>
          <w:color w:val="auto"/>
          <w:sz w:val="22"/>
          <w:szCs w:val="22"/>
        </w:rPr>
      </w:pPr>
      <w:hyperlink w:anchor="_Toc509342555" w:history="1">
        <w:r w:rsidRPr="00B92A0B">
          <w:rPr>
            <w:rStyle w:val="Hyperlink"/>
            <w:noProof/>
          </w:rPr>
          <w:t>EP Mid-Tier Admin Client Console</w:t>
        </w:r>
        <w:r>
          <w:rPr>
            <w:noProof/>
            <w:webHidden/>
          </w:rPr>
          <w:tab/>
        </w:r>
        <w:r>
          <w:rPr>
            <w:noProof/>
            <w:webHidden/>
          </w:rPr>
          <w:fldChar w:fldCharType="begin"/>
        </w:r>
        <w:r>
          <w:rPr>
            <w:noProof/>
            <w:webHidden/>
          </w:rPr>
          <w:instrText xml:space="preserve"> PAGEREF _Toc509342555 \h </w:instrText>
        </w:r>
        <w:r>
          <w:rPr>
            <w:noProof/>
            <w:webHidden/>
          </w:rPr>
        </w:r>
        <w:r>
          <w:rPr>
            <w:noProof/>
            <w:webHidden/>
          </w:rPr>
          <w:fldChar w:fldCharType="separate"/>
        </w:r>
        <w:r>
          <w:rPr>
            <w:noProof/>
            <w:webHidden/>
          </w:rPr>
          <w:t>25</w:t>
        </w:r>
        <w:r>
          <w:rPr>
            <w:noProof/>
            <w:webHidden/>
          </w:rPr>
          <w:fldChar w:fldCharType="end"/>
        </w:r>
      </w:hyperlink>
    </w:p>
    <w:p w14:paraId="26F263A3" w14:textId="0257C45B" w:rsidR="00C83706" w:rsidRDefault="00C83706">
      <w:pPr>
        <w:pStyle w:val="TOC1"/>
        <w:tabs>
          <w:tab w:val="left" w:pos="1600"/>
          <w:tab w:val="right" w:leader="dot" w:pos="9350"/>
        </w:tabs>
        <w:rPr>
          <w:rFonts w:eastAsiaTheme="minorEastAsia" w:cstheme="minorBidi"/>
          <w:b w:val="0"/>
          <w:bCs w:val="0"/>
          <w:caps w:val="0"/>
          <w:noProof/>
          <w:color w:val="auto"/>
          <w:sz w:val="22"/>
          <w:szCs w:val="22"/>
        </w:rPr>
      </w:pPr>
      <w:hyperlink w:anchor="_Toc509342556" w:history="1">
        <w:r w:rsidRPr="00B92A0B">
          <w:rPr>
            <w:rStyle w:val="Hyperlink"/>
            <w:noProof/>
          </w:rPr>
          <w:t>Batch Scripts</w:t>
        </w:r>
        <w:r>
          <w:rPr>
            <w:rFonts w:eastAsiaTheme="minorEastAsia" w:cstheme="minorBidi"/>
            <w:b w:val="0"/>
            <w:bCs w:val="0"/>
            <w:caps w:val="0"/>
            <w:noProof/>
            <w:color w:val="auto"/>
            <w:sz w:val="22"/>
            <w:szCs w:val="22"/>
          </w:rPr>
          <w:tab/>
        </w:r>
        <w:r w:rsidRPr="00B92A0B">
          <w:rPr>
            <w:rStyle w:val="Hyperlink"/>
            <w:noProof/>
          </w:rPr>
          <w:t>Section 5</w:t>
        </w:r>
        <w:r>
          <w:rPr>
            <w:noProof/>
            <w:webHidden/>
          </w:rPr>
          <w:tab/>
        </w:r>
        <w:r>
          <w:rPr>
            <w:noProof/>
            <w:webHidden/>
          </w:rPr>
          <w:fldChar w:fldCharType="begin"/>
        </w:r>
        <w:r>
          <w:rPr>
            <w:noProof/>
            <w:webHidden/>
          </w:rPr>
          <w:instrText xml:space="preserve"> PAGEREF _Toc509342556 \h </w:instrText>
        </w:r>
        <w:r>
          <w:rPr>
            <w:noProof/>
            <w:webHidden/>
          </w:rPr>
        </w:r>
        <w:r>
          <w:rPr>
            <w:noProof/>
            <w:webHidden/>
          </w:rPr>
          <w:fldChar w:fldCharType="separate"/>
        </w:r>
        <w:r>
          <w:rPr>
            <w:noProof/>
            <w:webHidden/>
          </w:rPr>
          <w:t>26</w:t>
        </w:r>
        <w:r>
          <w:rPr>
            <w:noProof/>
            <w:webHidden/>
          </w:rPr>
          <w:fldChar w:fldCharType="end"/>
        </w:r>
      </w:hyperlink>
    </w:p>
    <w:p w14:paraId="3BE53643" w14:textId="2F582E31" w:rsidR="00C83706" w:rsidRDefault="00C83706">
      <w:pPr>
        <w:pStyle w:val="TOC2"/>
        <w:tabs>
          <w:tab w:val="right" w:leader="dot" w:pos="9350"/>
        </w:tabs>
        <w:rPr>
          <w:rFonts w:eastAsiaTheme="minorEastAsia" w:cstheme="minorBidi"/>
          <w:smallCaps w:val="0"/>
          <w:noProof/>
          <w:color w:val="auto"/>
          <w:sz w:val="22"/>
          <w:szCs w:val="22"/>
        </w:rPr>
      </w:pPr>
      <w:hyperlink w:anchor="_Toc509342557" w:history="1">
        <w:r w:rsidRPr="00B92A0B">
          <w:rPr>
            <w:rStyle w:val="Hyperlink"/>
            <w:noProof/>
          </w:rPr>
          <w:t>Actuals Cube Remove Data</w:t>
        </w:r>
        <w:r>
          <w:rPr>
            <w:noProof/>
            <w:webHidden/>
          </w:rPr>
          <w:tab/>
        </w:r>
        <w:r>
          <w:rPr>
            <w:noProof/>
            <w:webHidden/>
          </w:rPr>
          <w:fldChar w:fldCharType="begin"/>
        </w:r>
        <w:r>
          <w:rPr>
            <w:noProof/>
            <w:webHidden/>
          </w:rPr>
          <w:instrText xml:space="preserve"> PAGEREF _Toc509342557 \h </w:instrText>
        </w:r>
        <w:r>
          <w:rPr>
            <w:noProof/>
            <w:webHidden/>
          </w:rPr>
        </w:r>
        <w:r>
          <w:rPr>
            <w:noProof/>
            <w:webHidden/>
          </w:rPr>
          <w:fldChar w:fldCharType="separate"/>
        </w:r>
        <w:r>
          <w:rPr>
            <w:noProof/>
            <w:webHidden/>
          </w:rPr>
          <w:t>26</w:t>
        </w:r>
        <w:r>
          <w:rPr>
            <w:noProof/>
            <w:webHidden/>
          </w:rPr>
          <w:fldChar w:fldCharType="end"/>
        </w:r>
      </w:hyperlink>
    </w:p>
    <w:p w14:paraId="635F7E35" w14:textId="32123157" w:rsidR="00C83706" w:rsidRDefault="00C83706">
      <w:pPr>
        <w:pStyle w:val="TOC2"/>
        <w:tabs>
          <w:tab w:val="right" w:leader="dot" w:pos="9350"/>
        </w:tabs>
        <w:rPr>
          <w:rFonts w:eastAsiaTheme="minorEastAsia" w:cstheme="minorBidi"/>
          <w:smallCaps w:val="0"/>
          <w:noProof/>
          <w:color w:val="auto"/>
          <w:sz w:val="22"/>
          <w:szCs w:val="22"/>
        </w:rPr>
      </w:pPr>
      <w:hyperlink w:anchor="_Toc509342558" w:history="1">
        <w:r w:rsidRPr="00B92A0B">
          <w:rPr>
            <w:rStyle w:val="Hyperlink"/>
            <w:noProof/>
          </w:rPr>
          <w:t>Actuals Cube Sync</w:t>
        </w:r>
        <w:r>
          <w:rPr>
            <w:noProof/>
            <w:webHidden/>
          </w:rPr>
          <w:tab/>
        </w:r>
        <w:r>
          <w:rPr>
            <w:noProof/>
            <w:webHidden/>
          </w:rPr>
          <w:fldChar w:fldCharType="begin"/>
        </w:r>
        <w:r>
          <w:rPr>
            <w:noProof/>
            <w:webHidden/>
          </w:rPr>
          <w:instrText xml:space="preserve"> PAGEREF _Toc509342558 \h </w:instrText>
        </w:r>
        <w:r>
          <w:rPr>
            <w:noProof/>
            <w:webHidden/>
          </w:rPr>
        </w:r>
        <w:r>
          <w:rPr>
            <w:noProof/>
            <w:webHidden/>
          </w:rPr>
          <w:fldChar w:fldCharType="separate"/>
        </w:r>
        <w:r>
          <w:rPr>
            <w:noProof/>
            <w:webHidden/>
          </w:rPr>
          <w:t>27</w:t>
        </w:r>
        <w:r>
          <w:rPr>
            <w:noProof/>
            <w:webHidden/>
          </w:rPr>
          <w:fldChar w:fldCharType="end"/>
        </w:r>
      </w:hyperlink>
    </w:p>
    <w:p w14:paraId="6179973C" w14:textId="452A9278" w:rsidR="00C83706" w:rsidRDefault="00C83706">
      <w:pPr>
        <w:pStyle w:val="TOC2"/>
        <w:tabs>
          <w:tab w:val="right" w:leader="dot" w:pos="9350"/>
        </w:tabs>
        <w:rPr>
          <w:rFonts w:eastAsiaTheme="minorEastAsia" w:cstheme="minorBidi"/>
          <w:smallCaps w:val="0"/>
          <w:noProof/>
          <w:color w:val="auto"/>
          <w:sz w:val="22"/>
          <w:szCs w:val="22"/>
        </w:rPr>
      </w:pPr>
      <w:hyperlink w:anchor="_Toc509342559" w:history="1">
        <w:r w:rsidRPr="00B92A0B">
          <w:rPr>
            <w:rStyle w:val="Hyperlink"/>
            <w:noProof/>
          </w:rPr>
          <w:t>Actuals Data Update</w:t>
        </w:r>
        <w:r>
          <w:rPr>
            <w:noProof/>
            <w:webHidden/>
          </w:rPr>
          <w:tab/>
        </w:r>
        <w:r>
          <w:rPr>
            <w:noProof/>
            <w:webHidden/>
          </w:rPr>
          <w:fldChar w:fldCharType="begin"/>
        </w:r>
        <w:r>
          <w:rPr>
            <w:noProof/>
            <w:webHidden/>
          </w:rPr>
          <w:instrText xml:space="preserve"> PAGEREF _Toc509342559 \h </w:instrText>
        </w:r>
        <w:r>
          <w:rPr>
            <w:noProof/>
            <w:webHidden/>
          </w:rPr>
        </w:r>
        <w:r>
          <w:rPr>
            <w:noProof/>
            <w:webHidden/>
          </w:rPr>
          <w:fldChar w:fldCharType="separate"/>
        </w:r>
        <w:r>
          <w:rPr>
            <w:noProof/>
            <w:webHidden/>
          </w:rPr>
          <w:t>28</w:t>
        </w:r>
        <w:r>
          <w:rPr>
            <w:noProof/>
            <w:webHidden/>
          </w:rPr>
          <w:fldChar w:fldCharType="end"/>
        </w:r>
      </w:hyperlink>
    </w:p>
    <w:p w14:paraId="10ABCCCA" w14:textId="3D08F3A4" w:rsidR="00C83706" w:rsidRDefault="00C83706">
      <w:pPr>
        <w:pStyle w:val="TOC2"/>
        <w:tabs>
          <w:tab w:val="right" w:leader="dot" w:pos="9350"/>
        </w:tabs>
        <w:rPr>
          <w:rFonts w:eastAsiaTheme="minorEastAsia" w:cstheme="minorBidi"/>
          <w:smallCaps w:val="0"/>
          <w:noProof/>
          <w:color w:val="auto"/>
          <w:sz w:val="22"/>
          <w:szCs w:val="22"/>
        </w:rPr>
      </w:pPr>
      <w:hyperlink w:anchor="_Toc509342560" w:history="1">
        <w:r w:rsidRPr="00B92A0B">
          <w:rPr>
            <w:rStyle w:val="Hyperlink"/>
            <w:noProof/>
          </w:rPr>
          <w:t>Allow Client Connections</w:t>
        </w:r>
        <w:r>
          <w:rPr>
            <w:noProof/>
            <w:webHidden/>
          </w:rPr>
          <w:tab/>
        </w:r>
        <w:r>
          <w:rPr>
            <w:noProof/>
            <w:webHidden/>
          </w:rPr>
          <w:fldChar w:fldCharType="begin"/>
        </w:r>
        <w:r>
          <w:rPr>
            <w:noProof/>
            <w:webHidden/>
          </w:rPr>
          <w:instrText xml:space="preserve"> PAGEREF _Toc509342560 \h </w:instrText>
        </w:r>
        <w:r>
          <w:rPr>
            <w:noProof/>
            <w:webHidden/>
          </w:rPr>
        </w:r>
        <w:r>
          <w:rPr>
            <w:noProof/>
            <w:webHidden/>
          </w:rPr>
          <w:fldChar w:fldCharType="separate"/>
        </w:r>
        <w:r>
          <w:rPr>
            <w:noProof/>
            <w:webHidden/>
          </w:rPr>
          <w:t>30</w:t>
        </w:r>
        <w:r>
          <w:rPr>
            <w:noProof/>
            <w:webHidden/>
          </w:rPr>
          <w:fldChar w:fldCharType="end"/>
        </w:r>
      </w:hyperlink>
    </w:p>
    <w:p w14:paraId="29DC1BC1" w14:textId="6AB18627" w:rsidR="00C83706" w:rsidRDefault="00C83706">
      <w:pPr>
        <w:pStyle w:val="TOC2"/>
        <w:tabs>
          <w:tab w:val="right" w:leader="dot" w:pos="9350"/>
        </w:tabs>
        <w:rPr>
          <w:rFonts w:eastAsiaTheme="minorEastAsia" w:cstheme="minorBidi"/>
          <w:smallCaps w:val="0"/>
          <w:noProof/>
          <w:color w:val="auto"/>
          <w:sz w:val="22"/>
          <w:szCs w:val="22"/>
        </w:rPr>
      </w:pPr>
      <w:hyperlink w:anchor="_Toc509342561" w:history="1">
        <w:r w:rsidRPr="00B92A0B">
          <w:rPr>
            <w:rStyle w:val="Hyperlink"/>
            <w:noProof/>
          </w:rPr>
          <w:t>Archive Logs</w:t>
        </w:r>
        <w:r>
          <w:rPr>
            <w:noProof/>
            <w:webHidden/>
          </w:rPr>
          <w:tab/>
        </w:r>
        <w:r>
          <w:rPr>
            <w:noProof/>
            <w:webHidden/>
          </w:rPr>
          <w:fldChar w:fldCharType="begin"/>
        </w:r>
        <w:r>
          <w:rPr>
            <w:noProof/>
            <w:webHidden/>
          </w:rPr>
          <w:instrText xml:space="preserve"> PAGEREF _Toc509342561 \h </w:instrText>
        </w:r>
        <w:r>
          <w:rPr>
            <w:noProof/>
            <w:webHidden/>
          </w:rPr>
        </w:r>
        <w:r>
          <w:rPr>
            <w:noProof/>
            <w:webHidden/>
          </w:rPr>
          <w:fldChar w:fldCharType="separate"/>
        </w:r>
        <w:r>
          <w:rPr>
            <w:noProof/>
            <w:webHidden/>
          </w:rPr>
          <w:t>31</w:t>
        </w:r>
        <w:r>
          <w:rPr>
            <w:noProof/>
            <w:webHidden/>
          </w:rPr>
          <w:fldChar w:fldCharType="end"/>
        </w:r>
      </w:hyperlink>
    </w:p>
    <w:p w14:paraId="7C2181B1" w14:textId="0CAE1562" w:rsidR="00C83706" w:rsidRDefault="00C83706">
      <w:pPr>
        <w:pStyle w:val="TOC2"/>
        <w:tabs>
          <w:tab w:val="right" w:leader="dot" w:pos="9350"/>
        </w:tabs>
        <w:rPr>
          <w:rFonts w:eastAsiaTheme="minorEastAsia" w:cstheme="minorBidi"/>
          <w:smallCaps w:val="0"/>
          <w:noProof/>
          <w:color w:val="auto"/>
          <w:sz w:val="22"/>
          <w:szCs w:val="22"/>
        </w:rPr>
      </w:pPr>
      <w:hyperlink w:anchor="_Toc509342562" w:history="1">
        <w:r w:rsidRPr="00B92A0B">
          <w:rPr>
            <w:rStyle w:val="Hyperlink"/>
            <w:noProof/>
          </w:rPr>
          <w:t>Cube Purge Aged Data</w:t>
        </w:r>
        <w:r>
          <w:rPr>
            <w:noProof/>
            <w:webHidden/>
          </w:rPr>
          <w:tab/>
        </w:r>
        <w:r>
          <w:rPr>
            <w:noProof/>
            <w:webHidden/>
          </w:rPr>
          <w:fldChar w:fldCharType="begin"/>
        </w:r>
        <w:r>
          <w:rPr>
            <w:noProof/>
            <w:webHidden/>
          </w:rPr>
          <w:instrText xml:space="preserve"> PAGEREF _Toc509342562 \h </w:instrText>
        </w:r>
        <w:r>
          <w:rPr>
            <w:noProof/>
            <w:webHidden/>
          </w:rPr>
        </w:r>
        <w:r>
          <w:rPr>
            <w:noProof/>
            <w:webHidden/>
          </w:rPr>
          <w:fldChar w:fldCharType="separate"/>
        </w:r>
        <w:r>
          <w:rPr>
            <w:noProof/>
            <w:webHidden/>
          </w:rPr>
          <w:t>32</w:t>
        </w:r>
        <w:r>
          <w:rPr>
            <w:noProof/>
            <w:webHidden/>
          </w:rPr>
          <w:fldChar w:fldCharType="end"/>
        </w:r>
      </w:hyperlink>
    </w:p>
    <w:p w14:paraId="2C79678D" w14:textId="01385EC1" w:rsidR="00C83706" w:rsidRDefault="00C83706">
      <w:pPr>
        <w:pStyle w:val="TOC2"/>
        <w:tabs>
          <w:tab w:val="right" w:leader="dot" w:pos="9350"/>
        </w:tabs>
        <w:rPr>
          <w:rFonts w:eastAsiaTheme="minorEastAsia" w:cstheme="minorBidi"/>
          <w:smallCaps w:val="0"/>
          <w:noProof/>
          <w:color w:val="auto"/>
          <w:sz w:val="22"/>
          <w:szCs w:val="22"/>
        </w:rPr>
      </w:pPr>
      <w:hyperlink w:anchor="_Toc509342563" w:history="1">
        <w:r w:rsidRPr="00B92A0B">
          <w:rPr>
            <w:rStyle w:val="Hyperlink"/>
            <w:noProof/>
          </w:rPr>
          <w:t>Cube Remove Data</w:t>
        </w:r>
        <w:r>
          <w:rPr>
            <w:noProof/>
            <w:webHidden/>
          </w:rPr>
          <w:tab/>
        </w:r>
        <w:r>
          <w:rPr>
            <w:noProof/>
            <w:webHidden/>
          </w:rPr>
          <w:fldChar w:fldCharType="begin"/>
        </w:r>
        <w:r>
          <w:rPr>
            <w:noProof/>
            <w:webHidden/>
          </w:rPr>
          <w:instrText xml:space="preserve"> PAGEREF _Toc509342563 \h </w:instrText>
        </w:r>
        <w:r>
          <w:rPr>
            <w:noProof/>
            <w:webHidden/>
          </w:rPr>
        </w:r>
        <w:r>
          <w:rPr>
            <w:noProof/>
            <w:webHidden/>
          </w:rPr>
          <w:fldChar w:fldCharType="separate"/>
        </w:r>
        <w:r>
          <w:rPr>
            <w:noProof/>
            <w:webHidden/>
          </w:rPr>
          <w:t>33</w:t>
        </w:r>
        <w:r>
          <w:rPr>
            <w:noProof/>
            <w:webHidden/>
          </w:rPr>
          <w:fldChar w:fldCharType="end"/>
        </w:r>
      </w:hyperlink>
    </w:p>
    <w:p w14:paraId="488656A0" w14:textId="17AD5C78" w:rsidR="00C83706" w:rsidRDefault="00C83706">
      <w:pPr>
        <w:pStyle w:val="TOC2"/>
        <w:tabs>
          <w:tab w:val="right" w:leader="dot" w:pos="9350"/>
        </w:tabs>
        <w:rPr>
          <w:rFonts w:eastAsiaTheme="minorEastAsia" w:cstheme="minorBidi"/>
          <w:smallCaps w:val="0"/>
          <w:noProof/>
          <w:color w:val="auto"/>
          <w:sz w:val="22"/>
          <w:szCs w:val="22"/>
        </w:rPr>
      </w:pPr>
      <w:hyperlink w:anchor="_Toc509342564" w:history="1">
        <w:r w:rsidRPr="00B92A0B">
          <w:rPr>
            <w:rStyle w:val="Hyperlink"/>
            <w:noProof/>
          </w:rPr>
          <w:t>Cube Sync</w:t>
        </w:r>
        <w:r>
          <w:rPr>
            <w:noProof/>
            <w:webHidden/>
          </w:rPr>
          <w:tab/>
        </w:r>
        <w:r>
          <w:rPr>
            <w:noProof/>
            <w:webHidden/>
          </w:rPr>
          <w:fldChar w:fldCharType="begin"/>
        </w:r>
        <w:r>
          <w:rPr>
            <w:noProof/>
            <w:webHidden/>
          </w:rPr>
          <w:instrText xml:space="preserve"> PAGEREF _Toc509342564 \h </w:instrText>
        </w:r>
        <w:r>
          <w:rPr>
            <w:noProof/>
            <w:webHidden/>
          </w:rPr>
        </w:r>
        <w:r>
          <w:rPr>
            <w:noProof/>
            <w:webHidden/>
          </w:rPr>
          <w:fldChar w:fldCharType="separate"/>
        </w:r>
        <w:r>
          <w:rPr>
            <w:noProof/>
            <w:webHidden/>
          </w:rPr>
          <w:t>34</w:t>
        </w:r>
        <w:r>
          <w:rPr>
            <w:noProof/>
            <w:webHidden/>
          </w:rPr>
          <w:fldChar w:fldCharType="end"/>
        </w:r>
      </w:hyperlink>
    </w:p>
    <w:p w14:paraId="64B62020" w14:textId="34834A5A" w:rsidR="00C83706" w:rsidRDefault="00C83706">
      <w:pPr>
        <w:pStyle w:val="TOC2"/>
        <w:tabs>
          <w:tab w:val="right" w:leader="dot" w:pos="9350"/>
        </w:tabs>
        <w:rPr>
          <w:rFonts w:eastAsiaTheme="minorEastAsia" w:cstheme="minorBidi"/>
          <w:smallCaps w:val="0"/>
          <w:noProof/>
          <w:color w:val="auto"/>
          <w:sz w:val="22"/>
          <w:szCs w:val="22"/>
        </w:rPr>
      </w:pPr>
      <w:hyperlink w:anchor="_Toc509342565" w:history="1">
        <w:r w:rsidRPr="00B92A0B">
          <w:rPr>
            <w:rStyle w:val="Hyperlink"/>
            <w:noProof/>
          </w:rPr>
          <w:t>EKB Cleanup</w:t>
        </w:r>
        <w:r>
          <w:rPr>
            <w:noProof/>
            <w:webHidden/>
          </w:rPr>
          <w:tab/>
        </w:r>
        <w:r>
          <w:rPr>
            <w:noProof/>
            <w:webHidden/>
          </w:rPr>
          <w:fldChar w:fldCharType="begin"/>
        </w:r>
        <w:r>
          <w:rPr>
            <w:noProof/>
            <w:webHidden/>
          </w:rPr>
          <w:instrText xml:space="preserve"> PAGEREF _Toc509342565 \h </w:instrText>
        </w:r>
        <w:r>
          <w:rPr>
            <w:noProof/>
            <w:webHidden/>
          </w:rPr>
        </w:r>
        <w:r>
          <w:rPr>
            <w:noProof/>
            <w:webHidden/>
          </w:rPr>
          <w:fldChar w:fldCharType="separate"/>
        </w:r>
        <w:r>
          <w:rPr>
            <w:noProof/>
            <w:webHidden/>
          </w:rPr>
          <w:t>35</w:t>
        </w:r>
        <w:r>
          <w:rPr>
            <w:noProof/>
            <w:webHidden/>
          </w:rPr>
          <w:fldChar w:fldCharType="end"/>
        </w:r>
      </w:hyperlink>
    </w:p>
    <w:p w14:paraId="39FB49F6" w14:textId="58E12BDB" w:rsidR="00C83706" w:rsidRDefault="00C83706">
      <w:pPr>
        <w:pStyle w:val="TOC2"/>
        <w:tabs>
          <w:tab w:val="right" w:leader="dot" w:pos="9350"/>
        </w:tabs>
        <w:rPr>
          <w:rFonts w:eastAsiaTheme="minorEastAsia" w:cstheme="minorBidi"/>
          <w:smallCaps w:val="0"/>
          <w:noProof/>
          <w:color w:val="auto"/>
          <w:sz w:val="22"/>
          <w:szCs w:val="22"/>
        </w:rPr>
      </w:pPr>
      <w:hyperlink w:anchor="_Toc509342566" w:history="1">
        <w:r w:rsidRPr="00B92A0B">
          <w:rPr>
            <w:rStyle w:val="Hyperlink"/>
            <w:noProof/>
          </w:rPr>
          <w:t>FDE Data Update</w:t>
        </w:r>
        <w:r>
          <w:rPr>
            <w:noProof/>
            <w:webHidden/>
          </w:rPr>
          <w:tab/>
        </w:r>
        <w:r>
          <w:rPr>
            <w:noProof/>
            <w:webHidden/>
          </w:rPr>
          <w:fldChar w:fldCharType="begin"/>
        </w:r>
        <w:r>
          <w:rPr>
            <w:noProof/>
            <w:webHidden/>
          </w:rPr>
          <w:instrText xml:space="preserve"> PAGEREF _Toc509342566 \h </w:instrText>
        </w:r>
        <w:r>
          <w:rPr>
            <w:noProof/>
            <w:webHidden/>
          </w:rPr>
        </w:r>
        <w:r>
          <w:rPr>
            <w:noProof/>
            <w:webHidden/>
          </w:rPr>
          <w:fldChar w:fldCharType="separate"/>
        </w:r>
        <w:r>
          <w:rPr>
            <w:noProof/>
            <w:webHidden/>
          </w:rPr>
          <w:t>36</w:t>
        </w:r>
        <w:r>
          <w:rPr>
            <w:noProof/>
            <w:webHidden/>
          </w:rPr>
          <w:fldChar w:fldCharType="end"/>
        </w:r>
      </w:hyperlink>
    </w:p>
    <w:p w14:paraId="78513024" w14:textId="581C39D7" w:rsidR="00C83706" w:rsidRDefault="00C83706">
      <w:pPr>
        <w:pStyle w:val="TOC2"/>
        <w:tabs>
          <w:tab w:val="right" w:leader="dot" w:pos="9350"/>
        </w:tabs>
        <w:rPr>
          <w:rFonts w:eastAsiaTheme="minorEastAsia" w:cstheme="minorBidi"/>
          <w:smallCaps w:val="0"/>
          <w:noProof/>
          <w:color w:val="auto"/>
          <w:sz w:val="22"/>
          <w:szCs w:val="22"/>
        </w:rPr>
      </w:pPr>
      <w:hyperlink w:anchor="_Toc509342567" w:history="1">
        <w:r w:rsidRPr="00B92A0B">
          <w:rPr>
            <w:rStyle w:val="Hyperlink"/>
            <w:noProof/>
          </w:rPr>
          <w:t>FDE Stage Fact Data</w:t>
        </w:r>
        <w:r>
          <w:rPr>
            <w:noProof/>
            <w:webHidden/>
          </w:rPr>
          <w:tab/>
        </w:r>
        <w:r>
          <w:rPr>
            <w:noProof/>
            <w:webHidden/>
          </w:rPr>
          <w:fldChar w:fldCharType="begin"/>
        </w:r>
        <w:r>
          <w:rPr>
            <w:noProof/>
            <w:webHidden/>
          </w:rPr>
          <w:instrText xml:space="preserve"> PAGEREF _Toc509342567 \h </w:instrText>
        </w:r>
        <w:r>
          <w:rPr>
            <w:noProof/>
            <w:webHidden/>
          </w:rPr>
        </w:r>
        <w:r>
          <w:rPr>
            <w:noProof/>
            <w:webHidden/>
          </w:rPr>
          <w:fldChar w:fldCharType="separate"/>
        </w:r>
        <w:r>
          <w:rPr>
            <w:noProof/>
            <w:webHidden/>
          </w:rPr>
          <w:t>37</w:t>
        </w:r>
        <w:r>
          <w:rPr>
            <w:noProof/>
            <w:webHidden/>
          </w:rPr>
          <w:fldChar w:fldCharType="end"/>
        </w:r>
      </w:hyperlink>
    </w:p>
    <w:p w14:paraId="5DB0C3BF" w14:textId="2C0D8DED" w:rsidR="00C83706" w:rsidRDefault="00C83706">
      <w:pPr>
        <w:pStyle w:val="TOC2"/>
        <w:tabs>
          <w:tab w:val="right" w:leader="dot" w:pos="9350"/>
        </w:tabs>
        <w:rPr>
          <w:rFonts w:eastAsiaTheme="minorEastAsia" w:cstheme="minorBidi"/>
          <w:smallCaps w:val="0"/>
          <w:noProof/>
          <w:color w:val="auto"/>
          <w:sz w:val="22"/>
          <w:szCs w:val="22"/>
        </w:rPr>
      </w:pPr>
      <w:hyperlink w:anchor="_Toc509342568" w:history="1">
        <w:r w:rsidRPr="00B92A0B">
          <w:rPr>
            <w:rStyle w:val="Hyperlink"/>
            <w:noProof/>
          </w:rPr>
          <w:t>Foundation Actuals Data Update</w:t>
        </w:r>
        <w:r>
          <w:rPr>
            <w:noProof/>
            <w:webHidden/>
          </w:rPr>
          <w:tab/>
        </w:r>
        <w:r>
          <w:rPr>
            <w:noProof/>
            <w:webHidden/>
          </w:rPr>
          <w:fldChar w:fldCharType="begin"/>
        </w:r>
        <w:r>
          <w:rPr>
            <w:noProof/>
            <w:webHidden/>
          </w:rPr>
          <w:instrText xml:space="preserve"> PAGEREF _Toc509342568 \h </w:instrText>
        </w:r>
        <w:r>
          <w:rPr>
            <w:noProof/>
            <w:webHidden/>
          </w:rPr>
        </w:r>
        <w:r>
          <w:rPr>
            <w:noProof/>
            <w:webHidden/>
          </w:rPr>
          <w:fldChar w:fldCharType="separate"/>
        </w:r>
        <w:r>
          <w:rPr>
            <w:noProof/>
            <w:webHidden/>
          </w:rPr>
          <w:t>38</w:t>
        </w:r>
        <w:r>
          <w:rPr>
            <w:noProof/>
            <w:webHidden/>
          </w:rPr>
          <w:fldChar w:fldCharType="end"/>
        </w:r>
      </w:hyperlink>
    </w:p>
    <w:p w14:paraId="61525B2A" w14:textId="03047E72" w:rsidR="00C83706" w:rsidRDefault="00C83706">
      <w:pPr>
        <w:pStyle w:val="TOC2"/>
        <w:tabs>
          <w:tab w:val="right" w:leader="dot" w:pos="9350"/>
        </w:tabs>
        <w:rPr>
          <w:rFonts w:eastAsiaTheme="minorEastAsia" w:cstheme="minorBidi"/>
          <w:smallCaps w:val="0"/>
          <w:noProof/>
          <w:color w:val="auto"/>
          <w:sz w:val="22"/>
          <w:szCs w:val="22"/>
        </w:rPr>
      </w:pPr>
      <w:hyperlink w:anchor="_Toc509342569" w:history="1">
        <w:r w:rsidRPr="00B92A0B">
          <w:rPr>
            <w:rStyle w:val="Hyperlink"/>
            <w:noProof/>
          </w:rPr>
          <w:t>Foundation Plan Data Update</w:t>
        </w:r>
        <w:r>
          <w:rPr>
            <w:noProof/>
            <w:webHidden/>
          </w:rPr>
          <w:tab/>
        </w:r>
        <w:r>
          <w:rPr>
            <w:noProof/>
            <w:webHidden/>
          </w:rPr>
          <w:fldChar w:fldCharType="begin"/>
        </w:r>
        <w:r>
          <w:rPr>
            <w:noProof/>
            <w:webHidden/>
          </w:rPr>
          <w:instrText xml:space="preserve"> PAGEREF _Toc509342569 \h </w:instrText>
        </w:r>
        <w:r>
          <w:rPr>
            <w:noProof/>
            <w:webHidden/>
          </w:rPr>
        </w:r>
        <w:r>
          <w:rPr>
            <w:noProof/>
            <w:webHidden/>
          </w:rPr>
          <w:fldChar w:fldCharType="separate"/>
        </w:r>
        <w:r>
          <w:rPr>
            <w:noProof/>
            <w:webHidden/>
          </w:rPr>
          <w:t>39</w:t>
        </w:r>
        <w:r>
          <w:rPr>
            <w:noProof/>
            <w:webHidden/>
          </w:rPr>
          <w:fldChar w:fldCharType="end"/>
        </w:r>
      </w:hyperlink>
    </w:p>
    <w:p w14:paraId="2F803FDD" w14:textId="5AA09AD5" w:rsidR="00C83706" w:rsidRDefault="00C83706">
      <w:pPr>
        <w:pStyle w:val="TOC2"/>
        <w:tabs>
          <w:tab w:val="right" w:leader="dot" w:pos="9350"/>
        </w:tabs>
        <w:rPr>
          <w:rFonts w:eastAsiaTheme="minorEastAsia" w:cstheme="minorBidi"/>
          <w:smallCaps w:val="0"/>
          <w:noProof/>
          <w:color w:val="auto"/>
          <w:sz w:val="22"/>
          <w:szCs w:val="22"/>
        </w:rPr>
      </w:pPr>
      <w:hyperlink w:anchor="_Toc509342570" w:history="1">
        <w:r w:rsidRPr="00B92A0B">
          <w:rPr>
            <w:rStyle w:val="Hyperlink"/>
            <w:noProof/>
          </w:rPr>
          <w:t>Foundation Purge Aged Data</w:t>
        </w:r>
        <w:r>
          <w:rPr>
            <w:noProof/>
            <w:webHidden/>
          </w:rPr>
          <w:tab/>
        </w:r>
        <w:r>
          <w:rPr>
            <w:noProof/>
            <w:webHidden/>
          </w:rPr>
          <w:fldChar w:fldCharType="begin"/>
        </w:r>
        <w:r>
          <w:rPr>
            <w:noProof/>
            <w:webHidden/>
          </w:rPr>
          <w:instrText xml:space="preserve"> PAGEREF _Toc509342570 \h </w:instrText>
        </w:r>
        <w:r>
          <w:rPr>
            <w:noProof/>
            <w:webHidden/>
          </w:rPr>
        </w:r>
        <w:r>
          <w:rPr>
            <w:noProof/>
            <w:webHidden/>
          </w:rPr>
          <w:fldChar w:fldCharType="separate"/>
        </w:r>
        <w:r>
          <w:rPr>
            <w:noProof/>
            <w:webHidden/>
          </w:rPr>
          <w:t>40</w:t>
        </w:r>
        <w:r>
          <w:rPr>
            <w:noProof/>
            <w:webHidden/>
          </w:rPr>
          <w:fldChar w:fldCharType="end"/>
        </w:r>
      </w:hyperlink>
    </w:p>
    <w:p w14:paraId="661EC073" w14:textId="285D16BC" w:rsidR="00C83706" w:rsidRDefault="00C83706">
      <w:pPr>
        <w:pStyle w:val="TOC2"/>
        <w:tabs>
          <w:tab w:val="right" w:leader="dot" w:pos="9350"/>
        </w:tabs>
        <w:rPr>
          <w:rFonts w:eastAsiaTheme="minorEastAsia" w:cstheme="minorBidi"/>
          <w:smallCaps w:val="0"/>
          <w:noProof/>
          <w:color w:val="auto"/>
          <w:sz w:val="22"/>
          <w:szCs w:val="22"/>
        </w:rPr>
      </w:pPr>
      <w:hyperlink w:anchor="_Toc509342571" w:history="1">
        <w:r w:rsidRPr="00B92A0B">
          <w:rPr>
            <w:rStyle w:val="Hyperlink"/>
            <w:noProof/>
          </w:rPr>
          <w:t>Foundation Set Time</w:t>
        </w:r>
        <w:r>
          <w:rPr>
            <w:noProof/>
            <w:webHidden/>
          </w:rPr>
          <w:tab/>
        </w:r>
        <w:r>
          <w:rPr>
            <w:noProof/>
            <w:webHidden/>
          </w:rPr>
          <w:fldChar w:fldCharType="begin"/>
        </w:r>
        <w:r>
          <w:rPr>
            <w:noProof/>
            <w:webHidden/>
          </w:rPr>
          <w:instrText xml:space="preserve"> PAGEREF _Toc509342571 \h </w:instrText>
        </w:r>
        <w:r>
          <w:rPr>
            <w:noProof/>
            <w:webHidden/>
          </w:rPr>
        </w:r>
        <w:r>
          <w:rPr>
            <w:noProof/>
            <w:webHidden/>
          </w:rPr>
          <w:fldChar w:fldCharType="separate"/>
        </w:r>
        <w:r>
          <w:rPr>
            <w:noProof/>
            <w:webHidden/>
          </w:rPr>
          <w:t>41</w:t>
        </w:r>
        <w:r>
          <w:rPr>
            <w:noProof/>
            <w:webHidden/>
          </w:rPr>
          <w:fldChar w:fldCharType="end"/>
        </w:r>
      </w:hyperlink>
    </w:p>
    <w:p w14:paraId="44C9DA56" w14:textId="5125B7D0" w:rsidR="00C83706" w:rsidRDefault="00C83706">
      <w:pPr>
        <w:pStyle w:val="TOC2"/>
        <w:tabs>
          <w:tab w:val="right" w:leader="dot" w:pos="9350"/>
        </w:tabs>
        <w:rPr>
          <w:rFonts w:eastAsiaTheme="minorEastAsia" w:cstheme="minorBidi"/>
          <w:smallCaps w:val="0"/>
          <w:noProof/>
          <w:color w:val="auto"/>
          <w:sz w:val="22"/>
          <w:szCs w:val="22"/>
        </w:rPr>
      </w:pPr>
      <w:hyperlink w:anchor="_Toc509342572" w:history="1">
        <w:r w:rsidRPr="00B92A0B">
          <w:rPr>
            <w:rStyle w:val="Hyperlink"/>
            <w:noProof/>
          </w:rPr>
          <w:t>Foundation Structure Update</w:t>
        </w:r>
        <w:r>
          <w:rPr>
            <w:noProof/>
            <w:webHidden/>
          </w:rPr>
          <w:tab/>
        </w:r>
        <w:r>
          <w:rPr>
            <w:noProof/>
            <w:webHidden/>
          </w:rPr>
          <w:fldChar w:fldCharType="begin"/>
        </w:r>
        <w:r>
          <w:rPr>
            <w:noProof/>
            <w:webHidden/>
          </w:rPr>
          <w:instrText xml:space="preserve"> PAGEREF _Toc509342572 \h </w:instrText>
        </w:r>
        <w:r>
          <w:rPr>
            <w:noProof/>
            <w:webHidden/>
          </w:rPr>
        </w:r>
        <w:r>
          <w:rPr>
            <w:noProof/>
            <w:webHidden/>
          </w:rPr>
          <w:fldChar w:fldCharType="separate"/>
        </w:r>
        <w:r>
          <w:rPr>
            <w:noProof/>
            <w:webHidden/>
          </w:rPr>
          <w:t>42</w:t>
        </w:r>
        <w:r>
          <w:rPr>
            <w:noProof/>
            <w:webHidden/>
          </w:rPr>
          <w:fldChar w:fldCharType="end"/>
        </w:r>
      </w:hyperlink>
    </w:p>
    <w:p w14:paraId="0EC9F7ED" w14:textId="455E04F6" w:rsidR="00C83706" w:rsidRDefault="00C83706">
      <w:pPr>
        <w:pStyle w:val="TOC2"/>
        <w:tabs>
          <w:tab w:val="right" w:leader="dot" w:pos="9350"/>
        </w:tabs>
        <w:rPr>
          <w:rFonts w:eastAsiaTheme="minorEastAsia" w:cstheme="minorBidi"/>
          <w:smallCaps w:val="0"/>
          <w:noProof/>
          <w:color w:val="auto"/>
          <w:sz w:val="22"/>
          <w:szCs w:val="22"/>
        </w:rPr>
      </w:pPr>
      <w:hyperlink w:anchor="_Toc509342573" w:history="1">
        <w:r w:rsidRPr="00B92A0B">
          <w:rPr>
            <w:rStyle w:val="Hyperlink"/>
            <w:noProof/>
          </w:rPr>
          <w:t>Global Variables</w:t>
        </w:r>
        <w:r>
          <w:rPr>
            <w:noProof/>
            <w:webHidden/>
          </w:rPr>
          <w:tab/>
        </w:r>
        <w:r>
          <w:rPr>
            <w:noProof/>
            <w:webHidden/>
          </w:rPr>
          <w:fldChar w:fldCharType="begin"/>
        </w:r>
        <w:r>
          <w:rPr>
            <w:noProof/>
            <w:webHidden/>
          </w:rPr>
          <w:instrText xml:space="preserve"> PAGEREF _Toc509342573 \h </w:instrText>
        </w:r>
        <w:r>
          <w:rPr>
            <w:noProof/>
            <w:webHidden/>
          </w:rPr>
        </w:r>
        <w:r>
          <w:rPr>
            <w:noProof/>
            <w:webHidden/>
          </w:rPr>
          <w:fldChar w:fldCharType="separate"/>
        </w:r>
        <w:r>
          <w:rPr>
            <w:noProof/>
            <w:webHidden/>
          </w:rPr>
          <w:t>43</w:t>
        </w:r>
        <w:r>
          <w:rPr>
            <w:noProof/>
            <w:webHidden/>
          </w:rPr>
          <w:fldChar w:fldCharType="end"/>
        </w:r>
      </w:hyperlink>
    </w:p>
    <w:p w14:paraId="7538FB0A" w14:textId="78732DC1" w:rsidR="00C83706" w:rsidRDefault="00C83706">
      <w:pPr>
        <w:pStyle w:val="TOC2"/>
        <w:tabs>
          <w:tab w:val="right" w:leader="dot" w:pos="9350"/>
        </w:tabs>
        <w:rPr>
          <w:rFonts w:eastAsiaTheme="minorEastAsia" w:cstheme="minorBidi"/>
          <w:smallCaps w:val="0"/>
          <w:noProof/>
          <w:color w:val="auto"/>
          <w:sz w:val="22"/>
          <w:szCs w:val="22"/>
        </w:rPr>
      </w:pPr>
      <w:hyperlink w:anchor="_Toc509342574" w:history="1">
        <w:r w:rsidRPr="00B92A0B">
          <w:rPr>
            <w:rStyle w:val="Hyperlink"/>
            <w:noProof/>
          </w:rPr>
          <w:t>Initialize SFTP</w:t>
        </w:r>
        <w:r>
          <w:rPr>
            <w:noProof/>
            <w:webHidden/>
          </w:rPr>
          <w:tab/>
        </w:r>
        <w:r>
          <w:rPr>
            <w:noProof/>
            <w:webHidden/>
          </w:rPr>
          <w:fldChar w:fldCharType="begin"/>
        </w:r>
        <w:r>
          <w:rPr>
            <w:noProof/>
            <w:webHidden/>
          </w:rPr>
          <w:instrText xml:space="preserve"> PAGEREF _Toc509342574 \h </w:instrText>
        </w:r>
        <w:r>
          <w:rPr>
            <w:noProof/>
            <w:webHidden/>
          </w:rPr>
        </w:r>
        <w:r>
          <w:rPr>
            <w:noProof/>
            <w:webHidden/>
          </w:rPr>
          <w:fldChar w:fldCharType="separate"/>
        </w:r>
        <w:r>
          <w:rPr>
            <w:noProof/>
            <w:webHidden/>
          </w:rPr>
          <w:t>44</w:t>
        </w:r>
        <w:r>
          <w:rPr>
            <w:noProof/>
            <w:webHidden/>
          </w:rPr>
          <w:fldChar w:fldCharType="end"/>
        </w:r>
      </w:hyperlink>
    </w:p>
    <w:p w14:paraId="26039476" w14:textId="6B8931D8" w:rsidR="00C83706" w:rsidRDefault="00C83706">
      <w:pPr>
        <w:pStyle w:val="TOC2"/>
        <w:tabs>
          <w:tab w:val="right" w:leader="dot" w:pos="9350"/>
        </w:tabs>
        <w:rPr>
          <w:rFonts w:eastAsiaTheme="minorEastAsia" w:cstheme="minorBidi"/>
          <w:smallCaps w:val="0"/>
          <w:noProof/>
          <w:color w:val="auto"/>
          <w:sz w:val="22"/>
          <w:szCs w:val="22"/>
        </w:rPr>
      </w:pPr>
      <w:hyperlink w:anchor="_Toc509342575" w:history="1">
        <w:r w:rsidRPr="00B92A0B">
          <w:rPr>
            <w:rStyle w:val="Hyperlink"/>
            <w:noProof/>
          </w:rPr>
          <w:t>JI Member Data Load</w:t>
        </w:r>
        <w:r>
          <w:rPr>
            <w:noProof/>
            <w:webHidden/>
          </w:rPr>
          <w:tab/>
        </w:r>
        <w:r>
          <w:rPr>
            <w:noProof/>
            <w:webHidden/>
          </w:rPr>
          <w:fldChar w:fldCharType="begin"/>
        </w:r>
        <w:r>
          <w:rPr>
            <w:noProof/>
            <w:webHidden/>
          </w:rPr>
          <w:instrText xml:space="preserve"> PAGEREF _Toc509342575 \h </w:instrText>
        </w:r>
        <w:r>
          <w:rPr>
            <w:noProof/>
            <w:webHidden/>
          </w:rPr>
        </w:r>
        <w:r>
          <w:rPr>
            <w:noProof/>
            <w:webHidden/>
          </w:rPr>
          <w:fldChar w:fldCharType="separate"/>
        </w:r>
        <w:r>
          <w:rPr>
            <w:noProof/>
            <w:webHidden/>
          </w:rPr>
          <w:t>45</w:t>
        </w:r>
        <w:r>
          <w:rPr>
            <w:noProof/>
            <w:webHidden/>
          </w:rPr>
          <w:fldChar w:fldCharType="end"/>
        </w:r>
      </w:hyperlink>
    </w:p>
    <w:p w14:paraId="72634702" w14:textId="3AC95130" w:rsidR="00C83706" w:rsidRDefault="00C83706">
      <w:pPr>
        <w:pStyle w:val="TOC2"/>
        <w:tabs>
          <w:tab w:val="right" w:leader="dot" w:pos="9350"/>
        </w:tabs>
        <w:rPr>
          <w:rFonts w:eastAsiaTheme="minorEastAsia" w:cstheme="minorBidi"/>
          <w:smallCaps w:val="0"/>
          <w:noProof/>
          <w:color w:val="auto"/>
          <w:sz w:val="22"/>
          <w:szCs w:val="22"/>
        </w:rPr>
      </w:pPr>
      <w:hyperlink w:anchor="_Toc509342576" w:history="1">
        <w:r w:rsidRPr="00B92A0B">
          <w:rPr>
            <w:rStyle w:val="Hyperlink"/>
            <w:noProof/>
          </w:rPr>
          <w:t>JI Meta Data Load</w:t>
        </w:r>
        <w:r>
          <w:rPr>
            <w:noProof/>
            <w:webHidden/>
          </w:rPr>
          <w:tab/>
        </w:r>
        <w:r>
          <w:rPr>
            <w:noProof/>
            <w:webHidden/>
          </w:rPr>
          <w:fldChar w:fldCharType="begin"/>
        </w:r>
        <w:r>
          <w:rPr>
            <w:noProof/>
            <w:webHidden/>
          </w:rPr>
          <w:instrText xml:space="preserve"> PAGEREF _Toc509342576 \h </w:instrText>
        </w:r>
        <w:r>
          <w:rPr>
            <w:noProof/>
            <w:webHidden/>
          </w:rPr>
        </w:r>
        <w:r>
          <w:rPr>
            <w:noProof/>
            <w:webHidden/>
          </w:rPr>
          <w:fldChar w:fldCharType="separate"/>
        </w:r>
        <w:r>
          <w:rPr>
            <w:noProof/>
            <w:webHidden/>
          </w:rPr>
          <w:t>46</w:t>
        </w:r>
        <w:r>
          <w:rPr>
            <w:noProof/>
            <w:webHidden/>
          </w:rPr>
          <w:fldChar w:fldCharType="end"/>
        </w:r>
      </w:hyperlink>
    </w:p>
    <w:p w14:paraId="65A81741" w14:textId="7878F044" w:rsidR="00C83706" w:rsidRDefault="00C83706">
      <w:pPr>
        <w:pStyle w:val="TOC2"/>
        <w:tabs>
          <w:tab w:val="right" w:leader="dot" w:pos="9350"/>
        </w:tabs>
        <w:rPr>
          <w:rFonts w:eastAsiaTheme="minorEastAsia" w:cstheme="minorBidi"/>
          <w:smallCaps w:val="0"/>
          <w:noProof/>
          <w:color w:val="auto"/>
          <w:sz w:val="22"/>
          <w:szCs w:val="22"/>
        </w:rPr>
      </w:pPr>
      <w:hyperlink w:anchor="_Toc509342577" w:history="1">
        <w:r w:rsidRPr="00B92A0B">
          <w:rPr>
            <w:rStyle w:val="Hyperlink"/>
            <w:noProof/>
          </w:rPr>
          <w:t>Plan Cube Sync</w:t>
        </w:r>
        <w:r>
          <w:rPr>
            <w:noProof/>
            <w:webHidden/>
          </w:rPr>
          <w:tab/>
        </w:r>
        <w:r>
          <w:rPr>
            <w:noProof/>
            <w:webHidden/>
          </w:rPr>
          <w:fldChar w:fldCharType="begin"/>
        </w:r>
        <w:r>
          <w:rPr>
            <w:noProof/>
            <w:webHidden/>
          </w:rPr>
          <w:instrText xml:space="preserve"> PAGEREF _Toc509342577 \h </w:instrText>
        </w:r>
        <w:r>
          <w:rPr>
            <w:noProof/>
            <w:webHidden/>
          </w:rPr>
        </w:r>
        <w:r>
          <w:rPr>
            <w:noProof/>
            <w:webHidden/>
          </w:rPr>
          <w:fldChar w:fldCharType="separate"/>
        </w:r>
        <w:r>
          <w:rPr>
            <w:noProof/>
            <w:webHidden/>
          </w:rPr>
          <w:t>47</w:t>
        </w:r>
        <w:r>
          <w:rPr>
            <w:noProof/>
            <w:webHidden/>
          </w:rPr>
          <w:fldChar w:fldCharType="end"/>
        </w:r>
      </w:hyperlink>
    </w:p>
    <w:p w14:paraId="7C90F871" w14:textId="3251B3FA" w:rsidR="00C83706" w:rsidRDefault="00C83706">
      <w:pPr>
        <w:pStyle w:val="TOC2"/>
        <w:tabs>
          <w:tab w:val="right" w:leader="dot" w:pos="9350"/>
        </w:tabs>
        <w:rPr>
          <w:rFonts w:eastAsiaTheme="minorEastAsia" w:cstheme="minorBidi"/>
          <w:smallCaps w:val="0"/>
          <w:noProof/>
          <w:color w:val="auto"/>
          <w:sz w:val="22"/>
          <w:szCs w:val="22"/>
        </w:rPr>
      </w:pPr>
      <w:hyperlink w:anchor="_Toc509342578" w:history="1">
        <w:r w:rsidRPr="00B92A0B">
          <w:rPr>
            <w:rStyle w:val="Hyperlink"/>
            <w:noProof/>
          </w:rPr>
          <w:t>Plan Data Update</w:t>
        </w:r>
        <w:r>
          <w:rPr>
            <w:noProof/>
            <w:webHidden/>
          </w:rPr>
          <w:tab/>
        </w:r>
        <w:r>
          <w:rPr>
            <w:noProof/>
            <w:webHidden/>
          </w:rPr>
          <w:fldChar w:fldCharType="begin"/>
        </w:r>
        <w:r>
          <w:rPr>
            <w:noProof/>
            <w:webHidden/>
          </w:rPr>
          <w:instrText xml:space="preserve"> PAGEREF _Toc509342578 \h </w:instrText>
        </w:r>
        <w:r>
          <w:rPr>
            <w:noProof/>
            <w:webHidden/>
          </w:rPr>
        </w:r>
        <w:r>
          <w:rPr>
            <w:noProof/>
            <w:webHidden/>
          </w:rPr>
          <w:fldChar w:fldCharType="separate"/>
        </w:r>
        <w:r>
          <w:rPr>
            <w:noProof/>
            <w:webHidden/>
          </w:rPr>
          <w:t>48</w:t>
        </w:r>
        <w:r>
          <w:rPr>
            <w:noProof/>
            <w:webHidden/>
          </w:rPr>
          <w:fldChar w:fldCharType="end"/>
        </w:r>
      </w:hyperlink>
    </w:p>
    <w:p w14:paraId="60981377" w14:textId="6D6D0B0B" w:rsidR="00C83706" w:rsidRDefault="00C83706">
      <w:pPr>
        <w:pStyle w:val="TOC2"/>
        <w:tabs>
          <w:tab w:val="right" w:leader="dot" w:pos="9350"/>
        </w:tabs>
        <w:rPr>
          <w:rFonts w:eastAsiaTheme="minorEastAsia" w:cstheme="minorBidi"/>
          <w:smallCaps w:val="0"/>
          <w:noProof/>
          <w:color w:val="auto"/>
          <w:sz w:val="22"/>
          <w:szCs w:val="22"/>
        </w:rPr>
      </w:pPr>
      <w:hyperlink w:anchor="_Toc509342579" w:history="1">
        <w:r w:rsidRPr="00B92A0B">
          <w:rPr>
            <w:rStyle w:val="Hyperlink"/>
            <w:noProof/>
          </w:rPr>
          <w:t>Quartz Cube Sync</w:t>
        </w:r>
        <w:r>
          <w:rPr>
            <w:noProof/>
            <w:webHidden/>
          </w:rPr>
          <w:tab/>
        </w:r>
        <w:r>
          <w:rPr>
            <w:noProof/>
            <w:webHidden/>
          </w:rPr>
          <w:fldChar w:fldCharType="begin"/>
        </w:r>
        <w:r>
          <w:rPr>
            <w:noProof/>
            <w:webHidden/>
          </w:rPr>
          <w:instrText xml:space="preserve"> PAGEREF _Toc509342579 \h </w:instrText>
        </w:r>
        <w:r>
          <w:rPr>
            <w:noProof/>
            <w:webHidden/>
          </w:rPr>
        </w:r>
        <w:r>
          <w:rPr>
            <w:noProof/>
            <w:webHidden/>
          </w:rPr>
          <w:fldChar w:fldCharType="separate"/>
        </w:r>
        <w:r>
          <w:rPr>
            <w:noProof/>
            <w:webHidden/>
          </w:rPr>
          <w:t>50</w:t>
        </w:r>
        <w:r>
          <w:rPr>
            <w:noProof/>
            <w:webHidden/>
          </w:rPr>
          <w:fldChar w:fldCharType="end"/>
        </w:r>
      </w:hyperlink>
    </w:p>
    <w:p w14:paraId="452FA55B" w14:textId="480B7F04" w:rsidR="00C83706" w:rsidRDefault="00C83706">
      <w:pPr>
        <w:pStyle w:val="TOC2"/>
        <w:tabs>
          <w:tab w:val="right" w:leader="dot" w:pos="9350"/>
        </w:tabs>
        <w:rPr>
          <w:rFonts w:eastAsiaTheme="minorEastAsia" w:cstheme="minorBidi"/>
          <w:smallCaps w:val="0"/>
          <w:noProof/>
          <w:color w:val="auto"/>
          <w:sz w:val="22"/>
          <w:szCs w:val="22"/>
        </w:rPr>
      </w:pPr>
      <w:hyperlink w:anchor="_Toc509342580" w:history="1">
        <w:r w:rsidRPr="00B92A0B">
          <w:rPr>
            <w:rStyle w:val="Hyperlink"/>
            <w:noProof/>
          </w:rPr>
          <w:t>Quartz Purge Aged Data</w:t>
        </w:r>
        <w:r>
          <w:rPr>
            <w:noProof/>
            <w:webHidden/>
          </w:rPr>
          <w:tab/>
        </w:r>
        <w:r>
          <w:rPr>
            <w:noProof/>
            <w:webHidden/>
          </w:rPr>
          <w:fldChar w:fldCharType="begin"/>
        </w:r>
        <w:r>
          <w:rPr>
            <w:noProof/>
            <w:webHidden/>
          </w:rPr>
          <w:instrText xml:space="preserve"> PAGEREF _Toc509342580 \h </w:instrText>
        </w:r>
        <w:r>
          <w:rPr>
            <w:noProof/>
            <w:webHidden/>
          </w:rPr>
        </w:r>
        <w:r>
          <w:rPr>
            <w:noProof/>
            <w:webHidden/>
          </w:rPr>
          <w:fldChar w:fldCharType="separate"/>
        </w:r>
        <w:r>
          <w:rPr>
            <w:noProof/>
            <w:webHidden/>
          </w:rPr>
          <w:t>51</w:t>
        </w:r>
        <w:r>
          <w:rPr>
            <w:noProof/>
            <w:webHidden/>
          </w:rPr>
          <w:fldChar w:fldCharType="end"/>
        </w:r>
      </w:hyperlink>
    </w:p>
    <w:p w14:paraId="4FE767D4" w14:textId="6F295B02" w:rsidR="00C83706" w:rsidRDefault="00C83706">
      <w:pPr>
        <w:pStyle w:val="TOC2"/>
        <w:tabs>
          <w:tab w:val="right" w:leader="dot" w:pos="9350"/>
        </w:tabs>
        <w:rPr>
          <w:rFonts w:eastAsiaTheme="minorEastAsia" w:cstheme="minorBidi"/>
          <w:smallCaps w:val="0"/>
          <w:noProof/>
          <w:color w:val="auto"/>
          <w:sz w:val="22"/>
          <w:szCs w:val="22"/>
        </w:rPr>
      </w:pPr>
      <w:hyperlink w:anchor="_Toc509342581" w:history="1">
        <w:r w:rsidRPr="00B92A0B">
          <w:rPr>
            <w:rStyle w:val="Hyperlink"/>
            <w:noProof/>
          </w:rPr>
          <w:t>Rebuild Contexts</w:t>
        </w:r>
        <w:r>
          <w:rPr>
            <w:noProof/>
            <w:webHidden/>
          </w:rPr>
          <w:tab/>
        </w:r>
        <w:r>
          <w:rPr>
            <w:noProof/>
            <w:webHidden/>
          </w:rPr>
          <w:fldChar w:fldCharType="begin"/>
        </w:r>
        <w:r>
          <w:rPr>
            <w:noProof/>
            <w:webHidden/>
          </w:rPr>
          <w:instrText xml:space="preserve"> PAGEREF _Toc509342581 \h </w:instrText>
        </w:r>
        <w:r>
          <w:rPr>
            <w:noProof/>
            <w:webHidden/>
          </w:rPr>
        </w:r>
        <w:r>
          <w:rPr>
            <w:noProof/>
            <w:webHidden/>
          </w:rPr>
          <w:fldChar w:fldCharType="separate"/>
        </w:r>
        <w:r>
          <w:rPr>
            <w:noProof/>
            <w:webHidden/>
          </w:rPr>
          <w:t>52</w:t>
        </w:r>
        <w:r>
          <w:rPr>
            <w:noProof/>
            <w:webHidden/>
          </w:rPr>
          <w:fldChar w:fldCharType="end"/>
        </w:r>
      </w:hyperlink>
    </w:p>
    <w:p w14:paraId="7B870CB3" w14:textId="7BE9001A" w:rsidR="00C83706" w:rsidRDefault="00C83706">
      <w:pPr>
        <w:pStyle w:val="TOC2"/>
        <w:tabs>
          <w:tab w:val="right" w:leader="dot" w:pos="9350"/>
        </w:tabs>
        <w:rPr>
          <w:rFonts w:eastAsiaTheme="minorEastAsia" w:cstheme="minorBidi"/>
          <w:smallCaps w:val="0"/>
          <w:noProof/>
          <w:color w:val="auto"/>
          <w:sz w:val="22"/>
          <w:szCs w:val="22"/>
        </w:rPr>
      </w:pPr>
      <w:hyperlink w:anchor="_Toc509342582" w:history="1">
        <w:r w:rsidRPr="00B92A0B">
          <w:rPr>
            <w:rStyle w:val="Hyperlink"/>
            <w:noProof/>
          </w:rPr>
          <w:t>Start EP Services</w:t>
        </w:r>
        <w:r>
          <w:rPr>
            <w:noProof/>
            <w:webHidden/>
          </w:rPr>
          <w:tab/>
        </w:r>
        <w:r>
          <w:rPr>
            <w:noProof/>
            <w:webHidden/>
          </w:rPr>
          <w:fldChar w:fldCharType="begin"/>
        </w:r>
        <w:r>
          <w:rPr>
            <w:noProof/>
            <w:webHidden/>
          </w:rPr>
          <w:instrText xml:space="preserve"> PAGEREF _Toc509342582 \h </w:instrText>
        </w:r>
        <w:r>
          <w:rPr>
            <w:noProof/>
            <w:webHidden/>
          </w:rPr>
        </w:r>
        <w:r>
          <w:rPr>
            <w:noProof/>
            <w:webHidden/>
          </w:rPr>
          <w:fldChar w:fldCharType="separate"/>
        </w:r>
        <w:r>
          <w:rPr>
            <w:noProof/>
            <w:webHidden/>
          </w:rPr>
          <w:t>53</w:t>
        </w:r>
        <w:r>
          <w:rPr>
            <w:noProof/>
            <w:webHidden/>
          </w:rPr>
          <w:fldChar w:fldCharType="end"/>
        </w:r>
      </w:hyperlink>
    </w:p>
    <w:p w14:paraId="06FF2352" w14:textId="351E83CA" w:rsidR="00C83706" w:rsidRDefault="00C83706">
      <w:pPr>
        <w:pStyle w:val="TOC2"/>
        <w:tabs>
          <w:tab w:val="right" w:leader="dot" w:pos="9350"/>
        </w:tabs>
        <w:rPr>
          <w:rFonts w:eastAsiaTheme="minorEastAsia" w:cstheme="minorBidi"/>
          <w:smallCaps w:val="0"/>
          <w:noProof/>
          <w:color w:val="auto"/>
          <w:sz w:val="22"/>
          <w:szCs w:val="22"/>
        </w:rPr>
      </w:pPr>
      <w:hyperlink w:anchor="_Toc509342583" w:history="1">
        <w:r w:rsidRPr="00B92A0B">
          <w:rPr>
            <w:rStyle w:val="Hyperlink"/>
            <w:noProof/>
          </w:rPr>
          <w:t>Stop EP Services</w:t>
        </w:r>
        <w:r>
          <w:rPr>
            <w:noProof/>
            <w:webHidden/>
          </w:rPr>
          <w:tab/>
        </w:r>
        <w:r>
          <w:rPr>
            <w:noProof/>
            <w:webHidden/>
          </w:rPr>
          <w:fldChar w:fldCharType="begin"/>
        </w:r>
        <w:r>
          <w:rPr>
            <w:noProof/>
            <w:webHidden/>
          </w:rPr>
          <w:instrText xml:space="preserve"> PAGEREF _Toc509342583 \h </w:instrText>
        </w:r>
        <w:r>
          <w:rPr>
            <w:noProof/>
            <w:webHidden/>
          </w:rPr>
        </w:r>
        <w:r>
          <w:rPr>
            <w:noProof/>
            <w:webHidden/>
          </w:rPr>
          <w:fldChar w:fldCharType="separate"/>
        </w:r>
        <w:r>
          <w:rPr>
            <w:noProof/>
            <w:webHidden/>
          </w:rPr>
          <w:t>54</w:t>
        </w:r>
        <w:r>
          <w:rPr>
            <w:noProof/>
            <w:webHidden/>
          </w:rPr>
          <w:fldChar w:fldCharType="end"/>
        </w:r>
      </w:hyperlink>
    </w:p>
    <w:p w14:paraId="04FAB0AC" w14:textId="11BF4282" w:rsidR="00C83706" w:rsidRDefault="00C83706">
      <w:pPr>
        <w:pStyle w:val="TOC1"/>
        <w:tabs>
          <w:tab w:val="left" w:pos="1758"/>
          <w:tab w:val="right" w:leader="dot" w:pos="9350"/>
        </w:tabs>
        <w:rPr>
          <w:rFonts w:eastAsiaTheme="minorEastAsia" w:cstheme="minorBidi"/>
          <w:b w:val="0"/>
          <w:bCs w:val="0"/>
          <w:caps w:val="0"/>
          <w:noProof/>
          <w:color w:val="auto"/>
          <w:sz w:val="22"/>
          <w:szCs w:val="22"/>
        </w:rPr>
      </w:pPr>
      <w:hyperlink w:anchor="_Toc509342584" w:history="1">
        <w:r w:rsidRPr="00B92A0B">
          <w:rPr>
            <w:rStyle w:val="Hyperlink"/>
            <w:noProof/>
          </w:rPr>
          <w:t>EP Batch Service</w:t>
        </w:r>
        <w:r>
          <w:rPr>
            <w:rFonts w:eastAsiaTheme="minorEastAsia" w:cstheme="minorBidi"/>
            <w:b w:val="0"/>
            <w:bCs w:val="0"/>
            <w:caps w:val="0"/>
            <w:noProof/>
            <w:color w:val="auto"/>
            <w:sz w:val="22"/>
            <w:szCs w:val="22"/>
          </w:rPr>
          <w:tab/>
        </w:r>
        <w:r w:rsidRPr="00B92A0B">
          <w:rPr>
            <w:rStyle w:val="Hyperlink"/>
            <w:noProof/>
          </w:rPr>
          <w:t>Section 6</w:t>
        </w:r>
        <w:r>
          <w:rPr>
            <w:noProof/>
            <w:webHidden/>
          </w:rPr>
          <w:tab/>
        </w:r>
        <w:r>
          <w:rPr>
            <w:noProof/>
            <w:webHidden/>
          </w:rPr>
          <w:fldChar w:fldCharType="begin"/>
        </w:r>
        <w:r>
          <w:rPr>
            <w:noProof/>
            <w:webHidden/>
          </w:rPr>
          <w:instrText xml:space="preserve"> PAGEREF _Toc509342584 \h </w:instrText>
        </w:r>
        <w:r>
          <w:rPr>
            <w:noProof/>
            <w:webHidden/>
          </w:rPr>
        </w:r>
        <w:r>
          <w:rPr>
            <w:noProof/>
            <w:webHidden/>
          </w:rPr>
          <w:fldChar w:fldCharType="separate"/>
        </w:r>
        <w:r>
          <w:rPr>
            <w:noProof/>
            <w:webHidden/>
          </w:rPr>
          <w:t>55</w:t>
        </w:r>
        <w:r>
          <w:rPr>
            <w:noProof/>
            <w:webHidden/>
          </w:rPr>
          <w:fldChar w:fldCharType="end"/>
        </w:r>
      </w:hyperlink>
    </w:p>
    <w:p w14:paraId="20586C96" w14:textId="189AC200" w:rsidR="00C83706" w:rsidRDefault="00C83706">
      <w:pPr>
        <w:pStyle w:val="TOC2"/>
        <w:tabs>
          <w:tab w:val="right" w:leader="dot" w:pos="9350"/>
        </w:tabs>
        <w:rPr>
          <w:rFonts w:eastAsiaTheme="minorEastAsia" w:cstheme="minorBidi"/>
          <w:smallCaps w:val="0"/>
          <w:noProof/>
          <w:color w:val="auto"/>
          <w:sz w:val="22"/>
          <w:szCs w:val="22"/>
        </w:rPr>
      </w:pPr>
      <w:hyperlink w:anchor="_Toc509342585" w:history="1">
        <w:r w:rsidRPr="00B92A0B">
          <w:rPr>
            <w:rStyle w:val="Hyperlink"/>
            <w:noProof/>
          </w:rPr>
          <w:t>EP Batch Client/Server Workflow</w:t>
        </w:r>
        <w:r>
          <w:rPr>
            <w:noProof/>
            <w:webHidden/>
          </w:rPr>
          <w:tab/>
        </w:r>
        <w:r>
          <w:rPr>
            <w:noProof/>
            <w:webHidden/>
          </w:rPr>
          <w:fldChar w:fldCharType="begin"/>
        </w:r>
        <w:r>
          <w:rPr>
            <w:noProof/>
            <w:webHidden/>
          </w:rPr>
          <w:instrText xml:space="preserve"> PAGEREF _Toc509342585 \h </w:instrText>
        </w:r>
        <w:r>
          <w:rPr>
            <w:noProof/>
            <w:webHidden/>
          </w:rPr>
        </w:r>
        <w:r>
          <w:rPr>
            <w:noProof/>
            <w:webHidden/>
          </w:rPr>
          <w:fldChar w:fldCharType="separate"/>
        </w:r>
        <w:r>
          <w:rPr>
            <w:noProof/>
            <w:webHidden/>
          </w:rPr>
          <w:t>56</w:t>
        </w:r>
        <w:r>
          <w:rPr>
            <w:noProof/>
            <w:webHidden/>
          </w:rPr>
          <w:fldChar w:fldCharType="end"/>
        </w:r>
      </w:hyperlink>
    </w:p>
    <w:p w14:paraId="7B4A6F82" w14:textId="18D25472" w:rsidR="00C83706" w:rsidRDefault="00C83706">
      <w:pPr>
        <w:pStyle w:val="TOC2"/>
        <w:tabs>
          <w:tab w:val="right" w:leader="dot" w:pos="9350"/>
        </w:tabs>
        <w:rPr>
          <w:rFonts w:eastAsiaTheme="minorEastAsia" w:cstheme="minorBidi"/>
          <w:smallCaps w:val="0"/>
          <w:noProof/>
          <w:color w:val="auto"/>
          <w:sz w:val="22"/>
          <w:szCs w:val="22"/>
        </w:rPr>
      </w:pPr>
      <w:hyperlink w:anchor="_Toc509342586" w:history="1">
        <w:r w:rsidRPr="00B92A0B">
          <w:rPr>
            <w:rStyle w:val="Hyperlink"/>
            <w:noProof/>
          </w:rPr>
          <w:t>Suggested Batch Service Settings</w:t>
        </w:r>
        <w:r>
          <w:rPr>
            <w:noProof/>
            <w:webHidden/>
          </w:rPr>
          <w:tab/>
        </w:r>
        <w:r>
          <w:rPr>
            <w:noProof/>
            <w:webHidden/>
          </w:rPr>
          <w:fldChar w:fldCharType="begin"/>
        </w:r>
        <w:r>
          <w:rPr>
            <w:noProof/>
            <w:webHidden/>
          </w:rPr>
          <w:instrText xml:space="preserve"> PAGEREF _Toc509342586 \h </w:instrText>
        </w:r>
        <w:r>
          <w:rPr>
            <w:noProof/>
            <w:webHidden/>
          </w:rPr>
        </w:r>
        <w:r>
          <w:rPr>
            <w:noProof/>
            <w:webHidden/>
          </w:rPr>
          <w:fldChar w:fldCharType="separate"/>
        </w:r>
        <w:r>
          <w:rPr>
            <w:noProof/>
            <w:webHidden/>
          </w:rPr>
          <w:t>57</w:t>
        </w:r>
        <w:r>
          <w:rPr>
            <w:noProof/>
            <w:webHidden/>
          </w:rPr>
          <w:fldChar w:fldCharType="end"/>
        </w:r>
      </w:hyperlink>
    </w:p>
    <w:p w14:paraId="71A4D731" w14:textId="3AA4CDD6" w:rsidR="00C83706" w:rsidRDefault="00C83706">
      <w:pPr>
        <w:pStyle w:val="TOC2"/>
        <w:tabs>
          <w:tab w:val="right" w:leader="dot" w:pos="9350"/>
        </w:tabs>
        <w:rPr>
          <w:rFonts w:eastAsiaTheme="minorEastAsia" w:cstheme="minorBidi"/>
          <w:smallCaps w:val="0"/>
          <w:noProof/>
          <w:color w:val="auto"/>
          <w:sz w:val="22"/>
          <w:szCs w:val="22"/>
        </w:rPr>
      </w:pPr>
      <w:hyperlink w:anchor="_Toc509342587" w:history="1">
        <w:r w:rsidRPr="00B92A0B">
          <w:rPr>
            <w:rStyle w:val="Hyperlink"/>
            <w:noProof/>
          </w:rPr>
          <w:t>Sample Application Settings</w:t>
        </w:r>
        <w:r>
          <w:rPr>
            <w:noProof/>
            <w:webHidden/>
          </w:rPr>
          <w:tab/>
        </w:r>
        <w:r>
          <w:rPr>
            <w:noProof/>
            <w:webHidden/>
          </w:rPr>
          <w:fldChar w:fldCharType="begin"/>
        </w:r>
        <w:r>
          <w:rPr>
            <w:noProof/>
            <w:webHidden/>
          </w:rPr>
          <w:instrText xml:space="preserve"> PAGEREF _Toc509342587 \h </w:instrText>
        </w:r>
        <w:r>
          <w:rPr>
            <w:noProof/>
            <w:webHidden/>
          </w:rPr>
        </w:r>
        <w:r>
          <w:rPr>
            <w:noProof/>
            <w:webHidden/>
          </w:rPr>
          <w:fldChar w:fldCharType="separate"/>
        </w:r>
        <w:r>
          <w:rPr>
            <w:noProof/>
            <w:webHidden/>
          </w:rPr>
          <w:t>58</w:t>
        </w:r>
        <w:r>
          <w:rPr>
            <w:noProof/>
            <w:webHidden/>
          </w:rPr>
          <w:fldChar w:fldCharType="end"/>
        </w:r>
      </w:hyperlink>
    </w:p>
    <w:p w14:paraId="5BE07480" w14:textId="556AB4FD" w:rsidR="00C83706" w:rsidRDefault="00C83706">
      <w:pPr>
        <w:pStyle w:val="TOC1"/>
        <w:tabs>
          <w:tab w:val="left" w:pos="1651"/>
          <w:tab w:val="right" w:leader="dot" w:pos="9350"/>
        </w:tabs>
        <w:rPr>
          <w:rFonts w:eastAsiaTheme="minorEastAsia" w:cstheme="minorBidi"/>
          <w:b w:val="0"/>
          <w:bCs w:val="0"/>
          <w:caps w:val="0"/>
          <w:noProof/>
          <w:color w:val="auto"/>
          <w:sz w:val="22"/>
          <w:szCs w:val="22"/>
        </w:rPr>
      </w:pPr>
      <w:hyperlink w:anchor="_Toc509342588" w:history="1">
        <w:r w:rsidRPr="00B92A0B">
          <w:rPr>
            <w:rStyle w:val="Hyperlink"/>
            <w:noProof/>
          </w:rPr>
          <w:t>EP Batch Client</w:t>
        </w:r>
        <w:r>
          <w:rPr>
            <w:rFonts w:eastAsiaTheme="minorEastAsia" w:cstheme="minorBidi"/>
            <w:b w:val="0"/>
            <w:bCs w:val="0"/>
            <w:caps w:val="0"/>
            <w:noProof/>
            <w:color w:val="auto"/>
            <w:sz w:val="22"/>
            <w:szCs w:val="22"/>
          </w:rPr>
          <w:tab/>
        </w:r>
        <w:r w:rsidRPr="00B92A0B">
          <w:rPr>
            <w:rStyle w:val="Hyperlink"/>
            <w:noProof/>
          </w:rPr>
          <w:t>Section 7</w:t>
        </w:r>
        <w:r>
          <w:rPr>
            <w:noProof/>
            <w:webHidden/>
          </w:rPr>
          <w:tab/>
        </w:r>
        <w:r>
          <w:rPr>
            <w:noProof/>
            <w:webHidden/>
          </w:rPr>
          <w:fldChar w:fldCharType="begin"/>
        </w:r>
        <w:r>
          <w:rPr>
            <w:noProof/>
            <w:webHidden/>
          </w:rPr>
          <w:instrText xml:space="preserve"> PAGEREF _Toc509342588 \h </w:instrText>
        </w:r>
        <w:r>
          <w:rPr>
            <w:noProof/>
            <w:webHidden/>
          </w:rPr>
        </w:r>
        <w:r>
          <w:rPr>
            <w:noProof/>
            <w:webHidden/>
          </w:rPr>
          <w:fldChar w:fldCharType="separate"/>
        </w:r>
        <w:r>
          <w:rPr>
            <w:noProof/>
            <w:webHidden/>
          </w:rPr>
          <w:t>60</w:t>
        </w:r>
        <w:r>
          <w:rPr>
            <w:noProof/>
            <w:webHidden/>
          </w:rPr>
          <w:fldChar w:fldCharType="end"/>
        </w:r>
      </w:hyperlink>
    </w:p>
    <w:p w14:paraId="4CE23C86" w14:textId="254DA65D" w:rsidR="00C83706" w:rsidRDefault="00C83706">
      <w:pPr>
        <w:pStyle w:val="TOC2"/>
        <w:tabs>
          <w:tab w:val="right" w:leader="dot" w:pos="9350"/>
        </w:tabs>
        <w:rPr>
          <w:rFonts w:eastAsiaTheme="minorEastAsia" w:cstheme="minorBidi"/>
          <w:smallCaps w:val="0"/>
          <w:noProof/>
          <w:color w:val="auto"/>
          <w:sz w:val="22"/>
          <w:szCs w:val="22"/>
        </w:rPr>
      </w:pPr>
      <w:hyperlink w:anchor="_Toc509342589" w:history="1">
        <w:r w:rsidRPr="00B92A0B">
          <w:rPr>
            <w:rStyle w:val="Hyperlink"/>
            <w:noProof/>
          </w:rPr>
          <w:t>EP Batch Client Desktop</w:t>
        </w:r>
        <w:r>
          <w:rPr>
            <w:noProof/>
            <w:webHidden/>
          </w:rPr>
          <w:tab/>
        </w:r>
        <w:r>
          <w:rPr>
            <w:noProof/>
            <w:webHidden/>
          </w:rPr>
          <w:fldChar w:fldCharType="begin"/>
        </w:r>
        <w:r>
          <w:rPr>
            <w:noProof/>
            <w:webHidden/>
          </w:rPr>
          <w:instrText xml:space="preserve"> PAGEREF _Toc509342589 \h </w:instrText>
        </w:r>
        <w:r>
          <w:rPr>
            <w:noProof/>
            <w:webHidden/>
          </w:rPr>
        </w:r>
        <w:r>
          <w:rPr>
            <w:noProof/>
            <w:webHidden/>
          </w:rPr>
          <w:fldChar w:fldCharType="separate"/>
        </w:r>
        <w:r>
          <w:rPr>
            <w:noProof/>
            <w:webHidden/>
          </w:rPr>
          <w:t>60</w:t>
        </w:r>
        <w:r>
          <w:rPr>
            <w:noProof/>
            <w:webHidden/>
          </w:rPr>
          <w:fldChar w:fldCharType="end"/>
        </w:r>
      </w:hyperlink>
    </w:p>
    <w:p w14:paraId="1E38BB58" w14:textId="51840B09" w:rsidR="00C83706" w:rsidRDefault="00C83706">
      <w:pPr>
        <w:pStyle w:val="TOC2"/>
        <w:tabs>
          <w:tab w:val="right" w:leader="dot" w:pos="9350"/>
        </w:tabs>
        <w:rPr>
          <w:rFonts w:eastAsiaTheme="minorEastAsia" w:cstheme="minorBidi"/>
          <w:smallCaps w:val="0"/>
          <w:noProof/>
          <w:color w:val="auto"/>
          <w:sz w:val="22"/>
          <w:szCs w:val="22"/>
        </w:rPr>
      </w:pPr>
      <w:hyperlink w:anchor="_Toc509342590" w:history="1">
        <w:r w:rsidRPr="00B92A0B">
          <w:rPr>
            <w:rStyle w:val="Hyperlink"/>
            <w:noProof/>
          </w:rPr>
          <w:t>Menu Items</w:t>
        </w:r>
        <w:r>
          <w:rPr>
            <w:noProof/>
            <w:webHidden/>
          </w:rPr>
          <w:tab/>
        </w:r>
        <w:r>
          <w:rPr>
            <w:noProof/>
            <w:webHidden/>
          </w:rPr>
          <w:fldChar w:fldCharType="begin"/>
        </w:r>
        <w:r>
          <w:rPr>
            <w:noProof/>
            <w:webHidden/>
          </w:rPr>
          <w:instrText xml:space="preserve"> PAGEREF _Toc509342590 \h </w:instrText>
        </w:r>
        <w:r>
          <w:rPr>
            <w:noProof/>
            <w:webHidden/>
          </w:rPr>
        </w:r>
        <w:r>
          <w:rPr>
            <w:noProof/>
            <w:webHidden/>
          </w:rPr>
          <w:fldChar w:fldCharType="separate"/>
        </w:r>
        <w:r>
          <w:rPr>
            <w:noProof/>
            <w:webHidden/>
          </w:rPr>
          <w:t>60</w:t>
        </w:r>
        <w:r>
          <w:rPr>
            <w:noProof/>
            <w:webHidden/>
          </w:rPr>
          <w:fldChar w:fldCharType="end"/>
        </w:r>
      </w:hyperlink>
    </w:p>
    <w:p w14:paraId="0177F092" w14:textId="772F62E1" w:rsidR="00C83706" w:rsidRDefault="00C83706">
      <w:pPr>
        <w:pStyle w:val="TOC2"/>
        <w:tabs>
          <w:tab w:val="right" w:leader="dot" w:pos="9350"/>
        </w:tabs>
        <w:rPr>
          <w:rFonts w:eastAsiaTheme="minorEastAsia" w:cstheme="minorBidi"/>
          <w:smallCaps w:val="0"/>
          <w:noProof/>
          <w:color w:val="auto"/>
          <w:sz w:val="22"/>
          <w:szCs w:val="22"/>
        </w:rPr>
      </w:pPr>
      <w:hyperlink w:anchor="_Toc509342591" w:history="1">
        <w:r w:rsidRPr="00B92A0B">
          <w:rPr>
            <w:rStyle w:val="Hyperlink"/>
            <w:noProof/>
          </w:rPr>
          <w:t>EP Batch Client Session</w:t>
        </w:r>
        <w:r>
          <w:rPr>
            <w:noProof/>
            <w:webHidden/>
          </w:rPr>
          <w:tab/>
        </w:r>
        <w:r>
          <w:rPr>
            <w:noProof/>
            <w:webHidden/>
          </w:rPr>
          <w:fldChar w:fldCharType="begin"/>
        </w:r>
        <w:r>
          <w:rPr>
            <w:noProof/>
            <w:webHidden/>
          </w:rPr>
          <w:instrText xml:space="preserve"> PAGEREF _Toc509342591 \h </w:instrText>
        </w:r>
        <w:r>
          <w:rPr>
            <w:noProof/>
            <w:webHidden/>
          </w:rPr>
        </w:r>
        <w:r>
          <w:rPr>
            <w:noProof/>
            <w:webHidden/>
          </w:rPr>
          <w:fldChar w:fldCharType="separate"/>
        </w:r>
        <w:r>
          <w:rPr>
            <w:noProof/>
            <w:webHidden/>
          </w:rPr>
          <w:t>61</w:t>
        </w:r>
        <w:r>
          <w:rPr>
            <w:noProof/>
            <w:webHidden/>
          </w:rPr>
          <w:fldChar w:fldCharType="end"/>
        </w:r>
      </w:hyperlink>
    </w:p>
    <w:p w14:paraId="7154BD18" w14:textId="53613EC9" w:rsidR="00C83706" w:rsidRDefault="00C83706">
      <w:pPr>
        <w:pStyle w:val="TOC2"/>
        <w:tabs>
          <w:tab w:val="right" w:leader="dot" w:pos="9350"/>
        </w:tabs>
        <w:rPr>
          <w:rFonts w:eastAsiaTheme="minorEastAsia" w:cstheme="minorBidi"/>
          <w:smallCaps w:val="0"/>
          <w:noProof/>
          <w:color w:val="auto"/>
          <w:sz w:val="22"/>
          <w:szCs w:val="22"/>
        </w:rPr>
      </w:pPr>
      <w:hyperlink w:anchor="_Toc509342592" w:history="1">
        <w:r w:rsidRPr="00B92A0B">
          <w:rPr>
            <w:rStyle w:val="Hyperlink"/>
            <w:noProof/>
          </w:rPr>
          <w:t>Options Panel</w:t>
        </w:r>
        <w:r>
          <w:rPr>
            <w:noProof/>
            <w:webHidden/>
          </w:rPr>
          <w:tab/>
        </w:r>
        <w:r>
          <w:rPr>
            <w:noProof/>
            <w:webHidden/>
          </w:rPr>
          <w:fldChar w:fldCharType="begin"/>
        </w:r>
        <w:r>
          <w:rPr>
            <w:noProof/>
            <w:webHidden/>
          </w:rPr>
          <w:instrText xml:space="preserve"> PAGEREF _Toc509342592 \h </w:instrText>
        </w:r>
        <w:r>
          <w:rPr>
            <w:noProof/>
            <w:webHidden/>
          </w:rPr>
        </w:r>
        <w:r>
          <w:rPr>
            <w:noProof/>
            <w:webHidden/>
          </w:rPr>
          <w:fldChar w:fldCharType="separate"/>
        </w:r>
        <w:r>
          <w:rPr>
            <w:noProof/>
            <w:webHidden/>
          </w:rPr>
          <w:t>61</w:t>
        </w:r>
        <w:r>
          <w:rPr>
            <w:noProof/>
            <w:webHidden/>
          </w:rPr>
          <w:fldChar w:fldCharType="end"/>
        </w:r>
      </w:hyperlink>
    </w:p>
    <w:p w14:paraId="5AE73A6E" w14:textId="01EAC684" w:rsidR="00C83706" w:rsidRDefault="00C83706">
      <w:pPr>
        <w:pStyle w:val="TOC2"/>
        <w:tabs>
          <w:tab w:val="right" w:leader="dot" w:pos="9350"/>
        </w:tabs>
        <w:rPr>
          <w:rFonts w:eastAsiaTheme="minorEastAsia" w:cstheme="minorBidi"/>
          <w:smallCaps w:val="0"/>
          <w:noProof/>
          <w:color w:val="auto"/>
          <w:sz w:val="22"/>
          <w:szCs w:val="22"/>
        </w:rPr>
      </w:pPr>
      <w:hyperlink w:anchor="_Toc509342593" w:history="1">
        <w:r w:rsidRPr="00B92A0B">
          <w:rPr>
            <w:rStyle w:val="Hyperlink"/>
            <w:noProof/>
          </w:rPr>
          <w:t>Sample Application Settings</w:t>
        </w:r>
        <w:r>
          <w:rPr>
            <w:noProof/>
            <w:webHidden/>
          </w:rPr>
          <w:tab/>
        </w:r>
        <w:r>
          <w:rPr>
            <w:noProof/>
            <w:webHidden/>
          </w:rPr>
          <w:fldChar w:fldCharType="begin"/>
        </w:r>
        <w:r>
          <w:rPr>
            <w:noProof/>
            <w:webHidden/>
          </w:rPr>
          <w:instrText xml:space="preserve"> PAGEREF _Toc509342593 \h </w:instrText>
        </w:r>
        <w:r>
          <w:rPr>
            <w:noProof/>
            <w:webHidden/>
          </w:rPr>
        </w:r>
        <w:r>
          <w:rPr>
            <w:noProof/>
            <w:webHidden/>
          </w:rPr>
          <w:fldChar w:fldCharType="separate"/>
        </w:r>
        <w:r>
          <w:rPr>
            <w:noProof/>
            <w:webHidden/>
          </w:rPr>
          <w:t>62</w:t>
        </w:r>
        <w:r>
          <w:rPr>
            <w:noProof/>
            <w:webHidden/>
          </w:rPr>
          <w:fldChar w:fldCharType="end"/>
        </w:r>
      </w:hyperlink>
    </w:p>
    <w:p w14:paraId="73B964F3" w14:textId="36E2DD41" w:rsidR="00C83706" w:rsidRDefault="00C83706">
      <w:pPr>
        <w:pStyle w:val="TOC2"/>
        <w:tabs>
          <w:tab w:val="right" w:leader="dot" w:pos="9350"/>
        </w:tabs>
        <w:rPr>
          <w:rFonts w:eastAsiaTheme="minorEastAsia" w:cstheme="minorBidi"/>
          <w:smallCaps w:val="0"/>
          <w:noProof/>
          <w:color w:val="auto"/>
          <w:sz w:val="22"/>
          <w:szCs w:val="22"/>
        </w:rPr>
      </w:pPr>
      <w:hyperlink w:anchor="_Toc509342594" w:history="1">
        <w:r w:rsidRPr="00B92A0B">
          <w:rPr>
            <w:rStyle w:val="Hyperlink"/>
            <w:noProof/>
          </w:rPr>
          <w:t>Sample User Settings</w:t>
        </w:r>
        <w:r>
          <w:rPr>
            <w:noProof/>
            <w:webHidden/>
          </w:rPr>
          <w:tab/>
        </w:r>
        <w:r>
          <w:rPr>
            <w:noProof/>
            <w:webHidden/>
          </w:rPr>
          <w:fldChar w:fldCharType="begin"/>
        </w:r>
        <w:r>
          <w:rPr>
            <w:noProof/>
            <w:webHidden/>
          </w:rPr>
          <w:instrText xml:space="preserve"> PAGEREF _Toc509342594 \h </w:instrText>
        </w:r>
        <w:r>
          <w:rPr>
            <w:noProof/>
            <w:webHidden/>
          </w:rPr>
        </w:r>
        <w:r>
          <w:rPr>
            <w:noProof/>
            <w:webHidden/>
          </w:rPr>
          <w:fldChar w:fldCharType="separate"/>
        </w:r>
        <w:r>
          <w:rPr>
            <w:noProof/>
            <w:webHidden/>
          </w:rPr>
          <w:t>62</w:t>
        </w:r>
        <w:r>
          <w:rPr>
            <w:noProof/>
            <w:webHidden/>
          </w:rPr>
          <w:fldChar w:fldCharType="end"/>
        </w:r>
      </w:hyperlink>
    </w:p>
    <w:p w14:paraId="2A62BA0F" w14:textId="5260C6FE" w:rsidR="00C83706" w:rsidRDefault="00C83706">
      <w:pPr>
        <w:pStyle w:val="TOC1"/>
        <w:tabs>
          <w:tab w:val="left" w:pos="3046"/>
          <w:tab w:val="right" w:leader="dot" w:pos="9350"/>
        </w:tabs>
        <w:rPr>
          <w:rFonts w:eastAsiaTheme="minorEastAsia" w:cstheme="minorBidi"/>
          <w:b w:val="0"/>
          <w:bCs w:val="0"/>
          <w:caps w:val="0"/>
          <w:noProof/>
          <w:color w:val="auto"/>
          <w:sz w:val="22"/>
          <w:szCs w:val="22"/>
        </w:rPr>
      </w:pPr>
      <w:hyperlink w:anchor="_Toc509342595" w:history="1">
        <w:r w:rsidRPr="00B92A0B">
          <w:rPr>
            <w:rStyle w:val="Hyperlink"/>
            <w:noProof/>
          </w:rPr>
          <w:t>EP Batch Facility Installation</w:t>
        </w:r>
        <w:r>
          <w:rPr>
            <w:rFonts w:eastAsiaTheme="minorEastAsia" w:cstheme="minorBidi"/>
            <w:b w:val="0"/>
            <w:bCs w:val="0"/>
            <w:caps w:val="0"/>
            <w:noProof/>
            <w:color w:val="auto"/>
            <w:sz w:val="22"/>
            <w:szCs w:val="22"/>
          </w:rPr>
          <w:tab/>
        </w:r>
        <w:r w:rsidRPr="00B92A0B">
          <w:rPr>
            <w:rStyle w:val="Hyperlink"/>
            <w:noProof/>
          </w:rPr>
          <w:t>Section 8</w:t>
        </w:r>
        <w:r>
          <w:rPr>
            <w:noProof/>
            <w:webHidden/>
          </w:rPr>
          <w:tab/>
        </w:r>
        <w:r>
          <w:rPr>
            <w:noProof/>
            <w:webHidden/>
          </w:rPr>
          <w:fldChar w:fldCharType="begin"/>
        </w:r>
        <w:r>
          <w:rPr>
            <w:noProof/>
            <w:webHidden/>
          </w:rPr>
          <w:instrText xml:space="preserve"> PAGEREF _Toc509342595 \h </w:instrText>
        </w:r>
        <w:r>
          <w:rPr>
            <w:noProof/>
            <w:webHidden/>
          </w:rPr>
        </w:r>
        <w:r>
          <w:rPr>
            <w:noProof/>
            <w:webHidden/>
          </w:rPr>
          <w:fldChar w:fldCharType="separate"/>
        </w:r>
        <w:r>
          <w:rPr>
            <w:noProof/>
            <w:webHidden/>
          </w:rPr>
          <w:t>64</w:t>
        </w:r>
        <w:r>
          <w:rPr>
            <w:noProof/>
            <w:webHidden/>
          </w:rPr>
          <w:fldChar w:fldCharType="end"/>
        </w:r>
      </w:hyperlink>
    </w:p>
    <w:p w14:paraId="2888ADFD" w14:textId="51E8E383" w:rsidR="00C83706" w:rsidRDefault="00C83706">
      <w:pPr>
        <w:pStyle w:val="TOC2"/>
        <w:tabs>
          <w:tab w:val="right" w:leader="dot" w:pos="9350"/>
        </w:tabs>
        <w:rPr>
          <w:rFonts w:eastAsiaTheme="minorEastAsia" w:cstheme="minorBidi"/>
          <w:smallCaps w:val="0"/>
          <w:noProof/>
          <w:color w:val="auto"/>
          <w:sz w:val="22"/>
          <w:szCs w:val="22"/>
        </w:rPr>
      </w:pPr>
      <w:hyperlink w:anchor="_Toc509342596" w:history="1">
        <w:r w:rsidRPr="00B92A0B">
          <w:rPr>
            <w:rStyle w:val="Hyperlink"/>
            <w:noProof/>
          </w:rPr>
          <w:t>EP Batch Client and EP Batch Service</w:t>
        </w:r>
        <w:r>
          <w:rPr>
            <w:noProof/>
            <w:webHidden/>
          </w:rPr>
          <w:tab/>
        </w:r>
        <w:r>
          <w:rPr>
            <w:noProof/>
            <w:webHidden/>
          </w:rPr>
          <w:fldChar w:fldCharType="begin"/>
        </w:r>
        <w:r>
          <w:rPr>
            <w:noProof/>
            <w:webHidden/>
          </w:rPr>
          <w:instrText xml:space="preserve"> PAGEREF _Toc509342596 \h </w:instrText>
        </w:r>
        <w:r>
          <w:rPr>
            <w:noProof/>
            <w:webHidden/>
          </w:rPr>
        </w:r>
        <w:r>
          <w:rPr>
            <w:noProof/>
            <w:webHidden/>
          </w:rPr>
          <w:fldChar w:fldCharType="separate"/>
        </w:r>
        <w:r>
          <w:rPr>
            <w:noProof/>
            <w:webHidden/>
          </w:rPr>
          <w:t>64</w:t>
        </w:r>
        <w:r>
          <w:rPr>
            <w:noProof/>
            <w:webHidden/>
          </w:rPr>
          <w:fldChar w:fldCharType="end"/>
        </w:r>
      </w:hyperlink>
    </w:p>
    <w:p w14:paraId="1E8782E7" w14:textId="56686940" w:rsidR="00C83706" w:rsidRDefault="00C83706">
      <w:pPr>
        <w:pStyle w:val="TOC2"/>
        <w:tabs>
          <w:tab w:val="right" w:leader="dot" w:pos="9350"/>
        </w:tabs>
        <w:rPr>
          <w:rFonts w:eastAsiaTheme="minorEastAsia" w:cstheme="minorBidi"/>
          <w:smallCaps w:val="0"/>
          <w:noProof/>
          <w:color w:val="auto"/>
          <w:sz w:val="22"/>
          <w:szCs w:val="22"/>
        </w:rPr>
      </w:pPr>
      <w:hyperlink w:anchor="_Toc509342597" w:history="1">
        <w:r w:rsidRPr="00B92A0B">
          <w:rPr>
            <w:rStyle w:val="Hyperlink"/>
            <w:noProof/>
          </w:rPr>
          <w:t>Batch Command Console Applications and Scripts</w:t>
        </w:r>
        <w:r>
          <w:rPr>
            <w:noProof/>
            <w:webHidden/>
          </w:rPr>
          <w:tab/>
        </w:r>
        <w:r>
          <w:rPr>
            <w:noProof/>
            <w:webHidden/>
          </w:rPr>
          <w:fldChar w:fldCharType="begin"/>
        </w:r>
        <w:r>
          <w:rPr>
            <w:noProof/>
            <w:webHidden/>
          </w:rPr>
          <w:instrText xml:space="preserve"> PAGEREF _Toc509342597 \h </w:instrText>
        </w:r>
        <w:r>
          <w:rPr>
            <w:noProof/>
            <w:webHidden/>
          </w:rPr>
        </w:r>
        <w:r>
          <w:rPr>
            <w:noProof/>
            <w:webHidden/>
          </w:rPr>
          <w:fldChar w:fldCharType="separate"/>
        </w:r>
        <w:r>
          <w:rPr>
            <w:noProof/>
            <w:webHidden/>
          </w:rPr>
          <w:t>64</w:t>
        </w:r>
        <w:r>
          <w:rPr>
            <w:noProof/>
            <w:webHidden/>
          </w:rPr>
          <w:fldChar w:fldCharType="end"/>
        </w:r>
      </w:hyperlink>
    </w:p>
    <w:p w14:paraId="294FB8FF" w14:textId="0E90BC79"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0" w:name="_Toc240989945"/>
      <w:bookmarkStart w:id="1" w:name="_Toc241293020"/>
      <w:bookmarkStart w:id="2" w:name="_Toc258836182"/>
      <w:bookmarkStart w:id="3" w:name="_Toc509342513"/>
      <w:r>
        <w:lastRenderedPageBreak/>
        <w:t>Document Control</w:t>
      </w:r>
      <w:bookmarkEnd w:id="3"/>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w:t>
            </w:r>
            <w:proofErr w:type="spellStart"/>
            <w:r w:rsidR="006D153E">
              <w:rPr>
                <w:rFonts w:asciiTheme="minorHAnsi" w:hAnsiTheme="minorHAnsi" w:cstheme="minorHAnsi"/>
                <w:sz w:val="16"/>
                <w:szCs w:val="16"/>
              </w:rPr>
              <w:t>CopyFactData</w:t>
            </w:r>
            <w:proofErr w:type="spellEnd"/>
            <w:r w:rsidR="006D153E">
              <w:rPr>
                <w:rFonts w:asciiTheme="minorHAnsi" w:hAnsiTheme="minorHAnsi" w:cstheme="minorHAnsi"/>
                <w:sz w:val="16"/>
                <w:szCs w:val="16"/>
              </w:rPr>
              <w:t xml:space="preserve">, </w:t>
            </w:r>
            <w:proofErr w:type="spellStart"/>
            <w:r>
              <w:rPr>
                <w:rFonts w:asciiTheme="minorHAnsi" w:hAnsiTheme="minorHAnsi" w:cstheme="minorHAnsi"/>
                <w:sz w:val="16"/>
                <w:szCs w:val="16"/>
              </w:rPr>
              <w:t>QuartzSyncStatus</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BatchInitialize</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BatchGetCurrentTask</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BatchRestartStatus</w:t>
            </w:r>
            <w:proofErr w:type="spellEnd"/>
            <w:r w:rsidR="006D153E">
              <w:rPr>
                <w:rFonts w:asciiTheme="minorHAnsi" w:hAnsiTheme="minorHAnsi" w:cstheme="minorHAnsi"/>
                <w:sz w:val="16"/>
                <w:szCs w:val="16"/>
              </w:rPr>
              <w:t xml:space="preserve"> and </w:t>
            </w:r>
            <w:proofErr w:type="spellStart"/>
            <w:r w:rsidR="006D153E">
              <w:rPr>
                <w:rFonts w:asciiTheme="minorHAnsi" w:hAnsiTheme="minorHAnsi" w:cstheme="minorHAnsi"/>
                <w:sz w:val="16"/>
                <w:szCs w:val="16"/>
              </w:rPr>
              <w:t>BatchSetCurrentTask</w:t>
            </w:r>
            <w:proofErr w:type="spellEnd"/>
            <w:r w:rsidR="006D153E">
              <w:rPr>
                <w:rFonts w:asciiTheme="minorHAnsi" w:hAnsiTheme="minorHAnsi" w:cstheme="minorHAnsi"/>
                <w:sz w:val="16"/>
                <w:szCs w:val="16"/>
              </w:rPr>
              <w:t>.</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CurrentEKBTime</w:t>
            </w:r>
            <w:proofErr w:type="spellEnd"/>
            <w:r>
              <w:rPr>
                <w:rFonts w:asciiTheme="minorHAnsi" w:hAnsiTheme="minorHAnsi" w:cstheme="minorHAnsi"/>
                <w:sz w:val="16"/>
                <w:szCs w:val="16"/>
              </w:rPr>
              <w:t>.</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allowed error codes to </w:t>
            </w:r>
            <w:proofErr w:type="spellStart"/>
            <w:r>
              <w:rPr>
                <w:rFonts w:asciiTheme="minorHAnsi" w:hAnsiTheme="minorHAnsi" w:cstheme="minorHAnsi"/>
                <w:sz w:val="16"/>
                <w:szCs w:val="16"/>
              </w:rPr>
              <w:t>RowCount</w:t>
            </w:r>
            <w:proofErr w:type="spellEnd"/>
            <w:r>
              <w:rPr>
                <w:rFonts w:asciiTheme="minorHAnsi" w:hAnsiTheme="minorHAnsi" w:cstheme="minorHAnsi"/>
                <w:sz w:val="16"/>
                <w:szCs w:val="16"/>
              </w:rPr>
              <w:t xml:space="preserve"> command and </w:t>
            </w:r>
            <w:proofErr w:type="spellStart"/>
            <w:r>
              <w:rPr>
                <w:rFonts w:asciiTheme="minorHAnsi" w:hAnsiTheme="minorHAnsi" w:cstheme="minorHAnsi"/>
                <w:sz w:val="16"/>
                <w:szCs w:val="16"/>
              </w:rPr>
              <w:t>GlobalVariables</w:t>
            </w:r>
            <w:proofErr w:type="spellEnd"/>
            <w:r>
              <w:rPr>
                <w:rFonts w:asciiTheme="minorHAnsi" w:hAnsiTheme="minorHAnsi" w:cstheme="minorHAnsi"/>
                <w:sz w:val="16"/>
                <w:szCs w:val="16"/>
              </w:rPr>
              <w:t>.</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ArchiveLogs</w:t>
            </w:r>
            <w:proofErr w:type="spellEnd"/>
            <w:r>
              <w:rPr>
                <w:rFonts w:asciiTheme="minorHAnsi" w:hAnsiTheme="minorHAnsi" w:cstheme="minorHAnsi"/>
                <w:sz w:val="16"/>
                <w:szCs w:val="16"/>
              </w:rPr>
              <w:t xml:space="preserve">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EKBCleanup</w:t>
            </w:r>
            <w:proofErr w:type="spellEnd"/>
            <w:r>
              <w:rPr>
                <w:rFonts w:asciiTheme="minorHAnsi" w:hAnsiTheme="minorHAnsi" w:cstheme="minorHAnsi"/>
                <w:sz w:val="16"/>
                <w:szCs w:val="16"/>
              </w:rPr>
              <w:t xml:space="preserve"> and </w:t>
            </w:r>
            <w:proofErr w:type="spellStart"/>
            <w:r>
              <w:rPr>
                <w:rFonts w:asciiTheme="minorHAnsi" w:hAnsiTheme="minorHAnsi" w:cstheme="minorHAnsi"/>
                <w:sz w:val="16"/>
                <w:szCs w:val="16"/>
              </w:rPr>
              <w:t>GetInputSourceName</w:t>
            </w:r>
            <w:proofErr w:type="spellEnd"/>
            <w:r>
              <w:rPr>
                <w:rFonts w:asciiTheme="minorHAnsi" w:hAnsiTheme="minorHAnsi" w:cstheme="minorHAnsi"/>
                <w:sz w:val="16"/>
                <w:szCs w:val="16"/>
              </w:rPr>
              <w:t>.</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the </w:t>
            </w:r>
            <w:proofErr w:type="spellStart"/>
            <w:r>
              <w:rPr>
                <w:rFonts w:asciiTheme="minorHAnsi" w:hAnsiTheme="minorHAnsi" w:cstheme="minorHAnsi"/>
                <w:sz w:val="16"/>
                <w:szCs w:val="16"/>
              </w:rPr>
              <w:t>Adhoc</w:t>
            </w:r>
            <w:proofErr w:type="spellEnd"/>
            <w:r>
              <w:rPr>
                <w:rFonts w:asciiTheme="minorHAnsi" w:hAnsiTheme="minorHAnsi" w:cstheme="minorHAnsi"/>
                <w:sz w:val="16"/>
                <w:szCs w:val="16"/>
              </w:rPr>
              <w:t xml:space="preserve">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LatestFactDataTime</w:t>
            </w:r>
            <w:proofErr w:type="spellEnd"/>
            <w:r>
              <w:rPr>
                <w:rFonts w:asciiTheme="minorHAnsi" w:hAnsiTheme="minorHAnsi" w:cstheme="minorHAnsi"/>
                <w:sz w:val="16"/>
                <w:szCs w:val="16"/>
              </w:rPr>
              <w:t xml:space="preserve"> and modified </w:t>
            </w:r>
            <w:proofErr w:type="spellStart"/>
            <w:r>
              <w:rPr>
                <w:rFonts w:asciiTheme="minorHAnsi" w:hAnsiTheme="minorHAnsi" w:cstheme="minorHAnsi"/>
                <w:sz w:val="16"/>
                <w:szCs w:val="16"/>
              </w:rPr>
              <w:t>FoundationSetTime</w:t>
            </w:r>
            <w:proofErr w:type="spellEnd"/>
            <w:r>
              <w:rPr>
                <w:rFonts w:asciiTheme="minorHAnsi" w:hAnsiTheme="minorHAnsi" w:cstheme="minorHAnsi"/>
                <w:sz w:val="16"/>
                <w:szCs w:val="16"/>
              </w:rPr>
              <w:t xml:space="preserve"> to add option of setting Foundation time to match </w:t>
            </w:r>
            <w:proofErr w:type="spellStart"/>
            <w:r>
              <w:rPr>
                <w:rFonts w:asciiTheme="minorHAnsi" w:hAnsiTheme="minorHAnsi" w:cstheme="minorHAnsi"/>
                <w:sz w:val="16"/>
                <w:szCs w:val="16"/>
              </w:rPr>
              <w:t>latet</w:t>
            </w:r>
            <w:proofErr w:type="spellEnd"/>
            <w:r>
              <w:rPr>
                <w:rFonts w:asciiTheme="minorHAnsi" w:hAnsiTheme="minorHAnsi" w:cstheme="minorHAnsi"/>
                <w:sz w:val="16"/>
                <w:szCs w:val="16"/>
              </w:rPr>
              <w:t xml:space="preserve">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xml:space="preserve">, </w:t>
            </w:r>
            <w:proofErr w:type="spellStart"/>
            <w:r w:rsidR="002D6C4D">
              <w:rPr>
                <w:rFonts w:asciiTheme="minorHAnsi" w:hAnsiTheme="minorHAnsi" w:cstheme="minorHAnsi"/>
                <w:sz w:val="16"/>
                <w:szCs w:val="16"/>
              </w:rPr>
              <w:t>CreateSFTPControlFiles</w:t>
            </w:r>
            <w:proofErr w:type="spellEnd"/>
            <w:r w:rsidR="002D6C4D">
              <w:rPr>
                <w:rFonts w:asciiTheme="minorHAnsi" w:hAnsiTheme="minorHAnsi" w:cstheme="minorHAnsi"/>
                <w:sz w:val="16"/>
                <w:szCs w:val="16"/>
              </w:rPr>
              <w:t xml:space="preserve"> and InitializeSFTP.bat.</w:t>
            </w:r>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4" w:name="_Toc238191196"/>
      <w:bookmarkStart w:id="5" w:name="_Toc238226251"/>
      <w:bookmarkStart w:id="6" w:name="_Toc210795562"/>
      <w:bookmarkStart w:id="7" w:name="_Toc509342514"/>
      <w:bookmarkEnd w:id="0"/>
      <w:bookmarkEnd w:id="1"/>
      <w:bookmarkEnd w:id="2"/>
      <w:r>
        <w:lastRenderedPageBreak/>
        <w:t xml:space="preserve">The EP </w:t>
      </w:r>
      <w:r w:rsidR="000B0D78">
        <w:t>Batch Facility</w:t>
      </w:r>
      <w:r w:rsidR="005C6FDC">
        <w:tab/>
        <w:t>Section 1</w:t>
      </w:r>
      <w:bookmarkEnd w:id="7"/>
    </w:p>
    <w:p w14:paraId="13689B66" w14:textId="77777777" w:rsidR="00722331" w:rsidRPr="000D3E57" w:rsidRDefault="00722331" w:rsidP="00722331">
      <w:pPr>
        <w:pStyle w:val="Heading2"/>
      </w:pPr>
      <w:bookmarkStart w:id="8" w:name="_Toc115143154"/>
      <w:bookmarkStart w:id="9" w:name="_Toc116090074"/>
      <w:bookmarkStart w:id="10" w:name="_Toc165269901"/>
      <w:bookmarkStart w:id="11" w:name="_Toc196530974"/>
      <w:bookmarkStart w:id="12" w:name="_Toc196568562"/>
      <w:bookmarkStart w:id="13" w:name="_Toc234252503"/>
      <w:bookmarkStart w:id="14" w:name="_Toc509342515"/>
      <w:r w:rsidRPr="00D64365">
        <w:t>What</w:t>
      </w:r>
      <w:r w:rsidRPr="000D3E57">
        <w:t xml:space="preserve"> is </w:t>
      </w:r>
      <w:r w:rsidR="000B0D78">
        <w:t>the EP Batch Facility</w:t>
      </w:r>
      <w:r w:rsidRPr="000D3E57">
        <w:t>?</w:t>
      </w:r>
      <w:bookmarkEnd w:id="8"/>
      <w:bookmarkEnd w:id="9"/>
      <w:bookmarkEnd w:id="10"/>
      <w:bookmarkEnd w:id="11"/>
      <w:bookmarkEnd w:id="12"/>
      <w:bookmarkEnd w:id="13"/>
      <w:bookmarkEnd w:id="14"/>
    </w:p>
    <w:p w14:paraId="2F1E5679" w14:textId="77777777" w:rsidR="004A229F" w:rsidRDefault="00023C2A" w:rsidP="002F1A70">
      <w:pPr>
        <w:pStyle w:val="JDAnormal"/>
        <w:jc w:val="both"/>
        <w:rPr>
          <w:rFonts w:ascii="Arial" w:hAnsi="Arial" w:cs="Arial"/>
          <w:sz w:val="20"/>
          <w:szCs w:val="20"/>
        </w:rPr>
      </w:pPr>
      <w:bookmarkStart w:id="15"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1"/>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w:t>
      </w:r>
      <w:proofErr w:type="gramStart"/>
      <w:r>
        <w:rPr>
          <w:rFonts w:ascii="Arial" w:hAnsi="Arial" w:cs="Arial"/>
          <w:sz w:val="20"/>
          <w:szCs w:val="20"/>
        </w:rPr>
        <w:t>third party</w:t>
      </w:r>
      <w:proofErr w:type="gramEnd"/>
      <w:r>
        <w:rPr>
          <w:rFonts w:ascii="Arial" w:hAnsi="Arial" w:cs="Arial"/>
          <w:sz w:val="20"/>
          <w:szCs w:val="20"/>
        </w:rPr>
        <w:t xml:space="preserve">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6" w:name="_Toc509342516"/>
      <w:r>
        <w:t>EP Batch Facility Architecture</w:t>
      </w:r>
      <w:r w:rsidR="00722331">
        <w:t xml:space="preserve"> Illustrated</w:t>
      </w:r>
      <w:bookmarkEnd w:id="15"/>
      <w:bookmarkEnd w:id="16"/>
    </w:p>
    <w:p w14:paraId="052E849B" w14:textId="77777777" w:rsidR="00F44C6A" w:rsidRDefault="00F44C6A" w:rsidP="00000FCE">
      <w:pPr>
        <w:jc w:val="center"/>
      </w:pPr>
    </w:p>
    <w:p w14:paraId="64A1EA53" w14:textId="77777777" w:rsidR="00000FCE" w:rsidRDefault="00C54B69" w:rsidP="00000FCE">
      <w:pPr>
        <w:jc w:val="center"/>
      </w:pPr>
      <w:r>
        <w:rPr>
          <w:noProof/>
        </w:rPr>
        <w:object w:dxaOrig="8204" w:dyaOrig="4944"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8.25pt;height:185.25pt;mso-width-percent:0;mso-height-percent:0;mso-width-percent:0;mso-height-percent:0" o:ole="">
            <v:imagedata r:id="rId21" o:title=""/>
          </v:shape>
          <o:OLEObject Type="Embed" ProgID="Visio.Drawing.11" ShapeID="_x0000_i1025" DrawAspect="Content" ObjectID="_1583084848" r:id="rId22"/>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7" w:name="_Toc509342517"/>
      <w:r w:rsidRPr="00D64365">
        <w:lastRenderedPageBreak/>
        <w:t>What</w:t>
      </w:r>
      <w:r w:rsidRPr="000D3E57">
        <w:t xml:space="preserve"> is </w:t>
      </w:r>
      <w:r>
        <w:t xml:space="preserve">the </w:t>
      </w:r>
      <w:proofErr w:type="spellStart"/>
      <w:r>
        <w:t>Adhoc</w:t>
      </w:r>
      <w:proofErr w:type="spellEnd"/>
      <w:r>
        <w:t xml:space="preserve"> Batch Facility</w:t>
      </w:r>
      <w:r w:rsidRPr="000D3E57">
        <w:t>?</w:t>
      </w:r>
      <w:bookmarkEnd w:id="17"/>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 xml:space="preserve">Some implementations require EP batch jobs to be scheduled on an irregular basis at the desire of the EP user.  The </w:t>
      </w:r>
      <w:proofErr w:type="spellStart"/>
      <w:r>
        <w:rPr>
          <w:rFonts w:ascii="Arial" w:hAnsi="Arial" w:cs="Arial"/>
          <w:sz w:val="20"/>
          <w:szCs w:val="20"/>
        </w:rPr>
        <w:t>Adhoc</w:t>
      </w:r>
      <w:proofErr w:type="spellEnd"/>
      <w:r>
        <w:rPr>
          <w:rFonts w:ascii="Arial" w:hAnsi="Arial" w:cs="Arial"/>
          <w:sz w:val="20"/>
          <w:szCs w:val="20"/>
        </w:rPr>
        <w:t xml:space="preserve">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 xml:space="preserve">The typical usage of the </w:t>
      </w:r>
      <w:proofErr w:type="spellStart"/>
      <w:r>
        <w:rPr>
          <w:rFonts w:ascii="Arial" w:hAnsi="Arial" w:cs="Arial"/>
          <w:sz w:val="20"/>
          <w:szCs w:val="20"/>
        </w:rPr>
        <w:t>Adhoc</w:t>
      </w:r>
      <w:proofErr w:type="spellEnd"/>
      <w:r>
        <w:rPr>
          <w:rFonts w:ascii="Arial" w:hAnsi="Arial" w:cs="Arial"/>
          <w:sz w:val="20"/>
          <w:szCs w:val="20"/>
        </w:rPr>
        <w:t xml:space="preserve">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8" w:name="_Toc509342518"/>
      <w:proofErr w:type="spellStart"/>
      <w:r>
        <w:t>Adhoc</w:t>
      </w:r>
      <w:proofErr w:type="spellEnd"/>
      <w:r>
        <w:t xml:space="preserve"> Batch Facility Architecture Illustrated</w:t>
      </w:r>
      <w:bookmarkEnd w:id="18"/>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alt="" style="width:396.75pt;height:302.25pt;mso-width-percent:0;mso-height-percent:0;mso-width-percent:0;mso-height-percent:0" o:ole="">
            <v:imagedata r:id="rId23" o:title=""/>
          </v:shape>
          <o:OLEObject Type="Embed" ProgID="Visio.Drawing.15" ShapeID="_x0000_i1026" DrawAspect="Content" ObjectID="_1583084849" r:id="rId24"/>
        </w:object>
      </w:r>
    </w:p>
    <w:p w14:paraId="32A75EF3" w14:textId="77777777" w:rsidR="00722331" w:rsidRPr="00080E7F" w:rsidRDefault="000B0D78" w:rsidP="00D10950">
      <w:pPr>
        <w:pStyle w:val="Heading1"/>
        <w:tabs>
          <w:tab w:val="right" w:pos="9360"/>
        </w:tabs>
      </w:pPr>
      <w:bookmarkStart w:id="19" w:name="_Toc194139682"/>
      <w:bookmarkStart w:id="20" w:name="_Toc196530977"/>
      <w:bookmarkStart w:id="21" w:name="_Toc196568565"/>
      <w:bookmarkStart w:id="22" w:name="_Toc234252506"/>
      <w:bookmarkStart w:id="23" w:name="_Toc509342519"/>
      <w:r>
        <w:lastRenderedPageBreak/>
        <w:t>The EP Batch</w:t>
      </w:r>
      <w:r w:rsidR="00722331">
        <w:t xml:space="preserve"> </w:t>
      </w:r>
      <w:r w:rsidR="008E1BB1">
        <w:t>Environment</w:t>
      </w:r>
      <w:r w:rsidR="00722331">
        <w:t xml:space="preserve"> </w:t>
      </w:r>
      <w:r w:rsidR="00D10950">
        <w:tab/>
        <w:t>Section 2</w:t>
      </w:r>
      <w:bookmarkEnd w:id="23"/>
      <w:r w:rsidR="00722331">
        <w:tab/>
      </w:r>
      <w:r w:rsidR="00722331">
        <w:tab/>
      </w:r>
    </w:p>
    <w:p w14:paraId="59F26039" w14:textId="77777777" w:rsidR="004939F2" w:rsidRDefault="004939F2" w:rsidP="004939F2">
      <w:pPr>
        <w:pStyle w:val="Heading2"/>
      </w:pPr>
      <w:bookmarkStart w:id="24" w:name="_Toc509342520"/>
      <w:r>
        <w:t>Batch Command Console Applications</w:t>
      </w:r>
      <w:bookmarkEnd w:id="24"/>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w:t>
      </w:r>
      <w:proofErr w:type="spellStart"/>
      <w:r w:rsidR="00190414">
        <w:t>utiltities</w:t>
      </w:r>
      <w:proofErr w:type="spellEnd"/>
      <w:r w:rsidR="00190414">
        <w:t>.  These utilities are:</w:t>
      </w:r>
    </w:p>
    <w:p w14:paraId="53956ADC" w14:textId="77777777" w:rsidR="00190414" w:rsidRDefault="00190414" w:rsidP="004939F2"/>
    <w:p w14:paraId="2631636C" w14:textId="77777777"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BatchInitialize</w:t>
      </w:r>
      <w:proofErr w:type="spellEnd"/>
      <w:r w:rsidRPr="00711A89">
        <w:rPr>
          <w:rFonts w:ascii="Arial" w:hAnsi="Arial" w:cs="Arial"/>
          <w:b/>
          <w:sz w:val="16"/>
          <w:szCs w:val="16"/>
        </w:rPr>
        <w:t xml:space="preserve"> –</w:t>
      </w:r>
      <w:r w:rsidR="00711A89">
        <w:rPr>
          <w:rFonts w:ascii="Arial" w:hAnsi="Arial" w:cs="Arial"/>
          <w:sz w:val="16"/>
          <w:szCs w:val="16"/>
        </w:rPr>
        <w:t xml:space="preserve"> Creates a new Batch Workflow or re-initializes an existing Batch Workflow.</w:t>
      </w:r>
    </w:p>
    <w:p w14:paraId="4FBFF67B" w14:textId="77777777"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BatchGetCurrentTask</w:t>
      </w:r>
      <w:proofErr w:type="spellEnd"/>
      <w:r w:rsidRPr="00711A89">
        <w:rPr>
          <w:rFonts w:ascii="Arial" w:hAnsi="Arial" w:cs="Arial"/>
          <w:b/>
          <w:sz w:val="16"/>
          <w:szCs w:val="16"/>
        </w:rPr>
        <w:t xml:space="preserve"> –</w:t>
      </w:r>
      <w:r w:rsidR="00711A89">
        <w:rPr>
          <w:rFonts w:ascii="Arial" w:hAnsi="Arial" w:cs="Arial"/>
          <w:sz w:val="16"/>
          <w:szCs w:val="16"/>
        </w:rPr>
        <w:t xml:space="preserve"> Gets the current task of a Batch Workflow.</w:t>
      </w:r>
    </w:p>
    <w:p w14:paraId="125FBB22" w14:textId="77777777" w:rsidR="00563856" w:rsidRPr="00711A89" w:rsidRDefault="00563856" w:rsidP="00563856">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BatchRestartStatus</w:t>
      </w:r>
      <w:proofErr w:type="spellEnd"/>
      <w:r w:rsidRPr="00711A89">
        <w:rPr>
          <w:rFonts w:ascii="Arial" w:hAnsi="Arial" w:cs="Arial"/>
          <w:b/>
          <w:sz w:val="16"/>
          <w:szCs w:val="16"/>
        </w:rPr>
        <w:t xml:space="preserve">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77777777" w:rsidR="00563856" w:rsidRPr="00711A89" w:rsidRDefault="00C7355D" w:rsidP="00563856">
      <w:pPr>
        <w:pStyle w:val="ListParagraph"/>
        <w:numPr>
          <w:ilvl w:val="0"/>
          <w:numId w:val="28"/>
        </w:numPr>
        <w:rPr>
          <w:rFonts w:ascii="Arial" w:hAnsi="Arial" w:cs="Arial"/>
          <w:b/>
          <w:sz w:val="16"/>
          <w:szCs w:val="16"/>
        </w:rPr>
      </w:pPr>
      <w:proofErr w:type="spellStart"/>
      <w:r>
        <w:rPr>
          <w:rFonts w:ascii="Arial" w:hAnsi="Arial" w:cs="Arial"/>
          <w:b/>
          <w:sz w:val="16"/>
          <w:szCs w:val="16"/>
        </w:rPr>
        <w:t>Bat</w:t>
      </w:r>
      <w:r w:rsidR="00563856" w:rsidRPr="00711A89">
        <w:rPr>
          <w:rFonts w:ascii="Arial" w:hAnsi="Arial" w:cs="Arial"/>
          <w:b/>
          <w:sz w:val="16"/>
          <w:szCs w:val="16"/>
        </w:rPr>
        <w:t>chSetCurrentTask</w:t>
      </w:r>
      <w:proofErr w:type="spellEnd"/>
      <w:r w:rsidR="00563856" w:rsidRPr="00711A89">
        <w:rPr>
          <w:rFonts w:ascii="Arial" w:hAnsi="Arial" w:cs="Arial"/>
          <w:b/>
          <w:sz w:val="16"/>
          <w:szCs w:val="16"/>
        </w:rPr>
        <w:t xml:space="preserve">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proofErr w:type="spellStart"/>
      <w:r>
        <w:rPr>
          <w:rFonts w:ascii="Arial" w:hAnsi="Arial" w:cs="Arial"/>
          <w:b/>
          <w:sz w:val="16"/>
          <w:szCs w:val="16"/>
        </w:rPr>
        <w:t>CopyFactData</w:t>
      </w:r>
      <w:proofErr w:type="spellEnd"/>
      <w:r>
        <w:rPr>
          <w:rFonts w:ascii="Arial" w:hAnsi="Arial" w:cs="Arial"/>
          <w:sz w:val="16"/>
          <w:szCs w:val="16"/>
        </w:rPr>
        <w:t xml:space="preserve"> – Extracts data from a </w:t>
      </w:r>
      <w:proofErr w:type="spellStart"/>
      <w:r>
        <w:rPr>
          <w:rFonts w:ascii="Arial" w:hAnsi="Arial" w:cs="Arial"/>
          <w:sz w:val="16"/>
          <w:szCs w:val="16"/>
        </w:rPr>
        <w:t>SubDomain</w:t>
      </w:r>
      <w:proofErr w:type="spellEnd"/>
      <w:r>
        <w:rPr>
          <w:rFonts w:ascii="Arial" w:hAnsi="Arial" w:cs="Arial"/>
          <w:sz w:val="16"/>
          <w:szCs w:val="16"/>
        </w:rPr>
        <w:t xml:space="preserve">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2B7AE336" w:rsidR="002D6C4D" w:rsidRDefault="002D6C4D" w:rsidP="00190414">
      <w:pPr>
        <w:pStyle w:val="ListParagraph"/>
        <w:numPr>
          <w:ilvl w:val="0"/>
          <w:numId w:val="28"/>
        </w:numPr>
        <w:rPr>
          <w:rFonts w:ascii="Arial" w:hAnsi="Arial" w:cs="Arial"/>
          <w:sz w:val="16"/>
          <w:szCs w:val="16"/>
        </w:rPr>
      </w:pPr>
      <w:proofErr w:type="spellStart"/>
      <w:r>
        <w:rPr>
          <w:rFonts w:ascii="Arial" w:hAnsi="Arial" w:cs="Arial"/>
          <w:b/>
          <w:sz w:val="16"/>
          <w:szCs w:val="16"/>
        </w:rPr>
        <w:t>CreateSFTPControlFiles</w:t>
      </w:r>
      <w:proofErr w:type="spellEnd"/>
      <w:r>
        <w:rPr>
          <w:rFonts w:ascii="Arial" w:hAnsi="Arial" w:cs="Arial"/>
          <w:b/>
          <w:sz w:val="16"/>
          <w:szCs w:val="16"/>
        </w:rPr>
        <w:t xml:space="preserve">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CurrentEKBTime</w:t>
      </w:r>
      <w:proofErr w:type="spellEnd"/>
      <w:r>
        <w:rPr>
          <w:rFonts w:ascii="Arial" w:hAnsi="Arial" w:cs="Arial"/>
          <w:b/>
          <w:sz w:val="16"/>
          <w:szCs w:val="16"/>
        </w:rPr>
        <w:t xml:space="preserv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5C4E3B18" w:rsidR="005A2ECF" w:rsidRDefault="005A2ECF" w:rsidP="00190414">
      <w:pPr>
        <w:pStyle w:val="ListParagraph"/>
        <w:numPr>
          <w:ilvl w:val="0"/>
          <w:numId w:val="28"/>
        </w:numPr>
        <w:rPr>
          <w:rFonts w:ascii="Arial" w:hAnsi="Arial" w:cs="Arial"/>
          <w:sz w:val="16"/>
          <w:szCs w:val="16"/>
        </w:rPr>
      </w:pPr>
      <w:proofErr w:type="spellStart"/>
      <w:r>
        <w:rPr>
          <w:rFonts w:ascii="Arial" w:hAnsi="Arial" w:cs="Arial"/>
          <w:b/>
          <w:sz w:val="16"/>
          <w:szCs w:val="16"/>
        </w:rPr>
        <w:t>DumpErrors</w:t>
      </w:r>
      <w:proofErr w:type="spellEnd"/>
      <w:r>
        <w:rPr>
          <w:rFonts w:ascii="Arial" w:hAnsi="Arial" w:cs="Arial"/>
          <w:b/>
          <w:sz w:val="16"/>
          <w:szCs w:val="16"/>
        </w:rPr>
        <w:t xml:space="preserve"> </w:t>
      </w:r>
      <w:r>
        <w:rPr>
          <w:rFonts w:ascii="Arial" w:hAnsi="Arial" w:cs="Arial"/>
          <w:sz w:val="16"/>
          <w:szCs w:val="16"/>
        </w:rPr>
        <w:t>– Dumps the contents of the actuals or structure error tables and any failed records in staging.</w:t>
      </w:r>
    </w:p>
    <w:p w14:paraId="7136ADA8" w14:textId="4030A7D2" w:rsidR="00000E1E" w:rsidRPr="00000E1E" w:rsidRDefault="00000E1E" w:rsidP="00000E1E">
      <w:pPr>
        <w:pStyle w:val="ListParagraph"/>
        <w:numPr>
          <w:ilvl w:val="0"/>
          <w:numId w:val="28"/>
        </w:numPr>
        <w:rPr>
          <w:rFonts w:ascii="Arial" w:hAnsi="Arial" w:cs="Arial"/>
          <w:sz w:val="16"/>
          <w:szCs w:val="16"/>
        </w:rPr>
      </w:pPr>
      <w:proofErr w:type="spellStart"/>
      <w:r>
        <w:rPr>
          <w:rFonts w:ascii="Arial" w:hAnsi="Arial" w:cs="Arial"/>
          <w:b/>
          <w:sz w:val="16"/>
          <w:szCs w:val="16"/>
        </w:rPr>
        <w:t>GetInputSourceName</w:t>
      </w:r>
      <w:proofErr w:type="spellEnd"/>
      <w:r>
        <w:rPr>
          <w:rFonts w:ascii="Arial" w:hAnsi="Arial" w:cs="Arial"/>
          <w:b/>
          <w:sz w:val="16"/>
          <w:szCs w:val="16"/>
        </w:rPr>
        <w:t xml:space="preserv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FoundationRestartStatus</w:t>
      </w:r>
      <w:proofErr w:type="spellEnd"/>
      <w:r w:rsidRPr="00000E1E">
        <w:rPr>
          <w:rFonts w:ascii="Arial" w:hAnsi="Arial" w:cs="Arial"/>
          <w:sz w:val="16"/>
          <w:szCs w:val="16"/>
        </w:rPr>
        <w:t xml:space="preserve"> – Determines if an EKBF server command can be started or requires a restart/recovery.</w:t>
      </w:r>
    </w:p>
    <w:p w14:paraId="4B3DA49E" w14:textId="08DCAD37" w:rsidR="00000E1E" w:rsidRPr="00000E1E" w:rsidRDefault="00000E1E"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LatestFactDataTime</w:t>
      </w:r>
      <w:proofErr w:type="spellEnd"/>
      <w:r w:rsidRPr="00000E1E">
        <w:rPr>
          <w:rFonts w:ascii="Arial" w:hAnsi="Arial" w:cs="Arial"/>
          <w:b/>
          <w:sz w:val="16"/>
          <w:szCs w:val="16"/>
        </w:rPr>
        <w:t xml:space="preserve"> – </w:t>
      </w:r>
      <w:r w:rsidRPr="00000E1E">
        <w:rPr>
          <w:rFonts w:ascii="Arial" w:hAnsi="Arial" w:cs="Arial"/>
          <w:sz w:val="16"/>
          <w:szCs w:val="16"/>
        </w:rPr>
        <w:t xml:space="preserve">Either returns the Time Member ID of the most recent data in a Fact Table Family (Granite) Table or determines </w:t>
      </w:r>
      <w:proofErr w:type="gramStart"/>
      <w:r w:rsidRPr="00000E1E">
        <w:rPr>
          <w:rFonts w:ascii="Arial" w:hAnsi="Arial" w:cs="Arial"/>
          <w:sz w:val="16"/>
          <w:szCs w:val="16"/>
        </w:rPr>
        <w:t>whether or not</w:t>
      </w:r>
      <w:proofErr w:type="gramEnd"/>
      <w:r w:rsidRPr="00000E1E">
        <w:rPr>
          <w:rFonts w:ascii="Arial" w:hAnsi="Arial" w:cs="Arial"/>
          <w:sz w:val="16"/>
          <w:szCs w:val="16"/>
        </w:rPr>
        <w:t xml:space="preserve"> fact data had been loaded within the last number of hours specified.</w:t>
      </w:r>
    </w:p>
    <w:p w14:paraId="0CD7D51F" w14:textId="2EEE9020" w:rsidR="00000E1E" w:rsidRPr="00000E1E" w:rsidRDefault="00000E1E" w:rsidP="00000E1E">
      <w:pPr>
        <w:pStyle w:val="ListParagraph"/>
        <w:numPr>
          <w:ilvl w:val="0"/>
          <w:numId w:val="28"/>
        </w:numPr>
        <w:rPr>
          <w:rFonts w:ascii="Arial" w:hAnsi="Arial" w:cs="Arial"/>
          <w:sz w:val="16"/>
          <w:szCs w:val="16"/>
        </w:rPr>
      </w:pPr>
      <w:proofErr w:type="spellStart"/>
      <w:r w:rsidRPr="00000E1E">
        <w:rPr>
          <w:rFonts w:ascii="Arial" w:hAnsi="Arial" w:cs="Arial"/>
          <w:b/>
          <w:sz w:val="16"/>
          <w:szCs w:val="16"/>
        </w:rPr>
        <w:t>ProcessAdhocBatch</w:t>
      </w:r>
      <w:proofErr w:type="spellEnd"/>
      <w:r w:rsidRPr="00000E1E">
        <w:rPr>
          <w:rFonts w:ascii="Arial" w:hAnsi="Arial" w:cs="Arial"/>
          <w:b/>
          <w:sz w:val="16"/>
          <w:szCs w:val="16"/>
        </w:rPr>
        <w:t xml:space="preserve">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QuartzRestartStatus</w:t>
      </w:r>
      <w:proofErr w:type="spellEnd"/>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proofErr w:type="spellStart"/>
      <w:r>
        <w:rPr>
          <w:rFonts w:ascii="Arial" w:hAnsi="Arial" w:cs="Arial"/>
          <w:b/>
          <w:sz w:val="16"/>
          <w:szCs w:val="16"/>
        </w:rPr>
        <w:t>QuartzSyncStatus</w:t>
      </w:r>
      <w:proofErr w:type="spellEnd"/>
      <w:r>
        <w:rPr>
          <w:rFonts w:ascii="Arial" w:hAnsi="Arial" w:cs="Arial"/>
          <w:b/>
          <w:sz w:val="16"/>
          <w:szCs w:val="16"/>
        </w:rPr>
        <w:t xml:space="preserve">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26502623"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RowCount</w:t>
      </w:r>
      <w:proofErr w:type="spellEnd"/>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407F6E4" w14:textId="229D51A3" w:rsidR="00000E1E"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ScheduleAdhocBatch</w:t>
      </w:r>
      <w:proofErr w:type="spellEnd"/>
      <w:r>
        <w:rPr>
          <w:rFonts w:ascii="Arial" w:hAnsi="Arial" w:cs="Arial"/>
          <w:b/>
          <w:sz w:val="16"/>
          <w:szCs w:val="16"/>
        </w:rPr>
        <w:t xml:space="preserve">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 xml:space="preserve">Adds a Job to a Job Group, essentially queueing it for future execution by the </w:t>
      </w:r>
      <w:proofErr w:type="spellStart"/>
      <w:r w:rsidRPr="00000E1E">
        <w:rPr>
          <w:rFonts w:ascii="Arial" w:hAnsi="Arial" w:cs="Arial"/>
          <w:sz w:val="16"/>
          <w:szCs w:val="16"/>
        </w:rPr>
        <w:t>ProcessAdhocBatch</w:t>
      </w:r>
      <w:proofErr w:type="spellEnd"/>
      <w:r w:rsidRPr="00000E1E">
        <w:rPr>
          <w:rFonts w:ascii="Arial" w:hAnsi="Arial" w:cs="Arial"/>
          <w:sz w:val="16"/>
          <w:szCs w:val="16"/>
        </w:rPr>
        <w:t xml:space="preserve"> command.</w:t>
      </w:r>
      <w:r>
        <w:t xml:space="preserve">  </w:t>
      </w:r>
    </w:p>
    <w:p w14:paraId="178FC609"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StartProcess</w:t>
      </w:r>
      <w:proofErr w:type="spellEnd"/>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TruncateJIErrors</w:t>
      </w:r>
      <w:proofErr w:type="spellEnd"/>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5" w:name="_Toc509342521"/>
      <w:r>
        <w:t>EKBF Server Commands</w:t>
      </w:r>
      <w:bookmarkEnd w:id="25"/>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6" w:name="_Toc509342522"/>
      <w:r>
        <w:t>Batch Scripts</w:t>
      </w:r>
      <w:bookmarkEnd w:id="26"/>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7" w:name="_Toc509342523"/>
      <w:r>
        <w:lastRenderedPageBreak/>
        <w:t>EP Batch Serv</w:t>
      </w:r>
      <w:r w:rsidR="002E72E0">
        <w:t>ice</w:t>
      </w:r>
      <w:bookmarkEnd w:id="27"/>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298B263E" w14:textId="77777777" w:rsidR="00125EDB"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5A46CE78" w14:textId="77777777" w:rsidR="00CE0924" w:rsidRPr="005610E8" w:rsidRDefault="00CE0924" w:rsidP="002F1A70">
      <w:pPr>
        <w:pStyle w:val="JDAnormal"/>
        <w:jc w:val="both"/>
        <w:rPr>
          <w:rFonts w:ascii="Arial" w:hAnsi="Arial" w:cs="Arial"/>
          <w:sz w:val="20"/>
          <w:szCs w:val="20"/>
        </w:rPr>
      </w:pPr>
    </w:p>
    <w:p w14:paraId="696BC967" w14:textId="77777777" w:rsidR="00722331" w:rsidRPr="00B03676" w:rsidRDefault="000B0D78" w:rsidP="002F1A70">
      <w:pPr>
        <w:pStyle w:val="Heading2"/>
        <w:jc w:val="both"/>
      </w:pPr>
      <w:bookmarkStart w:id="28" w:name="_Toc509342524"/>
      <w:r>
        <w:t>EP Batch Client</w:t>
      </w:r>
      <w:bookmarkEnd w:id="28"/>
    </w:p>
    <w:p w14:paraId="671A5F43" w14:textId="77777777" w:rsidR="00173252" w:rsidRDefault="00CE0924" w:rsidP="002F1A70">
      <w:pPr>
        <w:pStyle w:val="JDAnormal"/>
        <w:jc w:val="both"/>
        <w:rPr>
          <w:rFonts w:ascii="Arial" w:hAnsi="Arial" w:cs="Arial"/>
          <w:sz w:val="20"/>
          <w:szCs w:val="20"/>
        </w:rPr>
      </w:pPr>
      <w:bookmarkStart w:id="29" w:name="_Toc111542997"/>
      <w:bookmarkStart w:id="30" w:name="_Toc111543072"/>
      <w:bookmarkStart w:id="31" w:name="_Toc111543159"/>
      <w:bookmarkStart w:id="32" w:name="_Toc112685211"/>
      <w:bookmarkStart w:id="33" w:name="_Toc112740949"/>
      <w:bookmarkStart w:id="34" w:name="_Toc165269905"/>
      <w:bookmarkStart w:id="35" w:name="_Toc196530982"/>
      <w:bookmarkStart w:id="36"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7" w:name="_Toc509342525"/>
      <w:r>
        <w:t>IBM DataStage</w:t>
      </w:r>
      <w:bookmarkEnd w:id="37"/>
    </w:p>
    <w:p w14:paraId="2AF09DE0" w14:textId="77777777" w:rsidR="00173252" w:rsidRDefault="00173252" w:rsidP="002F1A70">
      <w:pPr>
        <w:pStyle w:val="JDAnormal"/>
        <w:jc w:val="both"/>
        <w:rPr>
          <w:rFonts w:ascii="Arial" w:hAnsi="Arial" w:cs="Arial"/>
          <w:sz w:val="20"/>
          <w:szCs w:val="20"/>
        </w:rPr>
      </w:pPr>
      <w:r>
        <w:rPr>
          <w:rFonts w:ascii="Arial" w:hAnsi="Arial" w:cs="Arial"/>
          <w:sz w:val="20"/>
          <w:szCs w:val="20"/>
        </w:rPr>
        <w:t xml:space="preserve">DataStage is a </w:t>
      </w:r>
      <w:proofErr w:type="gramStart"/>
      <w:r>
        <w:rPr>
          <w:rFonts w:ascii="Arial" w:hAnsi="Arial" w:cs="Arial"/>
          <w:sz w:val="20"/>
          <w:szCs w:val="20"/>
        </w:rPr>
        <w:t>third party</w:t>
      </w:r>
      <w:proofErr w:type="gramEnd"/>
      <w:r>
        <w:rPr>
          <w:rFonts w:ascii="Arial" w:hAnsi="Arial" w:cs="Arial"/>
          <w:sz w:val="20"/>
          <w:szCs w:val="20"/>
        </w:rPr>
        <w:t xml:space="preserve">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 xml:space="preserve">JI) Schema into EKBS. The EP product provides scripts packaged into a DataStage project call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proofErr w:type="spellStart"/>
      <w:r w:rsidRPr="00C76782">
        <w:rPr>
          <w:rFonts w:ascii="Arial" w:hAnsi="Arial" w:cs="Arial"/>
          <w:b/>
          <w:sz w:val="16"/>
          <w:szCs w:val="16"/>
        </w:rPr>
        <w:t>seqDBMASTER_EXT_MetaData_TO_EPSD_MetaData</w:t>
      </w:r>
      <w:proofErr w:type="spellEnd"/>
      <w:r w:rsidR="00C76782">
        <w:rPr>
          <w:rFonts w:ascii="Arial" w:hAnsi="Arial" w:cs="Arial"/>
          <w:sz w:val="16"/>
          <w:szCs w:val="16"/>
        </w:rPr>
        <w:t xml:space="preserve"> – Processes staged data in the EXT_* tables into EKBS.</w:t>
      </w:r>
    </w:p>
    <w:p w14:paraId="47B83405" w14:textId="77777777" w:rsidR="00C76782" w:rsidRPr="00647C8C" w:rsidRDefault="00A501B0" w:rsidP="00A501B0">
      <w:pPr>
        <w:pStyle w:val="ListParagraph"/>
        <w:numPr>
          <w:ilvl w:val="0"/>
          <w:numId w:val="32"/>
        </w:numPr>
        <w:rPr>
          <w:rFonts w:ascii="Arial" w:hAnsi="Arial" w:cs="Arial"/>
          <w:sz w:val="16"/>
          <w:szCs w:val="16"/>
        </w:rPr>
      </w:pPr>
      <w:proofErr w:type="spellStart"/>
      <w:r w:rsidRPr="00A501B0">
        <w:rPr>
          <w:rFonts w:ascii="Arial" w:hAnsi="Arial" w:cs="Arial"/>
          <w:b/>
          <w:sz w:val="16"/>
          <w:szCs w:val="16"/>
        </w:rPr>
        <w:t>seqDBMASTER_EXT_TO_EPServerData</w:t>
      </w:r>
      <w:proofErr w:type="spellEnd"/>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00B06F80" w14:textId="77777777" w:rsidR="00C76782" w:rsidRPr="00647C8C" w:rsidRDefault="00C76782" w:rsidP="00C76782">
      <w:pPr>
        <w:pStyle w:val="ListParagraph"/>
        <w:rPr>
          <w:rFonts w:ascii="Arial" w:hAnsi="Arial" w:cs="Arial"/>
          <w:sz w:val="16"/>
          <w:szCs w:val="16"/>
        </w:rPr>
      </w:pPr>
    </w:p>
    <w:p w14:paraId="0BB22026" w14:textId="77777777" w:rsidR="004768B2" w:rsidRPr="00173252" w:rsidRDefault="004768B2" w:rsidP="004768B2">
      <w:pPr>
        <w:pStyle w:val="Heading2"/>
        <w:jc w:val="both"/>
        <w:rPr>
          <w:b w:val="0"/>
        </w:rPr>
      </w:pPr>
      <w:bookmarkStart w:id="38" w:name="_Toc509342526"/>
      <w:r>
        <w:t>Batch Scheduler</w:t>
      </w:r>
      <w:bookmarkEnd w:id="38"/>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w:t>
      </w:r>
      <w:proofErr w:type="gramStart"/>
      <w:r>
        <w:rPr>
          <w:rFonts w:ascii="Arial" w:hAnsi="Arial" w:cs="Arial"/>
          <w:sz w:val="20"/>
          <w:szCs w:val="20"/>
        </w:rPr>
        <w:t>particular Batch</w:t>
      </w:r>
      <w:proofErr w:type="gramEnd"/>
      <w:r>
        <w:rPr>
          <w:rFonts w:ascii="Arial" w:hAnsi="Arial" w:cs="Arial"/>
          <w:sz w:val="20"/>
          <w:szCs w:val="20"/>
        </w:rPr>
        <w:t xml:space="preserve">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39" w:name="_Toc449427921"/>
      <w:bookmarkStart w:id="40" w:name="_Toc450388667"/>
      <w:bookmarkStart w:id="41" w:name="_Toc450537024"/>
      <w:bookmarkStart w:id="42" w:name="_Toc450620842"/>
      <w:bookmarkStart w:id="43" w:name="_Toc450648014"/>
      <w:bookmarkStart w:id="44" w:name="_Toc450648139"/>
      <w:bookmarkStart w:id="45" w:name="_Toc450648201"/>
      <w:bookmarkStart w:id="46" w:name="_Toc450961510"/>
      <w:bookmarkStart w:id="47" w:name="_Toc210795548"/>
      <w:bookmarkStart w:id="48" w:name="_Toc240989953"/>
      <w:bookmarkStart w:id="49" w:name="_Toc241293028"/>
      <w:bookmarkStart w:id="50" w:name="_Toc258836190"/>
      <w:bookmarkStart w:id="51" w:name="_Toc509342527"/>
      <w:bookmarkEnd w:id="29"/>
      <w:bookmarkEnd w:id="30"/>
      <w:bookmarkEnd w:id="31"/>
      <w:bookmarkEnd w:id="32"/>
      <w:bookmarkEnd w:id="33"/>
      <w:bookmarkEnd w:id="34"/>
      <w:bookmarkEnd w:id="35"/>
      <w:bookmarkEnd w:id="36"/>
      <w:r>
        <w:lastRenderedPageBreak/>
        <w:t>Batch Command Console Applications</w:t>
      </w:r>
      <w:r w:rsidR="003946E2">
        <w:tab/>
        <w:t>Section 3</w:t>
      </w:r>
      <w:bookmarkEnd w:id="51"/>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2D6C4D" w:rsidP="00A56735">
      <w:pPr>
        <w:ind w:firstLine="720"/>
        <w:rPr>
          <w:color w:val="1F497D"/>
        </w:rPr>
      </w:pPr>
      <w:hyperlink r:id="rId25"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 xml:space="preserve">Batch </w:t>
      </w:r>
      <w:proofErr w:type="spellStart"/>
      <w:r w:rsidRPr="0075394B">
        <w:rPr>
          <w:rFonts w:asciiTheme="minorHAnsi" w:hAnsiTheme="minorHAnsi" w:cstheme="minorHAnsi"/>
          <w:sz w:val="20"/>
          <w:szCs w:val="20"/>
        </w:rPr>
        <w:t>RestartStatus</w:t>
      </w:r>
      <w:proofErr w:type="spellEnd"/>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45C449AE" w14:textId="77777777" w:rsidR="00A606D2" w:rsidRDefault="00A606D2">
      <w:pPr>
        <w:jc w:val="left"/>
        <w:rPr>
          <w:rFonts w:cs="Arial"/>
          <w:b/>
          <w:color w:val="auto"/>
        </w:rPr>
      </w:pPr>
      <w:r>
        <w:rPr>
          <w:rFonts w:cs="Arial"/>
          <w:b/>
          <w:color w:val="auto"/>
        </w:rPr>
        <w:br w:type="page"/>
      </w:r>
    </w:p>
    <w:p w14:paraId="164B7427" w14:textId="77777777"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Created</w:t>
      </w:r>
      <w:proofErr w:type="gramEnd"/>
      <w:r w:rsidRPr="00A606D2">
        <w:rPr>
          <w:rFonts w:ascii="Courier New" w:hAnsi="Courier New" w:cs="Courier New"/>
          <w:sz w:val="16"/>
          <w:szCs w:val="16"/>
        </w:rPr>
        <w:t xml:space="preserve">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Revision</w:t>
      </w:r>
      <w:proofErr w:type="gramEnd"/>
      <w:r w:rsidRPr="00A606D2">
        <w:rPr>
          <w:rFonts w:ascii="Courier New" w:hAnsi="Courier New" w:cs="Courier New"/>
          <w:sz w:val="16"/>
          <w:szCs w:val="16"/>
        </w:rPr>
        <w:t xml:space="preserve">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Version</w:t>
      </w:r>
      <w:proofErr w:type="gramEnd"/>
      <w:r w:rsidRPr="00A606D2">
        <w:rPr>
          <w:rFonts w:ascii="Courier New" w:hAnsi="Courier New" w:cs="Courier New"/>
          <w:sz w:val="16"/>
          <w:szCs w:val="16"/>
        </w:rPr>
        <w:t xml:space="preserve">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Purpose</w:t>
      </w:r>
      <w:proofErr w:type="gramEnd"/>
      <w:r w:rsidRPr="00A606D2">
        <w:rPr>
          <w:rFonts w:ascii="Courier New" w:hAnsi="Courier New" w:cs="Courier New"/>
          <w:sz w:val="16"/>
          <w:szCs w:val="16"/>
        </w:rPr>
        <w:t>:</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BatchGetCurrentTask</w:t>
      </w:r>
      <w:proofErr w:type="spellEnd"/>
      <w:r w:rsidRPr="00A606D2">
        <w:rPr>
          <w:rFonts w:ascii="Courier New" w:hAnsi="Courier New" w:cs="Courier New"/>
          <w:sz w:val="16"/>
          <w:szCs w:val="16"/>
        </w:rPr>
        <w:t xml:space="preserve">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:QS</w:t>
      </w:r>
      <w:proofErr w:type="gramEnd"/>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:FDU</w:t>
      </w:r>
      <w:proofErr w:type="gramEnd"/>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GOTO :EXIT</w:t>
      </w:r>
      <w:proofErr w:type="gramEnd"/>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:FSU</w:t>
      </w:r>
      <w:proofErr w:type="gramEnd"/>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:FDU</w:t>
      </w:r>
      <w:proofErr w:type="gramEnd"/>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:QS</w:t>
      </w:r>
      <w:proofErr w:type="gramEnd"/>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:EXIT</w:t>
      </w:r>
      <w:proofErr w:type="gramEnd"/>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77777777" w:rsidR="00795E8F" w:rsidRDefault="00795E8F" w:rsidP="00795E8F">
      <w:pPr>
        <w:pStyle w:val="Heading2"/>
      </w:pPr>
      <w:bookmarkStart w:id="52" w:name="_Toc509342528"/>
      <w:r>
        <w:lastRenderedPageBreak/>
        <w:t>Batch Initialize</w:t>
      </w:r>
      <w:bookmarkEnd w:id="52"/>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proofErr w:type="spellStart"/>
      <w:r w:rsidR="008059E7">
        <w:rPr>
          <w:rFonts w:cs="Arial"/>
          <w:color w:val="auto"/>
        </w:rPr>
        <w:t>BatchInitialize</w:t>
      </w:r>
      <w:proofErr w:type="spellEnd"/>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w:t>
      </w:r>
      <w:proofErr w:type="gramStart"/>
      <w:r w:rsidR="008059E7">
        <w:rPr>
          <w:rFonts w:cs="Arial"/>
          <w:color w:val="auto"/>
        </w:rPr>
        <w:t>name]…</w:t>
      </w:r>
      <w:proofErr w:type="gramEnd"/>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 xml:space="preserve">Usage: [user] [data source] [workflow name] [task </w:t>
            </w:r>
            <w:proofErr w:type="gramStart"/>
            <w:r w:rsidRPr="00530670">
              <w:rPr>
                <w:rFonts w:asciiTheme="minorHAnsi" w:hAnsiTheme="minorHAnsi" w:cstheme="minorHAnsi"/>
                <w:color w:val="auto"/>
                <w:sz w:val="16"/>
                <w:szCs w:val="16"/>
              </w:rPr>
              <w:t>name]…</w:t>
            </w:r>
            <w:proofErr w:type="gramEnd"/>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w:t>
      </w:r>
      <w:proofErr w:type="gramEnd"/>
      <w:r w:rsidRPr="00916602">
        <w:rPr>
          <w:rFonts w:ascii="Courier New" w:hAnsi="Courier New" w:cs="Courier New"/>
          <w:color w:val="FF0000"/>
          <w:sz w:val="16"/>
          <w:szCs w:val="16"/>
          <w:highlight w:val="white"/>
        </w:rPr>
        <w:t>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w:t>
      </w:r>
      <w:proofErr w:type="gramEnd"/>
      <w:r w:rsidRPr="00916602">
        <w:rPr>
          <w:rFonts w:ascii="Courier New" w:hAnsi="Courier New" w:cs="Courier New"/>
          <w:color w:val="FF0000"/>
          <w:sz w:val="16"/>
          <w:szCs w:val="16"/>
          <w:highlight w:val="white"/>
        </w:rPr>
        <w:t>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77777777" w:rsidR="004127F6" w:rsidRDefault="004127F6" w:rsidP="004127F6">
      <w:pPr>
        <w:pStyle w:val="Heading2"/>
      </w:pPr>
      <w:bookmarkStart w:id="53" w:name="_Toc509342529"/>
      <w:r>
        <w:lastRenderedPageBreak/>
        <w:t>Batch Get Current Task</w:t>
      </w:r>
      <w:bookmarkEnd w:id="53"/>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BatchGetCurrentTask</w:t>
      </w:r>
      <w:proofErr w:type="spellEnd"/>
      <w:r>
        <w:rPr>
          <w:rFonts w:cs="Arial"/>
          <w:color w:val="auto"/>
        </w:rPr>
        <w:t xml:space="preserve">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77777777" w:rsidR="00171B55" w:rsidRDefault="00171B55" w:rsidP="00171B55">
      <w:pPr>
        <w:pStyle w:val="Heading2"/>
      </w:pPr>
      <w:bookmarkStart w:id="54" w:name="_Toc509342530"/>
      <w:r>
        <w:t>Batch</w:t>
      </w:r>
      <w:r w:rsidRPr="00795D4F">
        <w:t xml:space="preserve"> Restart Status</w:t>
      </w:r>
      <w:bookmarkEnd w:id="54"/>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proofErr w:type="spellStart"/>
      <w:r w:rsidR="00C96EDD">
        <w:rPr>
          <w:rFonts w:cs="Arial"/>
          <w:color w:val="auto"/>
        </w:rPr>
        <w:t>Batch</w:t>
      </w:r>
      <w:r>
        <w:rPr>
          <w:rFonts w:cs="Arial"/>
          <w:color w:val="auto"/>
        </w:rPr>
        <w:t>RestartStatus</w:t>
      </w:r>
      <w:proofErr w:type="spellEnd"/>
      <w:r>
        <w:rPr>
          <w:rFonts w:cs="Arial"/>
          <w:color w:val="auto"/>
        </w:rPr>
        <w:t xml:space="preserve">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77777777" w:rsidR="00C7355D" w:rsidRDefault="00C7355D" w:rsidP="00C7355D">
      <w:pPr>
        <w:pStyle w:val="Heading2"/>
      </w:pPr>
      <w:bookmarkStart w:id="55" w:name="_Toc509342531"/>
      <w:r>
        <w:lastRenderedPageBreak/>
        <w:t>Batch Set Current Task</w:t>
      </w:r>
      <w:bookmarkEnd w:id="55"/>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BatchSetCurrentTask</w:t>
      </w:r>
      <w:proofErr w:type="spellEnd"/>
      <w:r>
        <w:rPr>
          <w:rFonts w:cs="Arial"/>
          <w:color w:val="auto"/>
        </w:rPr>
        <w:t xml:space="preserve">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6" w:name="_Copy_Fact_Data"/>
      <w:bookmarkStart w:id="57" w:name="_Toc509342532"/>
      <w:bookmarkEnd w:id="56"/>
      <w:r>
        <w:t>Copy</w:t>
      </w:r>
      <w:r w:rsidR="004C0675">
        <w:t xml:space="preserve"> </w:t>
      </w:r>
      <w:r>
        <w:t>Fact</w:t>
      </w:r>
      <w:r w:rsidR="004C0675">
        <w:t xml:space="preserve"> </w:t>
      </w:r>
      <w:r>
        <w:t>Data</w:t>
      </w:r>
      <w:bookmarkEnd w:id="57"/>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proofErr w:type="spellStart"/>
      <w:r w:rsidR="00867102">
        <w:rPr>
          <w:rFonts w:cs="Arial"/>
          <w:color w:val="auto"/>
        </w:rPr>
        <w:t>CopyFactData</w:t>
      </w:r>
      <w:proofErr w:type="spellEnd"/>
      <w:r>
        <w:rPr>
          <w:rFonts w:cs="Arial"/>
          <w:color w:val="auto"/>
        </w:rPr>
        <w:t xml:space="preserve"> </w:t>
      </w:r>
      <w:r w:rsidR="00867102">
        <w:rPr>
          <w:rFonts w:cs="Arial"/>
          <w:color w:val="auto"/>
        </w:rPr>
        <w:t>[user] [data source] [</w:t>
      </w:r>
      <w:proofErr w:type="spellStart"/>
      <w:r w:rsidR="00867102">
        <w:rPr>
          <w:rFonts w:cs="Arial"/>
          <w:color w:val="auto"/>
        </w:rPr>
        <w:t>fde</w:t>
      </w:r>
      <w:proofErr w:type="spellEnd"/>
      <w:r w:rsidR="00867102">
        <w:rPr>
          <w:rFonts w:cs="Arial"/>
          <w:color w:val="auto"/>
        </w:rPr>
        <w:t xml:space="preserv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w:t>
      </w:r>
      <w:proofErr w:type="spellStart"/>
      <w:r w:rsidR="008102C3">
        <w:rPr>
          <w:rFonts w:cs="Arial"/>
          <w:color w:val="auto"/>
        </w:rPr>
        <w:t>sql</w:t>
      </w:r>
      <w:proofErr w:type="spellEnd"/>
      <w:r w:rsidR="008102C3">
        <w:rPr>
          <w:rFonts w:cs="Arial"/>
          <w:color w:val="auto"/>
        </w:rPr>
        <w:t xml:space="preserve">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Foundation schema user name</w:t>
            </w:r>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proofErr w:type="spellStart"/>
            <w:r w:rsidRPr="005F779D">
              <w:rPr>
                <w:rFonts w:asciiTheme="minorHAnsi" w:hAnsiTheme="minorHAnsi" w:cstheme="minorHAnsi"/>
                <w:color w:val="auto"/>
                <w:sz w:val="16"/>
                <w:szCs w:val="16"/>
              </w:rPr>
              <w:t>fde</w:t>
            </w:r>
            <w:proofErr w:type="spellEnd"/>
            <w:r w:rsidRPr="005F779D">
              <w:rPr>
                <w:rFonts w:asciiTheme="minorHAnsi" w:hAnsiTheme="minorHAnsi" w:cstheme="minorHAnsi"/>
                <w:color w:val="auto"/>
                <w:sz w:val="16"/>
                <w:szCs w:val="16"/>
              </w:rPr>
              <w:t xml:space="preserv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A positive or negative offset used to derive </w:t>
            </w:r>
            <w:proofErr w:type="gramStart"/>
            <w:r>
              <w:rPr>
                <w:rFonts w:asciiTheme="minorHAnsi" w:hAnsiTheme="minorHAnsi" w:cstheme="minorHAnsi"/>
                <w:color w:val="auto"/>
                <w:sz w:val="16"/>
                <w:szCs w:val="16"/>
              </w:rPr>
              <w:t>a time period</w:t>
            </w:r>
            <w:proofErr w:type="gramEnd"/>
            <w:r>
              <w:rPr>
                <w:rFonts w:asciiTheme="minorHAnsi" w:hAnsiTheme="minorHAnsi" w:cstheme="minorHAnsi"/>
                <w:color w:val="auto"/>
                <w:sz w:val="16"/>
                <w:szCs w:val="16"/>
              </w:rPr>
              <w:t xml:space="preserve">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filter </w:t>
            </w:r>
            <w:proofErr w:type="spellStart"/>
            <w:r>
              <w:rPr>
                <w:rFonts w:asciiTheme="minorHAnsi" w:hAnsiTheme="minorHAnsi" w:cstheme="minorHAnsi"/>
                <w:color w:val="auto"/>
                <w:sz w:val="16"/>
                <w:szCs w:val="16"/>
              </w:rPr>
              <w:t>sql</w:t>
            </w:r>
            <w:proofErr w:type="spellEnd"/>
            <w:r>
              <w:rPr>
                <w:rFonts w:asciiTheme="minorHAnsi" w:hAnsiTheme="minorHAnsi" w:cstheme="minorHAnsi"/>
                <w:color w:val="auto"/>
                <w:sz w:val="16"/>
                <w:szCs w:val="16"/>
              </w:rPr>
              <w:t xml:space="preserve">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w:t>
            </w:r>
            <w:proofErr w:type="spellStart"/>
            <w:r w:rsidRPr="007E1E28">
              <w:rPr>
                <w:rFonts w:asciiTheme="minorHAnsi" w:hAnsiTheme="minorHAnsi" w:cstheme="minorHAnsi"/>
                <w:color w:val="auto"/>
                <w:sz w:val="16"/>
                <w:szCs w:val="16"/>
              </w:rPr>
              <w:t>fde</w:t>
            </w:r>
            <w:proofErr w:type="spellEnd"/>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77777777" w:rsidR="009961D1" w:rsidRDefault="009961D1" w:rsidP="009961D1">
      <w:pPr>
        <w:rPr>
          <w:b/>
        </w:rPr>
      </w:pPr>
      <w:r w:rsidRPr="00A22393">
        <w:rPr>
          <w:b/>
        </w:rPr>
        <w:t xml:space="preserve">Sample </w:t>
      </w:r>
      <w:r>
        <w:rPr>
          <w:b/>
        </w:rPr>
        <w:t>FDE XML specification</w:t>
      </w:r>
      <w:r w:rsidRPr="00A22393">
        <w:rPr>
          <w:b/>
        </w:rPr>
        <w:t>:</w:t>
      </w:r>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w:t>
      </w:r>
      <w:proofErr w:type="spellStart"/>
      <w:r>
        <w:t>CopyFactData</w:t>
      </w:r>
      <w:proofErr w:type="spellEnd"/>
      <w:r>
        <w:t xml:space="preserve">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proofErr w:type="gramStart"/>
      <w:r w:rsidRPr="00B96D0C">
        <w:rPr>
          <w:rFonts w:ascii="Consolas" w:hAnsi="Consolas" w:cs="Consolas"/>
          <w:color w:val="0000FF"/>
          <w:sz w:val="16"/>
          <w:szCs w:val="16"/>
        </w:rPr>
        <w:t>&lt;?</w:t>
      </w:r>
      <w:r w:rsidRPr="00B96D0C">
        <w:rPr>
          <w:rFonts w:ascii="Consolas" w:hAnsi="Consolas" w:cs="Consolas"/>
          <w:color w:val="A31515"/>
          <w:sz w:val="16"/>
          <w:szCs w:val="16"/>
        </w:rPr>
        <w:t>xml</w:t>
      </w:r>
      <w:proofErr w:type="gramEnd"/>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MemberId</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MemberId</w:t>
      </w:r>
      <w:proofErr w:type="spellEnd"/>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MemberCount</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period increment]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MemberCount</w:t>
      </w:r>
      <w:proofErr w:type="spellEnd"/>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4C44EB24" w:rsidR="002D6C4D" w:rsidRDefault="002D6C4D" w:rsidP="002D6C4D">
      <w:pPr>
        <w:pStyle w:val="Heading2"/>
      </w:pPr>
      <w:bookmarkStart w:id="58" w:name="_Current_EKB_Time"/>
      <w:bookmarkStart w:id="59" w:name="_Toc509342533"/>
      <w:bookmarkEnd w:id="58"/>
      <w:r>
        <w:lastRenderedPageBreak/>
        <w:t>Create SFTP Control Files</w:t>
      </w:r>
      <w:bookmarkEnd w:id="59"/>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4F38E038" w14:textId="55BD3F2B" w:rsidR="002D6C4D" w:rsidRPr="00743D4B" w:rsidRDefault="002D6C4D" w:rsidP="002D6C4D">
      <w:pPr>
        <w:rPr>
          <w:rFonts w:cs="Arial"/>
          <w:szCs w:val="20"/>
        </w:rPr>
      </w:pPr>
      <w:r w:rsidRPr="00743D4B">
        <w:rPr>
          <w:rFonts w:cs="Arial"/>
          <w:b/>
          <w:szCs w:val="20"/>
        </w:rPr>
        <w:t>Purpose</w:t>
      </w:r>
      <w:r w:rsidRPr="00743D4B">
        <w:rPr>
          <w:rFonts w:cs="Arial"/>
          <w:szCs w:val="20"/>
        </w:rPr>
        <w:t>: Dumps the contents of the actuals or structure error tables and any failed records in staging.</w:t>
      </w:r>
      <w:r w:rsidR="00727BA1">
        <w:rPr>
          <w:rFonts w:cs="Arial"/>
          <w:szCs w:val="20"/>
        </w:rPr>
        <w:t xml:space="preserve">  Uses the </w:t>
      </w:r>
      <w:proofErr w:type="spellStart"/>
      <w:r w:rsidR="00727BA1">
        <w:rPr>
          <w:rFonts w:cs="Arial"/>
          <w:szCs w:val="20"/>
        </w:rPr>
        <w:t>SFTPControlTemplate.ctl</w:t>
      </w:r>
      <w:proofErr w:type="spellEnd"/>
      <w:r w:rsidR="00727BA1">
        <w:rPr>
          <w:rFonts w:cs="Arial"/>
          <w:szCs w:val="20"/>
        </w:rPr>
        <w:t xml:space="preserve"> file to define the framework of the SQLLDR control files created.</w:t>
      </w:r>
    </w:p>
    <w:p w14:paraId="53FEA9DF" w14:textId="77777777" w:rsidR="002D6C4D" w:rsidRPr="00795D4F" w:rsidRDefault="002D6C4D"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CreateSFTPControlFiles</w:t>
      </w:r>
      <w:proofErr w:type="spellEnd"/>
      <w:r>
        <w:rPr>
          <w:rFonts w:cs="Arial"/>
          <w:color w:val="auto"/>
        </w:rPr>
        <w:t xml:space="preserve">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3C910908" w14:textId="77777777" w:rsidR="00AE16D1" w:rsidRDefault="00AE16D1" w:rsidP="00727BA1">
      <w:pPr>
        <w:rPr>
          <w:b/>
        </w:rPr>
      </w:pPr>
    </w:p>
    <w:p w14:paraId="2CD253D8" w14:textId="77777777" w:rsidR="00AE16D1" w:rsidRDefault="00AE16D1" w:rsidP="00727BA1">
      <w:pPr>
        <w:rPr>
          <w:b/>
        </w:rPr>
      </w:pPr>
    </w:p>
    <w:p w14:paraId="07CD7476" w14:textId="2F13FCB4" w:rsidR="00727BA1" w:rsidRDefault="00727BA1" w:rsidP="00727BA1">
      <w:pPr>
        <w:rPr>
          <w:b/>
        </w:rPr>
      </w:pPr>
      <w:r w:rsidRPr="00A22393">
        <w:rPr>
          <w:b/>
        </w:rPr>
        <w:t xml:space="preserve">Sample </w:t>
      </w:r>
      <w:proofErr w:type="spellStart"/>
      <w:r>
        <w:rPr>
          <w:b/>
        </w:rPr>
        <w:t>SFTPControlTemplate.ctl</w:t>
      </w:r>
      <w:proofErr w:type="spellEnd"/>
      <w:r>
        <w:rPr>
          <w:b/>
        </w:rPr>
        <w:t xml:space="preserve"> file</w:t>
      </w:r>
      <w:r w:rsidRPr="00A22393">
        <w:rPr>
          <w:b/>
        </w:rPr>
        <w:t>:</w:t>
      </w: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w:t>
      </w:r>
      <w:proofErr w:type="spellStart"/>
      <w:r w:rsidRPr="00727BA1">
        <w:rPr>
          <w:rFonts w:ascii="Courier New" w:hAnsi="Courier New" w:cs="Courier New"/>
          <w:color w:val="auto"/>
          <w:sz w:val="16"/>
          <w:szCs w:val="16"/>
        </w:rPr>
        <w:t>placeholder.bad</w:t>
      </w:r>
      <w:proofErr w:type="spellEnd"/>
      <w:r w:rsidRPr="00727BA1">
        <w:rPr>
          <w:rFonts w:ascii="Courier New" w:hAnsi="Courier New" w:cs="Courier New"/>
          <w:color w:val="auto"/>
          <w:sz w:val="16"/>
          <w:szCs w:val="16"/>
        </w:rPr>
        <w:t>'</w:t>
      </w:r>
    </w:p>
    <w:p w14:paraId="330798B4"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APPEND</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0" w:name="_Toc509342534"/>
      <w:r>
        <w:t>Current</w:t>
      </w:r>
      <w:r w:rsidR="00F56B34">
        <w:t xml:space="preserve"> </w:t>
      </w:r>
      <w:r>
        <w:t>EKB</w:t>
      </w:r>
      <w:r w:rsidR="00F56B34">
        <w:t xml:space="preserve"> </w:t>
      </w:r>
      <w:r>
        <w:t>Time</w:t>
      </w:r>
      <w:bookmarkEnd w:id="60"/>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CurrentEKBTime</w:t>
      </w:r>
      <w:proofErr w:type="spellEnd"/>
      <w:r>
        <w:rPr>
          <w:rFonts w:cs="Arial"/>
          <w:color w:val="auto"/>
        </w:rPr>
        <w:t xml:space="preserv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Level to retrieve the current Calendar Member from.  Using ‘</w:t>
            </w:r>
            <w:proofErr w:type="spellStart"/>
            <w:r>
              <w:rPr>
                <w:rFonts w:asciiTheme="minorHAnsi" w:hAnsiTheme="minorHAnsi" w:cstheme="minorHAnsi"/>
                <w:color w:val="auto"/>
                <w:sz w:val="16"/>
                <w:szCs w:val="16"/>
              </w:rPr>
              <w:t>show_all</w:t>
            </w:r>
            <w:proofErr w:type="spellEnd"/>
            <w:r>
              <w:rPr>
                <w:rFonts w:asciiTheme="minorHAnsi" w:hAnsiTheme="minorHAnsi" w:cstheme="minorHAnsi"/>
                <w:color w:val="auto"/>
                <w:sz w:val="16"/>
                <w:szCs w:val="16"/>
              </w:rPr>
              <w:t xml:space="preserve">’ will return all current Calendar Members.  </w:t>
            </w:r>
            <w:r w:rsidR="00373BDC">
              <w:rPr>
                <w:rFonts w:asciiTheme="minorHAnsi" w:hAnsiTheme="minorHAnsi" w:cstheme="minorHAnsi"/>
                <w:color w:val="auto"/>
                <w:sz w:val="16"/>
                <w:szCs w:val="16"/>
              </w:rPr>
              <w:t>Using ‘</w:t>
            </w:r>
            <w:proofErr w:type="spellStart"/>
            <w:r w:rsidR="00373BDC">
              <w:rPr>
                <w:rFonts w:asciiTheme="minorHAnsi" w:hAnsiTheme="minorHAnsi" w:cstheme="minorHAnsi"/>
                <w:color w:val="auto"/>
                <w:sz w:val="16"/>
                <w:szCs w:val="16"/>
              </w:rPr>
              <w:t>week_of_month</w:t>
            </w:r>
            <w:proofErr w:type="spellEnd"/>
            <w:r w:rsidR="00373BDC">
              <w:rPr>
                <w:rFonts w:asciiTheme="minorHAnsi" w:hAnsiTheme="minorHAnsi" w:cstheme="minorHAnsi"/>
                <w:color w:val="auto"/>
                <w:sz w:val="16"/>
                <w:szCs w:val="16"/>
              </w:rPr>
              <w:t xml:space="preserve">’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show_all</w:t>
      </w:r>
      <w:proofErr w:type="spellEnd"/>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TYR_PRE             </w:t>
      </w:r>
      <w:proofErr w:type="spellStart"/>
      <w:r w:rsidRPr="00A43ED6">
        <w:rPr>
          <w:rFonts w:ascii="Courier New" w:hAnsi="Courier New" w:cs="Courier New"/>
          <w:color w:val="auto"/>
          <w:sz w:val="16"/>
          <w:szCs w:val="16"/>
        </w:rPr>
        <w:t>Ttl_Yrs</w:t>
      </w:r>
      <w:proofErr w:type="spellEnd"/>
      <w:r w:rsidRPr="00A43ED6">
        <w:rPr>
          <w:rFonts w:ascii="Courier New" w:hAnsi="Courier New" w:cs="Courier New"/>
          <w:color w:val="auto"/>
          <w:sz w:val="16"/>
          <w:szCs w:val="16"/>
        </w:rPr>
        <w:t>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F2012_AR_U3         </w:t>
      </w:r>
      <w:proofErr w:type="spellStart"/>
      <w:r w:rsidRPr="00A43ED6">
        <w:rPr>
          <w:rFonts w:ascii="Courier New" w:hAnsi="Courier New" w:cs="Courier New"/>
          <w:color w:val="auto"/>
          <w:sz w:val="16"/>
          <w:szCs w:val="16"/>
        </w:rPr>
        <w:t>Ttl_AE_AYr</w:t>
      </w:r>
      <w:proofErr w:type="spellEnd"/>
      <w:r w:rsidRPr="00A43ED6">
        <w:rPr>
          <w:rFonts w:ascii="Courier New" w:hAnsi="Courier New" w:cs="Courier New"/>
          <w:color w:val="auto"/>
          <w:sz w:val="16"/>
          <w:szCs w:val="16"/>
        </w:rPr>
        <w:t>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Y2012_AE            </w:t>
      </w:r>
      <w:proofErr w:type="spellStart"/>
      <w:r w:rsidRPr="00A43ED6">
        <w:rPr>
          <w:rFonts w:ascii="Courier New" w:hAnsi="Courier New" w:cs="Courier New"/>
          <w:color w:val="auto"/>
          <w:sz w:val="16"/>
          <w:szCs w:val="16"/>
        </w:rPr>
        <w:t>AltYr_AE</w:t>
      </w:r>
      <w:proofErr w:type="spellEnd"/>
      <w:r w:rsidRPr="00A43ED6">
        <w:rPr>
          <w:rFonts w:ascii="Courier New" w:hAnsi="Courier New" w:cs="Courier New"/>
          <w:color w:val="auto"/>
          <w:sz w:val="16"/>
          <w:szCs w:val="16"/>
        </w:rPr>
        <w:t>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C2012_AE_SMR        </w:t>
      </w:r>
      <w:proofErr w:type="spellStart"/>
      <w:r w:rsidRPr="00A43ED6">
        <w:rPr>
          <w:rFonts w:ascii="Courier New" w:hAnsi="Courier New" w:cs="Courier New"/>
          <w:color w:val="auto"/>
          <w:sz w:val="16"/>
          <w:szCs w:val="16"/>
        </w:rPr>
        <w:t>Collect_AE</w:t>
      </w:r>
      <w:proofErr w:type="spellEnd"/>
      <w:r w:rsidRPr="00A43ED6">
        <w:rPr>
          <w:rFonts w:ascii="Courier New" w:hAnsi="Courier New" w:cs="Courier New"/>
          <w:color w:val="auto"/>
          <w:sz w:val="16"/>
          <w:szCs w:val="16"/>
        </w:rPr>
        <w:t>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TAYR_AE_PRE         </w:t>
      </w:r>
      <w:proofErr w:type="spellStart"/>
      <w:r w:rsidRPr="00A43ED6">
        <w:rPr>
          <w:rFonts w:ascii="Courier New" w:hAnsi="Courier New" w:cs="Courier New"/>
          <w:color w:val="auto"/>
          <w:sz w:val="16"/>
          <w:szCs w:val="16"/>
        </w:rPr>
        <w:t>Collect_AR</w:t>
      </w:r>
      <w:proofErr w:type="spellEnd"/>
      <w:r w:rsidRPr="00A43ED6">
        <w:rPr>
          <w:rFonts w:ascii="Courier New" w:hAnsi="Courier New" w:cs="Courier New"/>
          <w:color w:val="auto"/>
          <w:sz w:val="16"/>
          <w:szCs w:val="16"/>
        </w:rPr>
        <w:t>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Y2012_AR            </w:t>
      </w:r>
      <w:proofErr w:type="spellStart"/>
      <w:r w:rsidRPr="00A43ED6">
        <w:rPr>
          <w:rFonts w:ascii="Courier New" w:hAnsi="Courier New" w:cs="Courier New"/>
          <w:color w:val="auto"/>
          <w:sz w:val="16"/>
          <w:szCs w:val="16"/>
        </w:rPr>
        <w:t>Tot_CA_IL</w:t>
      </w:r>
      <w:proofErr w:type="spellEnd"/>
      <w:r w:rsidRPr="00A43ED6">
        <w:rPr>
          <w:rFonts w:ascii="Courier New" w:hAnsi="Courier New" w:cs="Courier New"/>
          <w:color w:val="auto"/>
          <w:sz w:val="16"/>
          <w:szCs w:val="16"/>
        </w:rPr>
        <w:t>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F2012_AE_U2         </w:t>
      </w:r>
      <w:proofErr w:type="spellStart"/>
      <w:r w:rsidRPr="00A43ED6">
        <w:rPr>
          <w:rFonts w:ascii="Courier New" w:hAnsi="Courier New" w:cs="Courier New"/>
          <w:color w:val="auto"/>
          <w:sz w:val="16"/>
          <w:szCs w:val="16"/>
        </w:rPr>
        <w:t>FlrSet_AE</w:t>
      </w:r>
      <w:proofErr w:type="spellEnd"/>
      <w:r w:rsidRPr="00A43ED6">
        <w:rPr>
          <w:rFonts w:ascii="Courier New" w:hAnsi="Courier New" w:cs="Courier New"/>
          <w:color w:val="auto"/>
          <w:sz w:val="16"/>
          <w:szCs w:val="16"/>
        </w:rPr>
        <w:t>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C2012_AR_SMR        </w:t>
      </w:r>
      <w:proofErr w:type="spellStart"/>
      <w:r w:rsidRPr="00A43ED6">
        <w:rPr>
          <w:rFonts w:ascii="Courier New" w:hAnsi="Courier New" w:cs="Courier New"/>
          <w:color w:val="auto"/>
          <w:sz w:val="16"/>
          <w:szCs w:val="16"/>
        </w:rPr>
        <w:t>FlrSet_AR</w:t>
      </w:r>
      <w:proofErr w:type="spellEnd"/>
      <w:r w:rsidRPr="00A43ED6">
        <w:rPr>
          <w:rFonts w:ascii="Courier New" w:hAnsi="Courier New" w:cs="Courier New"/>
          <w:color w:val="auto"/>
          <w:sz w:val="16"/>
          <w:szCs w:val="16"/>
        </w:rPr>
        <w:t>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Pr>
          <w:rFonts w:ascii="Courier New" w:hAnsi="Courier New" w:cs="Courier New"/>
          <w:color w:val="auto"/>
          <w:sz w:val="16"/>
          <w:szCs w:val="16"/>
        </w:rPr>
        <w:t>week_of_month</w:t>
      </w:r>
      <w:proofErr w:type="spellEnd"/>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1" w:name="_Toc509342535"/>
      <w:r>
        <w:lastRenderedPageBreak/>
        <w:t>Dump Errors</w:t>
      </w:r>
      <w:bookmarkEnd w:id="61"/>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0ADC712B"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2D6C4D" w:rsidRPr="002D6C4D">
        <w:rPr>
          <w:rFonts w:cs="Arial"/>
          <w:szCs w:val="20"/>
        </w:rPr>
        <w:t>Creates actuals and structure tables SQLLDR control files.</w:t>
      </w:r>
    </w:p>
    <w:p w14:paraId="4DDFA9F4" w14:textId="77777777" w:rsidR="005A2ECF" w:rsidRPr="00795D4F" w:rsidRDefault="005A2ECF" w:rsidP="005A2ECF">
      <w:pPr>
        <w:rPr>
          <w:rFonts w:cs="Arial"/>
        </w:rPr>
      </w:pPr>
    </w:p>
    <w:p w14:paraId="1887D40E" w14:textId="157D2C8A"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proofErr w:type="spellStart"/>
      <w:r w:rsidR="00D31C48" w:rsidRPr="002D6C4D">
        <w:rPr>
          <w:rFonts w:cs="Arial"/>
          <w:szCs w:val="20"/>
        </w:rPr>
        <w:t>DumpErrors</w:t>
      </w:r>
      <w:proofErr w:type="spellEnd"/>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243"/>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7777777"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5584CC81" w14:textId="77777777"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‘structure’ will dump the contents of the JI schema staging tables and error table.  ‘actuals’ will dump the contents of the error views that describe the actual staging tables and associated error table.  Only </w:t>
            </w:r>
            <w:proofErr w:type="spellStart"/>
            <w:proofErr w:type="gramStart"/>
            <w:r>
              <w:rPr>
                <w:rFonts w:asciiTheme="minorHAnsi" w:hAnsiTheme="minorHAnsi" w:cstheme="minorHAnsi"/>
                <w:color w:val="auto"/>
                <w:sz w:val="16"/>
                <w:szCs w:val="16"/>
              </w:rPr>
              <w:t>non empty</w:t>
            </w:r>
            <w:proofErr w:type="spellEnd"/>
            <w:proofErr w:type="gramEnd"/>
            <w:r>
              <w:rPr>
                <w:rFonts w:asciiTheme="minorHAnsi" w:hAnsiTheme="minorHAnsi" w:cstheme="minorHAnsi"/>
                <w:color w:val="auto"/>
                <w:sz w:val="16"/>
                <w:szCs w:val="16"/>
              </w:rPr>
              <w:t xml:space="preserve"> tables are dumped to a file.</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303"/>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0EE4231" w14:textId="18163E52" w:rsidR="005A2ECF" w:rsidRPr="005A2ECF" w:rsidRDefault="005A2ECF" w:rsidP="001916EE">
      <w:pPr>
        <w:pStyle w:val="Heading2"/>
        <w:rPr>
          <w:b w:val="0"/>
          <w:bCs w:val="0"/>
          <w:iCs w:val="0"/>
          <w:color w:val="000000"/>
          <w:sz w:val="20"/>
          <w:szCs w:val="24"/>
        </w:rPr>
      </w:pPr>
    </w:p>
    <w:p w14:paraId="5F1E3A0C" w14:textId="77777777" w:rsidR="00C32E03" w:rsidRDefault="00C32E03" w:rsidP="001916EE">
      <w:pPr>
        <w:pStyle w:val="Heading2"/>
      </w:pPr>
      <w:bookmarkStart w:id="62" w:name="_Toc509342536"/>
      <w:r>
        <w:t>Get Input Source Name</w:t>
      </w:r>
      <w:bookmarkEnd w:id="62"/>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proofErr w:type="spellStart"/>
      <w:r>
        <w:t>GetInputSourceName</w:t>
      </w:r>
      <w:proofErr w:type="spellEnd"/>
      <w:r>
        <w:t xml:space="preserv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543"/>
      </w:tblGrid>
      <w:tr w:rsidR="00C32E03" w:rsidRPr="00631DAB" w14:paraId="647A77FB" w14:textId="77777777" w:rsidTr="00D31C48">
        <w:trPr>
          <w:jc w:val="center"/>
        </w:trPr>
        <w:tc>
          <w:tcPr>
            <w:tcW w:w="0" w:type="auto"/>
            <w:shd w:val="clear" w:color="auto" w:fill="005596" w:themeFill="text2"/>
            <w:vAlign w:val="center"/>
          </w:tcPr>
          <w:p w14:paraId="28AD5164" w14:textId="77777777" w:rsidR="00C32E03" w:rsidRPr="00631DAB" w:rsidRDefault="00C32E03"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D31C48">
        <w:trPr>
          <w:jc w:val="center"/>
        </w:trPr>
        <w:tc>
          <w:tcPr>
            <w:tcW w:w="0" w:type="auto"/>
            <w:vAlign w:val="center"/>
          </w:tcPr>
          <w:p w14:paraId="4959BACA"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C32E03" w:rsidRPr="00631DAB" w14:paraId="40F5A07C" w14:textId="77777777" w:rsidTr="00D31C48">
        <w:trPr>
          <w:jc w:val="center"/>
        </w:trPr>
        <w:tc>
          <w:tcPr>
            <w:tcW w:w="0" w:type="auto"/>
            <w:vAlign w:val="center"/>
          </w:tcPr>
          <w:p w14:paraId="5CD50D71"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D31C48">
        <w:trPr>
          <w:jc w:val="center"/>
        </w:trPr>
        <w:tc>
          <w:tcPr>
            <w:tcW w:w="0" w:type="auto"/>
            <w:vAlign w:val="center"/>
          </w:tcPr>
          <w:p w14:paraId="2A1A86CC" w14:textId="3E1CBFE0" w:rsidR="00C32E03" w:rsidRPr="00B650A8" w:rsidRDefault="00C32E03" w:rsidP="00D31C4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77777777" w:rsidR="00C32E03" w:rsidRPr="00631DAB" w:rsidRDefault="00C32E03" w:rsidP="00C32E03"/>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3" w:name="_Toc509342537"/>
      <w:r w:rsidRPr="00795D4F">
        <w:lastRenderedPageBreak/>
        <w:t>Foundation</w:t>
      </w:r>
      <w:r w:rsidR="005A6F26" w:rsidRPr="00795D4F">
        <w:t xml:space="preserve"> </w:t>
      </w:r>
      <w:r w:rsidRPr="00795D4F">
        <w:t>Restart</w:t>
      </w:r>
      <w:r w:rsidR="005A6F26" w:rsidRPr="00795D4F">
        <w:t xml:space="preserve"> </w:t>
      </w:r>
      <w:r w:rsidRPr="00795D4F">
        <w:t>Status</w:t>
      </w:r>
      <w:bookmarkEnd w:id="63"/>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proofErr w:type="spellStart"/>
      <w:r w:rsidR="000C32A3">
        <w:rPr>
          <w:rFonts w:cs="Arial"/>
          <w:color w:val="auto"/>
        </w:rPr>
        <w:t>FoundationRestart</w:t>
      </w:r>
      <w:r w:rsidR="001916EE">
        <w:rPr>
          <w:rFonts w:cs="Arial"/>
          <w:color w:val="auto"/>
        </w:rPr>
        <w:t>Status</w:t>
      </w:r>
      <w:proofErr w:type="spellEnd"/>
      <w:r w:rsidR="001916EE">
        <w:rPr>
          <w:rFonts w:cs="Arial"/>
          <w:color w:val="auto"/>
        </w:rPr>
        <w:t xml:space="preserve">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 xml:space="preserve">[FTF] required only when [command name] is </w:t>
      </w:r>
      <w:proofErr w:type="spellStart"/>
      <w:r w:rsidRPr="00795D4F">
        <w:rPr>
          <w:rFonts w:cs="Arial"/>
          <w:color w:val="auto"/>
        </w:rPr>
        <w:t>pkbfdatupd</w:t>
      </w:r>
      <w:proofErr w:type="spellEnd"/>
      <w:r w:rsidRPr="00795D4F">
        <w:rPr>
          <w:rFonts w:cs="Arial"/>
          <w:color w:val="auto"/>
        </w:rPr>
        <w:t xml:space="preserve"> or </w:t>
      </w:r>
      <w:proofErr w:type="spellStart"/>
      <w:r w:rsidRPr="00795D4F">
        <w:rPr>
          <w:rFonts w:cs="Arial"/>
          <w:color w:val="auto"/>
        </w:rPr>
        <w:t>pkbfdatrm</w:t>
      </w:r>
      <w:proofErr w:type="spellEnd"/>
      <w:r w:rsidRPr="00795D4F">
        <w:rPr>
          <w:rFonts w:cs="Arial"/>
          <w:color w:val="auto"/>
        </w:rPr>
        <w:t>.</w:t>
      </w:r>
    </w:p>
    <w:p w14:paraId="2B1A13E2" w14:textId="77777777" w:rsidR="00795D4F" w:rsidRDefault="00795D4F" w:rsidP="001916EE">
      <w:pPr>
        <w:ind w:firstLine="720"/>
        <w:rPr>
          <w:rFonts w:cs="Arial"/>
          <w:color w:val="auto"/>
        </w:rPr>
      </w:pPr>
      <w:r w:rsidRPr="00795D4F">
        <w:rPr>
          <w:rFonts w:cs="Arial"/>
          <w:color w:val="auto"/>
        </w:rPr>
        <w:t xml:space="preserve">[type] required only when [command name] is </w:t>
      </w:r>
      <w:proofErr w:type="spellStart"/>
      <w:r w:rsidRPr="00795D4F">
        <w:rPr>
          <w:rFonts w:cs="Arial"/>
          <w:color w:val="auto"/>
        </w:rPr>
        <w:t>pkbfdatrm</w:t>
      </w:r>
      <w:proofErr w:type="spellEnd"/>
      <w:r w:rsidRPr="00795D4F">
        <w:rPr>
          <w:rFonts w:cs="Arial"/>
          <w:color w:val="auto"/>
        </w:rPr>
        <w:t>.</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command name – supported commands are </w:t>
            </w:r>
            <w:proofErr w:type="spellStart"/>
            <w:r>
              <w:rPr>
                <w:rFonts w:asciiTheme="minorHAnsi" w:hAnsiTheme="minorHAnsi" w:cstheme="minorHAnsi"/>
                <w:color w:val="auto"/>
                <w:sz w:val="16"/>
                <w:szCs w:val="16"/>
              </w:rPr>
              <w:t>pkbfstrupd</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pkbfdatrm</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pkbfstrstime</w:t>
            </w:r>
            <w:proofErr w:type="spellEnd"/>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proofErr w:type="spellStart"/>
            <w:r w:rsidR="008D20C9">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sidR="008D20C9">
              <w:rPr>
                <w:rFonts w:asciiTheme="minorHAnsi" w:hAnsiTheme="minorHAnsi" w:cstheme="minorHAnsi"/>
                <w:color w:val="auto"/>
                <w:sz w:val="16"/>
                <w:szCs w:val="16"/>
              </w:rPr>
              <w:t>pkbfdatrm</w:t>
            </w:r>
            <w:proofErr w:type="spellEnd"/>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w:t>
            </w:r>
            <w:proofErr w:type="spellStart"/>
            <w:r>
              <w:rPr>
                <w:rFonts w:asciiTheme="minorHAnsi" w:hAnsiTheme="minorHAnsi" w:cstheme="minorHAnsi"/>
                <w:color w:val="auto"/>
                <w:sz w:val="16"/>
                <w:szCs w:val="16"/>
              </w:rPr>
              <w:t>facttables</w:t>
            </w:r>
            <w:proofErr w:type="spellEnd"/>
            <w:r>
              <w:rPr>
                <w:rFonts w:asciiTheme="minorHAnsi" w:hAnsiTheme="minorHAnsi" w:cstheme="minorHAnsi"/>
                <w:color w:val="auto"/>
                <w:sz w:val="16"/>
                <w:szCs w:val="16"/>
              </w:rPr>
              <w:t xml:space="preserve"> or </w:t>
            </w:r>
            <w:proofErr w:type="spellStart"/>
            <w:r w:rsidR="001C6587">
              <w:rPr>
                <w:rFonts w:asciiTheme="minorHAnsi" w:hAnsiTheme="minorHAnsi" w:cstheme="minorHAnsi"/>
                <w:color w:val="auto"/>
                <w:sz w:val="16"/>
                <w:szCs w:val="16"/>
              </w:rPr>
              <w:t>inputsources</w:t>
            </w:r>
            <w:proofErr w:type="spellEnd"/>
            <w:r>
              <w:rPr>
                <w:rFonts w:asciiTheme="minorHAnsi" w:hAnsiTheme="minorHAnsi" w:cstheme="minorHAnsi"/>
                <w:color w:val="auto"/>
                <w:sz w:val="16"/>
                <w:szCs w:val="16"/>
              </w:rPr>
              <w:t xml:space="preserve"> – only used with </w:t>
            </w:r>
            <w:proofErr w:type="spellStart"/>
            <w:r w:rsidR="008D20C9">
              <w:rPr>
                <w:rFonts w:asciiTheme="minorHAnsi" w:hAnsiTheme="minorHAnsi" w:cstheme="minorHAnsi"/>
                <w:color w:val="auto"/>
                <w:sz w:val="16"/>
                <w:szCs w:val="16"/>
              </w:rPr>
              <w:t>pkbfdatrm</w:t>
            </w:r>
            <w:proofErr w:type="spellEnd"/>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[FTF] required only when [command name] is </w:t>
            </w:r>
            <w:proofErr w:type="spellStart"/>
            <w:r w:rsidRPr="00631DAB">
              <w:rPr>
                <w:rFonts w:asciiTheme="minorHAnsi" w:hAnsiTheme="minorHAnsi" w:cstheme="minorHAnsi"/>
                <w:color w:val="auto"/>
                <w:sz w:val="16"/>
                <w:szCs w:val="16"/>
              </w:rPr>
              <w:t>pkbfdatupd</w:t>
            </w:r>
            <w:proofErr w:type="spellEnd"/>
            <w:r w:rsidRPr="00631DAB">
              <w:rPr>
                <w:rFonts w:asciiTheme="minorHAnsi" w:hAnsiTheme="minorHAnsi" w:cstheme="minorHAnsi"/>
                <w:color w:val="auto"/>
                <w:sz w:val="16"/>
                <w:szCs w:val="16"/>
              </w:rPr>
              <w:t xml:space="preserve"> or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[type] required only when [command name] is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4" w:name="_Process_Adhoc_Batch"/>
      <w:bookmarkStart w:id="65" w:name="_Latest_Fact_Data"/>
      <w:bookmarkStart w:id="66" w:name="_Toc509342538"/>
      <w:bookmarkEnd w:id="64"/>
      <w:bookmarkEnd w:id="65"/>
      <w:r>
        <w:t>Latest Fact Data Time</w:t>
      </w:r>
      <w:bookmarkEnd w:id="66"/>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 xml:space="preserve">either return the Time Member ID of the most recent data in a Fact Table Family (Granite) Table or to determine </w:t>
      </w:r>
      <w:proofErr w:type="gramStart"/>
      <w:r w:rsidR="001E2D34">
        <w:t>whether or not</w:t>
      </w:r>
      <w:proofErr w:type="gramEnd"/>
      <w:r w:rsidR="001E2D34">
        <w:t xml:space="preserve">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proofErr w:type="spellStart"/>
      <w:r>
        <w:t>LatestFactDataTime</w:t>
      </w:r>
      <w:proofErr w:type="spellEnd"/>
      <w:r>
        <w:t xml:space="preserve"> [user]</w:t>
      </w:r>
      <w:r w:rsidRPr="00631DAB">
        <w:t xml:space="preserve"> [data source] [</w:t>
      </w:r>
      <w:proofErr w:type="spellStart"/>
      <w:r>
        <w:t>ftf</w:t>
      </w:r>
      <w:proofErr w:type="spellEnd"/>
      <w:r>
        <w:t xml:space="preserve">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ftf</w:t>
            </w:r>
            <w:proofErr w:type="spellEnd"/>
            <w:r>
              <w:rPr>
                <w:rFonts w:asciiTheme="minorHAnsi" w:hAnsiTheme="minorHAnsi" w:cstheme="minorHAnsi"/>
                <w:color w:val="auto"/>
                <w:sz w:val="16"/>
                <w:szCs w:val="16"/>
              </w:rPr>
              <w:t xml:space="preserve">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An optional argument that when used results in a return value of either ‘True’ or ‘False’ indicating </w:t>
            </w:r>
            <w:proofErr w:type="gramStart"/>
            <w:r>
              <w:rPr>
                <w:rFonts w:asciiTheme="minorHAnsi" w:hAnsiTheme="minorHAnsi" w:cstheme="minorHAnsi"/>
                <w:color w:val="auto"/>
                <w:sz w:val="16"/>
                <w:szCs w:val="16"/>
              </w:rPr>
              <w:t>whether or not</w:t>
            </w:r>
            <w:proofErr w:type="gramEnd"/>
            <w:r>
              <w:rPr>
                <w:rFonts w:asciiTheme="minorHAnsi" w:hAnsiTheme="minorHAnsi" w:cstheme="minorHAnsi"/>
                <w:color w:val="auto"/>
                <w:sz w:val="16"/>
                <w:szCs w:val="16"/>
              </w:rPr>
              <w:t xml:space="preserve">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w:t>
            </w:r>
            <w:proofErr w:type="spellStart"/>
            <w:r w:rsidRPr="00F96544">
              <w:rPr>
                <w:rFonts w:asciiTheme="minorHAnsi" w:hAnsiTheme="minorHAnsi" w:cs="Arial"/>
                <w:sz w:val="16"/>
                <w:szCs w:val="16"/>
              </w:rPr>
              <w:t>ftf</w:t>
            </w:r>
            <w:proofErr w:type="spellEnd"/>
            <w:r w:rsidRPr="00F96544">
              <w:rPr>
                <w:rFonts w:asciiTheme="minorHAnsi" w:hAnsiTheme="minorHAnsi" w:cs="Arial"/>
                <w:sz w:val="16"/>
                <w:szCs w:val="16"/>
              </w:rPr>
              <w:t xml:space="preserve">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 xml:space="preserve">a time for </w:t>
            </w:r>
            <w:proofErr w:type="spellStart"/>
            <w:proofErr w:type="gramStart"/>
            <w:r>
              <w:rPr>
                <w:rFonts w:asciiTheme="minorHAnsi" w:hAnsiTheme="minorHAnsi" w:cstheme="minorHAnsi"/>
                <w:color w:val="auto"/>
                <w:sz w:val="16"/>
                <w:szCs w:val="16"/>
              </w:rPr>
              <w:t>table:column</w:t>
            </w:r>
            <w:proofErr w:type="spellEnd"/>
            <w:proofErr w:type="gramEnd"/>
            <w:r>
              <w:rPr>
                <w:rFonts w:asciiTheme="minorHAnsi" w:hAnsiTheme="minorHAnsi" w:cstheme="minorHAnsi"/>
                <w:color w:val="auto"/>
                <w:sz w:val="16"/>
                <w:szCs w:val="16"/>
              </w:rPr>
              <w:t xml:space="preserve"> [</w:t>
            </w:r>
            <w:proofErr w:type="spellStart"/>
            <w:r w:rsidRPr="008B681D">
              <w:rPr>
                <w:rFonts w:asciiTheme="minorHAnsi" w:hAnsiTheme="minorHAnsi" w:cstheme="minorHAnsi"/>
                <w:i/>
                <w:color w:val="auto"/>
                <w:sz w:val="16"/>
                <w:szCs w:val="16"/>
              </w:rPr>
              <w:t>ftf</w:t>
            </w:r>
            <w:proofErr w:type="spellEnd"/>
            <w:r w:rsidRPr="008B681D">
              <w:rPr>
                <w:rFonts w:asciiTheme="minorHAnsi" w:hAnsiTheme="minorHAnsi" w:cstheme="minorHAnsi"/>
                <w:i/>
                <w:color w:val="auto"/>
                <w:sz w:val="16"/>
                <w:szCs w:val="16"/>
              </w:rPr>
              <w:t xml:space="preserve"> table </w:t>
            </w:r>
            <w:proofErr w:type="spellStart"/>
            <w:r w:rsidRPr="008B681D">
              <w:rPr>
                <w:rFonts w:asciiTheme="minorHAnsi" w:hAnsiTheme="minorHAnsi" w:cstheme="minorHAnsi"/>
                <w:i/>
                <w:color w:val="auto"/>
                <w:sz w:val="16"/>
                <w:szCs w:val="16"/>
              </w:rPr>
              <w:t>name:time</w:t>
            </w:r>
            <w:proofErr w:type="spellEnd"/>
            <w:r w:rsidRPr="008B681D">
              <w:rPr>
                <w:rFonts w:asciiTheme="minorHAnsi" w:hAnsiTheme="minorHAnsi" w:cstheme="minorHAnsi"/>
                <w:i/>
                <w:color w:val="auto"/>
                <w:sz w:val="16"/>
                <w:szCs w:val="16"/>
              </w:rPr>
              <w:t xml:space="preserv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6A156D58" w:rsidR="0005799D" w:rsidRDefault="0005799D" w:rsidP="0005799D">
      <w:pPr>
        <w:pStyle w:val="Heading2"/>
      </w:pPr>
      <w:bookmarkStart w:id="67" w:name="_Toc509342539"/>
      <w:r>
        <w:lastRenderedPageBreak/>
        <w:t xml:space="preserve">Process </w:t>
      </w:r>
      <w:proofErr w:type="spellStart"/>
      <w:r>
        <w:t>Adhoc</w:t>
      </w:r>
      <w:proofErr w:type="spellEnd"/>
      <w:r>
        <w:t xml:space="preserve"> Batch</w:t>
      </w:r>
      <w:bookmarkEnd w:id="67"/>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proofErr w:type="spellStart"/>
        <w:r w:rsidRPr="0005799D">
          <w:rPr>
            <w:rStyle w:val="Hyperlink"/>
          </w:rPr>
          <w:t>StartProcess</w:t>
        </w:r>
        <w:proofErr w:type="spellEnd"/>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proofErr w:type="spellStart"/>
      <w:r>
        <w:t>ProcessAdhocBatch</w:t>
      </w:r>
      <w:proofErr w:type="spellEnd"/>
      <w:r>
        <w:t xml:space="preserve">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user name</w:t>
            </w:r>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68" w:name="_Toc509342540"/>
      <w:r>
        <w:t>Quartz</w:t>
      </w:r>
      <w:r w:rsidR="005A6F26">
        <w:t xml:space="preserve"> </w:t>
      </w:r>
      <w:r>
        <w:t>Restart</w:t>
      </w:r>
      <w:r w:rsidR="005A6F26">
        <w:t xml:space="preserve"> </w:t>
      </w:r>
      <w:r>
        <w:t>Status</w:t>
      </w:r>
      <w:bookmarkEnd w:id="68"/>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w:t>
      </w:r>
      <w:proofErr w:type="spellStart"/>
      <w:r w:rsidR="00BB0777">
        <w:t>requies</w:t>
      </w:r>
      <w:proofErr w:type="spellEnd"/>
      <w:r w:rsidR="00BB0777">
        <w:t xml:space="preserve"> a restart/recovery.</w:t>
      </w:r>
    </w:p>
    <w:p w14:paraId="39C2EC20" w14:textId="77777777" w:rsidR="00BB0777" w:rsidRDefault="00BB0777" w:rsidP="00795D4F"/>
    <w:p w14:paraId="05E95C4C" w14:textId="77777777" w:rsidR="00BB0777" w:rsidRDefault="00BB0777" w:rsidP="00BB0777">
      <w:r w:rsidRPr="00BB0777">
        <w:rPr>
          <w:b/>
        </w:rPr>
        <w:t>Usage</w:t>
      </w:r>
      <w:r w:rsidRPr="00631DAB">
        <w:t xml:space="preserve">: </w:t>
      </w:r>
      <w:proofErr w:type="spellStart"/>
      <w:r w:rsidR="001916EE">
        <w:t>QuartzRestartStatus</w:t>
      </w:r>
      <w:proofErr w:type="spellEnd"/>
      <w:r w:rsidR="001916EE">
        <w:t xml:space="preserve"> </w:t>
      </w:r>
      <w:r w:rsidR="00A3107D">
        <w:t>[user]</w:t>
      </w:r>
      <w:r w:rsidRPr="00631DAB">
        <w:t xml:space="preserve"> [data source] [command name] ['data' | 'structure']</w:t>
      </w:r>
    </w:p>
    <w:p w14:paraId="64868CD3" w14:textId="77777777" w:rsidR="00AB6F73" w:rsidRDefault="00AB6F73" w:rsidP="00AB6F73">
      <w:pPr>
        <w:ind w:firstLine="720"/>
      </w:pPr>
      <w:r>
        <w:t xml:space="preserve">['data' | 'structure'] required only when [command name] is </w:t>
      </w:r>
      <w:proofErr w:type="spellStart"/>
      <w:r>
        <w:t>cimsyncpkbf</w:t>
      </w:r>
      <w:proofErr w:type="spellEnd"/>
      <w:r>
        <w:t>.</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command name – supported commands are </w:t>
            </w:r>
            <w:proofErr w:type="spellStart"/>
            <w:r>
              <w:rPr>
                <w:rFonts w:asciiTheme="minorHAnsi" w:hAnsiTheme="minorHAnsi" w:cstheme="minorHAnsi"/>
                <w:color w:val="auto"/>
                <w:sz w:val="16"/>
                <w:szCs w:val="16"/>
              </w:rPr>
              <w:t>cimsyncpkbf</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cimdatrm</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cimdatupd</w:t>
            </w:r>
            <w:proofErr w:type="spellEnd"/>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type of quartz sync – only used with </w:t>
            </w:r>
            <w:proofErr w:type="spellStart"/>
            <w:r>
              <w:rPr>
                <w:rFonts w:asciiTheme="minorHAnsi" w:hAnsiTheme="minorHAnsi" w:cstheme="minorHAnsi"/>
                <w:color w:val="auto"/>
                <w:sz w:val="16"/>
                <w:szCs w:val="16"/>
              </w:rPr>
              <w:t>cimsyncpkbf</w:t>
            </w:r>
            <w:proofErr w:type="spellEnd"/>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['data' | 'structure'] required only when [command name] is </w:t>
            </w:r>
            <w:proofErr w:type="spellStart"/>
            <w:r w:rsidRPr="00AB6F73">
              <w:rPr>
                <w:rFonts w:asciiTheme="minorHAnsi" w:hAnsiTheme="minorHAnsi" w:cstheme="minorHAnsi"/>
                <w:color w:val="auto"/>
                <w:sz w:val="16"/>
                <w:szCs w:val="16"/>
              </w:rPr>
              <w:t>cimsyncpkbf</w:t>
            </w:r>
            <w:proofErr w:type="spellEnd"/>
            <w:r w:rsidRPr="00AB6F73">
              <w:rPr>
                <w:rFonts w:asciiTheme="minorHAnsi" w:hAnsiTheme="minorHAnsi" w:cstheme="minorHAnsi"/>
                <w:color w:val="auto"/>
                <w:sz w:val="16"/>
                <w:szCs w:val="16"/>
              </w:rPr>
              <w:t>.</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69" w:name="_Toc509342541"/>
      <w:r>
        <w:lastRenderedPageBreak/>
        <w:t xml:space="preserve">Quartz </w:t>
      </w:r>
      <w:r w:rsidR="006322E5">
        <w:t>Sync</w:t>
      </w:r>
      <w:r>
        <w:t xml:space="preserve"> Status</w:t>
      </w:r>
      <w:bookmarkEnd w:id="69"/>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77777777" w:rsidR="00E56FE0" w:rsidRDefault="00E56FE0" w:rsidP="006322E5">
      <w:r w:rsidRPr="00BB0777">
        <w:rPr>
          <w:b/>
        </w:rPr>
        <w:t>Usage</w:t>
      </w:r>
      <w:r w:rsidRPr="00631DAB">
        <w:t xml:space="preserve">: </w:t>
      </w:r>
      <w:proofErr w:type="spellStart"/>
      <w:r w:rsidR="006322E5">
        <w:t>QuartzSync</w:t>
      </w:r>
      <w:r>
        <w:t>Status</w:t>
      </w:r>
      <w:proofErr w:type="spellEnd"/>
      <w:r>
        <w:t xml:space="preserve"> [user]</w:t>
      </w:r>
      <w:r w:rsidRPr="00631DAB">
        <w:t xml:space="preserve"> [data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E56FE0" w:rsidRPr="00631DAB" w14:paraId="77639A51" w14:textId="77777777" w:rsidTr="00200665">
        <w:trPr>
          <w:jc w:val="center"/>
        </w:trPr>
        <w:tc>
          <w:tcPr>
            <w:tcW w:w="0" w:type="auto"/>
            <w:vAlign w:val="center"/>
          </w:tcPr>
          <w:p w14:paraId="4C95CEA5"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A25636A"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0" w:name="_Toc509342542"/>
      <w:r>
        <w:t>Row</w:t>
      </w:r>
      <w:r w:rsidR="005A6F26">
        <w:t xml:space="preserve"> </w:t>
      </w:r>
      <w:r>
        <w:t>Count</w:t>
      </w:r>
      <w:bookmarkEnd w:id="70"/>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proofErr w:type="spellStart"/>
      <w:r w:rsidR="001916EE">
        <w:t>RowCount</w:t>
      </w:r>
      <w:proofErr w:type="spellEnd"/>
      <w:r w:rsidR="001916EE">
        <w:t xml:space="preserve">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1" w:name="_Start_Process"/>
      <w:bookmarkEnd w:id="71"/>
      <w:r>
        <w:br w:type="page"/>
      </w:r>
    </w:p>
    <w:p w14:paraId="4AE59104" w14:textId="45AF25FD" w:rsidR="003C1C7A" w:rsidRDefault="003C1C7A" w:rsidP="003C1C7A">
      <w:pPr>
        <w:pStyle w:val="Heading2"/>
      </w:pPr>
      <w:bookmarkStart w:id="72" w:name="_Toc509342543"/>
      <w:r>
        <w:lastRenderedPageBreak/>
        <w:t xml:space="preserve">Schedule </w:t>
      </w:r>
      <w:proofErr w:type="spellStart"/>
      <w:r>
        <w:t>Adhoc</w:t>
      </w:r>
      <w:proofErr w:type="spellEnd"/>
      <w:r>
        <w:t xml:space="preserve"> Batch</w:t>
      </w:r>
      <w:bookmarkEnd w:id="72"/>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proofErr w:type="spellStart"/>
        <w:r w:rsidRPr="003C1C7A">
          <w:rPr>
            <w:rStyle w:val="Hyperlink"/>
          </w:rPr>
          <w:t>ProcessAdhocBatch</w:t>
        </w:r>
        <w:proofErr w:type="spellEnd"/>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proofErr w:type="spellStart"/>
      <w:r>
        <w:t>ScheduleAdhocBatch</w:t>
      </w:r>
      <w:proofErr w:type="spellEnd"/>
      <w:r>
        <w:t xml:space="preserve">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user name</w:t>
            </w:r>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7C7AADEF" w14:textId="77777777" w:rsidR="00BE25A7" w:rsidRDefault="00BE25A7" w:rsidP="00BE25A7">
      <w:pPr>
        <w:pStyle w:val="Heading2"/>
      </w:pPr>
      <w:bookmarkStart w:id="73" w:name="_Toc509342544"/>
      <w:r>
        <w:t>Start</w:t>
      </w:r>
      <w:r w:rsidR="005A6F26">
        <w:t xml:space="preserve"> </w:t>
      </w:r>
      <w:r>
        <w:t>Process</w:t>
      </w:r>
      <w:bookmarkEnd w:id="73"/>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77777777" w:rsidR="00493292" w:rsidRDefault="00493292" w:rsidP="00493292">
      <w:r w:rsidRPr="00493292">
        <w:rPr>
          <w:b/>
        </w:rPr>
        <w:t>Usage</w:t>
      </w:r>
      <w:r w:rsidRPr="00631DAB">
        <w:t xml:space="preserve">: </w:t>
      </w:r>
      <w:proofErr w:type="spellStart"/>
      <w:r w:rsidR="001916EE">
        <w:t>StartProcess</w:t>
      </w:r>
      <w:proofErr w:type="spellEnd"/>
      <w:r w:rsidR="001916EE">
        <w:t xml:space="preserve"> </w:t>
      </w:r>
      <w:r w:rsidR="00801BB9">
        <w:t>[</w:t>
      </w:r>
      <w:proofErr w:type="spellStart"/>
      <w:r w:rsidR="00801BB9">
        <w:t>num</w:t>
      </w:r>
      <w:proofErr w:type="spellEnd"/>
      <w:r w:rsidR="00801BB9">
        <w:t xml:space="preserve"> concurrent processes] </w:t>
      </w:r>
      <w:r w:rsidRPr="00631DAB">
        <w:t>[command line] ...</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proofErr w:type="spellStart"/>
            <w:r w:rsidRPr="00801BB9">
              <w:rPr>
                <w:rFonts w:asciiTheme="minorHAnsi" w:hAnsiTheme="minorHAnsi" w:cstheme="minorHAnsi"/>
                <w:sz w:val="16"/>
                <w:szCs w:val="16"/>
              </w:rPr>
              <w:t>num</w:t>
            </w:r>
            <w:proofErr w:type="spellEnd"/>
            <w:r w:rsidRPr="00801BB9">
              <w:rPr>
                <w:rFonts w:asciiTheme="minorHAnsi" w:hAnsiTheme="minorHAnsi" w:cstheme="minorHAnsi"/>
                <w:sz w:val="16"/>
                <w:szCs w:val="16"/>
              </w:rPr>
              <w:t xml:space="preserve">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3731"/>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w:t>
            </w:r>
            <w:proofErr w:type="spellStart"/>
            <w:r w:rsidR="00CD0D89" w:rsidRPr="00CD0D89">
              <w:rPr>
                <w:rFonts w:asciiTheme="minorHAnsi" w:hAnsiTheme="minorHAnsi" w:cstheme="minorHAnsi"/>
                <w:sz w:val="16"/>
                <w:szCs w:val="16"/>
              </w:rPr>
              <w:t>num</w:t>
            </w:r>
            <w:proofErr w:type="spellEnd"/>
            <w:r w:rsidR="00CD0D89" w:rsidRPr="00CD0D89">
              <w:rPr>
                <w:rFonts w:asciiTheme="minorHAnsi" w:hAnsiTheme="minorHAnsi" w:cstheme="minorHAnsi"/>
                <w:sz w:val="16"/>
                <w:szCs w:val="16"/>
              </w:rPr>
              <w:t xml:space="preserve"> concurrent processes] </w:t>
            </w:r>
            <w:r w:rsidRPr="00CD0D89">
              <w:rPr>
                <w:rFonts w:asciiTheme="minorHAnsi" w:hAnsiTheme="minorHAnsi" w:cstheme="minorHAnsi"/>
                <w:color w:val="auto"/>
                <w:sz w:val="16"/>
                <w:szCs w:val="16"/>
              </w:rPr>
              <w:t>[command line] ...</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One or more commands failed</w:t>
            </w:r>
          </w:p>
        </w:tc>
      </w:tr>
    </w:tbl>
    <w:p w14:paraId="3AA84E5C" w14:textId="77777777" w:rsidR="00BE25A7" w:rsidRDefault="00BE25A7" w:rsidP="00BE25A7"/>
    <w:p w14:paraId="65D2FF7A" w14:textId="77777777" w:rsidR="00A22393" w:rsidRDefault="00A22393" w:rsidP="00BE25A7">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 xml:space="preserve">The Start Process command captures the standard out of each background process.  Each output line from a background process is prefixed with its process id in square brackets and written to standard out.  </w:t>
      </w:r>
      <w:r>
        <w:lastRenderedPageBreak/>
        <w:t>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18:39:04 2013 (2013-02-20 23:39:04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18:39:05 2013 (2013-02-20 23:39:05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18:39:05 2013 (2013-02-20 23:39:05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18:39:06 2013 (2013-02-20 23:39:06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18:39:07 2013 (2013-02-20 23:39:07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18:39:07 2013 (2013-02-20 23:39:07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18:39:12 2013 (2013-02-20 23:39:12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18:39:12 2013 (2013-02-20 23:39:12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 xml:space="preserve">[9988] Wed Feb 20 18:39:38 2013 (2013-02-20 23:39:38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18:39:38 2013 (2013-02-20 23:39:38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18:43:25 2013 (2013-02-20 23:43:25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18:43:25 2013 (2013-02-20 23:43:25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18:49:30 2013 (2013-02-20 23:49:30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18:49:30 2013 (2013-02-20 23:49:30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plan_central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plan_actual_alloc</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C0EB492" w14:textId="695D5DA4" w:rsidR="00BE25A7" w:rsidRDefault="00BE25A7" w:rsidP="00BE25A7">
      <w:pPr>
        <w:pStyle w:val="Heading2"/>
      </w:pPr>
      <w:bookmarkStart w:id="74" w:name="_Toc509342545"/>
      <w:r>
        <w:t>Truncate</w:t>
      </w:r>
      <w:r w:rsidR="005A6F26">
        <w:t xml:space="preserve"> </w:t>
      </w:r>
      <w:r>
        <w:t>JI</w:t>
      </w:r>
      <w:r w:rsidR="005A6F26">
        <w:t xml:space="preserve"> </w:t>
      </w:r>
      <w:r>
        <w:t>Errors</w:t>
      </w:r>
      <w:bookmarkEnd w:id="74"/>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proofErr w:type="spellStart"/>
      <w:r>
        <w:t>TruncateJIErrors</w:t>
      </w:r>
      <w:proofErr w:type="spellEnd"/>
      <w:r>
        <w:t xml:space="preserve">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chema user name</w:t>
            </w:r>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75" w:name="_Toc509342546"/>
      <w:r>
        <w:lastRenderedPageBreak/>
        <w:t>Encrypted Password Repository</w:t>
      </w:r>
      <w:bookmarkEnd w:id="75"/>
    </w:p>
    <w:p w14:paraId="328D81E9" w14:textId="77777777" w:rsidR="00F14FD5" w:rsidRDefault="00F14FD5" w:rsidP="00F14FD5">
      <w:r>
        <w:t xml:space="preserve">Most EP Batch Facility commands require database login credentials.  While the user names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proofErr w:type="gramStart"/>
      <w:r w:rsidRPr="00942BC3">
        <w:rPr>
          <w:rFonts w:ascii="Consolas" w:hAnsi="Consolas" w:cs="Consolas"/>
          <w:color w:val="0000FF"/>
          <w:sz w:val="16"/>
          <w:szCs w:val="16"/>
        </w:rPr>
        <w:t>&lt;?</w:t>
      </w:r>
      <w:r w:rsidRPr="00942BC3">
        <w:rPr>
          <w:rFonts w:ascii="Consolas" w:hAnsi="Consolas" w:cs="Consolas"/>
          <w:color w:val="A31515"/>
          <w:sz w:val="16"/>
          <w:szCs w:val="16"/>
        </w:rPr>
        <w:t>xml</w:t>
      </w:r>
      <w:proofErr w:type="gramEnd"/>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AE729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E6FA90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ekbf</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CB37F8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ekbf</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0D2F402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68BD966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5C91D53"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F76A6DB"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plan_actual</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65EC181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2D661AB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411B43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When an EP Batch Facility console command is run, all clear text passwords will be encrypted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proofErr w:type="gramStart"/>
      <w:r w:rsidRPr="00942BC3">
        <w:rPr>
          <w:rFonts w:ascii="Consolas" w:hAnsi="Consolas" w:cs="Consolas"/>
          <w:color w:val="0000FF"/>
          <w:sz w:val="16"/>
          <w:szCs w:val="16"/>
        </w:rPr>
        <w:t>&lt;?</w:t>
      </w:r>
      <w:r w:rsidRPr="00942BC3">
        <w:rPr>
          <w:rFonts w:ascii="Consolas" w:hAnsi="Consolas" w:cs="Consolas"/>
          <w:color w:val="A31515"/>
          <w:sz w:val="16"/>
          <w:szCs w:val="16"/>
        </w:rPr>
        <w:t>xml</w:t>
      </w:r>
      <w:proofErr w:type="gramEnd"/>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648CD3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1F6D4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ekbf</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254EEAC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wYZN+pQpmIuLKBRbi+iJ7A==</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F90DB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53338C3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C31CC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D8B10F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plan_actual</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B17BA6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wTrPcQuT+42NviV+r2qwgGGiNh+yON5H9A+omX6w3NQ=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8573BB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2599BE5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76" w:name="_Toc509342547"/>
      <w:r>
        <w:lastRenderedPageBreak/>
        <w:t>EKBF Server Commands</w:t>
      </w:r>
      <w:r>
        <w:tab/>
        <w:t>Section 4</w:t>
      </w:r>
      <w:bookmarkEnd w:id="76"/>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77" w:name="_Foundation_Data_Remove"/>
      <w:bookmarkStart w:id="78" w:name="_Toc509342548"/>
      <w:bookmarkEnd w:id="77"/>
      <w:r>
        <w:t>Foundation Data Remove (</w:t>
      </w:r>
      <w:r w:rsidR="00E3678B">
        <w:t>FDR</w:t>
      </w:r>
      <w:r>
        <w:t>)</w:t>
      </w:r>
      <w:bookmarkEnd w:id="78"/>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79" w:name="_Foundation_Data_Update"/>
      <w:bookmarkStart w:id="80" w:name="_Toc509342549"/>
      <w:bookmarkEnd w:id="79"/>
      <w:r>
        <w:t>Foundation Data Update (</w:t>
      </w:r>
      <w:r w:rsidR="00E3678B">
        <w:t>FDU</w:t>
      </w:r>
      <w:r>
        <w:t>)</w:t>
      </w:r>
      <w:bookmarkEnd w:id="80"/>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1" w:name="_FDU_Transaction_History"/>
      <w:bookmarkStart w:id="82" w:name="_Toc509342550"/>
      <w:bookmarkEnd w:id="81"/>
      <w:r>
        <w:t>FDU Transaction History Utility</w:t>
      </w:r>
      <w:bookmarkEnd w:id="82"/>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Update uses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Remove uses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Export server process and stored procedures use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read unposted fact data when retrieving Latest facts using Foundation Data Export.</w:t>
      </w:r>
    </w:p>
    <w:p w14:paraId="57920EFB" w14:textId="7AB2A7D9" w:rsidR="004519CC" w:rsidRDefault="004519CC" w:rsidP="004519CC">
      <w:pPr>
        <w:pStyle w:val="Heading2"/>
      </w:pPr>
      <w:bookmarkStart w:id="83" w:name="_Toc509342551"/>
      <w:r>
        <w:t>Foundation Set Time (</w:t>
      </w:r>
      <w:r w:rsidR="00E3678B">
        <w:t>FST</w:t>
      </w:r>
      <w:r>
        <w:t>)</w:t>
      </w:r>
      <w:bookmarkEnd w:id="83"/>
    </w:p>
    <w:p w14:paraId="195589CE" w14:textId="77777777" w:rsidR="007A27BF" w:rsidRDefault="007A27BF" w:rsidP="0088206C">
      <w:r w:rsidRPr="007A27BF">
        <w:t xml:space="preserve">Foundation includes the concept of "current time". Current time in Foundation is used in </w:t>
      </w:r>
      <w:proofErr w:type="gramStart"/>
      <w:r w:rsidRPr="007A27BF">
        <w:t>a number of</w:t>
      </w:r>
      <w:proofErr w:type="gramEnd"/>
      <w:r w:rsidRPr="007A27BF">
        <w:t xml:space="preserve">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Closing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84" w:name="_Toc509342552"/>
      <w:r>
        <w:t>Foundation Structure Update (</w:t>
      </w:r>
      <w:r w:rsidR="00E3678B">
        <w:t>FSU</w:t>
      </w:r>
      <w:r>
        <w:t>)</w:t>
      </w:r>
      <w:bookmarkEnd w:id="84"/>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85" w:name="_Quartz_Sync_Foundation"/>
      <w:bookmarkStart w:id="86" w:name="_Quartz_Data_Remove"/>
      <w:bookmarkStart w:id="87" w:name="_Toc509342553"/>
      <w:bookmarkEnd w:id="85"/>
      <w:bookmarkEnd w:id="86"/>
      <w:r>
        <w:t>Quartz Data Remove (QDR)</w:t>
      </w:r>
      <w:bookmarkEnd w:id="87"/>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88" w:name="_Toc509342554"/>
      <w:r>
        <w:t>Quartz Sync Foundation</w:t>
      </w:r>
      <w:r w:rsidR="00E3678B">
        <w:t xml:space="preserve"> </w:t>
      </w:r>
      <w:r>
        <w:t>(</w:t>
      </w:r>
      <w:r w:rsidR="0091785B">
        <w:t>Quartz Structure Sync/Quartz Data Sync</w:t>
      </w:r>
      <w:r>
        <w:t>)</w:t>
      </w:r>
      <w:bookmarkEnd w:id="88"/>
    </w:p>
    <w:p w14:paraId="07CEA658" w14:textId="77777777" w:rsidR="005E538E" w:rsidRDefault="005E538E" w:rsidP="0091785B">
      <w:r w:rsidRPr="005E538E">
        <w:t>Quartz cubes are synchronized with the Foundation database using the Quartz to Foundation Synchronization (</w:t>
      </w:r>
      <w:proofErr w:type="spellStart"/>
      <w:r w:rsidRPr="0014395C">
        <w:rPr>
          <w:bCs/>
        </w:rPr>
        <w:t>cimsyncpkbf</w:t>
      </w:r>
      <w:proofErr w:type="spellEnd"/>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w:t>
      </w:r>
      <w:proofErr w:type="gramStart"/>
      <w:r w:rsidRPr="005E538E">
        <w:t>by the use of</w:t>
      </w:r>
      <w:proofErr w:type="gramEnd"/>
      <w:r w:rsidRPr="005E538E">
        <w:t xml:space="preserve">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89" w:name="_Toc509342555"/>
      <w:r>
        <w:lastRenderedPageBreak/>
        <w:t>EP Mid-Tier Admin Client Console</w:t>
      </w:r>
      <w:bookmarkEnd w:id="89"/>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w:t>
      </w:r>
      <w:proofErr w:type="spellStart"/>
      <w:r w:rsidRPr="00A216B1">
        <w:rPr>
          <w:bCs/>
        </w:rPr>
        <w:t>EPMidTierAdmin</w:t>
      </w:r>
      <w:proofErr w:type="spellEnd"/>
      <w:r w:rsidRPr="00A216B1">
        <w:rPr>
          <w:bCs/>
        </w:rPr>
        <w:t>\bin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0" w:name="_Toc509342556"/>
      <w:bookmarkEnd w:id="19"/>
      <w:bookmarkEnd w:id="20"/>
      <w:bookmarkEnd w:id="21"/>
      <w:bookmarkEnd w:id="22"/>
      <w:bookmarkEnd w:id="39"/>
      <w:bookmarkEnd w:id="40"/>
      <w:bookmarkEnd w:id="41"/>
      <w:bookmarkEnd w:id="42"/>
      <w:bookmarkEnd w:id="43"/>
      <w:bookmarkEnd w:id="44"/>
      <w:bookmarkEnd w:id="45"/>
      <w:bookmarkEnd w:id="46"/>
      <w:bookmarkEnd w:id="47"/>
      <w:bookmarkEnd w:id="48"/>
      <w:bookmarkEnd w:id="49"/>
      <w:bookmarkEnd w:id="50"/>
      <w:r>
        <w:lastRenderedPageBreak/>
        <w:t>Batch Scripts</w:t>
      </w:r>
      <w:r w:rsidR="004F598B">
        <w:tab/>
      </w:r>
      <w:r w:rsidR="003D4045">
        <w:t xml:space="preserve">Section </w:t>
      </w:r>
      <w:r w:rsidR="004939F2">
        <w:t>5</w:t>
      </w:r>
      <w:bookmarkEnd w:id="90"/>
    </w:p>
    <w:p w14:paraId="2BA77EC8" w14:textId="77777777" w:rsidR="0086044A" w:rsidRDefault="0086044A" w:rsidP="0086044A">
      <w:pPr>
        <w:pStyle w:val="Heading2"/>
      </w:pPr>
      <w:bookmarkStart w:id="91" w:name="_Actuals_Cube_Sync"/>
      <w:bookmarkStart w:id="92" w:name="_Toc509342557"/>
      <w:bookmarkEnd w:id="91"/>
      <w:r>
        <w:t>Actuals Cube Remove Data</w:t>
      </w:r>
      <w:bookmarkEnd w:id="92"/>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proofErr w:type="spellStart"/>
      <w:r>
        <w:t>ActualsCubeRemoveData</w:t>
      </w:r>
      <w:proofErr w:type="spellEnd"/>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alt="" style="width:114pt;height:171.75pt;mso-width-percent:0;mso-height-percent:0;mso-width-percent:0;mso-height-percent:0" o:ole="">
            <v:imagedata r:id="rId26" o:title=""/>
          </v:shape>
          <o:OLEObject Type="Embed" ProgID="Visio.Drawing.11" ShapeID="_x0000_i1027" DrawAspect="Content" ObjectID="_1583084850" r:id="rId27"/>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93" w:name="_Toc509342558"/>
      <w:r>
        <w:lastRenderedPageBreak/>
        <w:t>Actuals</w:t>
      </w:r>
      <w:r w:rsidR="005A6F26">
        <w:t xml:space="preserve"> </w:t>
      </w:r>
      <w:r>
        <w:t>Cube</w:t>
      </w:r>
      <w:r w:rsidR="005A6F26">
        <w:t xml:space="preserve"> Sync</w:t>
      </w:r>
      <w:bookmarkEnd w:id="93"/>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proofErr w:type="spellStart"/>
      <w:r>
        <w:t>ActualsCubeSync</w:t>
      </w:r>
      <w:proofErr w:type="spellEnd"/>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alt="" style="width:114pt;height:171.75pt;mso-width-percent:0;mso-height-percent:0;mso-width-percent:0;mso-height-percent:0" o:ole="">
            <v:imagedata r:id="rId28" o:title=""/>
          </v:shape>
          <o:OLEObject Type="Embed" ProgID="Visio.Drawing.11" ShapeID="_x0000_i1028" DrawAspect="Content" ObjectID="_1583084851" r:id="rId29"/>
        </w:object>
      </w:r>
    </w:p>
    <w:p w14:paraId="788F9E7D" w14:textId="77777777" w:rsidR="004E5428" w:rsidRDefault="004E5428" w:rsidP="00BB2F9B">
      <w:r>
        <w:br w:type="page"/>
      </w:r>
    </w:p>
    <w:p w14:paraId="38C02C8E" w14:textId="77777777" w:rsidR="00D62C07" w:rsidRDefault="00D62C07" w:rsidP="00D62C07">
      <w:pPr>
        <w:pStyle w:val="Heading2"/>
      </w:pPr>
      <w:bookmarkStart w:id="94" w:name="_Toc509342559"/>
      <w:r>
        <w:lastRenderedPageBreak/>
        <w:t>Actuals</w:t>
      </w:r>
      <w:r w:rsidR="005A6F26">
        <w:t xml:space="preserve"> </w:t>
      </w:r>
      <w:r>
        <w:t>Data</w:t>
      </w:r>
      <w:r w:rsidR="005A6F26">
        <w:t xml:space="preserve"> Update</w:t>
      </w:r>
      <w:bookmarkEnd w:id="94"/>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77777777" w:rsidR="00FC6FFB" w:rsidRDefault="00FC6FFB" w:rsidP="00FC6FFB">
      <w:r w:rsidRPr="001916EE">
        <w:rPr>
          <w:b/>
        </w:rPr>
        <w:t>Purpose</w:t>
      </w:r>
      <w:r>
        <w:t>: Executes EKBF Commands to load fact data into Granite for a single Actuals FTF and then purges the contents of the staging table.  If there are errors in the processing of data, the staging table will not be purged.</w:t>
      </w:r>
    </w:p>
    <w:p w14:paraId="47DD0EF3" w14:textId="77777777" w:rsidR="00FC6FFB" w:rsidRDefault="00FC6FFB" w:rsidP="00FC6FFB"/>
    <w:p w14:paraId="06935F37" w14:textId="7777777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rsidR="00C668E6" w:rsidRPr="00C668E6">
        <w:t>ActualsDataUpdate</w:t>
      </w:r>
      <w:proofErr w:type="spellEnd"/>
      <w:r w:rsidR="00C668E6">
        <w:t xml:space="preserve"> </w:t>
      </w:r>
      <w:r w:rsidRPr="00C668E6">
        <w:t>[FTF</w:t>
      </w:r>
      <w:r>
        <w:t>]</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1743"/>
      </w:tblGrid>
      <w:tr w:rsidR="00FC6FFB"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C6FFB"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2D6C4D"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w:t>
      </w:r>
    </w:p>
    <w:p w14:paraId="28492672" w14:textId="77777777" w:rsidR="00FE5B3F" w:rsidRDefault="002D6C4D"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 restart=s</w:t>
      </w:r>
    </w:p>
    <w:p w14:paraId="1954B430" w14:textId="77777777" w:rsidR="00FE5B3F" w:rsidRDefault="00FE5B3F" w:rsidP="00FE5B3F">
      <w:pPr>
        <w:jc w:val="left"/>
      </w:pPr>
    </w:p>
    <w:p w14:paraId="619167EF" w14:textId="77777777" w:rsidR="00FE5B3F" w:rsidRDefault="002D6C4D" w:rsidP="00FE5B3F">
      <w:pPr>
        <w:jc w:val="left"/>
      </w:pPr>
      <w:hyperlink w:anchor="_Foundation_Plan_Data" w:history="1">
        <w:proofErr w:type="spellStart"/>
        <w:r w:rsidR="00FE5B3F" w:rsidRPr="008804F6">
          <w:rPr>
            <w:rStyle w:val="Hyperlink"/>
          </w:rPr>
          <w:t>pkbfdatupd</w:t>
        </w:r>
        <w:proofErr w:type="spellEnd"/>
      </w:hyperlink>
      <w:r w:rsidR="00FE5B3F">
        <w:t xml:space="preserve"> / </w:t>
      </w:r>
      <w:r w:rsidR="00FE5B3F" w:rsidRPr="002E7D32">
        <w:rPr>
          <w:i/>
        </w:rPr>
        <w:t xml:space="preserve">[FTF]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w:t>
      </w:r>
    </w:p>
    <w:p w14:paraId="224D1524" w14:textId="77777777" w:rsidR="00FE5B3F" w:rsidRDefault="002D6C4D" w:rsidP="00FE5B3F">
      <w:pPr>
        <w:jc w:val="left"/>
      </w:pPr>
      <w:hyperlink w:anchor="_Foundation_Data_Update" w:history="1">
        <w:proofErr w:type="spellStart"/>
        <w:r w:rsidR="00FE5B3F" w:rsidRPr="008804F6">
          <w:rPr>
            <w:rStyle w:val="Hyperlink"/>
          </w:rPr>
          <w:t>pkbfdatupd</w:t>
        </w:r>
        <w:proofErr w:type="spellEnd"/>
      </w:hyperlink>
      <w:r w:rsidR="00FE5B3F" w:rsidRPr="00FE5B3F">
        <w:t xml:space="preserve"> / </w:t>
      </w:r>
      <w:r w:rsidR="00FE5B3F" w:rsidRPr="002E7D32">
        <w:rPr>
          <w:i/>
        </w:rPr>
        <w:t>[FTF]</w:t>
      </w:r>
      <w:r w:rsidR="00FE5B3F" w:rsidRPr="00FE5B3F">
        <w:t xml:space="preserve">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2D6C4D"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[FTF]</w:t>
      </w:r>
      <w:r w:rsidR="00FE5B3F" w:rsidRPr="00FE5B3F">
        <w:t xml:space="preserve"> analyze=n empty=y</w:t>
      </w:r>
    </w:p>
    <w:p w14:paraId="26D47F6B" w14:textId="77777777" w:rsidR="00FE5B3F" w:rsidRDefault="002D6C4D"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77777777" w:rsidR="00D62C07" w:rsidRDefault="00C54B69" w:rsidP="00EC0E8E">
      <w:pPr>
        <w:pStyle w:val="JDAnormal"/>
        <w:jc w:val="center"/>
      </w:pPr>
      <w:r>
        <w:rPr>
          <w:noProof/>
        </w:rPr>
        <w:object w:dxaOrig="7164" w:dyaOrig="13674" w14:anchorId="50606DFF">
          <v:shape id="_x0000_i1029" type="#_x0000_t75" alt="" style="width:271.5pt;height:516pt;mso-width-percent:0;mso-height-percent:0;mso-width-percent:0;mso-height-percent:0" o:ole="">
            <v:imagedata r:id="rId30" o:title=""/>
          </v:shape>
          <o:OLEObject Type="Embed" ProgID="Visio.Drawing.11" ShapeID="_x0000_i1029" DrawAspect="Content" ObjectID="_1583084852" r:id="rId31"/>
        </w:object>
      </w:r>
    </w:p>
    <w:p w14:paraId="5343A637" w14:textId="77777777" w:rsidR="00B16EA2" w:rsidRDefault="00B16EA2" w:rsidP="00B16EA2">
      <w:pPr>
        <w:pStyle w:val="JDAnormal"/>
      </w:pPr>
      <w:r w:rsidRPr="001A185B">
        <w:rPr>
          <w:b/>
        </w:rPr>
        <w:t>Not depicted in above diagram:</w:t>
      </w:r>
      <w:r>
        <w:t xml:space="preserve"> If the staging table is empty, a FDU/FDR is not performed.  H</w:t>
      </w:r>
      <w:r w:rsidR="001A185B">
        <w:t>owever, if a restart is pending, the FDU or FDR will be restarted.</w:t>
      </w:r>
    </w:p>
    <w:p w14:paraId="288EF0F1" w14:textId="42E586DF" w:rsidR="00813845" w:rsidRDefault="0010527E" w:rsidP="00813845">
      <w:pPr>
        <w:pStyle w:val="Heading2"/>
      </w:pPr>
      <w:r>
        <w:br w:type="page"/>
      </w:r>
      <w:bookmarkStart w:id="95" w:name="_Toc509342560"/>
      <w:r w:rsidR="00813845">
        <w:lastRenderedPageBreak/>
        <w:t>Allow Client Connections</w:t>
      </w:r>
      <w:bookmarkEnd w:id="95"/>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t>AllowClientConnections</w:t>
      </w:r>
      <w:proofErr w:type="spellEnd"/>
      <w:r>
        <w:t xml:space="preserve">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Inidicates</w:t>
            </w:r>
            <w:proofErr w:type="spellEnd"/>
            <w:r>
              <w:rPr>
                <w:rFonts w:asciiTheme="minorHAnsi" w:hAnsiTheme="minorHAnsi" w:cstheme="minorHAnsi"/>
                <w:color w:val="auto"/>
                <w:sz w:val="16"/>
                <w:szCs w:val="16"/>
              </w:rPr>
              <w:t xml:space="preserve">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54C5C27" w14:textId="59F13A3C" w:rsidR="00813845" w:rsidRDefault="00813845" w:rsidP="00BB2F9B">
      <w:r>
        <w:br w:type="page"/>
      </w:r>
    </w:p>
    <w:p w14:paraId="1653EF1C" w14:textId="77777777" w:rsidR="0010527E" w:rsidRDefault="0010527E" w:rsidP="00BB2F9B"/>
    <w:p w14:paraId="3D782BA5" w14:textId="77777777" w:rsidR="00D62C07" w:rsidRDefault="00D62C07" w:rsidP="00D62C07">
      <w:pPr>
        <w:pStyle w:val="Heading2"/>
      </w:pPr>
      <w:bookmarkStart w:id="96" w:name="_Toc509342561"/>
      <w:r>
        <w:t>Archive</w:t>
      </w:r>
      <w:r w:rsidR="005A6F26">
        <w:t xml:space="preserve"> Logs</w:t>
      </w:r>
      <w:bookmarkEnd w:id="96"/>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w:t>
      </w:r>
      <w:proofErr w:type="spellStart"/>
      <w:r>
        <w:t>ArchiveLogs</w:t>
      </w:r>
      <w:proofErr w:type="spellEnd"/>
      <w:r>
        <w:t xml:space="preserve">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proofErr w:type="spellStart"/>
      <w:r>
        <w:t>ArchiveLogs</w:t>
      </w:r>
      <w:proofErr w:type="spellEnd"/>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C011830" w14:textId="77777777" w:rsidR="00FB1AF1" w:rsidRDefault="00FB1AF1" w:rsidP="00BB2F9B">
      <w:r>
        <w:br w:type="page"/>
      </w:r>
    </w:p>
    <w:p w14:paraId="79CD515F" w14:textId="0687780C" w:rsidR="0070631C" w:rsidRDefault="009C7227" w:rsidP="0070631C">
      <w:pPr>
        <w:pStyle w:val="Heading2"/>
      </w:pPr>
      <w:bookmarkStart w:id="97" w:name="_Toc509342562"/>
      <w:r>
        <w:lastRenderedPageBreak/>
        <w:t>Cube Purge Aged</w:t>
      </w:r>
      <w:r w:rsidR="0070631C">
        <w:t xml:space="preserve"> Data</w:t>
      </w:r>
      <w:bookmarkEnd w:id="97"/>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proofErr w:type="spellStart"/>
      <w:r w:rsidR="009C7227">
        <w:t>CubePurgeAged</w:t>
      </w:r>
      <w:r>
        <w:t>Data</w:t>
      </w:r>
      <w:proofErr w:type="spellEnd"/>
      <w:r>
        <w:t xml:space="preserve"> [user]</w:t>
      </w:r>
      <w:r w:rsidRPr="00FF400B">
        <w:t xml:space="preserve"> [quartz </w:t>
      </w:r>
      <w:proofErr w:type="spellStart"/>
      <w:r w:rsidRPr="00FF400B">
        <w:t>db</w:t>
      </w:r>
      <w:proofErr w:type="spellEnd"/>
      <w:r w:rsidRPr="00FF400B">
        <w:t>]</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2D6C4D" w:rsidP="0070631C">
      <w:hyperlink w:anchor="_Quartz_Data_Remove" w:history="1">
        <w:proofErr w:type="spellStart"/>
        <w:r w:rsidR="0070631C" w:rsidRPr="00142F7D">
          <w:rPr>
            <w:rStyle w:val="Hyperlink"/>
          </w:rPr>
          <w:t>cimdatrm</w:t>
        </w:r>
        <w:proofErr w:type="spellEnd"/>
      </w:hyperlink>
      <w:r w:rsidR="0070631C">
        <w:t xml:space="preserve"> </w:t>
      </w:r>
      <w:r w:rsidR="0070631C" w:rsidRPr="0070631C">
        <w:t xml:space="preserve">/ </w:t>
      </w:r>
      <w:r w:rsidR="0070631C" w:rsidRPr="0070631C">
        <w:rPr>
          <w:i/>
        </w:rPr>
        <w:t>[</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w:t>
      </w:r>
    </w:p>
    <w:p w14:paraId="684E08EF" w14:textId="4BA3B429" w:rsidR="0070631C" w:rsidRDefault="002D6C4D" w:rsidP="0070631C">
      <w:hyperlink w:anchor="_Quartz_Sync_Foundation" w:history="1">
        <w:proofErr w:type="spellStart"/>
        <w:r w:rsidR="0070631C" w:rsidRPr="00142F7D">
          <w:rPr>
            <w:rStyle w:val="Hyperlink"/>
          </w:rPr>
          <w:t>cimdatrm</w:t>
        </w:r>
        <w:proofErr w:type="spellEnd"/>
      </w:hyperlink>
      <w:r w:rsidR="0070631C">
        <w:t xml:space="preserve"> / </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0" type="#_x0000_t75" alt="" style="width:126pt;height:206.25pt;mso-width-percent:0;mso-height-percent:0;mso-width-percent:0;mso-height-percent:0" o:ole="">
            <v:imagedata r:id="rId32" o:title=""/>
          </v:shape>
          <o:OLEObject Type="Embed" ProgID="Visio.Drawing.11" ShapeID="_x0000_i1030" DrawAspect="Content" ObjectID="_1583084853" r:id="rId33"/>
        </w:object>
      </w:r>
    </w:p>
    <w:p w14:paraId="1BDA2FA6" w14:textId="77777777" w:rsidR="0070631C" w:rsidRDefault="0070631C" w:rsidP="00845220">
      <w:r>
        <w:br w:type="page"/>
      </w:r>
    </w:p>
    <w:p w14:paraId="2109B1F8" w14:textId="0E422D8D" w:rsidR="00142F7D" w:rsidRDefault="00142F7D" w:rsidP="0070631C">
      <w:pPr>
        <w:pStyle w:val="Heading2"/>
      </w:pPr>
      <w:bookmarkStart w:id="98" w:name="_Toc509342563"/>
      <w:r>
        <w:lastRenderedPageBreak/>
        <w:t>Cube Remove Data</w:t>
      </w:r>
      <w:bookmarkEnd w:id="98"/>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proofErr w:type="spellStart"/>
      <w:r>
        <w:t>CubeRemoveData</w:t>
      </w:r>
      <w:proofErr w:type="spellEnd"/>
      <w:r>
        <w:t xml:space="preserve"> [user]</w:t>
      </w:r>
      <w:r w:rsidRPr="00FF400B">
        <w:t xml:space="preserve"> [quartz </w:t>
      </w:r>
      <w:proofErr w:type="spellStart"/>
      <w:r w:rsidRPr="00FF400B">
        <w:t>db</w:t>
      </w:r>
      <w:proofErr w:type="spellEnd"/>
      <w:r w:rsidRPr="00FF400B">
        <w:t>]</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2D6C4D" w:rsidP="00142F7D">
      <w:hyperlink w:anchor="_Quartz_Data_Remove" w:history="1">
        <w:proofErr w:type="spellStart"/>
        <w:r w:rsidR="00142F7D" w:rsidRPr="00142F7D">
          <w:rPr>
            <w:rStyle w:val="Hyperlink"/>
          </w:rPr>
          <w:t>cimdatrm</w:t>
        </w:r>
        <w:proofErr w:type="spell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w:t>
      </w:r>
    </w:p>
    <w:p w14:paraId="274C0964" w14:textId="77777777" w:rsidR="00142F7D" w:rsidRDefault="002D6C4D" w:rsidP="00142F7D">
      <w:hyperlink w:anchor="_Quartz_Sync_Foundation" w:history="1">
        <w:proofErr w:type="spellStart"/>
        <w:r w:rsidR="00142F7D" w:rsidRPr="00142F7D">
          <w:rPr>
            <w:rStyle w:val="Hyperlink"/>
          </w:rPr>
          <w:t>cimdatrm</w:t>
        </w:r>
        <w:proofErr w:type="spell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1" type="#_x0000_t75" alt="" style="width:126pt;height:206.25pt;mso-width-percent:0;mso-height-percent:0;mso-width-percent:0;mso-height-percent:0" o:ole="">
            <v:imagedata r:id="rId32" o:title=""/>
          </v:shape>
          <o:OLEObject Type="Embed" ProgID="Visio.Drawing.11" ShapeID="_x0000_i1031" DrawAspect="Content" ObjectID="_1583084854" r:id="rId34"/>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99" w:name="_Toc509342564"/>
      <w:r>
        <w:lastRenderedPageBreak/>
        <w:t>Cube</w:t>
      </w:r>
      <w:r w:rsidR="005A6F26">
        <w:t xml:space="preserve"> Sync</w:t>
      </w:r>
      <w:bookmarkEnd w:id="99"/>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proofErr w:type="spellStart"/>
      <w:r>
        <w:t>CubeSync</w:t>
      </w:r>
      <w:proofErr w:type="spellEnd"/>
      <w:r>
        <w:t xml:space="preserve"> </w:t>
      </w:r>
      <w:r w:rsidR="00A3107D">
        <w:t>[user]</w:t>
      </w:r>
      <w:r w:rsidRPr="00FF400B">
        <w:t xml:space="preserve"> [quartz </w:t>
      </w:r>
      <w:proofErr w:type="spellStart"/>
      <w:r w:rsidRPr="00FF400B">
        <w:t>db</w:t>
      </w:r>
      <w:proofErr w:type="spellEnd"/>
      <w:r w:rsidRPr="00FF400B">
        <w:t>]</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2D6C4D"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8804F6" w:rsidRPr="008804F6">
        <w:t xml:space="preserve">type=structure </w:t>
      </w:r>
    </w:p>
    <w:p w14:paraId="76418333" w14:textId="77777777" w:rsidR="008804F6" w:rsidRDefault="002D6C4D"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type=structure restart=y</w:t>
      </w:r>
    </w:p>
    <w:p w14:paraId="4A5336C9" w14:textId="77777777" w:rsidR="008804F6" w:rsidRDefault="008804F6" w:rsidP="008804F6"/>
    <w:p w14:paraId="75698F37" w14:textId="77777777" w:rsidR="008804F6" w:rsidRDefault="002D6C4D"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 xml:space="preserve">type=data </w:t>
      </w:r>
    </w:p>
    <w:p w14:paraId="6DA814C8" w14:textId="77777777" w:rsidR="008804F6" w:rsidRDefault="002D6C4D"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2" type="#_x0000_t75" alt="" style="width:233.25pt;height:314.25pt;mso-width-percent:0;mso-height-percent:0;mso-width-percent:0;mso-height-percent:0" o:ole="">
            <v:imagedata r:id="rId35" o:title=""/>
          </v:shape>
          <o:OLEObject Type="Embed" ProgID="Visio.Drawing.11" ShapeID="_x0000_i1032" DrawAspect="Content" ObjectID="_1583084855" r:id="rId36"/>
        </w:object>
      </w:r>
    </w:p>
    <w:p w14:paraId="15F5F043" w14:textId="77777777" w:rsidR="00FB1AF1" w:rsidRDefault="00FB1AF1" w:rsidP="00BB2F9B">
      <w:r>
        <w:br w:type="page"/>
      </w:r>
    </w:p>
    <w:p w14:paraId="5DCAD021" w14:textId="489F6784" w:rsidR="00CA6690" w:rsidRDefault="00CA6690" w:rsidP="008F641E">
      <w:pPr>
        <w:pStyle w:val="Heading2"/>
      </w:pPr>
      <w:bookmarkStart w:id="100" w:name="_Foundation_Actuals_Data"/>
      <w:bookmarkStart w:id="101" w:name="_FDE_Data_Update"/>
      <w:bookmarkStart w:id="102" w:name="_Toc509342565"/>
      <w:bookmarkEnd w:id="100"/>
      <w:bookmarkEnd w:id="101"/>
      <w:r>
        <w:lastRenderedPageBreak/>
        <w:t>EKB Cleanup</w:t>
      </w:r>
      <w:bookmarkEnd w:id="102"/>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proofErr w:type="spellStart"/>
      <w:r w:rsidR="00866F6C">
        <w:t>EKBCleanup</w:t>
      </w:r>
      <w:proofErr w:type="spellEnd"/>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1EDDA2BF" w:rsidR="00CA6690" w:rsidRPr="00BA47BD" w:rsidRDefault="002D6C4D" w:rsidP="00CA6690">
      <w:hyperlink w:anchor="_FDU_Transaction_History" w:history="1">
        <w:proofErr w:type="spellStart"/>
        <w:r w:rsidR="00CA6690" w:rsidRPr="000E2F33">
          <w:rPr>
            <w:rStyle w:val="Hyperlink"/>
          </w:rPr>
          <w:t>pkbfdutrans</w:t>
        </w:r>
        <w:proofErr w:type="spellEnd"/>
      </w:hyperlink>
      <w:r w:rsidR="00CA6690">
        <w:t xml:space="preserve"> / delete </w:t>
      </w:r>
      <w:proofErr w:type="spellStart"/>
      <w:r w:rsidR="00CA6690">
        <w:t>confirmdelete</w:t>
      </w:r>
      <w:proofErr w:type="spellEnd"/>
      <w:r w:rsidR="00CA6690">
        <w:t>=n</w:t>
      </w:r>
    </w:p>
    <w:p w14:paraId="6F787ABB" w14:textId="77777777" w:rsidR="00CA6690" w:rsidRDefault="00CA6690">
      <w:pPr>
        <w:jc w:val="left"/>
        <w:rPr>
          <w:rFonts w:cs="Arial"/>
          <w:b/>
          <w:bCs/>
          <w:iCs/>
          <w:color w:val="005596"/>
          <w:sz w:val="28"/>
          <w:szCs w:val="28"/>
        </w:rPr>
      </w:pPr>
      <w:r>
        <w:br w:type="page"/>
      </w:r>
    </w:p>
    <w:p w14:paraId="170F03EC" w14:textId="5A2F9BCA" w:rsidR="008F641E" w:rsidRDefault="008F641E" w:rsidP="008F641E">
      <w:pPr>
        <w:pStyle w:val="Heading2"/>
      </w:pPr>
      <w:bookmarkStart w:id="103" w:name="_Toc509342566"/>
      <w:r>
        <w:lastRenderedPageBreak/>
        <w:t>FDE Data Update</w:t>
      </w:r>
      <w:bookmarkEnd w:id="103"/>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proofErr w:type="spellStart"/>
        <w:r w:rsidRPr="008F641E">
          <w:rPr>
            <w:rStyle w:val="Hyperlink"/>
          </w:rPr>
          <w:t>CopyFactData</w:t>
        </w:r>
        <w:proofErr w:type="spellEnd"/>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proofErr w:type="spellStart"/>
      <w:r>
        <w:t>FDEDataUpdate</w:t>
      </w:r>
      <w:proofErr w:type="spellEnd"/>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3" type="#_x0000_t75" alt="" style="width:111.75pt;height:171.75pt;mso-width-percent:0;mso-height-percent:0;mso-width-percent:0;mso-height-percent:0" o:ole="">
            <v:imagedata r:id="rId37" o:title=""/>
          </v:shape>
          <o:OLEObject Type="Embed" ProgID="Visio.Drawing.11" ShapeID="_x0000_i1033" DrawAspect="Content" ObjectID="_1583084856" r:id="rId38"/>
        </w:object>
      </w:r>
    </w:p>
    <w:p w14:paraId="10F915A2" w14:textId="77777777" w:rsidR="008F641E" w:rsidRDefault="008F641E" w:rsidP="008F641E">
      <w:r>
        <w:br w:type="page"/>
      </w:r>
    </w:p>
    <w:p w14:paraId="3EBFA777" w14:textId="77777777" w:rsidR="00991FCE" w:rsidRDefault="00991FCE" w:rsidP="00991FCE">
      <w:pPr>
        <w:pStyle w:val="Heading2"/>
      </w:pPr>
      <w:bookmarkStart w:id="104" w:name="_FDE_Stage_Fact"/>
      <w:bookmarkStart w:id="105" w:name="_Toc509342567"/>
      <w:bookmarkEnd w:id="104"/>
      <w:r>
        <w:lastRenderedPageBreak/>
        <w:t>FDE Stage Fact Data</w:t>
      </w:r>
      <w:bookmarkEnd w:id="105"/>
    </w:p>
    <w:p w14:paraId="5988623C" w14:textId="77777777" w:rsidR="00991FCE" w:rsidRDefault="00991FCE" w:rsidP="00991FCE">
      <w:pPr>
        <w:rPr>
          <w:rFonts w:cs="Arial"/>
        </w:rPr>
      </w:pPr>
      <w:r w:rsidRPr="00962735">
        <w:rPr>
          <w:rFonts w:cs="Arial"/>
          <w:b/>
        </w:rPr>
        <w:t>Mid-Tier</w:t>
      </w:r>
      <w:r>
        <w:rPr>
          <w:rFonts w:cs="Arial"/>
        </w:rPr>
        <w:t>: Primary only</w:t>
      </w:r>
      <w:bookmarkStart w:id="106" w:name="_GoBack"/>
      <w:bookmarkEnd w:id="106"/>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proofErr w:type="spellStart"/>
      <w:r>
        <w:t>FDEStageFactData</w:t>
      </w:r>
      <w:proofErr w:type="spellEnd"/>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4" type="#_x0000_t75" alt="" style="width:156pt;height:171.75pt;mso-width-percent:0;mso-height-percent:0;mso-width-percent:0;mso-height-percent:0" o:ole="">
            <v:imagedata r:id="rId39" o:title=""/>
          </v:shape>
          <o:OLEObject Type="Embed" ProgID="Visio.Drawing.11" ShapeID="_x0000_i1034" DrawAspect="Content" ObjectID="_1583084857" r:id="rId40"/>
        </w:object>
      </w:r>
    </w:p>
    <w:p w14:paraId="719FEFD5" w14:textId="77777777" w:rsidR="00991FCE" w:rsidRDefault="00991FCE" w:rsidP="00991FCE">
      <w:r>
        <w:br w:type="page"/>
      </w:r>
    </w:p>
    <w:p w14:paraId="1FC0A602" w14:textId="77777777" w:rsidR="00D62C07" w:rsidRDefault="00D62C07" w:rsidP="00D62C07">
      <w:pPr>
        <w:pStyle w:val="Heading2"/>
      </w:pPr>
      <w:bookmarkStart w:id="107" w:name="_Toc509342568"/>
      <w:r>
        <w:lastRenderedPageBreak/>
        <w:t>F</w:t>
      </w:r>
      <w:r w:rsidR="005A6F26">
        <w:t>oundation Actuals Data Update</w:t>
      </w:r>
      <w:bookmarkEnd w:id="107"/>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proofErr w:type="spellStart"/>
      <w:r>
        <w:t>FoundationActualsDataUpdate</w:t>
      </w:r>
      <w:proofErr w:type="spellEnd"/>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77777777" w:rsidR="00D62C07" w:rsidRDefault="00C54B69" w:rsidP="00BB1638">
      <w:pPr>
        <w:pStyle w:val="JDAnormal"/>
        <w:jc w:val="center"/>
        <w:rPr>
          <w:rFonts w:ascii="Arial" w:hAnsi="Arial" w:cs="Arial"/>
          <w:sz w:val="20"/>
          <w:szCs w:val="20"/>
        </w:rPr>
      </w:pPr>
      <w:r>
        <w:rPr>
          <w:noProof/>
        </w:rPr>
        <w:object w:dxaOrig="2996" w:dyaOrig="4584" w14:anchorId="48B4AC45">
          <v:shape id="_x0000_i1035" type="#_x0000_t75" alt="" style="width:111.75pt;height:171.75pt;mso-width-percent:0;mso-height-percent:0;mso-width-percent:0;mso-height-percent:0" o:ole="">
            <v:imagedata r:id="rId41" o:title=""/>
          </v:shape>
          <o:OLEObject Type="Embed" ProgID="Visio.Drawing.11" ShapeID="_x0000_i1035" DrawAspect="Content" ObjectID="_1583084858" r:id="rId42"/>
        </w:object>
      </w:r>
    </w:p>
    <w:p w14:paraId="50823E12" w14:textId="77777777" w:rsidR="00BB1638" w:rsidRDefault="00BB1638" w:rsidP="00BB2F9B">
      <w:r>
        <w:br w:type="page"/>
      </w:r>
    </w:p>
    <w:p w14:paraId="2F940EC8" w14:textId="77777777" w:rsidR="00D62C07" w:rsidRDefault="00D62C07" w:rsidP="00D62C07">
      <w:pPr>
        <w:pStyle w:val="Heading2"/>
      </w:pPr>
      <w:bookmarkStart w:id="108" w:name="_Foundation_Plan_Data"/>
      <w:bookmarkStart w:id="109" w:name="_Toc509342569"/>
      <w:bookmarkEnd w:id="108"/>
      <w:r>
        <w:lastRenderedPageBreak/>
        <w:t>Foundation</w:t>
      </w:r>
      <w:r w:rsidR="005A6F26">
        <w:t xml:space="preserve"> </w:t>
      </w:r>
      <w:r>
        <w:t>Plan</w:t>
      </w:r>
      <w:r w:rsidR="005A6F26">
        <w:t xml:space="preserve"> </w:t>
      </w:r>
      <w:r>
        <w:t>Data</w:t>
      </w:r>
      <w:r w:rsidR="005A6F26">
        <w:t xml:space="preserve"> Update</w:t>
      </w:r>
      <w:bookmarkEnd w:id="109"/>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proofErr w:type="spellStart"/>
      <w:r>
        <w:t>FoundationPlanDataUpdate</w:t>
      </w:r>
      <w:proofErr w:type="spellEnd"/>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77777777" w:rsidR="00D62C07" w:rsidRDefault="00C54B69" w:rsidP="00CB5963">
      <w:pPr>
        <w:pStyle w:val="JDAnormal"/>
        <w:jc w:val="center"/>
        <w:rPr>
          <w:rFonts w:ascii="Arial" w:hAnsi="Arial" w:cs="Arial"/>
          <w:sz w:val="20"/>
          <w:szCs w:val="20"/>
        </w:rPr>
      </w:pPr>
      <w:r>
        <w:rPr>
          <w:noProof/>
        </w:rPr>
        <w:object w:dxaOrig="2996" w:dyaOrig="4584" w14:anchorId="29236298">
          <v:shape id="_x0000_i1036" type="#_x0000_t75" alt="" style="width:111.75pt;height:171.75pt;mso-width-percent:0;mso-height-percent:0;mso-width-percent:0;mso-height-percent:0" o:ole="">
            <v:imagedata r:id="rId37" o:title=""/>
          </v:shape>
          <o:OLEObject Type="Embed" ProgID="Visio.Drawing.11" ShapeID="_x0000_i1036" DrawAspect="Content" ObjectID="_1583084859" r:id="rId43"/>
        </w:object>
      </w:r>
    </w:p>
    <w:p w14:paraId="48C357BA" w14:textId="77777777" w:rsidR="00CB5963" w:rsidRDefault="00CB5963" w:rsidP="00BB2F9B">
      <w:r>
        <w:br w:type="page"/>
      </w:r>
    </w:p>
    <w:p w14:paraId="0E589F2A" w14:textId="44FFC491" w:rsidR="00375BCE" w:rsidRDefault="00375BCE" w:rsidP="00375BCE">
      <w:pPr>
        <w:pStyle w:val="Heading2"/>
      </w:pPr>
      <w:bookmarkStart w:id="110" w:name="_Foundation_Set_Time"/>
      <w:bookmarkStart w:id="111" w:name="_Toc509342570"/>
      <w:bookmarkEnd w:id="110"/>
      <w:r>
        <w:lastRenderedPageBreak/>
        <w:t>Foundation Purge Aged Data</w:t>
      </w:r>
      <w:bookmarkEnd w:id="111"/>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proofErr w:type="spellStart"/>
      <w:r>
        <w:t>FoundationPurgeAgedData</w:t>
      </w:r>
      <w:proofErr w:type="spellEnd"/>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2D6C4D" w:rsidP="00375BCE">
      <w:hyperlink w:anchor="_Foundation_Data_Remove" w:history="1">
        <w:proofErr w:type="spellStart"/>
        <w:r w:rsidR="00375BCE" w:rsidRPr="00375BCE">
          <w:rPr>
            <w:rStyle w:val="Hyperlink"/>
          </w:rPr>
          <w:t>pkbfdatrm</w:t>
        </w:r>
        <w:proofErr w:type="spellEnd"/>
      </w:hyperlink>
      <w:r w:rsidR="00375BCE" w:rsidRPr="00375BCE">
        <w:t xml:space="preserve"> / type=FACTTABLES empty=n</w:t>
      </w:r>
    </w:p>
    <w:p w14:paraId="1F5CFB55" w14:textId="55F3A587" w:rsidR="00375BCE" w:rsidRDefault="002D6C4D" w:rsidP="00375BCE">
      <w:hyperlink w:anchor="_Foundation_Data_Remove" w:history="1">
        <w:proofErr w:type="spellStart"/>
        <w:r w:rsidR="00375BCE" w:rsidRPr="00375BCE">
          <w:rPr>
            <w:rStyle w:val="Hyperlink"/>
          </w:rPr>
          <w:t>pkbfdatrm</w:t>
        </w:r>
        <w:proofErr w:type="spellEnd"/>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7" type="#_x0000_t75" alt="" style="width:126.75pt;height:213.75pt;mso-width-percent:0;mso-height-percent:0;mso-width-percent:0;mso-height-percent:0" o:ole="">
            <v:imagedata r:id="rId44" o:title=""/>
          </v:shape>
          <o:OLEObject Type="Embed" ProgID="Visio.Drawing.11" ShapeID="_x0000_i1037" DrawAspect="Content" ObjectID="_1583084860" r:id="rId45"/>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12" w:name="_Toc509342571"/>
      <w:r>
        <w:lastRenderedPageBreak/>
        <w:t>Foundation</w:t>
      </w:r>
      <w:r w:rsidR="005A6F26">
        <w:t xml:space="preserve"> </w:t>
      </w:r>
      <w:r>
        <w:t>Set</w:t>
      </w:r>
      <w:r w:rsidR="005A6F26">
        <w:t xml:space="preserve"> Time</w:t>
      </w:r>
      <w:bookmarkEnd w:id="112"/>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proofErr w:type="spellStart"/>
      <w:r>
        <w:t>FoundationSetTime</w:t>
      </w:r>
      <w:proofErr w:type="spellEnd"/>
      <w:r>
        <w:t xml:space="preserv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proofErr w:type="spellStart"/>
              <w:r w:rsidR="00E47842" w:rsidRPr="001E2D34">
                <w:rPr>
                  <w:rStyle w:val="Hyperlink"/>
                  <w:rFonts w:asciiTheme="minorHAnsi" w:hAnsiTheme="minorHAnsi" w:cstheme="minorHAnsi"/>
                  <w:sz w:val="16"/>
                  <w:szCs w:val="16"/>
                </w:rPr>
                <w:t>LatestFactDataTime</w:t>
              </w:r>
              <w:proofErr w:type="spellEnd"/>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2D6C4D" w:rsidP="002E7D32">
      <w:pPr>
        <w:rPr>
          <w:i/>
        </w:rPr>
      </w:pPr>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6C0C23">
        <w:rPr>
          <w:i/>
        </w:rPr>
        <w:t>%DEFAULTINCREMENT%</w:t>
      </w:r>
    </w:p>
    <w:p w14:paraId="25FE1CFE" w14:textId="77777777" w:rsidR="002E7D32" w:rsidRDefault="002D6C4D" w:rsidP="002E7D32">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2D6C4D" w:rsidP="002E7D32">
      <w:hyperlink w:anchor="_Foundation_Set_Time" w:history="1">
        <w:proofErr w:type="spellStart"/>
        <w:r w:rsidR="002E7D32" w:rsidRPr="00F3140D">
          <w:rPr>
            <w:rStyle w:val="Hyperlink"/>
          </w:rPr>
          <w:t>pkbfstrstime</w:t>
        </w:r>
        <w:proofErr w:type="spellEnd"/>
      </w:hyperlink>
      <w:r w:rsidR="002E7D32">
        <w:t xml:space="preserve"> / </w:t>
      </w:r>
      <w:r w:rsidR="002E7D32" w:rsidRPr="002E7D32">
        <w:rPr>
          <w:i/>
        </w:rPr>
        <w:t>[increment | calendar member id]</w:t>
      </w:r>
    </w:p>
    <w:p w14:paraId="5077C00C" w14:textId="77777777" w:rsidR="002E7D32" w:rsidRPr="00BA47BD" w:rsidRDefault="002D6C4D" w:rsidP="002E7D32">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38" type="#_x0000_t75" alt="" style="width:126pt;height:267.75pt;mso-width-percent:0;mso-height-percent:0;mso-width-percent:0;mso-height-percent:0" o:ole="">
            <v:imagedata r:id="rId46" o:title=""/>
          </v:shape>
          <o:OLEObject Type="Embed" ProgID="Visio.Drawing.15" ShapeID="_x0000_i1038" DrawAspect="Content" ObjectID="_1583084861" r:id="rId47"/>
        </w:object>
      </w:r>
    </w:p>
    <w:p w14:paraId="1E9833CC" w14:textId="77777777" w:rsidR="00712F25" w:rsidRDefault="00712F25" w:rsidP="00BB2F9B">
      <w:r>
        <w:br w:type="page"/>
      </w:r>
    </w:p>
    <w:p w14:paraId="5007D966" w14:textId="77777777" w:rsidR="00874A8B" w:rsidRDefault="00874A8B" w:rsidP="00874A8B">
      <w:pPr>
        <w:pStyle w:val="Heading2"/>
      </w:pPr>
      <w:bookmarkStart w:id="113" w:name="_Global_Variables"/>
      <w:bookmarkStart w:id="114" w:name="_Foundation_Structure_Update"/>
      <w:bookmarkStart w:id="115" w:name="_Toc509342572"/>
      <w:bookmarkEnd w:id="113"/>
      <w:bookmarkEnd w:id="114"/>
      <w:r>
        <w:lastRenderedPageBreak/>
        <w:t>Foundation Structure Update</w:t>
      </w:r>
      <w:bookmarkEnd w:id="115"/>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proofErr w:type="spellStart"/>
      <w:r>
        <w:t>FoundationStructureUpdate</w:t>
      </w:r>
      <w:proofErr w:type="spellEnd"/>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2D6C4D" w:rsidP="002E51B4">
      <w:hyperlink w:anchor="_Global_Variables" w:history="1">
        <w:proofErr w:type="spellStart"/>
        <w:r w:rsidR="002E51B4" w:rsidRPr="00F3140D">
          <w:rPr>
            <w:rStyle w:val="Hyperlink"/>
          </w:rPr>
          <w:t>pkbfstrupd</w:t>
        </w:r>
        <w:proofErr w:type="spellEnd"/>
      </w:hyperlink>
      <w:r w:rsidR="002E51B4" w:rsidRPr="002E51B4">
        <w:t xml:space="preserve"> /</w:t>
      </w:r>
    </w:p>
    <w:p w14:paraId="5E28E89A" w14:textId="77777777" w:rsidR="002E51B4" w:rsidRPr="00BA47BD" w:rsidRDefault="002D6C4D" w:rsidP="002E51B4">
      <w:hyperlink w:anchor="_Global_Variables" w:history="1">
        <w:proofErr w:type="spellStart"/>
        <w:r w:rsidR="002E51B4" w:rsidRPr="00F3140D">
          <w:rPr>
            <w:rStyle w:val="Hyperlink"/>
          </w:rPr>
          <w:t>pkbfstrupd</w:t>
        </w:r>
        <w:proofErr w:type="spellEnd"/>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39" type="#_x0000_t75" alt="" style="width:128.25pt;height:3in;mso-width-percent:0;mso-height-percent:0;mso-width-percent:0;mso-height-percent:0" o:ole="">
            <v:imagedata r:id="rId48" o:title=""/>
          </v:shape>
          <o:OLEObject Type="Embed" ProgID="Visio.Drawing.11" ShapeID="_x0000_i1039" DrawAspect="Content" ObjectID="_1583084862" r:id="rId49"/>
        </w:object>
      </w:r>
    </w:p>
    <w:p w14:paraId="4121F853" w14:textId="77777777" w:rsidR="00874A8B" w:rsidRDefault="00874A8B">
      <w:pPr>
        <w:jc w:val="left"/>
        <w:rPr>
          <w:rFonts w:cs="Arial"/>
          <w:b/>
          <w:bCs/>
          <w:iCs/>
          <w:color w:val="005596"/>
          <w:sz w:val="28"/>
          <w:szCs w:val="28"/>
        </w:rPr>
      </w:pPr>
      <w:r>
        <w:br w:type="page"/>
      </w:r>
    </w:p>
    <w:p w14:paraId="4F405D92" w14:textId="77777777" w:rsidR="00D62C07" w:rsidRDefault="00D62C07" w:rsidP="00D62C07">
      <w:pPr>
        <w:pStyle w:val="Heading2"/>
      </w:pPr>
      <w:bookmarkStart w:id="116" w:name="_Global_Variables_1"/>
      <w:bookmarkStart w:id="117" w:name="_Toc509342573"/>
      <w:bookmarkEnd w:id="116"/>
      <w:r>
        <w:lastRenderedPageBreak/>
        <w:t>G</w:t>
      </w:r>
      <w:r w:rsidR="005A6F26">
        <w:t>lobal Variables</w:t>
      </w:r>
      <w:bookmarkEnd w:id="117"/>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proofErr w:type="spellStart"/>
      <w:r>
        <w:t>GlobalVariables</w:t>
      </w:r>
      <w:proofErr w:type="spellEnd"/>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77777777" w:rsidR="00B61D37" w:rsidRPr="0080426D" w:rsidRDefault="00B61D37" w:rsidP="00B61D37">
      <w:r>
        <w:rPr>
          <w:b/>
        </w:rPr>
        <w:t>Global Variables</w:t>
      </w:r>
      <w:r>
        <w:t>:</w:t>
      </w:r>
    </w:p>
    <w:p w14:paraId="27C61FF8" w14:textId="77777777" w:rsidR="00B61D37" w:rsidRPr="00B61D37" w:rsidRDefault="00B61D37"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77777777"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r w:rsidR="00631DAB" w:rsidRPr="00631DAB" w14:paraId="309C751F" w14:textId="77777777" w:rsidTr="00631DAB">
        <w:trPr>
          <w:jc w:val="center"/>
        </w:trPr>
        <w:tc>
          <w:tcPr>
            <w:tcW w:w="0" w:type="auto"/>
            <w:vAlign w:val="center"/>
          </w:tcPr>
          <w:p w14:paraId="782906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58FB0284"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proofErr w:type="spellStart"/>
            <w:r w:rsidRPr="00631DAB">
              <w:rPr>
                <w:rFonts w:asciiTheme="minorHAnsi" w:hAnsiTheme="minorHAnsi" w:cstheme="minorHAnsi"/>
                <w:color w:val="auto"/>
                <w:sz w:val="16"/>
                <w:szCs w:val="16"/>
              </w:rPr>
              <w:t>ext</w:t>
            </w:r>
            <w:proofErr w:type="spellEnd"/>
          </w:p>
        </w:tc>
      </w:tr>
    </w:tbl>
    <w:p w14:paraId="7D45E0B4" w14:textId="77777777" w:rsidR="00E9156E" w:rsidRDefault="00E9156E" w:rsidP="00E9156E"/>
    <w:tbl>
      <w:tblPr>
        <w:tblStyle w:val="TableGrid"/>
        <w:tblW w:w="0" w:type="auto"/>
        <w:jc w:val="center"/>
        <w:tblLook w:val="04A0" w:firstRow="1" w:lastRow="0" w:firstColumn="1" w:lastColumn="0" w:noHBand="0" w:noVBand="1"/>
      </w:tblPr>
      <w:tblGrid>
        <w:gridCol w:w="1462"/>
        <w:gridCol w:w="1122"/>
      </w:tblGrid>
      <w:tr w:rsidR="00E9156E" w:rsidRPr="00631DAB" w14:paraId="7804832C" w14:textId="77777777" w:rsidTr="00BB2F9B">
        <w:trPr>
          <w:jc w:val="center"/>
        </w:trPr>
        <w:tc>
          <w:tcPr>
            <w:tcW w:w="0" w:type="auto"/>
            <w:gridSpan w:val="2"/>
            <w:shd w:val="clear" w:color="auto" w:fill="005596" w:themeFill="text2"/>
            <w:vAlign w:val="center"/>
          </w:tcPr>
          <w:p w14:paraId="7CCA4D4D"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E9156E" w:rsidRPr="00631DAB" w14:paraId="5D1F3D3D" w14:textId="77777777" w:rsidTr="00BB2F9B">
        <w:trPr>
          <w:jc w:val="center"/>
        </w:trPr>
        <w:tc>
          <w:tcPr>
            <w:tcW w:w="0" w:type="auto"/>
            <w:shd w:val="clear" w:color="auto" w:fill="005596" w:themeFill="text2"/>
            <w:vAlign w:val="center"/>
          </w:tcPr>
          <w:p w14:paraId="60292718"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5CDA427"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604081EA" w14:textId="77777777" w:rsidTr="00BB2F9B">
        <w:trPr>
          <w:jc w:val="center"/>
        </w:trPr>
        <w:tc>
          <w:tcPr>
            <w:tcW w:w="0" w:type="auto"/>
            <w:vAlign w:val="center"/>
          </w:tcPr>
          <w:p w14:paraId="127D3B88" w14:textId="77777777" w:rsidR="00E9156E" w:rsidRPr="00631DAB" w:rsidRDefault="00E9156E" w:rsidP="00BB2F9B">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6961993C"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proofErr w:type="spellStart"/>
            <w:r w:rsidRPr="00E9156E">
              <w:rPr>
                <w:rFonts w:asciiTheme="minorHAnsi" w:hAnsiTheme="minorHAnsi" w:cstheme="minorHAnsi"/>
                <w:color w:val="auto"/>
                <w:sz w:val="16"/>
                <w:szCs w:val="16"/>
              </w:rPr>
              <w:t>epdev</w:t>
            </w:r>
            <w:proofErr w:type="spellEnd"/>
          </w:p>
        </w:tc>
      </w:tr>
      <w:tr w:rsidR="00E9156E" w:rsidRPr="00631DAB" w14:paraId="6350AC5E" w14:textId="77777777" w:rsidTr="00BB2F9B">
        <w:trPr>
          <w:jc w:val="center"/>
        </w:trPr>
        <w:tc>
          <w:tcPr>
            <w:tcW w:w="0" w:type="auto"/>
            <w:vAlign w:val="center"/>
          </w:tcPr>
          <w:p w14:paraId="25C4D629" w14:textId="77777777" w:rsidR="00E9156E" w:rsidRPr="00631DAB" w:rsidRDefault="00E9156E" w:rsidP="00BB2F9B">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0B58A8CE"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ekbf</w:t>
            </w:r>
            <w:proofErr w:type="spellEnd"/>
          </w:p>
        </w:tc>
      </w:tr>
    </w:tbl>
    <w:p w14:paraId="28F18192"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77777777"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 or secondary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w:t>
            </w:r>
            <w:proofErr w:type="gramStart"/>
            <w:r w:rsidRPr="00E9156E">
              <w:rPr>
                <w:rFonts w:asciiTheme="minorHAnsi" w:hAnsiTheme="minorHAnsi" w:cstheme="minorHAnsi"/>
                <w:color w:val="auto"/>
                <w:sz w:val="16"/>
                <w:szCs w:val="16"/>
              </w:rPr>
              <w:t>1,JDABIClonedServer</w:t>
            </w:r>
            <w:proofErr w:type="gramEnd"/>
            <w:r w:rsidRPr="00E9156E">
              <w:rPr>
                <w:rFonts w:asciiTheme="minorHAnsi" w:hAnsiTheme="minorHAnsi" w:cstheme="minorHAnsi"/>
                <w:color w:val="auto"/>
                <w:sz w:val="16"/>
                <w:szCs w:val="16"/>
              </w:rPr>
              <w:t>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proofErr w:type="spellStart"/>
            <w:r w:rsidRPr="004C02CE">
              <w:rPr>
                <w:rFonts w:asciiTheme="minorHAnsi" w:hAnsiTheme="minorHAnsi" w:cstheme="minorHAnsi"/>
                <w:color w:val="auto"/>
                <w:sz w:val="16"/>
                <w:szCs w:val="16"/>
              </w:rPr>
              <w:t>EPPlan</w:t>
            </w:r>
            <w:proofErr w:type="spellEnd"/>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086"/>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D22974" w:rsidRPr="00B65368" w14:paraId="318058BC" w14:textId="77777777" w:rsidTr="00D31C48">
        <w:trPr>
          <w:jc w:val="center"/>
        </w:trPr>
        <w:tc>
          <w:tcPr>
            <w:tcW w:w="0" w:type="auto"/>
          </w:tcPr>
          <w:p w14:paraId="107A61BC"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DEFAULTFTFTABLE</w:t>
            </w:r>
          </w:p>
        </w:tc>
        <w:tc>
          <w:tcPr>
            <w:tcW w:w="0" w:type="auto"/>
          </w:tcPr>
          <w:p w14:paraId="42041402"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PF_FT_ACTUAL_INVBAL_000</w:t>
            </w:r>
          </w:p>
        </w:tc>
      </w:tr>
      <w:tr w:rsidR="00D22974" w:rsidRPr="00B65368" w14:paraId="3181082D" w14:textId="77777777" w:rsidTr="00D31C48">
        <w:trPr>
          <w:jc w:val="center"/>
        </w:trPr>
        <w:tc>
          <w:tcPr>
            <w:tcW w:w="0" w:type="auto"/>
          </w:tcPr>
          <w:p w14:paraId="23D8ED21"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tcPr>
          <w:p w14:paraId="540DD3BE"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CALENDAR_KEY_END</w:t>
            </w:r>
          </w:p>
        </w:tc>
      </w:tr>
      <w:tr w:rsidR="00D22974" w:rsidRPr="00B65368" w14:paraId="53FD9BA5" w14:textId="77777777" w:rsidTr="00BB2F9B">
        <w:trPr>
          <w:jc w:val="center"/>
        </w:trPr>
        <w:tc>
          <w:tcPr>
            <w:tcW w:w="0" w:type="auto"/>
            <w:vAlign w:val="center"/>
          </w:tcPr>
          <w:p w14:paraId="3E236C42" w14:textId="77777777" w:rsidR="00D22974" w:rsidRPr="00B65368" w:rsidRDefault="00D22974" w:rsidP="00BB2F9B">
            <w:pPr>
              <w:jc w:val="left"/>
              <w:rPr>
                <w:rFonts w:asciiTheme="minorHAnsi" w:hAnsiTheme="minorHAnsi" w:cstheme="minorHAnsi"/>
                <w:sz w:val="16"/>
                <w:szCs w:val="16"/>
              </w:rPr>
            </w:pPr>
            <w:r w:rsidRPr="00B65368">
              <w:rPr>
                <w:rFonts w:asciiTheme="minorHAnsi" w:hAnsiTheme="minorHAnsi" w:cstheme="minorHAnsi"/>
                <w:color w:val="auto"/>
                <w:sz w:val="16"/>
                <w:szCs w:val="16"/>
              </w:rPr>
              <w:t>DEFAULTINCREMENT</w:t>
            </w:r>
          </w:p>
        </w:tc>
        <w:tc>
          <w:tcPr>
            <w:tcW w:w="0" w:type="auto"/>
            <w:vAlign w:val="center"/>
          </w:tcPr>
          <w:p w14:paraId="6FFCE582" w14:textId="77777777" w:rsidR="00D22974" w:rsidRPr="00B65368" w:rsidRDefault="00D22974" w:rsidP="00BB2F9B">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w:t>
            </w:r>
            <w:proofErr w:type="gramStart"/>
            <w:r w:rsidRPr="004C02CE">
              <w:rPr>
                <w:rFonts w:asciiTheme="minorHAnsi" w:hAnsiTheme="minorHAnsi" w:cstheme="minorHAnsi"/>
                <w:color w:val="auto"/>
                <w:sz w:val="16"/>
                <w:szCs w:val="16"/>
              </w:rPr>
              <w:t>\[</w:t>
            </w:r>
            <w:proofErr w:type="gramEnd"/>
            <w:r w:rsidRPr="004C02CE">
              <w:rPr>
                <w:rFonts w:asciiTheme="minorHAnsi" w:hAnsiTheme="minorHAnsi" w:cstheme="minorHAnsi"/>
                <w:color w:val="auto"/>
                <w:sz w:val="16"/>
                <w:szCs w:val="16"/>
              </w:rPr>
              <w:t>admin sever]\Toolkit\Corporate\Plan\trigger.ini</w:t>
            </w:r>
          </w:p>
        </w:tc>
      </w:tr>
    </w:tbl>
    <w:p w14:paraId="78F03D42" w14:textId="77777777" w:rsidR="00EC5BCB" w:rsidRDefault="00EC5BCB" w:rsidP="00BB2F9B">
      <w:r>
        <w:br w:type="page"/>
      </w:r>
    </w:p>
    <w:tbl>
      <w:tblPr>
        <w:tblStyle w:val="TableGrid"/>
        <w:tblW w:w="0" w:type="auto"/>
        <w:jc w:val="center"/>
        <w:tblLook w:val="04A0" w:firstRow="1" w:lastRow="0" w:firstColumn="1" w:lastColumn="0" w:noHBand="0" w:noVBand="1"/>
      </w:tblPr>
      <w:tblGrid>
        <w:gridCol w:w="1866"/>
        <w:gridCol w:w="3783"/>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lastRenderedPageBreak/>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18006E45" w:rsidR="0054536F" w:rsidRPr="00631DAB" w:rsidRDefault="0054536F" w:rsidP="00D31C48">
            <w:pPr>
              <w:autoSpaceDE w:val="0"/>
              <w:autoSpaceDN w:val="0"/>
              <w:adjustRightInd w:val="0"/>
              <w:jc w:val="left"/>
              <w:rPr>
                <w:rFonts w:asciiTheme="minorHAnsi" w:hAnsiTheme="minorHAnsi" w:cstheme="minorHAnsi"/>
                <w:color w:val="auto"/>
                <w:sz w:val="16"/>
                <w:szCs w:val="16"/>
              </w:rPr>
            </w:pPr>
            <w:proofErr w:type="spellStart"/>
            <w:proofErr w:type="gramStart"/>
            <w:r w:rsidRPr="0054536F">
              <w:rPr>
                <w:rFonts w:asciiTheme="minorHAnsi" w:hAnsiTheme="minorHAnsi" w:cstheme="minorHAnsi"/>
                <w:color w:val="auto"/>
                <w:sz w:val="16"/>
                <w:szCs w:val="16"/>
              </w:rPr>
              <w:t>log,trc</w:t>
            </w:r>
            <w:proofErr w:type="gramEnd"/>
            <w:r w:rsidRPr="0054536F">
              <w:rPr>
                <w:rFonts w:asciiTheme="minorHAnsi" w:hAnsiTheme="minorHAnsi" w:cstheme="minorHAnsi"/>
                <w:color w:val="auto"/>
                <w:sz w:val="16"/>
                <w:szCs w:val="16"/>
              </w:rPr>
              <w:t>,errlist,errors,infolist,bin,shape,facttables,sr,tmp</w:t>
            </w:r>
            <w:proofErr w:type="spellEnd"/>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proofErr w:type="gramStart"/>
            <w:r w:rsidRPr="0054536F">
              <w:rPr>
                <w:rFonts w:asciiTheme="minorHAnsi" w:hAnsiTheme="minorHAnsi" w:cstheme="minorHAnsi"/>
                <w:color w:val="auto"/>
                <w:sz w:val="16"/>
                <w:szCs w:val="16"/>
              </w:rPr>
              <w:t>D:\Quartz,C:\ProgramData\JDA\EKBF</w:t>
            </w:r>
            <w:proofErr w:type="gramEnd"/>
          </w:p>
        </w:tc>
      </w:tr>
    </w:tbl>
    <w:p w14:paraId="798D5EC1" w14:textId="173891F5"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631DAB" w14:paraId="5E9FD0ED" w14:textId="77777777" w:rsidTr="00C83706">
        <w:trPr>
          <w:jc w:val="center"/>
        </w:trPr>
        <w:tc>
          <w:tcPr>
            <w:tcW w:w="0" w:type="auto"/>
            <w:gridSpan w:val="2"/>
            <w:shd w:val="clear" w:color="auto" w:fill="005596" w:themeFill="text2"/>
            <w:vAlign w:val="center"/>
          </w:tcPr>
          <w:p w14:paraId="6A7326AE" w14:textId="2BFAE211" w:rsidR="004C02CE" w:rsidRPr="00631DAB" w:rsidRDefault="004C02CE" w:rsidP="00C83706">
            <w:pPr>
              <w:jc w:val="center"/>
              <w:rPr>
                <w:rFonts w:asciiTheme="minorHAnsi" w:hAnsiTheme="minorHAnsi" w:cstheme="minorHAnsi"/>
                <w:b/>
                <w:color w:val="FFFFFF" w:themeColor="background1"/>
                <w:sz w:val="16"/>
                <w:szCs w:val="16"/>
              </w:rPr>
            </w:pPr>
            <w:r w:rsidRPr="004C02CE">
              <w:rPr>
                <w:rFonts w:asciiTheme="minorHAnsi" w:hAnsiTheme="minorHAnsi" w:cstheme="minorHAnsi"/>
                <w:b/>
                <w:color w:val="FFFFFF" w:themeColor="background1"/>
                <w:sz w:val="16"/>
                <w:szCs w:val="16"/>
              </w:rPr>
              <w:t>CLOUD SFTP VARIABLES</w:t>
            </w:r>
          </w:p>
        </w:tc>
      </w:tr>
      <w:tr w:rsidR="004C02CE" w:rsidRPr="00631DAB" w14:paraId="04308611" w14:textId="77777777" w:rsidTr="00C83706">
        <w:trPr>
          <w:jc w:val="center"/>
        </w:trPr>
        <w:tc>
          <w:tcPr>
            <w:tcW w:w="0" w:type="auto"/>
            <w:shd w:val="clear" w:color="auto" w:fill="005596" w:themeFill="text2"/>
            <w:vAlign w:val="center"/>
          </w:tcPr>
          <w:p w14:paraId="341F0DA2" w14:textId="77777777" w:rsidR="004C02CE" w:rsidRPr="00631DAB" w:rsidRDefault="004C02CE" w:rsidP="00C83706">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631DAB" w:rsidRDefault="004C02CE" w:rsidP="00C83706">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4C02CE" w:rsidRPr="00631DAB" w14:paraId="1ED3099E" w14:textId="77777777" w:rsidTr="00C83706">
        <w:trPr>
          <w:jc w:val="center"/>
        </w:trPr>
        <w:tc>
          <w:tcPr>
            <w:tcW w:w="0" w:type="auto"/>
          </w:tcPr>
          <w:p w14:paraId="5493E70F" w14:textId="025820B3" w:rsidR="004C02CE" w:rsidRPr="004C02CE"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CLOUD</w:t>
            </w:r>
          </w:p>
        </w:tc>
        <w:tc>
          <w:tcPr>
            <w:tcW w:w="0" w:type="auto"/>
            <w:vAlign w:val="center"/>
          </w:tcPr>
          <w:p w14:paraId="4913FCB8" w14:textId="2B99CDF2" w:rsidR="004C02CE" w:rsidRPr="00631DAB" w:rsidRDefault="004C02CE" w:rsidP="004C02CE">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w:t>
            </w:r>
          </w:p>
        </w:tc>
      </w:tr>
      <w:tr w:rsidR="004C02CE" w:rsidRPr="00631DAB" w14:paraId="58309CD8" w14:textId="77777777" w:rsidTr="00C83706">
        <w:trPr>
          <w:jc w:val="center"/>
        </w:trPr>
        <w:tc>
          <w:tcPr>
            <w:tcW w:w="0" w:type="auto"/>
          </w:tcPr>
          <w:p w14:paraId="2124C605" w14:textId="08FD8FA8"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w:t>
            </w:r>
          </w:p>
        </w:tc>
        <w:tc>
          <w:tcPr>
            <w:tcW w:w="0" w:type="auto"/>
            <w:vAlign w:val="center"/>
          </w:tcPr>
          <w:p w14:paraId="1ACD7C92" w14:textId="4F670EC5" w:rsidR="004C02CE" w:rsidRPr="00BA3728"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D:\SFTP</w:t>
            </w:r>
          </w:p>
        </w:tc>
      </w:tr>
      <w:tr w:rsidR="004C02CE" w:rsidRPr="00631DAB" w14:paraId="67B8243E" w14:textId="77777777" w:rsidTr="00C83706">
        <w:trPr>
          <w:jc w:val="center"/>
        </w:trPr>
        <w:tc>
          <w:tcPr>
            <w:tcW w:w="0" w:type="auto"/>
          </w:tcPr>
          <w:p w14:paraId="5BFDDFF6" w14:textId="7E2E454E"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INBOXPATH</w:t>
            </w:r>
          </w:p>
        </w:tc>
        <w:tc>
          <w:tcPr>
            <w:tcW w:w="0" w:type="auto"/>
            <w:vAlign w:val="center"/>
          </w:tcPr>
          <w:p w14:paraId="3585C3DF" w14:textId="3EB96DEC" w:rsidR="004C02CE" w:rsidRPr="00BA3728"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%SFTPPATH%\Inbox</w:t>
            </w:r>
          </w:p>
        </w:tc>
      </w:tr>
      <w:tr w:rsidR="004C02CE" w:rsidRPr="00631DAB" w14:paraId="473335D3" w14:textId="77777777" w:rsidTr="00C83706">
        <w:trPr>
          <w:jc w:val="center"/>
        </w:trPr>
        <w:tc>
          <w:tcPr>
            <w:tcW w:w="0" w:type="auto"/>
          </w:tcPr>
          <w:p w14:paraId="7B01E03B" w14:textId="2D0429B3"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OUTBOXPATH</w:t>
            </w:r>
          </w:p>
        </w:tc>
        <w:tc>
          <w:tcPr>
            <w:tcW w:w="0" w:type="auto"/>
            <w:vAlign w:val="center"/>
          </w:tcPr>
          <w:p w14:paraId="12043A09" w14:textId="48B5358B"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%SFTPPATH%\Outbox</w:t>
            </w:r>
          </w:p>
        </w:tc>
      </w:tr>
      <w:tr w:rsidR="004C02CE" w:rsidRPr="00631DAB" w14:paraId="0C701C24" w14:textId="77777777" w:rsidTr="00C83706">
        <w:trPr>
          <w:jc w:val="center"/>
        </w:trPr>
        <w:tc>
          <w:tcPr>
            <w:tcW w:w="0" w:type="auto"/>
          </w:tcPr>
          <w:p w14:paraId="02201884" w14:textId="3D79D274"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SQLLDRERRORSPATH</w:t>
            </w:r>
          </w:p>
        </w:tc>
        <w:tc>
          <w:tcPr>
            <w:tcW w:w="0" w:type="auto"/>
            <w:vAlign w:val="center"/>
          </w:tcPr>
          <w:p w14:paraId="24592F16" w14:textId="14C99228"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w:t>
            </w:r>
            <w:proofErr w:type="spellStart"/>
            <w:r w:rsidRPr="004C02CE">
              <w:rPr>
                <w:rFonts w:asciiTheme="minorHAnsi" w:hAnsiTheme="minorHAnsi" w:cstheme="minorHAnsi"/>
                <w:color w:val="auto"/>
                <w:sz w:val="16"/>
                <w:szCs w:val="16"/>
              </w:rPr>
              <w:t>SQLLDR_Errors</w:t>
            </w:r>
            <w:proofErr w:type="spellEnd"/>
          </w:p>
        </w:tc>
      </w:tr>
      <w:tr w:rsidR="004C02CE" w:rsidRPr="00631DAB" w14:paraId="1ECE28F4" w14:textId="77777777" w:rsidTr="00C83706">
        <w:trPr>
          <w:jc w:val="center"/>
        </w:trPr>
        <w:tc>
          <w:tcPr>
            <w:tcW w:w="0" w:type="auto"/>
          </w:tcPr>
          <w:p w14:paraId="36102245" w14:textId="7CAF1AE9"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SQLLDRLOGSPATH</w:t>
            </w:r>
          </w:p>
        </w:tc>
        <w:tc>
          <w:tcPr>
            <w:tcW w:w="0" w:type="auto"/>
            <w:vAlign w:val="center"/>
          </w:tcPr>
          <w:p w14:paraId="23FF9399" w14:textId="1DFDD3A6"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w:t>
            </w:r>
            <w:proofErr w:type="spellStart"/>
            <w:r w:rsidRPr="004C02CE">
              <w:rPr>
                <w:rFonts w:asciiTheme="minorHAnsi" w:hAnsiTheme="minorHAnsi" w:cstheme="minorHAnsi"/>
                <w:color w:val="auto"/>
                <w:sz w:val="16"/>
                <w:szCs w:val="16"/>
              </w:rPr>
              <w:t>SQLLDR_Logs</w:t>
            </w:r>
            <w:proofErr w:type="spellEnd"/>
          </w:p>
        </w:tc>
      </w:tr>
      <w:tr w:rsidR="004C02CE" w:rsidRPr="00631DAB" w14:paraId="7227F6C7" w14:textId="77777777" w:rsidTr="00C83706">
        <w:trPr>
          <w:jc w:val="center"/>
        </w:trPr>
        <w:tc>
          <w:tcPr>
            <w:tcW w:w="0" w:type="auto"/>
          </w:tcPr>
          <w:p w14:paraId="6AD98711" w14:textId="1A3DD064"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STRUCTURELOADERRORSPATH</w:t>
            </w:r>
          </w:p>
        </w:tc>
        <w:tc>
          <w:tcPr>
            <w:tcW w:w="0" w:type="auto"/>
            <w:vAlign w:val="center"/>
          </w:tcPr>
          <w:p w14:paraId="361F846C" w14:textId="29261F70"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w:t>
            </w:r>
            <w:proofErr w:type="spellStart"/>
            <w:r w:rsidRPr="004C02CE">
              <w:rPr>
                <w:rFonts w:asciiTheme="minorHAnsi" w:hAnsiTheme="minorHAnsi" w:cstheme="minorHAnsi"/>
                <w:color w:val="auto"/>
                <w:sz w:val="16"/>
                <w:szCs w:val="16"/>
              </w:rPr>
              <w:t>Structure_Load_Errors</w:t>
            </w:r>
            <w:proofErr w:type="spellEnd"/>
          </w:p>
        </w:tc>
      </w:tr>
      <w:tr w:rsidR="004C02CE" w:rsidRPr="00631DAB" w14:paraId="2C2887D9" w14:textId="77777777" w:rsidTr="00C83706">
        <w:trPr>
          <w:jc w:val="center"/>
        </w:trPr>
        <w:tc>
          <w:tcPr>
            <w:tcW w:w="0" w:type="auto"/>
          </w:tcPr>
          <w:p w14:paraId="713C44D0" w14:textId="40104D2B"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TYLOADERRORSPATH</w:t>
            </w:r>
          </w:p>
        </w:tc>
        <w:tc>
          <w:tcPr>
            <w:tcW w:w="0" w:type="auto"/>
            <w:vAlign w:val="center"/>
          </w:tcPr>
          <w:p w14:paraId="3028E6BC" w14:textId="5EBAC8DB"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%SFTPPATH%\</w:t>
            </w:r>
            <w:proofErr w:type="spellStart"/>
            <w:r w:rsidRPr="004C02CE">
              <w:rPr>
                <w:rFonts w:asciiTheme="minorHAnsi" w:hAnsiTheme="minorHAnsi" w:cstheme="minorHAnsi"/>
                <w:color w:val="auto"/>
                <w:sz w:val="16"/>
                <w:szCs w:val="16"/>
              </w:rPr>
              <w:t>TY_Load_Errors</w:t>
            </w:r>
            <w:proofErr w:type="spellEnd"/>
          </w:p>
        </w:tc>
      </w:tr>
      <w:tr w:rsidR="004C02CE" w:rsidRPr="00631DAB" w14:paraId="712328B1" w14:textId="77777777" w:rsidTr="00C83706">
        <w:trPr>
          <w:jc w:val="center"/>
        </w:trPr>
        <w:tc>
          <w:tcPr>
            <w:tcW w:w="0" w:type="auto"/>
          </w:tcPr>
          <w:p w14:paraId="473D6585" w14:textId="2E3F961C"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SFTPSUPPORTPATH</w:t>
            </w:r>
          </w:p>
        </w:tc>
        <w:tc>
          <w:tcPr>
            <w:tcW w:w="0" w:type="auto"/>
            <w:vAlign w:val="center"/>
          </w:tcPr>
          <w:p w14:paraId="196C7723" w14:textId="1B0CF18D"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D:\EP_Batch\SFTP_Support</w:t>
            </w:r>
          </w:p>
        </w:tc>
      </w:tr>
      <w:tr w:rsidR="004C02CE" w:rsidRPr="00631DAB" w14:paraId="6416F370" w14:textId="77777777" w:rsidTr="00C83706">
        <w:trPr>
          <w:jc w:val="center"/>
        </w:trPr>
        <w:tc>
          <w:tcPr>
            <w:tcW w:w="0" w:type="auto"/>
          </w:tcPr>
          <w:p w14:paraId="46F1118E" w14:textId="11BED960" w:rsidR="004C02CE" w:rsidRPr="0054536F" w:rsidRDefault="004C02CE" w:rsidP="004C02CE">
            <w:pPr>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SQLLDRCONTROLPATH</w:t>
            </w:r>
          </w:p>
        </w:tc>
        <w:tc>
          <w:tcPr>
            <w:tcW w:w="0" w:type="auto"/>
            <w:vAlign w:val="center"/>
          </w:tcPr>
          <w:p w14:paraId="293B541F" w14:textId="37D83D9B" w:rsidR="004C02CE" w:rsidRPr="0054536F" w:rsidRDefault="004C02CE" w:rsidP="004C02CE">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%SFTPSUPPORTPATH%\</w:t>
            </w:r>
            <w:proofErr w:type="spellStart"/>
            <w:r w:rsidRPr="004C02CE">
              <w:rPr>
                <w:rFonts w:asciiTheme="minorHAnsi" w:hAnsiTheme="minorHAnsi" w:cstheme="minorHAnsi"/>
                <w:color w:val="auto"/>
                <w:sz w:val="16"/>
                <w:szCs w:val="16"/>
              </w:rPr>
              <w:t>Ctl_Files</w:t>
            </w:r>
            <w:proofErr w:type="spellEnd"/>
          </w:p>
        </w:tc>
      </w:tr>
    </w:tbl>
    <w:p w14:paraId="70442257" w14:textId="77777777" w:rsidR="004C02CE" w:rsidRDefault="004C02CE" w:rsidP="00BB2F9B"/>
    <w:p w14:paraId="32BCE065" w14:textId="69341447" w:rsidR="00026C0A" w:rsidRDefault="00AE16D1" w:rsidP="00026C0A">
      <w:pPr>
        <w:pStyle w:val="Heading2"/>
      </w:pPr>
      <w:bookmarkStart w:id="118" w:name="_JI_Member_Data"/>
      <w:bookmarkStart w:id="119" w:name="_Toc509342574"/>
      <w:bookmarkEnd w:id="118"/>
      <w:r>
        <w:t>Initialize SFTP</w:t>
      </w:r>
      <w:bookmarkEnd w:id="119"/>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proofErr w:type="spellStart"/>
      <w:r w:rsidR="00AE16D1">
        <w:t>InitializeSFTP</w:t>
      </w:r>
      <w:proofErr w:type="spellEnd"/>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05CD28" w14:textId="77777777" w:rsidR="00AE16D1" w:rsidRDefault="00AE16D1" w:rsidP="00D62C07">
      <w:pPr>
        <w:pStyle w:val="Heading2"/>
      </w:pPr>
    </w:p>
    <w:p w14:paraId="17FC116E" w14:textId="77777777" w:rsidR="00AE16D1" w:rsidRDefault="00AE16D1">
      <w:pPr>
        <w:jc w:val="left"/>
        <w:rPr>
          <w:rFonts w:cs="Arial"/>
          <w:b/>
          <w:bCs/>
          <w:iCs/>
          <w:color w:val="005596"/>
          <w:sz w:val="28"/>
          <w:szCs w:val="28"/>
        </w:rPr>
      </w:pPr>
      <w:r>
        <w:br w:type="page"/>
      </w:r>
    </w:p>
    <w:p w14:paraId="336AF4D4" w14:textId="3A9C447C" w:rsidR="00D62C07" w:rsidRDefault="00D62C07" w:rsidP="00D62C07">
      <w:pPr>
        <w:pStyle w:val="Heading2"/>
      </w:pPr>
      <w:bookmarkStart w:id="120" w:name="_Toc509342575"/>
      <w:r>
        <w:lastRenderedPageBreak/>
        <w:t>JI</w:t>
      </w:r>
      <w:r w:rsidR="005A6F26">
        <w:t xml:space="preserve"> </w:t>
      </w:r>
      <w:r>
        <w:t>Member</w:t>
      </w:r>
      <w:r w:rsidR="005A6F26">
        <w:t xml:space="preserve"> </w:t>
      </w:r>
      <w:r>
        <w:t>Data</w:t>
      </w:r>
      <w:r w:rsidR="005A6F26">
        <w:t xml:space="preserve"> Load</w:t>
      </w:r>
      <w:bookmarkEnd w:id="120"/>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7777777" w:rsidR="00BB4FDD" w:rsidRDefault="00BB4FDD" w:rsidP="00BB4FDD"/>
    <w:p w14:paraId="5BDA8E9B" w14:textId="77777777" w:rsidR="00BB4FDD" w:rsidRPr="00631DAB" w:rsidRDefault="00BB4FDD" w:rsidP="00BB4FDD">
      <w:r w:rsidRPr="001916EE">
        <w:rPr>
          <w:b/>
        </w:rPr>
        <w:t>Usage</w:t>
      </w:r>
      <w:r w:rsidRPr="00631DAB">
        <w:t xml:space="preserve">: </w:t>
      </w:r>
      <w:proofErr w:type="spellStart"/>
      <w:r>
        <w:t>JIMemberDataLoad</w:t>
      </w:r>
      <w:proofErr w:type="spellEnd"/>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p w14:paraId="13CD14B2" w14:textId="77777777" w:rsidR="00D62C07" w:rsidRDefault="00C54B69" w:rsidP="008909F9">
      <w:pPr>
        <w:pStyle w:val="JDAnormal"/>
        <w:jc w:val="center"/>
        <w:rPr>
          <w:rFonts w:ascii="Arial" w:hAnsi="Arial" w:cs="Arial"/>
          <w:sz w:val="20"/>
          <w:szCs w:val="20"/>
        </w:rPr>
      </w:pPr>
      <w:r>
        <w:rPr>
          <w:noProof/>
        </w:rPr>
        <w:object w:dxaOrig="4359" w:dyaOrig="7104" w14:anchorId="66C11E65">
          <v:shape id="_x0000_i1040" type="#_x0000_t75" alt="" style="width:162.75pt;height:266.25pt;mso-width-percent:0;mso-height-percent:0;mso-width-percent:0;mso-height-percent:0" o:ole="">
            <v:imagedata r:id="rId50" o:title=""/>
          </v:shape>
          <o:OLEObject Type="Embed" ProgID="Visio.Drawing.11" ShapeID="_x0000_i1040" DrawAspect="Content" ObjectID="_1583084863" r:id="rId51"/>
        </w:object>
      </w:r>
    </w:p>
    <w:p w14:paraId="3D9F9B00" w14:textId="77777777" w:rsidR="008909F9" w:rsidRDefault="008909F9" w:rsidP="00BB2F9B">
      <w:r>
        <w:br w:type="page"/>
      </w:r>
    </w:p>
    <w:p w14:paraId="2F0A1A87" w14:textId="77777777" w:rsidR="00D62C07" w:rsidRDefault="00D62C07" w:rsidP="00D62C07">
      <w:pPr>
        <w:pStyle w:val="Heading2"/>
      </w:pPr>
      <w:bookmarkStart w:id="121" w:name="_JI_Meta_Data"/>
      <w:bookmarkStart w:id="122" w:name="_Toc509342576"/>
      <w:bookmarkEnd w:id="121"/>
      <w:r>
        <w:lastRenderedPageBreak/>
        <w:t>JI</w:t>
      </w:r>
      <w:r w:rsidR="005A6F26">
        <w:t xml:space="preserve"> </w:t>
      </w:r>
      <w:r>
        <w:t>Meta</w:t>
      </w:r>
      <w:r w:rsidR="005A6F26">
        <w:t xml:space="preserve"> </w:t>
      </w:r>
      <w:r>
        <w:t>Data</w:t>
      </w:r>
      <w:r w:rsidR="005A6F26">
        <w:t xml:space="preserve"> Load</w:t>
      </w:r>
      <w:bookmarkEnd w:id="122"/>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77777777" w:rsidR="00BB4FDD" w:rsidRDefault="00BB4FDD" w:rsidP="00BB4FDD"/>
    <w:p w14:paraId="3497BCEB" w14:textId="77777777" w:rsidR="00BB4FDD" w:rsidRPr="00631DAB" w:rsidRDefault="00BB4FDD" w:rsidP="00BB4FDD">
      <w:r w:rsidRPr="001916EE">
        <w:rPr>
          <w:b/>
        </w:rPr>
        <w:t>Usage</w:t>
      </w:r>
      <w:r w:rsidRPr="00631DAB">
        <w:t xml:space="preserve">: </w:t>
      </w:r>
      <w:proofErr w:type="spellStart"/>
      <w:r>
        <w:t>JIMetaDataLoad</w:t>
      </w:r>
      <w:proofErr w:type="spellEnd"/>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3A15FC9C" w:rsidR="00EC5BCB" w:rsidRPr="00EC5BCB" w:rsidRDefault="00727BA1" w:rsidP="00BB2F9B">
      <w:pPr>
        <w:jc w:val="center"/>
      </w:pPr>
      <w:r>
        <w:rPr>
          <w:noProof/>
        </w:rPr>
        <w:object w:dxaOrig="4200" w:dyaOrig="7080" w14:anchorId="0A8A7FB9">
          <v:shape id="_x0000_i1059" type="#_x0000_t75" alt="" style="width:157.5pt;height:265.5pt" o:ole="">
            <v:imagedata r:id="rId52" o:title=""/>
          </v:shape>
          <o:OLEObject Type="Embed" ProgID="Visio.Drawing.11" ShapeID="_x0000_i1059" DrawAspect="Content" ObjectID="_1583084864" r:id="rId53"/>
        </w:object>
      </w:r>
    </w:p>
    <w:p w14:paraId="3AA3F867" w14:textId="77777777" w:rsidR="00EC5BCB" w:rsidRDefault="00EC5BCB" w:rsidP="00BB2F9B">
      <w:r>
        <w:br w:type="page"/>
      </w:r>
    </w:p>
    <w:p w14:paraId="3F7D54E5" w14:textId="77777777" w:rsidR="00D62C07" w:rsidRDefault="00D62C07" w:rsidP="00D62C07">
      <w:pPr>
        <w:pStyle w:val="Heading2"/>
      </w:pPr>
      <w:bookmarkStart w:id="123" w:name="_Plan_Cube_Sync"/>
      <w:bookmarkStart w:id="124" w:name="_Toc509342577"/>
      <w:bookmarkEnd w:id="123"/>
      <w:r>
        <w:lastRenderedPageBreak/>
        <w:t>P</w:t>
      </w:r>
      <w:r w:rsidR="005A6F26">
        <w:t>lan Cube Sync</w:t>
      </w:r>
      <w:bookmarkEnd w:id="124"/>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proofErr w:type="spellStart"/>
      <w:r>
        <w:t>PlanCubeSync</w:t>
      </w:r>
      <w:proofErr w:type="spellEnd"/>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42" type="#_x0000_t75" alt="" style="width:113.25pt;height:171.75pt;mso-width-percent:0;mso-height-percent:0;mso-width-percent:0;mso-height-percent:0" o:ole="">
            <v:imagedata r:id="rId54" o:title=""/>
          </v:shape>
          <o:OLEObject Type="Embed" ProgID="Visio.Drawing.11" ShapeID="_x0000_i1042" DrawAspect="Content" ObjectID="_1583084865" r:id="rId55"/>
        </w:object>
      </w:r>
    </w:p>
    <w:p w14:paraId="3A45E97E" w14:textId="77777777" w:rsidR="000013E5" w:rsidRDefault="000013E5" w:rsidP="00BB2F9B">
      <w:r>
        <w:br w:type="page"/>
      </w:r>
    </w:p>
    <w:p w14:paraId="271B6183" w14:textId="77777777" w:rsidR="00D62C07" w:rsidRDefault="00D62C07" w:rsidP="00D62C07">
      <w:pPr>
        <w:pStyle w:val="Heading2"/>
      </w:pPr>
      <w:bookmarkStart w:id="125" w:name="_Toc509342578"/>
      <w:r>
        <w:lastRenderedPageBreak/>
        <w:t>Plan</w:t>
      </w:r>
      <w:r w:rsidR="005A6F26">
        <w:t xml:space="preserve"> </w:t>
      </w:r>
      <w:r>
        <w:t>Data</w:t>
      </w:r>
      <w:r w:rsidR="005A6F26">
        <w:t xml:space="preserve"> Update</w:t>
      </w:r>
      <w:bookmarkEnd w:id="125"/>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77777777" w:rsidR="00732A11" w:rsidRDefault="00732A11" w:rsidP="00732A11">
      <w:r w:rsidRPr="001916EE">
        <w:rPr>
          <w:b/>
        </w:rPr>
        <w:t>Purpose</w:t>
      </w:r>
      <w:r>
        <w:t>: Executes EKBF Commands to load fact data into Granite for a single User Plan FTF and then purges th</w:t>
      </w:r>
      <w:r w:rsidR="001408A0">
        <w:t>e contents of the staging table.  If there are errors in the processing of data, the staging table will not be purged.</w:t>
      </w:r>
    </w:p>
    <w:p w14:paraId="7B37724C" w14:textId="77777777" w:rsidR="00732A11" w:rsidRDefault="00732A11" w:rsidP="00732A11"/>
    <w:p w14:paraId="1928D53B" w14:textId="77777777" w:rsidR="00732A11" w:rsidRPr="00631DAB" w:rsidRDefault="00732A11" w:rsidP="00732A11">
      <w:r w:rsidRPr="001916EE">
        <w:rPr>
          <w:b/>
        </w:rPr>
        <w:t>Usage</w:t>
      </w:r>
      <w:r w:rsidRPr="00631DAB">
        <w:t xml:space="preserve">: </w:t>
      </w:r>
      <w:proofErr w:type="spellStart"/>
      <w:r>
        <w:t>PlanDataUpdate</w:t>
      </w:r>
      <w:proofErr w:type="spellEnd"/>
      <w:r>
        <w:t xml:space="preserve"> [FTF]</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1743"/>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2D6C4D" w:rsidP="00BC5E05">
      <w:pPr>
        <w:jc w:val="left"/>
      </w:pPr>
      <w:hyperlink w:anchor="_Foundation_Plan_Data" w:history="1">
        <w:proofErr w:type="spellStart"/>
        <w:r w:rsidR="00BC5E05" w:rsidRPr="008804F6">
          <w:rPr>
            <w:rStyle w:val="Hyperlink"/>
          </w:rPr>
          <w:t>pkbfdatupd</w:t>
        </w:r>
        <w:proofErr w:type="spellEnd"/>
      </w:hyperlink>
      <w:r w:rsidR="00BC5E05">
        <w:t xml:space="preserve"> / </w:t>
      </w:r>
      <w:r w:rsidR="00BC5E05" w:rsidRPr="002E7D32">
        <w:rPr>
          <w:i/>
        </w:rPr>
        <w:t xml:space="preserve">[FTF] </w:t>
      </w:r>
      <w:proofErr w:type="spellStart"/>
      <w:r w:rsidR="00BC5E05" w:rsidRPr="00BC5E05">
        <w:t>dropindexgranite</w:t>
      </w:r>
      <w:proofErr w:type="spellEnd"/>
      <w:r w:rsidR="00BC5E05" w:rsidRPr="00BC5E05">
        <w:t>=y</w:t>
      </w:r>
    </w:p>
    <w:p w14:paraId="3867F589" w14:textId="77777777" w:rsidR="00BC5E05" w:rsidRPr="00BC5E05" w:rsidRDefault="002D6C4D" w:rsidP="00BC5E05">
      <w:pPr>
        <w:jc w:val="left"/>
      </w:pPr>
      <w:hyperlink w:anchor="_Foundation_Data_Update" w:history="1">
        <w:proofErr w:type="spellStart"/>
        <w:r w:rsidR="00BC5E05" w:rsidRPr="008804F6">
          <w:rPr>
            <w:rStyle w:val="Hyperlink"/>
          </w:rPr>
          <w:t>pkbfdatupd</w:t>
        </w:r>
        <w:proofErr w:type="spellEnd"/>
      </w:hyperlink>
      <w:r w:rsidR="00BC5E05" w:rsidRPr="00FE5B3F">
        <w:t xml:space="preserve"> / </w:t>
      </w:r>
      <w:r w:rsidR="00BC5E05" w:rsidRPr="002E7D32">
        <w:rPr>
          <w:i/>
        </w:rPr>
        <w:t>[FTF]</w:t>
      </w:r>
      <w:r w:rsidR="00BC5E05" w:rsidRPr="00FE5B3F">
        <w:t xml:space="preserve"> </w:t>
      </w:r>
      <w:proofErr w:type="spellStart"/>
      <w:r w:rsidR="00BC5E05" w:rsidRPr="00BC5E05">
        <w:t>dropindexgranite</w:t>
      </w:r>
      <w:proofErr w:type="spellEnd"/>
      <w:r w:rsidR="00BC5E05" w:rsidRPr="00BC5E05">
        <w:t>=y restart=y</w:t>
      </w:r>
    </w:p>
    <w:p w14:paraId="074360F7" w14:textId="77777777" w:rsidR="00BC5E05" w:rsidRDefault="00BC5E05" w:rsidP="00BC5E05">
      <w:pPr>
        <w:jc w:val="left"/>
      </w:pPr>
    </w:p>
    <w:p w14:paraId="3EEB8F30" w14:textId="77777777" w:rsidR="00BC5E05" w:rsidRDefault="002D6C4D" w:rsidP="00BC5E05">
      <w:pPr>
        <w:jc w:val="left"/>
      </w:pPr>
      <w:hyperlink w:anchor="_Foundation_Data_Remove" w:history="1">
        <w:proofErr w:type="spellStart"/>
        <w:r w:rsidR="00BC5E05" w:rsidRPr="008804F6">
          <w:rPr>
            <w:rStyle w:val="Hyperlink"/>
          </w:rPr>
          <w:t>pkbfdatrm</w:t>
        </w:r>
        <w:proofErr w:type="spell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[FTF]</w:t>
      </w:r>
      <w:r w:rsidR="00BC5E05" w:rsidRPr="00FE5B3F">
        <w:t xml:space="preserve"> analyze=n empty=y</w:t>
      </w:r>
    </w:p>
    <w:p w14:paraId="6DE10BC3" w14:textId="77777777" w:rsidR="00BC5E05" w:rsidRDefault="002D6C4D" w:rsidP="00BC5E05">
      <w:pPr>
        <w:jc w:val="left"/>
      </w:pPr>
      <w:hyperlink w:anchor="_Foundation_Data_Remove" w:history="1">
        <w:proofErr w:type="spellStart"/>
        <w:r w:rsidR="00BC5E05" w:rsidRPr="008804F6">
          <w:rPr>
            <w:rStyle w:val="Hyperlink"/>
          </w:rPr>
          <w:t>pkbfdatrm</w:t>
        </w:r>
        <w:proofErr w:type="spell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 xml:space="preserve">[FTF] </w:t>
      </w:r>
      <w:r w:rsidR="00BC5E05" w:rsidRPr="00FE5B3F">
        <w:t>analyze=n empty=y restart=s</w:t>
      </w:r>
    </w:p>
    <w:p w14:paraId="6D8D242F" w14:textId="77777777" w:rsidR="00BC5E05" w:rsidRDefault="00BC5E05">
      <w:pPr>
        <w:jc w:val="left"/>
        <w:rPr>
          <w:b/>
        </w:rPr>
      </w:pPr>
      <w:r>
        <w:rPr>
          <w:b/>
        </w:rPr>
        <w:br w:type="page"/>
      </w:r>
    </w:p>
    <w:p w14:paraId="5AB21216" w14:textId="77777777" w:rsidR="00732A11" w:rsidRPr="00732A11" w:rsidRDefault="008D147B" w:rsidP="00732A11">
      <w:r>
        <w:rPr>
          <w:b/>
        </w:rPr>
        <w:lastRenderedPageBreak/>
        <w:t>Workflow:</w:t>
      </w:r>
    </w:p>
    <w:p w14:paraId="7C6CCF4C" w14:textId="77777777" w:rsidR="00D62C07" w:rsidRDefault="00C54B69" w:rsidP="00E150E3">
      <w:pPr>
        <w:pStyle w:val="JDAnormal"/>
        <w:jc w:val="center"/>
        <w:rPr>
          <w:rFonts w:ascii="Arial" w:hAnsi="Arial" w:cs="Arial"/>
          <w:sz w:val="20"/>
          <w:szCs w:val="20"/>
        </w:rPr>
      </w:pPr>
      <w:r>
        <w:rPr>
          <w:noProof/>
        </w:rPr>
        <w:object w:dxaOrig="7110" w:dyaOrig="9714" w14:anchorId="4D15CE26">
          <v:shape id="_x0000_i1043" type="#_x0000_t75" alt="" style="width:267pt;height:364.5pt;mso-width-percent:0;mso-height-percent:0;mso-width-percent:0;mso-height-percent:0" o:ole="">
            <v:imagedata r:id="rId56" o:title=""/>
          </v:shape>
          <o:OLEObject Type="Embed" ProgID="Visio.Drawing.11" ShapeID="_x0000_i1043" DrawAspect="Content" ObjectID="_1583084866" r:id="rId57"/>
        </w:object>
      </w:r>
    </w:p>
    <w:p w14:paraId="755999BB" w14:textId="77777777" w:rsidR="005920DE" w:rsidRDefault="005920DE" w:rsidP="005920DE">
      <w:pPr>
        <w:pStyle w:val="JDAnormal"/>
      </w:pPr>
      <w:r w:rsidRPr="001A185B">
        <w:rPr>
          <w:b/>
        </w:rPr>
        <w:t>Not depicted in above diagram:</w:t>
      </w:r>
      <w:r>
        <w:t xml:space="preserve"> If the staging table is empty, a FDU/FDR is not performed.  However, if a restart is pending, the FDU or FDR will be restarted.</w:t>
      </w:r>
    </w:p>
    <w:p w14:paraId="096B9658" w14:textId="77777777" w:rsidR="00713C2B" w:rsidRDefault="00713C2B" w:rsidP="005920DE">
      <w:r>
        <w:br w:type="page"/>
      </w:r>
    </w:p>
    <w:p w14:paraId="7F7367BC" w14:textId="77777777" w:rsidR="00D62C07" w:rsidRDefault="00D62C07" w:rsidP="00D62C07">
      <w:pPr>
        <w:pStyle w:val="Heading2"/>
      </w:pPr>
      <w:bookmarkStart w:id="126" w:name="_Quartz_Cube_Sync"/>
      <w:bookmarkStart w:id="127" w:name="_Toc509342579"/>
      <w:bookmarkEnd w:id="126"/>
      <w:r>
        <w:lastRenderedPageBreak/>
        <w:t>Q</w:t>
      </w:r>
      <w:r w:rsidR="005A6F26">
        <w:t>uartz Cube Sync</w:t>
      </w:r>
      <w:bookmarkEnd w:id="127"/>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proofErr w:type="spellStart"/>
      <w:r w:rsidR="00A63F03">
        <w:t>QuartzCubeSync</w:t>
      </w:r>
      <w:proofErr w:type="spellEnd"/>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44" type="#_x0000_t75" alt="" style="width:113.25pt;height:171.75pt;mso-width-percent:0;mso-height-percent:0;mso-width-percent:0;mso-height-percent:0" o:ole="">
            <v:imagedata r:id="rId58" o:title=""/>
          </v:shape>
          <o:OLEObject Type="Embed" ProgID="Visio.Drawing.11" ShapeID="_x0000_i1044" DrawAspect="Content" ObjectID="_1583084867" r:id="rId59"/>
        </w:object>
      </w:r>
    </w:p>
    <w:p w14:paraId="2567815C" w14:textId="77777777" w:rsidR="00713C2B" w:rsidRDefault="00713C2B" w:rsidP="00BB2F9B">
      <w:r>
        <w:br w:type="page"/>
      </w:r>
    </w:p>
    <w:p w14:paraId="4DFDC472" w14:textId="172B6772" w:rsidR="001A655A" w:rsidRDefault="001A655A" w:rsidP="001A655A">
      <w:pPr>
        <w:pStyle w:val="Heading2"/>
      </w:pPr>
      <w:bookmarkStart w:id="128" w:name="_Rebuild_Contexts"/>
      <w:bookmarkStart w:id="129" w:name="_Toc509342580"/>
      <w:bookmarkEnd w:id="128"/>
      <w:r>
        <w:lastRenderedPageBreak/>
        <w:t>Quartz Purge Aged Data</w:t>
      </w:r>
      <w:bookmarkEnd w:id="129"/>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proofErr w:type="spellStart"/>
      <w:r>
        <w:t>QuartzPurgeAgedData</w:t>
      </w:r>
      <w:proofErr w:type="spellEnd"/>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45" type="#_x0000_t75" alt="" style="width:111.75pt;height:170.25pt;mso-width-percent:0;mso-height-percent:0;mso-width-percent:0;mso-height-percent:0" o:ole="">
            <v:imagedata r:id="rId60" o:title=""/>
          </v:shape>
          <o:OLEObject Type="Embed" ProgID="Visio.Drawing.11" ShapeID="_x0000_i1045" DrawAspect="Content" ObjectID="_1583084868" r:id="rId61"/>
        </w:object>
      </w:r>
    </w:p>
    <w:p w14:paraId="64452279" w14:textId="77777777" w:rsidR="001A655A" w:rsidRDefault="001A655A" w:rsidP="001A655A">
      <w:r>
        <w:br w:type="page"/>
      </w:r>
    </w:p>
    <w:p w14:paraId="0EDA794C" w14:textId="1398B42F" w:rsidR="00D62C07" w:rsidRDefault="00D62C07" w:rsidP="001A655A">
      <w:pPr>
        <w:pStyle w:val="Heading2"/>
      </w:pPr>
      <w:bookmarkStart w:id="130" w:name="_Toc509342581"/>
      <w:r>
        <w:lastRenderedPageBreak/>
        <w:t>Rebuild</w:t>
      </w:r>
      <w:r w:rsidR="005A6F26">
        <w:t xml:space="preserve"> Contexts</w:t>
      </w:r>
      <w:bookmarkEnd w:id="130"/>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proofErr w:type="spellStart"/>
      <w:r>
        <w:t>RebuildContexts</w:t>
      </w:r>
      <w:proofErr w:type="spellEnd"/>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46" type="#_x0000_t75" alt="" style="width:57.75pt;height:153pt;mso-width-percent:0;mso-height-percent:0;mso-width-percent:0;mso-height-percent:0" o:ole="">
            <v:imagedata r:id="rId62" o:title=""/>
          </v:shape>
          <o:OLEObject Type="Embed" ProgID="Visio.Drawing.11" ShapeID="_x0000_i1046" DrawAspect="Content" ObjectID="_1583084869" r:id="rId63"/>
        </w:object>
      </w:r>
    </w:p>
    <w:p w14:paraId="0B3D3D38" w14:textId="77777777" w:rsidR="009B2B99" w:rsidRDefault="009B2B99" w:rsidP="00BB2F9B">
      <w:r>
        <w:br w:type="page"/>
      </w:r>
    </w:p>
    <w:p w14:paraId="476255E0" w14:textId="77777777" w:rsidR="00D62C07" w:rsidRDefault="00D62C07" w:rsidP="00D62C07">
      <w:pPr>
        <w:pStyle w:val="Heading2"/>
      </w:pPr>
      <w:bookmarkStart w:id="131" w:name="_Start_EP_Services"/>
      <w:bookmarkStart w:id="132" w:name="_Toc509342582"/>
      <w:bookmarkEnd w:id="131"/>
      <w:r>
        <w:lastRenderedPageBreak/>
        <w:t>S</w:t>
      </w:r>
      <w:r w:rsidR="005A6F26">
        <w:t>tart EP Services</w:t>
      </w:r>
      <w:bookmarkEnd w:id="132"/>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 xml:space="preserve">Restarts IIS and starts EP Mid-Tier Services for a single </w:t>
      </w:r>
      <w:proofErr w:type="spellStart"/>
      <w:r w:rsidRPr="009B1589">
        <w:t>Mid Tier</w:t>
      </w:r>
      <w:proofErr w:type="spellEnd"/>
      <w:r w:rsidRPr="009B1589">
        <w:t>.</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proofErr w:type="spellStart"/>
      <w:r>
        <w:t>StartEPServices</w:t>
      </w:r>
      <w:proofErr w:type="spellEnd"/>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47" type="#_x0000_t75" alt="" style="width:300pt;height:215.25pt;mso-width-percent:0;mso-height-percent:0;mso-width-percent:0;mso-height-percent:0" o:ole="">
            <v:imagedata r:id="rId64" o:title=""/>
          </v:shape>
          <o:OLEObject Type="Embed" ProgID="Visio.Drawing.11" ShapeID="_x0000_i1047" DrawAspect="Content" ObjectID="_1583084870" r:id="rId65"/>
        </w:object>
      </w:r>
    </w:p>
    <w:p w14:paraId="0362D4CF" w14:textId="77777777" w:rsidR="002B2830" w:rsidRDefault="002B2830" w:rsidP="00BB2F9B">
      <w:r>
        <w:br w:type="page"/>
      </w:r>
    </w:p>
    <w:p w14:paraId="018ABABB" w14:textId="77777777" w:rsidR="00D62C07" w:rsidRDefault="00D62C07" w:rsidP="00D62C07">
      <w:pPr>
        <w:pStyle w:val="Heading2"/>
      </w:pPr>
      <w:bookmarkStart w:id="133" w:name="_Stop_EP_Services"/>
      <w:bookmarkStart w:id="134" w:name="_Toc509342583"/>
      <w:bookmarkEnd w:id="133"/>
      <w:r>
        <w:lastRenderedPageBreak/>
        <w:t>Stop</w:t>
      </w:r>
      <w:r w:rsidR="005A6F26">
        <w:t xml:space="preserve"> </w:t>
      </w:r>
      <w:r>
        <w:t>EP</w:t>
      </w:r>
      <w:r w:rsidR="005A6F26">
        <w:t xml:space="preserve"> Services</w:t>
      </w:r>
      <w:bookmarkEnd w:id="134"/>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 xml:space="preserve">Stops EP Mid-Tier Services for a single </w:t>
      </w:r>
      <w:proofErr w:type="spellStart"/>
      <w:r w:rsidRPr="009B1589">
        <w:t>Mid Tier</w:t>
      </w:r>
      <w:proofErr w:type="spellEnd"/>
      <w:r w:rsidRPr="009B1589">
        <w:t>.</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proofErr w:type="spellStart"/>
      <w:r>
        <w:t>StopEPServices</w:t>
      </w:r>
      <w:proofErr w:type="spellEnd"/>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48" type="#_x0000_t75" alt="" style="width:381pt;height:3in;mso-width-percent:0;mso-height-percent:0;mso-width-percent:0;mso-height-percent:0" o:ole="">
            <v:imagedata r:id="rId66" o:title=""/>
          </v:shape>
          <o:OLEObject Type="Embed" ProgID="Visio.Drawing.11" ShapeID="_x0000_i1048" DrawAspect="Content" ObjectID="_1583084871" r:id="rId67"/>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35" w:name="_Toc509342584"/>
      <w:bookmarkEnd w:id="4"/>
      <w:bookmarkEnd w:id="5"/>
      <w:bookmarkEnd w:id="6"/>
      <w:r>
        <w:lastRenderedPageBreak/>
        <w:t>EP Batch Service</w:t>
      </w:r>
      <w:r w:rsidR="004F598B">
        <w:tab/>
        <w:t xml:space="preserve">Section </w:t>
      </w:r>
      <w:r w:rsidR="004939F2">
        <w:t>6</w:t>
      </w:r>
      <w:bookmarkEnd w:id="135"/>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is running a Batch Script, incoming EP Batch Client requests are queued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2D6C4D" w:rsidP="00631CC4">
      <w:pPr>
        <w:ind w:firstLine="720"/>
        <w:rPr>
          <w:color w:val="1F497D"/>
        </w:rPr>
      </w:pPr>
      <w:hyperlink r:id="rId68"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36" w:name="_Toc509342585"/>
      <w:r>
        <w:lastRenderedPageBreak/>
        <w:t>EP Batch Client</w:t>
      </w:r>
      <w:r w:rsidR="004804CB">
        <w:t>/Server</w:t>
      </w:r>
      <w:r w:rsidR="008D147B">
        <w:t xml:space="preserve"> Workf</w:t>
      </w:r>
      <w:r>
        <w:t>low</w:t>
      </w:r>
      <w:bookmarkEnd w:id="136"/>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49" type="#_x0000_t75" alt="" style="width:310.5pt;height:513.75pt;mso-width-percent:0;mso-height-percent:0;mso-width-percent:0;mso-height-percent:0" o:ole="">
            <v:imagedata r:id="rId69" o:title=""/>
          </v:shape>
          <o:OLEObject Type="Embed" ProgID="Visio.Drawing.11" ShapeID="_x0000_i1049" DrawAspect="Content" ObjectID="_1583084872" r:id="rId70"/>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37" w:name="_Suggested_Batch_Service"/>
      <w:bookmarkStart w:id="138" w:name="_Toc509342586"/>
      <w:bookmarkEnd w:id="137"/>
      <w:r>
        <w:lastRenderedPageBreak/>
        <w:t>Suggested Batch Service Settings</w:t>
      </w:r>
      <w:bookmarkEnd w:id="138"/>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39" w:name="_Sample_Applications_Settings"/>
      <w:bookmarkEnd w:id="139"/>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40" w:name="_Toc509342587"/>
      <w:r>
        <w:lastRenderedPageBreak/>
        <w:t>Sample Application</w:t>
      </w:r>
      <w:r w:rsidR="00427145">
        <w:t xml:space="preserve"> Settings</w:t>
      </w:r>
      <w:bookmarkEnd w:id="140"/>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proofErr w:type="gramStart"/>
      <w:r w:rsidRPr="0078010A">
        <w:rPr>
          <w:rFonts w:ascii="Consolas" w:hAnsi="Consolas" w:cs="Consolas"/>
          <w:color w:val="0000FF"/>
          <w:sz w:val="16"/>
          <w:szCs w:val="16"/>
        </w:rPr>
        <w:t>&lt;?</w:t>
      </w:r>
      <w:r w:rsidRPr="0078010A">
        <w:rPr>
          <w:rFonts w:ascii="Consolas" w:hAnsi="Consolas" w:cs="Consolas"/>
          <w:color w:val="A31515"/>
          <w:sz w:val="16"/>
          <w:szCs w:val="16"/>
        </w:rPr>
        <w:t>xml</w:t>
      </w:r>
      <w:proofErr w:type="gramEnd"/>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applicationSettings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System.Configuration.ApplicationSettingsGroup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EPBatchService.Properties.Settings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System.Configuration.UserSettingsGroup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EPBatchService.Properties.Settings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RequestType</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RequestCommand</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CommandDirectory</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D:\</w:t>
      </w:r>
      <w:proofErr w:type="spellStart"/>
      <w:r w:rsidRPr="0078010A">
        <w:rPr>
          <w:rFonts w:ascii="Consolas" w:hAnsi="Consolas" w:cs="Consolas"/>
          <w:color w:val="auto"/>
          <w:sz w:val="16"/>
          <w:szCs w:val="16"/>
        </w:rPr>
        <w:t>EP_Batch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AdvancedRequestTypes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41" w:name="_Toc509342588"/>
      <w:r>
        <w:lastRenderedPageBreak/>
        <w:t>EP Batch Client</w:t>
      </w:r>
      <w:r>
        <w:tab/>
        <w:t xml:space="preserve">Section </w:t>
      </w:r>
      <w:r w:rsidR="004939F2">
        <w:t>7</w:t>
      </w:r>
      <w:bookmarkEnd w:id="141"/>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42" w:name="_Toc509342589"/>
      <w:r>
        <w:t>EP Batch Client Desktop</w:t>
      </w:r>
      <w:bookmarkEnd w:id="142"/>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3"/>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43" w:name="_Toc509342590"/>
      <w:r>
        <w:t>Menu Items</w:t>
      </w:r>
      <w:bookmarkEnd w:id="143"/>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proofErr w:type="spellStart"/>
            <w:r w:rsidRPr="00AA4BED">
              <w:rPr>
                <w:rFonts w:asciiTheme="minorHAnsi" w:hAnsiTheme="minorHAnsi" w:cstheme="minorHAnsi"/>
                <w:b/>
                <w:color w:val="FFFFFF" w:themeColor="background1"/>
                <w:sz w:val="16"/>
                <w:szCs w:val="16"/>
              </w:rPr>
              <w:t>Desciption</w:t>
            </w:r>
            <w:proofErr w:type="spellEnd"/>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44" w:name="_Toc509342591"/>
      <w:r>
        <w:lastRenderedPageBreak/>
        <w:t>EP Batch Client Session</w:t>
      </w:r>
      <w:bookmarkEnd w:id="144"/>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2D6C4D"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2D6C4D"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2D6C4D"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2D6C4D"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2D6C4D"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2D6C4D"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2D6C4D"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2D6C4D"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2D6C4D"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2D6C4D"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2D6C4D"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2D6C4D"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2D6C4D"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4"/>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45" w:name="_Toc509342592"/>
      <w:r>
        <w:t>Options Panel</w:t>
      </w:r>
      <w:bookmarkEnd w:id="145"/>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46" w:name="_Toc509342593"/>
      <w:r>
        <w:lastRenderedPageBreak/>
        <w:t>Sample Application Settings</w:t>
      </w:r>
      <w:bookmarkEnd w:id="146"/>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proofErr w:type="gramStart"/>
      <w:r w:rsidRPr="0078010A">
        <w:rPr>
          <w:rFonts w:ascii="Consolas" w:hAnsi="Consolas" w:cs="Consolas"/>
          <w:color w:val="0000FF"/>
          <w:sz w:val="16"/>
          <w:szCs w:val="16"/>
        </w:rPr>
        <w:t>&lt;?</w:t>
      </w:r>
      <w:r w:rsidRPr="0078010A">
        <w:rPr>
          <w:rFonts w:ascii="Consolas" w:hAnsi="Consolas" w:cs="Consolas"/>
          <w:color w:val="A31515"/>
          <w:sz w:val="16"/>
          <w:szCs w:val="16"/>
        </w:rPr>
        <w:t>xml</w:t>
      </w:r>
      <w:proofErr w:type="gramEnd"/>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System.Configuration.UserSettingsGroup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EPBatchClient.Properties.Settings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EPBatchClient.Properties.Settings</w:t>
      </w:r>
      <w:proofErr w:type="spellEnd"/>
      <w:proofErr w:type="gramEnd"/>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ServerIpAddresses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ServerNames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AutoLaunch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EPBatchClient.Properties.Settings</w:t>
      </w:r>
      <w:proofErr w:type="spellEnd"/>
      <w:proofErr w:type="gramEnd"/>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47" w:name="_Toc509342594"/>
      <w:r>
        <w:t>Sample User Settings</w:t>
      </w:r>
      <w:bookmarkEnd w:id="147"/>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proofErr w:type="gramStart"/>
      <w:r w:rsidRPr="003D6250">
        <w:rPr>
          <w:rFonts w:ascii="Consolas" w:hAnsi="Consolas" w:cs="Consolas"/>
          <w:color w:val="0000FF"/>
          <w:sz w:val="16"/>
          <w:szCs w:val="16"/>
        </w:rPr>
        <w:t>&lt;?</w:t>
      </w:r>
      <w:r w:rsidRPr="003D6250">
        <w:rPr>
          <w:rFonts w:ascii="Consolas" w:hAnsi="Consolas" w:cs="Consolas"/>
          <w:color w:val="A31515"/>
          <w:sz w:val="16"/>
          <w:szCs w:val="16"/>
        </w:rPr>
        <w:t>xml</w:t>
      </w:r>
      <w:proofErr w:type="gramEnd"/>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gramStart"/>
      <w:r w:rsidRPr="003D6250">
        <w:rPr>
          <w:rFonts w:ascii="Consolas" w:hAnsi="Consolas" w:cs="Consolas"/>
          <w:color w:val="0000FF"/>
          <w:sz w:val="16"/>
          <w:szCs w:val="16"/>
        </w:rPr>
        <w:t>&lt;</w:t>
      </w:r>
      <w:proofErr w:type="spellStart"/>
      <w:r w:rsidRPr="003D6250">
        <w:rPr>
          <w:rFonts w:ascii="Consolas" w:hAnsi="Consolas" w:cs="Consolas"/>
          <w:color w:val="A31515"/>
          <w:sz w:val="16"/>
          <w:szCs w:val="16"/>
        </w:rPr>
        <w:t>EPBatchClient.Properties.Settings</w:t>
      </w:r>
      <w:proofErr w:type="spellEnd"/>
      <w:proofErr w:type="gramEnd"/>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ServerIpAddresses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ServerNames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AdvancedRequests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AutoLaunch</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proofErr w:type="gramStart"/>
      <w:r w:rsidRPr="003D6250">
        <w:rPr>
          <w:rFonts w:ascii="Consolas" w:hAnsi="Consolas" w:cs="Consolas"/>
          <w:color w:val="A31515"/>
          <w:sz w:val="16"/>
          <w:szCs w:val="16"/>
        </w:rPr>
        <w:t>EPBatchClient.Properties.Settings</w:t>
      </w:r>
      <w:proofErr w:type="spellEnd"/>
      <w:proofErr w:type="gramEnd"/>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48" w:name="_Toc509342595"/>
      <w:r>
        <w:lastRenderedPageBreak/>
        <w:t xml:space="preserve">EP Batch </w:t>
      </w:r>
      <w:r w:rsidR="009F2CEB">
        <w:t>Facility</w:t>
      </w:r>
      <w:r>
        <w:t xml:space="preserve"> Installation</w:t>
      </w:r>
      <w:r>
        <w:tab/>
        <w:t xml:space="preserve">Section </w:t>
      </w:r>
      <w:r w:rsidR="000710B6">
        <w:t>8</w:t>
      </w:r>
      <w:bookmarkEnd w:id="148"/>
    </w:p>
    <w:p w14:paraId="7BDC5E32" w14:textId="77777777" w:rsidR="00B73ECF" w:rsidRPr="00B73ECF" w:rsidRDefault="00C93E58" w:rsidP="00B73ECF">
      <w:pPr>
        <w:pStyle w:val="Heading2"/>
      </w:pPr>
      <w:bookmarkStart w:id="149" w:name="_EP_Batch_Client"/>
      <w:bookmarkStart w:id="150" w:name="_Toc509342596"/>
      <w:bookmarkEnd w:id="149"/>
      <w:r>
        <w:t>EP Batch Client and EP Batch Ser</w:t>
      </w:r>
      <w:r w:rsidR="002E72E0">
        <w:t>vice</w:t>
      </w:r>
      <w:bookmarkEnd w:id="150"/>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w:t>
      </w:r>
      <w:proofErr w:type="gramStart"/>
      <w:r>
        <w:t>default</w:t>
      </w:r>
      <w:proofErr w:type="gramEnd"/>
      <w:r>
        <w:t xml:space="preserve">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 xml:space="preserve">The EP Batch Client install package will place a short cut to the EP Batch Client on the </w:t>
      </w:r>
      <w:proofErr w:type="spellStart"/>
      <w:proofErr w:type="gramStart"/>
      <w:r>
        <w:t>users</w:t>
      </w:r>
      <w:proofErr w:type="spellEnd"/>
      <w:proofErr w:type="gramEnd"/>
      <w:r>
        <w:t xml:space="preserve">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 xml:space="preserve">The EP Batch </w:t>
      </w:r>
      <w:proofErr w:type="spellStart"/>
      <w:r w:rsidR="00BA5DE6">
        <w:rPr>
          <w:rFonts w:ascii="Arial" w:hAnsi="Arial" w:cs="Arial"/>
          <w:sz w:val="16"/>
          <w:szCs w:val="16"/>
        </w:rPr>
        <w:t>Serivce</w:t>
      </w:r>
      <w:proofErr w:type="spellEnd"/>
      <w:r w:rsidR="00BA5DE6">
        <w:rPr>
          <w:rFonts w:ascii="Arial" w:hAnsi="Arial" w:cs="Arial"/>
          <w:sz w:val="16"/>
          <w:szCs w:val="16"/>
        </w:rPr>
        <w:t xml:space="preserv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51" w:name="_Toc509342597"/>
      <w:r>
        <w:t xml:space="preserve">Batch Command </w:t>
      </w:r>
      <w:r w:rsidR="00B73ECF">
        <w:t>Console Applications</w:t>
      </w:r>
      <w:r w:rsidR="00FE7435">
        <w:t xml:space="preserve"> and Scripts</w:t>
      </w:r>
      <w:bookmarkEnd w:id="151"/>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1910714F" w14:textId="77777777" w:rsidR="00311EA6" w:rsidRDefault="00311EA6" w:rsidP="00233A24">
      <w:pPr>
        <w:pStyle w:val="ListParagraph"/>
        <w:numPr>
          <w:ilvl w:val="0"/>
          <w:numId w:val="39"/>
        </w:numPr>
        <w:rPr>
          <w:rFonts w:ascii="Arial" w:hAnsi="Arial" w:cs="Arial"/>
          <w:sz w:val="16"/>
          <w:szCs w:val="16"/>
        </w:rPr>
      </w:pPr>
      <w:r w:rsidRPr="003027AB">
        <w:rPr>
          <w:rFonts w:ascii="Arial" w:hAnsi="Arial" w:cs="Arial"/>
          <w:b/>
          <w:sz w:val="16"/>
          <w:szCs w:val="16"/>
        </w:rPr>
        <w:t>FDEDataUpdate.bat</w:t>
      </w:r>
      <w:r>
        <w:rPr>
          <w:rFonts w:ascii="Arial" w:hAnsi="Arial" w:cs="Arial"/>
          <w:sz w:val="16"/>
          <w:szCs w:val="16"/>
        </w:rPr>
        <w:t xml:space="preserve"> – Modify to reflect any FTFs that need to load from an input sou</w:t>
      </w:r>
      <w:r w:rsidR="0086273A">
        <w:rPr>
          <w:rFonts w:ascii="Arial" w:hAnsi="Arial" w:cs="Arial"/>
          <w:sz w:val="16"/>
          <w:szCs w:val="16"/>
        </w:rPr>
        <w:t>rce populated with data from a</w:t>
      </w:r>
      <w:r>
        <w:rPr>
          <w:rFonts w:ascii="Arial" w:hAnsi="Arial" w:cs="Arial"/>
          <w:sz w:val="16"/>
          <w:szCs w:val="16"/>
        </w:rPr>
        <w:t xml:space="preserve"> FDE extract (</w:t>
      </w:r>
      <w:r w:rsidR="00E303BB">
        <w:rPr>
          <w:rFonts w:ascii="Arial" w:hAnsi="Arial" w:cs="Arial"/>
          <w:sz w:val="16"/>
          <w:szCs w:val="16"/>
        </w:rPr>
        <w:t xml:space="preserve">primary only, </w:t>
      </w:r>
      <w:r>
        <w:rPr>
          <w:rFonts w:ascii="Arial" w:hAnsi="Arial" w:cs="Arial"/>
          <w:sz w:val="16"/>
          <w:szCs w:val="16"/>
        </w:rPr>
        <w:t>not commonly required)</w:t>
      </w:r>
    </w:p>
    <w:p w14:paraId="26D7A257" w14:textId="77777777" w:rsidR="00311EA6" w:rsidRDefault="00311EA6" w:rsidP="00233A24">
      <w:pPr>
        <w:pStyle w:val="ListParagraph"/>
        <w:numPr>
          <w:ilvl w:val="0"/>
          <w:numId w:val="39"/>
        </w:numPr>
        <w:rPr>
          <w:rFonts w:ascii="Arial" w:hAnsi="Arial" w:cs="Arial"/>
          <w:sz w:val="16"/>
          <w:szCs w:val="16"/>
        </w:rPr>
      </w:pPr>
      <w:r w:rsidRPr="003027AB">
        <w:rPr>
          <w:rFonts w:ascii="Arial" w:hAnsi="Arial" w:cs="Arial"/>
          <w:b/>
          <w:sz w:val="16"/>
          <w:szCs w:val="16"/>
        </w:rPr>
        <w:t xml:space="preserve">FDEStageFactData.bat </w:t>
      </w:r>
      <w:r>
        <w:rPr>
          <w:rFonts w:ascii="Arial" w:hAnsi="Arial" w:cs="Arial"/>
          <w:sz w:val="16"/>
          <w:szCs w:val="16"/>
        </w:rPr>
        <w:t>– Modify to reflect FDE extracts from any FTF to an input source (</w:t>
      </w:r>
      <w:r w:rsidR="00E303BB">
        <w:rPr>
          <w:rFonts w:ascii="Arial" w:hAnsi="Arial" w:cs="Arial"/>
          <w:sz w:val="16"/>
          <w:szCs w:val="16"/>
        </w:rPr>
        <w:t xml:space="preserve">primary only, </w:t>
      </w:r>
      <w:r>
        <w:rPr>
          <w:rFonts w:ascii="Arial" w:hAnsi="Arial" w:cs="Arial"/>
          <w:sz w:val="16"/>
          <w:szCs w:val="16"/>
        </w:rPr>
        <w:t>not commonly required)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w:t>
      </w:r>
      <w:proofErr w:type="spellStart"/>
      <w:r w:rsidRPr="00042B1A">
        <w:rPr>
          <w:rFonts w:ascii="Arial" w:hAnsi="Arial" w:cs="Arial"/>
          <w:sz w:val="16"/>
          <w:szCs w:val="16"/>
        </w:rPr>
        <w:t>Implmentation</w:t>
      </w:r>
      <w:proofErr w:type="spellEnd"/>
      <w:r>
        <w:rPr>
          <w:rFonts w:ascii="Arial" w:hAnsi="Arial" w:cs="Arial"/>
          <w:sz w:val="16"/>
          <w:szCs w:val="16"/>
        </w:rPr>
        <w:t xml:space="preserve"> (primary and secondary)</w:t>
      </w:r>
    </w:p>
    <w:p w14:paraId="23E72F6B" w14:textId="77777777"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64D5D0AB" w14:textId="609D4B5D"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7712E6B9" w14:textId="77777777" w:rsidR="00EF3DBF" w:rsidRDefault="00EF3DBF" w:rsidP="00EF3DBF">
      <w:pPr>
        <w:rPr>
          <w:rFonts w:cs="Arial"/>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w:t>
      </w:r>
      <w:proofErr w:type="gramStart"/>
      <w:r w:rsidRPr="00B237C9">
        <w:rPr>
          <w:rFonts w:cs="Arial"/>
          <w:szCs w:val="20"/>
        </w:rPr>
        <w:t>particular server</w:t>
      </w:r>
      <w:proofErr w:type="gramEnd"/>
      <w:r w:rsidRPr="00B237C9">
        <w:rPr>
          <w:rFonts w:cs="Arial"/>
          <w:szCs w:val="20"/>
        </w:rPr>
        <w:t xml:space="preserve">.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76"/>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F3EE" w14:textId="77777777" w:rsidR="00823B30" w:rsidRDefault="00823B30">
      <w:r>
        <w:separator/>
      </w:r>
    </w:p>
  </w:endnote>
  <w:endnote w:type="continuationSeparator" w:id="0">
    <w:p w14:paraId="38470F52" w14:textId="77777777" w:rsidR="00823B30" w:rsidRDefault="00823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67C76" w14:textId="77777777" w:rsidR="00C83706" w:rsidRDefault="00C83706" w:rsidP="004E4567">
    <w:pPr>
      <w:pStyle w:val="Footer"/>
      <w:framePr w:wrap="around" w:vAnchor="text" w:hAnchor="margin" w:xAlign="right" w:y="1"/>
    </w:pPr>
    <w:r>
      <w:fldChar w:fldCharType="begin"/>
    </w:r>
    <w:r>
      <w:instrText xml:space="preserve">PAGE  </w:instrText>
    </w:r>
    <w:r>
      <w:fldChar w:fldCharType="end"/>
    </w:r>
  </w:p>
  <w:p w14:paraId="5971AB1C" w14:textId="77777777" w:rsidR="00C83706" w:rsidRDefault="00C83706" w:rsidP="00763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9D4C" w14:textId="77777777" w:rsidR="00C83706" w:rsidRPr="00C165C6" w:rsidRDefault="00C83706" w:rsidP="00C165C6">
    <w:pPr>
      <w:pStyle w:val="Footer"/>
      <w:tabs>
        <w:tab w:val="right" w:pos="9540"/>
      </w:tabs>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E447" w14:textId="77777777" w:rsidR="00C83706" w:rsidRPr="00561A37" w:rsidRDefault="00C83706" w:rsidP="0056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935CD" w14:textId="7AA1E4C5" w:rsidR="00C83706" w:rsidRPr="00C165C6" w:rsidRDefault="00C83706" w:rsidP="00561A37">
    <w:pPr>
      <w:pStyle w:val="Footer"/>
      <w:tabs>
        <w:tab w:val="right" w:pos="9360"/>
      </w:tabs>
      <w:rPr>
        <w:szCs w:val="16"/>
      </w:rPr>
    </w:pPr>
    <w:r w:rsidRPr="00CB3C03">
      <w:t>© 20</w:t>
    </w:r>
    <w:r>
      <w:t>14</w:t>
    </w:r>
    <w:r w:rsidRPr="00CB3C03">
      <w:t xml:space="preserve"> JDA Software Gr</w:t>
    </w:r>
    <w:r>
      <w:rPr>
        <w:szCs w:val="16"/>
      </w:rPr>
      <w:t>oup, Inc. - Confidential</w:t>
    </w:r>
    <w:r w:rsidRPr="00C165C6">
      <w:rPr>
        <w:szCs w:val="16"/>
      </w:rPr>
      <w:tab/>
    </w:r>
    <w:r>
      <w:fldChar w:fldCharType="begin"/>
    </w:r>
    <w:r>
      <w:instrText xml:space="preserve"> PAGE </w:instrText>
    </w:r>
    <w:r>
      <w:fldChar w:fldCharType="separate"/>
    </w:r>
    <w:r w:rsidR="00394CE9">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B88DE" w14:textId="77777777" w:rsidR="00823B30" w:rsidRDefault="00823B30">
      <w:r>
        <w:separator/>
      </w:r>
    </w:p>
  </w:footnote>
  <w:footnote w:type="continuationSeparator" w:id="0">
    <w:p w14:paraId="777A70FE" w14:textId="77777777" w:rsidR="00823B30" w:rsidRDefault="00823B30">
      <w:r>
        <w:continuationSeparator/>
      </w:r>
    </w:p>
  </w:footnote>
  <w:footnote w:id="1">
    <w:p w14:paraId="3658F075" w14:textId="77777777" w:rsidR="00C83706" w:rsidRDefault="00C83706">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74A5" w14:textId="77777777" w:rsidR="00C83706" w:rsidRPr="00120852" w:rsidRDefault="00C83706" w:rsidP="00120852">
    <w:pPr>
      <w:pStyle w:val="Header"/>
      <w:pBdr>
        <w:bottom w:val="single" w:sz="4" w:space="0" w:color="005596"/>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F14CB" w14:textId="77777777" w:rsidR="00C83706" w:rsidRDefault="00C83706" w:rsidP="00120852">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0C2D" w14:textId="3A586FEB" w:rsidR="00C83706" w:rsidRDefault="00C83706">
    <w:pPr>
      <w:pStyle w:val="Header"/>
    </w:pPr>
    <w:r w:rsidRPr="00274429">
      <w:t>JDA Software Group, Inc.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D1B4" w14:textId="77777777" w:rsidR="00C83706" w:rsidRPr="00274429" w:rsidRDefault="00C83706" w:rsidP="00274429">
    <w:pPr>
      <w:pStyle w:val="Header"/>
    </w:pPr>
    <w:r w:rsidRPr="00274429">
      <w:t>JDA Software Group,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5"/>
  </w:num>
  <w:num w:numId="44">
    <w:abstractNumId w:val="14"/>
  </w:num>
  <w:num w:numId="45">
    <w:abstractNumId w:val="24"/>
  </w:num>
  <w:num w:numId="4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759"/>
    <w:rsid w:val="00000451"/>
    <w:rsid w:val="00000D39"/>
    <w:rsid w:val="00000E1E"/>
    <w:rsid w:val="00000FCE"/>
    <w:rsid w:val="000013E5"/>
    <w:rsid w:val="00001EA7"/>
    <w:rsid w:val="00001FBE"/>
    <w:rsid w:val="00002348"/>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487"/>
    <w:rsid w:val="000343BB"/>
    <w:rsid w:val="00034648"/>
    <w:rsid w:val="00035682"/>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70E1"/>
    <w:rsid w:val="0004746D"/>
    <w:rsid w:val="00047A1B"/>
    <w:rsid w:val="00047B29"/>
    <w:rsid w:val="00050219"/>
    <w:rsid w:val="00050251"/>
    <w:rsid w:val="000505C1"/>
    <w:rsid w:val="000509DC"/>
    <w:rsid w:val="00050DF9"/>
    <w:rsid w:val="0005119A"/>
    <w:rsid w:val="00051E2E"/>
    <w:rsid w:val="000527DB"/>
    <w:rsid w:val="00052B6B"/>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799D"/>
    <w:rsid w:val="00057CB5"/>
    <w:rsid w:val="0006057F"/>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7CE"/>
    <w:rsid w:val="00073073"/>
    <w:rsid w:val="0007346F"/>
    <w:rsid w:val="0007347C"/>
    <w:rsid w:val="000738B8"/>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4B6"/>
    <w:rsid w:val="0009167A"/>
    <w:rsid w:val="00091C8D"/>
    <w:rsid w:val="0009210D"/>
    <w:rsid w:val="0009220D"/>
    <w:rsid w:val="00093511"/>
    <w:rsid w:val="00093A21"/>
    <w:rsid w:val="0009423A"/>
    <w:rsid w:val="00094402"/>
    <w:rsid w:val="0009445E"/>
    <w:rsid w:val="00094DC8"/>
    <w:rsid w:val="000956D8"/>
    <w:rsid w:val="00096B60"/>
    <w:rsid w:val="00097538"/>
    <w:rsid w:val="00097947"/>
    <w:rsid w:val="00097C53"/>
    <w:rsid w:val="00097FB4"/>
    <w:rsid w:val="00097FEF"/>
    <w:rsid w:val="000A0617"/>
    <w:rsid w:val="000A0AC1"/>
    <w:rsid w:val="000A14B5"/>
    <w:rsid w:val="000A17D4"/>
    <w:rsid w:val="000A2CB3"/>
    <w:rsid w:val="000A352F"/>
    <w:rsid w:val="000A3CF9"/>
    <w:rsid w:val="000A3F61"/>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311"/>
    <w:rsid w:val="000C61C7"/>
    <w:rsid w:val="000C70CC"/>
    <w:rsid w:val="000C7BD2"/>
    <w:rsid w:val="000C7BDD"/>
    <w:rsid w:val="000D1124"/>
    <w:rsid w:val="000D13C3"/>
    <w:rsid w:val="000D1759"/>
    <w:rsid w:val="000D2CA2"/>
    <w:rsid w:val="000D3094"/>
    <w:rsid w:val="000D3E60"/>
    <w:rsid w:val="000D411B"/>
    <w:rsid w:val="000D4273"/>
    <w:rsid w:val="000D43F7"/>
    <w:rsid w:val="000D5995"/>
    <w:rsid w:val="000D5A33"/>
    <w:rsid w:val="000D5ACA"/>
    <w:rsid w:val="000D5F5E"/>
    <w:rsid w:val="000D6779"/>
    <w:rsid w:val="000D7502"/>
    <w:rsid w:val="000D7878"/>
    <w:rsid w:val="000E0824"/>
    <w:rsid w:val="000E0A45"/>
    <w:rsid w:val="000E0B01"/>
    <w:rsid w:val="000E0BDA"/>
    <w:rsid w:val="000E0BE7"/>
    <w:rsid w:val="000E0D16"/>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31C"/>
    <w:rsid w:val="000F767F"/>
    <w:rsid w:val="000F7D0F"/>
    <w:rsid w:val="00100D11"/>
    <w:rsid w:val="00101BE3"/>
    <w:rsid w:val="00101BE6"/>
    <w:rsid w:val="00101BFC"/>
    <w:rsid w:val="00102064"/>
    <w:rsid w:val="001020B9"/>
    <w:rsid w:val="001027CB"/>
    <w:rsid w:val="001029A1"/>
    <w:rsid w:val="00103084"/>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CC"/>
    <w:rsid w:val="001456D1"/>
    <w:rsid w:val="00145B2F"/>
    <w:rsid w:val="00145C55"/>
    <w:rsid w:val="001463FD"/>
    <w:rsid w:val="00146EF6"/>
    <w:rsid w:val="00147173"/>
    <w:rsid w:val="00147472"/>
    <w:rsid w:val="0015094B"/>
    <w:rsid w:val="00150BDF"/>
    <w:rsid w:val="00151156"/>
    <w:rsid w:val="00151200"/>
    <w:rsid w:val="00152317"/>
    <w:rsid w:val="001523BB"/>
    <w:rsid w:val="00152ACE"/>
    <w:rsid w:val="00152C5F"/>
    <w:rsid w:val="00153482"/>
    <w:rsid w:val="0015366D"/>
    <w:rsid w:val="001543EC"/>
    <w:rsid w:val="001546C6"/>
    <w:rsid w:val="0015493A"/>
    <w:rsid w:val="0015493C"/>
    <w:rsid w:val="00156612"/>
    <w:rsid w:val="00156DE3"/>
    <w:rsid w:val="00156E8F"/>
    <w:rsid w:val="00157468"/>
    <w:rsid w:val="00157931"/>
    <w:rsid w:val="001579AF"/>
    <w:rsid w:val="00157FC5"/>
    <w:rsid w:val="00160512"/>
    <w:rsid w:val="001606EA"/>
    <w:rsid w:val="00160CE7"/>
    <w:rsid w:val="00161C75"/>
    <w:rsid w:val="00161C8D"/>
    <w:rsid w:val="0016214A"/>
    <w:rsid w:val="00162254"/>
    <w:rsid w:val="0016270D"/>
    <w:rsid w:val="001627C4"/>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B29"/>
    <w:rsid w:val="00177E49"/>
    <w:rsid w:val="001808C1"/>
    <w:rsid w:val="00180EF3"/>
    <w:rsid w:val="001810BA"/>
    <w:rsid w:val="001815D3"/>
    <w:rsid w:val="001816FB"/>
    <w:rsid w:val="001818B1"/>
    <w:rsid w:val="00181D8C"/>
    <w:rsid w:val="00182B5C"/>
    <w:rsid w:val="00182FC1"/>
    <w:rsid w:val="00184418"/>
    <w:rsid w:val="00184DB3"/>
    <w:rsid w:val="00185E53"/>
    <w:rsid w:val="00185EE9"/>
    <w:rsid w:val="00186244"/>
    <w:rsid w:val="0018647A"/>
    <w:rsid w:val="001867E2"/>
    <w:rsid w:val="00186BB5"/>
    <w:rsid w:val="001871F4"/>
    <w:rsid w:val="001874A3"/>
    <w:rsid w:val="00190414"/>
    <w:rsid w:val="001910F2"/>
    <w:rsid w:val="001913B4"/>
    <w:rsid w:val="001916EE"/>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C6E"/>
    <w:rsid w:val="001E2A53"/>
    <w:rsid w:val="001E2D34"/>
    <w:rsid w:val="001E30CC"/>
    <w:rsid w:val="001E469D"/>
    <w:rsid w:val="001E484B"/>
    <w:rsid w:val="001E489D"/>
    <w:rsid w:val="001E4968"/>
    <w:rsid w:val="001E606A"/>
    <w:rsid w:val="001E6C0A"/>
    <w:rsid w:val="001F0A3A"/>
    <w:rsid w:val="001F0E18"/>
    <w:rsid w:val="001F1A71"/>
    <w:rsid w:val="001F250D"/>
    <w:rsid w:val="001F32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40C11"/>
    <w:rsid w:val="00240C3B"/>
    <w:rsid w:val="00240D4A"/>
    <w:rsid w:val="00240F17"/>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BE"/>
    <w:rsid w:val="00266342"/>
    <w:rsid w:val="00266957"/>
    <w:rsid w:val="00266FA3"/>
    <w:rsid w:val="00267056"/>
    <w:rsid w:val="002700AB"/>
    <w:rsid w:val="00270321"/>
    <w:rsid w:val="00270AD2"/>
    <w:rsid w:val="00271C6D"/>
    <w:rsid w:val="0027266E"/>
    <w:rsid w:val="0027267E"/>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3119"/>
    <w:rsid w:val="002C3402"/>
    <w:rsid w:val="002C39EF"/>
    <w:rsid w:val="002C5C30"/>
    <w:rsid w:val="002C5E92"/>
    <w:rsid w:val="002C7248"/>
    <w:rsid w:val="002C739A"/>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D96"/>
    <w:rsid w:val="002F5F0B"/>
    <w:rsid w:val="002F634A"/>
    <w:rsid w:val="002F643E"/>
    <w:rsid w:val="002F6A67"/>
    <w:rsid w:val="002F7465"/>
    <w:rsid w:val="002F799E"/>
    <w:rsid w:val="002F7A2E"/>
    <w:rsid w:val="002F7BCB"/>
    <w:rsid w:val="00300172"/>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B06"/>
    <w:rsid w:val="00305CF6"/>
    <w:rsid w:val="00307441"/>
    <w:rsid w:val="00307D0F"/>
    <w:rsid w:val="00307E3C"/>
    <w:rsid w:val="00310703"/>
    <w:rsid w:val="00310EF8"/>
    <w:rsid w:val="003111A2"/>
    <w:rsid w:val="0031127D"/>
    <w:rsid w:val="00311760"/>
    <w:rsid w:val="00311B0E"/>
    <w:rsid w:val="00311C01"/>
    <w:rsid w:val="00311EA6"/>
    <w:rsid w:val="00312038"/>
    <w:rsid w:val="003121FF"/>
    <w:rsid w:val="003123A9"/>
    <w:rsid w:val="00312867"/>
    <w:rsid w:val="003130E9"/>
    <w:rsid w:val="003135F7"/>
    <w:rsid w:val="003136AC"/>
    <w:rsid w:val="00313B7D"/>
    <w:rsid w:val="00315819"/>
    <w:rsid w:val="00315910"/>
    <w:rsid w:val="00315CA9"/>
    <w:rsid w:val="003160F8"/>
    <w:rsid w:val="003161B5"/>
    <w:rsid w:val="0031692B"/>
    <w:rsid w:val="00316A71"/>
    <w:rsid w:val="00317416"/>
    <w:rsid w:val="00317D1D"/>
    <w:rsid w:val="00320359"/>
    <w:rsid w:val="003205A7"/>
    <w:rsid w:val="00321959"/>
    <w:rsid w:val="00321DDD"/>
    <w:rsid w:val="0032357B"/>
    <w:rsid w:val="00323A4A"/>
    <w:rsid w:val="00323FE7"/>
    <w:rsid w:val="00324AF9"/>
    <w:rsid w:val="00324DEC"/>
    <w:rsid w:val="00326007"/>
    <w:rsid w:val="0032619F"/>
    <w:rsid w:val="003278DC"/>
    <w:rsid w:val="00327EEA"/>
    <w:rsid w:val="00330B32"/>
    <w:rsid w:val="00330FF0"/>
    <w:rsid w:val="003311E6"/>
    <w:rsid w:val="003314E6"/>
    <w:rsid w:val="003315A5"/>
    <w:rsid w:val="00331982"/>
    <w:rsid w:val="00331EAF"/>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75B"/>
    <w:rsid w:val="00347DE3"/>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EC0"/>
    <w:rsid w:val="00362B1E"/>
    <w:rsid w:val="003633C6"/>
    <w:rsid w:val="00364266"/>
    <w:rsid w:val="00364725"/>
    <w:rsid w:val="003653E6"/>
    <w:rsid w:val="003658F5"/>
    <w:rsid w:val="003661F8"/>
    <w:rsid w:val="003668E0"/>
    <w:rsid w:val="00366A29"/>
    <w:rsid w:val="00366B4B"/>
    <w:rsid w:val="003670B8"/>
    <w:rsid w:val="003670D9"/>
    <w:rsid w:val="00367B1B"/>
    <w:rsid w:val="0037016D"/>
    <w:rsid w:val="003701D5"/>
    <w:rsid w:val="003706A9"/>
    <w:rsid w:val="0037074E"/>
    <w:rsid w:val="00370992"/>
    <w:rsid w:val="003715F9"/>
    <w:rsid w:val="003718CA"/>
    <w:rsid w:val="003720AC"/>
    <w:rsid w:val="003720E9"/>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33AB"/>
    <w:rsid w:val="00383C1A"/>
    <w:rsid w:val="00383F91"/>
    <w:rsid w:val="00384470"/>
    <w:rsid w:val="00384585"/>
    <w:rsid w:val="0038466B"/>
    <w:rsid w:val="00384A13"/>
    <w:rsid w:val="00385A7D"/>
    <w:rsid w:val="00386479"/>
    <w:rsid w:val="00386760"/>
    <w:rsid w:val="003868D6"/>
    <w:rsid w:val="00387239"/>
    <w:rsid w:val="003878B9"/>
    <w:rsid w:val="00387EDA"/>
    <w:rsid w:val="00390474"/>
    <w:rsid w:val="00390EEB"/>
    <w:rsid w:val="0039179E"/>
    <w:rsid w:val="00391B91"/>
    <w:rsid w:val="00391CCB"/>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C9"/>
    <w:rsid w:val="003A2DD1"/>
    <w:rsid w:val="003A2E1B"/>
    <w:rsid w:val="003A3634"/>
    <w:rsid w:val="003A3F5C"/>
    <w:rsid w:val="003A4010"/>
    <w:rsid w:val="003A4450"/>
    <w:rsid w:val="003A460F"/>
    <w:rsid w:val="003A49A3"/>
    <w:rsid w:val="003A4C0C"/>
    <w:rsid w:val="003A513E"/>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F46"/>
    <w:rsid w:val="003D6250"/>
    <w:rsid w:val="003D6E60"/>
    <w:rsid w:val="003D7072"/>
    <w:rsid w:val="003D790A"/>
    <w:rsid w:val="003D7A6A"/>
    <w:rsid w:val="003D7AFF"/>
    <w:rsid w:val="003E0425"/>
    <w:rsid w:val="003E051E"/>
    <w:rsid w:val="003E069F"/>
    <w:rsid w:val="003E0DDF"/>
    <w:rsid w:val="003E0E53"/>
    <w:rsid w:val="003E10FE"/>
    <w:rsid w:val="003E1170"/>
    <w:rsid w:val="003E343D"/>
    <w:rsid w:val="003E3648"/>
    <w:rsid w:val="003E3F59"/>
    <w:rsid w:val="003E401D"/>
    <w:rsid w:val="003E510A"/>
    <w:rsid w:val="003E5411"/>
    <w:rsid w:val="003E5BA1"/>
    <w:rsid w:val="003E5EE6"/>
    <w:rsid w:val="003E60A4"/>
    <w:rsid w:val="003E65C4"/>
    <w:rsid w:val="003E6721"/>
    <w:rsid w:val="003E674F"/>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33F"/>
    <w:rsid w:val="003F59AC"/>
    <w:rsid w:val="003F6595"/>
    <w:rsid w:val="003F6BF4"/>
    <w:rsid w:val="003F6DED"/>
    <w:rsid w:val="003F722C"/>
    <w:rsid w:val="003F79C6"/>
    <w:rsid w:val="003F7A0F"/>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C0"/>
    <w:rsid w:val="004048FD"/>
    <w:rsid w:val="00407E2D"/>
    <w:rsid w:val="004101FF"/>
    <w:rsid w:val="00410F12"/>
    <w:rsid w:val="004111EC"/>
    <w:rsid w:val="004117DB"/>
    <w:rsid w:val="00412363"/>
    <w:rsid w:val="004127F6"/>
    <w:rsid w:val="00412CBE"/>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F1"/>
    <w:rsid w:val="0042247A"/>
    <w:rsid w:val="0042294C"/>
    <w:rsid w:val="00422A22"/>
    <w:rsid w:val="00422F08"/>
    <w:rsid w:val="00423373"/>
    <w:rsid w:val="00424561"/>
    <w:rsid w:val="004245AA"/>
    <w:rsid w:val="0042543C"/>
    <w:rsid w:val="00425A15"/>
    <w:rsid w:val="0042669B"/>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F8A"/>
    <w:rsid w:val="0045330A"/>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277B"/>
    <w:rsid w:val="00462E27"/>
    <w:rsid w:val="00463675"/>
    <w:rsid w:val="004636C2"/>
    <w:rsid w:val="00463EC2"/>
    <w:rsid w:val="0046496E"/>
    <w:rsid w:val="00465887"/>
    <w:rsid w:val="004669EE"/>
    <w:rsid w:val="00466FED"/>
    <w:rsid w:val="0046727D"/>
    <w:rsid w:val="0046734A"/>
    <w:rsid w:val="00467592"/>
    <w:rsid w:val="00467632"/>
    <w:rsid w:val="00470B61"/>
    <w:rsid w:val="00471204"/>
    <w:rsid w:val="004712A3"/>
    <w:rsid w:val="004736BE"/>
    <w:rsid w:val="00473851"/>
    <w:rsid w:val="00473D2D"/>
    <w:rsid w:val="00474130"/>
    <w:rsid w:val="00474420"/>
    <w:rsid w:val="004746D9"/>
    <w:rsid w:val="004753E2"/>
    <w:rsid w:val="00476204"/>
    <w:rsid w:val="00476521"/>
    <w:rsid w:val="0047671A"/>
    <w:rsid w:val="004768B2"/>
    <w:rsid w:val="0047693A"/>
    <w:rsid w:val="0047772A"/>
    <w:rsid w:val="00477B9B"/>
    <w:rsid w:val="004804CB"/>
    <w:rsid w:val="004806DC"/>
    <w:rsid w:val="004809C0"/>
    <w:rsid w:val="00482180"/>
    <w:rsid w:val="004827DD"/>
    <w:rsid w:val="00483323"/>
    <w:rsid w:val="004841A9"/>
    <w:rsid w:val="004843F8"/>
    <w:rsid w:val="00484657"/>
    <w:rsid w:val="00484D85"/>
    <w:rsid w:val="00484DB8"/>
    <w:rsid w:val="004852E6"/>
    <w:rsid w:val="004854F2"/>
    <w:rsid w:val="00486981"/>
    <w:rsid w:val="00486C34"/>
    <w:rsid w:val="00487A13"/>
    <w:rsid w:val="00487DDD"/>
    <w:rsid w:val="00490342"/>
    <w:rsid w:val="00490B05"/>
    <w:rsid w:val="0049106E"/>
    <w:rsid w:val="004911FD"/>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5A58"/>
    <w:rsid w:val="004A71ED"/>
    <w:rsid w:val="004A774A"/>
    <w:rsid w:val="004A77B8"/>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A85"/>
    <w:rsid w:val="004C2F33"/>
    <w:rsid w:val="004C3014"/>
    <w:rsid w:val="004C338A"/>
    <w:rsid w:val="004C3DED"/>
    <w:rsid w:val="004C4249"/>
    <w:rsid w:val="004C59EC"/>
    <w:rsid w:val="004C6469"/>
    <w:rsid w:val="004C7856"/>
    <w:rsid w:val="004C785A"/>
    <w:rsid w:val="004C7F42"/>
    <w:rsid w:val="004D0843"/>
    <w:rsid w:val="004D131A"/>
    <w:rsid w:val="004D1B7C"/>
    <w:rsid w:val="004D1BB3"/>
    <w:rsid w:val="004D1BB8"/>
    <w:rsid w:val="004D22F8"/>
    <w:rsid w:val="004D2403"/>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D14"/>
    <w:rsid w:val="004E6552"/>
    <w:rsid w:val="004E6AEF"/>
    <w:rsid w:val="004E6B7B"/>
    <w:rsid w:val="004E6C30"/>
    <w:rsid w:val="004E7005"/>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77A"/>
    <w:rsid w:val="00544BBA"/>
    <w:rsid w:val="00544F8D"/>
    <w:rsid w:val="0054536F"/>
    <w:rsid w:val="005457B8"/>
    <w:rsid w:val="00545D70"/>
    <w:rsid w:val="005466E4"/>
    <w:rsid w:val="00546C72"/>
    <w:rsid w:val="00547620"/>
    <w:rsid w:val="00547BF8"/>
    <w:rsid w:val="00550987"/>
    <w:rsid w:val="00551167"/>
    <w:rsid w:val="005515B1"/>
    <w:rsid w:val="005523CB"/>
    <w:rsid w:val="00552A1B"/>
    <w:rsid w:val="005531FB"/>
    <w:rsid w:val="0055425B"/>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21E4"/>
    <w:rsid w:val="005629DE"/>
    <w:rsid w:val="00562EAB"/>
    <w:rsid w:val="005636C2"/>
    <w:rsid w:val="00563856"/>
    <w:rsid w:val="005648E6"/>
    <w:rsid w:val="00564B5D"/>
    <w:rsid w:val="00564B67"/>
    <w:rsid w:val="00565570"/>
    <w:rsid w:val="005655F8"/>
    <w:rsid w:val="00565CF0"/>
    <w:rsid w:val="005667FB"/>
    <w:rsid w:val="00566EA8"/>
    <w:rsid w:val="005675D4"/>
    <w:rsid w:val="005677F8"/>
    <w:rsid w:val="00567D00"/>
    <w:rsid w:val="00567D68"/>
    <w:rsid w:val="00567DAF"/>
    <w:rsid w:val="005702E5"/>
    <w:rsid w:val="00570367"/>
    <w:rsid w:val="00570BFB"/>
    <w:rsid w:val="00572689"/>
    <w:rsid w:val="005736A2"/>
    <w:rsid w:val="00575769"/>
    <w:rsid w:val="005774C3"/>
    <w:rsid w:val="00577755"/>
    <w:rsid w:val="00577A9F"/>
    <w:rsid w:val="005804D3"/>
    <w:rsid w:val="0058052D"/>
    <w:rsid w:val="00580837"/>
    <w:rsid w:val="005809DB"/>
    <w:rsid w:val="00581705"/>
    <w:rsid w:val="005819A3"/>
    <w:rsid w:val="0058217A"/>
    <w:rsid w:val="0058268A"/>
    <w:rsid w:val="0058295A"/>
    <w:rsid w:val="00584871"/>
    <w:rsid w:val="00584A66"/>
    <w:rsid w:val="00584B11"/>
    <w:rsid w:val="00584C5F"/>
    <w:rsid w:val="0058566B"/>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76E"/>
    <w:rsid w:val="005A08B9"/>
    <w:rsid w:val="005A193A"/>
    <w:rsid w:val="005A1E51"/>
    <w:rsid w:val="005A1EF4"/>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D6"/>
    <w:rsid w:val="005C48A0"/>
    <w:rsid w:val="005C4AE1"/>
    <w:rsid w:val="005C5266"/>
    <w:rsid w:val="005C5552"/>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C69"/>
    <w:rsid w:val="005E0E7A"/>
    <w:rsid w:val="005E0EDC"/>
    <w:rsid w:val="005E1038"/>
    <w:rsid w:val="005E1530"/>
    <w:rsid w:val="005E24C0"/>
    <w:rsid w:val="005E2E5D"/>
    <w:rsid w:val="005E300B"/>
    <w:rsid w:val="005E3281"/>
    <w:rsid w:val="005E3437"/>
    <w:rsid w:val="005E3539"/>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F02EE"/>
    <w:rsid w:val="005F09F5"/>
    <w:rsid w:val="005F0FEF"/>
    <w:rsid w:val="005F2AFC"/>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2F8"/>
    <w:rsid w:val="00616D40"/>
    <w:rsid w:val="00617377"/>
    <w:rsid w:val="006175C7"/>
    <w:rsid w:val="006176CE"/>
    <w:rsid w:val="00617724"/>
    <w:rsid w:val="00617918"/>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6C15"/>
    <w:rsid w:val="0063003A"/>
    <w:rsid w:val="00630120"/>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31F"/>
    <w:rsid w:val="00664537"/>
    <w:rsid w:val="006646F2"/>
    <w:rsid w:val="00664845"/>
    <w:rsid w:val="00664EA0"/>
    <w:rsid w:val="006661D2"/>
    <w:rsid w:val="00666F2E"/>
    <w:rsid w:val="00667580"/>
    <w:rsid w:val="006675C2"/>
    <w:rsid w:val="00667F8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F68"/>
    <w:rsid w:val="0068000C"/>
    <w:rsid w:val="006805B4"/>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FE"/>
    <w:rsid w:val="00687B23"/>
    <w:rsid w:val="00687BA9"/>
    <w:rsid w:val="00690E93"/>
    <w:rsid w:val="006915ED"/>
    <w:rsid w:val="006927C1"/>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2716"/>
    <w:rsid w:val="006B2780"/>
    <w:rsid w:val="006B376A"/>
    <w:rsid w:val="006B4127"/>
    <w:rsid w:val="006B4569"/>
    <w:rsid w:val="006B4944"/>
    <w:rsid w:val="006B4B82"/>
    <w:rsid w:val="006B569B"/>
    <w:rsid w:val="006B5FCE"/>
    <w:rsid w:val="006B6096"/>
    <w:rsid w:val="006B62E1"/>
    <w:rsid w:val="006B7D5A"/>
    <w:rsid w:val="006C0486"/>
    <w:rsid w:val="006C06FB"/>
    <w:rsid w:val="006C0C23"/>
    <w:rsid w:val="006C0C88"/>
    <w:rsid w:val="006C114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C35"/>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967"/>
    <w:rsid w:val="006E5CBF"/>
    <w:rsid w:val="006E6586"/>
    <w:rsid w:val="006E6ADA"/>
    <w:rsid w:val="006E6F88"/>
    <w:rsid w:val="006E6FED"/>
    <w:rsid w:val="006E7A6B"/>
    <w:rsid w:val="006E7F69"/>
    <w:rsid w:val="006F0110"/>
    <w:rsid w:val="006F0202"/>
    <w:rsid w:val="006F0ED2"/>
    <w:rsid w:val="006F1775"/>
    <w:rsid w:val="006F58E1"/>
    <w:rsid w:val="006F5DB9"/>
    <w:rsid w:val="006F6A1B"/>
    <w:rsid w:val="006F6C10"/>
    <w:rsid w:val="006F6D5B"/>
    <w:rsid w:val="00700000"/>
    <w:rsid w:val="007002E0"/>
    <w:rsid w:val="0070031F"/>
    <w:rsid w:val="007005C3"/>
    <w:rsid w:val="00700692"/>
    <w:rsid w:val="00700A5F"/>
    <w:rsid w:val="00700AC3"/>
    <w:rsid w:val="00700B56"/>
    <w:rsid w:val="00700C32"/>
    <w:rsid w:val="00701207"/>
    <w:rsid w:val="00701F3C"/>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B6C"/>
    <w:rsid w:val="00710DB0"/>
    <w:rsid w:val="00710F56"/>
    <w:rsid w:val="00711A89"/>
    <w:rsid w:val="007123D3"/>
    <w:rsid w:val="00712BD1"/>
    <w:rsid w:val="00712F25"/>
    <w:rsid w:val="00713869"/>
    <w:rsid w:val="00713C2B"/>
    <w:rsid w:val="00714108"/>
    <w:rsid w:val="00715546"/>
    <w:rsid w:val="00715E81"/>
    <w:rsid w:val="0071632C"/>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86E"/>
    <w:rsid w:val="0074092D"/>
    <w:rsid w:val="00740988"/>
    <w:rsid w:val="00741128"/>
    <w:rsid w:val="00741560"/>
    <w:rsid w:val="00742D2A"/>
    <w:rsid w:val="00742E89"/>
    <w:rsid w:val="00743317"/>
    <w:rsid w:val="0074354F"/>
    <w:rsid w:val="00743D4B"/>
    <w:rsid w:val="007445D9"/>
    <w:rsid w:val="00744A6E"/>
    <w:rsid w:val="00745434"/>
    <w:rsid w:val="00745E0E"/>
    <w:rsid w:val="00746228"/>
    <w:rsid w:val="0074661F"/>
    <w:rsid w:val="007466F8"/>
    <w:rsid w:val="00746782"/>
    <w:rsid w:val="00746935"/>
    <w:rsid w:val="0074712A"/>
    <w:rsid w:val="0075015B"/>
    <w:rsid w:val="00750B92"/>
    <w:rsid w:val="007511C2"/>
    <w:rsid w:val="00752544"/>
    <w:rsid w:val="00752B53"/>
    <w:rsid w:val="0075394B"/>
    <w:rsid w:val="00753FD0"/>
    <w:rsid w:val="00755EAE"/>
    <w:rsid w:val="0075618A"/>
    <w:rsid w:val="00756B06"/>
    <w:rsid w:val="00757053"/>
    <w:rsid w:val="00760365"/>
    <w:rsid w:val="00760B66"/>
    <w:rsid w:val="007610E6"/>
    <w:rsid w:val="00761E7F"/>
    <w:rsid w:val="00761E94"/>
    <w:rsid w:val="007625A9"/>
    <w:rsid w:val="00762730"/>
    <w:rsid w:val="00762C91"/>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C0C"/>
    <w:rsid w:val="0077711C"/>
    <w:rsid w:val="00777292"/>
    <w:rsid w:val="0078010A"/>
    <w:rsid w:val="00780530"/>
    <w:rsid w:val="007811E4"/>
    <w:rsid w:val="0078320D"/>
    <w:rsid w:val="00783220"/>
    <w:rsid w:val="0078511C"/>
    <w:rsid w:val="00785B5A"/>
    <w:rsid w:val="00786051"/>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5330"/>
    <w:rsid w:val="007E5BBA"/>
    <w:rsid w:val="007E5F5D"/>
    <w:rsid w:val="007E63FB"/>
    <w:rsid w:val="007E67C4"/>
    <w:rsid w:val="007E6BA6"/>
    <w:rsid w:val="007E7244"/>
    <w:rsid w:val="007E7BE8"/>
    <w:rsid w:val="007F0371"/>
    <w:rsid w:val="007F0AA7"/>
    <w:rsid w:val="007F15CB"/>
    <w:rsid w:val="007F1854"/>
    <w:rsid w:val="007F1FBF"/>
    <w:rsid w:val="007F2823"/>
    <w:rsid w:val="007F2C54"/>
    <w:rsid w:val="007F31B4"/>
    <w:rsid w:val="007F3487"/>
    <w:rsid w:val="007F3F54"/>
    <w:rsid w:val="007F47E3"/>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102C3"/>
    <w:rsid w:val="0081100D"/>
    <w:rsid w:val="0081148F"/>
    <w:rsid w:val="00812208"/>
    <w:rsid w:val="008129C8"/>
    <w:rsid w:val="00812DF4"/>
    <w:rsid w:val="00813845"/>
    <w:rsid w:val="008138C3"/>
    <w:rsid w:val="00814629"/>
    <w:rsid w:val="00814910"/>
    <w:rsid w:val="00815135"/>
    <w:rsid w:val="00815C65"/>
    <w:rsid w:val="00816951"/>
    <w:rsid w:val="00820265"/>
    <w:rsid w:val="008204A9"/>
    <w:rsid w:val="0082065D"/>
    <w:rsid w:val="008207DB"/>
    <w:rsid w:val="00821145"/>
    <w:rsid w:val="0082150F"/>
    <w:rsid w:val="00821BA2"/>
    <w:rsid w:val="00822011"/>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832"/>
    <w:rsid w:val="00832008"/>
    <w:rsid w:val="008320A1"/>
    <w:rsid w:val="008327FB"/>
    <w:rsid w:val="008332E6"/>
    <w:rsid w:val="00833515"/>
    <w:rsid w:val="00833945"/>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507DE"/>
    <w:rsid w:val="008510E5"/>
    <w:rsid w:val="008516A6"/>
    <w:rsid w:val="00852290"/>
    <w:rsid w:val="008528E9"/>
    <w:rsid w:val="00852EC9"/>
    <w:rsid w:val="00853CF7"/>
    <w:rsid w:val="00854B09"/>
    <w:rsid w:val="008564B7"/>
    <w:rsid w:val="00856514"/>
    <w:rsid w:val="00856A92"/>
    <w:rsid w:val="00856B65"/>
    <w:rsid w:val="00856F8B"/>
    <w:rsid w:val="00857122"/>
    <w:rsid w:val="00860315"/>
    <w:rsid w:val="0086044A"/>
    <w:rsid w:val="008607D1"/>
    <w:rsid w:val="00860B92"/>
    <w:rsid w:val="00860FA8"/>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F4"/>
    <w:rsid w:val="00867DE8"/>
    <w:rsid w:val="008700B6"/>
    <w:rsid w:val="00870600"/>
    <w:rsid w:val="00870F63"/>
    <w:rsid w:val="00870FA4"/>
    <w:rsid w:val="008716E9"/>
    <w:rsid w:val="00871890"/>
    <w:rsid w:val="00872341"/>
    <w:rsid w:val="00872D2A"/>
    <w:rsid w:val="00872F47"/>
    <w:rsid w:val="008730DF"/>
    <w:rsid w:val="00873714"/>
    <w:rsid w:val="00873934"/>
    <w:rsid w:val="008749A1"/>
    <w:rsid w:val="00874A8B"/>
    <w:rsid w:val="0087555B"/>
    <w:rsid w:val="00875779"/>
    <w:rsid w:val="00875D65"/>
    <w:rsid w:val="00876559"/>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E6E"/>
    <w:rsid w:val="008A1FD3"/>
    <w:rsid w:val="008A2C17"/>
    <w:rsid w:val="008A2C67"/>
    <w:rsid w:val="008A2DE9"/>
    <w:rsid w:val="008A4034"/>
    <w:rsid w:val="008A5909"/>
    <w:rsid w:val="008A59F9"/>
    <w:rsid w:val="008A6166"/>
    <w:rsid w:val="008A7C25"/>
    <w:rsid w:val="008B04A8"/>
    <w:rsid w:val="008B0789"/>
    <w:rsid w:val="008B25AD"/>
    <w:rsid w:val="008B2904"/>
    <w:rsid w:val="008B29B5"/>
    <w:rsid w:val="008B2BF3"/>
    <w:rsid w:val="008B2F30"/>
    <w:rsid w:val="008B33B1"/>
    <w:rsid w:val="008B3C01"/>
    <w:rsid w:val="008B3F5E"/>
    <w:rsid w:val="008B405B"/>
    <w:rsid w:val="008B43E9"/>
    <w:rsid w:val="008B4514"/>
    <w:rsid w:val="008B4FB0"/>
    <w:rsid w:val="008B5181"/>
    <w:rsid w:val="008B52D3"/>
    <w:rsid w:val="008B5475"/>
    <w:rsid w:val="008B569D"/>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4070"/>
    <w:rsid w:val="008F4CB1"/>
    <w:rsid w:val="008F641E"/>
    <w:rsid w:val="008F67C2"/>
    <w:rsid w:val="008F7344"/>
    <w:rsid w:val="008F76A2"/>
    <w:rsid w:val="008F7903"/>
    <w:rsid w:val="008F7AC1"/>
    <w:rsid w:val="008F7E1E"/>
    <w:rsid w:val="009001F8"/>
    <w:rsid w:val="009002C4"/>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C59"/>
    <w:rsid w:val="009134B1"/>
    <w:rsid w:val="0091360F"/>
    <w:rsid w:val="009146A1"/>
    <w:rsid w:val="009151C9"/>
    <w:rsid w:val="00915627"/>
    <w:rsid w:val="009165AC"/>
    <w:rsid w:val="00916602"/>
    <w:rsid w:val="0091785B"/>
    <w:rsid w:val="00917EE5"/>
    <w:rsid w:val="00920426"/>
    <w:rsid w:val="00920682"/>
    <w:rsid w:val="00920D60"/>
    <w:rsid w:val="0092130A"/>
    <w:rsid w:val="009218E4"/>
    <w:rsid w:val="009226EF"/>
    <w:rsid w:val="00922AA4"/>
    <w:rsid w:val="00922D68"/>
    <w:rsid w:val="00923315"/>
    <w:rsid w:val="00923706"/>
    <w:rsid w:val="0092399F"/>
    <w:rsid w:val="00923A32"/>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322"/>
    <w:rsid w:val="00950382"/>
    <w:rsid w:val="00950449"/>
    <w:rsid w:val="00950987"/>
    <w:rsid w:val="009511B5"/>
    <w:rsid w:val="009514FF"/>
    <w:rsid w:val="009532BE"/>
    <w:rsid w:val="00953448"/>
    <w:rsid w:val="009535B7"/>
    <w:rsid w:val="0095398C"/>
    <w:rsid w:val="00953B16"/>
    <w:rsid w:val="00953BDA"/>
    <w:rsid w:val="009541C7"/>
    <w:rsid w:val="00954B06"/>
    <w:rsid w:val="00954D57"/>
    <w:rsid w:val="00954E03"/>
    <w:rsid w:val="00954FA6"/>
    <w:rsid w:val="009552D5"/>
    <w:rsid w:val="00956229"/>
    <w:rsid w:val="00956C31"/>
    <w:rsid w:val="00957E9B"/>
    <w:rsid w:val="0096014A"/>
    <w:rsid w:val="00960248"/>
    <w:rsid w:val="009609AA"/>
    <w:rsid w:val="009615B3"/>
    <w:rsid w:val="0096199F"/>
    <w:rsid w:val="00962354"/>
    <w:rsid w:val="00962735"/>
    <w:rsid w:val="00962DEE"/>
    <w:rsid w:val="00962ED6"/>
    <w:rsid w:val="00963250"/>
    <w:rsid w:val="009634A9"/>
    <w:rsid w:val="0096388B"/>
    <w:rsid w:val="00963E13"/>
    <w:rsid w:val="0096414E"/>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8D9"/>
    <w:rsid w:val="00993B15"/>
    <w:rsid w:val="00993DBA"/>
    <w:rsid w:val="00993DBF"/>
    <w:rsid w:val="0099437D"/>
    <w:rsid w:val="009961D1"/>
    <w:rsid w:val="00996323"/>
    <w:rsid w:val="00996AEA"/>
    <w:rsid w:val="00997216"/>
    <w:rsid w:val="00997721"/>
    <w:rsid w:val="00997878"/>
    <w:rsid w:val="00997B6D"/>
    <w:rsid w:val="00997E55"/>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21D"/>
    <w:rsid w:val="009B093A"/>
    <w:rsid w:val="009B1338"/>
    <w:rsid w:val="009B1589"/>
    <w:rsid w:val="009B1A2F"/>
    <w:rsid w:val="009B23C8"/>
    <w:rsid w:val="009B2B99"/>
    <w:rsid w:val="009B2C5F"/>
    <w:rsid w:val="009B3C63"/>
    <w:rsid w:val="009B4352"/>
    <w:rsid w:val="009B4642"/>
    <w:rsid w:val="009B51F9"/>
    <w:rsid w:val="009B6904"/>
    <w:rsid w:val="009B7DC9"/>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218"/>
    <w:rsid w:val="009D4A8C"/>
    <w:rsid w:val="009D65F3"/>
    <w:rsid w:val="009D6925"/>
    <w:rsid w:val="009D6BC1"/>
    <w:rsid w:val="009D708B"/>
    <w:rsid w:val="009D7AA6"/>
    <w:rsid w:val="009E127E"/>
    <w:rsid w:val="009E2F5F"/>
    <w:rsid w:val="009E341E"/>
    <w:rsid w:val="009E3C34"/>
    <w:rsid w:val="009E42F3"/>
    <w:rsid w:val="009E4894"/>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21C0"/>
    <w:rsid w:val="00A125F1"/>
    <w:rsid w:val="00A130C4"/>
    <w:rsid w:val="00A135D7"/>
    <w:rsid w:val="00A138AA"/>
    <w:rsid w:val="00A13CA9"/>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502F"/>
    <w:rsid w:val="00A2511E"/>
    <w:rsid w:val="00A258FA"/>
    <w:rsid w:val="00A25AFB"/>
    <w:rsid w:val="00A25DD3"/>
    <w:rsid w:val="00A26E1B"/>
    <w:rsid w:val="00A27039"/>
    <w:rsid w:val="00A272C2"/>
    <w:rsid w:val="00A3107D"/>
    <w:rsid w:val="00A313C6"/>
    <w:rsid w:val="00A31626"/>
    <w:rsid w:val="00A3171D"/>
    <w:rsid w:val="00A31A93"/>
    <w:rsid w:val="00A325BA"/>
    <w:rsid w:val="00A3293E"/>
    <w:rsid w:val="00A32D45"/>
    <w:rsid w:val="00A32F5A"/>
    <w:rsid w:val="00A33201"/>
    <w:rsid w:val="00A33C47"/>
    <w:rsid w:val="00A33E6F"/>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4262"/>
    <w:rsid w:val="00A444F8"/>
    <w:rsid w:val="00A44A7A"/>
    <w:rsid w:val="00A44B6A"/>
    <w:rsid w:val="00A45291"/>
    <w:rsid w:val="00A45B6C"/>
    <w:rsid w:val="00A465C3"/>
    <w:rsid w:val="00A4672F"/>
    <w:rsid w:val="00A46A27"/>
    <w:rsid w:val="00A46C6C"/>
    <w:rsid w:val="00A46DEB"/>
    <w:rsid w:val="00A470DB"/>
    <w:rsid w:val="00A476BE"/>
    <w:rsid w:val="00A501B0"/>
    <w:rsid w:val="00A51564"/>
    <w:rsid w:val="00A52824"/>
    <w:rsid w:val="00A52E3C"/>
    <w:rsid w:val="00A538F3"/>
    <w:rsid w:val="00A54497"/>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5663"/>
    <w:rsid w:val="00A85D50"/>
    <w:rsid w:val="00A86D59"/>
    <w:rsid w:val="00A86D5E"/>
    <w:rsid w:val="00A87273"/>
    <w:rsid w:val="00A872B2"/>
    <w:rsid w:val="00A87DEE"/>
    <w:rsid w:val="00A90051"/>
    <w:rsid w:val="00A90A00"/>
    <w:rsid w:val="00A91891"/>
    <w:rsid w:val="00A91BE0"/>
    <w:rsid w:val="00A91E0C"/>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783E"/>
    <w:rsid w:val="00AD078C"/>
    <w:rsid w:val="00AD0DA9"/>
    <w:rsid w:val="00AD1299"/>
    <w:rsid w:val="00AD14C8"/>
    <w:rsid w:val="00AD360B"/>
    <w:rsid w:val="00AD3773"/>
    <w:rsid w:val="00AD3C9C"/>
    <w:rsid w:val="00AD48AE"/>
    <w:rsid w:val="00AD4A92"/>
    <w:rsid w:val="00AD4A9C"/>
    <w:rsid w:val="00AD5B5A"/>
    <w:rsid w:val="00AD5EA7"/>
    <w:rsid w:val="00AD674B"/>
    <w:rsid w:val="00AD690A"/>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D9D"/>
    <w:rsid w:val="00AE70B0"/>
    <w:rsid w:val="00AE72A3"/>
    <w:rsid w:val="00AE7513"/>
    <w:rsid w:val="00AE7AEC"/>
    <w:rsid w:val="00AE7B00"/>
    <w:rsid w:val="00AF0005"/>
    <w:rsid w:val="00AF0278"/>
    <w:rsid w:val="00AF0A65"/>
    <w:rsid w:val="00AF0EA0"/>
    <w:rsid w:val="00AF2694"/>
    <w:rsid w:val="00AF293E"/>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A40"/>
    <w:rsid w:val="00B07AFC"/>
    <w:rsid w:val="00B1086D"/>
    <w:rsid w:val="00B109E7"/>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B1B"/>
    <w:rsid w:val="00B40753"/>
    <w:rsid w:val="00B40EE4"/>
    <w:rsid w:val="00B41118"/>
    <w:rsid w:val="00B412D9"/>
    <w:rsid w:val="00B413F0"/>
    <w:rsid w:val="00B4165B"/>
    <w:rsid w:val="00B419BC"/>
    <w:rsid w:val="00B41C40"/>
    <w:rsid w:val="00B4267E"/>
    <w:rsid w:val="00B43408"/>
    <w:rsid w:val="00B434D2"/>
    <w:rsid w:val="00B44CF4"/>
    <w:rsid w:val="00B4578D"/>
    <w:rsid w:val="00B462FD"/>
    <w:rsid w:val="00B46FE5"/>
    <w:rsid w:val="00B47118"/>
    <w:rsid w:val="00B512B3"/>
    <w:rsid w:val="00B51B8B"/>
    <w:rsid w:val="00B51F24"/>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91F"/>
    <w:rsid w:val="00B71805"/>
    <w:rsid w:val="00B71B7F"/>
    <w:rsid w:val="00B724DD"/>
    <w:rsid w:val="00B7299C"/>
    <w:rsid w:val="00B72A9B"/>
    <w:rsid w:val="00B73C43"/>
    <w:rsid w:val="00B73ECF"/>
    <w:rsid w:val="00B743D0"/>
    <w:rsid w:val="00B74C43"/>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EA0"/>
    <w:rsid w:val="00B904CA"/>
    <w:rsid w:val="00B90BC1"/>
    <w:rsid w:val="00B91033"/>
    <w:rsid w:val="00B92651"/>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DE6"/>
    <w:rsid w:val="00BA6364"/>
    <w:rsid w:val="00BA64AB"/>
    <w:rsid w:val="00BA64D9"/>
    <w:rsid w:val="00BA6595"/>
    <w:rsid w:val="00BA68A1"/>
    <w:rsid w:val="00BA6E0F"/>
    <w:rsid w:val="00BA731C"/>
    <w:rsid w:val="00BA7A57"/>
    <w:rsid w:val="00BB0046"/>
    <w:rsid w:val="00BB01EB"/>
    <w:rsid w:val="00BB0328"/>
    <w:rsid w:val="00BB0527"/>
    <w:rsid w:val="00BB0777"/>
    <w:rsid w:val="00BB11DA"/>
    <w:rsid w:val="00BB1638"/>
    <w:rsid w:val="00BB18BE"/>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21FA"/>
    <w:rsid w:val="00BD33E9"/>
    <w:rsid w:val="00BD3AB7"/>
    <w:rsid w:val="00BD48ED"/>
    <w:rsid w:val="00BD557E"/>
    <w:rsid w:val="00BD5993"/>
    <w:rsid w:val="00BD5AB7"/>
    <w:rsid w:val="00BD5C9D"/>
    <w:rsid w:val="00BD5E20"/>
    <w:rsid w:val="00BD60F4"/>
    <w:rsid w:val="00BD611F"/>
    <w:rsid w:val="00BD698F"/>
    <w:rsid w:val="00BD7434"/>
    <w:rsid w:val="00BD7B6A"/>
    <w:rsid w:val="00BE046A"/>
    <w:rsid w:val="00BE1963"/>
    <w:rsid w:val="00BE25A7"/>
    <w:rsid w:val="00BE276C"/>
    <w:rsid w:val="00BE3420"/>
    <w:rsid w:val="00BE3E9D"/>
    <w:rsid w:val="00BE3F88"/>
    <w:rsid w:val="00BE4863"/>
    <w:rsid w:val="00BE4B5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70C0"/>
    <w:rsid w:val="00C47198"/>
    <w:rsid w:val="00C47F69"/>
    <w:rsid w:val="00C508B0"/>
    <w:rsid w:val="00C517C7"/>
    <w:rsid w:val="00C52453"/>
    <w:rsid w:val="00C526B5"/>
    <w:rsid w:val="00C52B08"/>
    <w:rsid w:val="00C5354E"/>
    <w:rsid w:val="00C535A7"/>
    <w:rsid w:val="00C5373F"/>
    <w:rsid w:val="00C53F0F"/>
    <w:rsid w:val="00C54B69"/>
    <w:rsid w:val="00C55080"/>
    <w:rsid w:val="00C5550A"/>
    <w:rsid w:val="00C5585B"/>
    <w:rsid w:val="00C5632A"/>
    <w:rsid w:val="00C56DE2"/>
    <w:rsid w:val="00C5739F"/>
    <w:rsid w:val="00C57C11"/>
    <w:rsid w:val="00C60416"/>
    <w:rsid w:val="00C611AB"/>
    <w:rsid w:val="00C615D7"/>
    <w:rsid w:val="00C61660"/>
    <w:rsid w:val="00C61E8C"/>
    <w:rsid w:val="00C61F0D"/>
    <w:rsid w:val="00C61FAB"/>
    <w:rsid w:val="00C6280E"/>
    <w:rsid w:val="00C62D7C"/>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80674"/>
    <w:rsid w:val="00C809B3"/>
    <w:rsid w:val="00C80E8E"/>
    <w:rsid w:val="00C80F9F"/>
    <w:rsid w:val="00C814A5"/>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68E"/>
    <w:rsid w:val="00D42D6C"/>
    <w:rsid w:val="00D42DB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4CF"/>
    <w:rsid w:val="00D64DD6"/>
    <w:rsid w:val="00D65DE4"/>
    <w:rsid w:val="00D66FD9"/>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805FC"/>
    <w:rsid w:val="00D8089F"/>
    <w:rsid w:val="00D80F5F"/>
    <w:rsid w:val="00D820B1"/>
    <w:rsid w:val="00D82132"/>
    <w:rsid w:val="00D8513B"/>
    <w:rsid w:val="00D86407"/>
    <w:rsid w:val="00D86721"/>
    <w:rsid w:val="00D868D6"/>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82B"/>
    <w:rsid w:val="00DA1B63"/>
    <w:rsid w:val="00DA1E6C"/>
    <w:rsid w:val="00DA22DE"/>
    <w:rsid w:val="00DA2B3F"/>
    <w:rsid w:val="00DA2F6E"/>
    <w:rsid w:val="00DA3F93"/>
    <w:rsid w:val="00DA44CC"/>
    <w:rsid w:val="00DA5E2A"/>
    <w:rsid w:val="00DA62B0"/>
    <w:rsid w:val="00DA7664"/>
    <w:rsid w:val="00DA782B"/>
    <w:rsid w:val="00DA784B"/>
    <w:rsid w:val="00DB0026"/>
    <w:rsid w:val="00DB0460"/>
    <w:rsid w:val="00DB096E"/>
    <w:rsid w:val="00DB0975"/>
    <w:rsid w:val="00DB1770"/>
    <w:rsid w:val="00DB23CB"/>
    <w:rsid w:val="00DB2CFB"/>
    <w:rsid w:val="00DB2ED0"/>
    <w:rsid w:val="00DB31D1"/>
    <w:rsid w:val="00DB36F2"/>
    <w:rsid w:val="00DB3857"/>
    <w:rsid w:val="00DB4794"/>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339"/>
    <w:rsid w:val="00DD1CB0"/>
    <w:rsid w:val="00DD1FDD"/>
    <w:rsid w:val="00DD203F"/>
    <w:rsid w:val="00DD25B0"/>
    <w:rsid w:val="00DD282B"/>
    <w:rsid w:val="00DD4671"/>
    <w:rsid w:val="00DD4788"/>
    <w:rsid w:val="00DD4D2C"/>
    <w:rsid w:val="00DD4E0C"/>
    <w:rsid w:val="00DD592F"/>
    <w:rsid w:val="00DD5B8E"/>
    <w:rsid w:val="00DD6B31"/>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5FF"/>
    <w:rsid w:val="00DF3887"/>
    <w:rsid w:val="00DF3931"/>
    <w:rsid w:val="00DF3B39"/>
    <w:rsid w:val="00DF3D70"/>
    <w:rsid w:val="00DF3FC6"/>
    <w:rsid w:val="00DF494E"/>
    <w:rsid w:val="00DF4B29"/>
    <w:rsid w:val="00DF4C67"/>
    <w:rsid w:val="00DF5414"/>
    <w:rsid w:val="00DF5A14"/>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4290"/>
    <w:rsid w:val="00E04347"/>
    <w:rsid w:val="00E051E0"/>
    <w:rsid w:val="00E05C48"/>
    <w:rsid w:val="00E05D6F"/>
    <w:rsid w:val="00E06609"/>
    <w:rsid w:val="00E06770"/>
    <w:rsid w:val="00E06CC9"/>
    <w:rsid w:val="00E07390"/>
    <w:rsid w:val="00E07B74"/>
    <w:rsid w:val="00E10520"/>
    <w:rsid w:val="00E10737"/>
    <w:rsid w:val="00E10EDB"/>
    <w:rsid w:val="00E112F9"/>
    <w:rsid w:val="00E11460"/>
    <w:rsid w:val="00E115F3"/>
    <w:rsid w:val="00E119B6"/>
    <w:rsid w:val="00E11D0E"/>
    <w:rsid w:val="00E11EF4"/>
    <w:rsid w:val="00E12272"/>
    <w:rsid w:val="00E12B09"/>
    <w:rsid w:val="00E12D94"/>
    <w:rsid w:val="00E131B7"/>
    <w:rsid w:val="00E1352F"/>
    <w:rsid w:val="00E135B1"/>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54B4"/>
    <w:rsid w:val="00E45930"/>
    <w:rsid w:val="00E46B62"/>
    <w:rsid w:val="00E47842"/>
    <w:rsid w:val="00E519DD"/>
    <w:rsid w:val="00E53724"/>
    <w:rsid w:val="00E5458F"/>
    <w:rsid w:val="00E55CDF"/>
    <w:rsid w:val="00E55D7B"/>
    <w:rsid w:val="00E56407"/>
    <w:rsid w:val="00E56870"/>
    <w:rsid w:val="00E569F8"/>
    <w:rsid w:val="00E56CB7"/>
    <w:rsid w:val="00E56CED"/>
    <w:rsid w:val="00E56FE0"/>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33AD"/>
    <w:rsid w:val="00E7344A"/>
    <w:rsid w:val="00E73757"/>
    <w:rsid w:val="00E73E34"/>
    <w:rsid w:val="00E73FF9"/>
    <w:rsid w:val="00E7447A"/>
    <w:rsid w:val="00E7552D"/>
    <w:rsid w:val="00E7581C"/>
    <w:rsid w:val="00E75C67"/>
    <w:rsid w:val="00E7657D"/>
    <w:rsid w:val="00E76A5F"/>
    <w:rsid w:val="00E76E1B"/>
    <w:rsid w:val="00E82532"/>
    <w:rsid w:val="00E82FF1"/>
    <w:rsid w:val="00E839D8"/>
    <w:rsid w:val="00E83D83"/>
    <w:rsid w:val="00E8498B"/>
    <w:rsid w:val="00E84A34"/>
    <w:rsid w:val="00E85349"/>
    <w:rsid w:val="00E859A1"/>
    <w:rsid w:val="00E867DE"/>
    <w:rsid w:val="00E86B56"/>
    <w:rsid w:val="00E8780E"/>
    <w:rsid w:val="00E87C17"/>
    <w:rsid w:val="00E87CD9"/>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4381"/>
    <w:rsid w:val="00ED509C"/>
    <w:rsid w:val="00ED5399"/>
    <w:rsid w:val="00ED701C"/>
    <w:rsid w:val="00ED740E"/>
    <w:rsid w:val="00ED789C"/>
    <w:rsid w:val="00EE00BB"/>
    <w:rsid w:val="00EE0663"/>
    <w:rsid w:val="00EE144F"/>
    <w:rsid w:val="00EE1A7D"/>
    <w:rsid w:val="00EE2897"/>
    <w:rsid w:val="00EE4230"/>
    <w:rsid w:val="00EE4452"/>
    <w:rsid w:val="00EE5382"/>
    <w:rsid w:val="00EE5DAE"/>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DBF"/>
    <w:rsid w:val="00EF4084"/>
    <w:rsid w:val="00EF4287"/>
    <w:rsid w:val="00EF49AC"/>
    <w:rsid w:val="00EF4F5E"/>
    <w:rsid w:val="00EF777E"/>
    <w:rsid w:val="00F00184"/>
    <w:rsid w:val="00F00A44"/>
    <w:rsid w:val="00F0159E"/>
    <w:rsid w:val="00F018E4"/>
    <w:rsid w:val="00F022AE"/>
    <w:rsid w:val="00F027F0"/>
    <w:rsid w:val="00F028B7"/>
    <w:rsid w:val="00F03356"/>
    <w:rsid w:val="00F0340F"/>
    <w:rsid w:val="00F041C7"/>
    <w:rsid w:val="00F0434C"/>
    <w:rsid w:val="00F0453D"/>
    <w:rsid w:val="00F04B27"/>
    <w:rsid w:val="00F04F7D"/>
    <w:rsid w:val="00F04FF4"/>
    <w:rsid w:val="00F05230"/>
    <w:rsid w:val="00F053E2"/>
    <w:rsid w:val="00F054FE"/>
    <w:rsid w:val="00F058C1"/>
    <w:rsid w:val="00F0598B"/>
    <w:rsid w:val="00F05F15"/>
    <w:rsid w:val="00F06184"/>
    <w:rsid w:val="00F06CD5"/>
    <w:rsid w:val="00F06FA9"/>
    <w:rsid w:val="00F0715D"/>
    <w:rsid w:val="00F07531"/>
    <w:rsid w:val="00F100B8"/>
    <w:rsid w:val="00F10D4D"/>
    <w:rsid w:val="00F10FA9"/>
    <w:rsid w:val="00F117D5"/>
    <w:rsid w:val="00F118FE"/>
    <w:rsid w:val="00F11CAB"/>
    <w:rsid w:val="00F121E1"/>
    <w:rsid w:val="00F1280F"/>
    <w:rsid w:val="00F13246"/>
    <w:rsid w:val="00F14FD5"/>
    <w:rsid w:val="00F15462"/>
    <w:rsid w:val="00F15969"/>
    <w:rsid w:val="00F1649F"/>
    <w:rsid w:val="00F16A2D"/>
    <w:rsid w:val="00F17271"/>
    <w:rsid w:val="00F176E0"/>
    <w:rsid w:val="00F178C2"/>
    <w:rsid w:val="00F204EC"/>
    <w:rsid w:val="00F218E0"/>
    <w:rsid w:val="00F2273C"/>
    <w:rsid w:val="00F23775"/>
    <w:rsid w:val="00F25499"/>
    <w:rsid w:val="00F255E5"/>
    <w:rsid w:val="00F25F95"/>
    <w:rsid w:val="00F26BF4"/>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E35"/>
    <w:rsid w:val="00F3503D"/>
    <w:rsid w:val="00F35595"/>
    <w:rsid w:val="00F35846"/>
    <w:rsid w:val="00F35AF1"/>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AD3"/>
    <w:rsid w:val="00F50CBC"/>
    <w:rsid w:val="00F51117"/>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10D2"/>
    <w:rsid w:val="00F614D0"/>
    <w:rsid w:val="00F614E7"/>
    <w:rsid w:val="00F617DC"/>
    <w:rsid w:val="00F62298"/>
    <w:rsid w:val="00F62365"/>
    <w:rsid w:val="00F63DFD"/>
    <w:rsid w:val="00F63F40"/>
    <w:rsid w:val="00F64033"/>
    <w:rsid w:val="00F6468D"/>
    <w:rsid w:val="00F65A06"/>
    <w:rsid w:val="00F65A50"/>
    <w:rsid w:val="00F65D2D"/>
    <w:rsid w:val="00F661A7"/>
    <w:rsid w:val="00F667A5"/>
    <w:rsid w:val="00F675DD"/>
    <w:rsid w:val="00F67C7E"/>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D72"/>
    <w:rsid w:val="00F81F80"/>
    <w:rsid w:val="00F83C97"/>
    <w:rsid w:val="00F83C9E"/>
    <w:rsid w:val="00F83F54"/>
    <w:rsid w:val="00F84567"/>
    <w:rsid w:val="00F84938"/>
    <w:rsid w:val="00F8567F"/>
    <w:rsid w:val="00F86021"/>
    <w:rsid w:val="00F862F2"/>
    <w:rsid w:val="00F87417"/>
    <w:rsid w:val="00F87BE6"/>
    <w:rsid w:val="00F87E84"/>
    <w:rsid w:val="00F902D4"/>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34D"/>
    <w:rsid w:val="00F9584F"/>
    <w:rsid w:val="00F95C12"/>
    <w:rsid w:val="00F96544"/>
    <w:rsid w:val="00F96BF8"/>
    <w:rsid w:val="00F96EBC"/>
    <w:rsid w:val="00F96F3F"/>
    <w:rsid w:val="00FA04F0"/>
    <w:rsid w:val="00FA0DF9"/>
    <w:rsid w:val="00FA1A6F"/>
    <w:rsid w:val="00FA1C24"/>
    <w:rsid w:val="00FA31B3"/>
    <w:rsid w:val="00FA40AB"/>
    <w:rsid w:val="00FA4E3F"/>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BC5"/>
    <w:rsid w:val="00FF1483"/>
    <w:rsid w:val="00FF1576"/>
    <w:rsid w:val="00FF32A4"/>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8406B4"/>
  <w15:docId w15:val="{F04A240E-5583-4DF0-97DC-06FEC7BF5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rsid w:val="004F598B"/>
    <w:pPr>
      <w:ind w:left="800"/>
      <w:jc w:val="left"/>
    </w:pPr>
    <w:rPr>
      <w:rFonts w:asciiTheme="minorHAnsi" w:hAnsiTheme="minorHAnsi"/>
      <w:sz w:val="18"/>
      <w:szCs w:val="18"/>
    </w:rPr>
  </w:style>
  <w:style w:type="paragraph" w:styleId="TOC6">
    <w:name w:val="toc 6"/>
    <w:basedOn w:val="Normal"/>
    <w:next w:val="Normal"/>
    <w:autoRedefine/>
    <w:rsid w:val="004F598B"/>
    <w:pPr>
      <w:ind w:left="1000"/>
      <w:jc w:val="left"/>
    </w:pPr>
    <w:rPr>
      <w:rFonts w:asciiTheme="minorHAnsi" w:hAnsiTheme="minorHAnsi"/>
      <w:sz w:val="18"/>
      <w:szCs w:val="18"/>
    </w:rPr>
  </w:style>
  <w:style w:type="paragraph" w:styleId="TOC7">
    <w:name w:val="toc 7"/>
    <w:basedOn w:val="Normal"/>
    <w:next w:val="Normal"/>
    <w:autoRedefine/>
    <w:rsid w:val="004F598B"/>
    <w:pPr>
      <w:ind w:left="1200"/>
      <w:jc w:val="left"/>
    </w:pPr>
    <w:rPr>
      <w:rFonts w:asciiTheme="minorHAnsi" w:hAnsiTheme="minorHAnsi"/>
      <w:sz w:val="18"/>
      <w:szCs w:val="18"/>
    </w:rPr>
  </w:style>
  <w:style w:type="paragraph" w:styleId="TOC8">
    <w:name w:val="toc 8"/>
    <w:basedOn w:val="Normal"/>
    <w:next w:val="Normal"/>
    <w:autoRedefine/>
    <w:rsid w:val="004F598B"/>
    <w:pPr>
      <w:ind w:left="1400"/>
      <w:jc w:val="left"/>
    </w:pPr>
    <w:rPr>
      <w:rFonts w:asciiTheme="minorHAnsi" w:hAnsiTheme="minorHAnsi"/>
      <w:sz w:val="18"/>
      <w:szCs w:val="18"/>
    </w:rPr>
  </w:style>
  <w:style w:type="paragraph" w:styleId="TOC9">
    <w:name w:val="toc 9"/>
    <w:basedOn w:val="Normal"/>
    <w:next w:val="Normal"/>
    <w:autoRedefine/>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3.emf"/><Relationship Id="rId42" Type="http://schemas.openxmlformats.org/officeDocument/2006/relationships/oleObject" Target="embeddings/Microsoft_Visio_2003-2010_Drawing9.vsd"/><Relationship Id="rId47" Type="http://schemas.openxmlformats.org/officeDocument/2006/relationships/package" Target="embeddings/Microsoft_Visio_Drawing1.vsdx"/><Relationship Id="rId63" Type="http://schemas.openxmlformats.org/officeDocument/2006/relationships/oleObject" Target="embeddings/Microsoft_Visio_2003-2010_Drawing19.vsd"/><Relationship Id="rId68" Type="http://schemas.openxmlformats.org/officeDocument/2006/relationships/hyperlink" Target="http://www.microsoft.com/en-us/download/details.aspx?id=17718" TargetMode="External"/><Relationship Id="rId16"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package" Target="embeddings/Microsoft_Visio_Drawing.vsdx"/><Relationship Id="rId32" Type="http://schemas.openxmlformats.org/officeDocument/2006/relationships/image" Target="media/image8.emf"/><Relationship Id="rId37" Type="http://schemas.openxmlformats.org/officeDocument/2006/relationships/image" Target="media/image10.emf"/><Relationship Id="rId40" Type="http://schemas.openxmlformats.org/officeDocument/2006/relationships/oleObject" Target="embeddings/Microsoft_Visio_2003-2010_Drawing8.vsd"/><Relationship Id="rId45" Type="http://schemas.openxmlformats.org/officeDocument/2006/relationships/oleObject" Target="embeddings/Microsoft_Visio_2003-2010_Drawing11.vsd"/><Relationship Id="rId53" Type="http://schemas.openxmlformats.org/officeDocument/2006/relationships/oleObject" Target="embeddings/Microsoft_Visio_2003-2010_Drawing14.vsd"/><Relationship Id="rId58" Type="http://schemas.openxmlformats.org/officeDocument/2006/relationships/image" Target="media/image20.emf"/><Relationship Id="rId66" Type="http://schemas.openxmlformats.org/officeDocument/2006/relationships/image" Target="media/image24.emf"/><Relationship Id="rId74" Type="http://schemas.openxmlformats.org/officeDocument/2006/relationships/image" Target="media/image29.png"/><Relationship Id="rId5" Type="http://schemas.openxmlformats.org/officeDocument/2006/relationships/customXml" Target="../customXml/item5.xml"/><Relationship Id="rId61" Type="http://schemas.openxmlformats.org/officeDocument/2006/relationships/oleObject" Target="embeddings/Microsoft_Visio_2003-2010_Drawing18.vsd"/><Relationship Id="rId19" Type="http://schemas.openxmlformats.org/officeDocument/2006/relationships/header" Target="header4.xml"/><Relationship Id="rId14" Type="http://schemas.openxmlformats.org/officeDocument/2006/relationships/header" Target="header1.xml"/><Relationship Id="rId22" Type="http://schemas.openxmlformats.org/officeDocument/2006/relationships/oleObject" Target="embeddings/Microsoft_Visio_2003-2010_Drawing.vsd"/><Relationship Id="rId27" Type="http://schemas.openxmlformats.org/officeDocument/2006/relationships/oleObject" Target="embeddings/Microsoft_Visio_2003-2010_Drawing1.vsd"/><Relationship Id="rId30" Type="http://schemas.openxmlformats.org/officeDocument/2006/relationships/image" Target="media/image7.emf"/><Relationship Id="rId35" Type="http://schemas.openxmlformats.org/officeDocument/2006/relationships/image" Target="media/image9.emf"/><Relationship Id="rId43" Type="http://schemas.openxmlformats.org/officeDocument/2006/relationships/oleObject" Target="embeddings/Microsoft_Visio_2003-2010_Drawing10.vsd"/><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Microsoft_Visio_2003-2010_Drawing13.vsd"/><Relationship Id="rId72"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http://www.microsoft.com/en-us/download/details.aspx?id=17718" TargetMode="External"/><Relationship Id="rId33" Type="http://schemas.openxmlformats.org/officeDocument/2006/relationships/oleObject" Target="embeddings/Microsoft_Visio_2003-2010_Drawing4.vsd"/><Relationship Id="rId38" Type="http://schemas.openxmlformats.org/officeDocument/2006/relationships/oleObject" Target="embeddings/Microsoft_Visio_2003-2010_Drawing7.vsd"/><Relationship Id="rId46" Type="http://schemas.openxmlformats.org/officeDocument/2006/relationships/image" Target="media/image14.emf"/><Relationship Id="rId59" Type="http://schemas.openxmlformats.org/officeDocument/2006/relationships/oleObject" Target="embeddings/Microsoft_Visio_2003-2010_Drawing17.vsd"/><Relationship Id="rId67" Type="http://schemas.openxmlformats.org/officeDocument/2006/relationships/oleObject" Target="embeddings/Microsoft_Visio_2003-2010_Drawing21.vsd"/><Relationship Id="rId20" Type="http://schemas.openxmlformats.org/officeDocument/2006/relationships/footer" Target="footer3.xml"/><Relationship Id="rId41" Type="http://schemas.openxmlformats.org/officeDocument/2006/relationships/image" Target="media/image12.emf"/><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oleObject" Target="embeddings/Microsoft_Visio_2003-2010_Drawing22.vsd"/><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oleObject" Target="embeddings/Microsoft_Visio_2003-2010_Drawing6.vsd"/><Relationship Id="rId49" Type="http://schemas.openxmlformats.org/officeDocument/2006/relationships/oleObject" Target="embeddings/Microsoft_Visio_2003-2010_Drawing12.vsd"/><Relationship Id="rId57" Type="http://schemas.openxmlformats.org/officeDocument/2006/relationships/oleObject" Target="embeddings/Microsoft_Visio_2003-2010_Drawing16.vsd"/><Relationship Id="rId10" Type="http://schemas.openxmlformats.org/officeDocument/2006/relationships/footnotes" Target="footnotes.xml"/><Relationship Id="rId31" Type="http://schemas.openxmlformats.org/officeDocument/2006/relationships/oleObject" Target="embeddings/Microsoft_Visio_2003-2010_Drawing3.vsd"/><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oleObject" Target="embeddings/Microsoft_Visio_2003-2010_Drawing20.vsd"/><Relationship Id="rId73" Type="http://schemas.openxmlformats.org/officeDocument/2006/relationships/image" Target="media/image28.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eader" Target="header3.xml"/><Relationship Id="rId39" Type="http://schemas.openxmlformats.org/officeDocument/2006/relationships/image" Target="media/image11.emf"/><Relationship Id="rId34" Type="http://schemas.openxmlformats.org/officeDocument/2006/relationships/oleObject" Target="embeddings/Microsoft_Visio_2003-2010_Drawing5.vsd"/><Relationship Id="rId50" Type="http://schemas.openxmlformats.org/officeDocument/2006/relationships/image" Target="media/image16.emf"/><Relationship Id="rId55" Type="http://schemas.openxmlformats.org/officeDocument/2006/relationships/oleObject" Target="embeddings/Microsoft_Visio_2003-2010_Drawing15.vsd"/><Relationship Id="rId76" Type="http://schemas.openxmlformats.org/officeDocument/2006/relationships/footer" Target="footer4.xml"/><Relationship Id="rId7" Type="http://schemas.openxmlformats.org/officeDocument/2006/relationships/styles" Target="style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oleObject" Target="embeddings/Microsoft_Visio_2003-2010_Drawing2.vsd"/></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Keywords_x0020_for_x0020_Search xmlns="9d0aef06-0b92-4253-9ea8-c4386a3b75a6">Documentation template</Keywords_x0020_for_x0020_Search>
    <JDA_x0020_Classification xmlns="d88e8489-ac9c-41eb-9e11-b98757bfde03">Public</JDA_x0020_Classification>
    <Dept_x0020_or_x0020_Team xmlns="d88e8489-ac9c-41eb-9e11-b98757bfde03">Implementation Services</Dept_x0020_or_x0020_Team>
    <Topic_x002f_Subject xmlns="d88e8489-ac9c-41eb-9e11-b98757bfde03" xsi:nil="true"/>
    <Display_x0020_Areas xmlns="d88e8489-ac9c-41eb-9e11-b98757bfde03">
      <Value>Internal Tools</Value>
      <Value>New Hire</Value>
    </Display_x0020_Areas>
    <Content_x0020_Owner xmlns="d88e8489-ac9c-41eb-9e11-b98757bfde03">
      <UserInfo>
        <DisplayName/>
        <AccountId xsi:nil="true"/>
        <AccountType/>
      </UserInfo>
    </Content_x0020_Owner>
  </documentManagement>
</p:properties>
</file>

<file path=customXml/item4.xml><?xml version="1.0" encoding="utf-8"?>
<ct:contentTypeSchema xmlns:ct="http://schemas.microsoft.com/office/2006/metadata/contentType" xmlns:ma="http://schemas.microsoft.com/office/2006/metadata/properties/metaAttributes" ct:_="" ma:_="" ma:contentTypeName="Document Center Docs" ma:contentTypeID="0x0101009C56CB164E91B146B57578EDB23E185D007990704277D2B5428A93C99E6DA83C23" ma:contentTypeVersion="14" ma:contentTypeDescription="" ma:contentTypeScope="" ma:versionID="570e2cf25d2f0a150ee671543d91096e">
  <xsd:schema xmlns:xsd="http://www.w3.org/2001/XMLSchema" xmlns:p="http://schemas.microsoft.com/office/2006/metadata/properties" xmlns:ns2="d88e8489-ac9c-41eb-9e11-b98757bfde03" xmlns:ns3="9d0aef06-0b92-4253-9ea8-c4386a3b75a6" targetNamespace="http://schemas.microsoft.com/office/2006/metadata/properties" ma:root="true" ma:fieldsID="e71c4227559c0156965d244238ba3439" ns2:_="" ns3:_="">
    <xsd:import namespace="d88e8489-ac9c-41eb-9e11-b98757bfde03"/>
    <xsd:import namespace="9d0aef06-0b92-4253-9ea8-c4386a3b75a6"/>
    <xsd:element name="properties">
      <xsd:complexType>
        <xsd:sequence>
          <xsd:element name="documentManagement">
            <xsd:complexType>
              <xsd:all>
                <xsd:element ref="ns2:JDA_x0020_Classification" minOccurs="0"/>
                <xsd:element ref="ns2:Dept_x0020_or_x0020_Team" minOccurs="0"/>
                <xsd:element ref="ns2:Content_x0020_Owner" minOccurs="0"/>
                <xsd:element ref="ns2:Topic_x002f_Subject" minOccurs="0"/>
                <xsd:element ref="ns2:Display_x0020_Areas" minOccurs="0"/>
                <xsd:element ref="ns3:Keywords_x0020_for_x0020_Search" minOccurs="0"/>
              </xsd:all>
            </xsd:complexType>
          </xsd:element>
        </xsd:sequence>
      </xsd:complexType>
    </xsd:element>
  </xsd:schema>
  <xsd:schema xmlns:xsd="http://www.w3.org/2001/XMLSchema" xmlns:dms="http://schemas.microsoft.com/office/2006/documentManagement/types" targetNamespace="d88e8489-ac9c-41eb-9e11-b98757bfde03" elementFormDefault="qualified">
    <xsd:import namespace="http://schemas.microsoft.com/office/2006/documentManagement/types"/>
    <xsd:element name="JDA_x0020_Classification" ma:index="2" nillable="true" ma:displayName="JDA Classification" ma:default="Internal" ma:description="Public - All audiences&#10;Confidential – JDA associates &amp; those w/ contractual relationships&#10;Internal - JDA associates only&#10;Confidential Restricted - Limited audience, need to know basis" ma:format="Dropdown" ma:internalName="JDA_x0020_Classification">
      <xsd:simpleType>
        <xsd:restriction base="dms:Choice">
          <xsd:enumeration value="Public"/>
          <xsd:enumeration value="Confidential"/>
          <xsd:enumeration value="Internal"/>
          <xsd:enumeration value="Confidential Restricted"/>
        </xsd:restriction>
      </xsd:simpleType>
    </xsd:element>
    <xsd:element name="Dept_x0020_or_x0020_Team" ma:index="3" nillable="true" ma:displayName="Dept or Team" ma:format="Dropdown" ma:internalName="Dept_x0020_or_x0020_Team">
      <xsd:simpleType>
        <xsd:restriction base="dms:Choice">
          <xsd:enumeration value="Acct/Fin"/>
          <xsd:enumeration value="BMI"/>
          <xsd:enumeration value="Business Development"/>
          <xsd:enumeration value="CRM Team"/>
          <xsd:enumeration value="Implementation Services"/>
          <xsd:enumeration value="CSS"/>
          <xsd:enumeration value="Global Alliances"/>
          <xsd:enumeration value="HR"/>
          <xsd:enumeration value="ITG"/>
          <xsd:enumeration value="Legal"/>
          <xsd:enumeration value="Marketing"/>
          <xsd:enumeration value="NPD"/>
          <xsd:enumeration value="Occupancy &amp; Support"/>
          <xsd:enumeration value="Performance Engineering"/>
          <xsd:enumeration value="PMG"/>
          <xsd:enumeration value="Sales"/>
          <xsd:enumeration value="Strategic Business Solutions"/>
        </xsd:restriction>
      </xsd:simpleType>
    </xsd:element>
    <xsd:element name="Content_x0020_Owner" ma:index="4" nillable="true" ma:displayName="Content Owner" ma:description="Select the person or people who own this piece of content." ma:list="UserInfo" ma:internalName="Content_x0020_Owner"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opic_x002f_Subject" ma:index="5" nillable="true" ma:displayName="Topic/Subject" ma:default="" ma:format="Dropdown" ma:internalName="Topic_x002F_Subject" ma:readOnly="false">
      <xsd:simpleType>
        <xsd:union memberTypes="dms:Text">
          <xsd:simpleType>
            <xsd:restriction base="dms:Choice">
              <xsd:enumeration value="Benchmark"/>
              <xsd:enumeration value="Cell/Mobile Phones &amp; Wireless Networks"/>
              <xsd:enumeration value="Conferencing (Calls, Room, Video)"/>
              <xsd:enumeration value="Contracts (Legal)"/>
              <xsd:enumeration value="Corporate Policies"/>
              <xsd:enumeration value="Corporate Templates"/>
              <xsd:enumeration value="Copyrights &amp; Trademarks"/>
              <xsd:enumeration value="Engagement"/>
              <xsd:enumeration value="Installation"/>
              <xsd:enumeration value="Mission Statement/Ideals"/>
              <xsd:enumeration value="Patents"/>
              <xsd:enumeration value="Payroll"/>
              <xsd:enumeration value="Purchasing &amp; Asset Management"/>
              <xsd:enumeration value="Sizers"/>
              <xsd:enumeration value="Systems &amp; Equipment"/>
              <xsd:enumeration value="Tax Forms"/>
              <xsd:enumeration value="Time &amp; Expense"/>
              <xsd:enumeration value="Travel"/>
              <xsd:enumeration value="Upgrade Strategies Summits"/>
            </xsd:restriction>
          </xsd:simpleType>
        </xsd:union>
      </xsd:simpleType>
    </xsd:element>
    <xsd:element name="Display_x0020_Areas" ma:index="6" nillable="true" ma:displayName="Display Areas" ma:default="" ma:internalName="Display_x0020_Areas" ma:readOnly="false">
      <xsd:complexType>
        <xsd:complexContent>
          <xsd:extension base="dms:MultiChoice">
            <xsd:sequence>
              <xsd:element name="Value" maxOccurs="unbounded" minOccurs="0" nillable="true">
                <xsd:simpleType>
                  <xsd:restriction base="dms:Choice">
                    <xsd:enumeration value="Benefits"/>
                    <xsd:enumeration value="Employee Programs"/>
                    <xsd:enumeration value="Internal Tools"/>
                    <xsd:enumeration value="New Hire"/>
                    <xsd:enumeration value="Payroll"/>
                    <xsd:enumeration value="People Management (Manager Resources)"/>
                    <xsd:enumeration value="Purchasing and Asset Management"/>
                    <xsd:enumeration value="SharePoint Resources"/>
                    <xsd:enumeration value="Time &amp; Expense Content"/>
                    <xsd:enumeration value="Travel"/>
                    <xsd:enumeration value="Immigration Information"/>
                  </xsd:restriction>
                </xsd:simpleType>
              </xsd:element>
            </xsd:sequence>
          </xsd:extension>
        </xsd:complexContent>
      </xsd:complexType>
    </xsd:element>
  </xsd:schema>
  <xsd:schema xmlns:xsd="http://www.w3.org/2001/XMLSchema" xmlns:dms="http://schemas.microsoft.com/office/2006/documentManagement/types" targetNamespace="9d0aef06-0b92-4253-9ea8-c4386a3b75a6" elementFormDefault="qualified">
    <xsd:import namespace="http://schemas.microsoft.com/office/2006/documentManagement/types"/>
    <xsd:element name="Keywords_x0020_for_x0020_Search" ma:index="7" nillable="true" ma:displayName="Keywords for Search" ma:default="KEYWORDS NEEDED" ma:description="Enter keywords for search" ma:internalName="Keywords_x0020_for_x0020_Search">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030A-FDD7-43C4-B654-46915214CD14}">
  <ds:schemaRefs>
    <ds:schemaRef ds:uri="http://schemas.microsoft.com/sharepoint/v3/contenttype/forms"/>
  </ds:schemaRefs>
</ds:datastoreItem>
</file>

<file path=customXml/itemProps2.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3.xml><?xml version="1.0" encoding="utf-8"?>
<ds:datastoreItem xmlns:ds="http://schemas.openxmlformats.org/officeDocument/2006/customXml" ds:itemID="{924B9649-060E-4EAB-9141-3A03D174B8AC}">
  <ds:schemaRefs>
    <ds:schemaRef ds:uri="http://schemas.microsoft.com/office/2006/metadata/properties"/>
    <ds:schemaRef ds:uri="9d0aef06-0b92-4253-9ea8-c4386a3b75a6"/>
    <ds:schemaRef ds:uri="d88e8489-ac9c-41eb-9e11-b98757bfde03"/>
  </ds:schemaRefs>
</ds:datastoreItem>
</file>

<file path=customXml/itemProps4.xml><?xml version="1.0" encoding="utf-8"?>
<ds:datastoreItem xmlns:ds="http://schemas.openxmlformats.org/officeDocument/2006/customXml" ds:itemID="{6133EAB9-E8FE-4682-8F96-49362E439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e8489-ac9c-41eb-9e11-b98757bfde03"/>
    <ds:schemaRef ds:uri="9d0aef06-0b92-4253-9ea8-c4386a3b75a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3AA9FC03-06DF-410A-BDED-519E812AC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107</TotalTime>
  <Pages>1</Pages>
  <Words>12737</Words>
  <Characters>72605</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85172</CharactersWithSpaces>
  <SharedDoc>false</SharedDoc>
  <HLinks>
    <vt:vector size="18" baseType="variant">
      <vt:variant>
        <vt:i4>1769532</vt:i4>
      </vt:variant>
      <vt:variant>
        <vt:i4>14</vt:i4>
      </vt:variant>
      <vt:variant>
        <vt:i4>0</vt:i4>
      </vt:variant>
      <vt:variant>
        <vt:i4>5</vt:i4>
      </vt:variant>
      <vt:variant>
        <vt:lpwstr/>
      </vt:variant>
      <vt:variant>
        <vt:lpwstr>_Toc229559220</vt:lpwstr>
      </vt:variant>
      <vt:variant>
        <vt:i4>1572924</vt:i4>
      </vt:variant>
      <vt:variant>
        <vt:i4>8</vt:i4>
      </vt:variant>
      <vt:variant>
        <vt:i4>0</vt:i4>
      </vt:variant>
      <vt:variant>
        <vt:i4>5</vt:i4>
      </vt:variant>
      <vt:variant>
        <vt:lpwstr/>
      </vt:variant>
      <vt:variant>
        <vt:lpwstr>_Toc229559219</vt:lpwstr>
      </vt:variant>
      <vt:variant>
        <vt:i4>1572924</vt:i4>
      </vt:variant>
      <vt:variant>
        <vt:i4>2</vt:i4>
      </vt:variant>
      <vt:variant>
        <vt:i4>0</vt:i4>
      </vt:variant>
      <vt:variant>
        <vt:i4>5</vt:i4>
      </vt:variant>
      <vt:variant>
        <vt:lpwstr/>
      </vt:variant>
      <vt:variant>
        <vt:lpwstr>_Toc229559218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creator>John Acuna</dc:creator>
  <cp:lastModifiedBy>John Acuna</cp:lastModifiedBy>
  <cp:revision>17</cp:revision>
  <cp:lastPrinted>2013-02-21T21:21:00Z</cp:lastPrinted>
  <dcterms:created xsi:type="dcterms:W3CDTF">2014-08-13T20:54:00Z</dcterms:created>
  <dcterms:modified xsi:type="dcterms:W3CDTF">2018-03-21T01:59:00Z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_SourceUrl">
    <vt:lpwstr/>
  </property>
  <property fmtid="{D5CDD505-2E9C-101B-9397-08002B2CF9AE}" pid="10" name="Order">
    <vt:lpwstr>8000.00000000000</vt:lpwstr>
  </property>
  <property fmtid="{D5CDD505-2E9C-101B-9397-08002B2CF9AE}" pid="11" name="ContentType">
    <vt:lpwstr>Document Center Docs</vt:lpwstr>
  </property>
  <property fmtid="{D5CDD505-2E9C-101B-9397-08002B2CF9AE}" pid="12" name="ContentTypeId">
    <vt:lpwstr>0x0101009C56CB164E91B146B57578EDB23E185D007990704277D2B5428A93C99E6DA83C23</vt:lpwstr>
  </property>
</Properties>
</file>