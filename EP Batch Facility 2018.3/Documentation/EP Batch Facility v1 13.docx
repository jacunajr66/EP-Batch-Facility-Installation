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0D3F31" w14:textId="73F636A2" w:rsidR="003F533F" w:rsidRDefault="003F533F" w:rsidP="003F533F">
      <w:pPr>
        <w:pStyle w:val="CoverTitle"/>
        <w:rPr>
          <w:noProof/>
        </w:rPr>
      </w:pPr>
    </w:p>
    <w:p w14:paraId="723DED13" w14:textId="77777777" w:rsidR="00871890" w:rsidRPr="00E12D94" w:rsidRDefault="008E4A88" w:rsidP="00E12D94">
      <w:pPr>
        <w:pStyle w:val="CoverTitle"/>
      </w:pPr>
      <w:r>
        <w:rPr>
          <w:noProof/>
        </w:rPr>
        <w:t>EP Batch Facility</w:t>
      </w:r>
    </w:p>
    <w:p w14:paraId="4CBCED89" w14:textId="77777777" w:rsidR="00E12D94" w:rsidRDefault="00E12D94" w:rsidP="00BE53E3">
      <w:pPr>
        <w:pStyle w:val="CoverSubtitle"/>
      </w:pPr>
    </w:p>
    <w:p w14:paraId="06F16F86" w14:textId="77777777" w:rsidR="00987C36" w:rsidRDefault="003D43C6" w:rsidP="00987C36">
      <w:pPr>
        <w:pStyle w:val="CoverSubtitle"/>
      </w:pPr>
      <w:r>
        <w:t>Technical Design Document</w:t>
      </w:r>
    </w:p>
    <w:p w14:paraId="7750177B" w14:textId="77777777" w:rsidR="003D43C6" w:rsidRPr="00311B0E" w:rsidRDefault="003D43C6" w:rsidP="00987C36">
      <w:pPr>
        <w:pStyle w:val="CoverSubtitle"/>
        <w:rPr>
          <w:color w:val="auto"/>
        </w:rPr>
      </w:pPr>
    </w:p>
    <w:p w14:paraId="56A1C58A" w14:textId="67793D06" w:rsidR="003D43C6" w:rsidRPr="003D43C6" w:rsidRDefault="00A476BE" w:rsidP="00987C36">
      <w:pPr>
        <w:pStyle w:val="CoverSubtitle"/>
        <w:rPr>
          <w:sz w:val="22"/>
          <w:szCs w:val="22"/>
        </w:rPr>
      </w:pPr>
      <w:r>
        <w:rPr>
          <w:sz w:val="22"/>
          <w:szCs w:val="22"/>
        </w:rPr>
        <w:t>Version 1.</w:t>
      </w:r>
      <w:r w:rsidR="00F5032D">
        <w:rPr>
          <w:sz w:val="22"/>
          <w:szCs w:val="22"/>
        </w:rPr>
        <w:t>12</w:t>
      </w:r>
      <w:r w:rsidR="0005799D">
        <w:rPr>
          <w:sz w:val="22"/>
          <w:szCs w:val="22"/>
        </w:rPr>
        <w:t xml:space="preserve"> </w:t>
      </w:r>
      <w:r w:rsidR="002130E4">
        <w:rPr>
          <w:sz w:val="22"/>
          <w:szCs w:val="22"/>
        </w:rPr>
        <w:t xml:space="preserve">– </w:t>
      </w:r>
      <w:r w:rsidR="00F5032D">
        <w:rPr>
          <w:sz w:val="22"/>
          <w:szCs w:val="22"/>
        </w:rPr>
        <w:t>July 26</w:t>
      </w:r>
      <w:r w:rsidR="00F5238A">
        <w:rPr>
          <w:sz w:val="22"/>
          <w:szCs w:val="22"/>
        </w:rPr>
        <w:t>, 2018</w:t>
      </w:r>
    </w:p>
    <w:p w14:paraId="172422B7" w14:textId="77777777" w:rsidR="00372FDE" w:rsidRPr="009151C9" w:rsidRDefault="0004560D" w:rsidP="009151C9">
      <w:r>
        <w:rPr>
          <w:noProof/>
        </w:rPr>
        <w:drawing>
          <wp:anchor distT="0" distB="0" distL="114300" distR="114300" simplePos="0" relativeHeight="251657216" behindDoc="0" locked="1" layoutInCell="1" allowOverlap="1" wp14:anchorId="48ED56BC" wp14:editId="5425566B">
            <wp:simplePos x="0" y="0"/>
            <wp:positionH relativeFrom="page">
              <wp:posOffset>-6350</wp:posOffset>
            </wp:positionH>
            <wp:positionV relativeFrom="page">
              <wp:posOffset>6454140</wp:posOffset>
            </wp:positionV>
            <wp:extent cx="7786370" cy="2660650"/>
            <wp:effectExtent l="19050" t="0" r="5080" b="0"/>
            <wp:wrapNone/>
            <wp:docPr id="40" name="Picture 40" descr="JDA Corpo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JDA Corporate"/>
                    <pic:cNvPicPr>
                      <a:picLocks noChangeAspect="1" noChangeArrowheads="1"/>
                    </pic:cNvPicPr>
                  </pic:nvPicPr>
                  <pic:blipFill>
                    <a:blip r:embed="rId12" cstate="print"/>
                    <a:stretch>
                      <a:fillRect/>
                    </a:stretch>
                  </pic:blipFill>
                  <pic:spPr bwMode="auto">
                    <a:xfrm>
                      <a:off x="0" y="0"/>
                      <a:ext cx="7786370" cy="2660650"/>
                    </a:xfrm>
                    <a:prstGeom prst="rect">
                      <a:avLst/>
                    </a:prstGeom>
                    <a:noFill/>
                  </pic:spPr>
                </pic:pic>
              </a:graphicData>
            </a:graphic>
          </wp:anchor>
        </w:drawing>
      </w:r>
    </w:p>
    <w:p w14:paraId="60548951" w14:textId="77777777" w:rsidR="00274429" w:rsidRDefault="00274429" w:rsidP="007E2FDB">
      <w:pPr>
        <w:pStyle w:val="Heading1"/>
        <w:sectPr w:rsidR="00274429" w:rsidSect="00C668E6">
          <w:headerReference w:type="default" r:id="rId13"/>
          <w:footerReference w:type="even" r:id="rId14"/>
          <w:footerReference w:type="default" r:id="rId15"/>
          <w:headerReference w:type="first" r:id="rId16"/>
          <w:pgSz w:w="12240" w:h="15840" w:code="1"/>
          <w:pgMar w:top="4320" w:right="1080" w:bottom="1440" w:left="4320" w:header="720" w:footer="720" w:gutter="0"/>
          <w:cols w:space="720"/>
          <w:titlePg/>
          <w:docGrid w:linePitch="360"/>
        </w:sectPr>
      </w:pPr>
    </w:p>
    <w:p w14:paraId="2624C32A" w14:textId="77777777" w:rsidR="004D5C28" w:rsidRDefault="004D5C28" w:rsidP="00502FB5">
      <w:pPr>
        <w:pStyle w:val="LegalNotice"/>
      </w:pPr>
    </w:p>
    <w:p w14:paraId="6B5FFAD2" w14:textId="77777777" w:rsidR="004D5C28" w:rsidRDefault="004D5C28" w:rsidP="00502FB5">
      <w:pPr>
        <w:pStyle w:val="LegalNotice"/>
      </w:pPr>
    </w:p>
    <w:p w14:paraId="5C263EF3" w14:textId="77777777" w:rsidR="004D5C28" w:rsidRDefault="004D5C28" w:rsidP="00502FB5">
      <w:pPr>
        <w:pStyle w:val="LegalNotice"/>
      </w:pPr>
    </w:p>
    <w:p w14:paraId="4249E970" w14:textId="77777777" w:rsidR="004D5C28" w:rsidRDefault="004D5C28" w:rsidP="00502FB5">
      <w:pPr>
        <w:pStyle w:val="LegalNotice"/>
      </w:pPr>
    </w:p>
    <w:p w14:paraId="288D3C84" w14:textId="77777777" w:rsidR="004D5C28" w:rsidRDefault="004D5C28" w:rsidP="00502FB5">
      <w:pPr>
        <w:pStyle w:val="LegalNotice"/>
      </w:pPr>
    </w:p>
    <w:p w14:paraId="4D574ABA" w14:textId="77777777" w:rsidR="004D5C28" w:rsidRDefault="004D5C28" w:rsidP="00502FB5">
      <w:pPr>
        <w:pStyle w:val="LegalNotice"/>
      </w:pPr>
    </w:p>
    <w:p w14:paraId="28DA92F2" w14:textId="77777777" w:rsidR="004D5C28" w:rsidRDefault="004D5C28" w:rsidP="00502FB5">
      <w:pPr>
        <w:pStyle w:val="LegalNotice"/>
      </w:pPr>
    </w:p>
    <w:p w14:paraId="64440B6E" w14:textId="77777777" w:rsidR="004D5C28" w:rsidRDefault="004D5C28" w:rsidP="00502FB5">
      <w:pPr>
        <w:pStyle w:val="LegalNotice"/>
      </w:pPr>
    </w:p>
    <w:p w14:paraId="217759AC" w14:textId="77777777" w:rsidR="004D5C28" w:rsidRDefault="004D5C28" w:rsidP="00502FB5">
      <w:pPr>
        <w:pStyle w:val="LegalNotice"/>
      </w:pPr>
    </w:p>
    <w:p w14:paraId="7AB7E5BC" w14:textId="77777777" w:rsidR="00270AD2" w:rsidRPr="0084676A" w:rsidRDefault="00270AD2" w:rsidP="00502FB5">
      <w:pPr>
        <w:pStyle w:val="LegalNotice"/>
      </w:pPr>
      <w:r w:rsidRPr="0084676A">
        <w:t>Legal Notice</w:t>
      </w:r>
    </w:p>
    <w:p w14:paraId="7BF55DB8" w14:textId="20FAA795" w:rsidR="00787D63" w:rsidRPr="00561A37" w:rsidRDefault="008B573A" w:rsidP="00561A37">
      <w:pPr>
        <w:pStyle w:val="Footer"/>
      </w:pPr>
      <w:r>
        <w:t>Copyright © 2018</w:t>
      </w:r>
      <w:r w:rsidR="004D5C28" w:rsidRPr="00561A37">
        <w:t>, JDA Software Group, Inc. All rights reserved. JDA is a Registered Trademark of JDA Software Group, Inc. All other company and product names may be Trademarks, Registered Trademarks or Service Marks of the companies with which they are associated. JDA reserves the right at any time and without notice to change these materials or any of the functions, features or specifications of any of the software described herein. JDA shall have no warranty obligation with respect to these materials or the software described herein, except as approved in JDA’s Software License Agreement with an authorized licensee.</w:t>
      </w:r>
    </w:p>
    <w:p w14:paraId="0F1968F0" w14:textId="77777777" w:rsidR="00DE6135" w:rsidRPr="00561A37" w:rsidRDefault="00DE6135" w:rsidP="00561A37">
      <w:pPr>
        <w:pStyle w:val="Footer"/>
        <w:sectPr w:rsidR="00DE6135" w:rsidRPr="00561A37" w:rsidSect="00C668E6">
          <w:headerReference w:type="default" r:id="rId17"/>
          <w:headerReference w:type="first" r:id="rId18"/>
          <w:footerReference w:type="first" r:id="rId19"/>
          <w:pgSz w:w="12240" w:h="15840" w:code="1"/>
          <w:pgMar w:top="10080" w:right="1440" w:bottom="1440" w:left="1440" w:header="720" w:footer="720" w:gutter="0"/>
          <w:cols w:space="720"/>
          <w:docGrid w:linePitch="360"/>
        </w:sectPr>
      </w:pPr>
    </w:p>
    <w:p w14:paraId="5CDB73DC" w14:textId="77777777" w:rsidR="001045DC" w:rsidRPr="007E2FDB" w:rsidRDefault="001045DC" w:rsidP="00502FB5">
      <w:pPr>
        <w:pStyle w:val="TOC"/>
      </w:pPr>
      <w:r>
        <w:lastRenderedPageBreak/>
        <w:t>Table of Contents</w:t>
      </w:r>
    </w:p>
    <w:p w14:paraId="45955B6E" w14:textId="6D951D60" w:rsidR="00F5032D" w:rsidRDefault="00156DE3">
      <w:pPr>
        <w:pStyle w:val="TOC1"/>
        <w:tabs>
          <w:tab w:val="right" w:leader="dot" w:pos="9350"/>
        </w:tabs>
        <w:rPr>
          <w:rFonts w:eastAsiaTheme="minorEastAsia" w:cstheme="minorBidi"/>
          <w:b w:val="0"/>
          <w:bCs w:val="0"/>
          <w:caps w:val="0"/>
          <w:noProof/>
          <w:color w:val="auto"/>
          <w:sz w:val="22"/>
          <w:szCs w:val="22"/>
        </w:rPr>
      </w:pPr>
      <w:r>
        <w:rPr>
          <w:b w:val="0"/>
          <w:bCs w:val="0"/>
          <w:caps w:val="0"/>
        </w:rPr>
        <w:fldChar w:fldCharType="begin"/>
      </w:r>
      <w:r w:rsidR="004F598B">
        <w:rPr>
          <w:b w:val="0"/>
          <w:bCs w:val="0"/>
          <w:caps w:val="0"/>
        </w:rPr>
        <w:instrText xml:space="preserve"> TOC \o "1-5" \h \z \u </w:instrText>
      </w:r>
      <w:r>
        <w:rPr>
          <w:b w:val="0"/>
          <w:bCs w:val="0"/>
          <w:caps w:val="0"/>
        </w:rPr>
        <w:fldChar w:fldCharType="separate"/>
      </w:r>
      <w:hyperlink w:anchor="_Toc520365950" w:history="1">
        <w:r w:rsidR="00F5032D" w:rsidRPr="00592B52">
          <w:rPr>
            <w:rStyle w:val="Hyperlink"/>
            <w:noProof/>
          </w:rPr>
          <w:t>Document Control</w:t>
        </w:r>
        <w:r w:rsidR="00F5032D">
          <w:rPr>
            <w:noProof/>
            <w:webHidden/>
          </w:rPr>
          <w:tab/>
        </w:r>
        <w:r w:rsidR="00F5032D">
          <w:rPr>
            <w:noProof/>
            <w:webHidden/>
          </w:rPr>
          <w:fldChar w:fldCharType="begin"/>
        </w:r>
        <w:r w:rsidR="00F5032D">
          <w:rPr>
            <w:noProof/>
            <w:webHidden/>
          </w:rPr>
          <w:instrText xml:space="preserve"> PAGEREF _Toc520365950 \h </w:instrText>
        </w:r>
        <w:r w:rsidR="00F5032D">
          <w:rPr>
            <w:noProof/>
            <w:webHidden/>
          </w:rPr>
        </w:r>
        <w:r w:rsidR="00F5032D">
          <w:rPr>
            <w:noProof/>
            <w:webHidden/>
          </w:rPr>
          <w:fldChar w:fldCharType="separate"/>
        </w:r>
        <w:r w:rsidR="00F5032D">
          <w:rPr>
            <w:noProof/>
            <w:webHidden/>
          </w:rPr>
          <w:t>1</w:t>
        </w:r>
        <w:r w:rsidR="00F5032D">
          <w:rPr>
            <w:noProof/>
            <w:webHidden/>
          </w:rPr>
          <w:fldChar w:fldCharType="end"/>
        </w:r>
      </w:hyperlink>
    </w:p>
    <w:p w14:paraId="0DE15BF6" w14:textId="6E27D4FA" w:rsidR="00F5032D" w:rsidRDefault="00E72D65">
      <w:pPr>
        <w:pStyle w:val="TOC1"/>
        <w:tabs>
          <w:tab w:val="left" w:pos="2160"/>
          <w:tab w:val="right" w:leader="dot" w:pos="9350"/>
        </w:tabs>
        <w:rPr>
          <w:rFonts w:eastAsiaTheme="minorEastAsia" w:cstheme="minorBidi"/>
          <w:b w:val="0"/>
          <w:bCs w:val="0"/>
          <w:caps w:val="0"/>
          <w:noProof/>
          <w:color w:val="auto"/>
          <w:sz w:val="22"/>
          <w:szCs w:val="22"/>
        </w:rPr>
      </w:pPr>
      <w:hyperlink w:anchor="_Toc520365951" w:history="1">
        <w:r w:rsidR="00F5032D" w:rsidRPr="00592B52">
          <w:rPr>
            <w:rStyle w:val="Hyperlink"/>
            <w:noProof/>
          </w:rPr>
          <w:t>The EP Batch Facility</w:t>
        </w:r>
        <w:r w:rsidR="00F5032D">
          <w:rPr>
            <w:rFonts w:eastAsiaTheme="minorEastAsia" w:cstheme="minorBidi"/>
            <w:b w:val="0"/>
            <w:bCs w:val="0"/>
            <w:caps w:val="0"/>
            <w:noProof/>
            <w:color w:val="auto"/>
            <w:sz w:val="22"/>
            <w:szCs w:val="22"/>
          </w:rPr>
          <w:tab/>
        </w:r>
        <w:r w:rsidR="00F5032D" w:rsidRPr="00592B52">
          <w:rPr>
            <w:rStyle w:val="Hyperlink"/>
            <w:noProof/>
          </w:rPr>
          <w:t>Section 1</w:t>
        </w:r>
        <w:r w:rsidR="00F5032D">
          <w:rPr>
            <w:noProof/>
            <w:webHidden/>
          </w:rPr>
          <w:tab/>
        </w:r>
        <w:r w:rsidR="00F5032D">
          <w:rPr>
            <w:noProof/>
            <w:webHidden/>
          </w:rPr>
          <w:fldChar w:fldCharType="begin"/>
        </w:r>
        <w:r w:rsidR="00F5032D">
          <w:rPr>
            <w:noProof/>
            <w:webHidden/>
          </w:rPr>
          <w:instrText xml:space="preserve"> PAGEREF _Toc520365951 \h </w:instrText>
        </w:r>
        <w:r w:rsidR="00F5032D">
          <w:rPr>
            <w:noProof/>
            <w:webHidden/>
          </w:rPr>
        </w:r>
        <w:r w:rsidR="00F5032D">
          <w:rPr>
            <w:noProof/>
            <w:webHidden/>
          </w:rPr>
          <w:fldChar w:fldCharType="separate"/>
        </w:r>
        <w:r w:rsidR="00F5032D">
          <w:rPr>
            <w:noProof/>
            <w:webHidden/>
          </w:rPr>
          <w:t>2</w:t>
        </w:r>
        <w:r w:rsidR="00F5032D">
          <w:rPr>
            <w:noProof/>
            <w:webHidden/>
          </w:rPr>
          <w:fldChar w:fldCharType="end"/>
        </w:r>
      </w:hyperlink>
    </w:p>
    <w:p w14:paraId="1991AD68" w14:textId="135AB9B0" w:rsidR="00F5032D" w:rsidRDefault="00E72D65">
      <w:pPr>
        <w:pStyle w:val="TOC2"/>
        <w:tabs>
          <w:tab w:val="right" w:leader="dot" w:pos="9350"/>
        </w:tabs>
        <w:rPr>
          <w:rFonts w:eastAsiaTheme="minorEastAsia" w:cstheme="minorBidi"/>
          <w:smallCaps w:val="0"/>
          <w:noProof/>
          <w:color w:val="auto"/>
          <w:sz w:val="22"/>
          <w:szCs w:val="22"/>
        </w:rPr>
      </w:pPr>
      <w:hyperlink w:anchor="_Toc520365952" w:history="1">
        <w:r w:rsidR="00F5032D" w:rsidRPr="00592B52">
          <w:rPr>
            <w:rStyle w:val="Hyperlink"/>
            <w:noProof/>
          </w:rPr>
          <w:t>What is the EP Batch Facility?</w:t>
        </w:r>
        <w:r w:rsidR="00F5032D">
          <w:rPr>
            <w:noProof/>
            <w:webHidden/>
          </w:rPr>
          <w:tab/>
        </w:r>
        <w:r w:rsidR="00F5032D">
          <w:rPr>
            <w:noProof/>
            <w:webHidden/>
          </w:rPr>
          <w:fldChar w:fldCharType="begin"/>
        </w:r>
        <w:r w:rsidR="00F5032D">
          <w:rPr>
            <w:noProof/>
            <w:webHidden/>
          </w:rPr>
          <w:instrText xml:space="preserve"> PAGEREF _Toc520365952 \h </w:instrText>
        </w:r>
        <w:r w:rsidR="00F5032D">
          <w:rPr>
            <w:noProof/>
            <w:webHidden/>
          </w:rPr>
        </w:r>
        <w:r w:rsidR="00F5032D">
          <w:rPr>
            <w:noProof/>
            <w:webHidden/>
          </w:rPr>
          <w:fldChar w:fldCharType="separate"/>
        </w:r>
        <w:r w:rsidR="00F5032D">
          <w:rPr>
            <w:noProof/>
            <w:webHidden/>
          </w:rPr>
          <w:t>2</w:t>
        </w:r>
        <w:r w:rsidR="00F5032D">
          <w:rPr>
            <w:noProof/>
            <w:webHidden/>
          </w:rPr>
          <w:fldChar w:fldCharType="end"/>
        </w:r>
      </w:hyperlink>
    </w:p>
    <w:p w14:paraId="04B63BBD" w14:textId="18E55668" w:rsidR="00F5032D" w:rsidRDefault="00E72D65">
      <w:pPr>
        <w:pStyle w:val="TOC2"/>
        <w:tabs>
          <w:tab w:val="right" w:leader="dot" w:pos="9350"/>
        </w:tabs>
        <w:rPr>
          <w:rFonts w:eastAsiaTheme="minorEastAsia" w:cstheme="minorBidi"/>
          <w:smallCaps w:val="0"/>
          <w:noProof/>
          <w:color w:val="auto"/>
          <w:sz w:val="22"/>
          <w:szCs w:val="22"/>
        </w:rPr>
      </w:pPr>
      <w:hyperlink w:anchor="_Toc520365953" w:history="1">
        <w:r w:rsidR="00F5032D" w:rsidRPr="00592B52">
          <w:rPr>
            <w:rStyle w:val="Hyperlink"/>
            <w:noProof/>
          </w:rPr>
          <w:t>EP Batch Facility Architecture Illustrated</w:t>
        </w:r>
        <w:r w:rsidR="00F5032D">
          <w:rPr>
            <w:noProof/>
            <w:webHidden/>
          </w:rPr>
          <w:tab/>
        </w:r>
        <w:r w:rsidR="00F5032D">
          <w:rPr>
            <w:noProof/>
            <w:webHidden/>
          </w:rPr>
          <w:fldChar w:fldCharType="begin"/>
        </w:r>
        <w:r w:rsidR="00F5032D">
          <w:rPr>
            <w:noProof/>
            <w:webHidden/>
          </w:rPr>
          <w:instrText xml:space="preserve"> PAGEREF _Toc520365953 \h </w:instrText>
        </w:r>
        <w:r w:rsidR="00F5032D">
          <w:rPr>
            <w:noProof/>
            <w:webHidden/>
          </w:rPr>
        </w:r>
        <w:r w:rsidR="00F5032D">
          <w:rPr>
            <w:noProof/>
            <w:webHidden/>
          </w:rPr>
          <w:fldChar w:fldCharType="separate"/>
        </w:r>
        <w:r w:rsidR="00F5032D">
          <w:rPr>
            <w:noProof/>
            <w:webHidden/>
          </w:rPr>
          <w:t>2</w:t>
        </w:r>
        <w:r w:rsidR="00F5032D">
          <w:rPr>
            <w:noProof/>
            <w:webHidden/>
          </w:rPr>
          <w:fldChar w:fldCharType="end"/>
        </w:r>
      </w:hyperlink>
    </w:p>
    <w:p w14:paraId="5E1E63AD" w14:textId="7B808FDC" w:rsidR="00F5032D" w:rsidRDefault="00E72D65">
      <w:pPr>
        <w:pStyle w:val="TOC2"/>
        <w:tabs>
          <w:tab w:val="right" w:leader="dot" w:pos="9350"/>
        </w:tabs>
        <w:rPr>
          <w:rFonts w:eastAsiaTheme="minorEastAsia" w:cstheme="minorBidi"/>
          <w:smallCaps w:val="0"/>
          <w:noProof/>
          <w:color w:val="auto"/>
          <w:sz w:val="22"/>
          <w:szCs w:val="22"/>
        </w:rPr>
      </w:pPr>
      <w:hyperlink w:anchor="_Toc520365954" w:history="1">
        <w:r w:rsidR="00F5032D" w:rsidRPr="00592B52">
          <w:rPr>
            <w:rStyle w:val="Hyperlink"/>
            <w:noProof/>
          </w:rPr>
          <w:t>What is the Adhoc Batch Facility?</w:t>
        </w:r>
        <w:r w:rsidR="00F5032D">
          <w:rPr>
            <w:noProof/>
            <w:webHidden/>
          </w:rPr>
          <w:tab/>
        </w:r>
        <w:r w:rsidR="00F5032D">
          <w:rPr>
            <w:noProof/>
            <w:webHidden/>
          </w:rPr>
          <w:fldChar w:fldCharType="begin"/>
        </w:r>
        <w:r w:rsidR="00F5032D">
          <w:rPr>
            <w:noProof/>
            <w:webHidden/>
          </w:rPr>
          <w:instrText xml:space="preserve"> PAGEREF _Toc520365954 \h </w:instrText>
        </w:r>
        <w:r w:rsidR="00F5032D">
          <w:rPr>
            <w:noProof/>
            <w:webHidden/>
          </w:rPr>
        </w:r>
        <w:r w:rsidR="00F5032D">
          <w:rPr>
            <w:noProof/>
            <w:webHidden/>
          </w:rPr>
          <w:fldChar w:fldCharType="separate"/>
        </w:r>
        <w:r w:rsidR="00F5032D">
          <w:rPr>
            <w:noProof/>
            <w:webHidden/>
          </w:rPr>
          <w:t>3</w:t>
        </w:r>
        <w:r w:rsidR="00F5032D">
          <w:rPr>
            <w:noProof/>
            <w:webHidden/>
          </w:rPr>
          <w:fldChar w:fldCharType="end"/>
        </w:r>
      </w:hyperlink>
    </w:p>
    <w:p w14:paraId="4EE2CF85" w14:textId="7A58160E" w:rsidR="00F5032D" w:rsidRDefault="00E72D65">
      <w:pPr>
        <w:pStyle w:val="TOC2"/>
        <w:tabs>
          <w:tab w:val="right" w:leader="dot" w:pos="9350"/>
        </w:tabs>
        <w:rPr>
          <w:rFonts w:eastAsiaTheme="minorEastAsia" w:cstheme="minorBidi"/>
          <w:smallCaps w:val="0"/>
          <w:noProof/>
          <w:color w:val="auto"/>
          <w:sz w:val="22"/>
          <w:szCs w:val="22"/>
        </w:rPr>
      </w:pPr>
      <w:hyperlink w:anchor="_Toc520365955" w:history="1">
        <w:r w:rsidR="00F5032D" w:rsidRPr="00592B52">
          <w:rPr>
            <w:rStyle w:val="Hyperlink"/>
            <w:noProof/>
          </w:rPr>
          <w:t>Adhoc Batch Facility Architecture Illustrated</w:t>
        </w:r>
        <w:r w:rsidR="00F5032D">
          <w:rPr>
            <w:noProof/>
            <w:webHidden/>
          </w:rPr>
          <w:tab/>
        </w:r>
        <w:r w:rsidR="00F5032D">
          <w:rPr>
            <w:noProof/>
            <w:webHidden/>
          </w:rPr>
          <w:fldChar w:fldCharType="begin"/>
        </w:r>
        <w:r w:rsidR="00F5032D">
          <w:rPr>
            <w:noProof/>
            <w:webHidden/>
          </w:rPr>
          <w:instrText xml:space="preserve"> PAGEREF _Toc520365955 \h </w:instrText>
        </w:r>
        <w:r w:rsidR="00F5032D">
          <w:rPr>
            <w:noProof/>
            <w:webHidden/>
          </w:rPr>
        </w:r>
        <w:r w:rsidR="00F5032D">
          <w:rPr>
            <w:noProof/>
            <w:webHidden/>
          </w:rPr>
          <w:fldChar w:fldCharType="separate"/>
        </w:r>
        <w:r w:rsidR="00F5032D">
          <w:rPr>
            <w:noProof/>
            <w:webHidden/>
          </w:rPr>
          <w:t>3</w:t>
        </w:r>
        <w:r w:rsidR="00F5032D">
          <w:rPr>
            <w:noProof/>
            <w:webHidden/>
          </w:rPr>
          <w:fldChar w:fldCharType="end"/>
        </w:r>
      </w:hyperlink>
    </w:p>
    <w:p w14:paraId="6E3FFBD4" w14:textId="2B08323D" w:rsidR="00F5032D" w:rsidRDefault="00E72D65">
      <w:pPr>
        <w:pStyle w:val="TOC1"/>
        <w:tabs>
          <w:tab w:val="left" w:pos="2776"/>
          <w:tab w:val="right" w:leader="dot" w:pos="9350"/>
        </w:tabs>
        <w:rPr>
          <w:rFonts w:eastAsiaTheme="minorEastAsia" w:cstheme="minorBidi"/>
          <w:b w:val="0"/>
          <w:bCs w:val="0"/>
          <w:caps w:val="0"/>
          <w:noProof/>
          <w:color w:val="auto"/>
          <w:sz w:val="22"/>
          <w:szCs w:val="22"/>
        </w:rPr>
      </w:pPr>
      <w:hyperlink w:anchor="_Toc520365956" w:history="1">
        <w:r w:rsidR="00F5032D" w:rsidRPr="00592B52">
          <w:rPr>
            <w:rStyle w:val="Hyperlink"/>
            <w:noProof/>
          </w:rPr>
          <w:t xml:space="preserve">The EP Batch Environment </w:t>
        </w:r>
        <w:r w:rsidR="00F5032D">
          <w:rPr>
            <w:rFonts w:eastAsiaTheme="minorEastAsia" w:cstheme="minorBidi"/>
            <w:b w:val="0"/>
            <w:bCs w:val="0"/>
            <w:caps w:val="0"/>
            <w:noProof/>
            <w:color w:val="auto"/>
            <w:sz w:val="22"/>
            <w:szCs w:val="22"/>
          </w:rPr>
          <w:tab/>
        </w:r>
        <w:r w:rsidR="00F5032D" w:rsidRPr="00592B52">
          <w:rPr>
            <w:rStyle w:val="Hyperlink"/>
            <w:noProof/>
          </w:rPr>
          <w:t>Section 2</w:t>
        </w:r>
        <w:r w:rsidR="00F5032D">
          <w:rPr>
            <w:noProof/>
            <w:webHidden/>
          </w:rPr>
          <w:tab/>
        </w:r>
        <w:r w:rsidR="00F5032D">
          <w:rPr>
            <w:noProof/>
            <w:webHidden/>
          </w:rPr>
          <w:fldChar w:fldCharType="begin"/>
        </w:r>
        <w:r w:rsidR="00F5032D">
          <w:rPr>
            <w:noProof/>
            <w:webHidden/>
          </w:rPr>
          <w:instrText xml:space="preserve"> PAGEREF _Toc520365956 \h </w:instrText>
        </w:r>
        <w:r w:rsidR="00F5032D">
          <w:rPr>
            <w:noProof/>
            <w:webHidden/>
          </w:rPr>
        </w:r>
        <w:r w:rsidR="00F5032D">
          <w:rPr>
            <w:noProof/>
            <w:webHidden/>
          </w:rPr>
          <w:fldChar w:fldCharType="separate"/>
        </w:r>
        <w:r w:rsidR="00F5032D">
          <w:rPr>
            <w:noProof/>
            <w:webHidden/>
          </w:rPr>
          <w:t>4</w:t>
        </w:r>
        <w:r w:rsidR="00F5032D">
          <w:rPr>
            <w:noProof/>
            <w:webHidden/>
          </w:rPr>
          <w:fldChar w:fldCharType="end"/>
        </w:r>
      </w:hyperlink>
    </w:p>
    <w:p w14:paraId="27ACDE0A" w14:textId="605CC541" w:rsidR="00F5032D" w:rsidRDefault="00E72D65">
      <w:pPr>
        <w:pStyle w:val="TOC2"/>
        <w:tabs>
          <w:tab w:val="right" w:leader="dot" w:pos="9350"/>
        </w:tabs>
        <w:rPr>
          <w:rFonts w:eastAsiaTheme="minorEastAsia" w:cstheme="minorBidi"/>
          <w:smallCaps w:val="0"/>
          <w:noProof/>
          <w:color w:val="auto"/>
          <w:sz w:val="22"/>
          <w:szCs w:val="22"/>
        </w:rPr>
      </w:pPr>
      <w:hyperlink w:anchor="_Toc520365957" w:history="1">
        <w:r w:rsidR="00F5032D" w:rsidRPr="00592B52">
          <w:rPr>
            <w:rStyle w:val="Hyperlink"/>
            <w:noProof/>
          </w:rPr>
          <w:t>Batch Command Console Applications</w:t>
        </w:r>
        <w:r w:rsidR="00F5032D">
          <w:rPr>
            <w:noProof/>
            <w:webHidden/>
          </w:rPr>
          <w:tab/>
        </w:r>
        <w:r w:rsidR="00F5032D">
          <w:rPr>
            <w:noProof/>
            <w:webHidden/>
          </w:rPr>
          <w:fldChar w:fldCharType="begin"/>
        </w:r>
        <w:r w:rsidR="00F5032D">
          <w:rPr>
            <w:noProof/>
            <w:webHidden/>
          </w:rPr>
          <w:instrText xml:space="preserve"> PAGEREF _Toc520365957 \h </w:instrText>
        </w:r>
        <w:r w:rsidR="00F5032D">
          <w:rPr>
            <w:noProof/>
            <w:webHidden/>
          </w:rPr>
        </w:r>
        <w:r w:rsidR="00F5032D">
          <w:rPr>
            <w:noProof/>
            <w:webHidden/>
          </w:rPr>
          <w:fldChar w:fldCharType="separate"/>
        </w:r>
        <w:r w:rsidR="00F5032D">
          <w:rPr>
            <w:noProof/>
            <w:webHidden/>
          </w:rPr>
          <w:t>4</w:t>
        </w:r>
        <w:r w:rsidR="00F5032D">
          <w:rPr>
            <w:noProof/>
            <w:webHidden/>
          </w:rPr>
          <w:fldChar w:fldCharType="end"/>
        </w:r>
      </w:hyperlink>
    </w:p>
    <w:p w14:paraId="2DCF005F" w14:textId="1E7E899F" w:rsidR="00F5032D" w:rsidRDefault="00E72D65">
      <w:pPr>
        <w:pStyle w:val="TOC2"/>
        <w:tabs>
          <w:tab w:val="right" w:leader="dot" w:pos="9350"/>
        </w:tabs>
        <w:rPr>
          <w:rFonts w:eastAsiaTheme="minorEastAsia" w:cstheme="minorBidi"/>
          <w:smallCaps w:val="0"/>
          <w:noProof/>
          <w:color w:val="auto"/>
          <w:sz w:val="22"/>
          <w:szCs w:val="22"/>
        </w:rPr>
      </w:pPr>
      <w:hyperlink w:anchor="_Toc520365958" w:history="1">
        <w:r w:rsidR="00F5032D" w:rsidRPr="00592B52">
          <w:rPr>
            <w:rStyle w:val="Hyperlink"/>
            <w:noProof/>
          </w:rPr>
          <w:t>EKBF Server Commands</w:t>
        </w:r>
        <w:r w:rsidR="00F5032D">
          <w:rPr>
            <w:noProof/>
            <w:webHidden/>
          </w:rPr>
          <w:tab/>
        </w:r>
        <w:r w:rsidR="00F5032D">
          <w:rPr>
            <w:noProof/>
            <w:webHidden/>
          </w:rPr>
          <w:fldChar w:fldCharType="begin"/>
        </w:r>
        <w:r w:rsidR="00F5032D">
          <w:rPr>
            <w:noProof/>
            <w:webHidden/>
          </w:rPr>
          <w:instrText xml:space="preserve"> PAGEREF _Toc520365958 \h </w:instrText>
        </w:r>
        <w:r w:rsidR="00F5032D">
          <w:rPr>
            <w:noProof/>
            <w:webHidden/>
          </w:rPr>
        </w:r>
        <w:r w:rsidR="00F5032D">
          <w:rPr>
            <w:noProof/>
            <w:webHidden/>
          </w:rPr>
          <w:fldChar w:fldCharType="separate"/>
        </w:r>
        <w:r w:rsidR="00F5032D">
          <w:rPr>
            <w:noProof/>
            <w:webHidden/>
          </w:rPr>
          <w:t>4</w:t>
        </w:r>
        <w:r w:rsidR="00F5032D">
          <w:rPr>
            <w:noProof/>
            <w:webHidden/>
          </w:rPr>
          <w:fldChar w:fldCharType="end"/>
        </w:r>
      </w:hyperlink>
    </w:p>
    <w:p w14:paraId="794E1513" w14:textId="0E6DCAB5" w:rsidR="00F5032D" w:rsidRDefault="00E72D65">
      <w:pPr>
        <w:pStyle w:val="TOC2"/>
        <w:tabs>
          <w:tab w:val="right" w:leader="dot" w:pos="9350"/>
        </w:tabs>
        <w:rPr>
          <w:rFonts w:eastAsiaTheme="minorEastAsia" w:cstheme="minorBidi"/>
          <w:smallCaps w:val="0"/>
          <w:noProof/>
          <w:color w:val="auto"/>
          <w:sz w:val="22"/>
          <w:szCs w:val="22"/>
        </w:rPr>
      </w:pPr>
      <w:hyperlink w:anchor="_Toc520365959" w:history="1">
        <w:r w:rsidR="00F5032D" w:rsidRPr="00592B52">
          <w:rPr>
            <w:rStyle w:val="Hyperlink"/>
            <w:noProof/>
          </w:rPr>
          <w:t>Batch Scripts</w:t>
        </w:r>
        <w:r w:rsidR="00F5032D">
          <w:rPr>
            <w:noProof/>
            <w:webHidden/>
          </w:rPr>
          <w:tab/>
        </w:r>
        <w:r w:rsidR="00F5032D">
          <w:rPr>
            <w:noProof/>
            <w:webHidden/>
          </w:rPr>
          <w:fldChar w:fldCharType="begin"/>
        </w:r>
        <w:r w:rsidR="00F5032D">
          <w:rPr>
            <w:noProof/>
            <w:webHidden/>
          </w:rPr>
          <w:instrText xml:space="preserve"> PAGEREF _Toc520365959 \h </w:instrText>
        </w:r>
        <w:r w:rsidR="00F5032D">
          <w:rPr>
            <w:noProof/>
            <w:webHidden/>
          </w:rPr>
        </w:r>
        <w:r w:rsidR="00F5032D">
          <w:rPr>
            <w:noProof/>
            <w:webHidden/>
          </w:rPr>
          <w:fldChar w:fldCharType="separate"/>
        </w:r>
        <w:r w:rsidR="00F5032D">
          <w:rPr>
            <w:noProof/>
            <w:webHidden/>
          </w:rPr>
          <w:t>4</w:t>
        </w:r>
        <w:r w:rsidR="00F5032D">
          <w:rPr>
            <w:noProof/>
            <w:webHidden/>
          </w:rPr>
          <w:fldChar w:fldCharType="end"/>
        </w:r>
      </w:hyperlink>
    </w:p>
    <w:p w14:paraId="438B6E91" w14:textId="4136BE36" w:rsidR="00F5032D" w:rsidRDefault="00E72D65">
      <w:pPr>
        <w:pStyle w:val="TOC2"/>
        <w:tabs>
          <w:tab w:val="right" w:leader="dot" w:pos="9350"/>
        </w:tabs>
        <w:rPr>
          <w:rFonts w:eastAsiaTheme="minorEastAsia" w:cstheme="minorBidi"/>
          <w:smallCaps w:val="0"/>
          <w:noProof/>
          <w:color w:val="auto"/>
          <w:sz w:val="22"/>
          <w:szCs w:val="22"/>
        </w:rPr>
      </w:pPr>
      <w:hyperlink w:anchor="_Toc520365960" w:history="1">
        <w:r w:rsidR="00F5032D" w:rsidRPr="00592B52">
          <w:rPr>
            <w:rStyle w:val="Hyperlink"/>
            <w:noProof/>
          </w:rPr>
          <w:t>EP Batch Service</w:t>
        </w:r>
        <w:r w:rsidR="00F5032D">
          <w:rPr>
            <w:noProof/>
            <w:webHidden/>
          </w:rPr>
          <w:tab/>
        </w:r>
        <w:r w:rsidR="00F5032D">
          <w:rPr>
            <w:noProof/>
            <w:webHidden/>
          </w:rPr>
          <w:fldChar w:fldCharType="begin"/>
        </w:r>
        <w:r w:rsidR="00F5032D">
          <w:rPr>
            <w:noProof/>
            <w:webHidden/>
          </w:rPr>
          <w:instrText xml:space="preserve"> PAGEREF _Toc520365960 \h </w:instrText>
        </w:r>
        <w:r w:rsidR="00F5032D">
          <w:rPr>
            <w:noProof/>
            <w:webHidden/>
          </w:rPr>
        </w:r>
        <w:r w:rsidR="00F5032D">
          <w:rPr>
            <w:noProof/>
            <w:webHidden/>
          </w:rPr>
          <w:fldChar w:fldCharType="separate"/>
        </w:r>
        <w:r w:rsidR="00F5032D">
          <w:rPr>
            <w:noProof/>
            <w:webHidden/>
          </w:rPr>
          <w:t>5</w:t>
        </w:r>
        <w:r w:rsidR="00F5032D">
          <w:rPr>
            <w:noProof/>
            <w:webHidden/>
          </w:rPr>
          <w:fldChar w:fldCharType="end"/>
        </w:r>
      </w:hyperlink>
    </w:p>
    <w:p w14:paraId="571D8378" w14:textId="319E0032" w:rsidR="00F5032D" w:rsidRDefault="00E72D65">
      <w:pPr>
        <w:pStyle w:val="TOC2"/>
        <w:tabs>
          <w:tab w:val="right" w:leader="dot" w:pos="9350"/>
        </w:tabs>
        <w:rPr>
          <w:rFonts w:eastAsiaTheme="minorEastAsia" w:cstheme="minorBidi"/>
          <w:smallCaps w:val="0"/>
          <w:noProof/>
          <w:color w:val="auto"/>
          <w:sz w:val="22"/>
          <w:szCs w:val="22"/>
        </w:rPr>
      </w:pPr>
      <w:hyperlink w:anchor="_Toc520365961" w:history="1">
        <w:r w:rsidR="00F5032D" w:rsidRPr="00592B52">
          <w:rPr>
            <w:rStyle w:val="Hyperlink"/>
            <w:noProof/>
          </w:rPr>
          <w:t>EP Batch Client</w:t>
        </w:r>
        <w:r w:rsidR="00F5032D">
          <w:rPr>
            <w:noProof/>
            <w:webHidden/>
          </w:rPr>
          <w:tab/>
        </w:r>
        <w:r w:rsidR="00F5032D">
          <w:rPr>
            <w:noProof/>
            <w:webHidden/>
          </w:rPr>
          <w:fldChar w:fldCharType="begin"/>
        </w:r>
        <w:r w:rsidR="00F5032D">
          <w:rPr>
            <w:noProof/>
            <w:webHidden/>
          </w:rPr>
          <w:instrText xml:space="preserve"> PAGEREF _Toc520365961 \h </w:instrText>
        </w:r>
        <w:r w:rsidR="00F5032D">
          <w:rPr>
            <w:noProof/>
            <w:webHidden/>
          </w:rPr>
        </w:r>
        <w:r w:rsidR="00F5032D">
          <w:rPr>
            <w:noProof/>
            <w:webHidden/>
          </w:rPr>
          <w:fldChar w:fldCharType="separate"/>
        </w:r>
        <w:r w:rsidR="00F5032D">
          <w:rPr>
            <w:noProof/>
            <w:webHidden/>
          </w:rPr>
          <w:t>5</w:t>
        </w:r>
        <w:r w:rsidR="00F5032D">
          <w:rPr>
            <w:noProof/>
            <w:webHidden/>
          </w:rPr>
          <w:fldChar w:fldCharType="end"/>
        </w:r>
      </w:hyperlink>
    </w:p>
    <w:p w14:paraId="224987C9" w14:textId="66C747FC" w:rsidR="00F5032D" w:rsidRDefault="00E72D65">
      <w:pPr>
        <w:pStyle w:val="TOC2"/>
        <w:tabs>
          <w:tab w:val="right" w:leader="dot" w:pos="9350"/>
        </w:tabs>
        <w:rPr>
          <w:rFonts w:eastAsiaTheme="minorEastAsia" w:cstheme="minorBidi"/>
          <w:smallCaps w:val="0"/>
          <w:noProof/>
          <w:color w:val="auto"/>
          <w:sz w:val="22"/>
          <w:szCs w:val="22"/>
        </w:rPr>
      </w:pPr>
      <w:hyperlink w:anchor="_Toc520365962" w:history="1">
        <w:r w:rsidR="00F5032D" w:rsidRPr="00592B52">
          <w:rPr>
            <w:rStyle w:val="Hyperlink"/>
            <w:noProof/>
          </w:rPr>
          <w:t>IBM DataStage</w:t>
        </w:r>
        <w:r w:rsidR="00F5032D">
          <w:rPr>
            <w:noProof/>
            <w:webHidden/>
          </w:rPr>
          <w:tab/>
        </w:r>
        <w:r w:rsidR="00F5032D">
          <w:rPr>
            <w:noProof/>
            <w:webHidden/>
          </w:rPr>
          <w:fldChar w:fldCharType="begin"/>
        </w:r>
        <w:r w:rsidR="00F5032D">
          <w:rPr>
            <w:noProof/>
            <w:webHidden/>
          </w:rPr>
          <w:instrText xml:space="preserve"> PAGEREF _Toc520365962 \h </w:instrText>
        </w:r>
        <w:r w:rsidR="00F5032D">
          <w:rPr>
            <w:noProof/>
            <w:webHidden/>
          </w:rPr>
        </w:r>
        <w:r w:rsidR="00F5032D">
          <w:rPr>
            <w:noProof/>
            <w:webHidden/>
          </w:rPr>
          <w:fldChar w:fldCharType="separate"/>
        </w:r>
        <w:r w:rsidR="00F5032D">
          <w:rPr>
            <w:noProof/>
            <w:webHidden/>
          </w:rPr>
          <w:t>5</w:t>
        </w:r>
        <w:r w:rsidR="00F5032D">
          <w:rPr>
            <w:noProof/>
            <w:webHidden/>
          </w:rPr>
          <w:fldChar w:fldCharType="end"/>
        </w:r>
      </w:hyperlink>
    </w:p>
    <w:p w14:paraId="79EAE0CA" w14:textId="7D395D42" w:rsidR="00F5032D" w:rsidRDefault="00E72D65">
      <w:pPr>
        <w:pStyle w:val="TOC2"/>
        <w:tabs>
          <w:tab w:val="right" w:leader="dot" w:pos="9350"/>
        </w:tabs>
        <w:rPr>
          <w:rFonts w:eastAsiaTheme="minorEastAsia" w:cstheme="minorBidi"/>
          <w:smallCaps w:val="0"/>
          <w:noProof/>
          <w:color w:val="auto"/>
          <w:sz w:val="22"/>
          <w:szCs w:val="22"/>
        </w:rPr>
      </w:pPr>
      <w:hyperlink w:anchor="_Toc520365963" w:history="1">
        <w:r w:rsidR="00F5032D" w:rsidRPr="00592B52">
          <w:rPr>
            <w:rStyle w:val="Hyperlink"/>
            <w:noProof/>
          </w:rPr>
          <w:t>Batch Scheduler</w:t>
        </w:r>
        <w:r w:rsidR="00F5032D">
          <w:rPr>
            <w:noProof/>
            <w:webHidden/>
          </w:rPr>
          <w:tab/>
        </w:r>
        <w:r w:rsidR="00F5032D">
          <w:rPr>
            <w:noProof/>
            <w:webHidden/>
          </w:rPr>
          <w:fldChar w:fldCharType="begin"/>
        </w:r>
        <w:r w:rsidR="00F5032D">
          <w:rPr>
            <w:noProof/>
            <w:webHidden/>
          </w:rPr>
          <w:instrText xml:space="preserve"> PAGEREF _Toc520365963 \h </w:instrText>
        </w:r>
        <w:r w:rsidR="00F5032D">
          <w:rPr>
            <w:noProof/>
            <w:webHidden/>
          </w:rPr>
        </w:r>
        <w:r w:rsidR="00F5032D">
          <w:rPr>
            <w:noProof/>
            <w:webHidden/>
          </w:rPr>
          <w:fldChar w:fldCharType="separate"/>
        </w:r>
        <w:r w:rsidR="00F5032D">
          <w:rPr>
            <w:noProof/>
            <w:webHidden/>
          </w:rPr>
          <w:t>5</w:t>
        </w:r>
        <w:r w:rsidR="00F5032D">
          <w:rPr>
            <w:noProof/>
            <w:webHidden/>
          </w:rPr>
          <w:fldChar w:fldCharType="end"/>
        </w:r>
      </w:hyperlink>
    </w:p>
    <w:p w14:paraId="42BE9D1E" w14:textId="507C5B12" w:rsidR="00F5032D" w:rsidRDefault="00E72D65">
      <w:pPr>
        <w:pStyle w:val="TOC1"/>
        <w:tabs>
          <w:tab w:val="left" w:pos="3887"/>
          <w:tab w:val="right" w:leader="dot" w:pos="9350"/>
        </w:tabs>
        <w:rPr>
          <w:rFonts w:eastAsiaTheme="minorEastAsia" w:cstheme="minorBidi"/>
          <w:b w:val="0"/>
          <w:bCs w:val="0"/>
          <w:caps w:val="0"/>
          <w:noProof/>
          <w:color w:val="auto"/>
          <w:sz w:val="22"/>
          <w:szCs w:val="22"/>
        </w:rPr>
      </w:pPr>
      <w:hyperlink w:anchor="_Toc520365964" w:history="1">
        <w:r w:rsidR="00F5032D" w:rsidRPr="00592B52">
          <w:rPr>
            <w:rStyle w:val="Hyperlink"/>
            <w:noProof/>
          </w:rPr>
          <w:t>Batch Command Console Applications</w:t>
        </w:r>
        <w:r w:rsidR="00F5032D">
          <w:rPr>
            <w:rFonts w:eastAsiaTheme="minorEastAsia" w:cstheme="minorBidi"/>
            <w:b w:val="0"/>
            <w:bCs w:val="0"/>
            <w:caps w:val="0"/>
            <w:noProof/>
            <w:color w:val="auto"/>
            <w:sz w:val="22"/>
            <w:szCs w:val="22"/>
          </w:rPr>
          <w:tab/>
        </w:r>
        <w:r w:rsidR="00F5032D" w:rsidRPr="00592B52">
          <w:rPr>
            <w:rStyle w:val="Hyperlink"/>
            <w:noProof/>
          </w:rPr>
          <w:t>Section 3</w:t>
        </w:r>
        <w:r w:rsidR="00F5032D">
          <w:rPr>
            <w:noProof/>
            <w:webHidden/>
          </w:rPr>
          <w:tab/>
        </w:r>
        <w:r w:rsidR="00F5032D">
          <w:rPr>
            <w:noProof/>
            <w:webHidden/>
          </w:rPr>
          <w:fldChar w:fldCharType="begin"/>
        </w:r>
        <w:r w:rsidR="00F5032D">
          <w:rPr>
            <w:noProof/>
            <w:webHidden/>
          </w:rPr>
          <w:instrText xml:space="preserve"> PAGEREF _Toc520365964 \h </w:instrText>
        </w:r>
        <w:r w:rsidR="00F5032D">
          <w:rPr>
            <w:noProof/>
            <w:webHidden/>
          </w:rPr>
        </w:r>
        <w:r w:rsidR="00F5032D">
          <w:rPr>
            <w:noProof/>
            <w:webHidden/>
          </w:rPr>
          <w:fldChar w:fldCharType="separate"/>
        </w:r>
        <w:r w:rsidR="00F5032D">
          <w:rPr>
            <w:noProof/>
            <w:webHidden/>
          </w:rPr>
          <w:t>6</w:t>
        </w:r>
        <w:r w:rsidR="00F5032D">
          <w:rPr>
            <w:noProof/>
            <w:webHidden/>
          </w:rPr>
          <w:fldChar w:fldCharType="end"/>
        </w:r>
      </w:hyperlink>
    </w:p>
    <w:p w14:paraId="259E6BEE" w14:textId="455F385C" w:rsidR="00F5032D" w:rsidRDefault="00E72D65">
      <w:pPr>
        <w:pStyle w:val="TOC2"/>
        <w:tabs>
          <w:tab w:val="right" w:leader="dot" w:pos="9350"/>
        </w:tabs>
        <w:rPr>
          <w:rFonts w:eastAsiaTheme="minorEastAsia" w:cstheme="minorBidi"/>
          <w:smallCaps w:val="0"/>
          <w:noProof/>
          <w:color w:val="auto"/>
          <w:sz w:val="22"/>
          <w:szCs w:val="22"/>
        </w:rPr>
      </w:pPr>
      <w:hyperlink w:anchor="_Toc520365965" w:history="1">
        <w:r w:rsidR="00F5032D" w:rsidRPr="00592B52">
          <w:rPr>
            <w:rStyle w:val="Hyperlink"/>
            <w:noProof/>
          </w:rPr>
          <w:t>Batch Initialize</w:t>
        </w:r>
        <w:r w:rsidR="00F5032D">
          <w:rPr>
            <w:noProof/>
            <w:webHidden/>
          </w:rPr>
          <w:tab/>
        </w:r>
        <w:r w:rsidR="00F5032D">
          <w:rPr>
            <w:noProof/>
            <w:webHidden/>
          </w:rPr>
          <w:fldChar w:fldCharType="begin"/>
        </w:r>
        <w:r w:rsidR="00F5032D">
          <w:rPr>
            <w:noProof/>
            <w:webHidden/>
          </w:rPr>
          <w:instrText xml:space="preserve"> PAGEREF _Toc520365965 \h </w:instrText>
        </w:r>
        <w:r w:rsidR="00F5032D">
          <w:rPr>
            <w:noProof/>
            <w:webHidden/>
          </w:rPr>
        </w:r>
        <w:r w:rsidR="00F5032D">
          <w:rPr>
            <w:noProof/>
            <w:webHidden/>
          </w:rPr>
          <w:fldChar w:fldCharType="separate"/>
        </w:r>
        <w:r w:rsidR="00F5032D">
          <w:rPr>
            <w:noProof/>
            <w:webHidden/>
          </w:rPr>
          <w:t>9</w:t>
        </w:r>
        <w:r w:rsidR="00F5032D">
          <w:rPr>
            <w:noProof/>
            <w:webHidden/>
          </w:rPr>
          <w:fldChar w:fldCharType="end"/>
        </w:r>
      </w:hyperlink>
    </w:p>
    <w:p w14:paraId="499F4FBE" w14:textId="61345EA3" w:rsidR="00F5032D" w:rsidRDefault="00E72D65">
      <w:pPr>
        <w:pStyle w:val="TOC2"/>
        <w:tabs>
          <w:tab w:val="right" w:leader="dot" w:pos="9350"/>
        </w:tabs>
        <w:rPr>
          <w:rFonts w:eastAsiaTheme="minorEastAsia" w:cstheme="minorBidi"/>
          <w:smallCaps w:val="0"/>
          <w:noProof/>
          <w:color w:val="auto"/>
          <w:sz w:val="22"/>
          <w:szCs w:val="22"/>
        </w:rPr>
      </w:pPr>
      <w:hyperlink w:anchor="_Toc520365966" w:history="1">
        <w:r w:rsidR="00F5032D" w:rsidRPr="00592B52">
          <w:rPr>
            <w:rStyle w:val="Hyperlink"/>
            <w:noProof/>
          </w:rPr>
          <w:t>Batch Get Current Task</w:t>
        </w:r>
        <w:r w:rsidR="00F5032D">
          <w:rPr>
            <w:noProof/>
            <w:webHidden/>
          </w:rPr>
          <w:tab/>
        </w:r>
        <w:r w:rsidR="00F5032D">
          <w:rPr>
            <w:noProof/>
            <w:webHidden/>
          </w:rPr>
          <w:fldChar w:fldCharType="begin"/>
        </w:r>
        <w:r w:rsidR="00F5032D">
          <w:rPr>
            <w:noProof/>
            <w:webHidden/>
          </w:rPr>
          <w:instrText xml:space="preserve"> PAGEREF _Toc520365966 \h </w:instrText>
        </w:r>
        <w:r w:rsidR="00F5032D">
          <w:rPr>
            <w:noProof/>
            <w:webHidden/>
          </w:rPr>
        </w:r>
        <w:r w:rsidR="00F5032D">
          <w:rPr>
            <w:noProof/>
            <w:webHidden/>
          </w:rPr>
          <w:fldChar w:fldCharType="separate"/>
        </w:r>
        <w:r w:rsidR="00F5032D">
          <w:rPr>
            <w:noProof/>
            <w:webHidden/>
          </w:rPr>
          <w:t>10</w:t>
        </w:r>
        <w:r w:rsidR="00F5032D">
          <w:rPr>
            <w:noProof/>
            <w:webHidden/>
          </w:rPr>
          <w:fldChar w:fldCharType="end"/>
        </w:r>
      </w:hyperlink>
    </w:p>
    <w:p w14:paraId="7FC31465" w14:textId="3988C846" w:rsidR="00F5032D" w:rsidRDefault="00E72D65">
      <w:pPr>
        <w:pStyle w:val="TOC2"/>
        <w:tabs>
          <w:tab w:val="right" w:leader="dot" w:pos="9350"/>
        </w:tabs>
        <w:rPr>
          <w:rFonts w:eastAsiaTheme="minorEastAsia" w:cstheme="minorBidi"/>
          <w:smallCaps w:val="0"/>
          <w:noProof/>
          <w:color w:val="auto"/>
          <w:sz w:val="22"/>
          <w:szCs w:val="22"/>
        </w:rPr>
      </w:pPr>
      <w:hyperlink w:anchor="_Toc520365967" w:history="1">
        <w:r w:rsidR="00F5032D" w:rsidRPr="00592B52">
          <w:rPr>
            <w:rStyle w:val="Hyperlink"/>
            <w:noProof/>
          </w:rPr>
          <w:t>Batch Restart Status</w:t>
        </w:r>
        <w:r w:rsidR="00F5032D">
          <w:rPr>
            <w:noProof/>
            <w:webHidden/>
          </w:rPr>
          <w:tab/>
        </w:r>
        <w:r w:rsidR="00F5032D">
          <w:rPr>
            <w:noProof/>
            <w:webHidden/>
          </w:rPr>
          <w:fldChar w:fldCharType="begin"/>
        </w:r>
        <w:r w:rsidR="00F5032D">
          <w:rPr>
            <w:noProof/>
            <w:webHidden/>
          </w:rPr>
          <w:instrText xml:space="preserve"> PAGEREF _Toc520365967 \h </w:instrText>
        </w:r>
        <w:r w:rsidR="00F5032D">
          <w:rPr>
            <w:noProof/>
            <w:webHidden/>
          </w:rPr>
        </w:r>
        <w:r w:rsidR="00F5032D">
          <w:rPr>
            <w:noProof/>
            <w:webHidden/>
          </w:rPr>
          <w:fldChar w:fldCharType="separate"/>
        </w:r>
        <w:r w:rsidR="00F5032D">
          <w:rPr>
            <w:noProof/>
            <w:webHidden/>
          </w:rPr>
          <w:t>10</w:t>
        </w:r>
        <w:r w:rsidR="00F5032D">
          <w:rPr>
            <w:noProof/>
            <w:webHidden/>
          </w:rPr>
          <w:fldChar w:fldCharType="end"/>
        </w:r>
      </w:hyperlink>
    </w:p>
    <w:p w14:paraId="79F267DD" w14:textId="0EB5B91B" w:rsidR="00F5032D" w:rsidRDefault="00E72D65">
      <w:pPr>
        <w:pStyle w:val="TOC2"/>
        <w:tabs>
          <w:tab w:val="right" w:leader="dot" w:pos="9350"/>
        </w:tabs>
        <w:rPr>
          <w:rFonts w:eastAsiaTheme="minorEastAsia" w:cstheme="minorBidi"/>
          <w:smallCaps w:val="0"/>
          <w:noProof/>
          <w:color w:val="auto"/>
          <w:sz w:val="22"/>
          <w:szCs w:val="22"/>
        </w:rPr>
      </w:pPr>
      <w:hyperlink w:anchor="_Toc520365968" w:history="1">
        <w:r w:rsidR="00F5032D" w:rsidRPr="00592B52">
          <w:rPr>
            <w:rStyle w:val="Hyperlink"/>
            <w:noProof/>
          </w:rPr>
          <w:t>Batch Set Current Task</w:t>
        </w:r>
        <w:r w:rsidR="00F5032D">
          <w:rPr>
            <w:noProof/>
            <w:webHidden/>
          </w:rPr>
          <w:tab/>
        </w:r>
        <w:r w:rsidR="00F5032D">
          <w:rPr>
            <w:noProof/>
            <w:webHidden/>
          </w:rPr>
          <w:fldChar w:fldCharType="begin"/>
        </w:r>
        <w:r w:rsidR="00F5032D">
          <w:rPr>
            <w:noProof/>
            <w:webHidden/>
          </w:rPr>
          <w:instrText xml:space="preserve"> PAGEREF _Toc520365968 \h </w:instrText>
        </w:r>
        <w:r w:rsidR="00F5032D">
          <w:rPr>
            <w:noProof/>
            <w:webHidden/>
          </w:rPr>
        </w:r>
        <w:r w:rsidR="00F5032D">
          <w:rPr>
            <w:noProof/>
            <w:webHidden/>
          </w:rPr>
          <w:fldChar w:fldCharType="separate"/>
        </w:r>
        <w:r w:rsidR="00F5032D">
          <w:rPr>
            <w:noProof/>
            <w:webHidden/>
          </w:rPr>
          <w:t>11</w:t>
        </w:r>
        <w:r w:rsidR="00F5032D">
          <w:rPr>
            <w:noProof/>
            <w:webHidden/>
          </w:rPr>
          <w:fldChar w:fldCharType="end"/>
        </w:r>
      </w:hyperlink>
    </w:p>
    <w:p w14:paraId="63878F2E" w14:textId="421272F1" w:rsidR="00F5032D" w:rsidRDefault="00E72D65">
      <w:pPr>
        <w:pStyle w:val="TOC2"/>
        <w:tabs>
          <w:tab w:val="right" w:leader="dot" w:pos="9350"/>
        </w:tabs>
        <w:rPr>
          <w:rFonts w:eastAsiaTheme="minorEastAsia" w:cstheme="minorBidi"/>
          <w:smallCaps w:val="0"/>
          <w:noProof/>
          <w:color w:val="auto"/>
          <w:sz w:val="22"/>
          <w:szCs w:val="22"/>
        </w:rPr>
      </w:pPr>
      <w:hyperlink w:anchor="_Toc520365969" w:history="1">
        <w:r w:rsidR="00F5032D" w:rsidRPr="00592B52">
          <w:rPr>
            <w:rStyle w:val="Hyperlink"/>
            <w:noProof/>
          </w:rPr>
          <w:t>Copy Fact Data</w:t>
        </w:r>
        <w:r w:rsidR="00F5032D">
          <w:rPr>
            <w:noProof/>
            <w:webHidden/>
          </w:rPr>
          <w:tab/>
        </w:r>
        <w:r w:rsidR="00F5032D">
          <w:rPr>
            <w:noProof/>
            <w:webHidden/>
          </w:rPr>
          <w:fldChar w:fldCharType="begin"/>
        </w:r>
        <w:r w:rsidR="00F5032D">
          <w:rPr>
            <w:noProof/>
            <w:webHidden/>
          </w:rPr>
          <w:instrText xml:space="preserve"> PAGEREF _Toc520365969 \h </w:instrText>
        </w:r>
        <w:r w:rsidR="00F5032D">
          <w:rPr>
            <w:noProof/>
            <w:webHidden/>
          </w:rPr>
        </w:r>
        <w:r w:rsidR="00F5032D">
          <w:rPr>
            <w:noProof/>
            <w:webHidden/>
          </w:rPr>
          <w:fldChar w:fldCharType="separate"/>
        </w:r>
        <w:r w:rsidR="00F5032D">
          <w:rPr>
            <w:noProof/>
            <w:webHidden/>
          </w:rPr>
          <w:t>11</w:t>
        </w:r>
        <w:r w:rsidR="00F5032D">
          <w:rPr>
            <w:noProof/>
            <w:webHidden/>
          </w:rPr>
          <w:fldChar w:fldCharType="end"/>
        </w:r>
      </w:hyperlink>
    </w:p>
    <w:p w14:paraId="628CC854" w14:textId="18C2061A" w:rsidR="00F5032D" w:rsidRDefault="00E72D65">
      <w:pPr>
        <w:pStyle w:val="TOC2"/>
        <w:tabs>
          <w:tab w:val="right" w:leader="dot" w:pos="9350"/>
        </w:tabs>
        <w:rPr>
          <w:rFonts w:eastAsiaTheme="minorEastAsia" w:cstheme="minorBidi"/>
          <w:smallCaps w:val="0"/>
          <w:noProof/>
          <w:color w:val="auto"/>
          <w:sz w:val="22"/>
          <w:szCs w:val="22"/>
        </w:rPr>
      </w:pPr>
      <w:hyperlink w:anchor="_Toc520365970" w:history="1">
        <w:r w:rsidR="00F5032D" w:rsidRPr="00592B52">
          <w:rPr>
            <w:rStyle w:val="Hyperlink"/>
            <w:noProof/>
          </w:rPr>
          <w:t>Create SFTP Control Files</w:t>
        </w:r>
        <w:r w:rsidR="00F5032D">
          <w:rPr>
            <w:noProof/>
            <w:webHidden/>
          </w:rPr>
          <w:tab/>
        </w:r>
        <w:r w:rsidR="00F5032D">
          <w:rPr>
            <w:noProof/>
            <w:webHidden/>
          </w:rPr>
          <w:fldChar w:fldCharType="begin"/>
        </w:r>
        <w:r w:rsidR="00F5032D">
          <w:rPr>
            <w:noProof/>
            <w:webHidden/>
          </w:rPr>
          <w:instrText xml:space="preserve"> PAGEREF _Toc520365970 \h </w:instrText>
        </w:r>
        <w:r w:rsidR="00F5032D">
          <w:rPr>
            <w:noProof/>
            <w:webHidden/>
          </w:rPr>
        </w:r>
        <w:r w:rsidR="00F5032D">
          <w:rPr>
            <w:noProof/>
            <w:webHidden/>
          </w:rPr>
          <w:fldChar w:fldCharType="separate"/>
        </w:r>
        <w:r w:rsidR="00F5032D">
          <w:rPr>
            <w:noProof/>
            <w:webHidden/>
          </w:rPr>
          <w:t>13</w:t>
        </w:r>
        <w:r w:rsidR="00F5032D">
          <w:rPr>
            <w:noProof/>
            <w:webHidden/>
          </w:rPr>
          <w:fldChar w:fldCharType="end"/>
        </w:r>
      </w:hyperlink>
    </w:p>
    <w:p w14:paraId="4DEE1894" w14:textId="0FE3926D" w:rsidR="00F5032D" w:rsidRDefault="00E72D65">
      <w:pPr>
        <w:pStyle w:val="TOC2"/>
        <w:tabs>
          <w:tab w:val="right" w:leader="dot" w:pos="9350"/>
        </w:tabs>
        <w:rPr>
          <w:rFonts w:eastAsiaTheme="minorEastAsia" w:cstheme="minorBidi"/>
          <w:smallCaps w:val="0"/>
          <w:noProof/>
          <w:color w:val="auto"/>
          <w:sz w:val="22"/>
          <w:szCs w:val="22"/>
        </w:rPr>
      </w:pPr>
      <w:hyperlink w:anchor="_Toc520365971" w:history="1">
        <w:r w:rsidR="00F5032D" w:rsidRPr="00592B52">
          <w:rPr>
            <w:rStyle w:val="Hyperlink"/>
            <w:noProof/>
          </w:rPr>
          <w:t>Current EKB Time</w:t>
        </w:r>
        <w:r w:rsidR="00F5032D">
          <w:rPr>
            <w:noProof/>
            <w:webHidden/>
          </w:rPr>
          <w:tab/>
        </w:r>
        <w:r w:rsidR="00F5032D">
          <w:rPr>
            <w:noProof/>
            <w:webHidden/>
          </w:rPr>
          <w:fldChar w:fldCharType="begin"/>
        </w:r>
        <w:r w:rsidR="00F5032D">
          <w:rPr>
            <w:noProof/>
            <w:webHidden/>
          </w:rPr>
          <w:instrText xml:space="preserve"> PAGEREF _Toc520365971 \h </w:instrText>
        </w:r>
        <w:r w:rsidR="00F5032D">
          <w:rPr>
            <w:noProof/>
            <w:webHidden/>
          </w:rPr>
        </w:r>
        <w:r w:rsidR="00F5032D">
          <w:rPr>
            <w:noProof/>
            <w:webHidden/>
          </w:rPr>
          <w:fldChar w:fldCharType="separate"/>
        </w:r>
        <w:r w:rsidR="00F5032D">
          <w:rPr>
            <w:noProof/>
            <w:webHidden/>
          </w:rPr>
          <w:t>13</w:t>
        </w:r>
        <w:r w:rsidR="00F5032D">
          <w:rPr>
            <w:noProof/>
            <w:webHidden/>
          </w:rPr>
          <w:fldChar w:fldCharType="end"/>
        </w:r>
      </w:hyperlink>
    </w:p>
    <w:p w14:paraId="4231CC58" w14:textId="36ADEBE9" w:rsidR="00F5032D" w:rsidRDefault="00E72D65">
      <w:pPr>
        <w:pStyle w:val="TOC2"/>
        <w:tabs>
          <w:tab w:val="right" w:leader="dot" w:pos="9350"/>
        </w:tabs>
        <w:rPr>
          <w:rFonts w:eastAsiaTheme="minorEastAsia" w:cstheme="minorBidi"/>
          <w:smallCaps w:val="0"/>
          <w:noProof/>
          <w:color w:val="auto"/>
          <w:sz w:val="22"/>
          <w:szCs w:val="22"/>
        </w:rPr>
      </w:pPr>
      <w:hyperlink w:anchor="_Toc520365972" w:history="1">
        <w:r w:rsidR="00F5032D" w:rsidRPr="00592B52">
          <w:rPr>
            <w:rStyle w:val="Hyperlink"/>
            <w:noProof/>
          </w:rPr>
          <w:t>Dump Errors</w:t>
        </w:r>
        <w:r w:rsidR="00F5032D">
          <w:rPr>
            <w:noProof/>
            <w:webHidden/>
          </w:rPr>
          <w:tab/>
        </w:r>
        <w:r w:rsidR="00F5032D">
          <w:rPr>
            <w:noProof/>
            <w:webHidden/>
          </w:rPr>
          <w:fldChar w:fldCharType="begin"/>
        </w:r>
        <w:r w:rsidR="00F5032D">
          <w:rPr>
            <w:noProof/>
            <w:webHidden/>
          </w:rPr>
          <w:instrText xml:space="preserve"> PAGEREF _Toc520365972 \h </w:instrText>
        </w:r>
        <w:r w:rsidR="00F5032D">
          <w:rPr>
            <w:noProof/>
            <w:webHidden/>
          </w:rPr>
        </w:r>
        <w:r w:rsidR="00F5032D">
          <w:rPr>
            <w:noProof/>
            <w:webHidden/>
          </w:rPr>
          <w:fldChar w:fldCharType="separate"/>
        </w:r>
        <w:r w:rsidR="00F5032D">
          <w:rPr>
            <w:noProof/>
            <w:webHidden/>
          </w:rPr>
          <w:t>15</w:t>
        </w:r>
        <w:r w:rsidR="00F5032D">
          <w:rPr>
            <w:noProof/>
            <w:webHidden/>
          </w:rPr>
          <w:fldChar w:fldCharType="end"/>
        </w:r>
      </w:hyperlink>
    </w:p>
    <w:p w14:paraId="0B791900" w14:textId="5D9316BD" w:rsidR="00F5032D" w:rsidRDefault="00E72D65">
      <w:pPr>
        <w:pStyle w:val="TOC2"/>
        <w:tabs>
          <w:tab w:val="right" w:leader="dot" w:pos="9350"/>
        </w:tabs>
        <w:rPr>
          <w:rFonts w:eastAsiaTheme="minorEastAsia" w:cstheme="minorBidi"/>
          <w:smallCaps w:val="0"/>
          <w:noProof/>
          <w:color w:val="auto"/>
          <w:sz w:val="22"/>
          <w:szCs w:val="22"/>
        </w:rPr>
      </w:pPr>
      <w:hyperlink w:anchor="_Toc520365973" w:history="1">
        <w:r w:rsidR="00F5032D" w:rsidRPr="00592B52">
          <w:rPr>
            <w:rStyle w:val="Hyperlink"/>
            <w:noProof/>
          </w:rPr>
          <w:t>Get Input Source Name</w:t>
        </w:r>
        <w:r w:rsidR="00F5032D">
          <w:rPr>
            <w:noProof/>
            <w:webHidden/>
          </w:rPr>
          <w:tab/>
        </w:r>
        <w:r w:rsidR="00F5032D">
          <w:rPr>
            <w:noProof/>
            <w:webHidden/>
          </w:rPr>
          <w:fldChar w:fldCharType="begin"/>
        </w:r>
        <w:r w:rsidR="00F5032D">
          <w:rPr>
            <w:noProof/>
            <w:webHidden/>
          </w:rPr>
          <w:instrText xml:space="preserve"> PAGEREF _Toc520365973 \h </w:instrText>
        </w:r>
        <w:r w:rsidR="00F5032D">
          <w:rPr>
            <w:noProof/>
            <w:webHidden/>
          </w:rPr>
        </w:r>
        <w:r w:rsidR="00F5032D">
          <w:rPr>
            <w:noProof/>
            <w:webHidden/>
          </w:rPr>
          <w:fldChar w:fldCharType="separate"/>
        </w:r>
        <w:r w:rsidR="00F5032D">
          <w:rPr>
            <w:noProof/>
            <w:webHidden/>
          </w:rPr>
          <w:t>15</w:t>
        </w:r>
        <w:r w:rsidR="00F5032D">
          <w:rPr>
            <w:noProof/>
            <w:webHidden/>
          </w:rPr>
          <w:fldChar w:fldCharType="end"/>
        </w:r>
      </w:hyperlink>
    </w:p>
    <w:p w14:paraId="3FC0BDFC" w14:textId="30954154" w:rsidR="00F5032D" w:rsidRDefault="00E72D65">
      <w:pPr>
        <w:pStyle w:val="TOC2"/>
        <w:tabs>
          <w:tab w:val="right" w:leader="dot" w:pos="9350"/>
        </w:tabs>
        <w:rPr>
          <w:rFonts w:eastAsiaTheme="minorEastAsia" w:cstheme="minorBidi"/>
          <w:smallCaps w:val="0"/>
          <w:noProof/>
          <w:color w:val="auto"/>
          <w:sz w:val="22"/>
          <w:szCs w:val="22"/>
        </w:rPr>
      </w:pPr>
      <w:hyperlink w:anchor="_Toc520365974" w:history="1">
        <w:r w:rsidR="00F5032D" w:rsidRPr="00592B52">
          <w:rPr>
            <w:rStyle w:val="Hyperlink"/>
            <w:noProof/>
          </w:rPr>
          <w:t>Foundation Restart Status</w:t>
        </w:r>
        <w:r w:rsidR="00F5032D">
          <w:rPr>
            <w:noProof/>
            <w:webHidden/>
          </w:rPr>
          <w:tab/>
        </w:r>
        <w:r w:rsidR="00F5032D">
          <w:rPr>
            <w:noProof/>
            <w:webHidden/>
          </w:rPr>
          <w:fldChar w:fldCharType="begin"/>
        </w:r>
        <w:r w:rsidR="00F5032D">
          <w:rPr>
            <w:noProof/>
            <w:webHidden/>
          </w:rPr>
          <w:instrText xml:space="preserve"> PAGEREF _Toc520365974 \h </w:instrText>
        </w:r>
        <w:r w:rsidR="00F5032D">
          <w:rPr>
            <w:noProof/>
            <w:webHidden/>
          </w:rPr>
        </w:r>
        <w:r w:rsidR="00F5032D">
          <w:rPr>
            <w:noProof/>
            <w:webHidden/>
          </w:rPr>
          <w:fldChar w:fldCharType="separate"/>
        </w:r>
        <w:r w:rsidR="00F5032D">
          <w:rPr>
            <w:noProof/>
            <w:webHidden/>
          </w:rPr>
          <w:t>16</w:t>
        </w:r>
        <w:r w:rsidR="00F5032D">
          <w:rPr>
            <w:noProof/>
            <w:webHidden/>
          </w:rPr>
          <w:fldChar w:fldCharType="end"/>
        </w:r>
      </w:hyperlink>
    </w:p>
    <w:p w14:paraId="60455419" w14:textId="5744722B" w:rsidR="00F5032D" w:rsidRDefault="00E72D65">
      <w:pPr>
        <w:pStyle w:val="TOC2"/>
        <w:tabs>
          <w:tab w:val="right" w:leader="dot" w:pos="9350"/>
        </w:tabs>
        <w:rPr>
          <w:rFonts w:eastAsiaTheme="minorEastAsia" w:cstheme="minorBidi"/>
          <w:smallCaps w:val="0"/>
          <w:noProof/>
          <w:color w:val="auto"/>
          <w:sz w:val="22"/>
          <w:szCs w:val="22"/>
        </w:rPr>
      </w:pPr>
      <w:hyperlink w:anchor="_Toc520365975" w:history="1">
        <w:r w:rsidR="00F5032D" w:rsidRPr="00592B52">
          <w:rPr>
            <w:rStyle w:val="Hyperlink"/>
            <w:noProof/>
          </w:rPr>
          <w:t>Latest Fact Data Time</w:t>
        </w:r>
        <w:r w:rsidR="00F5032D">
          <w:rPr>
            <w:noProof/>
            <w:webHidden/>
          </w:rPr>
          <w:tab/>
        </w:r>
        <w:r w:rsidR="00F5032D">
          <w:rPr>
            <w:noProof/>
            <w:webHidden/>
          </w:rPr>
          <w:fldChar w:fldCharType="begin"/>
        </w:r>
        <w:r w:rsidR="00F5032D">
          <w:rPr>
            <w:noProof/>
            <w:webHidden/>
          </w:rPr>
          <w:instrText xml:space="preserve"> PAGEREF _Toc520365975 \h </w:instrText>
        </w:r>
        <w:r w:rsidR="00F5032D">
          <w:rPr>
            <w:noProof/>
            <w:webHidden/>
          </w:rPr>
        </w:r>
        <w:r w:rsidR="00F5032D">
          <w:rPr>
            <w:noProof/>
            <w:webHidden/>
          </w:rPr>
          <w:fldChar w:fldCharType="separate"/>
        </w:r>
        <w:r w:rsidR="00F5032D">
          <w:rPr>
            <w:noProof/>
            <w:webHidden/>
          </w:rPr>
          <w:t>16</w:t>
        </w:r>
        <w:r w:rsidR="00F5032D">
          <w:rPr>
            <w:noProof/>
            <w:webHidden/>
          </w:rPr>
          <w:fldChar w:fldCharType="end"/>
        </w:r>
      </w:hyperlink>
    </w:p>
    <w:p w14:paraId="5EB81DF8" w14:textId="51B18CC5" w:rsidR="00F5032D" w:rsidRDefault="00E72D65">
      <w:pPr>
        <w:pStyle w:val="TOC2"/>
        <w:tabs>
          <w:tab w:val="right" w:leader="dot" w:pos="9350"/>
        </w:tabs>
        <w:rPr>
          <w:rFonts w:eastAsiaTheme="minorEastAsia" w:cstheme="minorBidi"/>
          <w:smallCaps w:val="0"/>
          <w:noProof/>
          <w:color w:val="auto"/>
          <w:sz w:val="22"/>
          <w:szCs w:val="22"/>
        </w:rPr>
      </w:pPr>
      <w:hyperlink w:anchor="_Toc520365976" w:history="1">
        <w:r w:rsidR="00F5032D" w:rsidRPr="00592B52">
          <w:rPr>
            <w:rStyle w:val="Hyperlink"/>
            <w:noProof/>
          </w:rPr>
          <w:t>Process Adhoc Batch</w:t>
        </w:r>
        <w:r w:rsidR="00F5032D">
          <w:rPr>
            <w:noProof/>
            <w:webHidden/>
          </w:rPr>
          <w:tab/>
        </w:r>
        <w:r w:rsidR="00F5032D">
          <w:rPr>
            <w:noProof/>
            <w:webHidden/>
          </w:rPr>
          <w:fldChar w:fldCharType="begin"/>
        </w:r>
        <w:r w:rsidR="00F5032D">
          <w:rPr>
            <w:noProof/>
            <w:webHidden/>
          </w:rPr>
          <w:instrText xml:space="preserve"> PAGEREF _Toc520365976 \h </w:instrText>
        </w:r>
        <w:r w:rsidR="00F5032D">
          <w:rPr>
            <w:noProof/>
            <w:webHidden/>
          </w:rPr>
        </w:r>
        <w:r w:rsidR="00F5032D">
          <w:rPr>
            <w:noProof/>
            <w:webHidden/>
          </w:rPr>
          <w:fldChar w:fldCharType="separate"/>
        </w:r>
        <w:r w:rsidR="00F5032D">
          <w:rPr>
            <w:noProof/>
            <w:webHidden/>
          </w:rPr>
          <w:t>17</w:t>
        </w:r>
        <w:r w:rsidR="00F5032D">
          <w:rPr>
            <w:noProof/>
            <w:webHidden/>
          </w:rPr>
          <w:fldChar w:fldCharType="end"/>
        </w:r>
      </w:hyperlink>
    </w:p>
    <w:p w14:paraId="58629998" w14:textId="69936A55" w:rsidR="00F5032D" w:rsidRDefault="00E72D65">
      <w:pPr>
        <w:pStyle w:val="TOC2"/>
        <w:tabs>
          <w:tab w:val="right" w:leader="dot" w:pos="9350"/>
        </w:tabs>
        <w:rPr>
          <w:rFonts w:eastAsiaTheme="minorEastAsia" w:cstheme="minorBidi"/>
          <w:smallCaps w:val="0"/>
          <w:noProof/>
          <w:color w:val="auto"/>
          <w:sz w:val="22"/>
          <w:szCs w:val="22"/>
        </w:rPr>
      </w:pPr>
      <w:hyperlink w:anchor="_Toc520365977" w:history="1">
        <w:r w:rsidR="00F5032D" w:rsidRPr="00592B52">
          <w:rPr>
            <w:rStyle w:val="Hyperlink"/>
            <w:noProof/>
          </w:rPr>
          <w:t>Quartz Restart Status</w:t>
        </w:r>
        <w:r w:rsidR="00F5032D">
          <w:rPr>
            <w:noProof/>
            <w:webHidden/>
          </w:rPr>
          <w:tab/>
        </w:r>
        <w:r w:rsidR="00F5032D">
          <w:rPr>
            <w:noProof/>
            <w:webHidden/>
          </w:rPr>
          <w:fldChar w:fldCharType="begin"/>
        </w:r>
        <w:r w:rsidR="00F5032D">
          <w:rPr>
            <w:noProof/>
            <w:webHidden/>
          </w:rPr>
          <w:instrText xml:space="preserve"> PAGEREF _Toc520365977 \h </w:instrText>
        </w:r>
        <w:r w:rsidR="00F5032D">
          <w:rPr>
            <w:noProof/>
            <w:webHidden/>
          </w:rPr>
        </w:r>
        <w:r w:rsidR="00F5032D">
          <w:rPr>
            <w:noProof/>
            <w:webHidden/>
          </w:rPr>
          <w:fldChar w:fldCharType="separate"/>
        </w:r>
        <w:r w:rsidR="00F5032D">
          <w:rPr>
            <w:noProof/>
            <w:webHidden/>
          </w:rPr>
          <w:t>17</w:t>
        </w:r>
        <w:r w:rsidR="00F5032D">
          <w:rPr>
            <w:noProof/>
            <w:webHidden/>
          </w:rPr>
          <w:fldChar w:fldCharType="end"/>
        </w:r>
      </w:hyperlink>
    </w:p>
    <w:p w14:paraId="59AB48A4" w14:textId="607C69BB" w:rsidR="00F5032D" w:rsidRDefault="00E72D65">
      <w:pPr>
        <w:pStyle w:val="TOC2"/>
        <w:tabs>
          <w:tab w:val="right" w:leader="dot" w:pos="9350"/>
        </w:tabs>
        <w:rPr>
          <w:rFonts w:eastAsiaTheme="minorEastAsia" w:cstheme="minorBidi"/>
          <w:smallCaps w:val="0"/>
          <w:noProof/>
          <w:color w:val="auto"/>
          <w:sz w:val="22"/>
          <w:szCs w:val="22"/>
        </w:rPr>
      </w:pPr>
      <w:hyperlink w:anchor="_Toc520365978" w:history="1">
        <w:r w:rsidR="00F5032D" w:rsidRPr="00592B52">
          <w:rPr>
            <w:rStyle w:val="Hyperlink"/>
            <w:noProof/>
          </w:rPr>
          <w:t>Quartz Sync Status</w:t>
        </w:r>
        <w:r w:rsidR="00F5032D">
          <w:rPr>
            <w:noProof/>
            <w:webHidden/>
          </w:rPr>
          <w:tab/>
        </w:r>
        <w:r w:rsidR="00F5032D">
          <w:rPr>
            <w:noProof/>
            <w:webHidden/>
          </w:rPr>
          <w:fldChar w:fldCharType="begin"/>
        </w:r>
        <w:r w:rsidR="00F5032D">
          <w:rPr>
            <w:noProof/>
            <w:webHidden/>
          </w:rPr>
          <w:instrText xml:space="preserve"> PAGEREF _Toc520365978 \h </w:instrText>
        </w:r>
        <w:r w:rsidR="00F5032D">
          <w:rPr>
            <w:noProof/>
            <w:webHidden/>
          </w:rPr>
        </w:r>
        <w:r w:rsidR="00F5032D">
          <w:rPr>
            <w:noProof/>
            <w:webHidden/>
          </w:rPr>
          <w:fldChar w:fldCharType="separate"/>
        </w:r>
        <w:r w:rsidR="00F5032D">
          <w:rPr>
            <w:noProof/>
            <w:webHidden/>
          </w:rPr>
          <w:t>18</w:t>
        </w:r>
        <w:r w:rsidR="00F5032D">
          <w:rPr>
            <w:noProof/>
            <w:webHidden/>
          </w:rPr>
          <w:fldChar w:fldCharType="end"/>
        </w:r>
      </w:hyperlink>
    </w:p>
    <w:p w14:paraId="1B0E8F0D" w14:textId="5C8DE5FD" w:rsidR="00F5032D" w:rsidRDefault="00E72D65">
      <w:pPr>
        <w:pStyle w:val="TOC2"/>
        <w:tabs>
          <w:tab w:val="right" w:leader="dot" w:pos="9350"/>
        </w:tabs>
        <w:rPr>
          <w:rFonts w:eastAsiaTheme="minorEastAsia" w:cstheme="minorBidi"/>
          <w:smallCaps w:val="0"/>
          <w:noProof/>
          <w:color w:val="auto"/>
          <w:sz w:val="22"/>
          <w:szCs w:val="22"/>
        </w:rPr>
      </w:pPr>
      <w:hyperlink w:anchor="_Toc520365979" w:history="1">
        <w:r w:rsidR="00F5032D" w:rsidRPr="00592B52">
          <w:rPr>
            <w:rStyle w:val="Hyperlink"/>
            <w:noProof/>
          </w:rPr>
          <w:t>Row Count</w:t>
        </w:r>
        <w:r w:rsidR="00F5032D">
          <w:rPr>
            <w:noProof/>
            <w:webHidden/>
          </w:rPr>
          <w:tab/>
        </w:r>
        <w:r w:rsidR="00F5032D">
          <w:rPr>
            <w:noProof/>
            <w:webHidden/>
          </w:rPr>
          <w:fldChar w:fldCharType="begin"/>
        </w:r>
        <w:r w:rsidR="00F5032D">
          <w:rPr>
            <w:noProof/>
            <w:webHidden/>
          </w:rPr>
          <w:instrText xml:space="preserve"> PAGEREF _Toc520365979 \h </w:instrText>
        </w:r>
        <w:r w:rsidR="00F5032D">
          <w:rPr>
            <w:noProof/>
            <w:webHidden/>
          </w:rPr>
        </w:r>
        <w:r w:rsidR="00F5032D">
          <w:rPr>
            <w:noProof/>
            <w:webHidden/>
          </w:rPr>
          <w:fldChar w:fldCharType="separate"/>
        </w:r>
        <w:r w:rsidR="00F5032D">
          <w:rPr>
            <w:noProof/>
            <w:webHidden/>
          </w:rPr>
          <w:t>18</w:t>
        </w:r>
        <w:r w:rsidR="00F5032D">
          <w:rPr>
            <w:noProof/>
            <w:webHidden/>
          </w:rPr>
          <w:fldChar w:fldCharType="end"/>
        </w:r>
      </w:hyperlink>
    </w:p>
    <w:p w14:paraId="1892A68A" w14:textId="7F6C5B35" w:rsidR="00F5032D" w:rsidRDefault="00E72D65">
      <w:pPr>
        <w:pStyle w:val="TOC2"/>
        <w:tabs>
          <w:tab w:val="right" w:leader="dot" w:pos="9350"/>
        </w:tabs>
        <w:rPr>
          <w:rFonts w:eastAsiaTheme="minorEastAsia" w:cstheme="minorBidi"/>
          <w:smallCaps w:val="0"/>
          <w:noProof/>
          <w:color w:val="auto"/>
          <w:sz w:val="22"/>
          <w:szCs w:val="22"/>
        </w:rPr>
      </w:pPr>
      <w:hyperlink w:anchor="_Toc520365980" w:history="1">
        <w:r w:rsidR="00F5032D" w:rsidRPr="00592B52">
          <w:rPr>
            <w:rStyle w:val="Hyperlink"/>
            <w:noProof/>
          </w:rPr>
          <w:t>Schedule Adhoc Batch</w:t>
        </w:r>
        <w:r w:rsidR="00F5032D">
          <w:rPr>
            <w:noProof/>
            <w:webHidden/>
          </w:rPr>
          <w:tab/>
        </w:r>
        <w:r w:rsidR="00F5032D">
          <w:rPr>
            <w:noProof/>
            <w:webHidden/>
          </w:rPr>
          <w:fldChar w:fldCharType="begin"/>
        </w:r>
        <w:r w:rsidR="00F5032D">
          <w:rPr>
            <w:noProof/>
            <w:webHidden/>
          </w:rPr>
          <w:instrText xml:space="preserve"> PAGEREF _Toc520365980 \h </w:instrText>
        </w:r>
        <w:r w:rsidR="00F5032D">
          <w:rPr>
            <w:noProof/>
            <w:webHidden/>
          </w:rPr>
        </w:r>
        <w:r w:rsidR="00F5032D">
          <w:rPr>
            <w:noProof/>
            <w:webHidden/>
          </w:rPr>
          <w:fldChar w:fldCharType="separate"/>
        </w:r>
        <w:r w:rsidR="00F5032D">
          <w:rPr>
            <w:noProof/>
            <w:webHidden/>
          </w:rPr>
          <w:t>19</w:t>
        </w:r>
        <w:r w:rsidR="00F5032D">
          <w:rPr>
            <w:noProof/>
            <w:webHidden/>
          </w:rPr>
          <w:fldChar w:fldCharType="end"/>
        </w:r>
      </w:hyperlink>
    </w:p>
    <w:p w14:paraId="4D0BB42E" w14:textId="7D0E9BAC" w:rsidR="00F5032D" w:rsidRDefault="00E72D65">
      <w:pPr>
        <w:pStyle w:val="TOC2"/>
        <w:tabs>
          <w:tab w:val="right" w:leader="dot" w:pos="9350"/>
        </w:tabs>
        <w:rPr>
          <w:rFonts w:eastAsiaTheme="minorEastAsia" w:cstheme="minorBidi"/>
          <w:smallCaps w:val="0"/>
          <w:noProof/>
          <w:color w:val="auto"/>
          <w:sz w:val="22"/>
          <w:szCs w:val="22"/>
        </w:rPr>
      </w:pPr>
      <w:hyperlink w:anchor="_Toc520365981" w:history="1">
        <w:r w:rsidR="00F5032D" w:rsidRPr="00592B52">
          <w:rPr>
            <w:rStyle w:val="Hyperlink"/>
            <w:noProof/>
          </w:rPr>
          <w:t>Start Process</w:t>
        </w:r>
        <w:r w:rsidR="00F5032D">
          <w:rPr>
            <w:noProof/>
            <w:webHidden/>
          </w:rPr>
          <w:tab/>
        </w:r>
        <w:r w:rsidR="00F5032D">
          <w:rPr>
            <w:noProof/>
            <w:webHidden/>
          </w:rPr>
          <w:fldChar w:fldCharType="begin"/>
        </w:r>
        <w:r w:rsidR="00F5032D">
          <w:rPr>
            <w:noProof/>
            <w:webHidden/>
          </w:rPr>
          <w:instrText xml:space="preserve"> PAGEREF _Toc520365981 \h </w:instrText>
        </w:r>
        <w:r w:rsidR="00F5032D">
          <w:rPr>
            <w:noProof/>
            <w:webHidden/>
          </w:rPr>
        </w:r>
        <w:r w:rsidR="00F5032D">
          <w:rPr>
            <w:noProof/>
            <w:webHidden/>
          </w:rPr>
          <w:fldChar w:fldCharType="separate"/>
        </w:r>
        <w:r w:rsidR="00F5032D">
          <w:rPr>
            <w:noProof/>
            <w:webHidden/>
          </w:rPr>
          <w:t>19</w:t>
        </w:r>
        <w:r w:rsidR="00F5032D">
          <w:rPr>
            <w:noProof/>
            <w:webHidden/>
          </w:rPr>
          <w:fldChar w:fldCharType="end"/>
        </w:r>
      </w:hyperlink>
    </w:p>
    <w:p w14:paraId="550C1D74" w14:textId="73D194C3" w:rsidR="00F5032D" w:rsidRDefault="00E72D65">
      <w:pPr>
        <w:pStyle w:val="TOC2"/>
        <w:tabs>
          <w:tab w:val="right" w:leader="dot" w:pos="9350"/>
        </w:tabs>
        <w:rPr>
          <w:rFonts w:eastAsiaTheme="minorEastAsia" w:cstheme="minorBidi"/>
          <w:smallCaps w:val="0"/>
          <w:noProof/>
          <w:color w:val="auto"/>
          <w:sz w:val="22"/>
          <w:szCs w:val="22"/>
        </w:rPr>
      </w:pPr>
      <w:hyperlink w:anchor="_Toc520365982" w:history="1">
        <w:r w:rsidR="00F5032D" w:rsidRPr="00592B52">
          <w:rPr>
            <w:rStyle w:val="Hyperlink"/>
            <w:noProof/>
          </w:rPr>
          <w:t>Truncate JI Errors</w:t>
        </w:r>
        <w:r w:rsidR="00F5032D">
          <w:rPr>
            <w:noProof/>
            <w:webHidden/>
          </w:rPr>
          <w:tab/>
        </w:r>
        <w:r w:rsidR="00F5032D">
          <w:rPr>
            <w:noProof/>
            <w:webHidden/>
          </w:rPr>
          <w:fldChar w:fldCharType="begin"/>
        </w:r>
        <w:r w:rsidR="00F5032D">
          <w:rPr>
            <w:noProof/>
            <w:webHidden/>
          </w:rPr>
          <w:instrText xml:space="preserve"> PAGEREF _Toc520365982 \h </w:instrText>
        </w:r>
        <w:r w:rsidR="00F5032D">
          <w:rPr>
            <w:noProof/>
            <w:webHidden/>
          </w:rPr>
        </w:r>
        <w:r w:rsidR="00F5032D">
          <w:rPr>
            <w:noProof/>
            <w:webHidden/>
          </w:rPr>
          <w:fldChar w:fldCharType="separate"/>
        </w:r>
        <w:r w:rsidR="00F5032D">
          <w:rPr>
            <w:noProof/>
            <w:webHidden/>
          </w:rPr>
          <w:t>21</w:t>
        </w:r>
        <w:r w:rsidR="00F5032D">
          <w:rPr>
            <w:noProof/>
            <w:webHidden/>
          </w:rPr>
          <w:fldChar w:fldCharType="end"/>
        </w:r>
      </w:hyperlink>
    </w:p>
    <w:p w14:paraId="4CD2D5B0" w14:textId="7A664F23" w:rsidR="00F5032D" w:rsidRDefault="00E72D65">
      <w:pPr>
        <w:pStyle w:val="TOC2"/>
        <w:tabs>
          <w:tab w:val="right" w:leader="dot" w:pos="9350"/>
        </w:tabs>
        <w:rPr>
          <w:rFonts w:eastAsiaTheme="minorEastAsia" w:cstheme="minorBidi"/>
          <w:smallCaps w:val="0"/>
          <w:noProof/>
          <w:color w:val="auto"/>
          <w:sz w:val="22"/>
          <w:szCs w:val="22"/>
        </w:rPr>
      </w:pPr>
      <w:hyperlink w:anchor="_Toc520365983" w:history="1">
        <w:r w:rsidR="00F5032D" w:rsidRPr="00592B52">
          <w:rPr>
            <w:rStyle w:val="Hyperlink"/>
            <w:noProof/>
          </w:rPr>
          <w:t>Encrypted Password Repository</w:t>
        </w:r>
        <w:r w:rsidR="00F5032D">
          <w:rPr>
            <w:noProof/>
            <w:webHidden/>
          </w:rPr>
          <w:tab/>
        </w:r>
        <w:r w:rsidR="00F5032D">
          <w:rPr>
            <w:noProof/>
            <w:webHidden/>
          </w:rPr>
          <w:fldChar w:fldCharType="begin"/>
        </w:r>
        <w:r w:rsidR="00F5032D">
          <w:rPr>
            <w:noProof/>
            <w:webHidden/>
          </w:rPr>
          <w:instrText xml:space="preserve"> PAGEREF _Toc520365983 \h </w:instrText>
        </w:r>
        <w:r w:rsidR="00F5032D">
          <w:rPr>
            <w:noProof/>
            <w:webHidden/>
          </w:rPr>
        </w:r>
        <w:r w:rsidR="00F5032D">
          <w:rPr>
            <w:noProof/>
            <w:webHidden/>
          </w:rPr>
          <w:fldChar w:fldCharType="separate"/>
        </w:r>
        <w:r w:rsidR="00F5032D">
          <w:rPr>
            <w:noProof/>
            <w:webHidden/>
          </w:rPr>
          <w:t>23</w:t>
        </w:r>
        <w:r w:rsidR="00F5032D">
          <w:rPr>
            <w:noProof/>
            <w:webHidden/>
          </w:rPr>
          <w:fldChar w:fldCharType="end"/>
        </w:r>
      </w:hyperlink>
    </w:p>
    <w:p w14:paraId="4F5CA604" w14:textId="739A4E4A" w:rsidR="00F5032D" w:rsidRDefault="00E72D65">
      <w:pPr>
        <w:pStyle w:val="TOC1"/>
        <w:tabs>
          <w:tab w:val="left" w:pos="2419"/>
          <w:tab w:val="right" w:leader="dot" w:pos="9350"/>
        </w:tabs>
        <w:rPr>
          <w:rFonts w:eastAsiaTheme="minorEastAsia" w:cstheme="minorBidi"/>
          <w:b w:val="0"/>
          <w:bCs w:val="0"/>
          <w:caps w:val="0"/>
          <w:noProof/>
          <w:color w:val="auto"/>
          <w:sz w:val="22"/>
          <w:szCs w:val="22"/>
        </w:rPr>
      </w:pPr>
      <w:hyperlink w:anchor="_Toc520365984" w:history="1">
        <w:r w:rsidR="00F5032D" w:rsidRPr="00592B52">
          <w:rPr>
            <w:rStyle w:val="Hyperlink"/>
            <w:noProof/>
          </w:rPr>
          <w:t>EKBF Server Commands</w:t>
        </w:r>
        <w:r w:rsidR="00F5032D">
          <w:rPr>
            <w:rFonts w:eastAsiaTheme="minorEastAsia" w:cstheme="minorBidi"/>
            <w:b w:val="0"/>
            <w:bCs w:val="0"/>
            <w:caps w:val="0"/>
            <w:noProof/>
            <w:color w:val="auto"/>
            <w:sz w:val="22"/>
            <w:szCs w:val="22"/>
          </w:rPr>
          <w:tab/>
        </w:r>
        <w:r w:rsidR="00F5032D" w:rsidRPr="00592B52">
          <w:rPr>
            <w:rStyle w:val="Hyperlink"/>
            <w:noProof/>
          </w:rPr>
          <w:t>Section 4</w:t>
        </w:r>
        <w:r w:rsidR="00F5032D">
          <w:rPr>
            <w:noProof/>
            <w:webHidden/>
          </w:rPr>
          <w:tab/>
        </w:r>
        <w:r w:rsidR="00F5032D">
          <w:rPr>
            <w:noProof/>
            <w:webHidden/>
          </w:rPr>
          <w:fldChar w:fldCharType="begin"/>
        </w:r>
        <w:r w:rsidR="00F5032D">
          <w:rPr>
            <w:noProof/>
            <w:webHidden/>
          </w:rPr>
          <w:instrText xml:space="preserve"> PAGEREF _Toc520365984 \h </w:instrText>
        </w:r>
        <w:r w:rsidR="00F5032D">
          <w:rPr>
            <w:noProof/>
            <w:webHidden/>
          </w:rPr>
        </w:r>
        <w:r w:rsidR="00F5032D">
          <w:rPr>
            <w:noProof/>
            <w:webHidden/>
          </w:rPr>
          <w:fldChar w:fldCharType="separate"/>
        </w:r>
        <w:r w:rsidR="00F5032D">
          <w:rPr>
            <w:noProof/>
            <w:webHidden/>
          </w:rPr>
          <w:t>24</w:t>
        </w:r>
        <w:r w:rsidR="00F5032D">
          <w:rPr>
            <w:noProof/>
            <w:webHidden/>
          </w:rPr>
          <w:fldChar w:fldCharType="end"/>
        </w:r>
      </w:hyperlink>
    </w:p>
    <w:p w14:paraId="3059C291" w14:textId="6EFE3103" w:rsidR="00F5032D" w:rsidRDefault="00E72D65">
      <w:pPr>
        <w:pStyle w:val="TOC2"/>
        <w:tabs>
          <w:tab w:val="right" w:leader="dot" w:pos="9350"/>
        </w:tabs>
        <w:rPr>
          <w:rFonts w:eastAsiaTheme="minorEastAsia" w:cstheme="minorBidi"/>
          <w:smallCaps w:val="0"/>
          <w:noProof/>
          <w:color w:val="auto"/>
          <w:sz w:val="22"/>
          <w:szCs w:val="22"/>
        </w:rPr>
      </w:pPr>
      <w:hyperlink w:anchor="_Toc520365985" w:history="1">
        <w:r w:rsidR="00F5032D" w:rsidRPr="00592B52">
          <w:rPr>
            <w:rStyle w:val="Hyperlink"/>
            <w:noProof/>
          </w:rPr>
          <w:t>Foundation Data Remove (FDR)</w:t>
        </w:r>
        <w:r w:rsidR="00F5032D">
          <w:rPr>
            <w:noProof/>
            <w:webHidden/>
          </w:rPr>
          <w:tab/>
        </w:r>
        <w:r w:rsidR="00F5032D">
          <w:rPr>
            <w:noProof/>
            <w:webHidden/>
          </w:rPr>
          <w:fldChar w:fldCharType="begin"/>
        </w:r>
        <w:r w:rsidR="00F5032D">
          <w:rPr>
            <w:noProof/>
            <w:webHidden/>
          </w:rPr>
          <w:instrText xml:space="preserve"> PAGEREF _Toc520365985 \h </w:instrText>
        </w:r>
        <w:r w:rsidR="00F5032D">
          <w:rPr>
            <w:noProof/>
            <w:webHidden/>
          </w:rPr>
        </w:r>
        <w:r w:rsidR="00F5032D">
          <w:rPr>
            <w:noProof/>
            <w:webHidden/>
          </w:rPr>
          <w:fldChar w:fldCharType="separate"/>
        </w:r>
        <w:r w:rsidR="00F5032D">
          <w:rPr>
            <w:noProof/>
            <w:webHidden/>
          </w:rPr>
          <w:t>24</w:t>
        </w:r>
        <w:r w:rsidR="00F5032D">
          <w:rPr>
            <w:noProof/>
            <w:webHidden/>
          </w:rPr>
          <w:fldChar w:fldCharType="end"/>
        </w:r>
      </w:hyperlink>
    </w:p>
    <w:p w14:paraId="7E8A09B7" w14:textId="32CFC973" w:rsidR="00F5032D" w:rsidRDefault="00E72D65">
      <w:pPr>
        <w:pStyle w:val="TOC2"/>
        <w:tabs>
          <w:tab w:val="right" w:leader="dot" w:pos="9350"/>
        </w:tabs>
        <w:rPr>
          <w:rFonts w:eastAsiaTheme="minorEastAsia" w:cstheme="minorBidi"/>
          <w:smallCaps w:val="0"/>
          <w:noProof/>
          <w:color w:val="auto"/>
          <w:sz w:val="22"/>
          <w:szCs w:val="22"/>
        </w:rPr>
      </w:pPr>
      <w:hyperlink w:anchor="_Toc520365986" w:history="1">
        <w:r w:rsidR="00F5032D" w:rsidRPr="00592B52">
          <w:rPr>
            <w:rStyle w:val="Hyperlink"/>
            <w:noProof/>
          </w:rPr>
          <w:t>Foundation Data Update (FDU)</w:t>
        </w:r>
        <w:r w:rsidR="00F5032D">
          <w:rPr>
            <w:noProof/>
            <w:webHidden/>
          </w:rPr>
          <w:tab/>
        </w:r>
        <w:r w:rsidR="00F5032D">
          <w:rPr>
            <w:noProof/>
            <w:webHidden/>
          </w:rPr>
          <w:fldChar w:fldCharType="begin"/>
        </w:r>
        <w:r w:rsidR="00F5032D">
          <w:rPr>
            <w:noProof/>
            <w:webHidden/>
          </w:rPr>
          <w:instrText xml:space="preserve"> PAGEREF _Toc520365986 \h </w:instrText>
        </w:r>
        <w:r w:rsidR="00F5032D">
          <w:rPr>
            <w:noProof/>
            <w:webHidden/>
          </w:rPr>
        </w:r>
        <w:r w:rsidR="00F5032D">
          <w:rPr>
            <w:noProof/>
            <w:webHidden/>
          </w:rPr>
          <w:fldChar w:fldCharType="separate"/>
        </w:r>
        <w:r w:rsidR="00F5032D">
          <w:rPr>
            <w:noProof/>
            <w:webHidden/>
          </w:rPr>
          <w:t>24</w:t>
        </w:r>
        <w:r w:rsidR="00F5032D">
          <w:rPr>
            <w:noProof/>
            <w:webHidden/>
          </w:rPr>
          <w:fldChar w:fldCharType="end"/>
        </w:r>
      </w:hyperlink>
    </w:p>
    <w:p w14:paraId="10A3B7E8" w14:textId="7A714272" w:rsidR="00F5032D" w:rsidRDefault="00E72D65">
      <w:pPr>
        <w:pStyle w:val="TOC2"/>
        <w:tabs>
          <w:tab w:val="right" w:leader="dot" w:pos="9350"/>
        </w:tabs>
        <w:rPr>
          <w:rFonts w:eastAsiaTheme="minorEastAsia" w:cstheme="minorBidi"/>
          <w:smallCaps w:val="0"/>
          <w:noProof/>
          <w:color w:val="auto"/>
          <w:sz w:val="22"/>
          <w:szCs w:val="22"/>
        </w:rPr>
      </w:pPr>
      <w:hyperlink w:anchor="_Toc520365987" w:history="1">
        <w:r w:rsidR="00F5032D" w:rsidRPr="00592B52">
          <w:rPr>
            <w:rStyle w:val="Hyperlink"/>
            <w:noProof/>
          </w:rPr>
          <w:t>FDU Transaction History Utility</w:t>
        </w:r>
        <w:r w:rsidR="00F5032D">
          <w:rPr>
            <w:noProof/>
            <w:webHidden/>
          </w:rPr>
          <w:tab/>
        </w:r>
        <w:r w:rsidR="00F5032D">
          <w:rPr>
            <w:noProof/>
            <w:webHidden/>
          </w:rPr>
          <w:fldChar w:fldCharType="begin"/>
        </w:r>
        <w:r w:rsidR="00F5032D">
          <w:rPr>
            <w:noProof/>
            <w:webHidden/>
          </w:rPr>
          <w:instrText xml:space="preserve"> PAGEREF _Toc520365987 \h </w:instrText>
        </w:r>
        <w:r w:rsidR="00F5032D">
          <w:rPr>
            <w:noProof/>
            <w:webHidden/>
          </w:rPr>
        </w:r>
        <w:r w:rsidR="00F5032D">
          <w:rPr>
            <w:noProof/>
            <w:webHidden/>
          </w:rPr>
          <w:fldChar w:fldCharType="separate"/>
        </w:r>
        <w:r w:rsidR="00F5032D">
          <w:rPr>
            <w:noProof/>
            <w:webHidden/>
          </w:rPr>
          <w:t>24</w:t>
        </w:r>
        <w:r w:rsidR="00F5032D">
          <w:rPr>
            <w:noProof/>
            <w:webHidden/>
          </w:rPr>
          <w:fldChar w:fldCharType="end"/>
        </w:r>
      </w:hyperlink>
    </w:p>
    <w:p w14:paraId="73D2EDA9" w14:textId="26E976FD" w:rsidR="00F5032D" w:rsidRDefault="00E72D65">
      <w:pPr>
        <w:pStyle w:val="TOC2"/>
        <w:tabs>
          <w:tab w:val="right" w:leader="dot" w:pos="9350"/>
        </w:tabs>
        <w:rPr>
          <w:rFonts w:eastAsiaTheme="minorEastAsia" w:cstheme="minorBidi"/>
          <w:smallCaps w:val="0"/>
          <w:noProof/>
          <w:color w:val="auto"/>
          <w:sz w:val="22"/>
          <w:szCs w:val="22"/>
        </w:rPr>
      </w:pPr>
      <w:hyperlink w:anchor="_Toc520365988" w:history="1">
        <w:r w:rsidR="00F5032D" w:rsidRPr="00592B52">
          <w:rPr>
            <w:rStyle w:val="Hyperlink"/>
            <w:noProof/>
          </w:rPr>
          <w:t>Foundation Set Time (FST)</w:t>
        </w:r>
        <w:r w:rsidR="00F5032D">
          <w:rPr>
            <w:noProof/>
            <w:webHidden/>
          </w:rPr>
          <w:tab/>
        </w:r>
        <w:r w:rsidR="00F5032D">
          <w:rPr>
            <w:noProof/>
            <w:webHidden/>
          </w:rPr>
          <w:fldChar w:fldCharType="begin"/>
        </w:r>
        <w:r w:rsidR="00F5032D">
          <w:rPr>
            <w:noProof/>
            <w:webHidden/>
          </w:rPr>
          <w:instrText xml:space="preserve"> PAGEREF _Toc520365988 \h </w:instrText>
        </w:r>
        <w:r w:rsidR="00F5032D">
          <w:rPr>
            <w:noProof/>
            <w:webHidden/>
          </w:rPr>
        </w:r>
        <w:r w:rsidR="00F5032D">
          <w:rPr>
            <w:noProof/>
            <w:webHidden/>
          </w:rPr>
          <w:fldChar w:fldCharType="separate"/>
        </w:r>
        <w:r w:rsidR="00F5032D">
          <w:rPr>
            <w:noProof/>
            <w:webHidden/>
          </w:rPr>
          <w:t>24</w:t>
        </w:r>
        <w:r w:rsidR="00F5032D">
          <w:rPr>
            <w:noProof/>
            <w:webHidden/>
          </w:rPr>
          <w:fldChar w:fldCharType="end"/>
        </w:r>
      </w:hyperlink>
    </w:p>
    <w:p w14:paraId="7DF456F0" w14:textId="3CC30A28" w:rsidR="00F5032D" w:rsidRDefault="00E72D65">
      <w:pPr>
        <w:pStyle w:val="TOC2"/>
        <w:tabs>
          <w:tab w:val="right" w:leader="dot" w:pos="9350"/>
        </w:tabs>
        <w:rPr>
          <w:rFonts w:eastAsiaTheme="minorEastAsia" w:cstheme="minorBidi"/>
          <w:smallCaps w:val="0"/>
          <w:noProof/>
          <w:color w:val="auto"/>
          <w:sz w:val="22"/>
          <w:szCs w:val="22"/>
        </w:rPr>
      </w:pPr>
      <w:hyperlink w:anchor="_Toc520365989" w:history="1">
        <w:r w:rsidR="00F5032D" w:rsidRPr="00592B52">
          <w:rPr>
            <w:rStyle w:val="Hyperlink"/>
            <w:noProof/>
          </w:rPr>
          <w:t>Foundation Structure Update (FSU)</w:t>
        </w:r>
        <w:r w:rsidR="00F5032D">
          <w:rPr>
            <w:noProof/>
            <w:webHidden/>
          </w:rPr>
          <w:tab/>
        </w:r>
        <w:r w:rsidR="00F5032D">
          <w:rPr>
            <w:noProof/>
            <w:webHidden/>
          </w:rPr>
          <w:fldChar w:fldCharType="begin"/>
        </w:r>
        <w:r w:rsidR="00F5032D">
          <w:rPr>
            <w:noProof/>
            <w:webHidden/>
          </w:rPr>
          <w:instrText xml:space="preserve"> PAGEREF _Toc520365989 \h </w:instrText>
        </w:r>
        <w:r w:rsidR="00F5032D">
          <w:rPr>
            <w:noProof/>
            <w:webHidden/>
          </w:rPr>
        </w:r>
        <w:r w:rsidR="00F5032D">
          <w:rPr>
            <w:noProof/>
            <w:webHidden/>
          </w:rPr>
          <w:fldChar w:fldCharType="separate"/>
        </w:r>
        <w:r w:rsidR="00F5032D">
          <w:rPr>
            <w:noProof/>
            <w:webHidden/>
          </w:rPr>
          <w:t>25</w:t>
        </w:r>
        <w:r w:rsidR="00F5032D">
          <w:rPr>
            <w:noProof/>
            <w:webHidden/>
          </w:rPr>
          <w:fldChar w:fldCharType="end"/>
        </w:r>
      </w:hyperlink>
    </w:p>
    <w:p w14:paraId="21B840C8" w14:textId="7515C8FD" w:rsidR="00F5032D" w:rsidRDefault="00E72D65">
      <w:pPr>
        <w:pStyle w:val="TOC2"/>
        <w:tabs>
          <w:tab w:val="right" w:leader="dot" w:pos="9350"/>
        </w:tabs>
        <w:rPr>
          <w:rFonts w:eastAsiaTheme="minorEastAsia" w:cstheme="minorBidi"/>
          <w:smallCaps w:val="0"/>
          <w:noProof/>
          <w:color w:val="auto"/>
          <w:sz w:val="22"/>
          <w:szCs w:val="22"/>
        </w:rPr>
      </w:pPr>
      <w:hyperlink w:anchor="_Toc520365990" w:history="1">
        <w:r w:rsidR="00F5032D" w:rsidRPr="00592B52">
          <w:rPr>
            <w:rStyle w:val="Hyperlink"/>
            <w:noProof/>
          </w:rPr>
          <w:t>Quartz Data Remove (QDR)</w:t>
        </w:r>
        <w:r w:rsidR="00F5032D">
          <w:rPr>
            <w:noProof/>
            <w:webHidden/>
          </w:rPr>
          <w:tab/>
        </w:r>
        <w:r w:rsidR="00F5032D">
          <w:rPr>
            <w:noProof/>
            <w:webHidden/>
          </w:rPr>
          <w:fldChar w:fldCharType="begin"/>
        </w:r>
        <w:r w:rsidR="00F5032D">
          <w:rPr>
            <w:noProof/>
            <w:webHidden/>
          </w:rPr>
          <w:instrText xml:space="preserve"> PAGEREF _Toc520365990 \h </w:instrText>
        </w:r>
        <w:r w:rsidR="00F5032D">
          <w:rPr>
            <w:noProof/>
            <w:webHidden/>
          </w:rPr>
        </w:r>
        <w:r w:rsidR="00F5032D">
          <w:rPr>
            <w:noProof/>
            <w:webHidden/>
          </w:rPr>
          <w:fldChar w:fldCharType="separate"/>
        </w:r>
        <w:r w:rsidR="00F5032D">
          <w:rPr>
            <w:noProof/>
            <w:webHidden/>
          </w:rPr>
          <w:t>25</w:t>
        </w:r>
        <w:r w:rsidR="00F5032D">
          <w:rPr>
            <w:noProof/>
            <w:webHidden/>
          </w:rPr>
          <w:fldChar w:fldCharType="end"/>
        </w:r>
      </w:hyperlink>
    </w:p>
    <w:p w14:paraId="3499FB6B" w14:textId="5B732DF2" w:rsidR="00F5032D" w:rsidRDefault="00E72D65">
      <w:pPr>
        <w:pStyle w:val="TOC2"/>
        <w:tabs>
          <w:tab w:val="right" w:leader="dot" w:pos="9350"/>
        </w:tabs>
        <w:rPr>
          <w:rFonts w:eastAsiaTheme="minorEastAsia" w:cstheme="minorBidi"/>
          <w:smallCaps w:val="0"/>
          <w:noProof/>
          <w:color w:val="auto"/>
          <w:sz w:val="22"/>
          <w:szCs w:val="22"/>
        </w:rPr>
      </w:pPr>
      <w:hyperlink w:anchor="_Toc520365991" w:history="1">
        <w:r w:rsidR="00F5032D" w:rsidRPr="00592B52">
          <w:rPr>
            <w:rStyle w:val="Hyperlink"/>
            <w:noProof/>
          </w:rPr>
          <w:t>Quartz Sync Foundation (Quartz Structure Sync/Quartz Data Sync)</w:t>
        </w:r>
        <w:r w:rsidR="00F5032D">
          <w:rPr>
            <w:noProof/>
            <w:webHidden/>
          </w:rPr>
          <w:tab/>
        </w:r>
        <w:r w:rsidR="00F5032D">
          <w:rPr>
            <w:noProof/>
            <w:webHidden/>
          </w:rPr>
          <w:fldChar w:fldCharType="begin"/>
        </w:r>
        <w:r w:rsidR="00F5032D">
          <w:rPr>
            <w:noProof/>
            <w:webHidden/>
          </w:rPr>
          <w:instrText xml:space="preserve"> PAGEREF _Toc520365991 \h </w:instrText>
        </w:r>
        <w:r w:rsidR="00F5032D">
          <w:rPr>
            <w:noProof/>
            <w:webHidden/>
          </w:rPr>
        </w:r>
        <w:r w:rsidR="00F5032D">
          <w:rPr>
            <w:noProof/>
            <w:webHidden/>
          </w:rPr>
          <w:fldChar w:fldCharType="separate"/>
        </w:r>
        <w:r w:rsidR="00F5032D">
          <w:rPr>
            <w:noProof/>
            <w:webHidden/>
          </w:rPr>
          <w:t>25</w:t>
        </w:r>
        <w:r w:rsidR="00F5032D">
          <w:rPr>
            <w:noProof/>
            <w:webHidden/>
          </w:rPr>
          <w:fldChar w:fldCharType="end"/>
        </w:r>
      </w:hyperlink>
    </w:p>
    <w:p w14:paraId="124F0BA5" w14:textId="7653AE13" w:rsidR="00F5032D" w:rsidRDefault="00E72D65">
      <w:pPr>
        <w:pStyle w:val="TOC2"/>
        <w:tabs>
          <w:tab w:val="right" w:leader="dot" w:pos="9350"/>
        </w:tabs>
        <w:rPr>
          <w:rFonts w:eastAsiaTheme="minorEastAsia" w:cstheme="minorBidi"/>
          <w:smallCaps w:val="0"/>
          <w:noProof/>
          <w:color w:val="auto"/>
          <w:sz w:val="22"/>
          <w:szCs w:val="22"/>
        </w:rPr>
      </w:pPr>
      <w:hyperlink w:anchor="_Toc520365992" w:history="1">
        <w:r w:rsidR="00F5032D" w:rsidRPr="00592B52">
          <w:rPr>
            <w:rStyle w:val="Hyperlink"/>
            <w:noProof/>
          </w:rPr>
          <w:t>EP Mid-Tier Admin Client Console</w:t>
        </w:r>
        <w:r w:rsidR="00F5032D">
          <w:rPr>
            <w:noProof/>
            <w:webHidden/>
          </w:rPr>
          <w:tab/>
        </w:r>
        <w:r w:rsidR="00F5032D">
          <w:rPr>
            <w:noProof/>
            <w:webHidden/>
          </w:rPr>
          <w:fldChar w:fldCharType="begin"/>
        </w:r>
        <w:r w:rsidR="00F5032D">
          <w:rPr>
            <w:noProof/>
            <w:webHidden/>
          </w:rPr>
          <w:instrText xml:space="preserve"> PAGEREF _Toc520365992 \h </w:instrText>
        </w:r>
        <w:r w:rsidR="00F5032D">
          <w:rPr>
            <w:noProof/>
            <w:webHidden/>
          </w:rPr>
        </w:r>
        <w:r w:rsidR="00F5032D">
          <w:rPr>
            <w:noProof/>
            <w:webHidden/>
          </w:rPr>
          <w:fldChar w:fldCharType="separate"/>
        </w:r>
        <w:r w:rsidR="00F5032D">
          <w:rPr>
            <w:noProof/>
            <w:webHidden/>
          </w:rPr>
          <w:t>26</w:t>
        </w:r>
        <w:r w:rsidR="00F5032D">
          <w:rPr>
            <w:noProof/>
            <w:webHidden/>
          </w:rPr>
          <w:fldChar w:fldCharType="end"/>
        </w:r>
      </w:hyperlink>
    </w:p>
    <w:p w14:paraId="7D7E6F43" w14:textId="48F3B6FE" w:rsidR="00F5032D" w:rsidRDefault="00E72D65">
      <w:pPr>
        <w:pStyle w:val="TOC1"/>
        <w:tabs>
          <w:tab w:val="left" w:pos="1600"/>
          <w:tab w:val="right" w:leader="dot" w:pos="9350"/>
        </w:tabs>
        <w:rPr>
          <w:rFonts w:eastAsiaTheme="minorEastAsia" w:cstheme="minorBidi"/>
          <w:b w:val="0"/>
          <w:bCs w:val="0"/>
          <w:caps w:val="0"/>
          <w:noProof/>
          <w:color w:val="auto"/>
          <w:sz w:val="22"/>
          <w:szCs w:val="22"/>
        </w:rPr>
      </w:pPr>
      <w:hyperlink w:anchor="_Toc520365993" w:history="1">
        <w:r w:rsidR="00F5032D" w:rsidRPr="00592B52">
          <w:rPr>
            <w:rStyle w:val="Hyperlink"/>
            <w:noProof/>
          </w:rPr>
          <w:t>Batch Scripts</w:t>
        </w:r>
        <w:r w:rsidR="00F5032D">
          <w:rPr>
            <w:rFonts w:eastAsiaTheme="minorEastAsia" w:cstheme="minorBidi"/>
            <w:b w:val="0"/>
            <w:bCs w:val="0"/>
            <w:caps w:val="0"/>
            <w:noProof/>
            <w:color w:val="auto"/>
            <w:sz w:val="22"/>
            <w:szCs w:val="22"/>
          </w:rPr>
          <w:tab/>
        </w:r>
        <w:r w:rsidR="00F5032D" w:rsidRPr="00592B52">
          <w:rPr>
            <w:rStyle w:val="Hyperlink"/>
            <w:noProof/>
          </w:rPr>
          <w:t>Section 5</w:t>
        </w:r>
        <w:r w:rsidR="00F5032D">
          <w:rPr>
            <w:noProof/>
            <w:webHidden/>
          </w:rPr>
          <w:tab/>
        </w:r>
        <w:r w:rsidR="00F5032D">
          <w:rPr>
            <w:noProof/>
            <w:webHidden/>
          </w:rPr>
          <w:fldChar w:fldCharType="begin"/>
        </w:r>
        <w:r w:rsidR="00F5032D">
          <w:rPr>
            <w:noProof/>
            <w:webHidden/>
          </w:rPr>
          <w:instrText xml:space="preserve"> PAGEREF _Toc520365993 \h </w:instrText>
        </w:r>
        <w:r w:rsidR="00F5032D">
          <w:rPr>
            <w:noProof/>
            <w:webHidden/>
          </w:rPr>
        </w:r>
        <w:r w:rsidR="00F5032D">
          <w:rPr>
            <w:noProof/>
            <w:webHidden/>
          </w:rPr>
          <w:fldChar w:fldCharType="separate"/>
        </w:r>
        <w:r w:rsidR="00F5032D">
          <w:rPr>
            <w:noProof/>
            <w:webHidden/>
          </w:rPr>
          <w:t>27</w:t>
        </w:r>
        <w:r w:rsidR="00F5032D">
          <w:rPr>
            <w:noProof/>
            <w:webHidden/>
          </w:rPr>
          <w:fldChar w:fldCharType="end"/>
        </w:r>
      </w:hyperlink>
    </w:p>
    <w:p w14:paraId="767F51A0" w14:textId="02BC1B40" w:rsidR="00F5032D" w:rsidRDefault="00E72D65">
      <w:pPr>
        <w:pStyle w:val="TOC2"/>
        <w:tabs>
          <w:tab w:val="right" w:leader="dot" w:pos="9350"/>
        </w:tabs>
        <w:rPr>
          <w:rFonts w:eastAsiaTheme="minorEastAsia" w:cstheme="minorBidi"/>
          <w:smallCaps w:val="0"/>
          <w:noProof/>
          <w:color w:val="auto"/>
          <w:sz w:val="22"/>
          <w:szCs w:val="22"/>
        </w:rPr>
      </w:pPr>
      <w:hyperlink w:anchor="_Toc520365994" w:history="1">
        <w:r w:rsidR="00F5032D" w:rsidRPr="00592B52">
          <w:rPr>
            <w:rStyle w:val="Hyperlink"/>
            <w:noProof/>
          </w:rPr>
          <w:t>Actuals Cube Remove Data</w:t>
        </w:r>
        <w:r w:rsidR="00F5032D">
          <w:rPr>
            <w:noProof/>
            <w:webHidden/>
          </w:rPr>
          <w:tab/>
        </w:r>
        <w:r w:rsidR="00F5032D">
          <w:rPr>
            <w:noProof/>
            <w:webHidden/>
          </w:rPr>
          <w:fldChar w:fldCharType="begin"/>
        </w:r>
        <w:r w:rsidR="00F5032D">
          <w:rPr>
            <w:noProof/>
            <w:webHidden/>
          </w:rPr>
          <w:instrText xml:space="preserve"> PAGEREF _Toc520365994 \h </w:instrText>
        </w:r>
        <w:r w:rsidR="00F5032D">
          <w:rPr>
            <w:noProof/>
            <w:webHidden/>
          </w:rPr>
        </w:r>
        <w:r w:rsidR="00F5032D">
          <w:rPr>
            <w:noProof/>
            <w:webHidden/>
          </w:rPr>
          <w:fldChar w:fldCharType="separate"/>
        </w:r>
        <w:r w:rsidR="00F5032D">
          <w:rPr>
            <w:noProof/>
            <w:webHidden/>
          </w:rPr>
          <w:t>27</w:t>
        </w:r>
        <w:r w:rsidR="00F5032D">
          <w:rPr>
            <w:noProof/>
            <w:webHidden/>
          </w:rPr>
          <w:fldChar w:fldCharType="end"/>
        </w:r>
      </w:hyperlink>
    </w:p>
    <w:p w14:paraId="0D6B63BC" w14:textId="0F25DE98" w:rsidR="00F5032D" w:rsidRDefault="00E72D65">
      <w:pPr>
        <w:pStyle w:val="TOC2"/>
        <w:tabs>
          <w:tab w:val="right" w:leader="dot" w:pos="9350"/>
        </w:tabs>
        <w:rPr>
          <w:rFonts w:eastAsiaTheme="minorEastAsia" w:cstheme="minorBidi"/>
          <w:smallCaps w:val="0"/>
          <w:noProof/>
          <w:color w:val="auto"/>
          <w:sz w:val="22"/>
          <w:szCs w:val="22"/>
        </w:rPr>
      </w:pPr>
      <w:hyperlink w:anchor="_Toc520365995" w:history="1">
        <w:r w:rsidR="00F5032D" w:rsidRPr="00592B52">
          <w:rPr>
            <w:rStyle w:val="Hyperlink"/>
            <w:noProof/>
          </w:rPr>
          <w:t>Actuals Cube Sync</w:t>
        </w:r>
        <w:r w:rsidR="00F5032D">
          <w:rPr>
            <w:noProof/>
            <w:webHidden/>
          </w:rPr>
          <w:tab/>
        </w:r>
        <w:r w:rsidR="00F5032D">
          <w:rPr>
            <w:noProof/>
            <w:webHidden/>
          </w:rPr>
          <w:fldChar w:fldCharType="begin"/>
        </w:r>
        <w:r w:rsidR="00F5032D">
          <w:rPr>
            <w:noProof/>
            <w:webHidden/>
          </w:rPr>
          <w:instrText xml:space="preserve"> PAGEREF _Toc520365995 \h </w:instrText>
        </w:r>
        <w:r w:rsidR="00F5032D">
          <w:rPr>
            <w:noProof/>
            <w:webHidden/>
          </w:rPr>
        </w:r>
        <w:r w:rsidR="00F5032D">
          <w:rPr>
            <w:noProof/>
            <w:webHidden/>
          </w:rPr>
          <w:fldChar w:fldCharType="separate"/>
        </w:r>
        <w:r w:rsidR="00F5032D">
          <w:rPr>
            <w:noProof/>
            <w:webHidden/>
          </w:rPr>
          <w:t>28</w:t>
        </w:r>
        <w:r w:rsidR="00F5032D">
          <w:rPr>
            <w:noProof/>
            <w:webHidden/>
          </w:rPr>
          <w:fldChar w:fldCharType="end"/>
        </w:r>
      </w:hyperlink>
    </w:p>
    <w:p w14:paraId="6BDDD978" w14:textId="4182FB7F" w:rsidR="00F5032D" w:rsidRDefault="00E72D65">
      <w:pPr>
        <w:pStyle w:val="TOC2"/>
        <w:tabs>
          <w:tab w:val="right" w:leader="dot" w:pos="9350"/>
        </w:tabs>
        <w:rPr>
          <w:rFonts w:eastAsiaTheme="minorEastAsia" w:cstheme="minorBidi"/>
          <w:smallCaps w:val="0"/>
          <w:noProof/>
          <w:color w:val="auto"/>
          <w:sz w:val="22"/>
          <w:szCs w:val="22"/>
        </w:rPr>
      </w:pPr>
      <w:hyperlink w:anchor="_Toc520365996" w:history="1">
        <w:r w:rsidR="00F5032D" w:rsidRPr="00592B52">
          <w:rPr>
            <w:rStyle w:val="Hyperlink"/>
            <w:noProof/>
          </w:rPr>
          <w:t>Actuals Data Update</w:t>
        </w:r>
        <w:r w:rsidR="00F5032D">
          <w:rPr>
            <w:noProof/>
            <w:webHidden/>
          </w:rPr>
          <w:tab/>
        </w:r>
        <w:r w:rsidR="00F5032D">
          <w:rPr>
            <w:noProof/>
            <w:webHidden/>
          </w:rPr>
          <w:fldChar w:fldCharType="begin"/>
        </w:r>
        <w:r w:rsidR="00F5032D">
          <w:rPr>
            <w:noProof/>
            <w:webHidden/>
          </w:rPr>
          <w:instrText xml:space="preserve"> PAGEREF _Toc520365996 \h </w:instrText>
        </w:r>
        <w:r w:rsidR="00F5032D">
          <w:rPr>
            <w:noProof/>
            <w:webHidden/>
          </w:rPr>
        </w:r>
        <w:r w:rsidR="00F5032D">
          <w:rPr>
            <w:noProof/>
            <w:webHidden/>
          </w:rPr>
          <w:fldChar w:fldCharType="separate"/>
        </w:r>
        <w:r w:rsidR="00F5032D">
          <w:rPr>
            <w:noProof/>
            <w:webHidden/>
          </w:rPr>
          <w:t>29</w:t>
        </w:r>
        <w:r w:rsidR="00F5032D">
          <w:rPr>
            <w:noProof/>
            <w:webHidden/>
          </w:rPr>
          <w:fldChar w:fldCharType="end"/>
        </w:r>
      </w:hyperlink>
    </w:p>
    <w:p w14:paraId="38ECB6F2" w14:textId="7AC304DB" w:rsidR="00F5032D" w:rsidRDefault="00E72D65">
      <w:pPr>
        <w:pStyle w:val="TOC2"/>
        <w:tabs>
          <w:tab w:val="right" w:leader="dot" w:pos="9350"/>
        </w:tabs>
        <w:rPr>
          <w:rFonts w:eastAsiaTheme="minorEastAsia" w:cstheme="minorBidi"/>
          <w:smallCaps w:val="0"/>
          <w:noProof/>
          <w:color w:val="auto"/>
          <w:sz w:val="22"/>
          <w:szCs w:val="22"/>
        </w:rPr>
      </w:pPr>
      <w:hyperlink w:anchor="_Toc520365997" w:history="1">
        <w:r w:rsidR="00F5032D" w:rsidRPr="00592B52">
          <w:rPr>
            <w:rStyle w:val="Hyperlink"/>
            <w:noProof/>
          </w:rPr>
          <w:t>Allow Client Connections</w:t>
        </w:r>
        <w:r w:rsidR="00F5032D">
          <w:rPr>
            <w:noProof/>
            <w:webHidden/>
          </w:rPr>
          <w:tab/>
        </w:r>
        <w:r w:rsidR="00F5032D">
          <w:rPr>
            <w:noProof/>
            <w:webHidden/>
          </w:rPr>
          <w:fldChar w:fldCharType="begin"/>
        </w:r>
        <w:r w:rsidR="00F5032D">
          <w:rPr>
            <w:noProof/>
            <w:webHidden/>
          </w:rPr>
          <w:instrText xml:space="preserve"> PAGEREF _Toc520365997 \h </w:instrText>
        </w:r>
        <w:r w:rsidR="00F5032D">
          <w:rPr>
            <w:noProof/>
            <w:webHidden/>
          </w:rPr>
        </w:r>
        <w:r w:rsidR="00F5032D">
          <w:rPr>
            <w:noProof/>
            <w:webHidden/>
          </w:rPr>
          <w:fldChar w:fldCharType="separate"/>
        </w:r>
        <w:r w:rsidR="00F5032D">
          <w:rPr>
            <w:noProof/>
            <w:webHidden/>
          </w:rPr>
          <w:t>31</w:t>
        </w:r>
        <w:r w:rsidR="00F5032D">
          <w:rPr>
            <w:noProof/>
            <w:webHidden/>
          </w:rPr>
          <w:fldChar w:fldCharType="end"/>
        </w:r>
      </w:hyperlink>
    </w:p>
    <w:p w14:paraId="6C33408C" w14:textId="0FC58AB7" w:rsidR="00F5032D" w:rsidRDefault="00E72D65">
      <w:pPr>
        <w:pStyle w:val="TOC2"/>
        <w:tabs>
          <w:tab w:val="right" w:leader="dot" w:pos="9350"/>
        </w:tabs>
        <w:rPr>
          <w:rFonts w:eastAsiaTheme="minorEastAsia" w:cstheme="minorBidi"/>
          <w:smallCaps w:val="0"/>
          <w:noProof/>
          <w:color w:val="auto"/>
          <w:sz w:val="22"/>
          <w:szCs w:val="22"/>
        </w:rPr>
      </w:pPr>
      <w:hyperlink w:anchor="_Toc520365998" w:history="1">
        <w:r w:rsidR="00F5032D" w:rsidRPr="00592B52">
          <w:rPr>
            <w:rStyle w:val="Hyperlink"/>
            <w:noProof/>
          </w:rPr>
          <w:t>Archive Logs</w:t>
        </w:r>
        <w:r w:rsidR="00F5032D">
          <w:rPr>
            <w:noProof/>
            <w:webHidden/>
          </w:rPr>
          <w:tab/>
        </w:r>
        <w:r w:rsidR="00F5032D">
          <w:rPr>
            <w:noProof/>
            <w:webHidden/>
          </w:rPr>
          <w:fldChar w:fldCharType="begin"/>
        </w:r>
        <w:r w:rsidR="00F5032D">
          <w:rPr>
            <w:noProof/>
            <w:webHidden/>
          </w:rPr>
          <w:instrText xml:space="preserve"> PAGEREF _Toc520365998 \h </w:instrText>
        </w:r>
        <w:r w:rsidR="00F5032D">
          <w:rPr>
            <w:noProof/>
            <w:webHidden/>
          </w:rPr>
        </w:r>
        <w:r w:rsidR="00F5032D">
          <w:rPr>
            <w:noProof/>
            <w:webHidden/>
          </w:rPr>
          <w:fldChar w:fldCharType="separate"/>
        </w:r>
        <w:r w:rsidR="00F5032D">
          <w:rPr>
            <w:noProof/>
            <w:webHidden/>
          </w:rPr>
          <w:t>32</w:t>
        </w:r>
        <w:r w:rsidR="00F5032D">
          <w:rPr>
            <w:noProof/>
            <w:webHidden/>
          </w:rPr>
          <w:fldChar w:fldCharType="end"/>
        </w:r>
      </w:hyperlink>
    </w:p>
    <w:p w14:paraId="05402483" w14:textId="12E2490D" w:rsidR="00F5032D" w:rsidRDefault="00E72D65">
      <w:pPr>
        <w:pStyle w:val="TOC2"/>
        <w:tabs>
          <w:tab w:val="right" w:leader="dot" w:pos="9350"/>
        </w:tabs>
        <w:rPr>
          <w:rFonts w:eastAsiaTheme="minorEastAsia" w:cstheme="minorBidi"/>
          <w:smallCaps w:val="0"/>
          <w:noProof/>
          <w:color w:val="auto"/>
          <w:sz w:val="22"/>
          <w:szCs w:val="22"/>
        </w:rPr>
      </w:pPr>
      <w:hyperlink w:anchor="_Toc520365999" w:history="1">
        <w:r w:rsidR="00F5032D" w:rsidRPr="00592B52">
          <w:rPr>
            <w:rStyle w:val="Hyperlink"/>
            <w:noProof/>
          </w:rPr>
          <w:t>Cube Purge Aged Data</w:t>
        </w:r>
        <w:r w:rsidR="00F5032D">
          <w:rPr>
            <w:noProof/>
            <w:webHidden/>
          </w:rPr>
          <w:tab/>
        </w:r>
        <w:r w:rsidR="00F5032D">
          <w:rPr>
            <w:noProof/>
            <w:webHidden/>
          </w:rPr>
          <w:fldChar w:fldCharType="begin"/>
        </w:r>
        <w:r w:rsidR="00F5032D">
          <w:rPr>
            <w:noProof/>
            <w:webHidden/>
          </w:rPr>
          <w:instrText xml:space="preserve"> PAGEREF _Toc520365999 \h </w:instrText>
        </w:r>
        <w:r w:rsidR="00F5032D">
          <w:rPr>
            <w:noProof/>
            <w:webHidden/>
          </w:rPr>
        </w:r>
        <w:r w:rsidR="00F5032D">
          <w:rPr>
            <w:noProof/>
            <w:webHidden/>
          </w:rPr>
          <w:fldChar w:fldCharType="separate"/>
        </w:r>
        <w:r w:rsidR="00F5032D">
          <w:rPr>
            <w:noProof/>
            <w:webHidden/>
          </w:rPr>
          <w:t>33</w:t>
        </w:r>
        <w:r w:rsidR="00F5032D">
          <w:rPr>
            <w:noProof/>
            <w:webHidden/>
          </w:rPr>
          <w:fldChar w:fldCharType="end"/>
        </w:r>
      </w:hyperlink>
    </w:p>
    <w:p w14:paraId="08C56D91" w14:textId="3847E5C0" w:rsidR="00F5032D" w:rsidRDefault="00E72D65">
      <w:pPr>
        <w:pStyle w:val="TOC2"/>
        <w:tabs>
          <w:tab w:val="right" w:leader="dot" w:pos="9350"/>
        </w:tabs>
        <w:rPr>
          <w:rFonts w:eastAsiaTheme="minorEastAsia" w:cstheme="minorBidi"/>
          <w:smallCaps w:val="0"/>
          <w:noProof/>
          <w:color w:val="auto"/>
          <w:sz w:val="22"/>
          <w:szCs w:val="22"/>
        </w:rPr>
      </w:pPr>
      <w:hyperlink w:anchor="_Toc520366000" w:history="1">
        <w:r w:rsidR="00F5032D" w:rsidRPr="00592B52">
          <w:rPr>
            <w:rStyle w:val="Hyperlink"/>
            <w:noProof/>
          </w:rPr>
          <w:t>Cube Remove Data</w:t>
        </w:r>
        <w:r w:rsidR="00F5032D">
          <w:rPr>
            <w:noProof/>
            <w:webHidden/>
          </w:rPr>
          <w:tab/>
        </w:r>
        <w:r w:rsidR="00F5032D">
          <w:rPr>
            <w:noProof/>
            <w:webHidden/>
          </w:rPr>
          <w:fldChar w:fldCharType="begin"/>
        </w:r>
        <w:r w:rsidR="00F5032D">
          <w:rPr>
            <w:noProof/>
            <w:webHidden/>
          </w:rPr>
          <w:instrText xml:space="preserve"> PAGEREF _Toc520366000 \h </w:instrText>
        </w:r>
        <w:r w:rsidR="00F5032D">
          <w:rPr>
            <w:noProof/>
            <w:webHidden/>
          </w:rPr>
        </w:r>
        <w:r w:rsidR="00F5032D">
          <w:rPr>
            <w:noProof/>
            <w:webHidden/>
          </w:rPr>
          <w:fldChar w:fldCharType="separate"/>
        </w:r>
        <w:r w:rsidR="00F5032D">
          <w:rPr>
            <w:noProof/>
            <w:webHidden/>
          </w:rPr>
          <w:t>34</w:t>
        </w:r>
        <w:r w:rsidR="00F5032D">
          <w:rPr>
            <w:noProof/>
            <w:webHidden/>
          </w:rPr>
          <w:fldChar w:fldCharType="end"/>
        </w:r>
      </w:hyperlink>
    </w:p>
    <w:p w14:paraId="1908FB17" w14:textId="40BA577B" w:rsidR="00F5032D" w:rsidRDefault="00E72D65">
      <w:pPr>
        <w:pStyle w:val="TOC2"/>
        <w:tabs>
          <w:tab w:val="right" w:leader="dot" w:pos="9350"/>
        </w:tabs>
        <w:rPr>
          <w:rFonts w:eastAsiaTheme="minorEastAsia" w:cstheme="minorBidi"/>
          <w:smallCaps w:val="0"/>
          <w:noProof/>
          <w:color w:val="auto"/>
          <w:sz w:val="22"/>
          <w:szCs w:val="22"/>
        </w:rPr>
      </w:pPr>
      <w:hyperlink w:anchor="_Toc520366001" w:history="1">
        <w:r w:rsidR="00F5032D" w:rsidRPr="00592B52">
          <w:rPr>
            <w:rStyle w:val="Hyperlink"/>
            <w:noProof/>
          </w:rPr>
          <w:t>Cube Sync</w:t>
        </w:r>
        <w:r w:rsidR="00F5032D">
          <w:rPr>
            <w:noProof/>
            <w:webHidden/>
          </w:rPr>
          <w:tab/>
        </w:r>
        <w:r w:rsidR="00F5032D">
          <w:rPr>
            <w:noProof/>
            <w:webHidden/>
          </w:rPr>
          <w:fldChar w:fldCharType="begin"/>
        </w:r>
        <w:r w:rsidR="00F5032D">
          <w:rPr>
            <w:noProof/>
            <w:webHidden/>
          </w:rPr>
          <w:instrText xml:space="preserve"> PAGEREF _Toc520366001 \h </w:instrText>
        </w:r>
        <w:r w:rsidR="00F5032D">
          <w:rPr>
            <w:noProof/>
            <w:webHidden/>
          </w:rPr>
        </w:r>
        <w:r w:rsidR="00F5032D">
          <w:rPr>
            <w:noProof/>
            <w:webHidden/>
          </w:rPr>
          <w:fldChar w:fldCharType="separate"/>
        </w:r>
        <w:r w:rsidR="00F5032D">
          <w:rPr>
            <w:noProof/>
            <w:webHidden/>
          </w:rPr>
          <w:t>35</w:t>
        </w:r>
        <w:r w:rsidR="00F5032D">
          <w:rPr>
            <w:noProof/>
            <w:webHidden/>
          </w:rPr>
          <w:fldChar w:fldCharType="end"/>
        </w:r>
      </w:hyperlink>
    </w:p>
    <w:p w14:paraId="089569AA" w14:textId="6F4AA757" w:rsidR="00F5032D" w:rsidRDefault="00E72D65">
      <w:pPr>
        <w:pStyle w:val="TOC2"/>
        <w:tabs>
          <w:tab w:val="right" w:leader="dot" w:pos="9350"/>
        </w:tabs>
        <w:rPr>
          <w:rFonts w:eastAsiaTheme="minorEastAsia" w:cstheme="minorBidi"/>
          <w:smallCaps w:val="0"/>
          <w:noProof/>
          <w:color w:val="auto"/>
          <w:sz w:val="22"/>
          <w:szCs w:val="22"/>
        </w:rPr>
      </w:pPr>
      <w:hyperlink w:anchor="_Toc520366002" w:history="1">
        <w:r w:rsidR="00F5032D" w:rsidRPr="00592B52">
          <w:rPr>
            <w:rStyle w:val="Hyperlink"/>
            <w:noProof/>
          </w:rPr>
          <w:t>EKB Cleanup</w:t>
        </w:r>
        <w:r w:rsidR="00F5032D">
          <w:rPr>
            <w:noProof/>
            <w:webHidden/>
          </w:rPr>
          <w:tab/>
        </w:r>
        <w:r w:rsidR="00F5032D">
          <w:rPr>
            <w:noProof/>
            <w:webHidden/>
          </w:rPr>
          <w:fldChar w:fldCharType="begin"/>
        </w:r>
        <w:r w:rsidR="00F5032D">
          <w:rPr>
            <w:noProof/>
            <w:webHidden/>
          </w:rPr>
          <w:instrText xml:space="preserve"> PAGEREF _Toc520366002 \h </w:instrText>
        </w:r>
        <w:r w:rsidR="00F5032D">
          <w:rPr>
            <w:noProof/>
            <w:webHidden/>
          </w:rPr>
        </w:r>
        <w:r w:rsidR="00F5032D">
          <w:rPr>
            <w:noProof/>
            <w:webHidden/>
          </w:rPr>
          <w:fldChar w:fldCharType="separate"/>
        </w:r>
        <w:r w:rsidR="00F5032D">
          <w:rPr>
            <w:noProof/>
            <w:webHidden/>
          </w:rPr>
          <w:t>36</w:t>
        </w:r>
        <w:r w:rsidR="00F5032D">
          <w:rPr>
            <w:noProof/>
            <w:webHidden/>
          </w:rPr>
          <w:fldChar w:fldCharType="end"/>
        </w:r>
      </w:hyperlink>
    </w:p>
    <w:p w14:paraId="67035D19" w14:textId="182F19BB" w:rsidR="00F5032D" w:rsidRDefault="00E72D65">
      <w:pPr>
        <w:pStyle w:val="TOC2"/>
        <w:tabs>
          <w:tab w:val="right" w:leader="dot" w:pos="9350"/>
        </w:tabs>
        <w:rPr>
          <w:rFonts w:eastAsiaTheme="minorEastAsia" w:cstheme="minorBidi"/>
          <w:smallCaps w:val="0"/>
          <w:noProof/>
          <w:color w:val="auto"/>
          <w:sz w:val="22"/>
          <w:szCs w:val="22"/>
        </w:rPr>
      </w:pPr>
      <w:hyperlink w:anchor="_Toc520366003" w:history="1">
        <w:r w:rsidR="00F5032D" w:rsidRPr="00592B52">
          <w:rPr>
            <w:rStyle w:val="Hyperlink"/>
            <w:noProof/>
          </w:rPr>
          <w:t>FDE Data Update</w:t>
        </w:r>
        <w:r w:rsidR="00F5032D">
          <w:rPr>
            <w:noProof/>
            <w:webHidden/>
          </w:rPr>
          <w:tab/>
        </w:r>
        <w:r w:rsidR="00F5032D">
          <w:rPr>
            <w:noProof/>
            <w:webHidden/>
          </w:rPr>
          <w:fldChar w:fldCharType="begin"/>
        </w:r>
        <w:r w:rsidR="00F5032D">
          <w:rPr>
            <w:noProof/>
            <w:webHidden/>
          </w:rPr>
          <w:instrText xml:space="preserve"> PAGEREF _Toc520366003 \h </w:instrText>
        </w:r>
        <w:r w:rsidR="00F5032D">
          <w:rPr>
            <w:noProof/>
            <w:webHidden/>
          </w:rPr>
        </w:r>
        <w:r w:rsidR="00F5032D">
          <w:rPr>
            <w:noProof/>
            <w:webHidden/>
          </w:rPr>
          <w:fldChar w:fldCharType="separate"/>
        </w:r>
        <w:r w:rsidR="00F5032D">
          <w:rPr>
            <w:noProof/>
            <w:webHidden/>
          </w:rPr>
          <w:t>37</w:t>
        </w:r>
        <w:r w:rsidR="00F5032D">
          <w:rPr>
            <w:noProof/>
            <w:webHidden/>
          </w:rPr>
          <w:fldChar w:fldCharType="end"/>
        </w:r>
      </w:hyperlink>
    </w:p>
    <w:p w14:paraId="071766B8" w14:textId="272E6309" w:rsidR="00F5032D" w:rsidRDefault="00E72D65">
      <w:pPr>
        <w:pStyle w:val="TOC2"/>
        <w:tabs>
          <w:tab w:val="right" w:leader="dot" w:pos="9350"/>
        </w:tabs>
        <w:rPr>
          <w:rFonts w:eastAsiaTheme="minorEastAsia" w:cstheme="minorBidi"/>
          <w:smallCaps w:val="0"/>
          <w:noProof/>
          <w:color w:val="auto"/>
          <w:sz w:val="22"/>
          <w:szCs w:val="22"/>
        </w:rPr>
      </w:pPr>
      <w:hyperlink w:anchor="_Toc520366004" w:history="1">
        <w:r w:rsidR="00F5032D" w:rsidRPr="00592B52">
          <w:rPr>
            <w:rStyle w:val="Hyperlink"/>
            <w:noProof/>
          </w:rPr>
          <w:t>FDE Stage Fact Data</w:t>
        </w:r>
        <w:r w:rsidR="00F5032D">
          <w:rPr>
            <w:noProof/>
            <w:webHidden/>
          </w:rPr>
          <w:tab/>
        </w:r>
        <w:r w:rsidR="00F5032D">
          <w:rPr>
            <w:noProof/>
            <w:webHidden/>
          </w:rPr>
          <w:fldChar w:fldCharType="begin"/>
        </w:r>
        <w:r w:rsidR="00F5032D">
          <w:rPr>
            <w:noProof/>
            <w:webHidden/>
          </w:rPr>
          <w:instrText xml:space="preserve"> PAGEREF _Toc520366004 \h </w:instrText>
        </w:r>
        <w:r w:rsidR="00F5032D">
          <w:rPr>
            <w:noProof/>
            <w:webHidden/>
          </w:rPr>
        </w:r>
        <w:r w:rsidR="00F5032D">
          <w:rPr>
            <w:noProof/>
            <w:webHidden/>
          </w:rPr>
          <w:fldChar w:fldCharType="separate"/>
        </w:r>
        <w:r w:rsidR="00F5032D">
          <w:rPr>
            <w:noProof/>
            <w:webHidden/>
          </w:rPr>
          <w:t>38</w:t>
        </w:r>
        <w:r w:rsidR="00F5032D">
          <w:rPr>
            <w:noProof/>
            <w:webHidden/>
          </w:rPr>
          <w:fldChar w:fldCharType="end"/>
        </w:r>
      </w:hyperlink>
    </w:p>
    <w:p w14:paraId="27CC6422" w14:textId="55D71BB2" w:rsidR="00F5032D" w:rsidRDefault="00E72D65">
      <w:pPr>
        <w:pStyle w:val="TOC2"/>
        <w:tabs>
          <w:tab w:val="right" w:leader="dot" w:pos="9350"/>
        </w:tabs>
        <w:rPr>
          <w:rFonts w:eastAsiaTheme="minorEastAsia" w:cstheme="minorBidi"/>
          <w:smallCaps w:val="0"/>
          <w:noProof/>
          <w:color w:val="auto"/>
          <w:sz w:val="22"/>
          <w:szCs w:val="22"/>
        </w:rPr>
      </w:pPr>
      <w:hyperlink w:anchor="_Toc520366005" w:history="1">
        <w:r w:rsidR="00F5032D" w:rsidRPr="00592B52">
          <w:rPr>
            <w:rStyle w:val="Hyperlink"/>
            <w:noProof/>
          </w:rPr>
          <w:t>Foundation Actuals Data Update</w:t>
        </w:r>
        <w:r w:rsidR="00F5032D">
          <w:rPr>
            <w:noProof/>
            <w:webHidden/>
          </w:rPr>
          <w:tab/>
        </w:r>
        <w:r w:rsidR="00F5032D">
          <w:rPr>
            <w:noProof/>
            <w:webHidden/>
          </w:rPr>
          <w:fldChar w:fldCharType="begin"/>
        </w:r>
        <w:r w:rsidR="00F5032D">
          <w:rPr>
            <w:noProof/>
            <w:webHidden/>
          </w:rPr>
          <w:instrText xml:space="preserve"> PAGEREF _Toc520366005 \h </w:instrText>
        </w:r>
        <w:r w:rsidR="00F5032D">
          <w:rPr>
            <w:noProof/>
            <w:webHidden/>
          </w:rPr>
        </w:r>
        <w:r w:rsidR="00F5032D">
          <w:rPr>
            <w:noProof/>
            <w:webHidden/>
          </w:rPr>
          <w:fldChar w:fldCharType="separate"/>
        </w:r>
        <w:r w:rsidR="00F5032D">
          <w:rPr>
            <w:noProof/>
            <w:webHidden/>
          </w:rPr>
          <w:t>39</w:t>
        </w:r>
        <w:r w:rsidR="00F5032D">
          <w:rPr>
            <w:noProof/>
            <w:webHidden/>
          </w:rPr>
          <w:fldChar w:fldCharType="end"/>
        </w:r>
      </w:hyperlink>
    </w:p>
    <w:p w14:paraId="672A242C" w14:textId="2D8F13F9" w:rsidR="00F5032D" w:rsidRDefault="00E72D65">
      <w:pPr>
        <w:pStyle w:val="TOC2"/>
        <w:tabs>
          <w:tab w:val="right" w:leader="dot" w:pos="9350"/>
        </w:tabs>
        <w:rPr>
          <w:rFonts w:eastAsiaTheme="minorEastAsia" w:cstheme="minorBidi"/>
          <w:smallCaps w:val="0"/>
          <w:noProof/>
          <w:color w:val="auto"/>
          <w:sz w:val="22"/>
          <w:szCs w:val="22"/>
        </w:rPr>
      </w:pPr>
      <w:hyperlink w:anchor="_Toc520366006" w:history="1">
        <w:r w:rsidR="00F5032D" w:rsidRPr="00592B52">
          <w:rPr>
            <w:rStyle w:val="Hyperlink"/>
            <w:noProof/>
          </w:rPr>
          <w:t>Foundation Plan Data Update</w:t>
        </w:r>
        <w:r w:rsidR="00F5032D">
          <w:rPr>
            <w:noProof/>
            <w:webHidden/>
          </w:rPr>
          <w:tab/>
        </w:r>
        <w:r w:rsidR="00F5032D">
          <w:rPr>
            <w:noProof/>
            <w:webHidden/>
          </w:rPr>
          <w:fldChar w:fldCharType="begin"/>
        </w:r>
        <w:r w:rsidR="00F5032D">
          <w:rPr>
            <w:noProof/>
            <w:webHidden/>
          </w:rPr>
          <w:instrText xml:space="preserve"> PAGEREF _Toc520366006 \h </w:instrText>
        </w:r>
        <w:r w:rsidR="00F5032D">
          <w:rPr>
            <w:noProof/>
            <w:webHidden/>
          </w:rPr>
        </w:r>
        <w:r w:rsidR="00F5032D">
          <w:rPr>
            <w:noProof/>
            <w:webHidden/>
          </w:rPr>
          <w:fldChar w:fldCharType="separate"/>
        </w:r>
        <w:r w:rsidR="00F5032D">
          <w:rPr>
            <w:noProof/>
            <w:webHidden/>
          </w:rPr>
          <w:t>40</w:t>
        </w:r>
        <w:r w:rsidR="00F5032D">
          <w:rPr>
            <w:noProof/>
            <w:webHidden/>
          </w:rPr>
          <w:fldChar w:fldCharType="end"/>
        </w:r>
      </w:hyperlink>
    </w:p>
    <w:p w14:paraId="56BA922F" w14:textId="102CF889" w:rsidR="00F5032D" w:rsidRDefault="00E72D65">
      <w:pPr>
        <w:pStyle w:val="TOC2"/>
        <w:tabs>
          <w:tab w:val="right" w:leader="dot" w:pos="9350"/>
        </w:tabs>
        <w:rPr>
          <w:rFonts w:eastAsiaTheme="minorEastAsia" w:cstheme="minorBidi"/>
          <w:smallCaps w:val="0"/>
          <w:noProof/>
          <w:color w:val="auto"/>
          <w:sz w:val="22"/>
          <w:szCs w:val="22"/>
        </w:rPr>
      </w:pPr>
      <w:hyperlink w:anchor="_Toc520366007" w:history="1">
        <w:r w:rsidR="00F5032D" w:rsidRPr="00592B52">
          <w:rPr>
            <w:rStyle w:val="Hyperlink"/>
            <w:noProof/>
          </w:rPr>
          <w:t>Foundation Purge Aged Data</w:t>
        </w:r>
        <w:r w:rsidR="00F5032D">
          <w:rPr>
            <w:noProof/>
            <w:webHidden/>
          </w:rPr>
          <w:tab/>
        </w:r>
        <w:r w:rsidR="00F5032D">
          <w:rPr>
            <w:noProof/>
            <w:webHidden/>
          </w:rPr>
          <w:fldChar w:fldCharType="begin"/>
        </w:r>
        <w:r w:rsidR="00F5032D">
          <w:rPr>
            <w:noProof/>
            <w:webHidden/>
          </w:rPr>
          <w:instrText xml:space="preserve"> PAGEREF _Toc520366007 \h </w:instrText>
        </w:r>
        <w:r w:rsidR="00F5032D">
          <w:rPr>
            <w:noProof/>
            <w:webHidden/>
          </w:rPr>
        </w:r>
        <w:r w:rsidR="00F5032D">
          <w:rPr>
            <w:noProof/>
            <w:webHidden/>
          </w:rPr>
          <w:fldChar w:fldCharType="separate"/>
        </w:r>
        <w:r w:rsidR="00F5032D">
          <w:rPr>
            <w:noProof/>
            <w:webHidden/>
          </w:rPr>
          <w:t>41</w:t>
        </w:r>
        <w:r w:rsidR="00F5032D">
          <w:rPr>
            <w:noProof/>
            <w:webHidden/>
          </w:rPr>
          <w:fldChar w:fldCharType="end"/>
        </w:r>
      </w:hyperlink>
    </w:p>
    <w:p w14:paraId="4E870BFC" w14:textId="2EE1A719" w:rsidR="00F5032D" w:rsidRDefault="00E72D65">
      <w:pPr>
        <w:pStyle w:val="TOC2"/>
        <w:tabs>
          <w:tab w:val="right" w:leader="dot" w:pos="9350"/>
        </w:tabs>
        <w:rPr>
          <w:rFonts w:eastAsiaTheme="minorEastAsia" w:cstheme="minorBidi"/>
          <w:smallCaps w:val="0"/>
          <w:noProof/>
          <w:color w:val="auto"/>
          <w:sz w:val="22"/>
          <w:szCs w:val="22"/>
        </w:rPr>
      </w:pPr>
      <w:hyperlink w:anchor="_Toc520366008" w:history="1">
        <w:r w:rsidR="00F5032D" w:rsidRPr="00592B52">
          <w:rPr>
            <w:rStyle w:val="Hyperlink"/>
            <w:noProof/>
          </w:rPr>
          <w:t>Foundation Set Time</w:t>
        </w:r>
        <w:r w:rsidR="00F5032D">
          <w:rPr>
            <w:noProof/>
            <w:webHidden/>
          </w:rPr>
          <w:tab/>
        </w:r>
        <w:r w:rsidR="00F5032D">
          <w:rPr>
            <w:noProof/>
            <w:webHidden/>
          </w:rPr>
          <w:fldChar w:fldCharType="begin"/>
        </w:r>
        <w:r w:rsidR="00F5032D">
          <w:rPr>
            <w:noProof/>
            <w:webHidden/>
          </w:rPr>
          <w:instrText xml:space="preserve"> PAGEREF _Toc520366008 \h </w:instrText>
        </w:r>
        <w:r w:rsidR="00F5032D">
          <w:rPr>
            <w:noProof/>
            <w:webHidden/>
          </w:rPr>
        </w:r>
        <w:r w:rsidR="00F5032D">
          <w:rPr>
            <w:noProof/>
            <w:webHidden/>
          </w:rPr>
          <w:fldChar w:fldCharType="separate"/>
        </w:r>
        <w:r w:rsidR="00F5032D">
          <w:rPr>
            <w:noProof/>
            <w:webHidden/>
          </w:rPr>
          <w:t>42</w:t>
        </w:r>
        <w:r w:rsidR="00F5032D">
          <w:rPr>
            <w:noProof/>
            <w:webHidden/>
          </w:rPr>
          <w:fldChar w:fldCharType="end"/>
        </w:r>
      </w:hyperlink>
    </w:p>
    <w:p w14:paraId="2DE3A681" w14:textId="3611502D" w:rsidR="00F5032D" w:rsidRDefault="00E72D65">
      <w:pPr>
        <w:pStyle w:val="TOC2"/>
        <w:tabs>
          <w:tab w:val="right" w:leader="dot" w:pos="9350"/>
        </w:tabs>
        <w:rPr>
          <w:rFonts w:eastAsiaTheme="minorEastAsia" w:cstheme="minorBidi"/>
          <w:smallCaps w:val="0"/>
          <w:noProof/>
          <w:color w:val="auto"/>
          <w:sz w:val="22"/>
          <w:szCs w:val="22"/>
        </w:rPr>
      </w:pPr>
      <w:hyperlink w:anchor="_Toc520366009" w:history="1">
        <w:r w:rsidR="00F5032D" w:rsidRPr="00592B52">
          <w:rPr>
            <w:rStyle w:val="Hyperlink"/>
            <w:noProof/>
          </w:rPr>
          <w:t>Foundation Structure Update</w:t>
        </w:r>
        <w:r w:rsidR="00F5032D">
          <w:rPr>
            <w:noProof/>
            <w:webHidden/>
          </w:rPr>
          <w:tab/>
        </w:r>
        <w:r w:rsidR="00F5032D">
          <w:rPr>
            <w:noProof/>
            <w:webHidden/>
          </w:rPr>
          <w:fldChar w:fldCharType="begin"/>
        </w:r>
        <w:r w:rsidR="00F5032D">
          <w:rPr>
            <w:noProof/>
            <w:webHidden/>
          </w:rPr>
          <w:instrText xml:space="preserve"> PAGEREF _Toc520366009 \h </w:instrText>
        </w:r>
        <w:r w:rsidR="00F5032D">
          <w:rPr>
            <w:noProof/>
            <w:webHidden/>
          </w:rPr>
        </w:r>
        <w:r w:rsidR="00F5032D">
          <w:rPr>
            <w:noProof/>
            <w:webHidden/>
          </w:rPr>
          <w:fldChar w:fldCharType="separate"/>
        </w:r>
        <w:r w:rsidR="00F5032D">
          <w:rPr>
            <w:noProof/>
            <w:webHidden/>
          </w:rPr>
          <w:t>43</w:t>
        </w:r>
        <w:r w:rsidR="00F5032D">
          <w:rPr>
            <w:noProof/>
            <w:webHidden/>
          </w:rPr>
          <w:fldChar w:fldCharType="end"/>
        </w:r>
      </w:hyperlink>
    </w:p>
    <w:p w14:paraId="1177622E" w14:textId="6D26D138" w:rsidR="00F5032D" w:rsidRDefault="00E72D65">
      <w:pPr>
        <w:pStyle w:val="TOC2"/>
        <w:tabs>
          <w:tab w:val="right" w:leader="dot" w:pos="9350"/>
        </w:tabs>
        <w:rPr>
          <w:rFonts w:eastAsiaTheme="minorEastAsia" w:cstheme="minorBidi"/>
          <w:smallCaps w:val="0"/>
          <w:noProof/>
          <w:color w:val="auto"/>
          <w:sz w:val="22"/>
          <w:szCs w:val="22"/>
        </w:rPr>
      </w:pPr>
      <w:hyperlink w:anchor="_Toc520366010" w:history="1">
        <w:r w:rsidR="00F5032D" w:rsidRPr="00592B52">
          <w:rPr>
            <w:rStyle w:val="Hyperlink"/>
            <w:noProof/>
          </w:rPr>
          <w:t>Global Variables</w:t>
        </w:r>
        <w:r w:rsidR="00F5032D">
          <w:rPr>
            <w:noProof/>
            <w:webHidden/>
          </w:rPr>
          <w:tab/>
        </w:r>
        <w:r w:rsidR="00F5032D">
          <w:rPr>
            <w:noProof/>
            <w:webHidden/>
          </w:rPr>
          <w:fldChar w:fldCharType="begin"/>
        </w:r>
        <w:r w:rsidR="00F5032D">
          <w:rPr>
            <w:noProof/>
            <w:webHidden/>
          </w:rPr>
          <w:instrText xml:space="preserve"> PAGEREF _Toc520366010 \h </w:instrText>
        </w:r>
        <w:r w:rsidR="00F5032D">
          <w:rPr>
            <w:noProof/>
            <w:webHidden/>
          </w:rPr>
        </w:r>
        <w:r w:rsidR="00F5032D">
          <w:rPr>
            <w:noProof/>
            <w:webHidden/>
          </w:rPr>
          <w:fldChar w:fldCharType="separate"/>
        </w:r>
        <w:r w:rsidR="00F5032D">
          <w:rPr>
            <w:noProof/>
            <w:webHidden/>
          </w:rPr>
          <w:t>44</w:t>
        </w:r>
        <w:r w:rsidR="00F5032D">
          <w:rPr>
            <w:noProof/>
            <w:webHidden/>
          </w:rPr>
          <w:fldChar w:fldCharType="end"/>
        </w:r>
      </w:hyperlink>
    </w:p>
    <w:p w14:paraId="2BFE44D8" w14:textId="31A9D9E6" w:rsidR="00F5032D" w:rsidRDefault="00E72D65">
      <w:pPr>
        <w:pStyle w:val="TOC2"/>
        <w:tabs>
          <w:tab w:val="right" w:leader="dot" w:pos="9350"/>
        </w:tabs>
        <w:rPr>
          <w:rFonts w:eastAsiaTheme="minorEastAsia" w:cstheme="minorBidi"/>
          <w:smallCaps w:val="0"/>
          <w:noProof/>
          <w:color w:val="auto"/>
          <w:sz w:val="22"/>
          <w:szCs w:val="22"/>
        </w:rPr>
      </w:pPr>
      <w:hyperlink w:anchor="_Toc520366011" w:history="1">
        <w:r w:rsidR="00F5032D" w:rsidRPr="00592B52">
          <w:rPr>
            <w:rStyle w:val="Hyperlink"/>
            <w:noProof/>
          </w:rPr>
          <w:t>Initialize SFTP</w:t>
        </w:r>
        <w:r w:rsidR="00F5032D">
          <w:rPr>
            <w:noProof/>
            <w:webHidden/>
          </w:rPr>
          <w:tab/>
        </w:r>
        <w:r w:rsidR="00F5032D">
          <w:rPr>
            <w:noProof/>
            <w:webHidden/>
          </w:rPr>
          <w:fldChar w:fldCharType="begin"/>
        </w:r>
        <w:r w:rsidR="00F5032D">
          <w:rPr>
            <w:noProof/>
            <w:webHidden/>
          </w:rPr>
          <w:instrText xml:space="preserve"> PAGEREF _Toc520366011 \h </w:instrText>
        </w:r>
        <w:r w:rsidR="00F5032D">
          <w:rPr>
            <w:noProof/>
            <w:webHidden/>
          </w:rPr>
        </w:r>
        <w:r w:rsidR="00F5032D">
          <w:rPr>
            <w:noProof/>
            <w:webHidden/>
          </w:rPr>
          <w:fldChar w:fldCharType="separate"/>
        </w:r>
        <w:r w:rsidR="00F5032D">
          <w:rPr>
            <w:noProof/>
            <w:webHidden/>
          </w:rPr>
          <w:t>45</w:t>
        </w:r>
        <w:r w:rsidR="00F5032D">
          <w:rPr>
            <w:noProof/>
            <w:webHidden/>
          </w:rPr>
          <w:fldChar w:fldCharType="end"/>
        </w:r>
      </w:hyperlink>
    </w:p>
    <w:p w14:paraId="54A3ECE8" w14:textId="18D140B3" w:rsidR="00F5032D" w:rsidRDefault="00E72D65">
      <w:pPr>
        <w:pStyle w:val="TOC2"/>
        <w:tabs>
          <w:tab w:val="right" w:leader="dot" w:pos="9350"/>
        </w:tabs>
        <w:rPr>
          <w:rFonts w:eastAsiaTheme="minorEastAsia" w:cstheme="minorBidi"/>
          <w:smallCaps w:val="0"/>
          <w:noProof/>
          <w:color w:val="auto"/>
          <w:sz w:val="22"/>
          <w:szCs w:val="22"/>
        </w:rPr>
      </w:pPr>
      <w:hyperlink w:anchor="_Toc520366012" w:history="1">
        <w:r w:rsidR="00F5032D" w:rsidRPr="00592B52">
          <w:rPr>
            <w:rStyle w:val="Hyperlink"/>
            <w:noProof/>
          </w:rPr>
          <w:t>JI Member Data Load</w:t>
        </w:r>
        <w:r w:rsidR="00F5032D">
          <w:rPr>
            <w:noProof/>
            <w:webHidden/>
          </w:rPr>
          <w:tab/>
        </w:r>
        <w:r w:rsidR="00F5032D">
          <w:rPr>
            <w:noProof/>
            <w:webHidden/>
          </w:rPr>
          <w:fldChar w:fldCharType="begin"/>
        </w:r>
        <w:r w:rsidR="00F5032D">
          <w:rPr>
            <w:noProof/>
            <w:webHidden/>
          </w:rPr>
          <w:instrText xml:space="preserve"> PAGEREF _Toc520366012 \h </w:instrText>
        </w:r>
        <w:r w:rsidR="00F5032D">
          <w:rPr>
            <w:noProof/>
            <w:webHidden/>
          </w:rPr>
        </w:r>
        <w:r w:rsidR="00F5032D">
          <w:rPr>
            <w:noProof/>
            <w:webHidden/>
          </w:rPr>
          <w:fldChar w:fldCharType="separate"/>
        </w:r>
        <w:r w:rsidR="00F5032D">
          <w:rPr>
            <w:noProof/>
            <w:webHidden/>
          </w:rPr>
          <w:t>46</w:t>
        </w:r>
        <w:r w:rsidR="00F5032D">
          <w:rPr>
            <w:noProof/>
            <w:webHidden/>
          </w:rPr>
          <w:fldChar w:fldCharType="end"/>
        </w:r>
      </w:hyperlink>
    </w:p>
    <w:p w14:paraId="2FC46356" w14:textId="645D7A5A" w:rsidR="00F5032D" w:rsidRDefault="00E72D65">
      <w:pPr>
        <w:pStyle w:val="TOC2"/>
        <w:tabs>
          <w:tab w:val="right" w:leader="dot" w:pos="9350"/>
        </w:tabs>
        <w:rPr>
          <w:rFonts w:eastAsiaTheme="minorEastAsia" w:cstheme="minorBidi"/>
          <w:smallCaps w:val="0"/>
          <w:noProof/>
          <w:color w:val="auto"/>
          <w:sz w:val="22"/>
          <w:szCs w:val="22"/>
        </w:rPr>
      </w:pPr>
      <w:hyperlink w:anchor="_Toc520366013" w:history="1">
        <w:r w:rsidR="00F5032D" w:rsidRPr="00592B52">
          <w:rPr>
            <w:rStyle w:val="Hyperlink"/>
            <w:noProof/>
          </w:rPr>
          <w:t>JI Meta Data Load</w:t>
        </w:r>
        <w:r w:rsidR="00F5032D">
          <w:rPr>
            <w:noProof/>
            <w:webHidden/>
          </w:rPr>
          <w:tab/>
        </w:r>
        <w:r w:rsidR="00F5032D">
          <w:rPr>
            <w:noProof/>
            <w:webHidden/>
          </w:rPr>
          <w:fldChar w:fldCharType="begin"/>
        </w:r>
        <w:r w:rsidR="00F5032D">
          <w:rPr>
            <w:noProof/>
            <w:webHidden/>
          </w:rPr>
          <w:instrText xml:space="preserve"> PAGEREF _Toc520366013 \h </w:instrText>
        </w:r>
        <w:r w:rsidR="00F5032D">
          <w:rPr>
            <w:noProof/>
            <w:webHidden/>
          </w:rPr>
        </w:r>
        <w:r w:rsidR="00F5032D">
          <w:rPr>
            <w:noProof/>
            <w:webHidden/>
          </w:rPr>
          <w:fldChar w:fldCharType="separate"/>
        </w:r>
        <w:r w:rsidR="00F5032D">
          <w:rPr>
            <w:noProof/>
            <w:webHidden/>
          </w:rPr>
          <w:t>47</w:t>
        </w:r>
        <w:r w:rsidR="00F5032D">
          <w:rPr>
            <w:noProof/>
            <w:webHidden/>
          </w:rPr>
          <w:fldChar w:fldCharType="end"/>
        </w:r>
      </w:hyperlink>
    </w:p>
    <w:p w14:paraId="1C23B907" w14:textId="709F7BF1" w:rsidR="00F5032D" w:rsidRDefault="00E72D65">
      <w:pPr>
        <w:pStyle w:val="TOC2"/>
        <w:tabs>
          <w:tab w:val="right" w:leader="dot" w:pos="9350"/>
        </w:tabs>
        <w:rPr>
          <w:rFonts w:eastAsiaTheme="minorEastAsia" w:cstheme="minorBidi"/>
          <w:smallCaps w:val="0"/>
          <w:noProof/>
          <w:color w:val="auto"/>
          <w:sz w:val="22"/>
          <w:szCs w:val="22"/>
        </w:rPr>
      </w:pPr>
      <w:hyperlink w:anchor="_Toc520366014" w:history="1">
        <w:r w:rsidR="00F5032D" w:rsidRPr="00592B52">
          <w:rPr>
            <w:rStyle w:val="Hyperlink"/>
            <w:noProof/>
          </w:rPr>
          <w:t>Plan Cube Sync</w:t>
        </w:r>
        <w:r w:rsidR="00F5032D">
          <w:rPr>
            <w:noProof/>
            <w:webHidden/>
          </w:rPr>
          <w:tab/>
        </w:r>
        <w:r w:rsidR="00F5032D">
          <w:rPr>
            <w:noProof/>
            <w:webHidden/>
          </w:rPr>
          <w:fldChar w:fldCharType="begin"/>
        </w:r>
        <w:r w:rsidR="00F5032D">
          <w:rPr>
            <w:noProof/>
            <w:webHidden/>
          </w:rPr>
          <w:instrText xml:space="preserve"> PAGEREF _Toc520366014 \h </w:instrText>
        </w:r>
        <w:r w:rsidR="00F5032D">
          <w:rPr>
            <w:noProof/>
            <w:webHidden/>
          </w:rPr>
        </w:r>
        <w:r w:rsidR="00F5032D">
          <w:rPr>
            <w:noProof/>
            <w:webHidden/>
          </w:rPr>
          <w:fldChar w:fldCharType="separate"/>
        </w:r>
        <w:r w:rsidR="00F5032D">
          <w:rPr>
            <w:noProof/>
            <w:webHidden/>
          </w:rPr>
          <w:t>48</w:t>
        </w:r>
        <w:r w:rsidR="00F5032D">
          <w:rPr>
            <w:noProof/>
            <w:webHidden/>
          </w:rPr>
          <w:fldChar w:fldCharType="end"/>
        </w:r>
      </w:hyperlink>
    </w:p>
    <w:p w14:paraId="217E12C4" w14:textId="5C3DF990" w:rsidR="00F5032D" w:rsidRDefault="00E72D65">
      <w:pPr>
        <w:pStyle w:val="TOC2"/>
        <w:tabs>
          <w:tab w:val="right" w:leader="dot" w:pos="9350"/>
        </w:tabs>
        <w:rPr>
          <w:rFonts w:eastAsiaTheme="minorEastAsia" w:cstheme="minorBidi"/>
          <w:smallCaps w:val="0"/>
          <w:noProof/>
          <w:color w:val="auto"/>
          <w:sz w:val="22"/>
          <w:szCs w:val="22"/>
        </w:rPr>
      </w:pPr>
      <w:hyperlink w:anchor="_Toc520366015" w:history="1">
        <w:r w:rsidR="00F5032D" w:rsidRPr="00592B52">
          <w:rPr>
            <w:rStyle w:val="Hyperlink"/>
            <w:noProof/>
          </w:rPr>
          <w:t>Plan Data Update</w:t>
        </w:r>
        <w:r w:rsidR="00F5032D">
          <w:rPr>
            <w:noProof/>
            <w:webHidden/>
          </w:rPr>
          <w:tab/>
        </w:r>
        <w:r w:rsidR="00F5032D">
          <w:rPr>
            <w:noProof/>
            <w:webHidden/>
          </w:rPr>
          <w:fldChar w:fldCharType="begin"/>
        </w:r>
        <w:r w:rsidR="00F5032D">
          <w:rPr>
            <w:noProof/>
            <w:webHidden/>
          </w:rPr>
          <w:instrText xml:space="preserve"> PAGEREF _Toc520366015 \h </w:instrText>
        </w:r>
        <w:r w:rsidR="00F5032D">
          <w:rPr>
            <w:noProof/>
            <w:webHidden/>
          </w:rPr>
        </w:r>
        <w:r w:rsidR="00F5032D">
          <w:rPr>
            <w:noProof/>
            <w:webHidden/>
          </w:rPr>
          <w:fldChar w:fldCharType="separate"/>
        </w:r>
        <w:r w:rsidR="00F5032D">
          <w:rPr>
            <w:noProof/>
            <w:webHidden/>
          </w:rPr>
          <w:t>49</w:t>
        </w:r>
        <w:r w:rsidR="00F5032D">
          <w:rPr>
            <w:noProof/>
            <w:webHidden/>
          </w:rPr>
          <w:fldChar w:fldCharType="end"/>
        </w:r>
      </w:hyperlink>
    </w:p>
    <w:p w14:paraId="7CA2BF24" w14:textId="259A051B" w:rsidR="00F5032D" w:rsidRDefault="00E72D65">
      <w:pPr>
        <w:pStyle w:val="TOC2"/>
        <w:tabs>
          <w:tab w:val="right" w:leader="dot" w:pos="9350"/>
        </w:tabs>
        <w:rPr>
          <w:rFonts w:eastAsiaTheme="minorEastAsia" w:cstheme="minorBidi"/>
          <w:smallCaps w:val="0"/>
          <w:noProof/>
          <w:color w:val="auto"/>
          <w:sz w:val="22"/>
          <w:szCs w:val="22"/>
        </w:rPr>
      </w:pPr>
      <w:hyperlink w:anchor="_Toc520366016" w:history="1">
        <w:r w:rsidR="00F5032D" w:rsidRPr="00592B52">
          <w:rPr>
            <w:rStyle w:val="Hyperlink"/>
            <w:noProof/>
          </w:rPr>
          <w:t>Quartz Cube Sync</w:t>
        </w:r>
        <w:r w:rsidR="00F5032D">
          <w:rPr>
            <w:noProof/>
            <w:webHidden/>
          </w:rPr>
          <w:tab/>
        </w:r>
        <w:r w:rsidR="00F5032D">
          <w:rPr>
            <w:noProof/>
            <w:webHidden/>
          </w:rPr>
          <w:fldChar w:fldCharType="begin"/>
        </w:r>
        <w:r w:rsidR="00F5032D">
          <w:rPr>
            <w:noProof/>
            <w:webHidden/>
          </w:rPr>
          <w:instrText xml:space="preserve"> PAGEREF _Toc520366016 \h </w:instrText>
        </w:r>
        <w:r w:rsidR="00F5032D">
          <w:rPr>
            <w:noProof/>
            <w:webHidden/>
          </w:rPr>
        </w:r>
        <w:r w:rsidR="00F5032D">
          <w:rPr>
            <w:noProof/>
            <w:webHidden/>
          </w:rPr>
          <w:fldChar w:fldCharType="separate"/>
        </w:r>
        <w:r w:rsidR="00F5032D">
          <w:rPr>
            <w:noProof/>
            <w:webHidden/>
          </w:rPr>
          <w:t>51</w:t>
        </w:r>
        <w:r w:rsidR="00F5032D">
          <w:rPr>
            <w:noProof/>
            <w:webHidden/>
          </w:rPr>
          <w:fldChar w:fldCharType="end"/>
        </w:r>
      </w:hyperlink>
    </w:p>
    <w:p w14:paraId="0A8BD565" w14:textId="7DD9E8F2" w:rsidR="00F5032D" w:rsidRDefault="00E72D65">
      <w:pPr>
        <w:pStyle w:val="TOC2"/>
        <w:tabs>
          <w:tab w:val="right" w:leader="dot" w:pos="9350"/>
        </w:tabs>
        <w:rPr>
          <w:rFonts w:eastAsiaTheme="minorEastAsia" w:cstheme="minorBidi"/>
          <w:smallCaps w:val="0"/>
          <w:noProof/>
          <w:color w:val="auto"/>
          <w:sz w:val="22"/>
          <w:szCs w:val="22"/>
        </w:rPr>
      </w:pPr>
      <w:hyperlink w:anchor="_Toc520366017" w:history="1">
        <w:r w:rsidR="00F5032D" w:rsidRPr="00592B52">
          <w:rPr>
            <w:rStyle w:val="Hyperlink"/>
            <w:noProof/>
          </w:rPr>
          <w:t>Quartz Purge Aged Data</w:t>
        </w:r>
        <w:r w:rsidR="00F5032D">
          <w:rPr>
            <w:noProof/>
            <w:webHidden/>
          </w:rPr>
          <w:tab/>
        </w:r>
        <w:r w:rsidR="00F5032D">
          <w:rPr>
            <w:noProof/>
            <w:webHidden/>
          </w:rPr>
          <w:fldChar w:fldCharType="begin"/>
        </w:r>
        <w:r w:rsidR="00F5032D">
          <w:rPr>
            <w:noProof/>
            <w:webHidden/>
          </w:rPr>
          <w:instrText xml:space="preserve"> PAGEREF _Toc520366017 \h </w:instrText>
        </w:r>
        <w:r w:rsidR="00F5032D">
          <w:rPr>
            <w:noProof/>
            <w:webHidden/>
          </w:rPr>
        </w:r>
        <w:r w:rsidR="00F5032D">
          <w:rPr>
            <w:noProof/>
            <w:webHidden/>
          </w:rPr>
          <w:fldChar w:fldCharType="separate"/>
        </w:r>
        <w:r w:rsidR="00F5032D">
          <w:rPr>
            <w:noProof/>
            <w:webHidden/>
          </w:rPr>
          <w:t>52</w:t>
        </w:r>
        <w:r w:rsidR="00F5032D">
          <w:rPr>
            <w:noProof/>
            <w:webHidden/>
          </w:rPr>
          <w:fldChar w:fldCharType="end"/>
        </w:r>
      </w:hyperlink>
    </w:p>
    <w:p w14:paraId="31864D59" w14:textId="72111B17" w:rsidR="00F5032D" w:rsidRDefault="00E72D65">
      <w:pPr>
        <w:pStyle w:val="TOC2"/>
        <w:tabs>
          <w:tab w:val="right" w:leader="dot" w:pos="9350"/>
        </w:tabs>
        <w:rPr>
          <w:rFonts w:eastAsiaTheme="minorEastAsia" w:cstheme="minorBidi"/>
          <w:smallCaps w:val="0"/>
          <w:noProof/>
          <w:color w:val="auto"/>
          <w:sz w:val="22"/>
          <w:szCs w:val="22"/>
        </w:rPr>
      </w:pPr>
      <w:hyperlink w:anchor="_Toc520366018" w:history="1">
        <w:r w:rsidR="00F5032D" w:rsidRPr="00592B52">
          <w:rPr>
            <w:rStyle w:val="Hyperlink"/>
            <w:noProof/>
          </w:rPr>
          <w:t>Rebuild Contexts</w:t>
        </w:r>
        <w:r w:rsidR="00F5032D">
          <w:rPr>
            <w:noProof/>
            <w:webHidden/>
          </w:rPr>
          <w:tab/>
        </w:r>
        <w:r w:rsidR="00F5032D">
          <w:rPr>
            <w:noProof/>
            <w:webHidden/>
          </w:rPr>
          <w:fldChar w:fldCharType="begin"/>
        </w:r>
        <w:r w:rsidR="00F5032D">
          <w:rPr>
            <w:noProof/>
            <w:webHidden/>
          </w:rPr>
          <w:instrText xml:space="preserve"> PAGEREF _Toc520366018 \h </w:instrText>
        </w:r>
        <w:r w:rsidR="00F5032D">
          <w:rPr>
            <w:noProof/>
            <w:webHidden/>
          </w:rPr>
        </w:r>
        <w:r w:rsidR="00F5032D">
          <w:rPr>
            <w:noProof/>
            <w:webHidden/>
          </w:rPr>
          <w:fldChar w:fldCharType="separate"/>
        </w:r>
        <w:r w:rsidR="00F5032D">
          <w:rPr>
            <w:noProof/>
            <w:webHidden/>
          </w:rPr>
          <w:t>53</w:t>
        </w:r>
        <w:r w:rsidR="00F5032D">
          <w:rPr>
            <w:noProof/>
            <w:webHidden/>
          </w:rPr>
          <w:fldChar w:fldCharType="end"/>
        </w:r>
      </w:hyperlink>
    </w:p>
    <w:p w14:paraId="08521804" w14:textId="7DD31319" w:rsidR="00F5032D" w:rsidRDefault="00E72D65">
      <w:pPr>
        <w:pStyle w:val="TOC2"/>
        <w:tabs>
          <w:tab w:val="right" w:leader="dot" w:pos="9350"/>
        </w:tabs>
        <w:rPr>
          <w:rFonts w:eastAsiaTheme="minorEastAsia" w:cstheme="minorBidi"/>
          <w:smallCaps w:val="0"/>
          <w:noProof/>
          <w:color w:val="auto"/>
          <w:sz w:val="22"/>
          <w:szCs w:val="22"/>
        </w:rPr>
      </w:pPr>
      <w:hyperlink w:anchor="_Toc520366019" w:history="1">
        <w:r w:rsidR="00F5032D" w:rsidRPr="00592B52">
          <w:rPr>
            <w:rStyle w:val="Hyperlink"/>
            <w:noProof/>
          </w:rPr>
          <w:t>Start EP Services</w:t>
        </w:r>
        <w:r w:rsidR="00F5032D">
          <w:rPr>
            <w:noProof/>
            <w:webHidden/>
          </w:rPr>
          <w:tab/>
        </w:r>
        <w:r w:rsidR="00F5032D">
          <w:rPr>
            <w:noProof/>
            <w:webHidden/>
          </w:rPr>
          <w:fldChar w:fldCharType="begin"/>
        </w:r>
        <w:r w:rsidR="00F5032D">
          <w:rPr>
            <w:noProof/>
            <w:webHidden/>
          </w:rPr>
          <w:instrText xml:space="preserve"> PAGEREF _Toc520366019 \h </w:instrText>
        </w:r>
        <w:r w:rsidR="00F5032D">
          <w:rPr>
            <w:noProof/>
            <w:webHidden/>
          </w:rPr>
        </w:r>
        <w:r w:rsidR="00F5032D">
          <w:rPr>
            <w:noProof/>
            <w:webHidden/>
          </w:rPr>
          <w:fldChar w:fldCharType="separate"/>
        </w:r>
        <w:r w:rsidR="00F5032D">
          <w:rPr>
            <w:noProof/>
            <w:webHidden/>
          </w:rPr>
          <w:t>54</w:t>
        </w:r>
        <w:r w:rsidR="00F5032D">
          <w:rPr>
            <w:noProof/>
            <w:webHidden/>
          </w:rPr>
          <w:fldChar w:fldCharType="end"/>
        </w:r>
      </w:hyperlink>
    </w:p>
    <w:p w14:paraId="50700C45" w14:textId="3DAD4D56" w:rsidR="00F5032D" w:rsidRDefault="00E72D65">
      <w:pPr>
        <w:pStyle w:val="TOC2"/>
        <w:tabs>
          <w:tab w:val="right" w:leader="dot" w:pos="9350"/>
        </w:tabs>
        <w:rPr>
          <w:rFonts w:eastAsiaTheme="minorEastAsia" w:cstheme="minorBidi"/>
          <w:smallCaps w:val="0"/>
          <w:noProof/>
          <w:color w:val="auto"/>
          <w:sz w:val="22"/>
          <w:szCs w:val="22"/>
        </w:rPr>
      </w:pPr>
      <w:hyperlink w:anchor="_Toc520366020" w:history="1">
        <w:r w:rsidR="00F5032D" w:rsidRPr="00592B52">
          <w:rPr>
            <w:rStyle w:val="Hyperlink"/>
            <w:noProof/>
          </w:rPr>
          <w:t>Stop EP Services</w:t>
        </w:r>
        <w:r w:rsidR="00F5032D">
          <w:rPr>
            <w:noProof/>
            <w:webHidden/>
          </w:rPr>
          <w:tab/>
        </w:r>
        <w:r w:rsidR="00F5032D">
          <w:rPr>
            <w:noProof/>
            <w:webHidden/>
          </w:rPr>
          <w:fldChar w:fldCharType="begin"/>
        </w:r>
        <w:r w:rsidR="00F5032D">
          <w:rPr>
            <w:noProof/>
            <w:webHidden/>
          </w:rPr>
          <w:instrText xml:space="preserve"> PAGEREF _Toc520366020 \h </w:instrText>
        </w:r>
        <w:r w:rsidR="00F5032D">
          <w:rPr>
            <w:noProof/>
            <w:webHidden/>
          </w:rPr>
        </w:r>
        <w:r w:rsidR="00F5032D">
          <w:rPr>
            <w:noProof/>
            <w:webHidden/>
          </w:rPr>
          <w:fldChar w:fldCharType="separate"/>
        </w:r>
        <w:r w:rsidR="00F5032D">
          <w:rPr>
            <w:noProof/>
            <w:webHidden/>
          </w:rPr>
          <w:t>55</w:t>
        </w:r>
        <w:r w:rsidR="00F5032D">
          <w:rPr>
            <w:noProof/>
            <w:webHidden/>
          </w:rPr>
          <w:fldChar w:fldCharType="end"/>
        </w:r>
      </w:hyperlink>
    </w:p>
    <w:p w14:paraId="7593A375" w14:textId="63967D87" w:rsidR="00F5032D" w:rsidRDefault="00E72D65">
      <w:pPr>
        <w:pStyle w:val="TOC1"/>
        <w:tabs>
          <w:tab w:val="left" w:pos="1758"/>
          <w:tab w:val="right" w:leader="dot" w:pos="9350"/>
        </w:tabs>
        <w:rPr>
          <w:rFonts w:eastAsiaTheme="minorEastAsia" w:cstheme="minorBidi"/>
          <w:b w:val="0"/>
          <w:bCs w:val="0"/>
          <w:caps w:val="0"/>
          <w:noProof/>
          <w:color w:val="auto"/>
          <w:sz w:val="22"/>
          <w:szCs w:val="22"/>
        </w:rPr>
      </w:pPr>
      <w:hyperlink w:anchor="_Toc520366021" w:history="1">
        <w:r w:rsidR="00F5032D" w:rsidRPr="00592B52">
          <w:rPr>
            <w:rStyle w:val="Hyperlink"/>
            <w:noProof/>
          </w:rPr>
          <w:t>EP Batch Service</w:t>
        </w:r>
        <w:r w:rsidR="00F5032D">
          <w:rPr>
            <w:rFonts w:eastAsiaTheme="minorEastAsia" w:cstheme="minorBidi"/>
            <w:b w:val="0"/>
            <w:bCs w:val="0"/>
            <w:caps w:val="0"/>
            <w:noProof/>
            <w:color w:val="auto"/>
            <w:sz w:val="22"/>
            <w:szCs w:val="22"/>
          </w:rPr>
          <w:tab/>
        </w:r>
        <w:r w:rsidR="00F5032D" w:rsidRPr="00592B52">
          <w:rPr>
            <w:rStyle w:val="Hyperlink"/>
            <w:noProof/>
          </w:rPr>
          <w:t>Section 6</w:t>
        </w:r>
        <w:r w:rsidR="00F5032D">
          <w:rPr>
            <w:noProof/>
            <w:webHidden/>
          </w:rPr>
          <w:tab/>
        </w:r>
        <w:r w:rsidR="00F5032D">
          <w:rPr>
            <w:noProof/>
            <w:webHidden/>
          </w:rPr>
          <w:fldChar w:fldCharType="begin"/>
        </w:r>
        <w:r w:rsidR="00F5032D">
          <w:rPr>
            <w:noProof/>
            <w:webHidden/>
          </w:rPr>
          <w:instrText xml:space="preserve"> PAGEREF _Toc520366021 \h </w:instrText>
        </w:r>
        <w:r w:rsidR="00F5032D">
          <w:rPr>
            <w:noProof/>
            <w:webHidden/>
          </w:rPr>
        </w:r>
        <w:r w:rsidR="00F5032D">
          <w:rPr>
            <w:noProof/>
            <w:webHidden/>
          </w:rPr>
          <w:fldChar w:fldCharType="separate"/>
        </w:r>
        <w:r w:rsidR="00F5032D">
          <w:rPr>
            <w:noProof/>
            <w:webHidden/>
          </w:rPr>
          <w:t>56</w:t>
        </w:r>
        <w:r w:rsidR="00F5032D">
          <w:rPr>
            <w:noProof/>
            <w:webHidden/>
          </w:rPr>
          <w:fldChar w:fldCharType="end"/>
        </w:r>
      </w:hyperlink>
    </w:p>
    <w:p w14:paraId="3BF2AB07" w14:textId="7D81895B" w:rsidR="00F5032D" w:rsidRDefault="00E72D65">
      <w:pPr>
        <w:pStyle w:val="TOC2"/>
        <w:tabs>
          <w:tab w:val="right" w:leader="dot" w:pos="9350"/>
        </w:tabs>
        <w:rPr>
          <w:rFonts w:eastAsiaTheme="minorEastAsia" w:cstheme="minorBidi"/>
          <w:smallCaps w:val="0"/>
          <w:noProof/>
          <w:color w:val="auto"/>
          <w:sz w:val="22"/>
          <w:szCs w:val="22"/>
        </w:rPr>
      </w:pPr>
      <w:hyperlink w:anchor="_Toc520366022" w:history="1">
        <w:r w:rsidR="00F5032D" w:rsidRPr="00592B52">
          <w:rPr>
            <w:rStyle w:val="Hyperlink"/>
            <w:noProof/>
          </w:rPr>
          <w:t>EP Batch Client/Server Workflow</w:t>
        </w:r>
        <w:r w:rsidR="00F5032D">
          <w:rPr>
            <w:noProof/>
            <w:webHidden/>
          </w:rPr>
          <w:tab/>
        </w:r>
        <w:r w:rsidR="00F5032D">
          <w:rPr>
            <w:noProof/>
            <w:webHidden/>
          </w:rPr>
          <w:fldChar w:fldCharType="begin"/>
        </w:r>
        <w:r w:rsidR="00F5032D">
          <w:rPr>
            <w:noProof/>
            <w:webHidden/>
          </w:rPr>
          <w:instrText xml:space="preserve"> PAGEREF _Toc520366022 \h </w:instrText>
        </w:r>
        <w:r w:rsidR="00F5032D">
          <w:rPr>
            <w:noProof/>
            <w:webHidden/>
          </w:rPr>
        </w:r>
        <w:r w:rsidR="00F5032D">
          <w:rPr>
            <w:noProof/>
            <w:webHidden/>
          </w:rPr>
          <w:fldChar w:fldCharType="separate"/>
        </w:r>
        <w:r w:rsidR="00F5032D">
          <w:rPr>
            <w:noProof/>
            <w:webHidden/>
          </w:rPr>
          <w:t>57</w:t>
        </w:r>
        <w:r w:rsidR="00F5032D">
          <w:rPr>
            <w:noProof/>
            <w:webHidden/>
          </w:rPr>
          <w:fldChar w:fldCharType="end"/>
        </w:r>
      </w:hyperlink>
    </w:p>
    <w:p w14:paraId="6797F831" w14:textId="1A5C65ED" w:rsidR="00F5032D" w:rsidRDefault="00E72D65">
      <w:pPr>
        <w:pStyle w:val="TOC2"/>
        <w:tabs>
          <w:tab w:val="right" w:leader="dot" w:pos="9350"/>
        </w:tabs>
        <w:rPr>
          <w:rFonts w:eastAsiaTheme="minorEastAsia" w:cstheme="minorBidi"/>
          <w:smallCaps w:val="0"/>
          <w:noProof/>
          <w:color w:val="auto"/>
          <w:sz w:val="22"/>
          <w:szCs w:val="22"/>
        </w:rPr>
      </w:pPr>
      <w:hyperlink w:anchor="_Toc520366023" w:history="1">
        <w:r w:rsidR="00F5032D" w:rsidRPr="00592B52">
          <w:rPr>
            <w:rStyle w:val="Hyperlink"/>
            <w:noProof/>
          </w:rPr>
          <w:t>Suggested Batch Service Settings</w:t>
        </w:r>
        <w:r w:rsidR="00F5032D">
          <w:rPr>
            <w:noProof/>
            <w:webHidden/>
          </w:rPr>
          <w:tab/>
        </w:r>
        <w:r w:rsidR="00F5032D">
          <w:rPr>
            <w:noProof/>
            <w:webHidden/>
          </w:rPr>
          <w:fldChar w:fldCharType="begin"/>
        </w:r>
        <w:r w:rsidR="00F5032D">
          <w:rPr>
            <w:noProof/>
            <w:webHidden/>
          </w:rPr>
          <w:instrText xml:space="preserve"> PAGEREF _Toc520366023 \h </w:instrText>
        </w:r>
        <w:r w:rsidR="00F5032D">
          <w:rPr>
            <w:noProof/>
            <w:webHidden/>
          </w:rPr>
        </w:r>
        <w:r w:rsidR="00F5032D">
          <w:rPr>
            <w:noProof/>
            <w:webHidden/>
          </w:rPr>
          <w:fldChar w:fldCharType="separate"/>
        </w:r>
        <w:r w:rsidR="00F5032D">
          <w:rPr>
            <w:noProof/>
            <w:webHidden/>
          </w:rPr>
          <w:t>58</w:t>
        </w:r>
        <w:r w:rsidR="00F5032D">
          <w:rPr>
            <w:noProof/>
            <w:webHidden/>
          </w:rPr>
          <w:fldChar w:fldCharType="end"/>
        </w:r>
      </w:hyperlink>
    </w:p>
    <w:p w14:paraId="4C196909" w14:textId="69229647" w:rsidR="00F5032D" w:rsidRDefault="00E72D65">
      <w:pPr>
        <w:pStyle w:val="TOC2"/>
        <w:tabs>
          <w:tab w:val="right" w:leader="dot" w:pos="9350"/>
        </w:tabs>
        <w:rPr>
          <w:rFonts w:eastAsiaTheme="minorEastAsia" w:cstheme="minorBidi"/>
          <w:smallCaps w:val="0"/>
          <w:noProof/>
          <w:color w:val="auto"/>
          <w:sz w:val="22"/>
          <w:szCs w:val="22"/>
        </w:rPr>
      </w:pPr>
      <w:hyperlink w:anchor="_Toc520366024" w:history="1">
        <w:r w:rsidR="00F5032D" w:rsidRPr="00592B52">
          <w:rPr>
            <w:rStyle w:val="Hyperlink"/>
            <w:noProof/>
          </w:rPr>
          <w:t>Sample Application Settings</w:t>
        </w:r>
        <w:r w:rsidR="00F5032D">
          <w:rPr>
            <w:noProof/>
            <w:webHidden/>
          </w:rPr>
          <w:tab/>
        </w:r>
        <w:r w:rsidR="00F5032D">
          <w:rPr>
            <w:noProof/>
            <w:webHidden/>
          </w:rPr>
          <w:fldChar w:fldCharType="begin"/>
        </w:r>
        <w:r w:rsidR="00F5032D">
          <w:rPr>
            <w:noProof/>
            <w:webHidden/>
          </w:rPr>
          <w:instrText xml:space="preserve"> PAGEREF _Toc520366024 \h </w:instrText>
        </w:r>
        <w:r w:rsidR="00F5032D">
          <w:rPr>
            <w:noProof/>
            <w:webHidden/>
          </w:rPr>
        </w:r>
        <w:r w:rsidR="00F5032D">
          <w:rPr>
            <w:noProof/>
            <w:webHidden/>
          </w:rPr>
          <w:fldChar w:fldCharType="separate"/>
        </w:r>
        <w:r w:rsidR="00F5032D">
          <w:rPr>
            <w:noProof/>
            <w:webHidden/>
          </w:rPr>
          <w:t>59</w:t>
        </w:r>
        <w:r w:rsidR="00F5032D">
          <w:rPr>
            <w:noProof/>
            <w:webHidden/>
          </w:rPr>
          <w:fldChar w:fldCharType="end"/>
        </w:r>
      </w:hyperlink>
    </w:p>
    <w:p w14:paraId="05DF5411" w14:textId="3B363EF5" w:rsidR="00F5032D" w:rsidRDefault="00E72D65">
      <w:pPr>
        <w:pStyle w:val="TOC1"/>
        <w:tabs>
          <w:tab w:val="left" w:pos="1651"/>
          <w:tab w:val="right" w:leader="dot" w:pos="9350"/>
        </w:tabs>
        <w:rPr>
          <w:rFonts w:eastAsiaTheme="minorEastAsia" w:cstheme="minorBidi"/>
          <w:b w:val="0"/>
          <w:bCs w:val="0"/>
          <w:caps w:val="0"/>
          <w:noProof/>
          <w:color w:val="auto"/>
          <w:sz w:val="22"/>
          <w:szCs w:val="22"/>
        </w:rPr>
      </w:pPr>
      <w:hyperlink w:anchor="_Toc520366025" w:history="1">
        <w:r w:rsidR="00F5032D" w:rsidRPr="00592B52">
          <w:rPr>
            <w:rStyle w:val="Hyperlink"/>
            <w:noProof/>
          </w:rPr>
          <w:t>EP Batch Client</w:t>
        </w:r>
        <w:r w:rsidR="00F5032D">
          <w:rPr>
            <w:rFonts w:eastAsiaTheme="minorEastAsia" w:cstheme="minorBidi"/>
            <w:b w:val="0"/>
            <w:bCs w:val="0"/>
            <w:caps w:val="0"/>
            <w:noProof/>
            <w:color w:val="auto"/>
            <w:sz w:val="22"/>
            <w:szCs w:val="22"/>
          </w:rPr>
          <w:tab/>
        </w:r>
        <w:r w:rsidR="00F5032D" w:rsidRPr="00592B52">
          <w:rPr>
            <w:rStyle w:val="Hyperlink"/>
            <w:noProof/>
          </w:rPr>
          <w:t>Section 7</w:t>
        </w:r>
        <w:r w:rsidR="00F5032D">
          <w:rPr>
            <w:noProof/>
            <w:webHidden/>
          </w:rPr>
          <w:tab/>
        </w:r>
        <w:r w:rsidR="00F5032D">
          <w:rPr>
            <w:noProof/>
            <w:webHidden/>
          </w:rPr>
          <w:fldChar w:fldCharType="begin"/>
        </w:r>
        <w:r w:rsidR="00F5032D">
          <w:rPr>
            <w:noProof/>
            <w:webHidden/>
          </w:rPr>
          <w:instrText xml:space="preserve"> PAGEREF _Toc520366025 \h </w:instrText>
        </w:r>
        <w:r w:rsidR="00F5032D">
          <w:rPr>
            <w:noProof/>
            <w:webHidden/>
          </w:rPr>
        </w:r>
        <w:r w:rsidR="00F5032D">
          <w:rPr>
            <w:noProof/>
            <w:webHidden/>
          </w:rPr>
          <w:fldChar w:fldCharType="separate"/>
        </w:r>
        <w:r w:rsidR="00F5032D">
          <w:rPr>
            <w:noProof/>
            <w:webHidden/>
          </w:rPr>
          <w:t>61</w:t>
        </w:r>
        <w:r w:rsidR="00F5032D">
          <w:rPr>
            <w:noProof/>
            <w:webHidden/>
          </w:rPr>
          <w:fldChar w:fldCharType="end"/>
        </w:r>
      </w:hyperlink>
    </w:p>
    <w:p w14:paraId="63A8C2D3" w14:textId="0398880B" w:rsidR="00F5032D" w:rsidRDefault="00E72D65">
      <w:pPr>
        <w:pStyle w:val="TOC2"/>
        <w:tabs>
          <w:tab w:val="right" w:leader="dot" w:pos="9350"/>
        </w:tabs>
        <w:rPr>
          <w:rFonts w:eastAsiaTheme="minorEastAsia" w:cstheme="minorBidi"/>
          <w:smallCaps w:val="0"/>
          <w:noProof/>
          <w:color w:val="auto"/>
          <w:sz w:val="22"/>
          <w:szCs w:val="22"/>
        </w:rPr>
      </w:pPr>
      <w:hyperlink w:anchor="_Toc520366026" w:history="1">
        <w:r w:rsidR="00F5032D" w:rsidRPr="00592B52">
          <w:rPr>
            <w:rStyle w:val="Hyperlink"/>
            <w:noProof/>
          </w:rPr>
          <w:t>EP Batch Client Desktop</w:t>
        </w:r>
        <w:r w:rsidR="00F5032D">
          <w:rPr>
            <w:noProof/>
            <w:webHidden/>
          </w:rPr>
          <w:tab/>
        </w:r>
        <w:r w:rsidR="00F5032D">
          <w:rPr>
            <w:noProof/>
            <w:webHidden/>
          </w:rPr>
          <w:fldChar w:fldCharType="begin"/>
        </w:r>
        <w:r w:rsidR="00F5032D">
          <w:rPr>
            <w:noProof/>
            <w:webHidden/>
          </w:rPr>
          <w:instrText xml:space="preserve"> PAGEREF _Toc520366026 \h </w:instrText>
        </w:r>
        <w:r w:rsidR="00F5032D">
          <w:rPr>
            <w:noProof/>
            <w:webHidden/>
          </w:rPr>
        </w:r>
        <w:r w:rsidR="00F5032D">
          <w:rPr>
            <w:noProof/>
            <w:webHidden/>
          </w:rPr>
          <w:fldChar w:fldCharType="separate"/>
        </w:r>
        <w:r w:rsidR="00F5032D">
          <w:rPr>
            <w:noProof/>
            <w:webHidden/>
          </w:rPr>
          <w:t>61</w:t>
        </w:r>
        <w:r w:rsidR="00F5032D">
          <w:rPr>
            <w:noProof/>
            <w:webHidden/>
          </w:rPr>
          <w:fldChar w:fldCharType="end"/>
        </w:r>
      </w:hyperlink>
    </w:p>
    <w:p w14:paraId="5C4710C3" w14:textId="30D2D415" w:rsidR="00F5032D" w:rsidRDefault="00E72D65">
      <w:pPr>
        <w:pStyle w:val="TOC2"/>
        <w:tabs>
          <w:tab w:val="right" w:leader="dot" w:pos="9350"/>
        </w:tabs>
        <w:rPr>
          <w:rFonts w:eastAsiaTheme="minorEastAsia" w:cstheme="minorBidi"/>
          <w:smallCaps w:val="0"/>
          <w:noProof/>
          <w:color w:val="auto"/>
          <w:sz w:val="22"/>
          <w:szCs w:val="22"/>
        </w:rPr>
      </w:pPr>
      <w:hyperlink w:anchor="_Toc520366027" w:history="1">
        <w:r w:rsidR="00F5032D" w:rsidRPr="00592B52">
          <w:rPr>
            <w:rStyle w:val="Hyperlink"/>
            <w:noProof/>
          </w:rPr>
          <w:t>Menu Items</w:t>
        </w:r>
        <w:r w:rsidR="00F5032D">
          <w:rPr>
            <w:noProof/>
            <w:webHidden/>
          </w:rPr>
          <w:tab/>
        </w:r>
        <w:r w:rsidR="00F5032D">
          <w:rPr>
            <w:noProof/>
            <w:webHidden/>
          </w:rPr>
          <w:fldChar w:fldCharType="begin"/>
        </w:r>
        <w:r w:rsidR="00F5032D">
          <w:rPr>
            <w:noProof/>
            <w:webHidden/>
          </w:rPr>
          <w:instrText xml:space="preserve"> PAGEREF _Toc520366027 \h </w:instrText>
        </w:r>
        <w:r w:rsidR="00F5032D">
          <w:rPr>
            <w:noProof/>
            <w:webHidden/>
          </w:rPr>
        </w:r>
        <w:r w:rsidR="00F5032D">
          <w:rPr>
            <w:noProof/>
            <w:webHidden/>
          </w:rPr>
          <w:fldChar w:fldCharType="separate"/>
        </w:r>
        <w:r w:rsidR="00F5032D">
          <w:rPr>
            <w:noProof/>
            <w:webHidden/>
          </w:rPr>
          <w:t>61</w:t>
        </w:r>
        <w:r w:rsidR="00F5032D">
          <w:rPr>
            <w:noProof/>
            <w:webHidden/>
          </w:rPr>
          <w:fldChar w:fldCharType="end"/>
        </w:r>
      </w:hyperlink>
    </w:p>
    <w:p w14:paraId="2D5AE933" w14:textId="7E82D426" w:rsidR="00F5032D" w:rsidRDefault="00E72D65">
      <w:pPr>
        <w:pStyle w:val="TOC2"/>
        <w:tabs>
          <w:tab w:val="right" w:leader="dot" w:pos="9350"/>
        </w:tabs>
        <w:rPr>
          <w:rFonts w:eastAsiaTheme="minorEastAsia" w:cstheme="minorBidi"/>
          <w:smallCaps w:val="0"/>
          <w:noProof/>
          <w:color w:val="auto"/>
          <w:sz w:val="22"/>
          <w:szCs w:val="22"/>
        </w:rPr>
      </w:pPr>
      <w:hyperlink w:anchor="_Toc520366028" w:history="1">
        <w:r w:rsidR="00F5032D" w:rsidRPr="00592B52">
          <w:rPr>
            <w:rStyle w:val="Hyperlink"/>
            <w:noProof/>
          </w:rPr>
          <w:t>EP Batch Client Session</w:t>
        </w:r>
        <w:r w:rsidR="00F5032D">
          <w:rPr>
            <w:noProof/>
            <w:webHidden/>
          </w:rPr>
          <w:tab/>
        </w:r>
        <w:r w:rsidR="00F5032D">
          <w:rPr>
            <w:noProof/>
            <w:webHidden/>
          </w:rPr>
          <w:fldChar w:fldCharType="begin"/>
        </w:r>
        <w:r w:rsidR="00F5032D">
          <w:rPr>
            <w:noProof/>
            <w:webHidden/>
          </w:rPr>
          <w:instrText xml:space="preserve"> PAGEREF _Toc520366028 \h </w:instrText>
        </w:r>
        <w:r w:rsidR="00F5032D">
          <w:rPr>
            <w:noProof/>
            <w:webHidden/>
          </w:rPr>
        </w:r>
        <w:r w:rsidR="00F5032D">
          <w:rPr>
            <w:noProof/>
            <w:webHidden/>
          </w:rPr>
          <w:fldChar w:fldCharType="separate"/>
        </w:r>
        <w:r w:rsidR="00F5032D">
          <w:rPr>
            <w:noProof/>
            <w:webHidden/>
          </w:rPr>
          <w:t>62</w:t>
        </w:r>
        <w:r w:rsidR="00F5032D">
          <w:rPr>
            <w:noProof/>
            <w:webHidden/>
          </w:rPr>
          <w:fldChar w:fldCharType="end"/>
        </w:r>
      </w:hyperlink>
    </w:p>
    <w:p w14:paraId="13B113A2" w14:textId="72D90D34" w:rsidR="00F5032D" w:rsidRDefault="00E72D65">
      <w:pPr>
        <w:pStyle w:val="TOC2"/>
        <w:tabs>
          <w:tab w:val="right" w:leader="dot" w:pos="9350"/>
        </w:tabs>
        <w:rPr>
          <w:rFonts w:eastAsiaTheme="minorEastAsia" w:cstheme="minorBidi"/>
          <w:smallCaps w:val="0"/>
          <w:noProof/>
          <w:color w:val="auto"/>
          <w:sz w:val="22"/>
          <w:szCs w:val="22"/>
        </w:rPr>
      </w:pPr>
      <w:hyperlink w:anchor="_Toc520366029" w:history="1">
        <w:r w:rsidR="00F5032D" w:rsidRPr="00592B52">
          <w:rPr>
            <w:rStyle w:val="Hyperlink"/>
            <w:noProof/>
          </w:rPr>
          <w:t>Options Panel</w:t>
        </w:r>
        <w:r w:rsidR="00F5032D">
          <w:rPr>
            <w:noProof/>
            <w:webHidden/>
          </w:rPr>
          <w:tab/>
        </w:r>
        <w:r w:rsidR="00F5032D">
          <w:rPr>
            <w:noProof/>
            <w:webHidden/>
          </w:rPr>
          <w:fldChar w:fldCharType="begin"/>
        </w:r>
        <w:r w:rsidR="00F5032D">
          <w:rPr>
            <w:noProof/>
            <w:webHidden/>
          </w:rPr>
          <w:instrText xml:space="preserve"> PAGEREF _Toc520366029 \h </w:instrText>
        </w:r>
        <w:r w:rsidR="00F5032D">
          <w:rPr>
            <w:noProof/>
            <w:webHidden/>
          </w:rPr>
        </w:r>
        <w:r w:rsidR="00F5032D">
          <w:rPr>
            <w:noProof/>
            <w:webHidden/>
          </w:rPr>
          <w:fldChar w:fldCharType="separate"/>
        </w:r>
        <w:r w:rsidR="00F5032D">
          <w:rPr>
            <w:noProof/>
            <w:webHidden/>
          </w:rPr>
          <w:t>62</w:t>
        </w:r>
        <w:r w:rsidR="00F5032D">
          <w:rPr>
            <w:noProof/>
            <w:webHidden/>
          </w:rPr>
          <w:fldChar w:fldCharType="end"/>
        </w:r>
      </w:hyperlink>
    </w:p>
    <w:p w14:paraId="0B4AF9FB" w14:textId="6368E3EF" w:rsidR="00F5032D" w:rsidRDefault="00E72D65">
      <w:pPr>
        <w:pStyle w:val="TOC2"/>
        <w:tabs>
          <w:tab w:val="right" w:leader="dot" w:pos="9350"/>
        </w:tabs>
        <w:rPr>
          <w:rFonts w:eastAsiaTheme="minorEastAsia" w:cstheme="minorBidi"/>
          <w:smallCaps w:val="0"/>
          <w:noProof/>
          <w:color w:val="auto"/>
          <w:sz w:val="22"/>
          <w:szCs w:val="22"/>
        </w:rPr>
      </w:pPr>
      <w:hyperlink w:anchor="_Toc520366030" w:history="1">
        <w:r w:rsidR="00F5032D" w:rsidRPr="00592B52">
          <w:rPr>
            <w:rStyle w:val="Hyperlink"/>
            <w:noProof/>
          </w:rPr>
          <w:t>Sample Application Settings</w:t>
        </w:r>
        <w:r w:rsidR="00F5032D">
          <w:rPr>
            <w:noProof/>
            <w:webHidden/>
          </w:rPr>
          <w:tab/>
        </w:r>
        <w:r w:rsidR="00F5032D">
          <w:rPr>
            <w:noProof/>
            <w:webHidden/>
          </w:rPr>
          <w:fldChar w:fldCharType="begin"/>
        </w:r>
        <w:r w:rsidR="00F5032D">
          <w:rPr>
            <w:noProof/>
            <w:webHidden/>
          </w:rPr>
          <w:instrText xml:space="preserve"> PAGEREF _Toc520366030 \h </w:instrText>
        </w:r>
        <w:r w:rsidR="00F5032D">
          <w:rPr>
            <w:noProof/>
            <w:webHidden/>
          </w:rPr>
        </w:r>
        <w:r w:rsidR="00F5032D">
          <w:rPr>
            <w:noProof/>
            <w:webHidden/>
          </w:rPr>
          <w:fldChar w:fldCharType="separate"/>
        </w:r>
        <w:r w:rsidR="00F5032D">
          <w:rPr>
            <w:noProof/>
            <w:webHidden/>
          </w:rPr>
          <w:t>63</w:t>
        </w:r>
        <w:r w:rsidR="00F5032D">
          <w:rPr>
            <w:noProof/>
            <w:webHidden/>
          </w:rPr>
          <w:fldChar w:fldCharType="end"/>
        </w:r>
      </w:hyperlink>
    </w:p>
    <w:p w14:paraId="5664DAA3" w14:textId="4278CC2B" w:rsidR="00F5032D" w:rsidRDefault="00E72D65">
      <w:pPr>
        <w:pStyle w:val="TOC2"/>
        <w:tabs>
          <w:tab w:val="right" w:leader="dot" w:pos="9350"/>
        </w:tabs>
        <w:rPr>
          <w:rFonts w:eastAsiaTheme="minorEastAsia" w:cstheme="minorBidi"/>
          <w:smallCaps w:val="0"/>
          <w:noProof/>
          <w:color w:val="auto"/>
          <w:sz w:val="22"/>
          <w:szCs w:val="22"/>
        </w:rPr>
      </w:pPr>
      <w:hyperlink w:anchor="_Toc520366031" w:history="1">
        <w:r w:rsidR="00F5032D" w:rsidRPr="00592B52">
          <w:rPr>
            <w:rStyle w:val="Hyperlink"/>
            <w:noProof/>
          </w:rPr>
          <w:t>Sample User Settings</w:t>
        </w:r>
        <w:r w:rsidR="00F5032D">
          <w:rPr>
            <w:noProof/>
            <w:webHidden/>
          </w:rPr>
          <w:tab/>
        </w:r>
        <w:r w:rsidR="00F5032D">
          <w:rPr>
            <w:noProof/>
            <w:webHidden/>
          </w:rPr>
          <w:fldChar w:fldCharType="begin"/>
        </w:r>
        <w:r w:rsidR="00F5032D">
          <w:rPr>
            <w:noProof/>
            <w:webHidden/>
          </w:rPr>
          <w:instrText xml:space="preserve"> PAGEREF _Toc520366031 \h </w:instrText>
        </w:r>
        <w:r w:rsidR="00F5032D">
          <w:rPr>
            <w:noProof/>
            <w:webHidden/>
          </w:rPr>
        </w:r>
        <w:r w:rsidR="00F5032D">
          <w:rPr>
            <w:noProof/>
            <w:webHidden/>
          </w:rPr>
          <w:fldChar w:fldCharType="separate"/>
        </w:r>
        <w:r w:rsidR="00F5032D">
          <w:rPr>
            <w:noProof/>
            <w:webHidden/>
          </w:rPr>
          <w:t>63</w:t>
        </w:r>
        <w:r w:rsidR="00F5032D">
          <w:rPr>
            <w:noProof/>
            <w:webHidden/>
          </w:rPr>
          <w:fldChar w:fldCharType="end"/>
        </w:r>
      </w:hyperlink>
    </w:p>
    <w:p w14:paraId="762491DA" w14:textId="4D7E81D5" w:rsidR="00F5032D" w:rsidRDefault="00E72D65">
      <w:pPr>
        <w:pStyle w:val="TOC1"/>
        <w:tabs>
          <w:tab w:val="left" w:pos="3046"/>
          <w:tab w:val="right" w:leader="dot" w:pos="9350"/>
        </w:tabs>
        <w:rPr>
          <w:rFonts w:eastAsiaTheme="minorEastAsia" w:cstheme="minorBidi"/>
          <w:b w:val="0"/>
          <w:bCs w:val="0"/>
          <w:caps w:val="0"/>
          <w:noProof/>
          <w:color w:val="auto"/>
          <w:sz w:val="22"/>
          <w:szCs w:val="22"/>
        </w:rPr>
      </w:pPr>
      <w:hyperlink w:anchor="_Toc520366032" w:history="1">
        <w:r w:rsidR="00F5032D" w:rsidRPr="00592B52">
          <w:rPr>
            <w:rStyle w:val="Hyperlink"/>
            <w:noProof/>
          </w:rPr>
          <w:t>EP Batch Facility Installation</w:t>
        </w:r>
        <w:r w:rsidR="00F5032D">
          <w:rPr>
            <w:rFonts w:eastAsiaTheme="minorEastAsia" w:cstheme="minorBidi"/>
            <w:b w:val="0"/>
            <w:bCs w:val="0"/>
            <w:caps w:val="0"/>
            <w:noProof/>
            <w:color w:val="auto"/>
            <w:sz w:val="22"/>
            <w:szCs w:val="22"/>
          </w:rPr>
          <w:tab/>
        </w:r>
        <w:r w:rsidR="00F5032D" w:rsidRPr="00592B52">
          <w:rPr>
            <w:rStyle w:val="Hyperlink"/>
            <w:noProof/>
          </w:rPr>
          <w:t>Section 8</w:t>
        </w:r>
        <w:r w:rsidR="00F5032D">
          <w:rPr>
            <w:noProof/>
            <w:webHidden/>
          </w:rPr>
          <w:tab/>
        </w:r>
        <w:r w:rsidR="00F5032D">
          <w:rPr>
            <w:noProof/>
            <w:webHidden/>
          </w:rPr>
          <w:fldChar w:fldCharType="begin"/>
        </w:r>
        <w:r w:rsidR="00F5032D">
          <w:rPr>
            <w:noProof/>
            <w:webHidden/>
          </w:rPr>
          <w:instrText xml:space="preserve"> PAGEREF _Toc520366032 \h </w:instrText>
        </w:r>
        <w:r w:rsidR="00F5032D">
          <w:rPr>
            <w:noProof/>
            <w:webHidden/>
          </w:rPr>
        </w:r>
        <w:r w:rsidR="00F5032D">
          <w:rPr>
            <w:noProof/>
            <w:webHidden/>
          </w:rPr>
          <w:fldChar w:fldCharType="separate"/>
        </w:r>
        <w:r w:rsidR="00F5032D">
          <w:rPr>
            <w:noProof/>
            <w:webHidden/>
          </w:rPr>
          <w:t>65</w:t>
        </w:r>
        <w:r w:rsidR="00F5032D">
          <w:rPr>
            <w:noProof/>
            <w:webHidden/>
          </w:rPr>
          <w:fldChar w:fldCharType="end"/>
        </w:r>
      </w:hyperlink>
    </w:p>
    <w:p w14:paraId="73FC54F3" w14:textId="08D1A874" w:rsidR="00F5032D" w:rsidRDefault="00E72D65">
      <w:pPr>
        <w:pStyle w:val="TOC2"/>
        <w:tabs>
          <w:tab w:val="right" w:leader="dot" w:pos="9350"/>
        </w:tabs>
        <w:rPr>
          <w:rFonts w:eastAsiaTheme="minorEastAsia" w:cstheme="minorBidi"/>
          <w:smallCaps w:val="0"/>
          <w:noProof/>
          <w:color w:val="auto"/>
          <w:sz w:val="22"/>
          <w:szCs w:val="22"/>
        </w:rPr>
      </w:pPr>
      <w:hyperlink w:anchor="_Toc520366033" w:history="1">
        <w:r w:rsidR="00F5032D" w:rsidRPr="00592B52">
          <w:rPr>
            <w:rStyle w:val="Hyperlink"/>
            <w:noProof/>
          </w:rPr>
          <w:t>EP Batch Client and EP Batch Service</w:t>
        </w:r>
        <w:r w:rsidR="00F5032D">
          <w:rPr>
            <w:noProof/>
            <w:webHidden/>
          </w:rPr>
          <w:tab/>
        </w:r>
        <w:r w:rsidR="00F5032D">
          <w:rPr>
            <w:noProof/>
            <w:webHidden/>
          </w:rPr>
          <w:fldChar w:fldCharType="begin"/>
        </w:r>
        <w:r w:rsidR="00F5032D">
          <w:rPr>
            <w:noProof/>
            <w:webHidden/>
          </w:rPr>
          <w:instrText xml:space="preserve"> PAGEREF _Toc520366033 \h </w:instrText>
        </w:r>
        <w:r w:rsidR="00F5032D">
          <w:rPr>
            <w:noProof/>
            <w:webHidden/>
          </w:rPr>
        </w:r>
        <w:r w:rsidR="00F5032D">
          <w:rPr>
            <w:noProof/>
            <w:webHidden/>
          </w:rPr>
          <w:fldChar w:fldCharType="separate"/>
        </w:r>
        <w:r w:rsidR="00F5032D">
          <w:rPr>
            <w:noProof/>
            <w:webHidden/>
          </w:rPr>
          <w:t>65</w:t>
        </w:r>
        <w:r w:rsidR="00F5032D">
          <w:rPr>
            <w:noProof/>
            <w:webHidden/>
          </w:rPr>
          <w:fldChar w:fldCharType="end"/>
        </w:r>
      </w:hyperlink>
    </w:p>
    <w:p w14:paraId="3253D8C0" w14:textId="1BCEFF76" w:rsidR="00F5032D" w:rsidRDefault="00E72D65">
      <w:pPr>
        <w:pStyle w:val="TOC2"/>
        <w:tabs>
          <w:tab w:val="right" w:leader="dot" w:pos="9350"/>
        </w:tabs>
        <w:rPr>
          <w:rFonts w:eastAsiaTheme="minorEastAsia" w:cstheme="minorBidi"/>
          <w:smallCaps w:val="0"/>
          <w:noProof/>
          <w:color w:val="auto"/>
          <w:sz w:val="22"/>
          <w:szCs w:val="22"/>
        </w:rPr>
      </w:pPr>
      <w:hyperlink w:anchor="_Toc520366034" w:history="1">
        <w:r w:rsidR="00F5032D" w:rsidRPr="00592B52">
          <w:rPr>
            <w:rStyle w:val="Hyperlink"/>
            <w:noProof/>
          </w:rPr>
          <w:t>Batch Command Console Applications and Scripts</w:t>
        </w:r>
        <w:r w:rsidR="00F5032D">
          <w:rPr>
            <w:noProof/>
            <w:webHidden/>
          </w:rPr>
          <w:tab/>
        </w:r>
        <w:r w:rsidR="00F5032D">
          <w:rPr>
            <w:noProof/>
            <w:webHidden/>
          </w:rPr>
          <w:fldChar w:fldCharType="begin"/>
        </w:r>
        <w:r w:rsidR="00F5032D">
          <w:rPr>
            <w:noProof/>
            <w:webHidden/>
          </w:rPr>
          <w:instrText xml:space="preserve"> PAGEREF _Toc520366034 \h </w:instrText>
        </w:r>
        <w:r w:rsidR="00F5032D">
          <w:rPr>
            <w:noProof/>
            <w:webHidden/>
          </w:rPr>
        </w:r>
        <w:r w:rsidR="00F5032D">
          <w:rPr>
            <w:noProof/>
            <w:webHidden/>
          </w:rPr>
          <w:fldChar w:fldCharType="separate"/>
        </w:r>
        <w:r w:rsidR="00F5032D">
          <w:rPr>
            <w:noProof/>
            <w:webHidden/>
          </w:rPr>
          <w:t>65</w:t>
        </w:r>
        <w:r w:rsidR="00F5032D">
          <w:rPr>
            <w:noProof/>
            <w:webHidden/>
          </w:rPr>
          <w:fldChar w:fldCharType="end"/>
        </w:r>
      </w:hyperlink>
    </w:p>
    <w:p w14:paraId="294FB8FF" w14:textId="7601FEB5" w:rsidR="002F799E" w:rsidRDefault="00156DE3" w:rsidP="001045DC">
      <w:r>
        <w:rPr>
          <w:rFonts w:asciiTheme="minorHAnsi" w:hAnsiTheme="minorHAnsi"/>
          <w:b/>
          <w:bCs/>
          <w:caps/>
          <w:szCs w:val="20"/>
        </w:rPr>
        <w:fldChar w:fldCharType="end"/>
      </w:r>
    </w:p>
    <w:p w14:paraId="7278DBCF" w14:textId="77777777" w:rsidR="002F799E" w:rsidRDefault="002F799E" w:rsidP="001045DC">
      <w:pPr>
        <w:sectPr w:rsidR="002F799E" w:rsidSect="00C668E6">
          <w:pgSz w:w="12240" w:h="15840" w:code="1"/>
          <w:pgMar w:top="1800" w:right="1440" w:bottom="1440" w:left="1440" w:header="720" w:footer="720" w:gutter="0"/>
          <w:cols w:space="720"/>
          <w:docGrid w:linePitch="360"/>
        </w:sectPr>
      </w:pPr>
    </w:p>
    <w:p w14:paraId="219597DA" w14:textId="77777777" w:rsidR="007910B8" w:rsidRDefault="007910B8" w:rsidP="007910B8">
      <w:pPr>
        <w:pStyle w:val="Heading1"/>
      </w:pPr>
      <w:bookmarkStart w:id="0" w:name="_Toc520365950"/>
      <w:bookmarkStart w:id="1" w:name="_Toc240989945"/>
      <w:bookmarkStart w:id="2" w:name="_Toc241293020"/>
      <w:bookmarkStart w:id="3" w:name="_Toc258836182"/>
      <w:r>
        <w:lastRenderedPageBreak/>
        <w:t>Document Control</w:t>
      </w:r>
      <w:bookmarkEnd w:id="0"/>
    </w:p>
    <w:tbl>
      <w:tblPr>
        <w:tblW w:w="4993" w:type="pct"/>
        <w:tblBorders>
          <w:top w:val="single" w:sz="4" w:space="0" w:color="005596"/>
          <w:left w:val="single" w:sz="4" w:space="0" w:color="005596"/>
          <w:bottom w:val="single" w:sz="4" w:space="0" w:color="005596"/>
          <w:right w:val="single" w:sz="4" w:space="0" w:color="005596"/>
          <w:insideH w:val="single" w:sz="4" w:space="0" w:color="005596"/>
          <w:insideV w:val="single" w:sz="4" w:space="0" w:color="005596"/>
        </w:tblBorders>
        <w:tblLook w:val="01E0" w:firstRow="1" w:lastRow="1" w:firstColumn="1" w:lastColumn="1" w:noHBand="0" w:noVBand="0"/>
      </w:tblPr>
      <w:tblGrid>
        <w:gridCol w:w="1613"/>
        <w:gridCol w:w="1369"/>
        <w:gridCol w:w="2046"/>
        <w:gridCol w:w="4535"/>
      </w:tblGrid>
      <w:tr w:rsidR="007910B8" w:rsidRPr="007F606D" w14:paraId="5F4751B9" w14:textId="77777777" w:rsidTr="007F606D">
        <w:trPr>
          <w:trHeight w:val="38"/>
        </w:trPr>
        <w:tc>
          <w:tcPr>
            <w:tcW w:w="843" w:type="pct"/>
            <w:shd w:val="clear" w:color="auto" w:fill="005596"/>
            <w:vAlign w:val="center"/>
          </w:tcPr>
          <w:p w14:paraId="02EF3F38" w14:textId="77777777" w:rsidR="007910B8" w:rsidRPr="007F606D" w:rsidRDefault="007910B8" w:rsidP="007910B8">
            <w:pPr>
              <w:keepLines/>
              <w:spacing w:before="60" w:after="60"/>
              <w:jc w:val="center"/>
              <w:rPr>
                <w:rFonts w:asciiTheme="minorHAnsi" w:hAnsiTheme="minorHAnsi" w:cstheme="minorHAnsi"/>
                <w:color w:val="FFFFFF" w:themeColor="background1"/>
                <w:sz w:val="16"/>
                <w:szCs w:val="16"/>
              </w:rPr>
            </w:pPr>
            <w:r w:rsidRPr="007F606D">
              <w:rPr>
                <w:rFonts w:asciiTheme="minorHAnsi" w:hAnsiTheme="minorHAnsi" w:cstheme="minorHAnsi"/>
                <w:color w:val="FFFFFF" w:themeColor="background1"/>
                <w:sz w:val="16"/>
                <w:szCs w:val="16"/>
              </w:rPr>
              <w:t>Version</w:t>
            </w:r>
          </w:p>
        </w:tc>
        <w:tc>
          <w:tcPr>
            <w:tcW w:w="716" w:type="pct"/>
            <w:shd w:val="clear" w:color="auto" w:fill="005596"/>
            <w:vAlign w:val="center"/>
          </w:tcPr>
          <w:p w14:paraId="2F590396" w14:textId="77777777" w:rsidR="007910B8" w:rsidRPr="007F606D" w:rsidRDefault="007910B8" w:rsidP="007910B8">
            <w:pPr>
              <w:keepLines/>
              <w:spacing w:before="60" w:after="60"/>
              <w:jc w:val="center"/>
              <w:rPr>
                <w:rFonts w:asciiTheme="minorHAnsi" w:hAnsiTheme="minorHAnsi" w:cstheme="minorHAnsi"/>
                <w:color w:val="FFFFFF" w:themeColor="background1"/>
                <w:sz w:val="16"/>
                <w:szCs w:val="16"/>
              </w:rPr>
            </w:pPr>
            <w:r w:rsidRPr="007F606D">
              <w:rPr>
                <w:rFonts w:asciiTheme="minorHAnsi" w:hAnsiTheme="minorHAnsi" w:cstheme="minorHAnsi"/>
                <w:color w:val="FFFFFF" w:themeColor="background1"/>
                <w:sz w:val="16"/>
                <w:szCs w:val="16"/>
              </w:rPr>
              <w:t>Date</w:t>
            </w:r>
          </w:p>
        </w:tc>
        <w:tc>
          <w:tcPr>
            <w:tcW w:w="1070" w:type="pct"/>
            <w:shd w:val="clear" w:color="auto" w:fill="005596"/>
            <w:vAlign w:val="center"/>
          </w:tcPr>
          <w:p w14:paraId="04EB6CD6" w14:textId="77777777" w:rsidR="007910B8" w:rsidRPr="007F606D" w:rsidRDefault="007910B8" w:rsidP="002E21C1">
            <w:pPr>
              <w:keepLines/>
              <w:spacing w:before="60" w:after="60"/>
              <w:jc w:val="center"/>
              <w:rPr>
                <w:rFonts w:asciiTheme="minorHAnsi" w:hAnsiTheme="minorHAnsi" w:cstheme="minorHAnsi"/>
                <w:color w:val="FFFFFF" w:themeColor="background1"/>
                <w:sz w:val="16"/>
                <w:szCs w:val="16"/>
              </w:rPr>
            </w:pPr>
            <w:r w:rsidRPr="007F606D">
              <w:rPr>
                <w:rFonts w:asciiTheme="minorHAnsi" w:hAnsiTheme="minorHAnsi" w:cstheme="minorHAnsi"/>
                <w:color w:val="FFFFFF" w:themeColor="background1"/>
                <w:sz w:val="16"/>
                <w:szCs w:val="16"/>
              </w:rPr>
              <w:t>Updated By</w:t>
            </w:r>
          </w:p>
        </w:tc>
        <w:tc>
          <w:tcPr>
            <w:tcW w:w="2371" w:type="pct"/>
            <w:shd w:val="clear" w:color="auto" w:fill="005596"/>
            <w:vAlign w:val="center"/>
          </w:tcPr>
          <w:p w14:paraId="56BB01F7" w14:textId="77777777" w:rsidR="007910B8" w:rsidRPr="007F606D" w:rsidRDefault="007910B8" w:rsidP="007910B8">
            <w:pPr>
              <w:keepLines/>
              <w:spacing w:before="60" w:after="60"/>
              <w:jc w:val="center"/>
              <w:rPr>
                <w:rFonts w:asciiTheme="minorHAnsi" w:hAnsiTheme="minorHAnsi" w:cstheme="minorHAnsi"/>
                <w:color w:val="FFFFFF" w:themeColor="background1"/>
                <w:sz w:val="16"/>
                <w:szCs w:val="16"/>
              </w:rPr>
            </w:pPr>
            <w:r w:rsidRPr="007F606D">
              <w:rPr>
                <w:rFonts w:asciiTheme="minorHAnsi" w:hAnsiTheme="minorHAnsi" w:cstheme="minorHAnsi"/>
                <w:color w:val="FFFFFF" w:themeColor="background1"/>
                <w:sz w:val="16"/>
                <w:szCs w:val="16"/>
              </w:rPr>
              <w:t>Change Applied</w:t>
            </w:r>
          </w:p>
        </w:tc>
      </w:tr>
      <w:tr w:rsidR="007910B8" w:rsidRPr="007F606D" w14:paraId="25FB2843" w14:textId="77777777" w:rsidTr="007F606D">
        <w:trPr>
          <w:trHeight w:val="202"/>
        </w:trPr>
        <w:tc>
          <w:tcPr>
            <w:tcW w:w="843" w:type="pct"/>
            <w:vAlign w:val="center"/>
          </w:tcPr>
          <w:p w14:paraId="4E16FCC0" w14:textId="77777777" w:rsidR="007910B8" w:rsidRPr="007F606D" w:rsidRDefault="00D04405" w:rsidP="007910B8">
            <w:pPr>
              <w:keepLines/>
              <w:spacing w:before="60" w:after="60"/>
              <w:jc w:val="center"/>
              <w:rPr>
                <w:rFonts w:asciiTheme="minorHAnsi" w:hAnsiTheme="minorHAnsi" w:cstheme="minorHAnsi"/>
                <w:sz w:val="16"/>
                <w:szCs w:val="16"/>
              </w:rPr>
            </w:pPr>
            <w:r w:rsidRPr="007F606D">
              <w:rPr>
                <w:rFonts w:asciiTheme="minorHAnsi" w:hAnsiTheme="minorHAnsi" w:cstheme="minorHAnsi"/>
                <w:sz w:val="16"/>
                <w:szCs w:val="16"/>
              </w:rPr>
              <w:t>1.</w:t>
            </w:r>
            <w:r w:rsidR="00A444F8">
              <w:rPr>
                <w:rFonts w:asciiTheme="minorHAnsi" w:hAnsiTheme="minorHAnsi" w:cstheme="minorHAnsi"/>
                <w:sz w:val="16"/>
                <w:szCs w:val="16"/>
              </w:rPr>
              <w:t>0</w:t>
            </w:r>
          </w:p>
        </w:tc>
        <w:tc>
          <w:tcPr>
            <w:tcW w:w="716" w:type="pct"/>
            <w:vAlign w:val="center"/>
          </w:tcPr>
          <w:p w14:paraId="62EB23B8" w14:textId="77777777" w:rsidR="007910B8" w:rsidRPr="007F606D" w:rsidRDefault="00B13FCB"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2/2</w:t>
            </w:r>
            <w:r w:rsidR="002C7248">
              <w:rPr>
                <w:rFonts w:asciiTheme="minorHAnsi" w:hAnsiTheme="minorHAnsi" w:cstheme="minorHAnsi"/>
                <w:sz w:val="16"/>
                <w:szCs w:val="16"/>
              </w:rPr>
              <w:t>2</w:t>
            </w:r>
            <w:r w:rsidR="005A3A3C" w:rsidRPr="007F606D">
              <w:rPr>
                <w:rFonts w:asciiTheme="minorHAnsi" w:hAnsiTheme="minorHAnsi" w:cstheme="minorHAnsi"/>
                <w:sz w:val="16"/>
                <w:szCs w:val="16"/>
              </w:rPr>
              <w:t>/201</w:t>
            </w:r>
            <w:r w:rsidR="00A444F8">
              <w:rPr>
                <w:rFonts w:asciiTheme="minorHAnsi" w:hAnsiTheme="minorHAnsi" w:cstheme="minorHAnsi"/>
                <w:sz w:val="16"/>
                <w:szCs w:val="16"/>
              </w:rPr>
              <w:t>3</w:t>
            </w:r>
          </w:p>
        </w:tc>
        <w:tc>
          <w:tcPr>
            <w:tcW w:w="1070" w:type="pct"/>
            <w:vAlign w:val="center"/>
          </w:tcPr>
          <w:p w14:paraId="71C63F1B" w14:textId="77777777" w:rsidR="007910B8" w:rsidRPr="007F606D" w:rsidRDefault="005A3A3C" w:rsidP="002E21C1">
            <w:pPr>
              <w:keepLines/>
              <w:spacing w:before="60" w:after="60"/>
              <w:jc w:val="center"/>
              <w:rPr>
                <w:rFonts w:asciiTheme="minorHAnsi" w:hAnsiTheme="minorHAnsi" w:cstheme="minorHAnsi"/>
                <w:sz w:val="16"/>
                <w:szCs w:val="16"/>
              </w:rPr>
            </w:pPr>
            <w:r w:rsidRPr="007F606D">
              <w:rPr>
                <w:rFonts w:asciiTheme="minorHAnsi" w:hAnsiTheme="minorHAnsi" w:cstheme="minorHAnsi"/>
                <w:sz w:val="16"/>
                <w:szCs w:val="16"/>
              </w:rPr>
              <w:t>John Acuna</w:t>
            </w:r>
          </w:p>
        </w:tc>
        <w:tc>
          <w:tcPr>
            <w:tcW w:w="2371" w:type="pct"/>
            <w:vAlign w:val="center"/>
          </w:tcPr>
          <w:p w14:paraId="5D6FD2E9" w14:textId="77777777" w:rsidR="007910B8" w:rsidRPr="007F606D" w:rsidRDefault="00174B12" w:rsidP="00A444F8">
            <w:pPr>
              <w:keepLines/>
              <w:spacing w:before="60" w:after="60"/>
              <w:jc w:val="left"/>
              <w:rPr>
                <w:rFonts w:asciiTheme="minorHAnsi" w:hAnsiTheme="minorHAnsi" w:cstheme="minorHAnsi"/>
                <w:sz w:val="16"/>
                <w:szCs w:val="16"/>
              </w:rPr>
            </w:pPr>
            <w:r w:rsidRPr="007F606D">
              <w:rPr>
                <w:rFonts w:asciiTheme="minorHAnsi" w:hAnsiTheme="minorHAnsi" w:cstheme="minorHAnsi"/>
                <w:sz w:val="16"/>
                <w:szCs w:val="16"/>
              </w:rPr>
              <w:t>Initial Document Creation</w:t>
            </w:r>
            <w:r w:rsidR="00A444F8">
              <w:rPr>
                <w:rFonts w:asciiTheme="minorHAnsi" w:hAnsiTheme="minorHAnsi" w:cstheme="minorHAnsi"/>
                <w:sz w:val="16"/>
                <w:szCs w:val="16"/>
              </w:rPr>
              <w:t>.</w:t>
            </w:r>
          </w:p>
        </w:tc>
      </w:tr>
      <w:tr w:rsidR="0016776B" w:rsidRPr="007F606D" w14:paraId="031D559F" w14:textId="77777777" w:rsidTr="007F606D">
        <w:trPr>
          <w:trHeight w:val="202"/>
        </w:trPr>
        <w:tc>
          <w:tcPr>
            <w:tcW w:w="843" w:type="pct"/>
            <w:vAlign w:val="center"/>
          </w:tcPr>
          <w:p w14:paraId="2F44503B" w14:textId="77777777" w:rsidR="0016776B" w:rsidRPr="007F606D" w:rsidRDefault="0016776B"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1.1</w:t>
            </w:r>
          </w:p>
        </w:tc>
        <w:tc>
          <w:tcPr>
            <w:tcW w:w="716" w:type="pct"/>
            <w:vAlign w:val="center"/>
          </w:tcPr>
          <w:p w14:paraId="6AC6C29E" w14:textId="77777777" w:rsidR="0016776B" w:rsidRDefault="006D153E"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3/26</w:t>
            </w:r>
            <w:r w:rsidR="0016776B">
              <w:rPr>
                <w:rFonts w:asciiTheme="minorHAnsi" w:hAnsiTheme="minorHAnsi" w:cstheme="minorHAnsi"/>
                <w:sz w:val="16"/>
                <w:szCs w:val="16"/>
              </w:rPr>
              <w:t>/2013</w:t>
            </w:r>
          </w:p>
        </w:tc>
        <w:tc>
          <w:tcPr>
            <w:tcW w:w="1070" w:type="pct"/>
            <w:vAlign w:val="center"/>
          </w:tcPr>
          <w:p w14:paraId="662529C6" w14:textId="77777777" w:rsidR="0016776B" w:rsidRPr="007F606D" w:rsidRDefault="0016776B"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3AC06CDE" w14:textId="77777777" w:rsidR="00E90928" w:rsidRPr="007F606D" w:rsidRDefault="0016776B"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Review comments from Andrew Kenney</w:t>
            </w:r>
            <w:r w:rsidR="006D153E">
              <w:rPr>
                <w:rFonts w:asciiTheme="minorHAnsi" w:hAnsiTheme="minorHAnsi" w:cstheme="minorHAnsi"/>
                <w:sz w:val="16"/>
                <w:szCs w:val="16"/>
              </w:rPr>
              <w:t xml:space="preserve">.  Addition of </w:t>
            </w:r>
            <w:proofErr w:type="spellStart"/>
            <w:r w:rsidR="006D153E">
              <w:rPr>
                <w:rFonts w:asciiTheme="minorHAnsi" w:hAnsiTheme="minorHAnsi" w:cstheme="minorHAnsi"/>
                <w:sz w:val="16"/>
                <w:szCs w:val="16"/>
              </w:rPr>
              <w:t>CopyFactData</w:t>
            </w:r>
            <w:proofErr w:type="spellEnd"/>
            <w:r w:rsidR="006D153E">
              <w:rPr>
                <w:rFonts w:asciiTheme="minorHAnsi" w:hAnsiTheme="minorHAnsi" w:cstheme="minorHAnsi"/>
                <w:sz w:val="16"/>
                <w:szCs w:val="16"/>
              </w:rPr>
              <w:t xml:space="preserve">, </w:t>
            </w:r>
            <w:proofErr w:type="spellStart"/>
            <w:r>
              <w:rPr>
                <w:rFonts w:asciiTheme="minorHAnsi" w:hAnsiTheme="minorHAnsi" w:cstheme="minorHAnsi"/>
                <w:sz w:val="16"/>
                <w:szCs w:val="16"/>
              </w:rPr>
              <w:t>QuartzSyncStatus</w:t>
            </w:r>
            <w:proofErr w:type="spellEnd"/>
            <w:r w:rsidR="006D153E">
              <w:rPr>
                <w:rFonts w:asciiTheme="minorHAnsi" w:hAnsiTheme="minorHAnsi" w:cstheme="minorHAnsi"/>
                <w:sz w:val="16"/>
                <w:szCs w:val="16"/>
              </w:rPr>
              <w:t xml:space="preserve">, </w:t>
            </w:r>
            <w:proofErr w:type="spellStart"/>
            <w:r w:rsidR="006D153E">
              <w:rPr>
                <w:rFonts w:asciiTheme="minorHAnsi" w:hAnsiTheme="minorHAnsi" w:cstheme="minorHAnsi"/>
                <w:sz w:val="16"/>
                <w:szCs w:val="16"/>
              </w:rPr>
              <w:t>BatchInitialize</w:t>
            </w:r>
            <w:proofErr w:type="spellEnd"/>
            <w:r w:rsidR="006D153E">
              <w:rPr>
                <w:rFonts w:asciiTheme="minorHAnsi" w:hAnsiTheme="minorHAnsi" w:cstheme="minorHAnsi"/>
                <w:sz w:val="16"/>
                <w:szCs w:val="16"/>
              </w:rPr>
              <w:t xml:space="preserve">, </w:t>
            </w:r>
            <w:proofErr w:type="spellStart"/>
            <w:r w:rsidR="006D153E">
              <w:rPr>
                <w:rFonts w:asciiTheme="minorHAnsi" w:hAnsiTheme="minorHAnsi" w:cstheme="minorHAnsi"/>
                <w:sz w:val="16"/>
                <w:szCs w:val="16"/>
              </w:rPr>
              <w:t>BatchGetCurrentTask</w:t>
            </w:r>
            <w:proofErr w:type="spellEnd"/>
            <w:r w:rsidR="006D153E">
              <w:rPr>
                <w:rFonts w:asciiTheme="minorHAnsi" w:hAnsiTheme="minorHAnsi" w:cstheme="minorHAnsi"/>
                <w:sz w:val="16"/>
                <w:szCs w:val="16"/>
              </w:rPr>
              <w:t xml:space="preserve">, </w:t>
            </w:r>
            <w:proofErr w:type="spellStart"/>
            <w:r w:rsidR="006D153E">
              <w:rPr>
                <w:rFonts w:asciiTheme="minorHAnsi" w:hAnsiTheme="minorHAnsi" w:cstheme="minorHAnsi"/>
                <w:sz w:val="16"/>
                <w:szCs w:val="16"/>
              </w:rPr>
              <w:t>BatchRestartStatus</w:t>
            </w:r>
            <w:proofErr w:type="spellEnd"/>
            <w:r w:rsidR="006D153E">
              <w:rPr>
                <w:rFonts w:asciiTheme="minorHAnsi" w:hAnsiTheme="minorHAnsi" w:cstheme="minorHAnsi"/>
                <w:sz w:val="16"/>
                <w:szCs w:val="16"/>
              </w:rPr>
              <w:t xml:space="preserve"> and </w:t>
            </w:r>
            <w:proofErr w:type="spellStart"/>
            <w:r w:rsidR="006D153E">
              <w:rPr>
                <w:rFonts w:asciiTheme="minorHAnsi" w:hAnsiTheme="minorHAnsi" w:cstheme="minorHAnsi"/>
                <w:sz w:val="16"/>
                <w:szCs w:val="16"/>
              </w:rPr>
              <w:t>BatchSetCurrentTask</w:t>
            </w:r>
            <w:proofErr w:type="spellEnd"/>
            <w:r w:rsidR="006D153E">
              <w:rPr>
                <w:rFonts w:asciiTheme="minorHAnsi" w:hAnsiTheme="minorHAnsi" w:cstheme="minorHAnsi"/>
                <w:sz w:val="16"/>
                <w:szCs w:val="16"/>
              </w:rPr>
              <w:t>.</w:t>
            </w:r>
          </w:p>
        </w:tc>
      </w:tr>
      <w:tr w:rsidR="00A43ED6" w:rsidRPr="007F606D" w14:paraId="686C8651" w14:textId="77777777" w:rsidTr="007F606D">
        <w:trPr>
          <w:trHeight w:val="202"/>
        </w:trPr>
        <w:tc>
          <w:tcPr>
            <w:tcW w:w="843" w:type="pct"/>
            <w:vAlign w:val="center"/>
          </w:tcPr>
          <w:p w14:paraId="176A677E" w14:textId="77777777" w:rsidR="00A43ED6" w:rsidRDefault="00A43ED6"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1.2</w:t>
            </w:r>
          </w:p>
        </w:tc>
        <w:tc>
          <w:tcPr>
            <w:tcW w:w="716" w:type="pct"/>
            <w:vAlign w:val="center"/>
          </w:tcPr>
          <w:p w14:paraId="6810FF20" w14:textId="77777777" w:rsidR="00A43ED6" w:rsidRDefault="00A43ED6"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3/31/2013</w:t>
            </w:r>
          </w:p>
        </w:tc>
        <w:tc>
          <w:tcPr>
            <w:tcW w:w="1070" w:type="pct"/>
            <w:vAlign w:val="center"/>
          </w:tcPr>
          <w:p w14:paraId="6F1861DD" w14:textId="77777777" w:rsidR="00A43ED6" w:rsidRDefault="00A43ED6"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156F4310" w14:textId="77777777" w:rsidR="00A43ED6" w:rsidRDefault="00A43ED6"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 xml:space="preserve">Added </w:t>
            </w:r>
            <w:proofErr w:type="spellStart"/>
            <w:r>
              <w:rPr>
                <w:rFonts w:asciiTheme="minorHAnsi" w:hAnsiTheme="minorHAnsi" w:cstheme="minorHAnsi"/>
                <w:sz w:val="16"/>
                <w:szCs w:val="16"/>
              </w:rPr>
              <w:t>CurrentEKBTime</w:t>
            </w:r>
            <w:proofErr w:type="spellEnd"/>
            <w:r>
              <w:rPr>
                <w:rFonts w:asciiTheme="minorHAnsi" w:hAnsiTheme="minorHAnsi" w:cstheme="minorHAnsi"/>
                <w:sz w:val="16"/>
                <w:szCs w:val="16"/>
              </w:rPr>
              <w:t>.</w:t>
            </w:r>
          </w:p>
        </w:tc>
      </w:tr>
      <w:tr w:rsidR="0086044A" w:rsidRPr="007F606D" w14:paraId="6DF31801" w14:textId="77777777" w:rsidTr="007F606D">
        <w:trPr>
          <w:trHeight w:val="202"/>
        </w:trPr>
        <w:tc>
          <w:tcPr>
            <w:tcW w:w="843" w:type="pct"/>
            <w:vAlign w:val="center"/>
          </w:tcPr>
          <w:p w14:paraId="2669B289" w14:textId="77777777" w:rsidR="0086044A" w:rsidRDefault="0086044A"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1.3</w:t>
            </w:r>
          </w:p>
        </w:tc>
        <w:tc>
          <w:tcPr>
            <w:tcW w:w="716" w:type="pct"/>
            <w:vAlign w:val="center"/>
          </w:tcPr>
          <w:p w14:paraId="3FF2F4D5" w14:textId="77777777" w:rsidR="0086044A" w:rsidRDefault="0086044A"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6/24/2013</w:t>
            </w:r>
          </w:p>
        </w:tc>
        <w:tc>
          <w:tcPr>
            <w:tcW w:w="1070" w:type="pct"/>
            <w:vAlign w:val="center"/>
          </w:tcPr>
          <w:p w14:paraId="66A758A8" w14:textId="77777777" w:rsidR="0086044A" w:rsidRDefault="0086044A"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3D011799" w14:textId="77777777" w:rsidR="0086044A" w:rsidRDefault="0086044A"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CubeRemoveData.bat and ActualsCubeRemoveData.bat</w:t>
            </w:r>
          </w:p>
        </w:tc>
      </w:tr>
      <w:tr w:rsidR="00A34764" w:rsidRPr="007F606D" w14:paraId="3D2345A8" w14:textId="77777777" w:rsidTr="007F606D">
        <w:trPr>
          <w:trHeight w:val="202"/>
        </w:trPr>
        <w:tc>
          <w:tcPr>
            <w:tcW w:w="843" w:type="pct"/>
            <w:vAlign w:val="center"/>
          </w:tcPr>
          <w:p w14:paraId="343EAF11" w14:textId="0D340E95" w:rsidR="00A34764" w:rsidRDefault="00A34764"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1.4</w:t>
            </w:r>
          </w:p>
        </w:tc>
        <w:tc>
          <w:tcPr>
            <w:tcW w:w="716" w:type="pct"/>
            <w:vAlign w:val="center"/>
          </w:tcPr>
          <w:p w14:paraId="63CEFDCF" w14:textId="212027B9" w:rsidR="00A34764" w:rsidRDefault="00A34764"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7/19/2013</w:t>
            </w:r>
          </w:p>
        </w:tc>
        <w:tc>
          <w:tcPr>
            <w:tcW w:w="1070" w:type="pct"/>
            <w:vAlign w:val="center"/>
          </w:tcPr>
          <w:p w14:paraId="16EBD7DA" w14:textId="69A0A385" w:rsidR="00A34764" w:rsidRDefault="00A34764"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70C47E04" w14:textId="52AE11D0" w:rsidR="00A34764" w:rsidRDefault="00A34764"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AllowClientConnections.bat</w:t>
            </w:r>
          </w:p>
        </w:tc>
      </w:tr>
      <w:tr w:rsidR="00043A57" w:rsidRPr="007F606D" w14:paraId="50A7CCA7" w14:textId="77777777" w:rsidTr="007F606D">
        <w:trPr>
          <w:trHeight w:val="202"/>
        </w:trPr>
        <w:tc>
          <w:tcPr>
            <w:tcW w:w="843" w:type="pct"/>
            <w:vAlign w:val="center"/>
          </w:tcPr>
          <w:p w14:paraId="119F379E" w14:textId="5062FEE7" w:rsidR="00043A57" w:rsidRDefault="00043A57"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1.5</w:t>
            </w:r>
          </w:p>
        </w:tc>
        <w:tc>
          <w:tcPr>
            <w:tcW w:w="716" w:type="pct"/>
            <w:vAlign w:val="center"/>
          </w:tcPr>
          <w:p w14:paraId="24255DF9" w14:textId="00D9D4C4" w:rsidR="00043A57" w:rsidRDefault="00043A57"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10/14/2013</w:t>
            </w:r>
          </w:p>
        </w:tc>
        <w:tc>
          <w:tcPr>
            <w:tcW w:w="1070" w:type="pct"/>
            <w:vAlign w:val="center"/>
          </w:tcPr>
          <w:p w14:paraId="4892EE6D" w14:textId="3FC40572" w:rsidR="00043A57" w:rsidRDefault="00043A57"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47D1A4B0" w14:textId="5E11C0A1" w:rsidR="00043A57" w:rsidRDefault="00043A57"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 xml:space="preserve">Added allowed error codes to </w:t>
            </w:r>
            <w:proofErr w:type="spellStart"/>
            <w:r>
              <w:rPr>
                <w:rFonts w:asciiTheme="minorHAnsi" w:hAnsiTheme="minorHAnsi" w:cstheme="minorHAnsi"/>
                <w:sz w:val="16"/>
                <w:szCs w:val="16"/>
              </w:rPr>
              <w:t>RowCount</w:t>
            </w:r>
            <w:proofErr w:type="spellEnd"/>
            <w:r>
              <w:rPr>
                <w:rFonts w:asciiTheme="minorHAnsi" w:hAnsiTheme="minorHAnsi" w:cstheme="minorHAnsi"/>
                <w:sz w:val="16"/>
                <w:szCs w:val="16"/>
              </w:rPr>
              <w:t xml:space="preserve"> command and </w:t>
            </w:r>
            <w:proofErr w:type="spellStart"/>
            <w:r>
              <w:rPr>
                <w:rFonts w:asciiTheme="minorHAnsi" w:hAnsiTheme="minorHAnsi" w:cstheme="minorHAnsi"/>
                <w:sz w:val="16"/>
                <w:szCs w:val="16"/>
              </w:rPr>
              <w:t>GlobalVariables</w:t>
            </w:r>
            <w:proofErr w:type="spellEnd"/>
            <w:r>
              <w:rPr>
                <w:rFonts w:asciiTheme="minorHAnsi" w:hAnsiTheme="minorHAnsi" w:cstheme="minorHAnsi"/>
                <w:sz w:val="16"/>
                <w:szCs w:val="16"/>
              </w:rPr>
              <w:t>.</w:t>
            </w:r>
          </w:p>
        </w:tc>
      </w:tr>
      <w:tr w:rsidR="002B722D" w:rsidRPr="007F606D" w14:paraId="4068DBF5" w14:textId="77777777" w:rsidTr="007F606D">
        <w:trPr>
          <w:trHeight w:val="202"/>
        </w:trPr>
        <w:tc>
          <w:tcPr>
            <w:tcW w:w="843" w:type="pct"/>
            <w:vAlign w:val="center"/>
          </w:tcPr>
          <w:p w14:paraId="0D4048D3" w14:textId="11CB2DEF" w:rsidR="002B722D" w:rsidRDefault="002B722D"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1.6</w:t>
            </w:r>
          </w:p>
        </w:tc>
        <w:tc>
          <w:tcPr>
            <w:tcW w:w="716" w:type="pct"/>
            <w:vAlign w:val="center"/>
          </w:tcPr>
          <w:p w14:paraId="76367076" w14:textId="3AADDAD4" w:rsidR="002B722D" w:rsidRDefault="002B722D"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11/15/2013</w:t>
            </w:r>
          </w:p>
        </w:tc>
        <w:tc>
          <w:tcPr>
            <w:tcW w:w="1070" w:type="pct"/>
            <w:vAlign w:val="center"/>
          </w:tcPr>
          <w:p w14:paraId="21854658" w14:textId="3AB0C8EA" w:rsidR="002B722D" w:rsidRDefault="002B722D"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10E871F7" w14:textId="2B1880F1" w:rsidR="002B722D" w:rsidRDefault="002B722D"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 xml:space="preserve">Added </w:t>
            </w:r>
            <w:proofErr w:type="spellStart"/>
            <w:r>
              <w:rPr>
                <w:rFonts w:asciiTheme="minorHAnsi" w:hAnsiTheme="minorHAnsi" w:cstheme="minorHAnsi"/>
                <w:sz w:val="16"/>
                <w:szCs w:val="16"/>
              </w:rPr>
              <w:t>ArchiveLogs</w:t>
            </w:r>
            <w:proofErr w:type="spellEnd"/>
            <w:r>
              <w:rPr>
                <w:rFonts w:asciiTheme="minorHAnsi" w:hAnsiTheme="minorHAnsi" w:cstheme="minorHAnsi"/>
                <w:sz w:val="16"/>
                <w:szCs w:val="16"/>
              </w:rPr>
              <w:t xml:space="preserve"> expiration logic to purge old log archives.</w:t>
            </w:r>
          </w:p>
        </w:tc>
      </w:tr>
      <w:tr w:rsidR="00161C75" w:rsidRPr="007F606D" w14:paraId="1E7E0D06" w14:textId="77777777" w:rsidTr="007F606D">
        <w:trPr>
          <w:trHeight w:val="202"/>
        </w:trPr>
        <w:tc>
          <w:tcPr>
            <w:tcW w:w="843" w:type="pct"/>
            <w:vAlign w:val="center"/>
          </w:tcPr>
          <w:p w14:paraId="0C995D44" w14:textId="64C650DB" w:rsidR="00161C75" w:rsidRDefault="00161C75"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1.7</w:t>
            </w:r>
          </w:p>
        </w:tc>
        <w:tc>
          <w:tcPr>
            <w:tcW w:w="716" w:type="pct"/>
            <w:vAlign w:val="center"/>
          </w:tcPr>
          <w:p w14:paraId="729BBEC9" w14:textId="2718CBCF" w:rsidR="00161C75" w:rsidRDefault="00161C75"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12/10/2013</w:t>
            </w:r>
          </w:p>
        </w:tc>
        <w:tc>
          <w:tcPr>
            <w:tcW w:w="1070" w:type="pct"/>
            <w:vAlign w:val="center"/>
          </w:tcPr>
          <w:p w14:paraId="5BF310FD" w14:textId="7D4F8D67" w:rsidR="00161C75" w:rsidRDefault="00161C75"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16DFB060" w14:textId="6FF09403" w:rsidR="00161C75" w:rsidRDefault="00161C75"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 xml:space="preserve">Added </w:t>
            </w:r>
            <w:proofErr w:type="spellStart"/>
            <w:r>
              <w:rPr>
                <w:rFonts w:asciiTheme="minorHAnsi" w:hAnsiTheme="minorHAnsi" w:cstheme="minorHAnsi"/>
                <w:sz w:val="16"/>
                <w:szCs w:val="16"/>
              </w:rPr>
              <w:t>EKBCleanup</w:t>
            </w:r>
            <w:proofErr w:type="spellEnd"/>
            <w:r>
              <w:rPr>
                <w:rFonts w:asciiTheme="minorHAnsi" w:hAnsiTheme="minorHAnsi" w:cstheme="minorHAnsi"/>
                <w:sz w:val="16"/>
                <w:szCs w:val="16"/>
              </w:rPr>
              <w:t xml:space="preserve"> and </w:t>
            </w:r>
            <w:proofErr w:type="spellStart"/>
            <w:r>
              <w:rPr>
                <w:rFonts w:asciiTheme="minorHAnsi" w:hAnsiTheme="minorHAnsi" w:cstheme="minorHAnsi"/>
                <w:sz w:val="16"/>
                <w:szCs w:val="16"/>
              </w:rPr>
              <w:t>GetInputSourceName</w:t>
            </w:r>
            <w:proofErr w:type="spellEnd"/>
            <w:r>
              <w:rPr>
                <w:rFonts w:asciiTheme="minorHAnsi" w:hAnsiTheme="minorHAnsi" w:cstheme="minorHAnsi"/>
                <w:sz w:val="16"/>
                <w:szCs w:val="16"/>
              </w:rPr>
              <w:t>.</w:t>
            </w:r>
          </w:p>
        </w:tc>
      </w:tr>
      <w:tr w:rsidR="0005799D" w:rsidRPr="007F606D" w14:paraId="398F60BD" w14:textId="77777777" w:rsidTr="007F606D">
        <w:trPr>
          <w:trHeight w:val="202"/>
        </w:trPr>
        <w:tc>
          <w:tcPr>
            <w:tcW w:w="843" w:type="pct"/>
            <w:vAlign w:val="center"/>
          </w:tcPr>
          <w:p w14:paraId="168476FF" w14:textId="4C7F090D" w:rsidR="0005799D" w:rsidRDefault="0005799D"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1.8</w:t>
            </w:r>
          </w:p>
        </w:tc>
        <w:tc>
          <w:tcPr>
            <w:tcW w:w="716" w:type="pct"/>
            <w:vAlign w:val="center"/>
          </w:tcPr>
          <w:p w14:paraId="72D5D5AC" w14:textId="34A8D668" w:rsidR="0005799D" w:rsidRDefault="0005799D"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1/16/2014</w:t>
            </w:r>
          </w:p>
        </w:tc>
        <w:tc>
          <w:tcPr>
            <w:tcW w:w="1070" w:type="pct"/>
            <w:vAlign w:val="center"/>
          </w:tcPr>
          <w:p w14:paraId="10731ACD" w14:textId="4C3610C6" w:rsidR="0005799D" w:rsidRDefault="0005799D"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2AD7F2EE" w14:textId="512E5039" w:rsidR="0005799D" w:rsidRDefault="0005799D"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 xml:space="preserve">Added the </w:t>
            </w:r>
            <w:proofErr w:type="spellStart"/>
            <w:r>
              <w:rPr>
                <w:rFonts w:asciiTheme="minorHAnsi" w:hAnsiTheme="minorHAnsi" w:cstheme="minorHAnsi"/>
                <w:sz w:val="16"/>
                <w:szCs w:val="16"/>
              </w:rPr>
              <w:t>Adhoc</w:t>
            </w:r>
            <w:proofErr w:type="spellEnd"/>
            <w:r>
              <w:rPr>
                <w:rFonts w:asciiTheme="minorHAnsi" w:hAnsiTheme="minorHAnsi" w:cstheme="minorHAnsi"/>
                <w:sz w:val="16"/>
                <w:szCs w:val="16"/>
              </w:rPr>
              <w:t xml:space="preserve"> Batch Facility</w:t>
            </w:r>
          </w:p>
        </w:tc>
      </w:tr>
      <w:tr w:rsidR="002D3DF5" w:rsidRPr="007F606D" w14:paraId="03C15FC2" w14:textId="77777777" w:rsidTr="007F606D">
        <w:trPr>
          <w:trHeight w:val="202"/>
        </w:trPr>
        <w:tc>
          <w:tcPr>
            <w:tcW w:w="843" w:type="pct"/>
            <w:vAlign w:val="center"/>
          </w:tcPr>
          <w:p w14:paraId="04504ADA" w14:textId="2C833672" w:rsidR="002D3DF5" w:rsidRDefault="002D3DF5"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1.9</w:t>
            </w:r>
          </w:p>
        </w:tc>
        <w:tc>
          <w:tcPr>
            <w:tcW w:w="716" w:type="pct"/>
            <w:vAlign w:val="center"/>
          </w:tcPr>
          <w:p w14:paraId="17543B0E" w14:textId="40CC8A42" w:rsidR="002D3DF5" w:rsidRDefault="002D3DF5"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3/26/2014</w:t>
            </w:r>
          </w:p>
        </w:tc>
        <w:tc>
          <w:tcPr>
            <w:tcW w:w="1070" w:type="pct"/>
            <w:vAlign w:val="center"/>
          </w:tcPr>
          <w:p w14:paraId="156A41DC" w14:textId="01E0CD76" w:rsidR="002D3DF5" w:rsidRDefault="002D3DF5"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286D4A1F" w14:textId="2836E649" w:rsidR="002D3DF5" w:rsidRDefault="002D3DF5"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Foundation and Quartz purge aged data functionality.</w:t>
            </w:r>
          </w:p>
        </w:tc>
      </w:tr>
      <w:tr w:rsidR="00D23E93" w:rsidRPr="007F606D" w14:paraId="625D4795" w14:textId="77777777" w:rsidTr="007F606D">
        <w:trPr>
          <w:trHeight w:val="202"/>
        </w:trPr>
        <w:tc>
          <w:tcPr>
            <w:tcW w:w="843" w:type="pct"/>
            <w:vAlign w:val="center"/>
          </w:tcPr>
          <w:p w14:paraId="33273149" w14:textId="2F9013B8" w:rsidR="00D23E93" w:rsidRDefault="00D23E93"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1.10</w:t>
            </w:r>
          </w:p>
        </w:tc>
        <w:tc>
          <w:tcPr>
            <w:tcW w:w="716" w:type="pct"/>
            <w:vAlign w:val="center"/>
          </w:tcPr>
          <w:p w14:paraId="019A8408" w14:textId="45514599" w:rsidR="00D23E93" w:rsidRDefault="00D23E93"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6/25/2014</w:t>
            </w:r>
          </w:p>
        </w:tc>
        <w:tc>
          <w:tcPr>
            <w:tcW w:w="1070" w:type="pct"/>
            <w:vAlign w:val="center"/>
          </w:tcPr>
          <w:p w14:paraId="1FC7D776" w14:textId="59E7CA8F" w:rsidR="00D23E93" w:rsidRDefault="00D23E93"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50A19851" w14:textId="0F73272C" w:rsidR="00D23E93" w:rsidRDefault="00D23E93"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 xml:space="preserve">Added </w:t>
            </w:r>
            <w:proofErr w:type="spellStart"/>
            <w:r>
              <w:rPr>
                <w:rFonts w:asciiTheme="minorHAnsi" w:hAnsiTheme="minorHAnsi" w:cstheme="minorHAnsi"/>
                <w:sz w:val="16"/>
                <w:szCs w:val="16"/>
              </w:rPr>
              <w:t>LatestFactDataTime</w:t>
            </w:r>
            <w:proofErr w:type="spellEnd"/>
            <w:r>
              <w:rPr>
                <w:rFonts w:asciiTheme="minorHAnsi" w:hAnsiTheme="minorHAnsi" w:cstheme="minorHAnsi"/>
                <w:sz w:val="16"/>
                <w:szCs w:val="16"/>
              </w:rPr>
              <w:t xml:space="preserve"> and modified </w:t>
            </w:r>
            <w:proofErr w:type="spellStart"/>
            <w:r>
              <w:rPr>
                <w:rFonts w:asciiTheme="minorHAnsi" w:hAnsiTheme="minorHAnsi" w:cstheme="minorHAnsi"/>
                <w:sz w:val="16"/>
                <w:szCs w:val="16"/>
              </w:rPr>
              <w:t>FoundationSetTime</w:t>
            </w:r>
            <w:proofErr w:type="spellEnd"/>
            <w:r>
              <w:rPr>
                <w:rFonts w:asciiTheme="minorHAnsi" w:hAnsiTheme="minorHAnsi" w:cstheme="minorHAnsi"/>
                <w:sz w:val="16"/>
                <w:szCs w:val="16"/>
              </w:rPr>
              <w:t xml:space="preserve"> to add option of setting Foundation time to match </w:t>
            </w:r>
            <w:proofErr w:type="spellStart"/>
            <w:r>
              <w:rPr>
                <w:rFonts w:asciiTheme="minorHAnsi" w:hAnsiTheme="minorHAnsi" w:cstheme="minorHAnsi"/>
                <w:sz w:val="16"/>
                <w:szCs w:val="16"/>
              </w:rPr>
              <w:t>latet</w:t>
            </w:r>
            <w:proofErr w:type="spellEnd"/>
            <w:r>
              <w:rPr>
                <w:rFonts w:asciiTheme="minorHAnsi" w:hAnsiTheme="minorHAnsi" w:cstheme="minorHAnsi"/>
                <w:sz w:val="16"/>
                <w:szCs w:val="16"/>
              </w:rPr>
              <w:t xml:space="preserve"> set of loaded fact data.</w:t>
            </w:r>
          </w:p>
        </w:tc>
      </w:tr>
      <w:tr w:rsidR="00F5238A" w:rsidRPr="007F606D" w14:paraId="0D083756" w14:textId="77777777" w:rsidTr="007F606D">
        <w:trPr>
          <w:trHeight w:val="202"/>
        </w:trPr>
        <w:tc>
          <w:tcPr>
            <w:tcW w:w="843" w:type="pct"/>
            <w:vAlign w:val="center"/>
          </w:tcPr>
          <w:p w14:paraId="1093DF12" w14:textId="0F3F9BFD" w:rsidR="00F5238A" w:rsidRDefault="00F5238A"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1.11</w:t>
            </w:r>
          </w:p>
        </w:tc>
        <w:tc>
          <w:tcPr>
            <w:tcW w:w="716" w:type="pct"/>
            <w:vAlign w:val="center"/>
          </w:tcPr>
          <w:p w14:paraId="13E1802C" w14:textId="3D43D5C9" w:rsidR="00F5238A" w:rsidRDefault="002D6C4D"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3/20</w:t>
            </w:r>
            <w:r w:rsidR="00F5238A">
              <w:rPr>
                <w:rFonts w:asciiTheme="minorHAnsi" w:hAnsiTheme="minorHAnsi" w:cstheme="minorHAnsi"/>
                <w:sz w:val="16"/>
                <w:szCs w:val="16"/>
              </w:rPr>
              <w:t>/2018</w:t>
            </w:r>
          </w:p>
        </w:tc>
        <w:tc>
          <w:tcPr>
            <w:tcW w:w="1070" w:type="pct"/>
            <w:vAlign w:val="center"/>
          </w:tcPr>
          <w:p w14:paraId="4CFEC82A" w14:textId="1149795E" w:rsidR="00F5238A" w:rsidRDefault="00F5238A"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6551C53A" w14:textId="6238730F" w:rsidR="00F5238A" w:rsidRDefault="00F5238A"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DumpErrors.exe</w:t>
            </w:r>
            <w:r w:rsidR="002D6C4D">
              <w:rPr>
                <w:rFonts w:asciiTheme="minorHAnsi" w:hAnsiTheme="minorHAnsi" w:cstheme="minorHAnsi"/>
                <w:sz w:val="16"/>
                <w:szCs w:val="16"/>
              </w:rPr>
              <w:t xml:space="preserve">, </w:t>
            </w:r>
            <w:proofErr w:type="spellStart"/>
            <w:r w:rsidR="002D6C4D">
              <w:rPr>
                <w:rFonts w:asciiTheme="minorHAnsi" w:hAnsiTheme="minorHAnsi" w:cstheme="minorHAnsi"/>
                <w:sz w:val="16"/>
                <w:szCs w:val="16"/>
              </w:rPr>
              <w:t>CreateSFTPControlFiles</w:t>
            </w:r>
            <w:proofErr w:type="spellEnd"/>
            <w:r w:rsidR="002D6C4D">
              <w:rPr>
                <w:rFonts w:asciiTheme="minorHAnsi" w:hAnsiTheme="minorHAnsi" w:cstheme="minorHAnsi"/>
                <w:sz w:val="16"/>
                <w:szCs w:val="16"/>
              </w:rPr>
              <w:t xml:space="preserve"> and InitializeSFTP.bat.</w:t>
            </w:r>
          </w:p>
        </w:tc>
      </w:tr>
      <w:tr w:rsidR="00F5032D" w:rsidRPr="007F606D" w14:paraId="47016A6F" w14:textId="77777777" w:rsidTr="007F606D">
        <w:trPr>
          <w:trHeight w:val="202"/>
        </w:trPr>
        <w:tc>
          <w:tcPr>
            <w:tcW w:w="843" w:type="pct"/>
            <w:vAlign w:val="center"/>
          </w:tcPr>
          <w:p w14:paraId="0B8520A7" w14:textId="0D6FD9D5" w:rsidR="00F5032D" w:rsidRDefault="00F5032D"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1.12</w:t>
            </w:r>
          </w:p>
        </w:tc>
        <w:tc>
          <w:tcPr>
            <w:tcW w:w="716" w:type="pct"/>
            <w:vAlign w:val="center"/>
          </w:tcPr>
          <w:p w14:paraId="0D426D67" w14:textId="05A1E679" w:rsidR="00F5032D" w:rsidRDefault="00F5032D"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7/26/2018</w:t>
            </w:r>
          </w:p>
        </w:tc>
        <w:tc>
          <w:tcPr>
            <w:tcW w:w="1070" w:type="pct"/>
            <w:vAlign w:val="center"/>
          </w:tcPr>
          <w:p w14:paraId="486BCDE0" w14:textId="65191784" w:rsidR="00F5032D" w:rsidRDefault="00F5032D"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6AC5F2D3" w14:textId="2B9977BA" w:rsidR="00F5032D" w:rsidRDefault="00F5032D" w:rsidP="00A444F8">
            <w:pPr>
              <w:keepLines/>
              <w:spacing w:before="60" w:after="60"/>
              <w:jc w:val="left"/>
              <w:rPr>
                <w:rFonts w:asciiTheme="minorHAnsi" w:hAnsiTheme="minorHAnsi" w:cstheme="minorHAnsi"/>
                <w:sz w:val="16"/>
                <w:szCs w:val="16"/>
              </w:rPr>
            </w:pPr>
            <w:proofErr w:type="spellStart"/>
            <w:r>
              <w:rPr>
                <w:rFonts w:asciiTheme="minorHAnsi" w:hAnsiTheme="minorHAnsi" w:cstheme="minorHAnsi"/>
                <w:sz w:val="16"/>
                <w:szCs w:val="16"/>
              </w:rPr>
              <w:t>Eh</w:t>
            </w:r>
            <w:r w:rsidR="00C57413">
              <w:rPr>
                <w:rFonts w:asciiTheme="minorHAnsi" w:hAnsiTheme="minorHAnsi" w:cstheme="minorHAnsi"/>
                <w:sz w:val="16"/>
                <w:szCs w:val="16"/>
              </w:rPr>
              <w:t>ancements</w:t>
            </w:r>
            <w:proofErr w:type="spellEnd"/>
            <w:r w:rsidR="00C57413">
              <w:rPr>
                <w:rFonts w:asciiTheme="minorHAnsi" w:hAnsiTheme="minorHAnsi" w:cstheme="minorHAnsi"/>
                <w:sz w:val="16"/>
                <w:szCs w:val="16"/>
              </w:rPr>
              <w:t xml:space="preserve"> to DumpErrors.exe, StartProcesss.exe, </w:t>
            </w:r>
            <w:proofErr w:type="spellStart"/>
            <w:r w:rsidR="00C57413">
              <w:rPr>
                <w:rFonts w:asciiTheme="minorHAnsi" w:hAnsiTheme="minorHAnsi" w:cstheme="minorHAnsi"/>
                <w:sz w:val="16"/>
                <w:szCs w:val="16"/>
              </w:rPr>
              <w:t>ActualsDataUpdate</w:t>
            </w:r>
            <w:proofErr w:type="spellEnd"/>
            <w:r w:rsidR="00C57413">
              <w:rPr>
                <w:rFonts w:asciiTheme="minorHAnsi" w:hAnsiTheme="minorHAnsi" w:cstheme="minorHAnsi"/>
                <w:sz w:val="16"/>
                <w:szCs w:val="16"/>
              </w:rPr>
              <w:t xml:space="preserve"> and </w:t>
            </w:r>
            <w:proofErr w:type="spellStart"/>
            <w:r w:rsidR="00C57413">
              <w:rPr>
                <w:rFonts w:asciiTheme="minorHAnsi" w:hAnsiTheme="minorHAnsi" w:cstheme="minorHAnsi"/>
                <w:sz w:val="16"/>
                <w:szCs w:val="16"/>
              </w:rPr>
              <w:t>PlanDataUpdate</w:t>
            </w:r>
            <w:proofErr w:type="spellEnd"/>
            <w:r w:rsidR="00C57413">
              <w:rPr>
                <w:rFonts w:asciiTheme="minorHAnsi" w:hAnsiTheme="minorHAnsi" w:cstheme="minorHAnsi"/>
                <w:sz w:val="16"/>
                <w:szCs w:val="16"/>
              </w:rPr>
              <w:t>.</w:t>
            </w:r>
          </w:p>
        </w:tc>
      </w:tr>
    </w:tbl>
    <w:p w14:paraId="21ECCCE2" w14:textId="77777777" w:rsidR="007910B8" w:rsidRPr="00931C71" w:rsidRDefault="007910B8" w:rsidP="00931C71">
      <w:r>
        <w:br w:type="page"/>
      </w:r>
    </w:p>
    <w:p w14:paraId="147CD0F2" w14:textId="77777777" w:rsidR="00722331" w:rsidRPr="00080E7F" w:rsidRDefault="00722331" w:rsidP="005C6FDC">
      <w:pPr>
        <w:pStyle w:val="Heading1"/>
        <w:tabs>
          <w:tab w:val="right" w:pos="9360"/>
        </w:tabs>
      </w:pPr>
      <w:bookmarkStart w:id="4" w:name="_Toc520365951"/>
      <w:bookmarkStart w:id="5" w:name="_Toc238191196"/>
      <w:bookmarkStart w:id="6" w:name="_Toc238226251"/>
      <w:bookmarkStart w:id="7" w:name="_Toc210795562"/>
      <w:bookmarkEnd w:id="1"/>
      <w:bookmarkEnd w:id="2"/>
      <w:bookmarkEnd w:id="3"/>
      <w:r>
        <w:lastRenderedPageBreak/>
        <w:t xml:space="preserve">The EP </w:t>
      </w:r>
      <w:r w:rsidR="000B0D78">
        <w:t>Batch Facility</w:t>
      </w:r>
      <w:r w:rsidR="005C6FDC">
        <w:tab/>
        <w:t>Section 1</w:t>
      </w:r>
      <w:bookmarkEnd w:id="4"/>
    </w:p>
    <w:p w14:paraId="13689B66" w14:textId="77777777" w:rsidR="00722331" w:rsidRPr="000D3E57" w:rsidRDefault="00722331" w:rsidP="00722331">
      <w:pPr>
        <w:pStyle w:val="Heading2"/>
      </w:pPr>
      <w:bookmarkStart w:id="8" w:name="_Toc115143154"/>
      <w:bookmarkStart w:id="9" w:name="_Toc116090074"/>
      <w:bookmarkStart w:id="10" w:name="_Toc165269901"/>
      <w:bookmarkStart w:id="11" w:name="_Toc196530974"/>
      <w:bookmarkStart w:id="12" w:name="_Toc196568562"/>
      <w:bookmarkStart w:id="13" w:name="_Toc234252503"/>
      <w:bookmarkStart w:id="14" w:name="_Toc520365952"/>
      <w:r w:rsidRPr="00D64365">
        <w:t>What</w:t>
      </w:r>
      <w:r w:rsidRPr="000D3E57">
        <w:t xml:space="preserve"> is </w:t>
      </w:r>
      <w:r w:rsidR="000B0D78">
        <w:t>the EP Batch Facility</w:t>
      </w:r>
      <w:r w:rsidRPr="000D3E57">
        <w:t>?</w:t>
      </w:r>
      <w:bookmarkEnd w:id="8"/>
      <w:bookmarkEnd w:id="9"/>
      <w:bookmarkEnd w:id="10"/>
      <w:bookmarkEnd w:id="11"/>
      <w:bookmarkEnd w:id="12"/>
      <w:bookmarkEnd w:id="13"/>
      <w:bookmarkEnd w:id="14"/>
    </w:p>
    <w:p w14:paraId="2F1E5679" w14:textId="77777777" w:rsidR="004A229F" w:rsidRDefault="00023C2A" w:rsidP="002F1A70">
      <w:pPr>
        <w:pStyle w:val="JDAnormal"/>
        <w:jc w:val="both"/>
        <w:rPr>
          <w:rFonts w:ascii="Arial" w:hAnsi="Arial" w:cs="Arial"/>
          <w:sz w:val="20"/>
          <w:szCs w:val="20"/>
        </w:rPr>
      </w:pPr>
      <w:bookmarkStart w:id="15" w:name="_Toc234252504"/>
      <w:r>
        <w:rPr>
          <w:rFonts w:ascii="Arial" w:hAnsi="Arial" w:cs="Arial"/>
          <w:sz w:val="20"/>
          <w:szCs w:val="20"/>
        </w:rPr>
        <w:t>At the core of EP is the Enterprise Knowledge Base (EKB).  EKB is the repository for both H</w:t>
      </w:r>
      <w:r w:rsidR="003C046C">
        <w:rPr>
          <w:rFonts w:ascii="Arial" w:hAnsi="Arial" w:cs="Arial"/>
          <w:sz w:val="20"/>
          <w:szCs w:val="20"/>
        </w:rPr>
        <w:t>ierarchical and Fact data.  Hie</w:t>
      </w:r>
      <w:r>
        <w:rPr>
          <w:rFonts w:ascii="Arial" w:hAnsi="Arial" w:cs="Arial"/>
          <w:sz w:val="20"/>
          <w:szCs w:val="20"/>
        </w:rPr>
        <w:t>rarchy data is stored in the EKB Structure (EKBS) schema while Fact data (both Actual and User Plan submitted) is stored in the EKB Foundation (EKBF) schema</w:t>
      </w:r>
      <w:r w:rsidR="00E27EF8">
        <w:rPr>
          <w:rStyle w:val="FootnoteReference"/>
          <w:rFonts w:ascii="Arial" w:hAnsi="Arial" w:cs="Arial"/>
          <w:sz w:val="20"/>
          <w:szCs w:val="20"/>
        </w:rPr>
        <w:footnoteReference w:id="1"/>
      </w:r>
      <w:r>
        <w:rPr>
          <w:rFonts w:ascii="Arial" w:hAnsi="Arial" w:cs="Arial"/>
          <w:sz w:val="20"/>
          <w:szCs w:val="20"/>
        </w:rPr>
        <w:t>.  Additional</w:t>
      </w:r>
      <w:r w:rsidR="00696BB2">
        <w:rPr>
          <w:rFonts w:ascii="Arial" w:hAnsi="Arial" w:cs="Arial"/>
          <w:sz w:val="20"/>
          <w:szCs w:val="20"/>
        </w:rPr>
        <w:t>l</w:t>
      </w:r>
      <w:r>
        <w:rPr>
          <w:rFonts w:ascii="Arial" w:hAnsi="Arial" w:cs="Arial"/>
          <w:sz w:val="20"/>
          <w:szCs w:val="20"/>
        </w:rPr>
        <w:t>y, aggregated fact data is calculated and stored in EKB Quartz (EKBQ) schemas for Posted Versions</w:t>
      </w:r>
      <w:r w:rsidR="00420D35">
        <w:rPr>
          <w:rFonts w:ascii="Arial" w:hAnsi="Arial" w:cs="Arial"/>
          <w:sz w:val="20"/>
          <w:szCs w:val="20"/>
        </w:rPr>
        <w:t xml:space="preserve"> only</w:t>
      </w:r>
      <w:r>
        <w:rPr>
          <w:rFonts w:ascii="Arial" w:hAnsi="Arial" w:cs="Arial"/>
          <w:sz w:val="20"/>
          <w:szCs w:val="20"/>
        </w:rPr>
        <w:t>.</w:t>
      </w:r>
    </w:p>
    <w:p w14:paraId="39E81F32" w14:textId="5AC1E9C3" w:rsidR="004A229F" w:rsidRDefault="004A229F" w:rsidP="002F1A70">
      <w:pPr>
        <w:pStyle w:val="JDAnormal"/>
        <w:jc w:val="both"/>
        <w:rPr>
          <w:rFonts w:ascii="Arial" w:hAnsi="Arial" w:cs="Arial"/>
          <w:sz w:val="20"/>
          <w:szCs w:val="20"/>
        </w:rPr>
      </w:pPr>
      <w:r>
        <w:rPr>
          <w:rFonts w:ascii="Arial" w:hAnsi="Arial" w:cs="Arial"/>
          <w:sz w:val="20"/>
          <w:szCs w:val="20"/>
        </w:rPr>
        <w:t xml:space="preserve">EKBS, EKBF and EKBQ data must be maintained on a regular basis through an automated mechanism called the EP Batch Facility.  The EP Batch Facility is comprised of elements of the EP product and </w:t>
      </w:r>
      <w:proofErr w:type="gramStart"/>
      <w:r>
        <w:rPr>
          <w:rFonts w:ascii="Arial" w:hAnsi="Arial" w:cs="Arial"/>
          <w:sz w:val="20"/>
          <w:szCs w:val="20"/>
        </w:rPr>
        <w:t>third party</w:t>
      </w:r>
      <w:proofErr w:type="gramEnd"/>
      <w:r>
        <w:rPr>
          <w:rFonts w:ascii="Arial" w:hAnsi="Arial" w:cs="Arial"/>
          <w:sz w:val="20"/>
          <w:szCs w:val="20"/>
        </w:rPr>
        <w:t xml:space="preserve"> </w:t>
      </w:r>
      <w:r w:rsidR="0059261E">
        <w:rPr>
          <w:rFonts w:ascii="Arial" w:hAnsi="Arial" w:cs="Arial"/>
          <w:sz w:val="20"/>
          <w:szCs w:val="20"/>
        </w:rPr>
        <w:t>products as well as custom built</w:t>
      </w:r>
      <w:r>
        <w:rPr>
          <w:rFonts w:ascii="Arial" w:hAnsi="Arial" w:cs="Arial"/>
          <w:sz w:val="20"/>
          <w:szCs w:val="20"/>
        </w:rPr>
        <w:t xml:space="preserve"> utilities and batch scripts.</w:t>
      </w:r>
    </w:p>
    <w:p w14:paraId="1901A6B2" w14:textId="77777777" w:rsidR="002A058E" w:rsidRPr="005610E8" w:rsidRDefault="002A058E" w:rsidP="002F1A70">
      <w:pPr>
        <w:pStyle w:val="JDAnormal"/>
        <w:jc w:val="both"/>
        <w:rPr>
          <w:rFonts w:ascii="Arial" w:hAnsi="Arial" w:cs="Arial"/>
          <w:sz w:val="20"/>
          <w:szCs w:val="20"/>
        </w:rPr>
      </w:pPr>
      <w:r>
        <w:rPr>
          <w:rFonts w:ascii="Arial" w:hAnsi="Arial" w:cs="Arial"/>
          <w:sz w:val="20"/>
          <w:szCs w:val="20"/>
        </w:rPr>
        <w:t xml:space="preserve">The overall Batch Workflow includes the sourcing of data into </w:t>
      </w:r>
      <w:r w:rsidR="001C6587">
        <w:rPr>
          <w:rFonts w:ascii="Arial" w:hAnsi="Arial" w:cs="Arial"/>
          <w:sz w:val="20"/>
          <w:szCs w:val="20"/>
        </w:rPr>
        <w:t>input sources</w:t>
      </w:r>
      <w:r>
        <w:rPr>
          <w:rFonts w:ascii="Arial" w:hAnsi="Arial" w:cs="Arial"/>
          <w:sz w:val="20"/>
          <w:szCs w:val="20"/>
        </w:rPr>
        <w:t xml:space="preserve"> and the eventual processing of that data.  This section describes the mechanism that processes the staged data.</w:t>
      </w:r>
    </w:p>
    <w:p w14:paraId="6F64B2DC" w14:textId="77777777" w:rsidR="00722331" w:rsidRDefault="000B0D78" w:rsidP="00722331">
      <w:pPr>
        <w:pStyle w:val="Heading2"/>
      </w:pPr>
      <w:bookmarkStart w:id="16" w:name="_Toc520365953"/>
      <w:r>
        <w:t>EP Batch Facility Architecture</w:t>
      </w:r>
      <w:r w:rsidR="00722331">
        <w:t xml:space="preserve"> Illustrated</w:t>
      </w:r>
      <w:bookmarkEnd w:id="15"/>
      <w:bookmarkEnd w:id="16"/>
    </w:p>
    <w:p w14:paraId="052E849B" w14:textId="77777777" w:rsidR="00F44C6A" w:rsidRDefault="00F44C6A" w:rsidP="00000FCE">
      <w:pPr>
        <w:jc w:val="center"/>
      </w:pPr>
    </w:p>
    <w:p w14:paraId="64A1EA53" w14:textId="77777777" w:rsidR="00000FCE" w:rsidRDefault="00C54B69" w:rsidP="00000FCE">
      <w:pPr>
        <w:jc w:val="center"/>
      </w:pPr>
      <w:r>
        <w:rPr>
          <w:noProof/>
        </w:rPr>
        <w:object w:dxaOrig="8204" w:dyaOrig="4944" w14:anchorId="72E4E2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08.25pt;height:185.25pt;mso-width-percent:0;mso-height-percent:0;mso-width-percent:0;mso-height-percent:0" o:ole="">
            <v:imagedata r:id="rId20" o:title=""/>
          </v:shape>
          <o:OLEObject Type="Embed" ProgID="Visio.Drawing.11" ShapeID="_x0000_i1025" DrawAspect="Content" ObjectID="_1594807989" r:id="rId21"/>
        </w:object>
      </w:r>
    </w:p>
    <w:p w14:paraId="41BB8DC8" w14:textId="77777777" w:rsidR="0005799D" w:rsidRDefault="0005799D" w:rsidP="00000FCE">
      <w:pPr>
        <w:jc w:val="center"/>
      </w:pPr>
    </w:p>
    <w:p w14:paraId="075118C8" w14:textId="77777777" w:rsidR="0005799D" w:rsidRDefault="0005799D">
      <w:pPr>
        <w:jc w:val="left"/>
        <w:rPr>
          <w:rFonts w:cs="Arial"/>
          <w:b/>
          <w:bCs/>
          <w:iCs/>
          <w:color w:val="005596"/>
          <w:sz w:val="28"/>
          <w:szCs w:val="28"/>
        </w:rPr>
      </w:pPr>
      <w:r>
        <w:br w:type="page"/>
      </w:r>
    </w:p>
    <w:p w14:paraId="1D935D86" w14:textId="36982F08" w:rsidR="0005799D" w:rsidRPr="000D3E57" w:rsidRDefault="0005799D" w:rsidP="0005799D">
      <w:pPr>
        <w:pStyle w:val="Heading2"/>
      </w:pPr>
      <w:bookmarkStart w:id="17" w:name="_Toc520365954"/>
      <w:r w:rsidRPr="00D64365">
        <w:lastRenderedPageBreak/>
        <w:t>What</w:t>
      </w:r>
      <w:r w:rsidRPr="000D3E57">
        <w:t xml:space="preserve"> is </w:t>
      </w:r>
      <w:r>
        <w:t xml:space="preserve">the </w:t>
      </w:r>
      <w:proofErr w:type="spellStart"/>
      <w:r>
        <w:t>Adhoc</w:t>
      </w:r>
      <w:proofErr w:type="spellEnd"/>
      <w:r>
        <w:t xml:space="preserve"> Batch Facility</w:t>
      </w:r>
      <w:r w:rsidRPr="000D3E57">
        <w:t>?</w:t>
      </w:r>
      <w:bookmarkEnd w:id="17"/>
    </w:p>
    <w:p w14:paraId="631A4D3D" w14:textId="3A055470" w:rsidR="0005799D" w:rsidRDefault="0005799D" w:rsidP="0005799D">
      <w:pPr>
        <w:pStyle w:val="JDAnormal"/>
        <w:jc w:val="both"/>
        <w:rPr>
          <w:rFonts w:ascii="Arial" w:hAnsi="Arial" w:cs="Arial"/>
          <w:sz w:val="20"/>
          <w:szCs w:val="20"/>
        </w:rPr>
      </w:pPr>
      <w:r>
        <w:rPr>
          <w:rFonts w:ascii="Arial" w:hAnsi="Arial" w:cs="Arial"/>
          <w:sz w:val="20"/>
          <w:szCs w:val="20"/>
        </w:rPr>
        <w:t xml:space="preserve">Some implementations require EP batch jobs to be scheduled on an irregular basis at the desire of the EP user.  The </w:t>
      </w:r>
      <w:proofErr w:type="spellStart"/>
      <w:r>
        <w:rPr>
          <w:rFonts w:ascii="Arial" w:hAnsi="Arial" w:cs="Arial"/>
          <w:sz w:val="20"/>
          <w:szCs w:val="20"/>
        </w:rPr>
        <w:t>Adhoc</w:t>
      </w:r>
      <w:proofErr w:type="spellEnd"/>
      <w:r>
        <w:rPr>
          <w:rFonts w:ascii="Arial" w:hAnsi="Arial" w:cs="Arial"/>
          <w:sz w:val="20"/>
          <w:szCs w:val="20"/>
        </w:rPr>
        <w:t xml:space="preserve"> Batch Facility provides a mechanism to queue batch jobs on the fly that are intended to be processed as part of the nightly or weekend batch run.</w:t>
      </w:r>
    </w:p>
    <w:p w14:paraId="59A94AE4" w14:textId="6D5B319A" w:rsidR="0005799D" w:rsidRPr="005610E8" w:rsidRDefault="0005799D" w:rsidP="0005799D">
      <w:pPr>
        <w:pStyle w:val="JDAnormal"/>
        <w:jc w:val="both"/>
        <w:rPr>
          <w:rFonts w:ascii="Arial" w:hAnsi="Arial" w:cs="Arial"/>
          <w:sz w:val="20"/>
          <w:szCs w:val="20"/>
        </w:rPr>
      </w:pPr>
      <w:r>
        <w:rPr>
          <w:rFonts w:ascii="Arial" w:hAnsi="Arial" w:cs="Arial"/>
          <w:sz w:val="20"/>
          <w:szCs w:val="20"/>
        </w:rPr>
        <w:t xml:space="preserve">The typical usage of the </w:t>
      </w:r>
      <w:proofErr w:type="spellStart"/>
      <w:r>
        <w:rPr>
          <w:rFonts w:ascii="Arial" w:hAnsi="Arial" w:cs="Arial"/>
          <w:sz w:val="20"/>
          <w:szCs w:val="20"/>
        </w:rPr>
        <w:t>Adhoc</w:t>
      </w:r>
      <w:proofErr w:type="spellEnd"/>
      <w:r>
        <w:rPr>
          <w:rFonts w:ascii="Arial" w:hAnsi="Arial" w:cs="Arial"/>
          <w:sz w:val="20"/>
          <w:szCs w:val="20"/>
        </w:rPr>
        <w:t xml:space="preserve"> Batch Facility is expected to include the queueing of jobs via an EP Client automation script and processing of the job queue using the customer’s batch scheduler (e.g. Control-M).</w:t>
      </w:r>
    </w:p>
    <w:p w14:paraId="031202D8" w14:textId="1A93E3D5" w:rsidR="0005799D" w:rsidRDefault="0005799D" w:rsidP="0005799D">
      <w:pPr>
        <w:pStyle w:val="Heading2"/>
      </w:pPr>
      <w:bookmarkStart w:id="18" w:name="_Toc520365955"/>
      <w:proofErr w:type="spellStart"/>
      <w:r>
        <w:t>Adhoc</w:t>
      </w:r>
      <w:proofErr w:type="spellEnd"/>
      <w:r>
        <w:t xml:space="preserve"> Batch Facility Architecture Illustrated</w:t>
      </w:r>
      <w:bookmarkEnd w:id="18"/>
    </w:p>
    <w:p w14:paraId="0536F3E6" w14:textId="77777777" w:rsidR="0005799D" w:rsidRPr="0005799D" w:rsidRDefault="0005799D" w:rsidP="0005799D"/>
    <w:p w14:paraId="533B1B4E" w14:textId="032D8AEA" w:rsidR="0005799D" w:rsidRPr="00F44C6A" w:rsidRDefault="00C54B69" w:rsidP="0005799D">
      <w:pPr>
        <w:jc w:val="center"/>
      </w:pPr>
      <w:r>
        <w:rPr>
          <w:noProof/>
        </w:rPr>
        <w:object w:dxaOrig="14280" w:dyaOrig="10860" w14:anchorId="6E1FBA66">
          <v:shape id="_x0000_i1026" type="#_x0000_t75" alt="" style="width:396.75pt;height:302.25pt;mso-width-percent:0;mso-height-percent:0;mso-width-percent:0;mso-height-percent:0" o:ole="">
            <v:imagedata r:id="rId22" o:title=""/>
          </v:shape>
          <o:OLEObject Type="Embed" ProgID="Visio.Drawing.15" ShapeID="_x0000_i1026" DrawAspect="Content" ObjectID="_1594807990" r:id="rId23"/>
        </w:object>
      </w:r>
    </w:p>
    <w:p w14:paraId="32A75EF3" w14:textId="77777777" w:rsidR="00722331" w:rsidRPr="00080E7F" w:rsidRDefault="000B0D78" w:rsidP="00D10950">
      <w:pPr>
        <w:pStyle w:val="Heading1"/>
        <w:tabs>
          <w:tab w:val="right" w:pos="9360"/>
        </w:tabs>
      </w:pPr>
      <w:bookmarkStart w:id="19" w:name="_Toc520365956"/>
      <w:bookmarkStart w:id="20" w:name="_Toc194139682"/>
      <w:bookmarkStart w:id="21" w:name="_Toc196530977"/>
      <w:bookmarkStart w:id="22" w:name="_Toc196568565"/>
      <w:bookmarkStart w:id="23" w:name="_Toc234252506"/>
      <w:r>
        <w:lastRenderedPageBreak/>
        <w:t>The EP Batch</w:t>
      </w:r>
      <w:r w:rsidR="00722331">
        <w:t xml:space="preserve"> </w:t>
      </w:r>
      <w:r w:rsidR="008E1BB1">
        <w:t>Environment</w:t>
      </w:r>
      <w:r w:rsidR="00722331">
        <w:t xml:space="preserve"> </w:t>
      </w:r>
      <w:r w:rsidR="00D10950">
        <w:tab/>
        <w:t>Section 2</w:t>
      </w:r>
      <w:bookmarkEnd w:id="19"/>
      <w:r w:rsidR="00722331">
        <w:tab/>
      </w:r>
      <w:r w:rsidR="00722331">
        <w:tab/>
      </w:r>
    </w:p>
    <w:p w14:paraId="59F26039" w14:textId="77777777" w:rsidR="004939F2" w:rsidRDefault="004939F2" w:rsidP="004939F2">
      <w:pPr>
        <w:pStyle w:val="Heading2"/>
      </w:pPr>
      <w:bookmarkStart w:id="24" w:name="_Toc520365957"/>
      <w:r>
        <w:t>Batch Command Console Applications</w:t>
      </w:r>
      <w:bookmarkEnd w:id="24"/>
    </w:p>
    <w:p w14:paraId="426263A4" w14:textId="77777777" w:rsidR="004939F2" w:rsidRDefault="00CB3D53" w:rsidP="001815D3">
      <w:r>
        <w:t>In support of batch scripts (.bat</w:t>
      </w:r>
      <w:r w:rsidR="00E10737">
        <w:t xml:space="preserve"> files</w:t>
      </w:r>
      <w:r>
        <w:t>), the EP Batch Facility provides several</w:t>
      </w:r>
      <w:r w:rsidR="00190414">
        <w:t xml:space="preserve"> command line </w:t>
      </w:r>
      <w:proofErr w:type="spellStart"/>
      <w:r w:rsidR="00190414">
        <w:t>utiltities</w:t>
      </w:r>
      <w:proofErr w:type="spellEnd"/>
      <w:r w:rsidR="00190414">
        <w:t>.  These utilities are:</w:t>
      </w:r>
    </w:p>
    <w:p w14:paraId="53956ADC" w14:textId="77777777" w:rsidR="00190414" w:rsidRDefault="00190414" w:rsidP="004939F2"/>
    <w:p w14:paraId="2631636C" w14:textId="77777777" w:rsidR="00563856" w:rsidRPr="00711A89" w:rsidRDefault="00563856" w:rsidP="00190414">
      <w:pPr>
        <w:pStyle w:val="ListParagraph"/>
        <w:numPr>
          <w:ilvl w:val="0"/>
          <w:numId w:val="28"/>
        </w:numPr>
        <w:rPr>
          <w:rFonts w:ascii="Arial" w:hAnsi="Arial" w:cs="Arial"/>
          <w:b/>
          <w:sz w:val="16"/>
          <w:szCs w:val="16"/>
        </w:rPr>
      </w:pPr>
      <w:proofErr w:type="spellStart"/>
      <w:r w:rsidRPr="00711A89">
        <w:rPr>
          <w:rFonts w:ascii="Arial" w:hAnsi="Arial" w:cs="Arial"/>
          <w:b/>
          <w:sz w:val="16"/>
          <w:szCs w:val="16"/>
        </w:rPr>
        <w:t>BatchInitialize</w:t>
      </w:r>
      <w:proofErr w:type="spellEnd"/>
      <w:r w:rsidRPr="00711A89">
        <w:rPr>
          <w:rFonts w:ascii="Arial" w:hAnsi="Arial" w:cs="Arial"/>
          <w:b/>
          <w:sz w:val="16"/>
          <w:szCs w:val="16"/>
        </w:rPr>
        <w:t xml:space="preserve"> –</w:t>
      </w:r>
      <w:r w:rsidR="00711A89">
        <w:rPr>
          <w:rFonts w:ascii="Arial" w:hAnsi="Arial" w:cs="Arial"/>
          <w:sz w:val="16"/>
          <w:szCs w:val="16"/>
        </w:rPr>
        <w:t xml:space="preserve"> Creates a new Batch Workflow or re-initializes an existing Batch Workflow.</w:t>
      </w:r>
    </w:p>
    <w:p w14:paraId="4FBFF67B" w14:textId="77777777" w:rsidR="00563856" w:rsidRPr="00711A89" w:rsidRDefault="00563856" w:rsidP="00190414">
      <w:pPr>
        <w:pStyle w:val="ListParagraph"/>
        <w:numPr>
          <w:ilvl w:val="0"/>
          <w:numId w:val="28"/>
        </w:numPr>
        <w:rPr>
          <w:rFonts w:ascii="Arial" w:hAnsi="Arial" w:cs="Arial"/>
          <w:b/>
          <w:sz w:val="16"/>
          <w:szCs w:val="16"/>
        </w:rPr>
      </w:pPr>
      <w:proofErr w:type="spellStart"/>
      <w:r w:rsidRPr="00711A89">
        <w:rPr>
          <w:rFonts w:ascii="Arial" w:hAnsi="Arial" w:cs="Arial"/>
          <w:b/>
          <w:sz w:val="16"/>
          <w:szCs w:val="16"/>
        </w:rPr>
        <w:t>BatchGetCurrentTask</w:t>
      </w:r>
      <w:proofErr w:type="spellEnd"/>
      <w:r w:rsidRPr="00711A89">
        <w:rPr>
          <w:rFonts w:ascii="Arial" w:hAnsi="Arial" w:cs="Arial"/>
          <w:b/>
          <w:sz w:val="16"/>
          <w:szCs w:val="16"/>
        </w:rPr>
        <w:t xml:space="preserve"> –</w:t>
      </w:r>
      <w:r w:rsidR="00711A89">
        <w:rPr>
          <w:rFonts w:ascii="Arial" w:hAnsi="Arial" w:cs="Arial"/>
          <w:sz w:val="16"/>
          <w:szCs w:val="16"/>
        </w:rPr>
        <w:t xml:space="preserve"> Gets the current task of a Batch Workflow.</w:t>
      </w:r>
    </w:p>
    <w:p w14:paraId="125FBB22" w14:textId="77777777" w:rsidR="00563856" w:rsidRPr="00711A89" w:rsidRDefault="00563856" w:rsidP="00563856">
      <w:pPr>
        <w:pStyle w:val="ListParagraph"/>
        <w:numPr>
          <w:ilvl w:val="0"/>
          <w:numId w:val="28"/>
        </w:numPr>
        <w:rPr>
          <w:rFonts w:ascii="Arial" w:hAnsi="Arial" w:cs="Arial"/>
          <w:b/>
          <w:sz w:val="16"/>
          <w:szCs w:val="16"/>
        </w:rPr>
      </w:pPr>
      <w:proofErr w:type="spellStart"/>
      <w:r w:rsidRPr="00711A89">
        <w:rPr>
          <w:rFonts w:ascii="Arial" w:hAnsi="Arial" w:cs="Arial"/>
          <w:b/>
          <w:sz w:val="16"/>
          <w:szCs w:val="16"/>
        </w:rPr>
        <w:t>BatchRestartStatus</w:t>
      </w:r>
      <w:proofErr w:type="spellEnd"/>
      <w:r w:rsidRPr="00711A89">
        <w:rPr>
          <w:rFonts w:ascii="Arial" w:hAnsi="Arial" w:cs="Arial"/>
          <w:b/>
          <w:sz w:val="16"/>
          <w:szCs w:val="16"/>
        </w:rPr>
        <w:t xml:space="preserve"> –</w:t>
      </w:r>
      <w:r w:rsidR="00711A89" w:rsidRPr="00711A89">
        <w:rPr>
          <w:rFonts w:ascii="Arial" w:hAnsi="Arial" w:cs="Arial"/>
          <w:sz w:val="16"/>
          <w:szCs w:val="16"/>
        </w:rPr>
        <w:t xml:space="preserve"> </w:t>
      </w:r>
      <w:r w:rsidR="00711A89">
        <w:rPr>
          <w:rFonts w:ascii="Arial" w:hAnsi="Arial" w:cs="Arial"/>
          <w:sz w:val="16"/>
          <w:szCs w:val="16"/>
        </w:rPr>
        <w:t>Determines if a Batch Workflow can be started or requires a restart/recovery.</w:t>
      </w:r>
    </w:p>
    <w:p w14:paraId="7D9AB0C9" w14:textId="77777777" w:rsidR="00563856" w:rsidRPr="00711A89" w:rsidRDefault="00C7355D" w:rsidP="00563856">
      <w:pPr>
        <w:pStyle w:val="ListParagraph"/>
        <w:numPr>
          <w:ilvl w:val="0"/>
          <w:numId w:val="28"/>
        </w:numPr>
        <w:rPr>
          <w:rFonts w:ascii="Arial" w:hAnsi="Arial" w:cs="Arial"/>
          <w:b/>
          <w:sz w:val="16"/>
          <w:szCs w:val="16"/>
        </w:rPr>
      </w:pPr>
      <w:proofErr w:type="spellStart"/>
      <w:r>
        <w:rPr>
          <w:rFonts w:ascii="Arial" w:hAnsi="Arial" w:cs="Arial"/>
          <w:b/>
          <w:sz w:val="16"/>
          <w:szCs w:val="16"/>
        </w:rPr>
        <w:t>Bat</w:t>
      </w:r>
      <w:r w:rsidR="00563856" w:rsidRPr="00711A89">
        <w:rPr>
          <w:rFonts w:ascii="Arial" w:hAnsi="Arial" w:cs="Arial"/>
          <w:b/>
          <w:sz w:val="16"/>
          <w:szCs w:val="16"/>
        </w:rPr>
        <w:t>chSetCurrentTask</w:t>
      </w:r>
      <w:proofErr w:type="spellEnd"/>
      <w:r w:rsidR="00563856" w:rsidRPr="00711A89">
        <w:rPr>
          <w:rFonts w:ascii="Arial" w:hAnsi="Arial" w:cs="Arial"/>
          <w:b/>
          <w:sz w:val="16"/>
          <w:szCs w:val="16"/>
        </w:rPr>
        <w:t xml:space="preserve"> </w:t>
      </w:r>
      <w:r w:rsidR="00711A89">
        <w:rPr>
          <w:rFonts w:ascii="Arial" w:hAnsi="Arial" w:cs="Arial"/>
          <w:b/>
          <w:sz w:val="16"/>
          <w:szCs w:val="16"/>
        </w:rPr>
        <w:t xml:space="preserve">– </w:t>
      </w:r>
      <w:r w:rsidR="00711A89">
        <w:rPr>
          <w:rFonts w:ascii="Arial" w:hAnsi="Arial" w:cs="Arial"/>
          <w:sz w:val="16"/>
          <w:szCs w:val="16"/>
        </w:rPr>
        <w:t>Sets the current task of a Batch Workflow.</w:t>
      </w:r>
    </w:p>
    <w:p w14:paraId="327CFA05" w14:textId="7F871F68" w:rsidR="000C05D5" w:rsidRDefault="000C05D5" w:rsidP="00190414">
      <w:pPr>
        <w:pStyle w:val="ListParagraph"/>
        <w:numPr>
          <w:ilvl w:val="0"/>
          <w:numId w:val="28"/>
        </w:numPr>
        <w:rPr>
          <w:rFonts w:ascii="Arial" w:hAnsi="Arial" w:cs="Arial"/>
          <w:sz w:val="16"/>
          <w:szCs w:val="16"/>
        </w:rPr>
      </w:pPr>
      <w:proofErr w:type="spellStart"/>
      <w:r>
        <w:rPr>
          <w:rFonts w:ascii="Arial" w:hAnsi="Arial" w:cs="Arial"/>
          <w:b/>
          <w:sz w:val="16"/>
          <w:szCs w:val="16"/>
        </w:rPr>
        <w:t>CopyFactData</w:t>
      </w:r>
      <w:proofErr w:type="spellEnd"/>
      <w:r>
        <w:rPr>
          <w:rFonts w:ascii="Arial" w:hAnsi="Arial" w:cs="Arial"/>
          <w:sz w:val="16"/>
          <w:szCs w:val="16"/>
        </w:rPr>
        <w:t xml:space="preserve"> – Extracts data from a </w:t>
      </w:r>
      <w:proofErr w:type="spellStart"/>
      <w:r>
        <w:rPr>
          <w:rFonts w:ascii="Arial" w:hAnsi="Arial" w:cs="Arial"/>
          <w:sz w:val="16"/>
          <w:szCs w:val="16"/>
        </w:rPr>
        <w:t>SubDomain</w:t>
      </w:r>
      <w:proofErr w:type="spellEnd"/>
      <w:r>
        <w:rPr>
          <w:rFonts w:ascii="Arial" w:hAnsi="Arial" w:cs="Arial"/>
          <w:sz w:val="16"/>
          <w:szCs w:val="16"/>
        </w:rPr>
        <w:t xml:space="preserve"> and load</w:t>
      </w:r>
      <w:r w:rsidR="001B3392">
        <w:rPr>
          <w:rFonts w:ascii="Arial" w:hAnsi="Arial" w:cs="Arial"/>
          <w:sz w:val="16"/>
          <w:szCs w:val="16"/>
        </w:rPr>
        <w:t>s</w:t>
      </w:r>
      <w:r>
        <w:rPr>
          <w:rFonts w:ascii="Arial" w:hAnsi="Arial" w:cs="Arial"/>
          <w:sz w:val="16"/>
          <w:szCs w:val="16"/>
        </w:rPr>
        <w:t xml:space="preserve"> the results into a</w:t>
      </w:r>
      <w:r w:rsidR="00C9628B">
        <w:rPr>
          <w:rFonts w:ascii="Arial" w:hAnsi="Arial" w:cs="Arial"/>
          <w:sz w:val="16"/>
          <w:szCs w:val="16"/>
        </w:rPr>
        <w:t>n input source</w:t>
      </w:r>
      <w:r>
        <w:rPr>
          <w:rFonts w:ascii="Arial" w:hAnsi="Arial" w:cs="Arial"/>
          <w:sz w:val="16"/>
          <w:szCs w:val="16"/>
        </w:rPr>
        <w:t>.</w:t>
      </w:r>
    </w:p>
    <w:p w14:paraId="7DCCD35C" w14:textId="2B7AE336" w:rsidR="002D6C4D" w:rsidRDefault="002D6C4D" w:rsidP="00190414">
      <w:pPr>
        <w:pStyle w:val="ListParagraph"/>
        <w:numPr>
          <w:ilvl w:val="0"/>
          <w:numId w:val="28"/>
        </w:numPr>
        <w:rPr>
          <w:rFonts w:ascii="Arial" w:hAnsi="Arial" w:cs="Arial"/>
          <w:sz w:val="16"/>
          <w:szCs w:val="16"/>
        </w:rPr>
      </w:pPr>
      <w:proofErr w:type="spellStart"/>
      <w:r>
        <w:rPr>
          <w:rFonts w:ascii="Arial" w:hAnsi="Arial" w:cs="Arial"/>
          <w:b/>
          <w:sz w:val="16"/>
          <w:szCs w:val="16"/>
        </w:rPr>
        <w:t>CreateSFTPControlFiles</w:t>
      </w:r>
      <w:proofErr w:type="spellEnd"/>
      <w:r>
        <w:rPr>
          <w:rFonts w:ascii="Arial" w:hAnsi="Arial" w:cs="Arial"/>
          <w:b/>
          <w:sz w:val="16"/>
          <w:szCs w:val="16"/>
        </w:rPr>
        <w:t xml:space="preserve"> </w:t>
      </w:r>
      <w:r>
        <w:rPr>
          <w:rFonts w:ascii="Arial" w:hAnsi="Arial" w:cs="Arial"/>
          <w:sz w:val="16"/>
          <w:szCs w:val="16"/>
        </w:rPr>
        <w:t>– Creates actuals and structure tables SQLLDR control files.</w:t>
      </w:r>
    </w:p>
    <w:p w14:paraId="40A0D1B1" w14:textId="16A53B4E" w:rsidR="00000E1E" w:rsidRDefault="00000E1E" w:rsidP="00190414">
      <w:pPr>
        <w:pStyle w:val="ListParagraph"/>
        <w:numPr>
          <w:ilvl w:val="0"/>
          <w:numId w:val="28"/>
        </w:numPr>
        <w:rPr>
          <w:rFonts w:ascii="Arial" w:hAnsi="Arial" w:cs="Arial"/>
          <w:sz w:val="16"/>
          <w:szCs w:val="16"/>
        </w:rPr>
      </w:pPr>
      <w:proofErr w:type="spellStart"/>
      <w:r>
        <w:rPr>
          <w:rFonts w:ascii="Arial" w:hAnsi="Arial" w:cs="Arial"/>
          <w:b/>
          <w:sz w:val="16"/>
          <w:szCs w:val="16"/>
        </w:rPr>
        <w:t>CurrentEKBTime</w:t>
      </w:r>
      <w:proofErr w:type="spellEnd"/>
      <w:r>
        <w:rPr>
          <w:rFonts w:ascii="Arial" w:hAnsi="Arial" w:cs="Arial"/>
          <w:b/>
          <w:sz w:val="16"/>
          <w:szCs w:val="16"/>
        </w:rPr>
        <w:t xml:space="preserve"> </w:t>
      </w:r>
      <w:r>
        <w:rPr>
          <w:rFonts w:ascii="Arial" w:hAnsi="Arial" w:cs="Arial"/>
          <w:sz w:val="16"/>
          <w:szCs w:val="16"/>
        </w:rPr>
        <w:t>–</w:t>
      </w:r>
      <w:r w:rsidRPr="00000E1E">
        <w:rPr>
          <w:rFonts w:cs="Arial"/>
        </w:rPr>
        <w:t xml:space="preserve"> </w:t>
      </w:r>
      <w:r>
        <w:rPr>
          <w:rFonts w:ascii="Arial" w:hAnsi="Arial" w:cs="Arial"/>
          <w:sz w:val="16"/>
          <w:szCs w:val="16"/>
        </w:rPr>
        <w:t>D</w:t>
      </w:r>
      <w:r w:rsidRPr="00000E1E">
        <w:rPr>
          <w:rFonts w:ascii="Arial" w:hAnsi="Arial" w:cs="Arial"/>
          <w:sz w:val="16"/>
          <w:szCs w:val="16"/>
        </w:rPr>
        <w:t>etermine</w:t>
      </w:r>
      <w:r>
        <w:rPr>
          <w:rFonts w:ascii="Arial" w:hAnsi="Arial" w:cs="Arial"/>
          <w:sz w:val="16"/>
          <w:szCs w:val="16"/>
        </w:rPr>
        <w:t>s</w:t>
      </w:r>
      <w:r w:rsidRPr="00000E1E">
        <w:rPr>
          <w:rFonts w:ascii="Arial" w:hAnsi="Arial" w:cs="Arial"/>
          <w:sz w:val="16"/>
          <w:szCs w:val="16"/>
        </w:rPr>
        <w:t xml:space="preserve"> the current Foundation Calendar Member or Calendar Member from an offset of the current Member.</w:t>
      </w:r>
    </w:p>
    <w:p w14:paraId="64D2A429" w14:textId="4C825FD3" w:rsidR="005A2ECF" w:rsidRDefault="005A2ECF" w:rsidP="00190414">
      <w:pPr>
        <w:pStyle w:val="ListParagraph"/>
        <w:numPr>
          <w:ilvl w:val="0"/>
          <w:numId w:val="28"/>
        </w:numPr>
        <w:rPr>
          <w:rFonts w:ascii="Arial" w:hAnsi="Arial" w:cs="Arial"/>
          <w:sz w:val="16"/>
          <w:szCs w:val="16"/>
        </w:rPr>
      </w:pPr>
      <w:proofErr w:type="spellStart"/>
      <w:r>
        <w:rPr>
          <w:rFonts w:ascii="Arial" w:hAnsi="Arial" w:cs="Arial"/>
          <w:b/>
          <w:sz w:val="16"/>
          <w:szCs w:val="16"/>
        </w:rPr>
        <w:t>DumpErrors</w:t>
      </w:r>
      <w:proofErr w:type="spellEnd"/>
      <w:r>
        <w:rPr>
          <w:rFonts w:ascii="Arial" w:hAnsi="Arial" w:cs="Arial"/>
          <w:b/>
          <w:sz w:val="16"/>
          <w:szCs w:val="16"/>
        </w:rPr>
        <w:t xml:space="preserve"> </w:t>
      </w:r>
      <w:r>
        <w:rPr>
          <w:rFonts w:ascii="Arial" w:hAnsi="Arial" w:cs="Arial"/>
          <w:sz w:val="16"/>
          <w:szCs w:val="16"/>
        </w:rPr>
        <w:t xml:space="preserve">– </w:t>
      </w:r>
      <w:r w:rsidR="00A326FB" w:rsidRPr="00A326FB">
        <w:rPr>
          <w:rFonts w:ascii="Arial" w:hAnsi="Arial" w:cs="Arial"/>
          <w:sz w:val="16"/>
          <w:szCs w:val="16"/>
        </w:rPr>
        <w:t>Dumps the contents of the actuals or structure error tables and any failed records in staging.  Can also be used to dump the</w:t>
      </w:r>
      <w:r w:rsidR="00473BB3">
        <w:rPr>
          <w:rFonts w:ascii="Arial" w:hAnsi="Arial" w:cs="Arial"/>
          <w:sz w:val="16"/>
          <w:szCs w:val="16"/>
        </w:rPr>
        <w:t xml:space="preserve"> obsolete</w:t>
      </w:r>
      <w:bookmarkStart w:id="25" w:name="_GoBack"/>
      <w:bookmarkEnd w:id="25"/>
      <w:r w:rsidR="00A326FB" w:rsidRPr="00A326FB">
        <w:rPr>
          <w:rFonts w:ascii="Arial" w:hAnsi="Arial" w:cs="Arial"/>
          <w:sz w:val="16"/>
          <w:szCs w:val="16"/>
        </w:rPr>
        <w:t xml:space="preserve"> retained feature member names as well as the contents of all tables and views that match a wildcard string name.</w:t>
      </w:r>
    </w:p>
    <w:p w14:paraId="7136ADA8" w14:textId="4030A7D2" w:rsidR="00000E1E" w:rsidRPr="00000E1E" w:rsidRDefault="00000E1E" w:rsidP="00000E1E">
      <w:pPr>
        <w:pStyle w:val="ListParagraph"/>
        <w:numPr>
          <w:ilvl w:val="0"/>
          <w:numId w:val="28"/>
        </w:numPr>
        <w:rPr>
          <w:rFonts w:ascii="Arial" w:hAnsi="Arial" w:cs="Arial"/>
          <w:sz w:val="16"/>
          <w:szCs w:val="16"/>
        </w:rPr>
      </w:pPr>
      <w:proofErr w:type="spellStart"/>
      <w:r>
        <w:rPr>
          <w:rFonts w:ascii="Arial" w:hAnsi="Arial" w:cs="Arial"/>
          <w:b/>
          <w:sz w:val="16"/>
          <w:szCs w:val="16"/>
        </w:rPr>
        <w:t>GetInputSourceName</w:t>
      </w:r>
      <w:proofErr w:type="spellEnd"/>
      <w:r>
        <w:rPr>
          <w:rFonts w:ascii="Arial" w:hAnsi="Arial" w:cs="Arial"/>
          <w:b/>
          <w:sz w:val="16"/>
          <w:szCs w:val="16"/>
        </w:rPr>
        <w:t xml:space="preserve"> </w:t>
      </w:r>
      <w:r>
        <w:rPr>
          <w:rFonts w:ascii="Arial" w:hAnsi="Arial" w:cs="Arial"/>
          <w:sz w:val="16"/>
          <w:szCs w:val="16"/>
        </w:rPr>
        <w:t xml:space="preserve">– </w:t>
      </w:r>
      <w:r w:rsidRPr="00000E1E">
        <w:rPr>
          <w:rFonts w:ascii="Arial" w:hAnsi="Arial" w:cs="Arial"/>
          <w:sz w:val="16"/>
          <w:szCs w:val="16"/>
        </w:rPr>
        <w:t>Gets the input source name of a Fact Table Family (FTF).</w:t>
      </w:r>
    </w:p>
    <w:p w14:paraId="04393726" w14:textId="77777777" w:rsidR="00000E1E" w:rsidRDefault="00190414" w:rsidP="00D31C48">
      <w:pPr>
        <w:pStyle w:val="ListParagraph"/>
        <w:numPr>
          <w:ilvl w:val="0"/>
          <w:numId w:val="28"/>
        </w:numPr>
        <w:rPr>
          <w:rFonts w:ascii="Arial" w:hAnsi="Arial" w:cs="Arial"/>
          <w:sz w:val="16"/>
          <w:szCs w:val="16"/>
        </w:rPr>
      </w:pPr>
      <w:proofErr w:type="spellStart"/>
      <w:r w:rsidRPr="00000E1E">
        <w:rPr>
          <w:rFonts w:ascii="Arial" w:hAnsi="Arial" w:cs="Arial"/>
          <w:b/>
          <w:sz w:val="16"/>
          <w:szCs w:val="16"/>
        </w:rPr>
        <w:t>FoundationRestartStatus</w:t>
      </w:r>
      <w:proofErr w:type="spellEnd"/>
      <w:r w:rsidRPr="00000E1E">
        <w:rPr>
          <w:rFonts w:ascii="Arial" w:hAnsi="Arial" w:cs="Arial"/>
          <w:sz w:val="16"/>
          <w:szCs w:val="16"/>
        </w:rPr>
        <w:t xml:space="preserve"> – Determines if an EKBF server command can be started or requires a restart/recovery.</w:t>
      </w:r>
    </w:p>
    <w:p w14:paraId="4B3DA49E" w14:textId="08DCAD37" w:rsidR="00000E1E" w:rsidRPr="00000E1E" w:rsidRDefault="00000E1E" w:rsidP="00D31C48">
      <w:pPr>
        <w:pStyle w:val="ListParagraph"/>
        <w:numPr>
          <w:ilvl w:val="0"/>
          <w:numId w:val="28"/>
        </w:numPr>
        <w:rPr>
          <w:rFonts w:ascii="Arial" w:hAnsi="Arial" w:cs="Arial"/>
          <w:sz w:val="16"/>
          <w:szCs w:val="16"/>
        </w:rPr>
      </w:pPr>
      <w:proofErr w:type="spellStart"/>
      <w:r w:rsidRPr="00000E1E">
        <w:rPr>
          <w:rFonts w:ascii="Arial" w:hAnsi="Arial" w:cs="Arial"/>
          <w:b/>
          <w:sz w:val="16"/>
          <w:szCs w:val="16"/>
        </w:rPr>
        <w:t>LatestFactDataTime</w:t>
      </w:r>
      <w:proofErr w:type="spellEnd"/>
      <w:r w:rsidRPr="00000E1E">
        <w:rPr>
          <w:rFonts w:ascii="Arial" w:hAnsi="Arial" w:cs="Arial"/>
          <w:b/>
          <w:sz w:val="16"/>
          <w:szCs w:val="16"/>
        </w:rPr>
        <w:t xml:space="preserve"> – </w:t>
      </w:r>
      <w:r w:rsidRPr="00000E1E">
        <w:rPr>
          <w:rFonts w:ascii="Arial" w:hAnsi="Arial" w:cs="Arial"/>
          <w:sz w:val="16"/>
          <w:szCs w:val="16"/>
        </w:rPr>
        <w:t xml:space="preserve">Either returns the Time Member ID of the most recent data in a Fact Table Family (Granite) Table or determines </w:t>
      </w:r>
      <w:proofErr w:type="gramStart"/>
      <w:r w:rsidRPr="00000E1E">
        <w:rPr>
          <w:rFonts w:ascii="Arial" w:hAnsi="Arial" w:cs="Arial"/>
          <w:sz w:val="16"/>
          <w:szCs w:val="16"/>
        </w:rPr>
        <w:t>whether or not</w:t>
      </w:r>
      <w:proofErr w:type="gramEnd"/>
      <w:r w:rsidRPr="00000E1E">
        <w:rPr>
          <w:rFonts w:ascii="Arial" w:hAnsi="Arial" w:cs="Arial"/>
          <w:sz w:val="16"/>
          <w:szCs w:val="16"/>
        </w:rPr>
        <w:t xml:space="preserve"> fact data had been loaded within the last number of hours specified.</w:t>
      </w:r>
    </w:p>
    <w:p w14:paraId="0CD7D51F" w14:textId="2EEE9020" w:rsidR="00000E1E" w:rsidRPr="00000E1E" w:rsidRDefault="00000E1E" w:rsidP="00000E1E">
      <w:pPr>
        <w:pStyle w:val="ListParagraph"/>
        <w:numPr>
          <w:ilvl w:val="0"/>
          <w:numId w:val="28"/>
        </w:numPr>
        <w:rPr>
          <w:rFonts w:ascii="Arial" w:hAnsi="Arial" w:cs="Arial"/>
          <w:sz w:val="16"/>
          <w:szCs w:val="16"/>
        </w:rPr>
      </w:pPr>
      <w:proofErr w:type="spellStart"/>
      <w:r w:rsidRPr="00000E1E">
        <w:rPr>
          <w:rFonts w:ascii="Arial" w:hAnsi="Arial" w:cs="Arial"/>
          <w:b/>
          <w:sz w:val="16"/>
          <w:szCs w:val="16"/>
        </w:rPr>
        <w:t>ProcessAdhocBatch</w:t>
      </w:r>
      <w:proofErr w:type="spellEnd"/>
      <w:r w:rsidRPr="00000E1E">
        <w:rPr>
          <w:rFonts w:ascii="Arial" w:hAnsi="Arial" w:cs="Arial"/>
          <w:b/>
          <w:sz w:val="16"/>
          <w:szCs w:val="16"/>
        </w:rPr>
        <w:t xml:space="preserve"> </w:t>
      </w:r>
      <w:r>
        <w:rPr>
          <w:rFonts w:ascii="Arial" w:hAnsi="Arial" w:cs="Arial"/>
          <w:sz w:val="16"/>
          <w:szCs w:val="16"/>
        </w:rPr>
        <w:t>–</w:t>
      </w:r>
      <w:r w:rsidRPr="00000E1E">
        <w:t xml:space="preserve"> </w:t>
      </w:r>
      <w:r w:rsidRPr="00000E1E">
        <w:rPr>
          <w:rFonts w:ascii="Arial" w:hAnsi="Arial" w:cs="Arial"/>
          <w:sz w:val="16"/>
          <w:szCs w:val="16"/>
        </w:rPr>
        <w:t>Processes the scheduled Jobs associated with a Job Group.</w:t>
      </w:r>
      <w:r>
        <w:t xml:space="preserve">  </w:t>
      </w:r>
    </w:p>
    <w:p w14:paraId="5EF28692" w14:textId="77777777" w:rsidR="00190414" w:rsidRDefault="00190414" w:rsidP="00190414">
      <w:pPr>
        <w:pStyle w:val="ListParagraph"/>
        <w:numPr>
          <w:ilvl w:val="0"/>
          <w:numId w:val="28"/>
        </w:numPr>
        <w:rPr>
          <w:rFonts w:ascii="Arial" w:hAnsi="Arial" w:cs="Arial"/>
          <w:sz w:val="16"/>
          <w:szCs w:val="16"/>
        </w:rPr>
      </w:pPr>
      <w:proofErr w:type="spellStart"/>
      <w:r w:rsidRPr="002F3024">
        <w:rPr>
          <w:rFonts w:ascii="Arial" w:hAnsi="Arial" w:cs="Arial"/>
          <w:b/>
          <w:sz w:val="16"/>
          <w:szCs w:val="16"/>
        </w:rPr>
        <w:t>QuartzRestartStatus</w:t>
      </w:r>
      <w:proofErr w:type="spellEnd"/>
      <w:r>
        <w:rPr>
          <w:rFonts w:ascii="Arial" w:hAnsi="Arial" w:cs="Arial"/>
          <w:sz w:val="16"/>
          <w:szCs w:val="16"/>
        </w:rPr>
        <w:t xml:space="preserve"> – Determines if an EKBQ server command can be started or requires a restart/recovery.</w:t>
      </w:r>
    </w:p>
    <w:p w14:paraId="1921667C" w14:textId="77777777" w:rsidR="00CF2827" w:rsidRDefault="00CF2827" w:rsidP="00190414">
      <w:pPr>
        <w:pStyle w:val="ListParagraph"/>
        <w:numPr>
          <w:ilvl w:val="0"/>
          <w:numId w:val="28"/>
        </w:numPr>
        <w:rPr>
          <w:rFonts w:ascii="Arial" w:hAnsi="Arial" w:cs="Arial"/>
          <w:sz w:val="16"/>
          <w:szCs w:val="16"/>
        </w:rPr>
      </w:pPr>
      <w:proofErr w:type="spellStart"/>
      <w:r>
        <w:rPr>
          <w:rFonts w:ascii="Arial" w:hAnsi="Arial" w:cs="Arial"/>
          <w:b/>
          <w:sz w:val="16"/>
          <w:szCs w:val="16"/>
        </w:rPr>
        <w:t>QuartzSyncStatus</w:t>
      </w:r>
      <w:proofErr w:type="spellEnd"/>
      <w:r>
        <w:rPr>
          <w:rFonts w:ascii="Arial" w:hAnsi="Arial" w:cs="Arial"/>
          <w:b/>
          <w:sz w:val="16"/>
          <w:szCs w:val="16"/>
        </w:rPr>
        <w:t xml:space="preserve"> </w:t>
      </w:r>
      <w:r>
        <w:rPr>
          <w:rFonts w:ascii="Arial" w:hAnsi="Arial" w:cs="Arial"/>
          <w:sz w:val="16"/>
          <w:szCs w:val="16"/>
        </w:rPr>
        <w:t xml:space="preserve">– Determines </w:t>
      </w:r>
      <w:r w:rsidR="006322E5">
        <w:rPr>
          <w:rFonts w:ascii="Arial" w:hAnsi="Arial" w:cs="Arial"/>
          <w:sz w:val="16"/>
          <w:szCs w:val="16"/>
        </w:rPr>
        <w:t>if a Quartz C</w:t>
      </w:r>
      <w:r>
        <w:rPr>
          <w:rFonts w:ascii="Arial" w:hAnsi="Arial" w:cs="Arial"/>
          <w:sz w:val="16"/>
          <w:szCs w:val="16"/>
        </w:rPr>
        <w:t>ube needs to be structure and/or data synchronized.</w:t>
      </w:r>
    </w:p>
    <w:p w14:paraId="3165558D" w14:textId="26502623" w:rsidR="00190414" w:rsidRDefault="00190414" w:rsidP="00190414">
      <w:pPr>
        <w:pStyle w:val="ListParagraph"/>
        <w:numPr>
          <w:ilvl w:val="0"/>
          <w:numId w:val="28"/>
        </w:numPr>
        <w:rPr>
          <w:rFonts w:ascii="Arial" w:hAnsi="Arial" w:cs="Arial"/>
          <w:sz w:val="16"/>
          <w:szCs w:val="16"/>
        </w:rPr>
      </w:pPr>
      <w:proofErr w:type="spellStart"/>
      <w:r w:rsidRPr="002F3024">
        <w:rPr>
          <w:rFonts w:ascii="Arial" w:hAnsi="Arial" w:cs="Arial"/>
          <w:b/>
          <w:sz w:val="16"/>
          <w:szCs w:val="16"/>
        </w:rPr>
        <w:t>RowCount</w:t>
      </w:r>
      <w:proofErr w:type="spellEnd"/>
      <w:r>
        <w:rPr>
          <w:rFonts w:ascii="Arial" w:hAnsi="Arial" w:cs="Arial"/>
          <w:sz w:val="16"/>
          <w:szCs w:val="16"/>
        </w:rPr>
        <w:t xml:space="preserve"> – Returns the number of rows in a database table, useful in </w:t>
      </w:r>
      <w:r w:rsidR="00BC2E24">
        <w:rPr>
          <w:rFonts w:ascii="Arial" w:hAnsi="Arial" w:cs="Arial"/>
          <w:sz w:val="16"/>
          <w:szCs w:val="16"/>
        </w:rPr>
        <w:t>determining</w:t>
      </w:r>
      <w:r>
        <w:rPr>
          <w:rFonts w:ascii="Arial" w:hAnsi="Arial" w:cs="Arial"/>
          <w:sz w:val="16"/>
          <w:szCs w:val="16"/>
        </w:rPr>
        <w:t xml:space="preserve"> if errors records were written.</w:t>
      </w:r>
    </w:p>
    <w:p w14:paraId="2407F6E4" w14:textId="229D51A3" w:rsidR="00000E1E" w:rsidRDefault="00000E1E" w:rsidP="00190414">
      <w:pPr>
        <w:pStyle w:val="ListParagraph"/>
        <w:numPr>
          <w:ilvl w:val="0"/>
          <w:numId w:val="28"/>
        </w:numPr>
        <w:rPr>
          <w:rFonts w:ascii="Arial" w:hAnsi="Arial" w:cs="Arial"/>
          <w:sz w:val="16"/>
          <w:szCs w:val="16"/>
        </w:rPr>
      </w:pPr>
      <w:proofErr w:type="spellStart"/>
      <w:r>
        <w:rPr>
          <w:rFonts w:ascii="Arial" w:hAnsi="Arial" w:cs="Arial"/>
          <w:b/>
          <w:sz w:val="16"/>
          <w:szCs w:val="16"/>
        </w:rPr>
        <w:t>ScheduleAdhocBatch</w:t>
      </w:r>
      <w:proofErr w:type="spellEnd"/>
      <w:r>
        <w:rPr>
          <w:rFonts w:ascii="Arial" w:hAnsi="Arial" w:cs="Arial"/>
          <w:b/>
          <w:sz w:val="16"/>
          <w:szCs w:val="16"/>
        </w:rPr>
        <w:t xml:space="preserve"> </w:t>
      </w:r>
      <w:r w:rsidRPr="00000E1E">
        <w:rPr>
          <w:rFonts w:ascii="Arial" w:hAnsi="Arial" w:cs="Arial"/>
          <w:sz w:val="16"/>
          <w:szCs w:val="16"/>
        </w:rPr>
        <w:t>-</w:t>
      </w:r>
      <w:r>
        <w:rPr>
          <w:rFonts w:ascii="Arial" w:hAnsi="Arial" w:cs="Arial"/>
          <w:sz w:val="16"/>
          <w:szCs w:val="16"/>
        </w:rPr>
        <w:t xml:space="preserve"> </w:t>
      </w:r>
      <w:r w:rsidRPr="00000E1E">
        <w:rPr>
          <w:rFonts w:ascii="Arial" w:hAnsi="Arial" w:cs="Arial"/>
          <w:sz w:val="16"/>
          <w:szCs w:val="16"/>
        </w:rPr>
        <w:t xml:space="preserve">Adds a Job to a Job Group, essentially queueing it for future execution by the </w:t>
      </w:r>
      <w:proofErr w:type="spellStart"/>
      <w:r w:rsidRPr="00000E1E">
        <w:rPr>
          <w:rFonts w:ascii="Arial" w:hAnsi="Arial" w:cs="Arial"/>
          <w:sz w:val="16"/>
          <w:szCs w:val="16"/>
        </w:rPr>
        <w:t>ProcessAdhocBatch</w:t>
      </w:r>
      <w:proofErr w:type="spellEnd"/>
      <w:r w:rsidRPr="00000E1E">
        <w:rPr>
          <w:rFonts w:ascii="Arial" w:hAnsi="Arial" w:cs="Arial"/>
          <w:sz w:val="16"/>
          <w:szCs w:val="16"/>
        </w:rPr>
        <w:t xml:space="preserve"> command.</w:t>
      </w:r>
      <w:r>
        <w:t xml:space="preserve">  </w:t>
      </w:r>
    </w:p>
    <w:p w14:paraId="178FC609" w14:textId="77777777" w:rsidR="00190414" w:rsidRDefault="00190414" w:rsidP="00190414">
      <w:pPr>
        <w:pStyle w:val="ListParagraph"/>
        <w:numPr>
          <w:ilvl w:val="0"/>
          <w:numId w:val="28"/>
        </w:numPr>
        <w:rPr>
          <w:rFonts w:ascii="Arial" w:hAnsi="Arial" w:cs="Arial"/>
          <w:sz w:val="16"/>
          <w:szCs w:val="16"/>
        </w:rPr>
      </w:pPr>
      <w:proofErr w:type="spellStart"/>
      <w:r w:rsidRPr="002F3024">
        <w:rPr>
          <w:rFonts w:ascii="Arial" w:hAnsi="Arial" w:cs="Arial"/>
          <w:b/>
          <w:sz w:val="16"/>
          <w:szCs w:val="16"/>
        </w:rPr>
        <w:t>StartProcess</w:t>
      </w:r>
      <w:proofErr w:type="spellEnd"/>
      <w:r>
        <w:rPr>
          <w:rFonts w:ascii="Arial" w:hAnsi="Arial" w:cs="Arial"/>
          <w:sz w:val="16"/>
          <w:szCs w:val="16"/>
        </w:rPr>
        <w:t xml:space="preserve"> – Spawns </w:t>
      </w:r>
      <w:r w:rsidR="002A615A">
        <w:rPr>
          <w:rFonts w:ascii="Arial" w:hAnsi="Arial" w:cs="Arial"/>
          <w:sz w:val="16"/>
          <w:szCs w:val="16"/>
        </w:rPr>
        <w:t xml:space="preserve">a collection </w:t>
      </w:r>
      <w:r w:rsidR="008D023F">
        <w:rPr>
          <w:rFonts w:ascii="Arial" w:hAnsi="Arial" w:cs="Arial"/>
          <w:sz w:val="16"/>
          <w:szCs w:val="16"/>
        </w:rPr>
        <w:t xml:space="preserve">of </w:t>
      </w:r>
      <w:r w:rsidR="002A615A">
        <w:rPr>
          <w:rFonts w:ascii="Arial" w:hAnsi="Arial" w:cs="Arial"/>
          <w:sz w:val="16"/>
          <w:szCs w:val="16"/>
        </w:rPr>
        <w:t>command lines in</w:t>
      </w:r>
      <w:r>
        <w:rPr>
          <w:rFonts w:ascii="Arial" w:hAnsi="Arial" w:cs="Arial"/>
          <w:sz w:val="16"/>
          <w:szCs w:val="16"/>
        </w:rPr>
        <w:t xml:space="preserve"> background processes and monitors them until completion.</w:t>
      </w:r>
    </w:p>
    <w:p w14:paraId="01AD0983" w14:textId="77777777" w:rsidR="00190414" w:rsidRDefault="00190414" w:rsidP="00190414">
      <w:pPr>
        <w:pStyle w:val="ListParagraph"/>
        <w:numPr>
          <w:ilvl w:val="0"/>
          <w:numId w:val="28"/>
        </w:numPr>
        <w:rPr>
          <w:rFonts w:ascii="Arial" w:hAnsi="Arial" w:cs="Arial"/>
          <w:sz w:val="16"/>
          <w:szCs w:val="16"/>
        </w:rPr>
      </w:pPr>
      <w:proofErr w:type="spellStart"/>
      <w:r w:rsidRPr="002F3024">
        <w:rPr>
          <w:rFonts w:ascii="Arial" w:hAnsi="Arial" w:cs="Arial"/>
          <w:b/>
          <w:sz w:val="16"/>
          <w:szCs w:val="16"/>
        </w:rPr>
        <w:t>TruncateJIErrors</w:t>
      </w:r>
      <w:proofErr w:type="spellEnd"/>
      <w:r>
        <w:rPr>
          <w:rFonts w:ascii="Arial" w:hAnsi="Arial" w:cs="Arial"/>
          <w:sz w:val="16"/>
          <w:szCs w:val="16"/>
        </w:rPr>
        <w:t xml:space="preserve"> – Clears the JI errors table of all rows in preparation for a fresh JI job run.</w:t>
      </w:r>
    </w:p>
    <w:p w14:paraId="66528994" w14:textId="77777777" w:rsidR="00084333" w:rsidRDefault="00084333" w:rsidP="00337BCB"/>
    <w:p w14:paraId="0774EC4E" w14:textId="77777777" w:rsidR="00084333" w:rsidRPr="00084333" w:rsidRDefault="00084333" w:rsidP="00337BCB">
      <w:r>
        <w:t xml:space="preserve">Most of these utilities require either Foundation or Quartz schema passwords.  Because the EP Batch Facility is not officially part of the EP Product offering, access to the encrypted password repository within EP is not </w:t>
      </w:r>
      <w:r w:rsidR="00DA2B3F">
        <w:t>allowed</w:t>
      </w:r>
      <w:r>
        <w:t>.  Therefore, the EP Batch Facility maintains its own encrypted password repository describe</w:t>
      </w:r>
      <w:r w:rsidR="002517E1">
        <w:t>d</w:t>
      </w:r>
      <w:r>
        <w:t xml:space="preserve"> later in this document.</w:t>
      </w:r>
    </w:p>
    <w:p w14:paraId="2B9A2848" w14:textId="77777777" w:rsidR="00F36AC7" w:rsidRPr="00F36AC7" w:rsidRDefault="00F36AC7" w:rsidP="00337BCB"/>
    <w:p w14:paraId="5408119F" w14:textId="77777777" w:rsidR="004939F2" w:rsidRPr="004939F2" w:rsidRDefault="004939F2" w:rsidP="004939F2">
      <w:pPr>
        <w:pStyle w:val="Heading2"/>
      </w:pPr>
      <w:bookmarkStart w:id="26" w:name="_Toc520365958"/>
      <w:r>
        <w:t>EKBF Server Commands</w:t>
      </w:r>
      <w:bookmarkEnd w:id="26"/>
    </w:p>
    <w:p w14:paraId="5498D4D5" w14:textId="77777777" w:rsidR="00C72154" w:rsidRDefault="00A71FFA" w:rsidP="001815D3">
      <w:r w:rsidRPr="00C72154">
        <w:t xml:space="preserve">Server Commands </w:t>
      </w:r>
      <w:r w:rsidR="00C72154" w:rsidRPr="00C72154">
        <w:t>perform a variety of EKBF and EKBQ maintenance task</w:t>
      </w:r>
      <w:r w:rsidR="00393466">
        <w:t>s</w:t>
      </w:r>
      <w:r w:rsidR="00C72154" w:rsidRPr="00C72154">
        <w:t xml:space="preserve"> which include the following:</w:t>
      </w:r>
    </w:p>
    <w:p w14:paraId="0629C194" w14:textId="77777777" w:rsidR="001815D3" w:rsidRPr="00C72154" w:rsidRDefault="001815D3" w:rsidP="001815D3"/>
    <w:p w14:paraId="0AF40836" w14:textId="77777777" w:rsidR="00C72154" w:rsidRPr="00E07390" w:rsidRDefault="00E07390" w:rsidP="00E07390">
      <w:pPr>
        <w:pStyle w:val="ListParagraph"/>
        <w:numPr>
          <w:ilvl w:val="0"/>
          <w:numId w:val="30"/>
        </w:numPr>
        <w:rPr>
          <w:rFonts w:ascii="Arial" w:hAnsi="Arial" w:cs="Arial"/>
          <w:sz w:val="16"/>
          <w:szCs w:val="16"/>
        </w:rPr>
      </w:pPr>
      <w:r w:rsidRPr="00E07390">
        <w:rPr>
          <w:rFonts w:ascii="Arial" w:hAnsi="Arial" w:cs="Arial"/>
          <w:sz w:val="16"/>
          <w:szCs w:val="16"/>
        </w:rPr>
        <w:t>Propagation of EKBS changes into EKBF</w:t>
      </w:r>
    </w:p>
    <w:p w14:paraId="4EEBB0FF" w14:textId="77777777" w:rsidR="00C72154" w:rsidRPr="00E07390" w:rsidRDefault="00C72154" w:rsidP="00E07390">
      <w:pPr>
        <w:pStyle w:val="ListParagraph"/>
        <w:numPr>
          <w:ilvl w:val="0"/>
          <w:numId w:val="30"/>
        </w:numPr>
        <w:rPr>
          <w:rFonts w:ascii="Arial" w:hAnsi="Arial" w:cs="Arial"/>
          <w:sz w:val="16"/>
          <w:szCs w:val="16"/>
        </w:rPr>
      </w:pPr>
      <w:r w:rsidRPr="00E07390">
        <w:rPr>
          <w:rFonts w:ascii="Arial" w:hAnsi="Arial" w:cs="Arial"/>
          <w:sz w:val="16"/>
          <w:szCs w:val="16"/>
        </w:rPr>
        <w:t>Processing of staged Fact data into Granite</w:t>
      </w:r>
    </w:p>
    <w:p w14:paraId="42F1F503" w14:textId="77777777" w:rsidR="00C72154" w:rsidRPr="00E07390" w:rsidRDefault="00C72154" w:rsidP="00E07390">
      <w:pPr>
        <w:pStyle w:val="ListParagraph"/>
        <w:numPr>
          <w:ilvl w:val="0"/>
          <w:numId w:val="30"/>
        </w:numPr>
        <w:rPr>
          <w:rFonts w:ascii="Arial" w:hAnsi="Arial" w:cs="Arial"/>
          <w:sz w:val="16"/>
          <w:szCs w:val="16"/>
        </w:rPr>
      </w:pPr>
      <w:r w:rsidRPr="00E07390">
        <w:rPr>
          <w:rFonts w:ascii="Arial" w:hAnsi="Arial" w:cs="Arial"/>
          <w:sz w:val="16"/>
          <w:szCs w:val="16"/>
        </w:rPr>
        <w:t>Aggregation of Granite data into Quartz</w:t>
      </w:r>
    </w:p>
    <w:p w14:paraId="57514DC7" w14:textId="77777777" w:rsidR="00C72154" w:rsidRPr="00E07390" w:rsidRDefault="00C72154" w:rsidP="00E07390">
      <w:pPr>
        <w:pStyle w:val="ListParagraph"/>
        <w:numPr>
          <w:ilvl w:val="0"/>
          <w:numId w:val="30"/>
        </w:numPr>
        <w:rPr>
          <w:rFonts w:ascii="Arial" w:hAnsi="Arial" w:cs="Arial"/>
          <w:sz w:val="16"/>
          <w:szCs w:val="16"/>
        </w:rPr>
      </w:pPr>
      <w:r w:rsidRPr="00E07390">
        <w:rPr>
          <w:rFonts w:ascii="Arial" w:hAnsi="Arial" w:cs="Arial"/>
          <w:sz w:val="16"/>
          <w:szCs w:val="16"/>
        </w:rPr>
        <w:t>Setting of Foundation time</w:t>
      </w:r>
    </w:p>
    <w:p w14:paraId="6521B564" w14:textId="77777777" w:rsidR="00E07390" w:rsidRDefault="00E07390" w:rsidP="00E07390">
      <w:pPr>
        <w:pStyle w:val="ListParagraph"/>
        <w:numPr>
          <w:ilvl w:val="0"/>
          <w:numId w:val="30"/>
        </w:numPr>
        <w:rPr>
          <w:rFonts w:ascii="Arial" w:hAnsi="Arial" w:cs="Arial"/>
          <w:sz w:val="16"/>
          <w:szCs w:val="16"/>
        </w:rPr>
      </w:pPr>
      <w:r w:rsidRPr="00E07390">
        <w:rPr>
          <w:rFonts w:ascii="Arial" w:hAnsi="Arial" w:cs="Arial"/>
          <w:sz w:val="16"/>
          <w:szCs w:val="16"/>
        </w:rPr>
        <w:t>etc.</w:t>
      </w:r>
    </w:p>
    <w:p w14:paraId="59389EF5" w14:textId="77777777" w:rsidR="001815D3" w:rsidRPr="001815D3" w:rsidRDefault="001815D3" w:rsidP="00337BCB"/>
    <w:p w14:paraId="6C3710D7" w14:textId="77777777" w:rsidR="00722331" w:rsidRDefault="00A71FFA" w:rsidP="00337BCB">
      <w:r>
        <w:t>The EP Batch Facility only supports the Windows implementation of the EP Servers Commands.</w:t>
      </w:r>
    </w:p>
    <w:p w14:paraId="178E0144" w14:textId="77777777" w:rsidR="00F36AC7" w:rsidRPr="005610E8" w:rsidRDefault="00F36AC7" w:rsidP="002F1A70">
      <w:pPr>
        <w:pStyle w:val="JDAnormal"/>
        <w:jc w:val="both"/>
        <w:rPr>
          <w:rFonts w:ascii="Arial" w:hAnsi="Arial" w:cs="Arial"/>
          <w:sz w:val="20"/>
          <w:szCs w:val="20"/>
        </w:rPr>
      </w:pPr>
    </w:p>
    <w:p w14:paraId="3DD35C9A" w14:textId="77777777" w:rsidR="00722331" w:rsidRDefault="000B0D78" w:rsidP="002F1A70">
      <w:pPr>
        <w:pStyle w:val="Heading2"/>
        <w:jc w:val="both"/>
      </w:pPr>
      <w:bookmarkStart w:id="27" w:name="_Toc520365959"/>
      <w:r>
        <w:t>Batch Scripts</w:t>
      </w:r>
      <w:bookmarkEnd w:id="27"/>
    </w:p>
    <w:p w14:paraId="7094640C" w14:textId="77777777" w:rsidR="00722331" w:rsidRDefault="00F36AC7" w:rsidP="002F1A70">
      <w:pPr>
        <w:pStyle w:val="JDAnormal"/>
        <w:jc w:val="both"/>
        <w:rPr>
          <w:rFonts w:ascii="Arial" w:hAnsi="Arial" w:cs="Arial"/>
          <w:sz w:val="20"/>
          <w:szCs w:val="20"/>
        </w:rPr>
      </w:pPr>
      <w:r>
        <w:rPr>
          <w:rFonts w:ascii="Arial" w:hAnsi="Arial" w:cs="Arial"/>
          <w:sz w:val="20"/>
          <w:szCs w:val="20"/>
        </w:rPr>
        <w:t xml:space="preserve">Batch Scripts are </w:t>
      </w:r>
      <w:r w:rsidR="00CE0924">
        <w:rPr>
          <w:rFonts w:ascii="Arial" w:hAnsi="Arial" w:cs="Arial"/>
          <w:sz w:val="20"/>
          <w:szCs w:val="20"/>
        </w:rPr>
        <w:t>utilized</w:t>
      </w:r>
      <w:r>
        <w:rPr>
          <w:rFonts w:ascii="Arial" w:hAnsi="Arial" w:cs="Arial"/>
          <w:sz w:val="20"/>
          <w:szCs w:val="20"/>
        </w:rPr>
        <w:t xml:space="preserve"> to combine the functionality of Console Applications, Server Commands and other Batch Scrip</w:t>
      </w:r>
      <w:r w:rsidR="008D147B">
        <w:rPr>
          <w:rFonts w:ascii="Arial" w:hAnsi="Arial" w:cs="Arial"/>
          <w:sz w:val="20"/>
          <w:szCs w:val="20"/>
        </w:rPr>
        <w:t>ts to accomplish a process work</w:t>
      </w:r>
      <w:r>
        <w:rPr>
          <w:rFonts w:ascii="Arial" w:hAnsi="Arial" w:cs="Arial"/>
          <w:sz w:val="20"/>
          <w:szCs w:val="20"/>
        </w:rPr>
        <w:t>flow.</w:t>
      </w:r>
    </w:p>
    <w:p w14:paraId="07CF13FA" w14:textId="77777777" w:rsidR="00F36AC7" w:rsidRPr="005610E8" w:rsidRDefault="00F36AC7" w:rsidP="002F1A70">
      <w:pPr>
        <w:pStyle w:val="JDAnormal"/>
        <w:jc w:val="both"/>
        <w:rPr>
          <w:rFonts w:ascii="Arial" w:hAnsi="Arial" w:cs="Arial"/>
          <w:sz w:val="20"/>
          <w:szCs w:val="20"/>
        </w:rPr>
      </w:pPr>
    </w:p>
    <w:p w14:paraId="2E3E1BCA" w14:textId="77777777" w:rsidR="00722331" w:rsidRPr="007A422B" w:rsidRDefault="000B0D78" w:rsidP="002F1A70">
      <w:pPr>
        <w:pStyle w:val="Heading2"/>
        <w:jc w:val="both"/>
      </w:pPr>
      <w:bookmarkStart w:id="28" w:name="_Toc520365960"/>
      <w:r>
        <w:lastRenderedPageBreak/>
        <w:t>EP Batch Serv</w:t>
      </w:r>
      <w:r w:rsidR="002E72E0">
        <w:t>ice</w:t>
      </w:r>
      <w:bookmarkEnd w:id="28"/>
    </w:p>
    <w:p w14:paraId="1FBCD02E" w14:textId="77777777" w:rsidR="00CE0924" w:rsidRDefault="00CE0924" w:rsidP="002F1A70">
      <w:pPr>
        <w:pStyle w:val="JDAnormal"/>
        <w:jc w:val="both"/>
        <w:rPr>
          <w:rFonts w:ascii="Arial" w:hAnsi="Arial" w:cs="Arial"/>
          <w:sz w:val="20"/>
          <w:szCs w:val="20"/>
        </w:rPr>
      </w:pPr>
      <w:r>
        <w:rPr>
          <w:rFonts w:ascii="Arial" w:hAnsi="Arial" w:cs="Arial"/>
          <w:sz w:val="20"/>
          <w:szCs w:val="20"/>
        </w:rPr>
        <w:t xml:space="preserve">The EP Batch </w:t>
      </w:r>
      <w:r w:rsidR="002E72E0">
        <w:rPr>
          <w:rFonts w:ascii="Arial" w:hAnsi="Arial" w:cs="Arial"/>
          <w:sz w:val="20"/>
          <w:szCs w:val="20"/>
        </w:rPr>
        <w:t>Service</w:t>
      </w:r>
      <w:r>
        <w:rPr>
          <w:rFonts w:ascii="Arial" w:hAnsi="Arial" w:cs="Arial"/>
          <w:sz w:val="20"/>
          <w:szCs w:val="20"/>
        </w:rPr>
        <w:t xml:space="preserve"> is a Windows Service that runs on every EP Mid-Tier.  It provides the capability of running EP Batch Facility Scripts from a remote system through a TCP connection.  This negates the need for a remote desktop into a Mid-Tier system and isolates a user from the inner workings and configuration of the EP Batch Facility.</w:t>
      </w:r>
    </w:p>
    <w:p w14:paraId="298B263E" w14:textId="77777777" w:rsidR="00125EDB" w:rsidRDefault="00125EDB" w:rsidP="002F1A70">
      <w:pPr>
        <w:pStyle w:val="JDAnormal"/>
        <w:jc w:val="both"/>
        <w:rPr>
          <w:rFonts w:ascii="Arial" w:hAnsi="Arial" w:cs="Arial"/>
          <w:sz w:val="20"/>
          <w:szCs w:val="20"/>
        </w:rPr>
      </w:pPr>
      <w:r>
        <w:rPr>
          <w:rFonts w:ascii="Arial" w:hAnsi="Arial" w:cs="Arial"/>
          <w:sz w:val="20"/>
          <w:szCs w:val="20"/>
        </w:rPr>
        <w:t>The EP Batch Service also ens</w:t>
      </w:r>
      <w:r w:rsidR="00AB5BD2">
        <w:rPr>
          <w:rFonts w:ascii="Arial" w:hAnsi="Arial" w:cs="Arial"/>
          <w:sz w:val="20"/>
          <w:szCs w:val="20"/>
        </w:rPr>
        <w:t>ures that only one batch script</w:t>
      </w:r>
      <w:r>
        <w:rPr>
          <w:rFonts w:ascii="Arial" w:hAnsi="Arial" w:cs="Arial"/>
          <w:sz w:val="20"/>
          <w:szCs w:val="20"/>
        </w:rPr>
        <w:t xml:space="preserve"> is running on a Mid-Tier system at a time.  This is important to avoid process failures due to Server Command lock contention.</w:t>
      </w:r>
    </w:p>
    <w:p w14:paraId="5A46CE78" w14:textId="77777777" w:rsidR="00CE0924" w:rsidRPr="005610E8" w:rsidRDefault="00CE0924" w:rsidP="002F1A70">
      <w:pPr>
        <w:pStyle w:val="JDAnormal"/>
        <w:jc w:val="both"/>
        <w:rPr>
          <w:rFonts w:ascii="Arial" w:hAnsi="Arial" w:cs="Arial"/>
          <w:sz w:val="20"/>
          <w:szCs w:val="20"/>
        </w:rPr>
      </w:pPr>
    </w:p>
    <w:p w14:paraId="696BC967" w14:textId="77777777" w:rsidR="00722331" w:rsidRPr="00B03676" w:rsidRDefault="000B0D78" w:rsidP="002F1A70">
      <w:pPr>
        <w:pStyle w:val="Heading2"/>
        <w:jc w:val="both"/>
      </w:pPr>
      <w:bookmarkStart w:id="29" w:name="_Toc520365961"/>
      <w:r>
        <w:t>EP Batch Client</w:t>
      </w:r>
      <w:bookmarkEnd w:id="29"/>
    </w:p>
    <w:p w14:paraId="671A5F43" w14:textId="77777777" w:rsidR="00173252" w:rsidRDefault="00CE0924" w:rsidP="002F1A70">
      <w:pPr>
        <w:pStyle w:val="JDAnormal"/>
        <w:jc w:val="both"/>
        <w:rPr>
          <w:rFonts w:ascii="Arial" w:hAnsi="Arial" w:cs="Arial"/>
          <w:sz w:val="20"/>
          <w:szCs w:val="20"/>
        </w:rPr>
      </w:pPr>
      <w:bookmarkStart w:id="30" w:name="_Toc111542997"/>
      <w:bookmarkStart w:id="31" w:name="_Toc111543072"/>
      <w:bookmarkStart w:id="32" w:name="_Toc111543159"/>
      <w:bookmarkStart w:id="33" w:name="_Toc112685211"/>
      <w:bookmarkStart w:id="34" w:name="_Toc112740949"/>
      <w:bookmarkStart w:id="35" w:name="_Toc165269905"/>
      <w:bookmarkStart w:id="36" w:name="_Toc196530982"/>
      <w:bookmarkStart w:id="37" w:name="_Toc196568570"/>
      <w:r>
        <w:rPr>
          <w:rFonts w:ascii="Arial" w:hAnsi="Arial" w:cs="Arial"/>
          <w:sz w:val="20"/>
          <w:szCs w:val="20"/>
        </w:rPr>
        <w:t xml:space="preserve">The EP Batch Client is a Windows GUI Application that is used to send requests to and view the response from the EP Batch </w:t>
      </w:r>
      <w:r w:rsidR="002E72E0">
        <w:rPr>
          <w:rFonts w:ascii="Arial" w:hAnsi="Arial" w:cs="Arial"/>
          <w:sz w:val="20"/>
          <w:szCs w:val="20"/>
        </w:rPr>
        <w:t>Service</w:t>
      </w:r>
      <w:r>
        <w:rPr>
          <w:rFonts w:ascii="Arial" w:hAnsi="Arial" w:cs="Arial"/>
          <w:sz w:val="20"/>
          <w:szCs w:val="20"/>
        </w:rPr>
        <w:t>.</w:t>
      </w:r>
      <w:r w:rsidR="00E11460">
        <w:rPr>
          <w:rFonts w:ascii="Arial" w:hAnsi="Arial" w:cs="Arial"/>
          <w:sz w:val="20"/>
          <w:szCs w:val="20"/>
        </w:rPr>
        <w:t xml:space="preserve">  The EP Batch Client can be installed on any system that has TCP access to the EP Mid-Tier system running the EP Batch </w:t>
      </w:r>
      <w:r w:rsidR="002E72E0">
        <w:rPr>
          <w:rFonts w:ascii="Arial" w:hAnsi="Arial" w:cs="Arial"/>
          <w:sz w:val="20"/>
          <w:szCs w:val="20"/>
        </w:rPr>
        <w:t>Service</w:t>
      </w:r>
      <w:r w:rsidR="00E11460">
        <w:rPr>
          <w:rFonts w:ascii="Arial" w:hAnsi="Arial" w:cs="Arial"/>
          <w:sz w:val="20"/>
          <w:szCs w:val="20"/>
        </w:rPr>
        <w:t>.</w:t>
      </w:r>
    </w:p>
    <w:p w14:paraId="79C58E4A" w14:textId="77777777" w:rsidR="00173252" w:rsidRPr="00173252" w:rsidRDefault="00173252" w:rsidP="00173252">
      <w:pPr>
        <w:pStyle w:val="Heading2"/>
        <w:jc w:val="both"/>
        <w:rPr>
          <w:b w:val="0"/>
        </w:rPr>
      </w:pPr>
      <w:bookmarkStart w:id="38" w:name="_Toc520365962"/>
      <w:r>
        <w:t>IBM DataStage</w:t>
      </w:r>
      <w:bookmarkEnd w:id="38"/>
    </w:p>
    <w:p w14:paraId="2AF09DE0" w14:textId="77777777" w:rsidR="00173252" w:rsidRDefault="00173252" w:rsidP="002F1A70">
      <w:pPr>
        <w:pStyle w:val="JDAnormal"/>
        <w:jc w:val="both"/>
        <w:rPr>
          <w:rFonts w:ascii="Arial" w:hAnsi="Arial" w:cs="Arial"/>
          <w:sz w:val="20"/>
          <w:szCs w:val="20"/>
        </w:rPr>
      </w:pPr>
      <w:r>
        <w:rPr>
          <w:rFonts w:ascii="Arial" w:hAnsi="Arial" w:cs="Arial"/>
          <w:sz w:val="20"/>
          <w:szCs w:val="20"/>
        </w:rPr>
        <w:t xml:space="preserve">DataStage is a </w:t>
      </w:r>
      <w:proofErr w:type="gramStart"/>
      <w:r>
        <w:rPr>
          <w:rFonts w:ascii="Arial" w:hAnsi="Arial" w:cs="Arial"/>
          <w:sz w:val="20"/>
          <w:szCs w:val="20"/>
        </w:rPr>
        <w:t>third party</w:t>
      </w:r>
      <w:proofErr w:type="gramEnd"/>
      <w:r>
        <w:rPr>
          <w:rFonts w:ascii="Arial" w:hAnsi="Arial" w:cs="Arial"/>
          <w:sz w:val="20"/>
          <w:szCs w:val="20"/>
        </w:rPr>
        <w:t xml:space="preserve"> </w:t>
      </w:r>
      <w:r w:rsidR="00F93B7D">
        <w:rPr>
          <w:rFonts w:ascii="Arial" w:hAnsi="Arial" w:cs="Arial"/>
          <w:sz w:val="20"/>
          <w:szCs w:val="20"/>
        </w:rPr>
        <w:t>Extract, Transform, Load (</w:t>
      </w:r>
      <w:r>
        <w:rPr>
          <w:rFonts w:ascii="Arial" w:hAnsi="Arial" w:cs="Arial"/>
          <w:sz w:val="20"/>
          <w:szCs w:val="20"/>
        </w:rPr>
        <w:t>ETL</w:t>
      </w:r>
      <w:r w:rsidR="00F93B7D">
        <w:rPr>
          <w:rFonts w:ascii="Arial" w:hAnsi="Arial" w:cs="Arial"/>
          <w:sz w:val="20"/>
          <w:szCs w:val="20"/>
        </w:rPr>
        <w:t>)</w:t>
      </w:r>
      <w:r>
        <w:rPr>
          <w:rFonts w:ascii="Arial" w:hAnsi="Arial" w:cs="Arial"/>
          <w:sz w:val="20"/>
          <w:szCs w:val="20"/>
        </w:rPr>
        <w:t xml:space="preserve"> produc</w:t>
      </w:r>
      <w:r w:rsidR="00B17DA2">
        <w:rPr>
          <w:rFonts w:ascii="Arial" w:hAnsi="Arial" w:cs="Arial"/>
          <w:sz w:val="20"/>
          <w:szCs w:val="20"/>
        </w:rPr>
        <w:t>t used to process staged data from</w:t>
      </w:r>
      <w:r>
        <w:rPr>
          <w:rFonts w:ascii="Arial" w:hAnsi="Arial" w:cs="Arial"/>
          <w:sz w:val="20"/>
          <w:szCs w:val="20"/>
        </w:rPr>
        <w:t xml:space="preserve"> the EXT (</w:t>
      </w:r>
      <w:r w:rsidR="00F96F3F">
        <w:rPr>
          <w:rFonts w:ascii="Arial" w:hAnsi="Arial" w:cs="Arial"/>
          <w:sz w:val="20"/>
          <w:szCs w:val="20"/>
        </w:rPr>
        <w:t xml:space="preserve">a.k.a. </w:t>
      </w:r>
      <w:r>
        <w:rPr>
          <w:rFonts w:ascii="Arial" w:hAnsi="Arial" w:cs="Arial"/>
          <w:sz w:val="20"/>
          <w:szCs w:val="20"/>
        </w:rPr>
        <w:t xml:space="preserve">JI) Schema into EKBS. The EP product provides scripts packaged into a DataStage project call the JDA Integrator (JI).  These scripts </w:t>
      </w:r>
      <w:r w:rsidR="00B17DA2">
        <w:rPr>
          <w:rFonts w:ascii="Arial" w:hAnsi="Arial" w:cs="Arial"/>
          <w:sz w:val="20"/>
          <w:szCs w:val="20"/>
        </w:rPr>
        <w:t>utilize</w:t>
      </w:r>
      <w:r>
        <w:rPr>
          <w:rFonts w:ascii="Arial" w:hAnsi="Arial" w:cs="Arial"/>
          <w:sz w:val="20"/>
          <w:szCs w:val="20"/>
        </w:rPr>
        <w:t xml:space="preserve"> the EKBS Batch Import Facility to process staged data into EKBS Member and Meta Data tables.</w:t>
      </w:r>
    </w:p>
    <w:p w14:paraId="6BE570EA" w14:textId="77777777" w:rsidR="00647C8C" w:rsidRDefault="00647C8C" w:rsidP="002F1A70">
      <w:pPr>
        <w:pStyle w:val="JDAnormal"/>
        <w:jc w:val="both"/>
        <w:rPr>
          <w:rFonts w:ascii="Arial" w:hAnsi="Arial" w:cs="Arial"/>
          <w:sz w:val="20"/>
          <w:szCs w:val="20"/>
        </w:rPr>
      </w:pPr>
      <w:r>
        <w:rPr>
          <w:rFonts w:ascii="Arial" w:hAnsi="Arial" w:cs="Arial"/>
          <w:sz w:val="20"/>
          <w:szCs w:val="20"/>
        </w:rPr>
        <w:t>The EP Batch Facility runs two JI scripts:</w:t>
      </w:r>
    </w:p>
    <w:p w14:paraId="5C29B957" w14:textId="77777777" w:rsidR="00647C8C" w:rsidRDefault="00647C8C" w:rsidP="00647C8C">
      <w:pPr>
        <w:pStyle w:val="ListParagraph"/>
        <w:numPr>
          <w:ilvl w:val="0"/>
          <w:numId w:val="32"/>
        </w:numPr>
        <w:rPr>
          <w:rFonts w:ascii="Arial" w:hAnsi="Arial" w:cs="Arial"/>
          <w:sz w:val="16"/>
          <w:szCs w:val="16"/>
        </w:rPr>
      </w:pPr>
      <w:proofErr w:type="spellStart"/>
      <w:r w:rsidRPr="00C76782">
        <w:rPr>
          <w:rFonts w:ascii="Arial" w:hAnsi="Arial" w:cs="Arial"/>
          <w:b/>
          <w:sz w:val="16"/>
          <w:szCs w:val="16"/>
        </w:rPr>
        <w:t>seqDBMASTER_EXT_MetaData_TO_EPSD_MetaData</w:t>
      </w:r>
      <w:proofErr w:type="spellEnd"/>
      <w:r w:rsidR="00C76782">
        <w:rPr>
          <w:rFonts w:ascii="Arial" w:hAnsi="Arial" w:cs="Arial"/>
          <w:sz w:val="16"/>
          <w:szCs w:val="16"/>
        </w:rPr>
        <w:t xml:space="preserve"> – Processes staged data in the EXT_* tables into EKBS.</w:t>
      </w:r>
    </w:p>
    <w:p w14:paraId="47B83405" w14:textId="77777777" w:rsidR="00C76782" w:rsidRPr="00647C8C" w:rsidRDefault="00A501B0" w:rsidP="00A501B0">
      <w:pPr>
        <w:pStyle w:val="ListParagraph"/>
        <w:numPr>
          <w:ilvl w:val="0"/>
          <w:numId w:val="32"/>
        </w:numPr>
        <w:rPr>
          <w:rFonts w:ascii="Arial" w:hAnsi="Arial" w:cs="Arial"/>
          <w:sz w:val="16"/>
          <w:szCs w:val="16"/>
        </w:rPr>
      </w:pPr>
      <w:proofErr w:type="spellStart"/>
      <w:r w:rsidRPr="00A501B0">
        <w:rPr>
          <w:rFonts w:ascii="Arial" w:hAnsi="Arial" w:cs="Arial"/>
          <w:b/>
          <w:sz w:val="16"/>
          <w:szCs w:val="16"/>
        </w:rPr>
        <w:t>seqDBMASTER_EXT_TO_EPServerData</w:t>
      </w:r>
      <w:proofErr w:type="spellEnd"/>
      <w:r w:rsidR="00E10EDB">
        <w:rPr>
          <w:rFonts w:ascii="Arial" w:hAnsi="Arial" w:cs="Arial"/>
          <w:b/>
          <w:sz w:val="16"/>
          <w:szCs w:val="16"/>
        </w:rPr>
        <w:t xml:space="preserve"> </w:t>
      </w:r>
      <w:r w:rsidR="00C76782">
        <w:rPr>
          <w:rFonts w:ascii="Arial" w:hAnsi="Arial" w:cs="Arial"/>
          <w:sz w:val="16"/>
          <w:szCs w:val="16"/>
        </w:rPr>
        <w:t>– Processes staged data in the AG_* tables into EKBS.</w:t>
      </w:r>
    </w:p>
    <w:p w14:paraId="00B06F80" w14:textId="77777777" w:rsidR="00C76782" w:rsidRPr="00647C8C" w:rsidRDefault="00C76782" w:rsidP="00C76782">
      <w:pPr>
        <w:pStyle w:val="ListParagraph"/>
        <w:rPr>
          <w:rFonts w:ascii="Arial" w:hAnsi="Arial" w:cs="Arial"/>
          <w:sz w:val="16"/>
          <w:szCs w:val="16"/>
        </w:rPr>
      </w:pPr>
    </w:p>
    <w:p w14:paraId="0BB22026" w14:textId="77777777" w:rsidR="004768B2" w:rsidRPr="00173252" w:rsidRDefault="004768B2" w:rsidP="004768B2">
      <w:pPr>
        <w:pStyle w:val="Heading2"/>
        <w:jc w:val="both"/>
        <w:rPr>
          <w:b w:val="0"/>
        </w:rPr>
      </w:pPr>
      <w:bookmarkStart w:id="39" w:name="_Toc520365963"/>
      <w:r>
        <w:t>Batch Scheduler</w:t>
      </w:r>
      <w:bookmarkEnd w:id="39"/>
    </w:p>
    <w:p w14:paraId="4B881072" w14:textId="77777777" w:rsidR="004768B2" w:rsidRDefault="004768B2" w:rsidP="002F1A70">
      <w:pPr>
        <w:pStyle w:val="JDAnormal"/>
        <w:jc w:val="both"/>
        <w:rPr>
          <w:rFonts w:ascii="Arial" w:hAnsi="Arial" w:cs="Arial"/>
          <w:sz w:val="20"/>
          <w:szCs w:val="20"/>
        </w:rPr>
      </w:pPr>
      <w:r>
        <w:rPr>
          <w:rFonts w:ascii="Arial" w:hAnsi="Arial" w:cs="Arial"/>
          <w:sz w:val="20"/>
          <w:szCs w:val="20"/>
        </w:rPr>
        <w:t xml:space="preserve">A Scheduler provides the capability to run a Batch Workflow </w:t>
      </w:r>
      <w:r w:rsidR="009A1C7C">
        <w:rPr>
          <w:rFonts w:ascii="Arial" w:hAnsi="Arial" w:cs="Arial"/>
          <w:sz w:val="20"/>
          <w:szCs w:val="20"/>
        </w:rPr>
        <w:t>on</w:t>
      </w:r>
      <w:r>
        <w:rPr>
          <w:rFonts w:ascii="Arial" w:hAnsi="Arial" w:cs="Arial"/>
          <w:sz w:val="20"/>
          <w:szCs w:val="20"/>
        </w:rPr>
        <w:t xml:space="preserve"> a timed interval.  In a typical EP implementation, there are nightly and weekend Workflows to provide the regular maintenance of the EKB Database.</w:t>
      </w:r>
    </w:p>
    <w:p w14:paraId="3DEBC50F" w14:textId="77777777" w:rsidR="00DC43FD" w:rsidRPr="00AE5CB4" w:rsidRDefault="00DC43FD" w:rsidP="002F1A70">
      <w:pPr>
        <w:pStyle w:val="JDAnormal"/>
        <w:jc w:val="both"/>
        <w:rPr>
          <w:rFonts w:ascii="Arial" w:hAnsi="Arial" w:cs="Arial"/>
          <w:sz w:val="20"/>
          <w:szCs w:val="20"/>
        </w:rPr>
      </w:pPr>
      <w:r>
        <w:rPr>
          <w:rFonts w:ascii="Arial" w:hAnsi="Arial" w:cs="Arial"/>
          <w:sz w:val="20"/>
          <w:szCs w:val="20"/>
        </w:rPr>
        <w:t xml:space="preserve">JDA does not provide or endorse any </w:t>
      </w:r>
      <w:proofErr w:type="gramStart"/>
      <w:r>
        <w:rPr>
          <w:rFonts w:ascii="Arial" w:hAnsi="Arial" w:cs="Arial"/>
          <w:sz w:val="20"/>
          <w:szCs w:val="20"/>
        </w:rPr>
        <w:t>particular Batch</w:t>
      </w:r>
      <w:proofErr w:type="gramEnd"/>
      <w:r>
        <w:rPr>
          <w:rFonts w:ascii="Arial" w:hAnsi="Arial" w:cs="Arial"/>
          <w:sz w:val="20"/>
          <w:szCs w:val="20"/>
        </w:rPr>
        <w:t xml:space="preserve"> Scheduler vendor or product.  The selection of a Scheduler </w:t>
      </w:r>
      <w:r w:rsidR="008B2BF3">
        <w:rPr>
          <w:rFonts w:ascii="Arial" w:hAnsi="Arial" w:cs="Arial"/>
          <w:sz w:val="20"/>
          <w:szCs w:val="20"/>
        </w:rPr>
        <w:t>Product</w:t>
      </w:r>
      <w:r>
        <w:rPr>
          <w:rFonts w:ascii="Arial" w:hAnsi="Arial" w:cs="Arial"/>
          <w:sz w:val="20"/>
          <w:szCs w:val="20"/>
        </w:rPr>
        <w:t xml:space="preserve"> is entirely up to the JDA Customer.</w:t>
      </w:r>
    </w:p>
    <w:p w14:paraId="18F3B84D" w14:textId="77777777" w:rsidR="008E1BB1" w:rsidRDefault="004939F2" w:rsidP="003946E2">
      <w:pPr>
        <w:pStyle w:val="Heading1"/>
        <w:tabs>
          <w:tab w:val="right" w:pos="9360"/>
        </w:tabs>
      </w:pPr>
      <w:bookmarkStart w:id="40" w:name="_Toc520365964"/>
      <w:bookmarkStart w:id="41" w:name="_Toc449427921"/>
      <w:bookmarkStart w:id="42" w:name="_Toc450388667"/>
      <w:bookmarkStart w:id="43" w:name="_Toc450537024"/>
      <w:bookmarkStart w:id="44" w:name="_Toc450620842"/>
      <w:bookmarkStart w:id="45" w:name="_Toc450648014"/>
      <w:bookmarkStart w:id="46" w:name="_Toc450648139"/>
      <w:bookmarkStart w:id="47" w:name="_Toc450648201"/>
      <w:bookmarkStart w:id="48" w:name="_Toc450961510"/>
      <w:bookmarkStart w:id="49" w:name="_Toc210795548"/>
      <w:bookmarkStart w:id="50" w:name="_Toc240989953"/>
      <w:bookmarkStart w:id="51" w:name="_Toc241293028"/>
      <w:bookmarkStart w:id="52" w:name="_Toc258836190"/>
      <w:bookmarkEnd w:id="30"/>
      <w:bookmarkEnd w:id="31"/>
      <w:bookmarkEnd w:id="32"/>
      <w:bookmarkEnd w:id="33"/>
      <w:bookmarkEnd w:id="34"/>
      <w:bookmarkEnd w:id="35"/>
      <w:bookmarkEnd w:id="36"/>
      <w:bookmarkEnd w:id="37"/>
      <w:r>
        <w:lastRenderedPageBreak/>
        <w:t>Batch Command Console Applications</w:t>
      </w:r>
      <w:r w:rsidR="003946E2">
        <w:tab/>
        <w:t>Section 3</w:t>
      </w:r>
      <w:bookmarkEnd w:id="40"/>
    </w:p>
    <w:p w14:paraId="58F2325F" w14:textId="77777777" w:rsidR="00A56735" w:rsidRDefault="00A56735" w:rsidP="00A56735">
      <w:r>
        <w:t xml:space="preserve">The Batch Command Console Applications are written against the .NET 4.0 Framework and require the </w:t>
      </w:r>
      <w:r w:rsidR="00DF3D70">
        <w:t>downloadable installation</w:t>
      </w:r>
      <w:r>
        <w:t xml:space="preserve"> found at…</w:t>
      </w:r>
    </w:p>
    <w:p w14:paraId="5E833C87" w14:textId="77777777" w:rsidR="00A56735" w:rsidRDefault="00A56735" w:rsidP="00A56735"/>
    <w:p w14:paraId="6BB5F4F6" w14:textId="77777777" w:rsidR="00A56735" w:rsidRDefault="00E72D65" w:rsidP="00A56735">
      <w:pPr>
        <w:ind w:firstLine="720"/>
        <w:rPr>
          <w:color w:val="1F497D"/>
        </w:rPr>
      </w:pPr>
      <w:hyperlink r:id="rId24" w:history="1">
        <w:r w:rsidR="00A56735">
          <w:rPr>
            <w:rStyle w:val="Hyperlink"/>
          </w:rPr>
          <w:t>http://www.microsoft.com/en-us/download/details.aspx?id=17718</w:t>
        </w:r>
      </w:hyperlink>
    </w:p>
    <w:p w14:paraId="3E836D1D" w14:textId="77777777" w:rsidR="00E007A5" w:rsidRDefault="00E007A5" w:rsidP="00E007A5"/>
    <w:p w14:paraId="52FDD32A" w14:textId="77777777" w:rsidR="0075394B" w:rsidRDefault="00E007A5" w:rsidP="00E007A5">
      <w:r>
        <w:t xml:space="preserve">A subset of console applications is related to the implementation of Workflow restart capability.  </w:t>
      </w:r>
      <w:r w:rsidR="0075394B">
        <w:t>The intent is to provide wrapper scripts (i.e. Daily, Saturday, Sunday, etc.) the ability to leave “breadcrumbs” as they execute and to be able to efficiently recover from failure scenarios.  The following console applications are related to Workflow restart:</w:t>
      </w:r>
    </w:p>
    <w:p w14:paraId="6E9AE618" w14:textId="77777777" w:rsidR="0075394B" w:rsidRDefault="0075394B" w:rsidP="00E007A5"/>
    <w:p w14:paraId="477A1FE1" w14:textId="77777777" w:rsidR="0075394B" w:rsidRPr="0075394B" w:rsidRDefault="0075394B" w:rsidP="0075394B">
      <w:pPr>
        <w:pStyle w:val="ListParagraph"/>
        <w:numPr>
          <w:ilvl w:val="0"/>
          <w:numId w:val="45"/>
        </w:numPr>
        <w:rPr>
          <w:rFonts w:asciiTheme="minorHAnsi" w:hAnsiTheme="minorHAnsi" w:cstheme="minorHAnsi"/>
          <w:sz w:val="20"/>
          <w:szCs w:val="20"/>
        </w:rPr>
      </w:pPr>
      <w:r w:rsidRPr="0075394B">
        <w:rPr>
          <w:rFonts w:asciiTheme="minorHAnsi" w:hAnsiTheme="minorHAnsi" w:cstheme="minorHAnsi"/>
          <w:sz w:val="20"/>
          <w:szCs w:val="20"/>
        </w:rPr>
        <w:t>Batch Initialize</w:t>
      </w:r>
    </w:p>
    <w:p w14:paraId="3325C9A4" w14:textId="77777777" w:rsidR="0075394B" w:rsidRPr="0075394B" w:rsidRDefault="0075394B" w:rsidP="0075394B">
      <w:pPr>
        <w:pStyle w:val="ListParagraph"/>
        <w:numPr>
          <w:ilvl w:val="0"/>
          <w:numId w:val="45"/>
        </w:numPr>
        <w:rPr>
          <w:rFonts w:asciiTheme="minorHAnsi" w:hAnsiTheme="minorHAnsi" w:cstheme="minorHAnsi"/>
          <w:sz w:val="20"/>
          <w:szCs w:val="20"/>
        </w:rPr>
      </w:pPr>
      <w:r w:rsidRPr="0075394B">
        <w:rPr>
          <w:rFonts w:asciiTheme="minorHAnsi" w:hAnsiTheme="minorHAnsi" w:cstheme="minorHAnsi"/>
          <w:sz w:val="20"/>
          <w:szCs w:val="20"/>
        </w:rPr>
        <w:t>Batch Get Current Task</w:t>
      </w:r>
    </w:p>
    <w:p w14:paraId="4BB55652" w14:textId="77777777" w:rsidR="0075394B" w:rsidRPr="0075394B" w:rsidRDefault="0075394B" w:rsidP="0075394B">
      <w:pPr>
        <w:pStyle w:val="ListParagraph"/>
        <w:numPr>
          <w:ilvl w:val="0"/>
          <w:numId w:val="45"/>
        </w:numPr>
        <w:rPr>
          <w:rFonts w:asciiTheme="minorHAnsi" w:hAnsiTheme="minorHAnsi" w:cstheme="minorHAnsi"/>
          <w:sz w:val="20"/>
          <w:szCs w:val="20"/>
        </w:rPr>
      </w:pPr>
      <w:r w:rsidRPr="0075394B">
        <w:rPr>
          <w:rFonts w:asciiTheme="minorHAnsi" w:hAnsiTheme="minorHAnsi" w:cstheme="minorHAnsi"/>
          <w:sz w:val="20"/>
          <w:szCs w:val="20"/>
        </w:rPr>
        <w:t xml:space="preserve">Batch </w:t>
      </w:r>
      <w:proofErr w:type="spellStart"/>
      <w:r w:rsidRPr="0075394B">
        <w:rPr>
          <w:rFonts w:asciiTheme="minorHAnsi" w:hAnsiTheme="minorHAnsi" w:cstheme="minorHAnsi"/>
          <w:sz w:val="20"/>
          <w:szCs w:val="20"/>
        </w:rPr>
        <w:t>RestartStatus</w:t>
      </w:r>
      <w:proofErr w:type="spellEnd"/>
    </w:p>
    <w:p w14:paraId="06BD550B" w14:textId="77777777" w:rsidR="0075394B" w:rsidRPr="0075394B" w:rsidRDefault="0075394B" w:rsidP="0075394B">
      <w:pPr>
        <w:pStyle w:val="ListParagraph"/>
        <w:numPr>
          <w:ilvl w:val="0"/>
          <w:numId w:val="45"/>
        </w:numPr>
        <w:rPr>
          <w:rFonts w:asciiTheme="minorHAnsi" w:hAnsiTheme="minorHAnsi" w:cstheme="minorHAnsi"/>
          <w:sz w:val="20"/>
          <w:szCs w:val="20"/>
        </w:rPr>
      </w:pPr>
      <w:r w:rsidRPr="0075394B">
        <w:rPr>
          <w:rFonts w:asciiTheme="minorHAnsi" w:hAnsiTheme="minorHAnsi" w:cstheme="minorHAnsi"/>
          <w:sz w:val="20"/>
          <w:szCs w:val="20"/>
        </w:rPr>
        <w:t>Batch Set Current Task</w:t>
      </w:r>
    </w:p>
    <w:p w14:paraId="287444E3" w14:textId="77777777" w:rsidR="0075394B" w:rsidRDefault="0075394B" w:rsidP="00E007A5"/>
    <w:p w14:paraId="0F8393A8" w14:textId="4A72D7DA" w:rsidR="0075394B" w:rsidRDefault="0075394B" w:rsidP="00E007A5">
      <w:r>
        <w:t xml:space="preserve">The </w:t>
      </w:r>
      <w:r w:rsidR="00BA3728">
        <w:t>EP Batch Facility provides the framework for script recovery</w:t>
      </w:r>
      <w:r>
        <w:t>, but usage of the framework is up to the wrapper script itself.</w:t>
      </w:r>
    </w:p>
    <w:p w14:paraId="45C449AE" w14:textId="77777777" w:rsidR="00A606D2" w:rsidRDefault="00A606D2">
      <w:pPr>
        <w:jc w:val="left"/>
        <w:rPr>
          <w:rFonts w:cs="Arial"/>
          <w:b/>
          <w:color w:val="auto"/>
        </w:rPr>
      </w:pPr>
      <w:r>
        <w:rPr>
          <w:rFonts w:cs="Arial"/>
          <w:b/>
          <w:color w:val="auto"/>
        </w:rPr>
        <w:br w:type="page"/>
      </w:r>
    </w:p>
    <w:p w14:paraId="164B7427" w14:textId="77777777" w:rsidR="009029C8" w:rsidRDefault="009029C8" w:rsidP="009029C8">
      <w:pPr>
        <w:rPr>
          <w:rFonts w:cs="Arial"/>
          <w:color w:val="auto"/>
        </w:rPr>
      </w:pPr>
      <w:r>
        <w:rPr>
          <w:rFonts w:cs="Arial"/>
          <w:b/>
          <w:color w:val="auto"/>
        </w:rPr>
        <w:lastRenderedPageBreak/>
        <w:t>Sample Wrapper Script Template</w:t>
      </w:r>
      <w:r>
        <w:rPr>
          <w:rFonts w:cs="Arial"/>
          <w:color w:val="auto"/>
        </w:rPr>
        <w:t>:</w:t>
      </w:r>
    </w:p>
    <w:p w14:paraId="67B3AAC5" w14:textId="77777777" w:rsidR="009029C8" w:rsidRDefault="009029C8" w:rsidP="00E007A5"/>
    <w:p w14:paraId="72AB470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@ECHO OFF</w:t>
      </w:r>
    </w:p>
    <w:p w14:paraId="2FD06388" w14:textId="77777777" w:rsidR="00A606D2" w:rsidRPr="00A606D2" w:rsidRDefault="00A606D2" w:rsidP="00A606D2">
      <w:pPr>
        <w:jc w:val="left"/>
        <w:rPr>
          <w:rFonts w:ascii="Courier New" w:hAnsi="Courier New" w:cs="Courier New"/>
          <w:sz w:val="16"/>
          <w:szCs w:val="16"/>
        </w:rPr>
      </w:pPr>
    </w:p>
    <w:p w14:paraId="688734A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REM # </w:t>
      </w:r>
    </w:p>
    <w:p w14:paraId="25FB686C"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REM </w:t>
      </w:r>
      <w:proofErr w:type="gramStart"/>
      <w:r w:rsidRPr="00A606D2">
        <w:rPr>
          <w:rFonts w:ascii="Courier New" w:hAnsi="Courier New" w:cs="Courier New"/>
          <w:sz w:val="16"/>
          <w:szCs w:val="16"/>
        </w:rPr>
        <w:t>#  Created</w:t>
      </w:r>
      <w:proofErr w:type="gramEnd"/>
      <w:r w:rsidRPr="00A606D2">
        <w:rPr>
          <w:rFonts w:ascii="Courier New" w:hAnsi="Courier New" w:cs="Courier New"/>
          <w:sz w:val="16"/>
          <w:szCs w:val="16"/>
        </w:rPr>
        <w:t xml:space="preserve"> by John Acuna Version 1.0.0.0 on 3/26/2013</w:t>
      </w:r>
    </w:p>
    <w:p w14:paraId="38E1BFD7"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REM #  </w:t>
      </w:r>
    </w:p>
    <w:p w14:paraId="4789755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REM </w:t>
      </w:r>
      <w:proofErr w:type="gramStart"/>
      <w:r w:rsidRPr="00A606D2">
        <w:rPr>
          <w:rFonts w:ascii="Courier New" w:hAnsi="Courier New" w:cs="Courier New"/>
          <w:sz w:val="16"/>
          <w:szCs w:val="16"/>
        </w:rPr>
        <w:t>#  Revision</w:t>
      </w:r>
      <w:proofErr w:type="gramEnd"/>
      <w:r w:rsidRPr="00A606D2">
        <w:rPr>
          <w:rFonts w:ascii="Courier New" w:hAnsi="Courier New" w:cs="Courier New"/>
          <w:sz w:val="16"/>
          <w:szCs w:val="16"/>
        </w:rPr>
        <w:t xml:space="preserve"> History</w:t>
      </w:r>
    </w:p>
    <w:p w14:paraId="7F6698F0"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w:t>
      </w:r>
    </w:p>
    <w:p w14:paraId="1E061A56"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REM </w:t>
      </w:r>
      <w:proofErr w:type="gramStart"/>
      <w:r w:rsidRPr="00A606D2">
        <w:rPr>
          <w:rFonts w:ascii="Courier New" w:hAnsi="Courier New" w:cs="Courier New"/>
          <w:sz w:val="16"/>
          <w:szCs w:val="16"/>
        </w:rPr>
        <w:t>#  Version</w:t>
      </w:r>
      <w:proofErr w:type="gramEnd"/>
      <w:r w:rsidRPr="00A606D2">
        <w:rPr>
          <w:rFonts w:ascii="Courier New" w:hAnsi="Courier New" w:cs="Courier New"/>
          <w:sz w:val="16"/>
          <w:szCs w:val="16"/>
        </w:rPr>
        <w:t xml:space="preserve">   Author           Comments</w:t>
      </w:r>
    </w:p>
    <w:p w14:paraId="6B2D257D"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REM # </w:t>
      </w:r>
    </w:p>
    <w:p w14:paraId="3E041AD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 ==============================================================================</w:t>
      </w:r>
    </w:p>
    <w:p w14:paraId="3E87138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REM </w:t>
      </w:r>
      <w:proofErr w:type="gramStart"/>
      <w:r w:rsidRPr="00A606D2">
        <w:rPr>
          <w:rFonts w:ascii="Courier New" w:hAnsi="Courier New" w:cs="Courier New"/>
          <w:sz w:val="16"/>
          <w:szCs w:val="16"/>
        </w:rPr>
        <w:t>#  Purpose</w:t>
      </w:r>
      <w:proofErr w:type="gramEnd"/>
      <w:r w:rsidRPr="00A606D2">
        <w:rPr>
          <w:rFonts w:ascii="Courier New" w:hAnsi="Courier New" w:cs="Courier New"/>
          <w:sz w:val="16"/>
          <w:szCs w:val="16"/>
        </w:rPr>
        <w:t>:</w:t>
      </w:r>
    </w:p>
    <w:p w14:paraId="5F0434CC"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     Executes the Daily Batch Workflow</w:t>
      </w:r>
    </w:p>
    <w:p w14:paraId="3F6A5665"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 ==============================================================================</w:t>
      </w:r>
    </w:p>
    <w:p w14:paraId="6D8123D3"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w:t>
      </w:r>
    </w:p>
    <w:p w14:paraId="0E484C4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REM # </w:t>
      </w:r>
      <w:proofErr w:type="spellStart"/>
      <w:r w:rsidRPr="00A606D2">
        <w:rPr>
          <w:rFonts w:ascii="Courier New" w:hAnsi="Courier New" w:cs="Courier New"/>
          <w:sz w:val="16"/>
          <w:szCs w:val="16"/>
        </w:rPr>
        <w:t>BatchRestartStatus</w:t>
      </w:r>
      <w:proofErr w:type="spellEnd"/>
      <w:r w:rsidRPr="00A606D2">
        <w:rPr>
          <w:rFonts w:ascii="Courier New" w:hAnsi="Courier New" w:cs="Courier New"/>
          <w:sz w:val="16"/>
          <w:szCs w:val="16"/>
        </w:rPr>
        <w:t xml:space="preserve"> ERROR CODES</w:t>
      </w:r>
    </w:p>
    <w:p w14:paraId="06A294DD" w14:textId="77777777" w:rsid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w:t>
      </w:r>
    </w:p>
    <w:p w14:paraId="263592B1"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ARGUMENT_MISSING = -9002</w:t>
      </w:r>
    </w:p>
    <w:p w14:paraId="704950D0"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CANNOT_DETERMINE = -9001</w:t>
      </w:r>
    </w:p>
    <w:p w14:paraId="47AE2476"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NO_RESTART_PENDING = 9000</w:t>
      </w:r>
    </w:p>
    <w:p w14:paraId="7EB9A818"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RESTART_PENDING = 9001</w:t>
      </w:r>
    </w:p>
    <w:p w14:paraId="337289C5"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PROCESS_RUNNING = 9002</w:t>
      </w:r>
    </w:p>
    <w:p w14:paraId="4C1C178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w:t>
      </w:r>
    </w:p>
    <w:p w14:paraId="6CBF11B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REM # </w:t>
      </w:r>
      <w:proofErr w:type="spellStart"/>
      <w:r w:rsidRPr="00A606D2">
        <w:rPr>
          <w:rFonts w:ascii="Courier New" w:hAnsi="Courier New" w:cs="Courier New"/>
          <w:sz w:val="16"/>
          <w:szCs w:val="16"/>
        </w:rPr>
        <w:t>BatchInitialize</w:t>
      </w:r>
      <w:proofErr w:type="spellEnd"/>
      <w:r w:rsidRPr="00A606D2">
        <w:rPr>
          <w:rFonts w:ascii="Courier New" w:hAnsi="Courier New" w:cs="Courier New"/>
          <w:sz w:val="16"/>
          <w:szCs w:val="16"/>
        </w:rPr>
        <w:t xml:space="preserve"> ERROR CODES</w:t>
      </w:r>
    </w:p>
    <w:p w14:paraId="7916C555" w14:textId="77777777" w:rsid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w:t>
      </w:r>
    </w:p>
    <w:p w14:paraId="799D4ED4"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ARGUMENT_MISSING = -9002</w:t>
      </w:r>
    </w:p>
    <w:p w14:paraId="22E60C16"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CANNOT_INITIALIZE = -9001</w:t>
      </w:r>
    </w:p>
    <w:p w14:paraId="6E6A5F36" w14:textId="77777777" w:rsidR="00EE00BB" w:rsidRPr="00A606D2" w:rsidRDefault="00EE00BB" w:rsidP="00A606D2">
      <w:pPr>
        <w:jc w:val="left"/>
        <w:rPr>
          <w:rFonts w:ascii="Courier New" w:hAnsi="Courier New" w:cs="Courier New"/>
          <w:sz w:val="16"/>
          <w:szCs w:val="16"/>
        </w:rPr>
      </w:pPr>
      <w:r w:rsidRPr="00A606D2">
        <w:rPr>
          <w:rFonts w:ascii="Courier New" w:hAnsi="Courier New" w:cs="Courier New"/>
          <w:sz w:val="16"/>
          <w:szCs w:val="16"/>
        </w:rPr>
        <w:t>REM # BATCH_INITIALIZED = 9000</w:t>
      </w:r>
    </w:p>
    <w:p w14:paraId="01D395CE"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 ==============================================================================</w:t>
      </w:r>
    </w:p>
    <w:p w14:paraId="2D26A4A1" w14:textId="77777777" w:rsidR="00A606D2" w:rsidRPr="00A606D2" w:rsidRDefault="00A606D2" w:rsidP="00A606D2">
      <w:pPr>
        <w:jc w:val="left"/>
        <w:rPr>
          <w:rFonts w:ascii="Courier New" w:hAnsi="Courier New" w:cs="Courier New"/>
          <w:sz w:val="16"/>
          <w:szCs w:val="16"/>
        </w:rPr>
      </w:pPr>
    </w:p>
    <w:p w14:paraId="3E866F16"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SET WORKFLOW=Daily</w:t>
      </w:r>
    </w:p>
    <w:p w14:paraId="46606B1F" w14:textId="77777777" w:rsidR="00A606D2" w:rsidRPr="00A606D2" w:rsidRDefault="00A606D2" w:rsidP="00A606D2">
      <w:pPr>
        <w:jc w:val="left"/>
        <w:rPr>
          <w:rFonts w:ascii="Courier New" w:hAnsi="Courier New" w:cs="Courier New"/>
          <w:sz w:val="16"/>
          <w:szCs w:val="16"/>
        </w:rPr>
      </w:pPr>
    </w:p>
    <w:p w14:paraId="7BFA4CB7"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CALL GlobalVariables.bat</w:t>
      </w:r>
    </w:p>
    <w:p w14:paraId="4C5DFB1F" w14:textId="77777777" w:rsidR="00A606D2" w:rsidRPr="00A606D2" w:rsidRDefault="00A606D2" w:rsidP="00A606D2">
      <w:pPr>
        <w:jc w:val="left"/>
        <w:rPr>
          <w:rFonts w:ascii="Courier New" w:hAnsi="Courier New" w:cs="Courier New"/>
          <w:sz w:val="16"/>
          <w:szCs w:val="16"/>
        </w:rPr>
      </w:pPr>
    </w:p>
    <w:p w14:paraId="4C77AACE"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ECHO The %WORKFLOW% batch workflow has started</w:t>
      </w:r>
    </w:p>
    <w:p w14:paraId="25E072CF" w14:textId="77777777" w:rsidR="00A606D2" w:rsidRPr="00A606D2" w:rsidRDefault="00A606D2" w:rsidP="00A606D2">
      <w:pPr>
        <w:jc w:val="left"/>
        <w:rPr>
          <w:rFonts w:ascii="Courier New" w:hAnsi="Courier New" w:cs="Courier New"/>
          <w:sz w:val="16"/>
          <w:szCs w:val="16"/>
        </w:rPr>
      </w:pPr>
    </w:p>
    <w:p w14:paraId="2EA13E1A" w14:textId="77777777" w:rsidR="00A606D2" w:rsidRPr="00A606D2" w:rsidRDefault="00A606D2" w:rsidP="00A606D2">
      <w:pPr>
        <w:jc w:val="left"/>
        <w:rPr>
          <w:rFonts w:ascii="Courier New" w:hAnsi="Courier New" w:cs="Courier New"/>
          <w:sz w:val="16"/>
          <w:szCs w:val="16"/>
        </w:rPr>
      </w:pPr>
      <w:proofErr w:type="spellStart"/>
      <w:r w:rsidRPr="00A606D2">
        <w:rPr>
          <w:rFonts w:ascii="Courier New" w:hAnsi="Courier New" w:cs="Courier New"/>
          <w:sz w:val="16"/>
          <w:szCs w:val="16"/>
        </w:rPr>
        <w:t>BatchRestartStatus</w:t>
      </w:r>
      <w:proofErr w:type="spellEnd"/>
      <w:r w:rsidRPr="00A606D2">
        <w:rPr>
          <w:rFonts w:ascii="Courier New" w:hAnsi="Courier New" w:cs="Courier New"/>
          <w:sz w:val="16"/>
          <w:szCs w:val="16"/>
        </w:rPr>
        <w:t xml:space="preserve"> %FOUNDATIONUSER% %DATASOURCE% %WORKFLOW%</w:t>
      </w:r>
    </w:p>
    <w:p w14:paraId="7AD8292F" w14:textId="77777777" w:rsidR="00A606D2" w:rsidRPr="00A606D2" w:rsidRDefault="00A606D2" w:rsidP="00A606D2">
      <w:pPr>
        <w:jc w:val="left"/>
        <w:rPr>
          <w:rFonts w:ascii="Courier New" w:hAnsi="Courier New" w:cs="Courier New"/>
          <w:sz w:val="16"/>
          <w:szCs w:val="16"/>
        </w:rPr>
      </w:pPr>
    </w:p>
    <w:p w14:paraId="51B0E3B0"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IF %ERRORLEVEL% EQU 9000 (</w:t>
      </w:r>
    </w:p>
    <w:p w14:paraId="0A1BBB45"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SET ERRORLEVEL=0</w:t>
      </w:r>
    </w:p>
    <w:p w14:paraId="64EC01D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4D102CD0"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spellStart"/>
      <w:r w:rsidRPr="00A606D2">
        <w:rPr>
          <w:rFonts w:ascii="Courier New" w:hAnsi="Courier New" w:cs="Courier New"/>
          <w:sz w:val="16"/>
          <w:szCs w:val="16"/>
        </w:rPr>
        <w:t>BatchInitialize</w:t>
      </w:r>
      <w:proofErr w:type="spellEnd"/>
      <w:r w:rsidRPr="00A606D2">
        <w:rPr>
          <w:rFonts w:ascii="Courier New" w:hAnsi="Courier New" w:cs="Courier New"/>
          <w:sz w:val="16"/>
          <w:szCs w:val="16"/>
        </w:rPr>
        <w:t xml:space="preserve"> %FOUNDATIONUSER% %DATASOURCE% %WORKFLOW% FSU FDU QS</w:t>
      </w:r>
    </w:p>
    <w:p w14:paraId="009403E1" w14:textId="77777777" w:rsidR="00A606D2" w:rsidRPr="00A606D2" w:rsidRDefault="00A606D2" w:rsidP="00A606D2">
      <w:pPr>
        <w:jc w:val="left"/>
        <w:rPr>
          <w:rFonts w:ascii="Courier New" w:hAnsi="Courier New" w:cs="Courier New"/>
          <w:sz w:val="16"/>
          <w:szCs w:val="16"/>
        </w:rPr>
      </w:pPr>
    </w:p>
    <w:p w14:paraId="496579D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9001 (</w:t>
      </w:r>
    </w:p>
    <w:p w14:paraId="54FF5823"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ECHO The %WORKFLOW% batch workflow has failed to initialize</w:t>
      </w:r>
    </w:p>
    <w:p w14:paraId="62E51CC4" w14:textId="77777777" w:rsidR="00A606D2" w:rsidRPr="00A606D2" w:rsidRDefault="00A606D2" w:rsidP="00A606D2">
      <w:pPr>
        <w:jc w:val="left"/>
        <w:rPr>
          <w:rFonts w:ascii="Courier New" w:hAnsi="Courier New" w:cs="Courier New"/>
          <w:sz w:val="16"/>
          <w:szCs w:val="16"/>
        </w:rPr>
      </w:pPr>
    </w:p>
    <w:p w14:paraId="0A8D742E"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gramStart"/>
      <w:r w:rsidRPr="00A606D2">
        <w:rPr>
          <w:rFonts w:ascii="Courier New" w:hAnsi="Courier New" w:cs="Courier New"/>
          <w:sz w:val="16"/>
          <w:szCs w:val="16"/>
        </w:rPr>
        <w:t>GOTO :EXIT</w:t>
      </w:r>
      <w:proofErr w:type="gramEnd"/>
    </w:p>
    <w:p w14:paraId="6FAECE8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20368F6D" w14:textId="77777777" w:rsidR="00A606D2" w:rsidRPr="00A606D2" w:rsidRDefault="00A606D2" w:rsidP="00A606D2">
      <w:pPr>
        <w:jc w:val="left"/>
        <w:rPr>
          <w:rFonts w:ascii="Courier New" w:hAnsi="Courier New" w:cs="Courier New"/>
          <w:sz w:val="16"/>
          <w:szCs w:val="16"/>
        </w:rPr>
      </w:pPr>
    </w:p>
    <w:p w14:paraId="682915D9"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gramStart"/>
      <w:r w:rsidRPr="00A606D2">
        <w:rPr>
          <w:rFonts w:ascii="Courier New" w:hAnsi="Courier New" w:cs="Courier New"/>
          <w:sz w:val="16"/>
          <w:szCs w:val="16"/>
        </w:rPr>
        <w:t>GOTO :FSU</w:t>
      </w:r>
      <w:proofErr w:type="gramEnd"/>
    </w:p>
    <w:p w14:paraId="0B380A17"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w:t>
      </w:r>
    </w:p>
    <w:p w14:paraId="7FE7C92D" w14:textId="77777777" w:rsidR="00A606D2" w:rsidRPr="00A606D2" w:rsidRDefault="00A606D2" w:rsidP="00A606D2">
      <w:pPr>
        <w:jc w:val="left"/>
        <w:rPr>
          <w:rFonts w:ascii="Courier New" w:hAnsi="Courier New" w:cs="Courier New"/>
          <w:sz w:val="16"/>
          <w:szCs w:val="16"/>
        </w:rPr>
      </w:pPr>
    </w:p>
    <w:p w14:paraId="7A1DC5B8"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IF %ERRORLEVEL% EQU 9001 (</w:t>
      </w:r>
    </w:p>
    <w:p w14:paraId="6337262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spellStart"/>
      <w:r w:rsidRPr="00A606D2">
        <w:rPr>
          <w:rFonts w:ascii="Courier New" w:hAnsi="Courier New" w:cs="Courier New"/>
          <w:sz w:val="16"/>
          <w:szCs w:val="16"/>
        </w:rPr>
        <w:t>BatchGetCurrentTask</w:t>
      </w:r>
      <w:proofErr w:type="spellEnd"/>
      <w:r w:rsidRPr="00A606D2">
        <w:rPr>
          <w:rFonts w:ascii="Courier New" w:hAnsi="Courier New" w:cs="Courier New"/>
          <w:sz w:val="16"/>
          <w:szCs w:val="16"/>
        </w:rPr>
        <w:t xml:space="preserve"> %FOUNDATIONUSER% %DATASOURCE% %WORKFLOW%</w:t>
      </w:r>
    </w:p>
    <w:p w14:paraId="55BF2E7C" w14:textId="77777777" w:rsidR="00A606D2" w:rsidRPr="00A606D2" w:rsidRDefault="00A606D2" w:rsidP="00A606D2">
      <w:pPr>
        <w:jc w:val="left"/>
        <w:rPr>
          <w:rFonts w:ascii="Courier New" w:hAnsi="Courier New" w:cs="Courier New"/>
          <w:sz w:val="16"/>
          <w:szCs w:val="16"/>
        </w:rPr>
      </w:pPr>
    </w:p>
    <w:p w14:paraId="22672B1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3 (</w:t>
      </w:r>
    </w:p>
    <w:p w14:paraId="6AED7F66"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gramStart"/>
      <w:r w:rsidRPr="00A606D2">
        <w:rPr>
          <w:rFonts w:ascii="Courier New" w:hAnsi="Courier New" w:cs="Courier New"/>
          <w:sz w:val="16"/>
          <w:szCs w:val="16"/>
        </w:rPr>
        <w:t>GOTO :QS</w:t>
      </w:r>
      <w:proofErr w:type="gramEnd"/>
    </w:p>
    <w:p w14:paraId="343D6F08"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33D94CDD" w14:textId="77777777" w:rsidR="00A606D2" w:rsidRPr="00A606D2" w:rsidRDefault="00A606D2" w:rsidP="00A606D2">
      <w:pPr>
        <w:jc w:val="left"/>
        <w:rPr>
          <w:rFonts w:ascii="Courier New" w:hAnsi="Courier New" w:cs="Courier New"/>
          <w:sz w:val="16"/>
          <w:szCs w:val="16"/>
        </w:rPr>
      </w:pPr>
    </w:p>
    <w:p w14:paraId="326694A6"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2 (</w:t>
      </w:r>
    </w:p>
    <w:p w14:paraId="24618065"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gramStart"/>
      <w:r w:rsidRPr="00A606D2">
        <w:rPr>
          <w:rFonts w:ascii="Courier New" w:hAnsi="Courier New" w:cs="Courier New"/>
          <w:sz w:val="16"/>
          <w:szCs w:val="16"/>
        </w:rPr>
        <w:t>GOTO :FDU</w:t>
      </w:r>
      <w:proofErr w:type="gramEnd"/>
    </w:p>
    <w:p w14:paraId="4B875F3C"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235D51A6" w14:textId="77777777" w:rsidR="00A606D2" w:rsidRPr="00A606D2" w:rsidRDefault="00A606D2" w:rsidP="00A606D2">
      <w:pPr>
        <w:jc w:val="left"/>
        <w:rPr>
          <w:rFonts w:ascii="Courier New" w:hAnsi="Courier New" w:cs="Courier New"/>
          <w:sz w:val="16"/>
          <w:szCs w:val="16"/>
        </w:rPr>
      </w:pPr>
    </w:p>
    <w:p w14:paraId="4E120068"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1 (</w:t>
      </w:r>
    </w:p>
    <w:p w14:paraId="23A66AFA"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gramStart"/>
      <w:r w:rsidRPr="00A606D2">
        <w:rPr>
          <w:rFonts w:ascii="Courier New" w:hAnsi="Courier New" w:cs="Courier New"/>
          <w:sz w:val="16"/>
          <w:szCs w:val="16"/>
        </w:rPr>
        <w:t>GOTO :FSU</w:t>
      </w:r>
      <w:proofErr w:type="gramEnd"/>
    </w:p>
    <w:p w14:paraId="4262C07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617DEE7E" w14:textId="77777777" w:rsidR="00A606D2" w:rsidRPr="00A606D2" w:rsidRDefault="00A606D2" w:rsidP="00A606D2">
      <w:pPr>
        <w:jc w:val="left"/>
        <w:rPr>
          <w:rFonts w:ascii="Courier New" w:hAnsi="Courier New" w:cs="Courier New"/>
          <w:sz w:val="16"/>
          <w:szCs w:val="16"/>
        </w:rPr>
      </w:pPr>
    </w:p>
    <w:p w14:paraId="37333523"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ECHO The %WORKFLOW% batch workflow task id %ERRORLEVEL% is unknown on restart</w:t>
      </w:r>
    </w:p>
    <w:p w14:paraId="428A3FA1" w14:textId="77777777" w:rsidR="00A606D2" w:rsidRPr="00A606D2" w:rsidRDefault="00A606D2" w:rsidP="00A606D2">
      <w:pPr>
        <w:jc w:val="left"/>
        <w:rPr>
          <w:rFonts w:ascii="Courier New" w:hAnsi="Courier New" w:cs="Courier New"/>
          <w:sz w:val="16"/>
          <w:szCs w:val="16"/>
        </w:rPr>
      </w:pPr>
    </w:p>
    <w:p w14:paraId="4CB7DB01"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gramStart"/>
      <w:r w:rsidRPr="00A606D2">
        <w:rPr>
          <w:rFonts w:ascii="Courier New" w:hAnsi="Courier New" w:cs="Courier New"/>
          <w:sz w:val="16"/>
          <w:szCs w:val="16"/>
        </w:rPr>
        <w:t>GOTO :EXIT</w:t>
      </w:r>
      <w:proofErr w:type="gramEnd"/>
    </w:p>
    <w:p w14:paraId="4459953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w:t>
      </w:r>
    </w:p>
    <w:p w14:paraId="3BBD8538" w14:textId="77777777" w:rsidR="00A606D2" w:rsidRPr="00A606D2" w:rsidRDefault="00A606D2" w:rsidP="00A606D2">
      <w:pPr>
        <w:jc w:val="left"/>
        <w:rPr>
          <w:rFonts w:ascii="Courier New" w:hAnsi="Courier New" w:cs="Courier New"/>
          <w:sz w:val="16"/>
          <w:szCs w:val="16"/>
        </w:rPr>
      </w:pPr>
    </w:p>
    <w:p w14:paraId="70AC77F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ECHO The %WORKFLOW% batch workflow has failed trying to determine restart status</w:t>
      </w:r>
    </w:p>
    <w:p w14:paraId="2382B7D7" w14:textId="77777777" w:rsidR="00A606D2" w:rsidRPr="00A606D2" w:rsidRDefault="00A606D2" w:rsidP="00A606D2">
      <w:pPr>
        <w:jc w:val="left"/>
        <w:rPr>
          <w:rFonts w:ascii="Courier New" w:hAnsi="Courier New" w:cs="Courier New"/>
          <w:sz w:val="16"/>
          <w:szCs w:val="16"/>
        </w:rPr>
      </w:pPr>
    </w:p>
    <w:p w14:paraId="68D371AB" w14:textId="77777777" w:rsidR="00A606D2" w:rsidRPr="00A606D2" w:rsidRDefault="00A606D2" w:rsidP="00A606D2">
      <w:pPr>
        <w:jc w:val="left"/>
        <w:rPr>
          <w:rFonts w:ascii="Courier New" w:hAnsi="Courier New" w:cs="Courier New"/>
          <w:sz w:val="16"/>
          <w:szCs w:val="16"/>
        </w:rPr>
      </w:pPr>
      <w:proofErr w:type="gramStart"/>
      <w:r w:rsidRPr="00A606D2">
        <w:rPr>
          <w:rFonts w:ascii="Courier New" w:hAnsi="Courier New" w:cs="Courier New"/>
          <w:sz w:val="16"/>
          <w:szCs w:val="16"/>
        </w:rPr>
        <w:t>GOTO :EXIT</w:t>
      </w:r>
      <w:proofErr w:type="gramEnd"/>
    </w:p>
    <w:p w14:paraId="12BCA0AA" w14:textId="77777777" w:rsidR="00A606D2" w:rsidRPr="00A606D2" w:rsidRDefault="00A606D2" w:rsidP="00A606D2">
      <w:pPr>
        <w:jc w:val="left"/>
        <w:rPr>
          <w:rFonts w:ascii="Courier New" w:hAnsi="Courier New" w:cs="Courier New"/>
          <w:sz w:val="16"/>
          <w:szCs w:val="16"/>
        </w:rPr>
      </w:pPr>
    </w:p>
    <w:p w14:paraId="696C50AE" w14:textId="77777777" w:rsidR="00A606D2" w:rsidRPr="00A606D2" w:rsidRDefault="00A606D2" w:rsidP="00A606D2">
      <w:pPr>
        <w:jc w:val="left"/>
        <w:rPr>
          <w:rFonts w:ascii="Courier New" w:hAnsi="Courier New" w:cs="Courier New"/>
          <w:sz w:val="16"/>
          <w:szCs w:val="16"/>
        </w:rPr>
      </w:pPr>
      <w:proofErr w:type="gramStart"/>
      <w:r w:rsidRPr="00A606D2">
        <w:rPr>
          <w:rFonts w:ascii="Courier New" w:hAnsi="Courier New" w:cs="Courier New"/>
          <w:sz w:val="16"/>
          <w:szCs w:val="16"/>
        </w:rPr>
        <w:t>:FSU</w:t>
      </w:r>
      <w:proofErr w:type="gramEnd"/>
    </w:p>
    <w:p w14:paraId="7B60028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spellStart"/>
      <w:r w:rsidRPr="00A606D2">
        <w:rPr>
          <w:rFonts w:ascii="Courier New" w:hAnsi="Courier New" w:cs="Courier New"/>
          <w:sz w:val="16"/>
          <w:szCs w:val="16"/>
        </w:rPr>
        <w:t>BatchSetCurrentTask</w:t>
      </w:r>
      <w:proofErr w:type="spellEnd"/>
      <w:r w:rsidRPr="00A606D2">
        <w:rPr>
          <w:rFonts w:ascii="Courier New" w:hAnsi="Courier New" w:cs="Courier New"/>
          <w:sz w:val="16"/>
          <w:szCs w:val="16"/>
        </w:rPr>
        <w:t xml:space="preserve"> %FOUNDATIONUSER% %DATASOURCE% %WORKFLOW% FSU</w:t>
      </w:r>
    </w:p>
    <w:p w14:paraId="2D4D83F5" w14:textId="77777777" w:rsidR="00A606D2" w:rsidRPr="00A606D2" w:rsidRDefault="00A606D2" w:rsidP="00A606D2">
      <w:pPr>
        <w:jc w:val="left"/>
        <w:rPr>
          <w:rFonts w:ascii="Courier New" w:hAnsi="Courier New" w:cs="Courier New"/>
          <w:sz w:val="16"/>
          <w:szCs w:val="16"/>
        </w:rPr>
      </w:pPr>
    </w:p>
    <w:p w14:paraId="11CC072D"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CALL FoundationStructureUpdate.bat</w:t>
      </w:r>
    </w:p>
    <w:p w14:paraId="5B3C1386" w14:textId="77777777" w:rsidR="00A606D2" w:rsidRPr="00A606D2" w:rsidRDefault="00A606D2" w:rsidP="00A606D2">
      <w:pPr>
        <w:jc w:val="left"/>
        <w:rPr>
          <w:rFonts w:ascii="Courier New" w:hAnsi="Courier New" w:cs="Courier New"/>
          <w:sz w:val="16"/>
          <w:szCs w:val="16"/>
        </w:rPr>
      </w:pPr>
    </w:p>
    <w:p w14:paraId="2AC5F52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NEQ 0 (</w:t>
      </w:r>
    </w:p>
    <w:p w14:paraId="075A2A6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ECHO The %WORKFLOW% batch workflow has failed performing the FSU task</w:t>
      </w:r>
    </w:p>
    <w:p w14:paraId="2919F129" w14:textId="77777777" w:rsidR="00A606D2" w:rsidRPr="00A606D2" w:rsidRDefault="00A606D2" w:rsidP="00A606D2">
      <w:pPr>
        <w:jc w:val="left"/>
        <w:rPr>
          <w:rFonts w:ascii="Courier New" w:hAnsi="Courier New" w:cs="Courier New"/>
          <w:sz w:val="16"/>
          <w:szCs w:val="16"/>
        </w:rPr>
      </w:pPr>
    </w:p>
    <w:p w14:paraId="634584C3"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gramStart"/>
      <w:r w:rsidRPr="00A606D2">
        <w:rPr>
          <w:rFonts w:ascii="Courier New" w:hAnsi="Courier New" w:cs="Courier New"/>
          <w:sz w:val="16"/>
          <w:szCs w:val="16"/>
        </w:rPr>
        <w:t>GOTO :EXIT</w:t>
      </w:r>
      <w:proofErr w:type="gramEnd"/>
    </w:p>
    <w:p w14:paraId="7D0328FE"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7D4897A6" w14:textId="77777777" w:rsidR="00A606D2" w:rsidRPr="00A606D2" w:rsidRDefault="00A606D2" w:rsidP="00A606D2">
      <w:pPr>
        <w:jc w:val="left"/>
        <w:rPr>
          <w:rFonts w:ascii="Courier New" w:hAnsi="Courier New" w:cs="Courier New"/>
          <w:sz w:val="16"/>
          <w:szCs w:val="16"/>
        </w:rPr>
      </w:pPr>
    </w:p>
    <w:p w14:paraId="64EEB36A" w14:textId="77777777" w:rsidR="00A606D2" w:rsidRPr="00A606D2" w:rsidRDefault="00A606D2" w:rsidP="00A606D2">
      <w:pPr>
        <w:jc w:val="left"/>
        <w:rPr>
          <w:rFonts w:ascii="Courier New" w:hAnsi="Courier New" w:cs="Courier New"/>
          <w:sz w:val="16"/>
          <w:szCs w:val="16"/>
        </w:rPr>
      </w:pPr>
      <w:proofErr w:type="gramStart"/>
      <w:r w:rsidRPr="00A606D2">
        <w:rPr>
          <w:rFonts w:ascii="Courier New" w:hAnsi="Courier New" w:cs="Courier New"/>
          <w:sz w:val="16"/>
          <w:szCs w:val="16"/>
        </w:rPr>
        <w:t>:FDU</w:t>
      </w:r>
      <w:proofErr w:type="gramEnd"/>
    </w:p>
    <w:p w14:paraId="3465C9F1"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spellStart"/>
      <w:r w:rsidRPr="00A606D2">
        <w:rPr>
          <w:rFonts w:ascii="Courier New" w:hAnsi="Courier New" w:cs="Courier New"/>
          <w:sz w:val="16"/>
          <w:szCs w:val="16"/>
        </w:rPr>
        <w:t>BatchSetCurrentTask</w:t>
      </w:r>
      <w:proofErr w:type="spellEnd"/>
      <w:r w:rsidRPr="00A606D2">
        <w:rPr>
          <w:rFonts w:ascii="Courier New" w:hAnsi="Courier New" w:cs="Courier New"/>
          <w:sz w:val="16"/>
          <w:szCs w:val="16"/>
        </w:rPr>
        <w:t xml:space="preserve"> %FOUNDATIONUSER% %DATASOURCE% %WORKFLOW% FDU</w:t>
      </w:r>
    </w:p>
    <w:p w14:paraId="4000F3A0" w14:textId="77777777" w:rsidR="00A606D2" w:rsidRPr="00A606D2" w:rsidRDefault="00A606D2" w:rsidP="00A606D2">
      <w:pPr>
        <w:jc w:val="left"/>
        <w:rPr>
          <w:rFonts w:ascii="Courier New" w:hAnsi="Courier New" w:cs="Courier New"/>
          <w:sz w:val="16"/>
          <w:szCs w:val="16"/>
        </w:rPr>
      </w:pPr>
    </w:p>
    <w:p w14:paraId="7F8F0921" w14:textId="77777777" w:rsidR="00A606D2" w:rsidRPr="00A606D2" w:rsidRDefault="00B01589" w:rsidP="00A606D2">
      <w:pPr>
        <w:jc w:val="left"/>
        <w:rPr>
          <w:rFonts w:ascii="Courier New" w:hAnsi="Courier New" w:cs="Courier New"/>
          <w:sz w:val="16"/>
          <w:szCs w:val="16"/>
        </w:rPr>
      </w:pPr>
      <w:r>
        <w:rPr>
          <w:rFonts w:ascii="Courier New" w:hAnsi="Courier New" w:cs="Courier New"/>
          <w:sz w:val="16"/>
          <w:szCs w:val="16"/>
        </w:rPr>
        <w:t xml:space="preserve">   CALL FoundationPlanDataUp</w:t>
      </w:r>
      <w:r w:rsidR="00A606D2" w:rsidRPr="00A606D2">
        <w:rPr>
          <w:rFonts w:ascii="Courier New" w:hAnsi="Courier New" w:cs="Courier New"/>
          <w:sz w:val="16"/>
          <w:szCs w:val="16"/>
        </w:rPr>
        <w:t>date.bat</w:t>
      </w:r>
    </w:p>
    <w:p w14:paraId="2D5E262F" w14:textId="77777777" w:rsidR="00A606D2" w:rsidRPr="00A606D2" w:rsidRDefault="00A606D2" w:rsidP="00A606D2">
      <w:pPr>
        <w:jc w:val="left"/>
        <w:rPr>
          <w:rFonts w:ascii="Courier New" w:hAnsi="Courier New" w:cs="Courier New"/>
          <w:sz w:val="16"/>
          <w:szCs w:val="16"/>
        </w:rPr>
      </w:pPr>
    </w:p>
    <w:p w14:paraId="0FEBA1D5"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NEQ 0 (</w:t>
      </w:r>
    </w:p>
    <w:p w14:paraId="5DAC2A2A"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ECHO The %WORKFLOW% batch workflow has failed performing the FDU task</w:t>
      </w:r>
    </w:p>
    <w:p w14:paraId="30DA7988" w14:textId="77777777" w:rsidR="00A606D2" w:rsidRPr="00A606D2" w:rsidRDefault="00A606D2" w:rsidP="00A606D2">
      <w:pPr>
        <w:jc w:val="left"/>
        <w:rPr>
          <w:rFonts w:ascii="Courier New" w:hAnsi="Courier New" w:cs="Courier New"/>
          <w:sz w:val="16"/>
          <w:szCs w:val="16"/>
        </w:rPr>
      </w:pPr>
    </w:p>
    <w:p w14:paraId="48751BF1"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gramStart"/>
      <w:r w:rsidRPr="00A606D2">
        <w:rPr>
          <w:rFonts w:ascii="Courier New" w:hAnsi="Courier New" w:cs="Courier New"/>
          <w:sz w:val="16"/>
          <w:szCs w:val="16"/>
        </w:rPr>
        <w:t>GOTO :EXIT</w:t>
      </w:r>
      <w:proofErr w:type="gramEnd"/>
    </w:p>
    <w:p w14:paraId="4FBDB59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3BECD8F8" w14:textId="77777777" w:rsidR="00A606D2" w:rsidRPr="00A606D2" w:rsidRDefault="00A606D2" w:rsidP="00A606D2">
      <w:pPr>
        <w:jc w:val="left"/>
        <w:rPr>
          <w:rFonts w:ascii="Courier New" w:hAnsi="Courier New" w:cs="Courier New"/>
          <w:sz w:val="16"/>
          <w:szCs w:val="16"/>
        </w:rPr>
      </w:pPr>
    </w:p>
    <w:p w14:paraId="084C7DE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spellStart"/>
      <w:r w:rsidRPr="00A606D2">
        <w:rPr>
          <w:rFonts w:ascii="Courier New" w:hAnsi="Courier New" w:cs="Courier New"/>
          <w:sz w:val="16"/>
          <w:szCs w:val="16"/>
        </w:rPr>
        <w:t>BatchSetCurrentTask</w:t>
      </w:r>
      <w:proofErr w:type="spellEnd"/>
      <w:r w:rsidRPr="00A606D2">
        <w:rPr>
          <w:rFonts w:ascii="Courier New" w:hAnsi="Courier New" w:cs="Courier New"/>
          <w:sz w:val="16"/>
          <w:szCs w:val="16"/>
        </w:rPr>
        <w:t xml:space="preserve"> %FOUNDATIONUSER% %DATASOURCE% %WORKFLOW%</w:t>
      </w:r>
    </w:p>
    <w:p w14:paraId="79860E21" w14:textId="77777777" w:rsidR="00A606D2" w:rsidRPr="00A606D2" w:rsidRDefault="00A606D2" w:rsidP="00A606D2">
      <w:pPr>
        <w:jc w:val="left"/>
        <w:rPr>
          <w:rFonts w:ascii="Courier New" w:hAnsi="Courier New" w:cs="Courier New"/>
          <w:sz w:val="16"/>
          <w:szCs w:val="16"/>
        </w:rPr>
      </w:pPr>
    </w:p>
    <w:p w14:paraId="26D90FAF" w14:textId="77777777" w:rsidR="00A606D2" w:rsidRPr="00A606D2" w:rsidRDefault="00A606D2" w:rsidP="00A606D2">
      <w:pPr>
        <w:jc w:val="left"/>
        <w:rPr>
          <w:rFonts w:ascii="Courier New" w:hAnsi="Courier New" w:cs="Courier New"/>
          <w:sz w:val="16"/>
          <w:szCs w:val="16"/>
        </w:rPr>
      </w:pPr>
    </w:p>
    <w:p w14:paraId="703B849D" w14:textId="77777777" w:rsidR="00A606D2" w:rsidRPr="00A606D2" w:rsidRDefault="00A606D2" w:rsidP="00A606D2">
      <w:pPr>
        <w:jc w:val="left"/>
        <w:rPr>
          <w:rFonts w:ascii="Courier New" w:hAnsi="Courier New" w:cs="Courier New"/>
          <w:sz w:val="16"/>
          <w:szCs w:val="16"/>
        </w:rPr>
      </w:pPr>
      <w:proofErr w:type="gramStart"/>
      <w:r w:rsidRPr="00A606D2">
        <w:rPr>
          <w:rFonts w:ascii="Courier New" w:hAnsi="Courier New" w:cs="Courier New"/>
          <w:sz w:val="16"/>
          <w:szCs w:val="16"/>
        </w:rPr>
        <w:t>:QS</w:t>
      </w:r>
      <w:proofErr w:type="gramEnd"/>
    </w:p>
    <w:p w14:paraId="365B6549"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spellStart"/>
      <w:r w:rsidRPr="00A606D2">
        <w:rPr>
          <w:rFonts w:ascii="Courier New" w:hAnsi="Courier New" w:cs="Courier New"/>
          <w:sz w:val="16"/>
          <w:szCs w:val="16"/>
        </w:rPr>
        <w:t>BatchSetCurrentTask</w:t>
      </w:r>
      <w:proofErr w:type="spellEnd"/>
      <w:r w:rsidRPr="00A606D2">
        <w:rPr>
          <w:rFonts w:ascii="Courier New" w:hAnsi="Courier New" w:cs="Courier New"/>
          <w:sz w:val="16"/>
          <w:szCs w:val="16"/>
        </w:rPr>
        <w:t xml:space="preserve"> %FOUNDATIONUSER% %DATASOURCE% %WORKFLOW% QS</w:t>
      </w:r>
    </w:p>
    <w:p w14:paraId="6B496ADF" w14:textId="77777777" w:rsidR="00A606D2" w:rsidRPr="00A606D2" w:rsidRDefault="00A606D2" w:rsidP="00A606D2">
      <w:pPr>
        <w:jc w:val="left"/>
        <w:rPr>
          <w:rFonts w:ascii="Courier New" w:hAnsi="Courier New" w:cs="Courier New"/>
          <w:sz w:val="16"/>
          <w:szCs w:val="16"/>
        </w:rPr>
      </w:pPr>
    </w:p>
    <w:p w14:paraId="7A95E68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CALL PlanCubeSync.bat</w:t>
      </w:r>
    </w:p>
    <w:p w14:paraId="63BA544F" w14:textId="77777777" w:rsidR="00A606D2" w:rsidRPr="00A606D2" w:rsidRDefault="00A606D2" w:rsidP="00A606D2">
      <w:pPr>
        <w:jc w:val="left"/>
        <w:rPr>
          <w:rFonts w:ascii="Courier New" w:hAnsi="Courier New" w:cs="Courier New"/>
          <w:sz w:val="16"/>
          <w:szCs w:val="16"/>
        </w:rPr>
      </w:pPr>
    </w:p>
    <w:p w14:paraId="7E41579A"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NEQ 0 (</w:t>
      </w:r>
    </w:p>
    <w:p w14:paraId="2BCAA748"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ECHO The %WORKFLOW% batch workflow has failed performing the QS task</w:t>
      </w:r>
    </w:p>
    <w:p w14:paraId="18804435" w14:textId="77777777" w:rsidR="00A606D2" w:rsidRPr="00A606D2" w:rsidRDefault="00A606D2" w:rsidP="00A606D2">
      <w:pPr>
        <w:jc w:val="left"/>
        <w:rPr>
          <w:rFonts w:ascii="Courier New" w:hAnsi="Courier New" w:cs="Courier New"/>
          <w:sz w:val="16"/>
          <w:szCs w:val="16"/>
        </w:rPr>
      </w:pPr>
    </w:p>
    <w:p w14:paraId="0BC570EF"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gramStart"/>
      <w:r w:rsidRPr="00A606D2">
        <w:rPr>
          <w:rFonts w:ascii="Courier New" w:hAnsi="Courier New" w:cs="Courier New"/>
          <w:sz w:val="16"/>
          <w:szCs w:val="16"/>
        </w:rPr>
        <w:t>GOTO :EXIT</w:t>
      </w:r>
      <w:proofErr w:type="gramEnd"/>
    </w:p>
    <w:p w14:paraId="308A45D6"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43A5E16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4DC440BF"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spellStart"/>
      <w:r w:rsidRPr="00A606D2">
        <w:rPr>
          <w:rFonts w:ascii="Courier New" w:hAnsi="Courier New" w:cs="Courier New"/>
          <w:sz w:val="16"/>
          <w:szCs w:val="16"/>
        </w:rPr>
        <w:t>BatchSetCurrentTask</w:t>
      </w:r>
      <w:proofErr w:type="spellEnd"/>
      <w:r w:rsidRPr="00A606D2">
        <w:rPr>
          <w:rFonts w:ascii="Courier New" w:hAnsi="Courier New" w:cs="Courier New"/>
          <w:sz w:val="16"/>
          <w:szCs w:val="16"/>
        </w:rPr>
        <w:t xml:space="preserve"> %FOUNDATIONUSER% %DATASOURCE% %WORKFLOW%</w:t>
      </w:r>
    </w:p>
    <w:p w14:paraId="7CF4B88C" w14:textId="77777777" w:rsidR="00A606D2" w:rsidRPr="00A606D2" w:rsidRDefault="00A606D2" w:rsidP="00A606D2">
      <w:pPr>
        <w:jc w:val="left"/>
        <w:rPr>
          <w:rFonts w:ascii="Courier New" w:hAnsi="Courier New" w:cs="Courier New"/>
          <w:sz w:val="16"/>
          <w:szCs w:val="16"/>
        </w:rPr>
      </w:pPr>
    </w:p>
    <w:p w14:paraId="5358D8E8"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ECHO The %WORKFLOW% batch workflow has succeeded</w:t>
      </w:r>
    </w:p>
    <w:p w14:paraId="1286147A" w14:textId="77777777" w:rsidR="00A606D2" w:rsidRPr="00A606D2" w:rsidRDefault="00A606D2" w:rsidP="00A606D2">
      <w:pPr>
        <w:jc w:val="left"/>
        <w:rPr>
          <w:rFonts w:ascii="Courier New" w:hAnsi="Courier New" w:cs="Courier New"/>
          <w:sz w:val="16"/>
          <w:szCs w:val="16"/>
        </w:rPr>
      </w:pPr>
    </w:p>
    <w:p w14:paraId="3CCC37C7" w14:textId="77777777" w:rsidR="00A606D2" w:rsidRPr="00A606D2" w:rsidRDefault="00A606D2" w:rsidP="00A606D2">
      <w:pPr>
        <w:jc w:val="left"/>
        <w:rPr>
          <w:rFonts w:ascii="Courier New" w:hAnsi="Courier New" w:cs="Courier New"/>
          <w:sz w:val="16"/>
          <w:szCs w:val="16"/>
        </w:rPr>
      </w:pPr>
      <w:proofErr w:type="gramStart"/>
      <w:r w:rsidRPr="00A606D2">
        <w:rPr>
          <w:rFonts w:ascii="Courier New" w:hAnsi="Courier New" w:cs="Courier New"/>
          <w:sz w:val="16"/>
          <w:szCs w:val="16"/>
        </w:rPr>
        <w:t>:EXIT</w:t>
      </w:r>
      <w:proofErr w:type="gramEnd"/>
    </w:p>
    <w:p w14:paraId="0184B4A0" w14:textId="77777777" w:rsidR="00A606D2" w:rsidRPr="00A606D2" w:rsidRDefault="00A606D2" w:rsidP="00A606D2">
      <w:pPr>
        <w:jc w:val="left"/>
        <w:rPr>
          <w:rFonts w:ascii="Courier New" w:hAnsi="Courier New" w:cs="Courier New"/>
          <w:sz w:val="16"/>
          <w:szCs w:val="16"/>
        </w:rPr>
      </w:pPr>
    </w:p>
    <w:p w14:paraId="5B11FDBE" w14:textId="77777777" w:rsidR="0075394B" w:rsidRDefault="00A606D2" w:rsidP="00A606D2">
      <w:pPr>
        <w:jc w:val="left"/>
      </w:pPr>
      <w:r w:rsidRPr="00A606D2">
        <w:rPr>
          <w:rFonts w:ascii="Courier New" w:hAnsi="Courier New" w:cs="Courier New"/>
          <w:sz w:val="16"/>
          <w:szCs w:val="16"/>
        </w:rPr>
        <w:t>EXIT %ERRORLEVEL%</w:t>
      </w:r>
      <w:r w:rsidR="0075394B">
        <w:br w:type="page"/>
      </w:r>
    </w:p>
    <w:p w14:paraId="5C4054E3" w14:textId="77777777" w:rsidR="00795E8F" w:rsidRDefault="00795E8F" w:rsidP="00795E8F">
      <w:pPr>
        <w:pStyle w:val="Heading2"/>
      </w:pPr>
      <w:bookmarkStart w:id="53" w:name="_Toc520365965"/>
      <w:r>
        <w:lastRenderedPageBreak/>
        <w:t>Batch Initialize</w:t>
      </w:r>
      <w:bookmarkEnd w:id="53"/>
    </w:p>
    <w:p w14:paraId="2B057F3A" w14:textId="77777777" w:rsidR="00795E8F" w:rsidRDefault="00795E8F" w:rsidP="00795E8F">
      <w:pPr>
        <w:rPr>
          <w:rFonts w:cs="Arial"/>
        </w:rPr>
      </w:pPr>
    </w:p>
    <w:p w14:paraId="0CEEAA17" w14:textId="77777777" w:rsidR="00795E8F" w:rsidRDefault="00795E8F" w:rsidP="00795E8F">
      <w:pPr>
        <w:rPr>
          <w:rFonts w:cs="Arial"/>
        </w:rPr>
      </w:pPr>
      <w:r w:rsidRPr="00962735">
        <w:rPr>
          <w:rFonts w:cs="Arial"/>
          <w:b/>
        </w:rPr>
        <w:t>Mid-Tier</w:t>
      </w:r>
      <w:r>
        <w:rPr>
          <w:rFonts w:cs="Arial"/>
        </w:rPr>
        <w:t>: Primary and Secondary</w:t>
      </w:r>
    </w:p>
    <w:p w14:paraId="3AFFFBEA" w14:textId="77777777" w:rsidR="00795E8F" w:rsidRPr="00795D4F" w:rsidRDefault="00795E8F" w:rsidP="00795E8F">
      <w:pPr>
        <w:rPr>
          <w:rFonts w:cs="Arial"/>
        </w:rPr>
      </w:pPr>
    </w:p>
    <w:p w14:paraId="09700565" w14:textId="77777777" w:rsidR="00795E8F" w:rsidRPr="008059E7" w:rsidRDefault="00795E8F" w:rsidP="00795E8F">
      <w:pPr>
        <w:rPr>
          <w:rFonts w:cs="Arial"/>
          <w:szCs w:val="20"/>
        </w:rPr>
      </w:pPr>
      <w:r w:rsidRPr="00795D4F">
        <w:rPr>
          <w:rFonts w:cs="Arial"/>
          <w:b/>
        </w:rPr>
        <w:t>Purpose</w:t>
      </w:r>
      <w:r w:rsidRPr="00795D4F">
        <w:rPr>
          <w:rFonts w:cs="Arial"/>
        </w:rPr>
        <w:t xml:space="preserve">: </w:t>
      </w:r>
      <w:r w:rsidRPr="008059E7">
        <w:rPr>
          <w:rFonts w:cs="Arial"/>
          <w:szCs w:val="20"/>
        </w:rPr>
        <w:t xml:space="preserve">To </w:t>
      </w:r>
      <w:r w:rsidR="008059E7" w:rsidRPr="008059E7">
        <w:rPr>
          <w:rFonts w:cs="Arial"/>
          <w:szCs w:val="20"/>
        </w:rPr>
        <w:t xml:space="preserve">Create a new </w:t>
      </w:r>
      <w:r w:rsidR="008059E7">
        <w:rPr>
          <w:rFonts w:cs="Arial"/>
          <w:szCs w:val="20"/>
        </w:rPr>
        <w:t>Batch Workflow or re-initialize</w:t>
      </w:r>
      <w:r w:rsidR="008059E7" w:rsidRPr="008059E7">
        <w:rPr>
          <w:rFonts w:cs="Arial"/>
          <w:szCs w:val="20"/>
        </w:rPr>
        <w:t xml:space="preserve"> an existing Batch Workflow</w:t>
      </w:r>
      <w:r w:rsidRPr="008059E7">
        <w:rPr>
          <w:rFonts w:cs="Arial"/>
          <w:szCs w:val="20"/>
        </w:rPr>
        <w:t>.</w:t>
      </w:r>
      <w:r w:rsidR="00F375FB">
        <w:rPr>
          <w:rFonts w:cs="Arial"/>
          <w:szCs w:val="20"/>
        </w:rPr>
        <w:t xml:space="preserve">  Each task will be added with a Status of NOT_STARTED.</w:t>
      </w:r>
      <w:r w:rsidR="00042889">
        <w:rPr>
          <w:rFonts w:cs="Arial"/>
          <w:szCs w:val="20"/>
        </w:rPr>
        <w:t xml:space="preserve">  If the BATCH_PROCTRACK and BATCH_TASKTRACK tables do not exist, they will be created.</w:t>
      </w:r>
    </w:p>
    <w:p w14:paraId="298BAED0" w14:textId="77777777" w:rsidR="00795E8F" w:rsidRPr="00795D4F" w:rsidRDefault="00795E8F" w:rsidP="00795E8F">
      <w:pPr>
        <w:rPr>
          <w:rFonts w:cs="Arial"/>
        </w:rPr>
      </w:pPr>
    </w:p>
    <w:p w14:paraId="6EBE2119" w14:textId="77777777" w:rsidR="00795E8F" w:rsidRPr="00795D4F" w:rsidRDefault="00795E8F" w:rsidP="00795E8F">
      <w:pPr>
        <w:rPr>
          <w:rFonts w:cs="Arial"/>
          <w:color w:val="auto"/>
        </w:rPr>
      </w:pPr>
      <w:r w:rsidRPr="00795D4F">
        <w:rPr>
          <w:rFonts w:cs="Arial"/>
          <w:b/>
          <w:color w:val="auto"/>
        </w:rPr>
        <w:t>Usage</w:t>
      </w:r>
      <w:r w:rsidRPr="00795D4F">
        <w:rPr>
          <w:rFonts w:cs="Arial"/>
          <w:color w:val="auto"/>
        </w:rPr>
        <w:t xml:space="preserve">: </w:t>
      </w:r>
      <w:proofErr w:type="spellStart"/>
      <w:r w:rsidR="008059E7">
        <w:rPr>
          <w:rFonts w:cs="Arial"/>
          <w:color w:val="auto"/>
        </w:rPr>
        <w:t>BatchInitialize</w:t>
      </w:r>
      <w:proofErr w:type="spellEnd"/>
      <w:r>
        <w:rPr>
          <w:rFonts w:cs="Arial"/>
          <w:color w:val="auto"/>
        </w:rPr>
        <w:t xml:space="preserve"> </w:t>
      </w:r>
      <w:r w:rsidRPr="00795D4F">
        <w:rPr>
          <w:rFonts w:cs="Arial"/>
          <w:color w:val="auto"/>
        </w:rPr>
        <w:t>[user] [data source] [</w:t>
      </w:r>
      <w:r w:rsidR="008059E7">
        <w:rPr>
          <w:rFonts w:cs="Arial"/>
          <w:color w:val="auto"/>
        </w:rPr>
        <w:t>workflow name</w:t>
      </w:r>
      <w:r w:rsidRPr="00795D4F">
        <w:rPr>
          <w:rFonts w:cs="Arial"/>
          <w:color w:val="auto"/>
        </w:rPr>
        <w:t>]</w:t>
      </w:r>
      <w:r w:rsidR="008059E7">
        <w:rPr>
          <w:rFonts w:cs="Arial"/>
          <w:color w:val="auto"/>
        </w:rPr>
        <w:t xml:space="preserve"> [task </w:t>
      </w:r>
      <w:proofErr w:type="gramStart"/>
      <w:r w:rsidR="008059E7">
        <w:rPr>
          <w:rFonts w:cs="Arial"/>
          <w:color w:val="auto"/>
        </w:rPr>
        <w:t>name]…</w:t>
      </w:r>
      <w:proofErr w:type="gramEnd"/>
    </w:p>
    <w:p w14:paraId="0F08BD7D" w14:textId="77777777" w:rsidR="00795E8F" w:rsidRDefault="00795E8F" w:rsidP="00795E8F">
      <w:pPr>
        <w:rPr>
          <w:rFonts w:cs="Arial"/>
          <w:color w:val="auto"/>
        </w:rPr>
      </w:pPr>
    </w:p>
    <w:p w14:paraId="5D5A0C32" w14:textId="77777777" w:rsidR="00795E8F" w:rsidRDefault="00795E8F" w:rsidP="00795E8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368"/>
        <w:gridCol w:w="8208"/>
      </w:tblGrid>
      <w:tr w:rsidR="008059E7" w:rsidRPr="00631DAB" w14:paraId="5D312B67" w14:textId="77777777" w:rsidTr="008059E7">
        <w:trPr>
          <w:jc w:val="center"/>
        </w:trPr>
        <w:tc>
          <w:tcPr>
            <w:tcW w:w="1368" w:type="dxa"/>
            <w:shd w:val="clear" w:color="auto" w:fill="005596" w:themeFill="text2"/>
            <w:vAlign w:val="center"/>
          </w:tcPr>
          <w:p w14:paraId="6292C54F" w14:textId="77777777" w:rsidR="00795E8F" w:rsidRPr="00631DAB" w:rsidRDefault="00795E8F" w:rsidP="00795E8F">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8208" w:type="dxa"/>
            <w:shd w:val="clear" w:color="auto" w:fill="005596" w:themeFill="text2"/>
            <w:vAlign w:val="center"/>
          </w:tcPr>
          <w:p w14:paraId="33A85E29" w14:textId="77777777" w:rsidR="00795E8F" w:rsidRPr="00631DAB" w:rsidRDefault="00795E8F" w:rsidP="00795E8F">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059E7" w:rsidRPr="00631DAB" w14:paraId="4951B551" w14:textId="77777777" w:rsidTr="008059E7">
        <w:trPr>
          <w:jc w:val="center"/>
        </w:trPr>
        <w:tc>
          <w:tcPr>
            <w:tcW w:w="1368" w:type="dxa"/>
            <w:vAlign w:val="center"/>
          </w:tcPr>
          <w:p w14:paraId="425AE675" w14:textId="77777777" w:rsidR="00795E8F" w:rsidRPr="00B650A8" w:rsidRDefault="00795E8F" w:rsidP="00795E8F">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8208" w:type="dxa"/>
            <w:vAlign w:val="center"/>
          </w:tcPr>
          <w:p w14:paraId="344800C1" w14:textId="77777777" w:rsidR="00795E8F" w:rsidRPr="00631DAB" w:rsidRDefault="00795E8F" w:rsidP="00795E8F">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8059E7" w:rsidRPr="00631DAB" w14:paraId="635B2C5A" w14:textId="77777777" w:rsidTr="008059E7">
        <w:trPr>
          <w:jc w:val="center"/>
        </w:trPr>
        <w:tc>
          <w:tcPr>
            <w:tcW w:w="1368" w:type="dxa"/>
            <w:vAlign w:val="center"/>
          </w:tcPr>
          <w:p w14:paraId="5EA5D005" w14:textId="77777777" w:rsidR="00795E8F" w:rsidRPr="00B650A8" w:rsidRDefault="00795E8F" w:rsidP="00795E8F">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8208" w:type="dxa"/>
            <w:vAlign w:val="center"/>
          </w:tcPr>
          <w:p w14:paraId="1A2A49BA" w14:textId="77777777" w:rsidR="00795E8F" w:rsidRPr="00631DAB" w:rsidRDefault="00795E8F" w:rsidP="00795E8F">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8059E7" w:rsidRPr="00631DAB" w14:paraId="516AFAC9" w14:textId="77777777" w:rsidTr="008059E7">
        <w:trPr>
          <w:jc w:val="center"/>
        </w:trPr>
        <w:tc>
          <w:tcPr>
            <w:tcW w:w="1368" w:type="dxa"/>
            <w:vAlign w:val="center"/>
          </w:tcPr>
          <w:p w14:paraId="3BC152FC" w14:textId="77777777" w:rsidR="00795E8F" w:rsidRPr="00B650A8" w:rsidRDefault="008059E7" w:rsidP="00795E8F">
            <w:pPr>
              <w:jc w:val="left"/>
              <w:rPr>
                <w:rFonts w:asciiTheme="minorHAnsi" w:hAnsiTheme="minorHAnsi" w:cstheme="minorHAnsi"/>
                <w:sz w:val="16"/>
                <w:szCs w:val="16"/>
              </w:rPr>
            </w:pPr>
            <w:r>
              <w:rPr>
                <w:rFonts w:asciiTheme="minorHAnsi" w:hAnsiTheme="minorHAnsi" w:cstheme="minorHAnsi"/>
                <w:color w:val="auto"/>
                <w:sz w:val="16"/>
                <w:szCs w:val="16"/>
              </w:rPr>
              <w:t>workflow</w:t>
            </w:r>
            <w:r w:rsidR="00795E8F" w:rsidRPr="00B650A8">
              <w:rPr>
                <w:rFonts w:asciiTheme="minorHAnsi" w:hAnsiTheme="minorHAnsi" w:cstheme="minorHAnsi"/>
                <w:color w:val="auto"/>
                <w:sz w:val="16"/>
                <w:szCs w:val="16"/>
              </w:rPr>
              <w:t xml:space="preserve"> name</w:t>
            </w:r>
          </w:p>
        </w:tc>
        <w:tc>
          <w:tcPr>
            <w:tcW w:w="8208" w:type="dxa"/>
            <w:vAlign w:val="center"/>
          </w:tcPr>
          <w:p w14:paraId="029962AB" w14:textId="77777777" w:rsidR="00795E8F" w:rsidRPr="00631DAB" w:rsidRDefault="008059E7" w:rsidP="008059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A unique identifier for the Batch Workflow</w:t>
            </w:r>
          </w:p>
        </w:tc>
      </w:tr>
      <w:tr w:rsidR="008059E7" w:rsidRPr="00631DAB" w14:paraId="3FE80393" w14:textId="77777777" w:rsidTr="008059E7">
        <w:trPr>
          <w:jc w:val="center"/>
        </w:trPr>
        <w:tc>
          <w:tcPr>
            <w:tcW w:w="1368" w:type="dxa"/>
            <w:vAlign w:val="center"/>
          </w:tcPr>
          <w:p w14:paraId="1023C180" w14:textId="77777777" w:rsidR="008059E7" w:rsidRDefault="008059E7" w:rsidP="00795E8F">
            <w:pPr>
              <w:jc w:val="left"/>
              <w:rPr>
                <w:rFonts w:asciiTheme="minorHAnsi" w:hAnsiTheme="minorHAnsi" w:cstheme="minorHAnsi"/>
                <w:color w:val="auto"/>
                <w:sz w:val="16"/>
                <w:szCs w:val="16"/>
              </w:rPr>
            </w:pPr>
            <w:r>
              <w:rPr>
                <w:rFonts w:asciiTheme="minorHAnsi" w:hAnsiTheme="minorHAnsi" w:cstheme="minorHAnsi"/>
                <w:color w:val="auto"/>
                <w:sz w:val="16"/>
                <w:szCs w:val="16"/>
              </w:rPr>
              <w:t>task name</w:t>
            </w:r>
          </w:p>
        </w:tc>
        <w:tc>
          <w:tcPr>
            <w:tcW w:w="8208" w:type="dxa"/>
            <w:vAlign w:val="center"/>
          </w:tcPr>
          <w:p w14:paraId="46C2F2C3" w14:textId="77777777" w:rsidR="008059E7" w:rsidRDefault="008059E7" w:rsidP="00795E8F">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One or more unique identifiers of the tasks the Workflow is comprised of.  They are specified in the order in which they will be run within the Workflow.</w:t>
            </w:r>
          </w:p>
        </w:tc>
      </w:tr>
    </w:tbl>
    <w:p w14:paraId="42DDE4FC" w14:textId="77777777" w:rsidR="00795E8F" w:rsidRPr="00B650A8" w:rsidRDefault="00795E8F" w:rsidP="00795E8F">
      <w:pPr>
        <w:rPr>
          <w:rFonts w:cs="Arial"/>
          <w:color w:val="auto"/>
        </w:rPr>
      </w:pPr>
    </w:p>
    <w:p w14:paraId="55A6756E" w14:textId="77777777" w:rsidR="00795E8F" w:rsidRPr="00795D4F" w:rsidRDefault="00795E8F" w:rsidP="00795E8F">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4033"/>
      </w:tblGrid>
      <w:tr w:rsidR="00530670" w:rsidRPr="00530670" w14:paraId="55B4B58F" w14:textId="77777777" w:rsidTr="00795E8F">
        <w:trPr>
          <w:jc w:val="center"/>
        </w:trPr>
        <w:tc>
          <w:tcPr>
            <w:tcW w:w="0" w:type="auto"/>
            <w:shd w:val="clear" w:color="auto" w:fill="005596" w:themeFill="text2"/>
            <w:vAlign w:val="center"/>
          </w:tcPr>
          <w:p w14:paraId="6DF3EDA7" w14:textId="77777777" w:rsidR="00795E8F" w:rsidRPr="00530670" w:rsidRDefault="00795E8F" w:rsidP="00795E8F">
            <w:pPr>
              <w:jc w:val="center"/>
              <w:rPr>
                <w:rFonts w:asciiTheme="minorHAnsi" w:hAnsiTheme="minorHAnsi" w:cstheme="minorHAnsi"/>
                <w:b/>
                <w:color w:val="FFFFFF" w:themeColor="background1"/>
                <w:sz w:val="16"/>
                <w:szCs w:val="16"/>
              </w:rPr>
            </w:pPr>
            <w:r w:rsidRPr="00530670">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41F100B3" w14:textId="77777777" w:rsidR="00795E8F" w:rsidRPr="00530670" w:rsidRDefault="00795E8F" w:rsidP="00795E8F">
            <w:pPr>
              <w:jc w:val="left"/>
              <w:rPr>
                <w:rFonts w:asciiTheme="minorHAnsi" w:hAnsiTheme="minorHAnsi" w:cstheme="minorHAnsi"/>
                <w:b/>
                <w:color w:val="FFFFFF" w:themeColor="background1"/>
                <w:sz w:val="16"/>
                <w:szCs w:val="16"/>
              </w:rPr>
            </w:pPr>
            <w:r w:rsidRPr="00530670">
              <w:rPr>
                <w:rFonts w:asciiTheme="minorHAnsi" w:hAnsiTheme="minorHAnsi" w:cstheme="minorHAnsi"/>
                <w:b/>
                <w:color w:val="FFFFFF" w:themeColor="background1"/>
                <w:sz w:val="16"/>
                <w:szCs w:val="16"/>
              </w:rPr>
              <w:t>Error Message</w:t>
            </w:r>
          </w:p>
        </w:tc>
      </w:tr>
      <w:tr w:rsidR="00530670" w:rsidRPr="00530670" w14:paraId="0B506376" w14:textId="77777777" w:rsidTr="00795E8F">
        <w:trPr>
          <w:jc w:val="center"/>
        </w:trPr>
        <w:tc>
          <w:tcPr>
            <w:tcW w:w="0" w:type="auto"/>
            <w:vAlign w:val="center"/>
          </w:tcPr>
          <w:p w14:paraId="10A60352" w14:textId="77777777" w:rsidR="00795E8F" w:rsidRPr="00530670" w:rsidRDefault="00795E8F" w:rsidP="00795E8F">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-9002</w:t>
            </w:r>
          </w:p>
        </w:tc>
        <w:tc>
          <w:tcPr>
            <w:tcW w:w="0" w:type="auto"/>
            <w:vAlign w:val="center"/>
          </w:tcPr>
          <w:p w14:paraId="4BDA287F" w14:textId="77777777" w:rsidR="00795E8F" w:rsidRPr="00530670" w:rsidRDefault="00530670" w:rsidP="00795E8F">
            <w:pPr>
              <w:autoSpaceDE w:val="0"/>
              <w:autoSpaceDN w:val="0"/>
              <w:adjustRightInd w:val="0"/>
              <w:jc w:val="left"/>
              <w:rPr>
                <w:rFonts w:asciiTheme="minorHAnsi" w:hAnsiTheme="minorHAnsi" w:cstheme="minorHAnsi"/>
                <w:color w:val="auto"/>
                <w:sz w:val="16"/>
                <w:szCs w:val="16"/>
              </w:rPr>
            </w:pPr>
            <w:r w:rsidRPr="00530670">
              <w:rPr>
                <w:rFonts w:asciiTheme="minorHAnsi" w:hAnsiTheme="minorHAnsi" w:cstheme="minorHAnsi"/>
                <w:color w:val="auto"/>
                <w:sz w:val="16"/>
                <w:szCs w:val="16"/>
              </w:rPr>
              <w:t xml:space="preserve">Usage: [user] [data source] [workflow name] [task </w:t>
            </w:r>
            <w:proofErr w:type="gramStart"/>
            <w:r w:rsidRPr="00530670">
              <w:rPr>
                <w:rFonts w:asciiTheme="minorHAnsi" w:hAnsiTheme="minorHAnsi" w:cstheme="minorHAnsi"/>
                <w:color w:val="auto"/>
                <w:sz w:val="16"/>
                <w:szCs w:val="16"/>
              </w:rPr>
              <w:t>name]…</w:t>
            </w:r>
            <w:proofErr w:type="gramEnd"/>
          </w:p>
        </w:tc>
      </w:tr>
      <w:tr w:rsidR="00530670" w:rsidRPr="00530670" w14:paraId="53A95BD7" w14:textId="77777777" w:rsidTr="00795E8F">
        <w:trPr>
          <w:jc w:val="center"/>
        </w:trPr>
        <w:tc>
          <w:tcPr>
            <w:tcW w:w="0" w:type="auto"/>
            <w:vAlign w:val="center"/>
          </w:tcPr>
          <w:p w14:paraId="260458BF" w14:textId="77777777" w:rsidR="00795E8F" w:rsidRPr="00530670" w:rsidRDefault="00795E8F" w:rsidP="00795E8F">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-9001</w:t>
            </w:r>
          </w:p>
        </w:tc>
        <w:tc>
          <w:tcPr>
            <w:tcW w:w="0" w:type="auto"/>
            <w:vAlign w:val="center"/>
          </w:tcPr>
          <w:p w14:paraId="0FCD57AE" w14:textId="77777777" w:rsidR="00795E8F" w:rsidRPr="00530670" w:rsidRDefault="00530670" w:rsidP="00795E8F">
            <w:pPr>
              <w:autoSpaceDE w:val="0"/>
              <w:autoSpaceDN w:val="0"/>
              <w:adjustRightInd w:val="0"/>
              <w:jc w:val="left"/>
              <w:rPr>
                <w:rFonts w:asciiTheme="minorHAnsi" w:hAnsiTheme="minorHAnsi" w:cstheme="minorHAnsi"/>
                <w:color w:val="auto"/>
                <w:sz w:val="16"/>
                <w:szCs w:val="16"/>
              </w:rPr>
            </w:pPr>
            <w:r w:rsidRPr="00530670">
              <w:rPr>
                <w:rFonts w:asciiTheme="minorHAnsi" w:hAnsiTheme="minorHAnsi" w:cstheme="minorHAnsi"/>
                <w:color w:val="auto"/>
                <w:sz w:val="16"/>
                <w:szCs w:val="16"/>
              </w:rPr>
              <w:t>Cannot initialize batch</w:t>
            </w:r>
          </w:p>
        </w:tc>
      </w:tr>
      <w:tr w:rsidR="00530670" w:rsidRPr="00530670" w14:paraId="0F9D343A" w14:textId="77777777" w:rsidTr="00795E8F">
        <w:trPr>
          <w:jc w:val="center"/>
        </w:trPr>
        <w:tc>
          <w:tcPr>
            <w:tcW w:w="0" w:type="auto"/>
            <w:vAlign w:val="center"/>
          </w:tcPr>
          <w:p w14:paraId="233538B3" w14:textId="77777777" w:rsidR="00795E8F" w:rsidRPr="00530670" w:rsidRDefault="00795E8F" w:rsidP="00795E8F">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9000</w:t>
            </w:r>
          </w:p>
        </w:tc>
        <w:tc>
          <w:tcPr>
            <w:tcW w:w="0" w:type="auto"/>
            <w:vAlign w:val="center"/>
          </w:tcPr>
          <w:p w14:paraId="4BCCEC97" w14:textId="77777777" w:rsidR="00795E8F" w:rsidRPr="00530670" w:rsidRDefault="00530670" w:rsidP="00795E8F">
            <w:pPr>
              <w:autoSpaceDE w:val="0"/>
              <w:autoSpaceDN w:val="0"/>
              <w:adjustRightInd w:val="0"/>
              <w:jc w:val="left"/>
              <w:rPr>
                <w:rFonts w:asciiTheme="minorHAnsi" w:hAnsiTheme="minorHAnsi" w:cstheme="minorHAnsi"/>
                <w:color w:val="auto"/>
                <w:sz w:val="16"/>
                <w:szCs w:val="16"/>
              </w:rPr>
            </w:pPr>
            <w:r w:rsidRPr="00530670">
              <w:rPr>
                <w:rFonts w:asciiTheme="minorHAnsi" w:hAnsiTheme="minorHAnsi" w:cstheme="minorHAnsi"/>
                <w:color w:val="auto"/>
                <w:sz w:val="16"/>
                <w:szCs w:val="16"/>
              </w:rPr>
              <w:t>Batch initialized</w:t>
            </w:r>
          </w:p>
        </w:tc>
      </w:tr>
    </w:tbl>
    <w:p w14:paraId="1CE9409B" w14:textId="77777777" w:rsidR="004127F6" w:rsidRDefault="004127F6" w:rsidP="004127F6"/>
    <w:p w14:paraId="3B60423E" w14:textId="77777777" w:rsidR="00916602" w:rsidRDefault="00916602" w:rsidP="00916602">
      <w:pPr>
        <w:rPr>
          <w:rFonts w:cs="Arial"/>
          <w:color w:val="auto"/>
        </w:rPr>
      </w:pPr>
      <w:r>
        <w:rPr>
          <w:rFonts w:cs="Arial"/>
          <w:b/>
          <w:color w:val="auto"/>
        </w:rPr>
        <w:t>BATCH_PROCTRACK Table</w:t>
      </w:r>
      <w:r>
        <w:rPr>
          <w:rFonts w:cs="Arial"/>
          <w:color w:val="auto"/>
        </w:rPr>
        <w:t>:</w:t>
      </w:r>
    </w:p>
    <w:p w14:paraId="76DA0662" w14:textId="77777777" w:rsidR="00916602" w:rsidRDefault="00916602" w:rsidP="004127F6"/>
    <w:p w14:paraId="2533D0D8"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PROC_ID            </w:t>
      </w:r>
      <w:r w:rsidRPr="00916602">
        <w:rPr>
          <w:rFonts w:ascii="Courier New" w:hAnsi="Courier New" w:cs="Courier New"/>
          <w:color w:val="FF0000"/>
          <w:sz w:val="16"/>
          <w:szCs w:val="16"/>
          <w:highlight w:val="white"/>
        </w:rPr>
        <w:t>NUMBER</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4FDFB008"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HOST_NAME          </w:t>
      </w:r>
      <w:r w:rsidRPr="00916602">
        <w:rPr>
          <w:rFonts w:ascii="Courier New" w:hAnsi="Courier New" w:cs="Courier New"/>
          <w:color w:val="FF0000"/>
          <w:sz w:val="16"/>
          <w:szCs w:val="16"/>
          <w:highlight w:val="white"/>
        </w:rPr>
        <w:t>VARCHAR2</w:t>
      </w:r>
      <w:r w:rsidRPr="00916602">
        <w:rPr>
          <w:rFonts w:ascii="Courier New" w:hAnsi="Courier New" w:cs="Courier New"/>
          <w:color w:val="0000FF"/>
          <w:sz w:val="16"/>
          <w:szCs w:val="16"/>
          <w:highlight w:val="white"/>
        </w:rPr>
        <w:t>(</w:t>
      </w:r>
      <w:r w:rsidRPr="00916602">
        <w:rPr>
          <w:rFonts w:ascii="Courier New" w:hAnsi="Courier New" w:cs="Courier New"/>
          <w:color w:val="800000"/>
          <w:sz w:val="16"/>
          <w:szCs w:val="16"/>
          <w:highlight w:val="white"/>
        </w:rPr>
        <w:t>255</w:t>
      </w:r>
      <w:r w:rsidRPr="00916602">
        <w:rPr>
          <w:rFonts w:ascii="Courier New" w:hAnsi="Courier New" w:cs="Courier New"/>
          <w:sz w:val="16"/>
          <w:szCs w:val="16"/>
          <w:highlight w:val="white"/>
        </w:rPr>
        <w:t xml:space="preserve"> </w:t>
      </w:r>
      <w:proofErr w:type="gramStart"/>
      <w:r w:rsidRPr="00916602">
        <w:rPr>
          <w:rFonts w:ascii="Courier New" w:hAnsi="Courier New" w:cs="Courier New"/>
          <w:color w:val="0000FF"/>
          <w:sz w:val="16"/>
          <w:szCs w:val="16"/>
          <w:highlight w:val="white"/>
        </w:rPr>
        <w:t>BYTE)</w:t>
      </w:r>
      <w:r w:rsidRPr="00916602">
        <w:rPr>
          <w:rFonts w:ascii="Courier New" w:hAnsi="Courier New" w:cs="Courier New"/>
          <w:sz w:val="16"/>
          <w:szCs w:val="16"/>
          <w:highlight w:val="white"/>
        </w:rPr>
        <w:t xml:space="preserve">   </w:t>
      </w:r>
      <w:proofErr w:type="gramEnd"/>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5370FA46"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USER_NAME          </w:t>
      </w:r>
      <w:r w:rsidRPr="00916602">
        <w:rPr>
          <w:rFonts w:ascii="Courier New" w:hAnsi="Courier New" w:cs="Courier New"/>
          <w:color w:val="FF0000"/>
          <w:sz w:val="16"/>
          <w:szCs w:val="16"/>
          <w:highlight w:val="white"/>
        </w:rPr>
        <w:t>VARCHAR2</w:t>
      </w:r>
      <w:r w:rsidRPr="00916602">
        <w:rPr>
          <w:rFonts w:ascii="Courier New" w:hAnsi="Courier New" w:cs="Courier New"/>
          <w:color w:val="0000FF"/>
          <w:sz w:val="16"/>
          <w:szCs w:val="16"/>
          <w:highlight w:val="white"/>
        </w:rPr>
        <w:t>(</w:t>
      </w:r>
      <w:r w:rsidRPr="00916602">
        <w:rPr>
          <w:rFonts w:ascii="Courier New" w:hAnsi="Courier New" w:cs="Courier New"/>
          <w:color w:val="800000"/>
          <w:sz w:val="16"/>
          <w:szCs w:val="16"/>
          <w:highlight w:val="white"/>
        </w:rPr>
        <w:t>255</w:t>
      </w:r>
      <w:r w:rsidRPr="00916602">
        <w:rPr>
          <w:rFonts w:ascii="Courier New" w:hAnsi="Courier New" w:cs="Courier New"/>
          <w:sz w:val="16"/>
          <w:szCs w:val="16"/>
          <w:highlight w:val="white"/>
        </w:rPr>
        <w:t xml:space="preserve"> </w:t>
      </w:r>
      <w:proofErr w:type="gramStart"/>
      <w:r w:rsidRPr="00916602">
        <w:rPr>
          <w:rFonts w:ascii="Courier New" w:hAnsi="Courier New" w:cs="Courier New"/>
          <w:color w:val="0000FF"/>
          <w:sz w:val="16"/>
          <w:szCs w:val="16"/>
          <w:highlight w:val="white"/>
        </w:rPr>
        <w:t>BYTE)</w:t>
      </w:r>
      <w:r w:rsidRPr="00916602">
        <w:rPr>
          <w:rFonts w:ascii="Courier New" w:hAnsi="Courier New" w:cs="Courier New"/>
          <w:sz w:val="16"/>
          <w:szCs w:val="16"/>
          <w:highlight w:val="white"/>
        </w:rPr>
        <w:t xml:space="preserve">   </w:t>
      </w:r>
      <w:proofErr w:type="gramEnd"/>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303E2154"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WORKFLOW_NAME      </w:t>
      </w:r>
      <w:r w:rsidRPr="00916602">
        <w:rPr>
          <w:rFonts w:ascii="Courier New" w:hAnsi="Courier New" w:cs="Courier New"/>
          <w:color w:val="FF0000"/>
          <w:sz w:val="16"/>
          <w:szCs w:val="16"/>
          <w:highlight w:val="white"/>
        </w:rPr>
        <w:t>VARCHAR2</w:t>
      </w:r>
      <w:r w:rsidRPr="00916602">
        <w:rPr>
          <w:rFonts w:ascii="Courier New" w:hAnsi="Courier New" w:cs="Courier New"/>
          <w:color w:val="0000FF"/>
          <w:sz w:val="16"/>
          <w:szCs w:val="16"/>
          <w:highlight w:val="white"/>
        </w:rPr>
        <w:t>(</w:t>
      </w:r>
      <w:r w:rsidRPr="00916602">
        <w:rPr>
          <w:rFonts w:ascii="Courier New" w:hAnsi="Courier New" w:cs="Courier New"/>
          <w:color w:val="800000"/>
          <w:sz w:val="16"/>
          <w:szCs w:val="16"/>
          <w:highlight w:val="white"/>
        </w:rPr>
        <w:t>30</w:t>
      </w:r>
      <w:r w:rsidRPr="00916602">
        <w:rPr>
          <w:rFonts w:ascii="Courier New" w:hAnsi="Courier New" w:cs="Courier New"/>
          <w:sz w:val="16"/>
          <w:szCs w:val="16"/>
          <w:highlight w:val="white"/>
        </w:rPr>
        <w:t xml:space="preserve"> </w:t>
      </w:r>
      <w:proofErr w:type="gramStart"/>
      <w:r w:rsidRPr="00916602">
        <w:rPr>
          <w:rFonts w:ascii="Courier New" w:hAnsi="Courier New" w:cs="Courier New"/>
          <w:color w:val="0000FF"/>
          <w:sz w:val="16"/>
          <w:szCs w:val="16"/>
          <w:highlight w:val="white"/>
        </w:rPr>
        <w:t>BYTE)</w:t>
      </w:r>
      <w:r w:rsidRPr="00916602">
        <w:rPr>
          <w:rFonts w:ascii="Courier New" w:hAnsi="Courier New" w:cs="Courier New"/>
          <w:sz w:val="16"/>
          <w:szCs w:val="16"/>
          <w:highlight w:val="white"/>
        </w:rPr>
        <w:t xml:space="preserve">   </w:t>
      </w:r>
      <w:proofErr w:type="gramEnd"/>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5A915B72" w14:textId="77777777" w:rsidR="00916602" w:rsidRPr="00916602" w:rsidRDefault="00916602" w:rsidP="00916602">
      <w:pPr>
        <w:rPr>
          <w:rFonts w:ascii="Courier New" w:hAnsi="Courier New" w:cs="Courier New"/>
          <w:color w:val="0000FF"/>
          <w:sz w:val="16"/>
          <w:szCs w:val="16"/>
        </w:rPr>
      </w:pPr>
      <w:r w:rsidRPr="00916602">
        <w:rPr>
          <w:rFonts w:ascii="Courier New" w:hAnsi="Courier New" w:cs="Courier New"/>
          <w:sz w:val="16"/>
          <w:szCs w:val="16"/>
          <w:highlight w:val="white"/>
        </w:rPr>
        <w:t xml:space="preserve">  CURRENT_TASK_</w:t>
      </w:r>
      <w:proofErr w:type="gramStart"/>
      <w:r w:rsidRPr="00916602">
        <w:rPr>
          <w:rFonts w:ascii="Courier New" w:hAnsi="Courier New" w:cs="Courier New"/>
          <w:sz w:val="16"/>
          <w:szCs w:val="16"/>
          <w:highlight w:val="white"/>
        </w:rPr>
        <w:t xml:space="preserve">NAME  </w:t>
      </w:r>
      <w:r w:rsidRPr="00916602">
        <w:rPr>
          <w:rFonts w:ascii="Courier New" w:hAnsi="Courier New" w:cs="Courier New"/>
          <w:color w:val="FF0000"/>
          <w:sz w:val="16"/>
          <w:szCs w:val="16"/>
          <w:highlight w:val="white"/>
        </w:rPr>
        <w:t>VARCHAR</w:t>
      </w:r>
      <w:proofErr w:type="gramEnd"/>
      <w:r w:rsidRPr="00916602">
        <w:rPr>
          <w:rFonts w:ascii="Courier New" w:hAnsi="Courier New" w:cs="Courier New"/>
          <w:color w:val="FF0000"/>
          <w:sz w:val="16"/>
          <w:szCs w:val="16"/>
          <w:highlight w:val="white"/>
        </w:rPr>
        <w:t>2</w:t>
      </w:r>
      <w:r w:rsidRPr="00916602">
        <w:rPr>
          <w:rFonts w:ascii="Courier New" w:hAnsi="Courier New" w:cs="Courier New"/>
          <w:color w:val="0000FF"/>
          <w:sz w:val="16"/>
          <w:szCs w:val="16"/>
          <w:highlight w:val="white"/>
        </w:rPr>
        <w:t>(</w:t>
      </w:r>
      <w:r w:rsidRPr="00916602">
        <w:rPr>
          <w:rFonts w:ascii="Courier New" w:hAnsi="Courier New" w:cs="Courier New"/>
          <w:color w:val="800000"/>
          <w:sz w:val="16"/>
          <w:szCs w:val="16"/>
          <w:highlight w:val="white"/>
        </w:rPr>
        <w:t>30</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BYTE)</w:t>
      </w:r>
    </w:p>
    <w:p w14:paraId="156E0CA4" w14:textId="77777777" w:rsidR="00916602" w:rsidRDefault="00916602" w:rsidP="00916602"/>
    <w:p w14:paraId="39E7BC75" w14:textId="77777777" w:rsidR="00916602" w:rsidRDefault="00916602" w:rsidP="00916602">
      <w:pPr>
        <w:rPr>
          <w:rFonts w:cs="Arial"/>
          <w:color w:val="auto"/>
        </w:rPr>
      </w:pPr>
      <w:r>
        <w:rPr>
          <w:rFonts w:cs="Arial"/>
          <w:b/>
          <w:color w:val="auto"/>
        </w:rPr>
        <w:t>BATCH_TASKTRACK Table</w:t>
      </w:r>
      <w:r>
        <w:rPr>
          <w:rFonts w:cs="Arial"/>
          <w:color w:val="auto"/>
        </w:rPr>
        <w:t>:</w:t>
      </w:r>
    </w:p>
    <w:p w14:paraId="0A3595EB" w14:textId="77777777" w:rsidR="00916602" w:rsidRDefault="00916602" w:rsidP="004127F6"/>
    <w:p w14:paraId="44C521CD"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TASK_ID        </w:t>
      </w:r>
      <w:r w:rsidRPr="00916602">
        <w:rPr>
          <w:rFonts w:ascii="Courier New" w:hAnsi="Courier New" w:cs="Courier New"/>
          <w:color w:val="FF0000"/>
          <w:sz w:val="16"/>
          <w:szCs w:val="16"/>
          <w:highlight w:val="white"/>
        </w:rPr>
        <w:t>NUMBER</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59AE8F9C"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TASK_NAME      </w:t>
      </w:r>
      <w:r w:rsidRPr="00916602">
        <w:rPr>
          <w:rFonts w:ascii="Courier New" w:hAnsi="Courier New" w:cs="Courier New"/>
          <w:color w:val="FF0000"/>
          <w:sz w:val="16"/>
          <w:szCs w:val="16"/>
          <w:highlight w:val="white"/>
        </w:rPr>
        <w:t>VARCHAR2</w:t>
      </w:r>
      <w:r w:rsidRPr="00916602">
        <w:rPr>
          <w:rFonts w:ascii="Courier New" w:hAnsi="Courier New" w:cs="Courier New"/>
          <w:color w:val="0000FF"/>
          <w:sz w:val="16"/>
          <w:szCs w:val="16"/>
          <w:highlight w:val="white"/>
        </w:rPr>
        <w:t>(</w:t>
      </w:r>
      <w:r w:rsidRPr="00916602">
        <w:rPr>
          <w:rFonts w:ascii="Courier New" w:hAnsi="Courier New" w:cs="Courier New"/>
          <w:color w:val="800000"/>
          <w:sz w:val="16"/>
          <w:szCs w:val="16"/>
          <w:highlight w:val="white"/>
        </w:rPr>
        <w:t>30</w:t>
      </w:r>
      <w:r w:rsidRPr="00916602">
        <w:rPr>
          <w:rFonts w:ascii="Courier New" w:hAnsi="Courier New" w:cs="Courier New"/>
          <w:sz w:val="16"/>
          <w:szCs w:val="16"/>
          <w:highlight w:val="white"/>
        </w:rPr>
        <w:t xml:space="preserve"> </w:t>
      </w:r>
      <w:proofErr w:type="gramStart"/>
      <w:r w:rsidRPr="00916602">
        <w:rPr>
          <w:rFonts w:ascii="Courier New" w:hAnsi="Courier New" w:cs="Courier New"/>
          <w:color w:val="0000FF"/>
          <w:sz w:val="16"/>
          <w:szCs w:val="16"/>
          <w:highlight w:val="white"/>
        </w:rPr>
        <w:t>BYTE)</w:t>
      </w:r>
      <w:r w:rsidRPr="00916602">
        <w:rPr>
          <w:rFonts w:ascii="Courier New" w:hAnsi="Courier New" w:cs="Courier New"/>
          <w:sz w:val="16"/>
          <w:szCs w:val="16"/>
          <w:highlight w:val="white"/>
        </w:rPr>
        <w:t xml:space="preserve">   </w:t>
      </w:r>
      <w:proofErr w:type="gramEnd"/>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18C84138"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WORKFLOW_</w:t>
      </w:r>
      <w:proofErr w:type="gramStart"/>
      <w:r w:rsidRPr="00916602">
        <w:rPr>
          <w:rFonts w:ascii="Courier New" w:hAnsi="Courier New" w:cs="Courier New"/>
          <w:sz w:val="16"/>
          <w:szCs w:val="16"/>
          <w:highlight w:val="white"/>
        </w:rPr>
        <w:t xml:space="preserve">NAME  </w:t>
      </w:r>
      <w:r w:rsidRPr="00916602">
        <w:rPr>
          <w:rFonts w:ascii="Courier New" w:hAnsi="Courier New" w:cs="Courier New"/>
          <w:color w:val="FF0000"/>
          <w:sz w:val="16"/>
          <w:szCs w:val="16"/>
          <w:highlight w:val="white"/>
        </w:rPr>
        <w:t>VARCHAR</w:t>
      </w:r>
      <w:proofErr w:type="gramEnd"/>
      <w:r w:rsidRPr="00916602">
        <w:rPr>
          <w:rFonts w:ascii="Courier New" w:hAnsi="Courier New" w:cs="Courier New"/>
          <w:color w:val="FF0000"/>
          <w:sz w:val="16"/>
          <w:szCs w:val="16"/>
          <w:highlight w:val="white"/>
        </w:rPr>
        <w:t>2</w:t>
      </w:r>
      <w:r w:rsidRPr="00916602">
        <w:rPr>
          <w:rFonts w:ascii="Courier New" w:hAnsi="Courier New" w:cs="Courier New"/>
          <w:color w:val="0000FF"/>
          <w:sz w:val="16"/>
          <w:szCs w:val="16"/>
          <w:highlight w:val="white"/>
        </w:rPr>
        <w:t>(</w:t>
      </w:r>
      <w:r w:rsidRPr="00916602">
        <w:rPr>
          <w:rFonts w:ascii="Courier New" w:hAnsi="Courier New" w:cs="Courier New"/>
          <w:color w:val="800000"/>
          <w:sz w:val="16"/>
          <w:szCs w:val="16"/>
          <w:highlight w:val="white"/>
        </w:rPr>
        <w:t>30</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BYTE)</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557ACA3F"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STATUS         </w:t>
      </w:r>
      <w:r w:rsidRPr="00916602">
        <w:rPr>
          <w:rFonts w:ascii="Courier New" w:hAnsi="Courier New" w:cs="Courier New"/>
          <w:color w:val="FF0000"/>
          <w:sz w:val="16"/>
          <w:szCs w:val="16"/>
          <w:highlight w:val="white"/>
        </w:rPr>
        <w:t>VARCHAR2</w:t>
      </w:r>
      <w:r w:rsidRPr="00916602">
        <w:rPr>
          <w:rFonts w:ascii="Courier New" w:hAnsi="Courier New" w:cs="Courier New"/>
          <w:color w:val="0000FF"/>
          <w:sz w:val="16"/>
          <w:szCs w:val="16"/>
          <w:highlight w:val="white"/>
        </w:rPr>
        <w:t>(</w:t>
      </w:r>
      <w:r w:rsidRPr="00916602">
        <w:rPr>
          <w:rFonts w:ascii="Courier New" w:hAnsi="Courier New" w:cs="Courier New"/>
          <w:color w:val="800000"/>
          <w:sz w:val="16"/>
          <w:szCs w:val="16"/>
          <w:highlight w:val="white"/>
        </w:rPr>
        <w:t>30</w:t>
      </w:r>
      <w:r w:rsidRPr="00916602">
        <w:rPr>
          <w:rFonts w:ascii="Courier New" w:hAnsi="Courier New" w:cs="Courier New"/>
          <w:sz w:val="16"/>
          <w:szCs w:val="16"/>
          <w:highlight w:val="white"/>
        </w:rPr>
        <w:t xml:space="preserve"> </w:t>
      </w:r>
      <w:proofErr w:type="gramStart"/>
      <w:r w:rsidRPr="00916602">
        <w:rPr>
          <w:rFonts w:ascii="Courier New" w:hAnsi="Courier New" w:cs="Courier New"/>
          <w:color w:val="0000FF"/>
          <w:sz w:val="16"/>
          <w:szCs w:val="16"/>
          <w:highlight w:val="white"/>
        </w:rPr>
        <w:t>BYTE)</w:t>
      </w:r>
      <w:r w:rsidRPr="00916602">
        <w:rPr>
          <w:rFonts w:ascii="Courier New" w:hAnsi="Courier New" w:cs="Courier New"/>
          <w:sz w:val="16"/>
          <w:szCs w:val="16"/>
          <w:highlight w:val="white"/>
        </w:rPr>
        <w:t xml:space="preserve">   </w:t>
      </w:r>
      <w:proofErr w:type="gramEnd"/>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DEFAULT</w:t>
      </w:r>
      <w:r w:rsidRPr="00916602">
        <w:rPr>
          <w:rFonts w:ascii="Courier New" w:hAnsi="Courier New" w:cs="Courier New"/>
          <w:sz w:val="16"/>
          <w:szCs w:val="16"/>
          <w:highlight w:val="white"/>
        </w:rPr>
        <w:t xml:space="preserve"> </w:t>
      </w:r>
      <w:r w:rsidRPr="00916602">
        <w:rPr>
          <w:rFonts w:ascii="Courier New" w:hAnsi="Courier New" w:cs="Courier New"/>
          <w:color w:val="FF0000"/>
          <w:sz w:val="16"/>
          <w:szCs w:val="16"/>
          <w:highlight w:val="white"/>
        </w:rPr>
        <w:t>'NOT_STARTED'</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62ADC8F9"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START_TIME     </w:t>
      </w:r>
      <w:r w:rsidRPr="00916602">
        <w:rPr>
          <w:rFonts w:ascii="Courier New" w:hAnsi="Courier New" w:cs="Courier New"/>
          <w:color w:val="FF0000"/>
          <w:sz w:val="16"/>
          <w:szCs w:val="16"/>
          <w:highlight w:val="white"/>
        </w:rPr>
        <w:t>DATE</w:t>
      </w:r>
      <w:r w:rsidRPr="00916602">
        <w:rPr>
          <w:rFonts w:ascii="Courier New" w:hAnsi="Courier New" w:cs="Courier New"/>
          <w:color w:val="0000FF"/>
          <w:sz w:val="16"/>
          <w:szCs w:val="16"/>
          <w:highlight w:val="white"/>
        </w:rPr>
        <w:t>,</w:t>
      </w:r>
    </w:p>
    <w:p w14:paraId="4003DC7D" w14:textId="77777777" w:rsidR="00916602" w:rsidRDefault="00916602" w:rsidP="00916602">
      <w:pPr>
        <w:rPr>
          <w:rFonts w:ascii="Courier New" w:hAnsi="Courier New" w:cs="Courier New"/>
          <w:color w:val="FF0000"/>
          <w:sz w:val="16"/>
          <w:szCs w:val="16"/>
        </w:rPr>
      </w:pPr>
      <w:r w:rsidRPr="00916602">
        <w:rPr>
          <w:rFonts w:ascii="Courier New" w:hAnsi="Courier New" w:cs="Courier New"/>
          <w:sz w:val="16"/>
          <w:szCs w:val="16"/>
          <w:highlight w:val="white"/>
        </w:rPr>
        <w:t xml:space="preserve">  END_TIME       </w:t>
      </w:r>
      <w:r w:rsidRPr="00916602">
        <w:rPr>
          <w:rFonts w:ascii="Courier New" w:hAnsi="Courier New" w:cs="Courier New"/>
          <w:color w:val="FF0000"/>
          <w:sz w:val="16"/>
          <w:szCs w:val="16"/>
          <w:highlight w:val="white"/>
        </w:rPr>
        <w:t>DATE</w:t>
      </w:r>
    </w:p>
    <w:p w14:paraId="6F2E6DB1" w14:textId="77777777" w:rsidR="00C8264C" w:rsidRPr="00916602" w:rsidRDefault="00C8264C" w:rsidP="00C8264C"/>
    <w:p w14:paraId="633307AD" w14:textId="77777777" w:rsidR="00C8264C" w:rsidRDefault="00C8264C">
      <w:pPr>
        <w:jc w:val="left"/>
        <w:rPr>
          <w:rFonts w:cs="Arial"/>
          <w:b/>
          <w:bCs/>
          <w:iCs/>
          <w:color w:val="005596"/>
          <w:sz w:val="28"/>
          <w:szCs w:val="28"/>
        </w:rPr>
      </w:pPr>
      <w:r>
        <w:br w:type="page"/>
      </w:r>
    </w:p>
    <w:p w14:paraId="37BA52BD" w14:textId="77777777" w:rsidR="004127F6" w:rsidRDefault="004127F6" w:rsidP="004127F6">
      <w:pPr>
        <w:pStyle w:val="Heading2"/>
      </w:pPr>
      <w:bookmarkStart w:id="54" w:name="_Toc520365966"/>
      <w:r>
        <w:lastRenderedPageBreak/>
        <w:t>Batch Get Current Task</w:t>
      </w:r>
      <w:bookmarkEnd w:id="54"/>
    </w:p>
    <w:p w14:paraId="0204DCCE" w14:textId="77777777" w:rsidR="004127F6" w:rsidRDefault="004127F6" w:rsidP="004127F6">
      <w:pPr>
        <w:rPr>
          <w:rFonts w:cs="Arial"/>
        </w:rPr>
      </w:pPr>
    </w:p>
    <w:p w14:paraId="0F976A89" w14:textId="77777777" w:rsidR="004127F6" w:rsidRDefault="004127F6" w:rsidP="004127F6">
      <w:pPr>
        <w:rPr>
          <w:rFonts w:cs="Arial"/>
        </w:rPr>
      </w:pPr>
      <w:r w:rsidRPr="00962735">
        <w:rPr>
          <w:rFonts w:cs="Arial"/>
          <w:b/>
        </w:rPr>
        <w:t>Mid-Tier</w:t>
      </w:r>
      <w:r>
        <w:rPr>
          <w:rFonts w:cs="Arial"/>
        </w:rPr>
        <w:t>: Primary and Secondary</w:t>
      </w:r>
    </w:p>
    <w:p w14:paraId="3EDEB6E1" w14:textId="77777777" w:rsidR="004127F6" w:rsidRPr="00795D4F" w:rsidRDefault="004127F6" w:rsidP="004127F6">
      <w:pPr>
        <w:rPr>
          <w:rFonts w:cs="Arial"/>
        </w:rPr>
      </w:pPr>
    </w:p>
    <w:p w14:paraId="011AAD8F" w14:textId="77777777" w:rsidR="004127F6" w:rsidRPr="008059E7" w:rsidRDefault="004127F6" w:rsidP="004127F6">
      <w:pPr>
        <w:rPr>
          <w:rFonts w:cs="Arial"/>
          <w:szCs w:val="20"/>
        </w:rPr>
      </w:pPr>
      <w:r w:rsidRPr="00795D4F">
        <w:rPr>
          <w:rFonts w:cs="Arial"/>
          <w:b/>
        </w:rPr>
        <w:t>Purpose</w:t>
      </w:r>
      <w:r w:rsidRPr="00795D4F">
        <w:rPr>
          <w:rFonts w:cs="Arial"/>
        </w:rPr>
        <w:t xml:space="preserve">: </w:t>
      </w:r>
      <w:r w:rsidRPr="008059E7">
        <w:rPr>
          <w:rFonts w:cs="Arial"/>
          <w:szCs w:val="20"/>
        </w:rPr>
        <w:t xml:space="preserve">To </w:t>
      </w:r>
      <w:r>
        <w:rPr>
          <w:rFonts w:cs="Arial"/>
          <w:szCs w:val="20"/>
        </w:rPr>
        <w:t>Get</w:t>
      </w:r>
      <w:r w:rsidRPr="004127F6">
        <w:rPr>
          <w:rFonts w:cs="Arial"/>
          <w:szCs w:val="20"/>
        </w:rPr>
        <w:t xml:space="preserve"> the current task of a Batch Workflow</w:t>
      </w:r>
      <w:r w:rsidRPr="008059E7">
        <w:rPr>
          <w:rFonts w:cs="Arial"/>
          <w:szCs w:val="20"/>
        </w:rPr>
        <w:t>.</w:t>
      </w:r>
    </w:p>
    <w:p w14:paraId="7780F5ED" w14:textId="77777777" w:rsidR="004127F6" w:rsidRPr="00795D4F" w:rsidRDefault="004127F6" w:rsidP="004127F6">
      <w:pPr>
        <w:rPr>
          <w:rFonts w:cs="Arial"/>
        </w:rPr>
      </w:pPr>
    </w:p>
    <w:p w14:paraId="29678108" w14:textId="77777777" w:rsidR="004127F6" w:rsidRPr="004127F6" w:rsidRDefault="004127F6" w:rsidP="004127F6">
      <w:pPr>
        <w:rPr>
          <w:rFonts w:cs="Arial"/>
          <w:color w:val="auto"/>
        </w:rPr>
      </w:pPr>
      <w:r w:rsidRPr="00795D4F">
        <w:rPr>
          <w:rFonts w:cs="Arial"/>
          <w:b/>
          <w:color w:val="auto"/>
        </w:rPr>
        <w:t>Usage</w:t>
      </w:r>
      <w:r w:rsidRPr="00795D4F">
        <w:rPr>
          <w:rFonts w:cs="Arial"/>
          <w:color w:val="auto"/>
        </w:rPr>
        <w:t xml:space="preserve">: </w:t>
      </w:r>
      <w:proofErr w:type="spellStart"/>
      <w:r>
        <w:rPr>
          <w:rFonts w:cs="Arial"/>
          <w:color w:val="auto"/>
        </w:rPr>
        <w:t>BatchGetCurrentTask</w:t>
      </w:r>
      <w:proofErr w:type="spellEnd"/>
      <w:r>
        <w:rPr>
          <w:rFonts w:cs="Arial"/>
          <w:color w:val="auto"/>
        </w:rPr>
        <w:t xml:space="preserve"> </w:t>
      </w:r>
      <w:r w:rsidRPr="004127F6">
        <w:rPr>
          <w:rFonts w:cs="Arial"/>
          <w:color w:val="auto"/>
        </w:rPr>
        <w:t>[user] [data source] [workflow name]</w:t>
      </w:r>
    </w:p>
    <w:p w14:paraId="02CDDF8F" w14:textId="77777777" w:rsidR="004127F6" w:rsidRDefault="004127F6" w:rsidP="004127F6">
      <w:pPr>
        <w:rPr>
          <w:rFonts w:cs="Arial"/>
          <w:color w:val="auto"/>
        </w:rPr>
      </w:pPr>
    </w:p>
    <w:p w14:paraId="2F0627A6" w14:textId="77777777" w:rsidR="004127F6" w:rsidRDefault="004127F6" w:rsidP="004127F6">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232"/>
        <w:gridCol w:w="2844"/>
      </w:tblGrid>
      <w:tr w:rsidR="004127F6" w:rsidRPr="00631DAB" w14:paraId="40DC0ABF" w14:textId="77777777" w:rsidTr="007C5CDE">
        <w:trPr>
          <w:jc w:val="center"/>
        </w:trPr>
        <w:tc>
          <w:tcPr>
            <w:tcW w:w="0" w:type="auto"/>
            <w:shd w:val="clear" w:color="auto" w:fill="005596" w:themeFill="text2"/>
            <w:vAlign w:val="center"/>
          </w:tcPr>
          <w:p w14:paraId="1A2BD5B7" w14:textId="77777777" w:rsidR="004127F6" w:rsidRPr="00631DAB" w:rsidRDefault="004127F6" w:rsidP="00E007A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EB27FC2" w14:textId="77777777" w:rsidR="004127F6" w:rsidRPr="00631DAB" w:rsidRDefault="004127F6" w:rsidP="00E007A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4127F6" w:rsidRPr="00631DAB" w14:paraId="2904B3D1" w14:textId="77777777" w:rsidTr="007C5CDE">
        <w:trPr>
          <w:jc w:val="center"/>
        </w:trPr>
        <w:tc>
          <w:tcPr>
            <w:tcW w:w="0" w:type="auto"/>
            <w:vAlign w:val="center"/>
          </w:tcPr>
          <w:p w14:paraId="54950FFC" w14:textId="77777777" w:rsidR="004127F6" w:rsidRPr="00B650A8" w:rsidRDefault="004127F6" w:rsidP="00E007A5">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75932523" w14:textId="77777777" w:rsidR="004127F6" w:rsidRPr="00631DAB" w:rsidRDefault="004127F6"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4127F6" w:rsidRPr="00631DAB" w14:paraId="692BF79F" w14:textId="77777777" w:rsidTr="007C5CDE">
        <w:trPr>
          <w:jc w:val="center"/>
        </w:trPr>
        <w:tc>
          <w:tcPr>
            <w:tcW w:w="0" w:type="auto"/>
            <w:vAlign w:val="center"/>
          </w:tcPr>
          <w:p w14:paraId="34731565" w14:textId="77777777" w:rsidR="004127F6" w:rsidRPr="00B650A8" w:rsidRDefault="004127F6" w:rsidP="00E007A5">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3E088D92" w14:textId="77777777" w:rsidR="004127F6" w:rsidRPr="00631DAB" w:rsidRDefault="004127F6"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4127F6" w:rsidRPr="00631DAB" w14:paraId="6DEB7121" w14:textId="77777777" w:rsidTr="007C5CDE">
        <w:trPr>
          <w:jc w:val="center"/>
        </w:trPr>
        <w:tc>
          <w:tcPr>
            <w:tcW w:w="0" w:type="auto"/>
            <w:vAlign w:val="center"/>
          </w:tcPr>
          <w:p w14:paraId="56C789F1" w14:textId="77777777" w:rsidR="004127F6" w:rsidRPr="00B650A8" w:rsidRDefault="004127F6" w:rsidP="00E007A5">
            <w:pPr>
              <w:jc w:val="left"/>
              <w:rPr>
                <w:rFonts w:asciiTheme="minorHAnsi" w:hAnsiTheme="minorHAnsi" w:cstheme="minorHAnsi"/>
                <w:sz w:val="16"/>
                <w:szCs w:val="16"/>
              </w:rPr>
            </w:pPr>
            <w:r>
              <w:rPr>
                <w:rFonts w:asciiTheme="minorHAnsi" w:hAnsiTheme="minorHAnsi" w:cstheme="minorHAnsi"/>
                <w:color w:val="auto"/>
                <w:sz w:val="16"/>
                <w:szCs w:val="16"/>
              </w:rPr>
              <w:t>workflow</w:t>
            </w:r>
            <w:r w:rsidRPr="00B650A8">
              <w:rPr>
                <w:rFonts w:asciiTheme="minorHAnsi" w:hAnsiTheme="minorHAnsi" w:cstheme="minorHAnsi"/>
                <w:color w:val="auto"/>
                <w:sz w:val="16"/>
                <w:szCs w:val="16"/>
              </w:rPr>
              <w:t xml:space="preserve"> name</w:t>
            </w:r>
          </w:p>
        </w:tc>
        <w:tc>
          <w:tcPr>
            <w:tcW w:w="0" w:type="auto"/>
            <w:vAlign w:val="center"/>
          </w:tcPr>
          <w:p w14:paraId="4003D411" w14:textId="77777777" w:rsidR="004127F6" w:rsidRPr="00631DAB" w:rsidRDefault="00C96EDD"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an existing</w:t>
            </w:r>
            <w:r w:rsidR="004127F6">
              <w:rPr>
                <w:rFonts w:asciiTheme="minorHAnsi" w:hAnsiTheme="minorHAnsi" w:cstheme="minorHAnsi"/>
                <w:color w:val="auto"/>
                <w:sz w:val="16"/>
                <w:szCs w:val="16"/>
              </w:rPr>
              <w:t xml:space="preserve"> Batch Workflow</w:t>
            </w:r>
          </w:p>
        </w:tc>
      </w:tr>
    </w:tbl>
    <w:p w14:paraId="7C6000D6" w14:textId="77777777" w:rsidR="004127F6" w:rsidRPr="00B650A8" w:rsidRDefault="004127F6" w:rsidP="004127F6">
      <w:pPr>
        <w:rPr>
          <w:rFonts w:cs="Arial"/>
          <w:color w:val="auto"/>
        </w:rPr>
      </w:pPr>
    </w:p>
    <w:p w14:paraId="0A0D09B5" w14:textId="77777777" w:rsidR="004127F6" w:rsidRPr="00795D4F" w:rsidRDefault="004127F6" w:rsidP="004127F6">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7950"/>
      </w:tblGrid>
      <w:tr w:rsidR="00707558" w:rsidRPr="00530670" w14:paraId="646598E9" w14:textId="77777777" w:rsidTr="00E007A5">
        <w:trPr>
          <w:jc w:val="center"/>
        </w:trPr>
        <w:tc>
          <w:tcPr>
            <w:tcW w:w="0" w:type="auto"/>
            <w:shd w:val="clear" w:color="auto" w:fill="005596" w:themeFill="text2"/>
            <w:vAlign w:val="center"/>
          </w:tcPr>
          <w:p w14:paraId="313A10E3" w14:textId="77777777" w:rsidR="004127F6" w:rsidRPr="00530670" w:rsidRDefault="004127F6" w:rsidP="00707558">
            <w:pPr>
              <w:jc w:val="center"/>
              <w:rPr>
                <w:rFonts w:asciiTheme="minorHAnsi" w:hAnsiTheme="minorHAnsi" w:cstheme="minorHAnsi"/>
                <w:b/>
                <w:color w:val="FFFFFF" w:themeColor="background1"/>
                <w:sz w:val="16"/>
                <w:szCs w:val="16"/>
              </w:rPr>
            </w:pPr>
            <w:r w:rsidRPr="00530670">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BA6ADC8" w14:textId="77777777" w:rsidR="004127F6" w:rsidRPr="00530670" w:rsidRDefault="004127F6" w:rsidP="00E007A5">
            <w:pPr>
              <w:jc w:val="left"/>
              <w:rPr>
                <w:rFonts w:asciiTheme="minorHAnsi" w:hAnsiTheme="minorHAnsi" w:cstheme="minorHAnsi"/>
                <w:b/>
                <w:color w:val="FFFFFF" w:themeColor="background1"/>
                <w:sz w:val="16"/>
                <w:szCs w:val="16"/>
              </w:rPr>
            </w:pPr>
            <w:r w:rsidRPr="00530670">
              <w:rPr>
                <w:rFonts w:asciiTheme="minorHAnsi" w:hAnsiTheme="minorHAnsi" w:cstheme="minorHAnsi"/>
                <w:b/>
                <w:color w:val="FFFFFF" w:themeColor="background1"/>
                <w:sz w:val="16"/>
                <w:szCs w:val="16"/>
              </w:rPr>
              <w:t>Error Message</w:t>
            </w:r>
          </w:p>
        </w:tc>
      </w:tr>
      <w:tr w:rsidR="00707558" w:rsidRPr="00530670" w14:paraId="55E41ACB" w14:textId="77777777" w:rsidTr="00E007A5">
        <w:trPr>
          <w:jc w:val="center"/>
        </w:trPr>
        <w:tc>
          <w:tcPr>
            <w:tcW w:w="0" w:type="auto"/>
            <w:vAlign w:val="center"/>
          </w:tcPr>
          <w:p w14:paraId="28A818E2" w14:textId="77777777" w:rsidR="004127F6" w:rsidRPr="00530670" w:rsidRDefault="004127F6" w:rsidP="00707558">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-9002</w:t>
            </w:r>
          </w:p>
        </w:tc>
        <w:tc>
          <w:tcPr>
            <w:tcW w:w="0" w:type="auto"/>
            <w:vAlign w:val="center"/>
          </w:tcPr>
          <w:p w14:paraId="53CF61B4" w14:textId="77777777" w:rsidR="004127F6" w:rsidRPr="00530670" w:rsidRDefault="004127F6" w:rsidP="00E007A5">
            <w:pPr>
              <w:autoSpaceDE w:val="0"/>
              <w:autoSpaceDN w:val="0"/>
              <w:adjustRightInd w:val="0"/>
              <w:jc w:val="left"/>
              <w:rPr>
                <w:rFonts w:asciiTheme="minorHAnsi" w:hAnsiTheme="minorHAnsi" w:cstheme="minorHAnsi"/>
                <w:color w:val="auto"/>
                <w:sz w:val="16"/>
                <w:szCs w:val="16"/>
              </w:rPr>
            </w:pPr>
            <w:r w:rsidRPr="004127F6">
              <w:rPr>
                <w:rFonts w:asciiTheme="minorHAnsi" w:hAnsiTheme="minorHAnsi" w:cstheme="minorHAnsi"/>
                <w:color w:val="auto"/>
                <w:sz w:val="16"/>
                <w:szCs w:val="16"/>
              </w:rPr>
              <w:t>Usage: [user] [data source] [workflow name]</w:t>
            </w:r>
          </w:p>
        </w:tc>
      </w:tr>
      <w:tr w:rsidR="00707558" w:rsidRPr="00530670" w14:paraId="25F8D158" w14:textId="77777777" w:rsidTr="00E007A5">
        <w:trPr>
          <w:jc w:val="center"/>
        </w:trPr>
        <w:tc>
          <w:tcPr>
            <w:tcW w:w="0" w:type="auto"/>
            <w:vAlign w:val="center"/>
          </w:tcPr>
          <w:p w14:paraId="2AE4C6DF" w14:textId="77777777" w:rsidR="004127F6" w:rsidRPr="00530670" w:rsidRDefault="004127F6" w:rsidP="00707558">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-9001</w:t>
            </w:r>
          </w:p>
        </w:tc>
        <w:tc>
          <w:tcPr>
            <w:tcW w:w="0" w:type="auto"/>
            <w:vAlign w:val="center"/>
          </w:tcPr>
          <w:p w14:paraId="25AE2CC9" w14:textId="77777777" w:rsidR="004127F6" w:rsidRPr="00530670" w:rsidRDefault="00707558" w:rsidP="00E007A5">
            <w:pPr>
              <w:autoSpaceDE w:val="0"/>
              <w:autoSpaceDN w:val="0"/>
              <w:adjustRightInd w:val="0"/>
              <w:jc w:val="left"/>
              <w:rPr>
                <w:rFonts w:asciiTheme="minorHAnsi" w:hAnsiTheme="minorHAnsi" w:cstheme="minorHAnsi"/>
                <w:color w:val="auto"/>
                <w:sz w:val="16"/>
                <w:szCs w:val="16"/>
              </w:rPr>
            </w:pPr>
            <w:r w:rsidRPr="00707558">
              <w:rPr>
                <w:rFonts w:asciiTheme="minorHAnsi" w:hAnsiTheme="minorHAnsi" w:cstheme="minorHAnsi"/>
                <w:color w:val="auto"/>
                <w:sz w:val="16"/>
                <w:szCs w:val="16"/>
              </w:rPr>
              <w:t>Cannot get current task for Workflo</w:t>
            </w:r>
            <w:r>
              <w:rPr>
                <w:rFonts w:asciiTheme="minorHAnsi" w:hAnsiTheme="minorHAnsi" w:cstheme="minorHAnsi"/>
                <w:color w:val="auto"/>
                <w:sz w:val="16"/>
                <w:szCs w:val="16"/>
              </w:rPr>
              <w:t>w</w:t>
            </w:r>
          </w:p>
        </w:tc>
      </w:tr>
      <w:tr w:rsidR="00707558" w:rsidRPr="00530670" w14:paraId="195D63CA" w14:textId="77777777" w:rsidTr="00E007A5">
        <w:trPr>
          <w:jc w:val="center"/>
        </w:trPr>
        <w:tc>
          <w:tcPr>
            <w:tcW w:w="0" w:type="auto"/>
            <w:vAlign w:val="center"/>
          </w:tcPr>
          <w:p w14:paraId="5583EAE5" w14:textId="77777777" w:rsidR="00707558" w:rsidRPr="00530670" w:rsidRDefault="00446921" w:rsidP="00707558">
            <w:pPr>
              <w:jc w:val="center"/>
              <w:rPr>
                <w:rFonts w:asciiTheme="minorHAnsi" w:hAnsiTheme="minorHAnsi" w:cstheme="minorHAnsi"/>
                <w:color w:val="auto"/>
                <w:sz w:val="16"/>
                <w:szCs w:val="16"/>
              </w:rPr>
            </w:pPr>
            <w:r>
              <w:rPr>
                <w:rFonts w:asciiTheme="minorHAnsi" w:hAnsiTheme="minorHAnsi" w:cstheme="minorHAnsi"/>
                <w:color w:val="auto"/>
                <w:sz w:val="16"/>
                <w:szCs w:val="16"/>
              </w:rPr>
              <w:t>0</w:t>
            </w:r>
          </w:p>
        </w:tc>
        <w:tc>
          <w:tcPr>
            <w:tcW w:w="0" w:type="auto"/>
            <w:vAlign w:val="center"/>
          </w:tcPr>
          <w:p w14:paraId="40D7296F" w14:textId="77777777" w:rsidR="00707558" w:rsidRPr="00707558" w:rsidRDefault="00707558" w:rsidP="00E007A5">
            <w:pPr>
              <w:autoSpaceDE w:val="0"/>
              <w:autoSpaceDN w:val="0"/>
              <w:adjustRightInd w:val="0"/>
              <w:jc w:val="left"/>
              <w:rPr>
                <w:rFonts w:asciiTheme="minorHAnsi" w:hAnsiTheme="minorHAnsi" w:cstheme="minorHAnsi"/>
                <w:color w:val="auto"/>
                <w:sz w:val="16"/>
                <w:szCs w:val="16"/>
              </w:rPr>
            </w:pPr>
            <w:r w:rsidRPr="00707558">
              <w:rPr>
                <w:rFonts w:asciiTheme="minorHAnsi" w:hAnsiTheme="minorHAnsi" w:cstheme="minorHAnsi"/>
                <w:color w:val="auto"/>
                <w:sz w:val="16"/>
                <w:szCs w:val="16"/>
              </w:rPr>
              <w:t>No Current Task for Workflow</w:t>
            </w:r>
          </w:p>
        </w:tc>
      </w:tr>
      <w:tr w:rsidR="00707558" w:rsidRPr="00530670" w14:paraId="49F5E884" w14:textId="77777777" w:rsidTr="00E007A5">
        <w:trPr>
          <w:jc w:val="center"/>
        </w:trPr>
        <w:tc>
          <w:tcPr>
            <w:tcW w:w="0" w:type="auto"/>
            <w:vAlign w:val="center"/>
          </w:tcPr>
          <w:p w14:paraId="2EC9F568" w14:textId="77777777" w:rsidR="004127F6" w:rsidRPr="00707558" w:rsidRDefault="00707558" w:rsidP="00707558">
            <w:pPr>
              <w:jc w:val="center"/>
              <w:rPr>
                <w:rFonts w:asciiTheme="minorHAnsi" w:hAnsiTheme="minorHAnsi" w:cstheme="minorHAnsi"/>
                <w:sz w:val="16"/>
                <w:szCs w:val="16"/>
              </w:rPr>
            </w:pPr>
            <w:r w:rsidRPr="00707558">
              <w:rPr>
                <w:rFonts w:asciiTheme="minorHAnsi" w:hAnsiTheme="minorHAnsi" w:cstheme="minorHAnsi"/>
                <w:sz w:val="16"/>
                <w:szCs w:val="16"/>
              </w:rPr>
              <w:t>&gt;</w:t>
            </w:r>
            <w:r>
              <w:rPr>
                <w:rFonts w:asciiTheme="minorHAnsi" w:hAnsiTheme="minorHAnsi" w:cstheme="minorHAnsi"/>
                <w:sz w:val="16"/>
                <w:szCs w:val="16"/>
              </w:rPr>
              <w:t xml:space="preserve"> </w:t>
            </w:r>
            <w:r w:rsidRPr="00707558">
              <w:rPr>
                <w:rFonts w:asciiTheme="minorHAnsi" w:hAnsiTheme="minorHAnsi" w:cstheme="minorHAnsi"/>
                <w:sz w:val="16"/>
                <w:szCs w:val="16"/>
              </w:rPr>
              <w:t>0</w:t>
            </w:r>
          </w:p>
        </w:tc>
        <w:tc>
          <w:tcPr>
            <w:tcW w:w="0" w:type="auto"/>
            <w:vAlign w:val="center"/>
          </w:tcPr>
          <w:p w14:paraId="14D85307" w14:textId="77777777" w:rsidR="004127F6" w:rsidRPr="00530670" w:rsidRDefault="00707558"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Task Id of the Workflow’s current Task.  The Task Id is a sequence assigned to the initialized Workflow Task Names.</w:t>
            </w:r>
          </w:p>
        </w:tc>
      </w:tr>
    </w:tbl>
    <w:p w14:paraId="79E5F9E6" w14:textId="77777777" w:rsidR="00C8264C" w:rsidRDefault="00C8264C" w:rsidP="00C8264C"/>
    <w:p w14:paraId="06B0E69E" w14:textId="77777777" w:rsidR="00171B55" w:rsidRDefault="00171B55" w:rsidP="00171B55">
      <w:pPr>
        <w:pStyle w:val="Heading2"/>
      </w:pPr>
      <w:bookmarkStart w:id="55" w:name="_Toc520365967"/>
      <w:r>
        <w:t>Batch</w:t>
      </w:r>
      <w:r w:rsidRPr="00795D4F">
        <w:t xml:space="preserve"> Restart Status</w:t>
      </w:r>
      <w:bookmarkEnd w:id="55"/>
    </w:p>
    <w:p w14:paraId="4B8BEAD4" w14:textId="77777777" w:rsidR="00171B55" w:rsidRDefault="00171B55" w:rsidP="00171B55">
      <w:pPr>
        <w:rPr>
          <w:rFonts w:cs="Arial"/>
        </w:rPr>
      </w:pPr>
    </w:p>
    <w:p w14:paraId="51BCA008" w14:textId="77777777" w:rsidR="00171B55" w:rsidRDefault="00171B55" w:rsidP="00171B55">
      <w:pPr>
        <w:rPr>
          <w:rFonts w:cs="Arial"/>
        </w:rPr>
      </w:pPr>
      <w:r w:rsidRPr="00962735">
        <w:rPr>
          <w:rFonts w:cs="Arial"/>
          <w:b/>
        </w:rPr>
        <w:t>Mid-Tier</w:t>
      </w:r>
      <w:r>
        <w:rPr>
          <w:rFonts w:cs="Arial"/>
        </w:rPr>
        <w:t>: Primary and Secondary</w:t>
      </w:r>
    </w:p>
    <w:p w14:paraId="4C5424A7" w14:textId="77777777" w:rsidR="00171B55" w:rsidRPr="00795D4F" w:rsidRDefault="00171B55" w:rsidP="00171B55">
      <w:pPr>
        <w:rPr>
          <w:rFonts w:cs="Arial"/>
        </w:rPr>
      </w:pPr>
    </w:p>
    <w:p w14:paraId="530EFB06" w14:textId="77777777" w:rsidR="00171B55" w:rsidRDefault="00171B55" w:rsidP="00171B55">
      <w:pPr>
        <w:rPr>
          <w:rFonts w:cs="Arial"/>
        </w:rPr>
      </w:pPr>
      <w:r w:rsidRPr="00795D4F">
        <w:rPr>
          <w:rFonts w:cs="Arial"/>
          <w:b/>
        </w:rPr>
        <w:t>Purpose</w:t>
      </w:r>
      <w:r w:rsidRPr="00795D4F">
        <w:rPr>
          <w:rFonts w:cs="Arial"/>
        </w:rPr>
        <w:t xml:space="preserve">: To </w:t>
      </w:r>
      <w:r>
        <w:rPr>
          <w:rFonts w:cs="Arial"/>
        </w:rPr>
        <w:t>d</w:t>
      </w:r>
      <w:r w:rsidRPr="00171B55">
        <w:rPr>
          <w:rFonts w:cs="Arial"/>
        </w:rPr>
        <w:t>etermi</w:t>
      </w:r>
      <w:r>
        <w:rPr>
          <w:rFonts w:cs="Arial"/>
        </w:rPr>
        <w:t>ne</w:t>
      </w:r>
      <w:r w:rsidRPr="00171B55">
        <w:rPr>
          <w:rFonts w:cs="Arial"/>
        </w:rPr>
        <w:t xml:space="preserve"> if a Batch Workflow can be started or requires a restart/recovery</w:t>
      </w:r>
      <w:r w:rsidRPr="00795D4F">
        <w:rPr>
          <w:rFonts w:cs="Arial"/>
        </w:rPr>
        <w:t>.</w:t>
      </w:r>
    </w:p>
    <w:p w14:paraId="00C105A7" w14:textId="77777777" w:rsidR="00171B55" w:rsidRPr="00795D4F" w:rsidRDefault="00171B55" w:rsidP="00171B55">
      <w:pPr>
        <w:rPr>
          <w:rFonts w:cs="Arial"/>
        </w:rPr>
      </w:pPr>
    </w:p>
    <w:p w14:paraId="08027D70" w14:textId="77777777" w:rsidR="00171B55" w:rsidRDefault="00171B55" w:rsidP="00C96EDD">
      <w:pPr>
        <w:rPr>
          <w:rFonts w:cs="Arial"/>
          <w:color w:val="auto"/>
        </w:rPr>
      </w:pPr>
      <w:r w:rsidRPr="00795D4F">
        <w:rPr>
          <w:rFonts w:cs="Arial"/>
          <w:b/>
          <w:color w:val="auto"/>
        </w:rPr>
        <w:t>Usage</w:t>
      </w:r>
      <w:r w:rsidRPr="00795D4F">
        <w:rPr>
          <w:rFonts w:cs="Arial"/>
          <w:color w:val="auto"/>
        </w:rPr>
        <w:t xml:space="preserve">: </w:t>
      </w:r>
      <w:proofErr w:type="spellStart"/>
      <w:r w:rsidR="00C96EDD">
        <w:rPr>
          <w:rFonts w:cs="Arial"/>
          <w:color w:val="auto"/>
        </w:rPr>
        <w:t>Batch</w:t>
      </w:r>
      <w:r>
        <w:rPr>
          <w:rFonts w:cs="Arial"/>
          <w:color w:val="auto"/>
        </w:rPr>
        <w:t>RestartStatus</w:t>
      </w:r>
      <w:proofErr w:type="spellEnd"/>
      <w:r>
        <w:rPr>
          <w:rFonts w:cs="Arial"/>
          <w:color w:val="auto"/>
        </w:rPr>
        <w:t xml:space="preserve"> </w:t>
      </w:r>
      <w:r w:rsidR="00C96EDD" w:rsidRPr="00C96EDD">
        <w:rPr>
          <w:rFonts w:cs="Arial"/>
          <w:color w:val="auto"/>
        </w:rPr>
        <w:t>[user] [data source] [workflow name</w:t>
      </w:r>
      <w:r w:rsidR="00C96EDD">
        <w:rPr>
          <w:rFonts w:cs="Arial"/>
          <w:color w:val="auto"/>
        </w:rPr>
        <w:t>]</w:t>
      </w:r>
    </w:p>
    <w:p w14:paraId="6292D3C7" w14:textId="77777777" w:rsidR="00171B55" w:rsidRDefault="00171B55" w:rsidP="00171B55">
      <w:pPr>
        <w:rPr>
          <w:rFonts w:cs="Arial"/>
          <w:color w:val="auto"/>
        </w:rPr>
      </w:pPr>
    </w:p>
    <w:p w14:paraId="35D37770" w14:textId="77777777" w:rsidR="00171B55" w:rsidRDefault="00171B55" w:rsidP="00171B55">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232"/>
        <w:gridCol w:w="2844"/>
      </w:tblGrid>
      <w:tr w:rsidR="00171B55" w:rsidRPr="00631DAB" w14:paraId="6011008F" w14:textId="77777777" w:rsidTr="00E007A5">
        <w:trPr>
          <w:jc w:val="center"/>
        </w:trPr>
        <w:tc>
          <w:tcPr>
            <w:tcW w:w="0" w:type="auto"/>
            <w:shd w:val="clear" w:color="auto" w:fill="005596" w:themeFill="text2"/>
            <w:vAlign w:val="center"/>
          </w:tcPr>
          <w:p w14:paraId="0C99C255" w14:textId="77777777" w:rsidR="00171B55" w:rsidRPr="00631DAB" w:rsidRDefault="00171B55" w:rsidP="00E007A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01C0E4AA" w14:textId="77777777" w:rsidR="00171B55" w:rsidRPr="00631DAB" w:rsidRDefault="00171B55" w:rsidP="00E007A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171B55" w:rsidRPr="00631DAB" w14:paraId="39B0C83F" w14:textId="77777777" w:rsidTr="00E007A5">
        <w:trPr>
          <w:jc w:val="center"/>
        </w:trPr>
        <w:tc>
          <w:tcPr>
            <w:tcW w:w="0" w:type="auto"/>
            <w:vAlign w:val="center"/>
          </w:tcPr>
          <w:p w14:paraId="074F4DA4" w14:textId="77777777" w:rsidR="00171B55" w:rsidRPr="00B650A8" w:rsidRDefault="00171B55" w:rsidP="00E007A5">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08622EF9" w14:textId="77777777" w:rsidR="00171B55" w:rsidRPr="00631DAB" w:rsidRDefault="00171B55"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171B55" w:rsidRPr="00631DAB" w14:paraId="71D06BFE" w14:textId="77777777" w:rsidTr="00E007A5">
        <w:trPr>
          <w:jc w:val="center"/>
        </w:trPr>
        <w:tc>
          <w:tcPr>
            <w:tcW w:w="0" w:type="auto"/>
            <w:vAlign w:val="center"/>
          </w:tcPr>
          <w:p w14:paraId="4DFEDECB" w14:textId="77777777" w:rsidR="00171B55" w:rsidRPr="00B650A8" w:rsidRDefault="00171B55" w:rsidP="00E007A5">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45B5FDA5" w14:textId="77777777" w:rsidR="00171B55" w:rsidRPr="00631DAB" w:rsidRDefault="00171B55"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171B55" w:rsidRPr="00631DAB" w14:paraId="46D37DD4" w14:textId="77777777" w:rsidTr="00E007A5">
        <w:trPr>
          <w:jc w:val="center"/>
        </w:trPr>
        <w:tc>
          <w:tcPr>
            <w:tcW w:w="0" w:type="auto"/>
            <w:vAlign w:val="center"/>
          </w:tcPr>
          <w:p w14:paraId="63CBF34C" w14:textId="77777777" w:rsidR="00171B55" w:rsidRPr="00B650A8" w:rsidRDefault="00C96EDD" w:rsidP="00E007A5">
            <w:pPr>
              <w:jc w:val="left"/>
              <w:rPr>
                <w:rFonts w:asciiTheme="minorHAnsi" w:hAnsiTheme="minorHAnsi" w:cstheme="minorHAnsi"/>
                <w:sz w:val="16"/>
                <w:szCs w:val="16"/>
              </w:rPr>
            </w:pPr>
            <w:r>
              <w:rPr>
                <w:rFonts w:asciiTheme="minorHAnsi" w:hAnsiTheme="minorHAnsi" w:cstheme="minorHAnsi"/>
                <w:color w:val="auto"/>
                <w:sz w:val="16"/>
                <w:szCs w:val="16"/>
              </w:rPr>
              <w:t>workflow</w:t>
            </w:r>
            <w:r w:rsidR="00171B55" w:rsidRPr="00B650A8">
              <w:rPr>
                <w:rFonts w:asciiTheme="minorHAnsi" w:hAnsiTheme="minorHAnsi" w:cstheme="minorHAnsi"/>
                <w:color w:val="auto"/>
                <w:sz w:val="16"/>
                <w:szCs w:val="16"/>
              </w:rPr>
              <w:t xml:space="preserve"> name</w:t>
            </w:r>
          </w:p>
        </w:tc>
        <w:tc>
          <w:tcPr>
            <w:tcW w:w="0" w:type="auto"/>
            <w:vAlign w:val="center"/>
          </w:tcPr>
          <w:p w14:paraId="2241868C" w14:textId="77777777" w:rsidR="00171B55" w:rsidRPr="00631DAB" w:rsidRDefault="00C96EDD"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an existing Batch Workflow</w:t>
            </w:r>
          </w:p>
        </w:tc>
      </w:tr>
    </w:tbl>
    <w:p w14:paraId="3A8F071B" w14:textId="77777777" w:rsidR="00171B55" w:rsidRPr="00B650A8" w:rsidRDefault="00171B55" w:rsidP="00171B55">
      <w:pPr>
        <w:rPr>
          <w:rFonts w:cs="Arial"/>
          <w:color w:val="auto"/>
        </w:rPr>
      </w:pPr>
    </w:p>
    <w:p w14:paraId="1C106F87" w14:textId="77777777" w:rsidR="00171B55" w:rsidRPr="00795D4F" w:rsidRDefault="00171B55" w:rsidP="00171B55">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3118"/>
      </w:tblGrid>
      <w:tr w:rsidR="00171B55" w:rsidRPr="00631DAB" w14:paraId="29DA6BCD" w14:textId="77777777" w:rsidTr="00E007A5">
        <w:trPr>
          <w:jc w:val="center"/>
        </w:trPr>
        <w:tc>
          <w:tcPr>
            <w:tcW w:w="0" w:type="auto"/>
            <w:shd w:val="clear" w:color="auto" w:fill="005596" w:themeFill="text2"/>
            <w:vAlign w:val="center"/>
          </w:tcPr>
          <w:p w14:paraId="3D9343EB" w14:textId="77777777" w:rsidR="00171B55" w:rsidRPr="00631DAB" w:rsidRDefault="00171B55" w:rsidP="00E007A5">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55A158D9" w14:textId="77777777" w:rsidR="00171B55" w:rsidRPr="00631DAB" w:rsidRDefault="00171B55" w:rsidP="00E007A5">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171B55" w:rsidRPr="00631DAB" w14:paraId="5CFBA623" w14:textId="77777777" w:rsidTr="00E007A5">
        <w:trPr>
          <w:jc w:val="center"/>
        </w:trPr>
        <w:tc>
          <w:tcPr>
            <w:tcW w:w="0" w:type="auto"/>
            <w:vAlign w:val="center"/>
          </w:tcPr>
          <w:p w14:paraId="3B6671B0" w14:textId="77777777" w:rsidR="00171B55" w:rsidRPr="00631DAB" w:rsidRDefault="00171B55" w:rsidP="00E007A5">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64243B16" w14:textId="77777777" w:rsidR="00171B55" w:rsidRPr="00631DAB" w:rsidRDefault="007C5CDE" w:rsidP="00E007A5">
            <w:pPr>
              <w:autoSpaceDE w:val="0"/>
              <w:autoSpaceDN w:val="0"/>
              <w:adjustRightInd w:val="0"/>
              <w:jc w:val="left"/>
              <w:rPr>
                <w:rFonts w:asciiTheme="minorHAnsi" w:hAnsiTheme="minorHAnsi" w:cstheme="minorHAnsi"/>
                <w:color w:val="auto"/>
                <w:sz w:val="16"/>
                <w:szCs w:val="16"/>
              </w:rPr>
            </w:pPr>
            <w:r w:rsidRPr="007C5CDE">
              <w:rPr>
                <w:rFonts w:asciiTheme="minorHAnsi" w:hAnsiTheme="minorHAnsi" w:cstheme="minorHAnsi"/>
                <w:color w:val="auto"/>
                <w:sz w:val="16"/>
                <w:szCs w:val="16"/>
              </w:rPr>
              <w:t>Usage: [user] [data source] [workflow name]</w:t>
            </w:r>
          </w:p>
        </w:tc>
      </w:tr>
      <w:tr w:rsidR="00171B55" w:rsidRPr="00631DAB" w14:paraId="54C8EA99" w14:textId="77777777" w:rsidTr="00E007A5">
        <w:trPr>
          <w:jc w:val="center"/>
        </w:trPr>
        <w:tc>
          <w:tcPr>
            <w:tcW w:w="0" w:type="auto"/>
            <w:vAlign w:val="center"/>
          </w:tcPr>
          <w:p w14:paraId="3D21832D" w14:textId="77777777" w:rsidR="00171B55" w:rsidRPr="00631DAB" w:rsidRDefault="00171B55" w:rsidP="00E007A5">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49B235DB" w14:textId="77777777" w:rsidR="00171B55" w:rsidRPr="00631DAB" w:rsidRDefault="007C5CDE" w:rsidP="00E007A5">
            <w:pPr>
              <w:autoSpaceDE w:val="0"/>
              <w:autoSpaceDN w:val="0"/>
              <w:adjustRightInd w:val="0"/>
              <w:jc w:val="left"/>
              <w:rPr>
                <w:rFonts w:asciiTheme="minorHAnsi" w:hAnsiTheme="minorHAnsi" w:cstheme="minorHAnsi"/>
                <w:color w:val="auto"/>
                <w:sz w:val="16"/>
                <w:szCs w:val="16"/>
              </w:rPr>
            </w:pPr>
            <w:r w:rsidRPr="007C5CDE">
              <w:rPr>
                <w:rFonts w:asciiTheme="minorHAnsi" w:hAnsiTheme="minorHAnsi" w:cstheme="minorHAnsi"/>
                <w:color w:val="auto"/>
                <w:sz w:val="16"/>
                <w:szCs w:val="16"/>
              </w:rPr>
              <w:t>Cannot determine if restart is pending</w:t>
            </w:r>
          </w:p>
        </w:tc>
      </w:tr>
      <w:tr w:rsidR="00171B55" w:rsidRPr="00631DAB" w14:paraId="47B404BA" w14:textId="77777777" w:rsidTr="00E007A5">
        <w:trPr>
          <w:jc w:val="center"/>
        </w:trPr>
        <w:tc>
          <w:tcPr>
            <w:tcW w:w="0" w:type="auto"/>
            <w:vAlign w:val="center"/>
          </w:tcPr>
          <w:p w14:paraId="3ADCD9D5" w14:textId="77777777" w:rsidR="00171B55" w:rsidRPr="00631DAB" w:rsidRDefault="00171B55" w:rsidP="00E007A5">
            <w:pPr>
              <w:jc w:val="center"/>
              <w:rPr>
                <w:rFonts w:asciiTheme="minorHAnsi" w:hAnsiTheme="minorHAnsi" w:cstheme="minorHAnsi"/>
                <w:sz w:val="16"/>
                <w:szCs w:val="16"/>
              </w:rPr>
            </w:pPr>
            <w:r w:rsidRPr="00631DAB">
              <w:rPr>
                <w:rFonts w:asciiTheme="minorHAnsi" w:hAnsiTheme="minorHAnsi" w:cstheme="minorHAnsi"/>
                <w:color w:val="auto"/>
                <w:sz w:val="16"/>
                <w:szCs w:val="16"/>
              </w:rPr>
              <w:t>9000</w:t>
            </w:r>
          </w:p>
        </w:tc>
        <w:tc>
          <w:tcPr>
            <w:tcW w:w="0" w:type="auto"/>
            <w:vAlign w:val="center"/>
          </w:tcPr>
          <w:p w14:paraId="459D8995" w14:textId="77777777" w:rsidR="00171B55" w:rsidRPr="00631DAB" w:rsidRDefault="007C5CDE" w:rsidP="00E007A5">
            <w:pPr>
              <w:autoSpaceDE w:val="0"/>
              <w:autoSpaceDN w:val="0"/>
              <w:adjustRightInd w:val="0"/>
              <w:jc w:val="left"/>
              <w:rPr>
                <w:rFonts w:asciiTheme="minorHAnsi" w:hAnsiTheme="minorHAnsi" w:cstheme="minorHAnsi"/>
                <w:color w:val="auto"/>
                <w:sz w:val="16"/>
                <w:szCs w:val="16"/>
              </w:rPr>
            </w:pPr>
            <w:r w:rsidRPr="007C5CDE">
              <w:rPr>
                <w:rFonts w:asciiTheme="minorHAnsi" w:hAnsiTheme="minorHAnsi" w:cstheme="minorHAnsi"/>
                <w:color w:val="auto"/>
                <w:sz w:val="16"/>
                <w:szCs w:val="16"/>
              </w:rPr>
              <w:t>Restart not pending for Workflow</w:t>
            </w:r>
          </w:p>
        </w:tc>
      </w:tr>
      <w:tr w:rsidR="00171B55" w:rsidRPr="00631DAB" w14:paraId="4290FA80" w14:textId="77777777" w:rsidTr="00E007A5">
        <w:trPr>
          <w:jc w:val="center"/>
        </w:trPr>
        <w:tc>
          <w:tcPr>
            <w:tcW w:w="0" w:type="auto"/>
            <w:vAlign w:val="center"/>
          </w:tcPr>
          <w:p w14:paraId="6026271D" w14:textId="77777777" w:rsidR="00171B55" w:rsidRPr="00631DAB" w:rsidRDefault="00171B55" w:rsidP="00E007A5">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32B771AE" w14:textId="77777777" w:rsidR="00171B55" w:rsidRPr="00631DAB" w:rsidRDefault="00B17410" w:rsidP="00E007A5">
            <w:pPr>
              <w:autoSpaceDE w:val="0"/>
              <w:autoSpaceDN w:val="0"/>
              <w:adjustRightInd w:val="0"/>
              <w:jc w:val="left"/>
              <w:rPr>
                <w:rFonts w:asciiTheme="minorHAnsi" w:hAnsiTheme="minorHAnsi" w:cstheme="minorHAnsi"/>
                <w:color w:val="auto"/>
                <w:sz w:val="16"/>
                <w:szCs w:val="16"/>
              </w:rPr>
            </w:pPr>
            <w:r w:rsidRPr="00B17410">
              <w:rPr>
                <w:rFonts w:asciiTheme="minorHAnsi" w:hAnsiTheme="minorHAnsi" w:cstheme="minorHAnsi"/>
                <w:color w:val="auto"/>
                <w:sz w:val="16"/>
                <w:szCs w:val="16"/>
              </w:rPr>
              <w:t>Restart pending for Workflow</w:t>
            </w:r>
          </w:p>
        </w:tc>
      </w:tr>
      <w:tr w:rsidR="00171B55" w:rsidRPr="00631DAB" w14:paraId="2EDD2712" w14:textId="77777777" w:rsidTr="00E007A5">
        <w:trPr>
          <w:jc w:val="center"/>
        </w:trPr>
        <w:tc>
          <w:tcPr>
            <w:tcW w:w="0" w:type="auto"/>
            <w:vAlign w:val="center"/>
          </w:tcPr>
          <w:p w14:paraId="4EE6D59E" w14:textId="77777777" w:rsidR="00171B55" w:rsidRPr="00631DAB" w:rsidRDefault="00171B55" w:rsidP="00E007A5">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089DF56E" w14:textId="77777777" w:rsidR="00171B55" w:rsidRPr="00631DAB" w:rsidRDefault="00B17410" w:rsidP="00E007A5">
            <w:pPr>
              <w:jc w:val="left"/>
              <w:rPr>
                <w:rFonts w:asciiTheme="minorHAnsi" w:hAnsiTheme="minorHAnsi" w:cstheme="minorHAnsi"/>
                <w:color w:val="auto"/>
                <w:sz w:val="16"/>
                <w:szCs w:val="16"/>
              </w:rPr>
            </w:pPr>
            <w:r w:rsidRPr="00B17410">
              <w:rPr>
                <w:rFonts w:asciiTheme="minorHAnsi" w:hAnsiTheme="minorHAnsi" w:cstheme="minorHAnsi"/>
                <w:color w:val="auto"/>
                <w:sz w:val="16"/>
                <w:szCs w:val="16"/>
              </w:rPr>
              <w:t>Workflow is currently running</w:t>
            </w:r>
          </w:p>
        </w:tc>
      </w:tr>
    </w:tbl>
    <w:p w14:paraId="7530BA86" w14:textId="77777777" w:rsidR="00C8264C" w:rsidRDefault="00C8264C" w:rsidP="00C8264C"/>
    <w:p w14:paraId="6970907A" w14:textId="77777777" w:rsidR="00C8264C" w:rsidRDefault="00C8264C" w:rsidP="00C8264C">
      <w:r>
        <w:br w:type="page"/>
      </w:r>
    </w:p>
    <w:p w14:paraId="1E638472" w14:textId="77777777" w:rsidR="00C7355D" w:rsidRDefault="00C7355D" w:rsidP="00C7355D">
      <w:pPr>
        <w:pStyle w:val="Heading2"/>
      </w:pPr>
      <w:bookmarkStart w:id="56" w:name="_Toc520365968"/>
      <w:r>
        <w:lastRenderedPageBreak/>
        <w:t>Batch Set Current Task</w:t>
      </w:r>
      <w:bookmarkEnd w:id="56"/>
    </w:p>
    <w:p w14:paraId="6ADCC102" w14:textId="77777777" w:rsidR="00C7355D" w:rsidRDefault="00C7355D" w:rsidP="00C7355D">
      <w:pPr>
        <w:rPr>
          <w:rFonts w:cs="Arial"/>
        </w:rPr>
      </w:pPr>
    </w:p>
    <w:p w14:paraId="31E56163" w14:textId="77777777" w:rsidR="00C7355D" w:rsidRDefault="00C7355D" w:rsidP="00C7355D">
      <w:pPr>
        <w:rPr>
          <w:rFonts w:cs="Arial"/>
        </w:rPr>
      </w:pPr>
      <w:r w:rsidRPr="00962735">
        <w:rPr>
          <w:rFonts w:cs="Arial"/>
          <w:b/>
        </w:rPr>
        <w:t>Mid-Tier</w:t>
      </w:r>
      <w:r>
        <w:rPr>
          <w:rFonts w:cs="Arial"/>
        </w:rPr>
        <w:t>: Primary and Secondary</w:t>
      </w:r>
    </w:p>
    <w:p w14:paraId="47D5EFF3" w14:textId="77777777" w:rsidR="00C7355D" w:rsidRPr="00795D4F" w:rsidRDefault="00C7355D" w:rsidP="00C7355D">
      <w:pPr>
        <w:rPr>
          <w:rFonts w:cs="Arial"/>
        </w:rPr>
      </w:pPr>
    </w:p>
    <w:p w14:paraId="75632713" w14:textId="77777777" w:rsidR="00E10520" w:rsidRPr="008059E7" w:rsidRDefault="00C7355D" w:rsidP="00C7355D">
      <w:pPr>
        <w:rPr>
          <w:rFonts w:cs="Arial"/>
          <w:szCs w:val="20"/>
        </w:rPr>
      </w:pPr>
      <w:r w:rsidRPr="00795D4F">
        <w:rPr>
          <w:rFonts w:cs="Arial"/>
          <w:b/>
        </w:rPr>
        <w:t>Purpose</w:t>
      </w:r>
      <w:r w:rsidRPr="00795D4F">
        <w:rPr>
          <w:rFonts w:cs="Arial"/>
        </w:rPr>
        <w:t xml:space="preserve">: </w:t>
      </w:r>
      <w:r w:rsidRPr="008059E7">
        <w:rPr>
          <w:rFonts w:cs="Arial"/>
          <w:szCs w:val="20"/>
        </w:rPr>
        <w:t xml:space="preserve">To </w:t>
      </w:r>
      <w:r>
        <w:rPr>
          <w:rFonts w:cs="Arial"/>
          <w:szCs w:val="20"/>
        </w:rPr>
        <w:t>set</w:t>
      </w:r>
      <w:r w:rsidRPr="00C7355D">
        <w:rPr>
          <w:rFonts w:cs="Arial"/>
          <w:szCs w:val="20"/>
        </w:rPr>
        <w:t xml:space="preserve"> the current task of a Batch Workflow</w:t>
      </w:r>
      <w:r w:rsidRPr="008059E7">
        <w:rPr>
          <w:rFonts w:cs="Arial"/>
          <w:szCs w:val="20"/>
        </w:rPr>
        <w:t>.</w:t>
      </w:r>
      <w:r w:rsidR="00F375FB">
        <w:rPr>
          <w:rFonts w:cs="Arial"/>
          <w:szCs w:val="20"/>
        </w:rPr>
        <w:t xml:space="preserve">  Sets the t</w:t>
      </w:r>
      <w:r w:rsidR="000752C3">
        <w:rPr>
          <w:rFonts w:cs="Arial"/>
          <w:szCs w:val="20"/>
        </w:rPr>
        <w:t>ask Status to IN_PROGRESS and sets the Start Time to now.  Changes any previous current tas</w:t>
      </w:r>
      <w:r w:rsidR="00540205">
        <w:rPr>
          <w:rFonts w:cs="Arial"/>
          <w:szCs w:val="20"/>
        </w:rPr>
        <w:t xml:space="preserve">k to a Status of COMPLETED and </w:t>
      </w:r>
      <w:r w:rsidR="000752C3">
        <w:rPr>
          <w:rFonts w:cs="Arial"/>
          <w:szCs w:val="20"/>
        </w:rPr>
        <w:t>sets the End Time to now.</w:t>
      </w:r>
      <w:r w:rsidR="00E10520">
        <w:rPr>
          <w:rFonts w:cs="Arial"/>
          <w:szCs w:val="20"/>
        </w:rPr>
        <w:t xml:space="preserve">  Setting the current task to null indicates the completion of the Workflow.</w:t>
      </w:r>
    </w:p>
    <w:p w14:paraId="77DEF005" w14:textId="77777777" w:rsidR="00C7355D" w:rsidRPr="00795D4F" w:rsidRDefault="00C7355D" w:rsidP="00C7355D">
      <w:pPr>
        <w:rPr>
          <w:rFonts w:cs="Arial"/>
        </w:rPr>
      </w:pPr>
    </w:p>
    <w:p w14:paraId="3EAAF437" w14:textId="77777777" w:rsidR="00C7355D" w:rsidRPr="004127F6" w:rsidRDefault="00C7355D" w:rsidP="00C7355D">
      <w:pPr>
        <w:rPr>
          <w:rFonts w:cs="Arial"/>
          <w:color w:val="auto"/>
        </w:rPr>
      </w:pPr>
      <w:r w:rsidRPr="00795D4F">
        <w:rPr>
          <w:rFonts w:cs="Arial"/>
          <w:b/>
          <w:color w:val="auto"/>
        </w:rPr>
        <w:t>Usage</w:t>
      </w:r>
      <w:r w:rsidRPr="00795D4F">
        <w:rPr>
          <w:rFonts w:cs="Arial"/>
          <w:color w:val="auto"/>
        </w:rPr>
        <w:t xml:space="preserve">: </w:t>
      </w:r>
      <w:proofErr w:type="spellStart"/>
      <w:r>
        <w:rPr>
          <w:rFonts w:cs="Arial"/>
          <w:color w:val="auto"/>
        </w:rPr>
        <w:t>BatchSetCurrentTask</w:t>
      </w:r>
      <w:proofErr w:type="spellEnd"/>
      <w:r>
        <w:rPr>
          <w:rFonts w:cs="Arial"/>
          <w:color w:val="auto"/>
        </w:rPr>
        <w:t xml:space="preserve"> </w:t>
      </w:r>
      <w:r w:rsidRPr="004127F6">
        <w:rPr>
          <w:rFonts w:cs="Arial"/>
          <w:color w:val="auto"/>
        </w:rPr>
        <w:t>[user] [data source] [workflow name]</w:t>
      </w:r>
      <w:r>
        <w:rPr>
          <w:rFonts w:cs="Arial"/>
          <w:color w:val="auto"/>
        </w:rPr>
        <w:t xml:space="preserve"> [task name]</w:t>
      </w:r>
    </w:p>
    <w:p w14:paraId="3F67BA52" w14:textId="77777777" w:rsidR="00C7355D" w:rsidRDefault="00C7355D" w:rsidP="00C7355D">
      <w:pPr>
        <w:rPr>
          <w:rFonts w:cs="Arial"/>
          <w:color w:val="auto"/>
        </w:rPr>
      </w:pPr>
    </w:p>
    <w:p w14:paraId="0963BB8D" w14:textId="77777777" w:rsidR="00C7355D" w:rsidRDefault="00C7355D" w:rsidP="00C7355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232"/>
        <w:gridCol w:w="3170"/>
      </w:tblGrid>
      <w:tr w:rsidR="00C7355D" w:rsidRPr="00631DAB" w14:paraId="2F454FC4" w14:textId="77777777" w:rsidTr="00E007A5">
        <w:trPr>
          <w:jc w:val="center"/>
        </w:trPr>
        <w:tc>
          <w:tcPr>
            <w:tcW w:w="0" w:type="auto"/>
            <w:shd w:val="clear" w:color="auto" w:fill="005596" w:themeFill="text2"/>
            <w:vAlign w:val="center"/>
          </w:tcPr>
          <w:p w14:paraId="521EC8F1" w14:textId="77777777" w:rsidR="00C7355D" w:rsidRPr="00631DAB" w:rsidRDefault="00C7355D" w:rsidP="00E007A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020FB2A7" w14:textId="77777777" w:rsidR="00C7355D" w:rsidRPr="00631DAB" w:rsidRDefault="00C7355D" w:rsidP="00E007A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7355D" w:rsidRPr="00631DAB" w14:paraId="41A15978" w14:textId="77777777" w:rsidTr="00E007A5">
        <w:trPr>
          <w:jc w:val="center"/>
        </w:trPr>
        <w:tc>
          <w:tcPr>
            <w:tcW w:w="0" w:type="auto"/>
            <w:vAlign w:val="center"/>
          </w:tcPr>
          <w:p w14:paraId="1111D44C" w14:textId="77777777" w:rsidR="00C7355D" w:rsidRPr="00B650A8" w:rsidRDefault="00C7355D" w:rsidP="00E007A5">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740A13AA" w14:textId="77777777" w:rsidR="00C7355D" w:rsidRPr="00631DAB" w:rsidRDefault="00C7355D"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C7355D" w:rsidRPr="00631DAB" w14:paraId="494D6605" w14:textId="77777777" w:rsidTr="00E007A5">
        <w:trPr>
          <w:jc w:val="center"/>
        </w:trPr>
        <w:tc>
          <w:tcPr>
            <w:tcW w:w="0" w:type="auto"/>
            <w:vAlign w:val="center"/>
          </w:tcPr>
          <w:p w14:paraId="65F21C0B" w14:textId="77777777" w:rsidR="00C7355D" w:rsidRPr="00B650A8" w:rsidRDefault="00C7355D" w:rsidP="00E007A5">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142ACED4" w14:textId="77777777" w:rsidR="00C7355D" w:rsidRPr="00631DAB" w:rsidRDefault="00C7355D"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C7355D" w:rsidRPr="00631DAB" w14:paraId="4F7693BB" w14:textId="77777777" w:rsidTr="00E007A5">
        <w:trPr>
          <w:jc w:val="center"/>
        </w:trPr>
        <w:tc>
          <w:tcPr>
            <w:tcW w:w="0" w:type="auto"/>
            <w:vAlign w:val="center"/>
          </w:tcPr>
          <w:p w14:paraId="394FA0D6" w14:textId="77777777" w:rsidR="00C7355D" w:rsidRPr="00B650A8" w:rsidRDefault="00C7355D" w:rsidP="00E007A5">
            <w:pPr>
              <w:jc w:val="left"/>
              <w:rPr>
                <w:rFonts w:asciiTheme="minorHAnsi" w:hAnsiTheme="minorHAnsi" w:cstheme="minorHAnsi"/>
                <w:sz w:val="16"/>
                <w:szCs w:val="16"/>
              </w:rPr>
            </w:pPr>
            <w:r>
              <w:rPr>
                <w:rFonts w:asciiTheme="minorHAnsi" w:hAnsiTheme="minorHAnsi" w:cstheme="minorHAnsi"/>
                <w:color w:val="auto"/>
                <w:sz w:val="16"/>
                <w:szCs w:val="16"/>
              </w:rPr>
              <w:t>workflow</w:t>
            </w:r>
            <w:r w:rsidRPr="00B650A8">
              <w:rPr>
                <w:rFonts w:asciiTheme="minorHAnsi" w:hAnsiTheme="minorHAnsi" w:cstheme="minorHAnsi"/>
                <w:color w:val="auto"/>
                <w:sz w:val="16"/>
                <w:szCs w:val="16"/>
              </w:rPr>
              <w:t xml:space="preserve"> name</w:t>
            </w:r>
          </w:p>
        </w:tc>
        <w:tc>
          <w:tcPr>
            <w:tcW w:w="0" w:type="auto"/>
            <w:vAlign w:val="center"/>
          </w:tcPr>
          <w:p w14:paraId="3EDA1579" w14:textId="77777777" w:rsidR="00C7355D" w:rsidRPr="00631DAB" w:rsidRDefault="00C7355D"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an existing Batch Workflow</w:t>
            </w:r>
          </w:p>
        </w:tc>
      </w:tr>
      <w:tr w:rsidR="00C7355D" w:rsidRPr="00631DAB" w14:paraId="4B0FC30D" w14:textId="77777777" w:rsidTr="00E007A5">
        <w:trPr>
          <w:jc w:val="center"/>
        </w:trPr>
        <w:tc>
          <w:tcPr>
            <w:tcW w:w="0" w:type="auto"/>
            <w:vAlign w:val="center"/>
          </w:tcPr>
          <w:p w14:paraId="130E3F6F" w14:textId="77777777" w:rsidR="00C7355D" w:rsidRDefault="00C7355D" w:rsidP="00E007A5">
            <w:pPr>
              <w:jc w:val="left"/>
              <w:rPr>
                <w:rFonts w:asciiTheme="minorHAnsi" w:hAnsiTheme="minorHAnsi" w:cstheme="minorHAnsi"/>
                <w:color w:val="auto"/>
                <w:sz w:val="16"/>
                <w:szCs w:val="16"/>
              </w:rPr>
            </w:pPr>
            <w:r>
              <w:rPr>
                <w:rFonts w:asciiTheme="minorHAnsi" w:hAnsiTheme="minorHAnsi" w:cstheme="minorHAnsi"/>
                <w:color w:val="auto"/>
                <w:sz w:val="16"/>
                <w:szCs w:val="16"/>
              </w:rPr>
              <w:t>task name</w:t>
            </w:r>
          </w:p>
        </w:tc>
        <w:tc>
          <w:tcPr>
            <w:tcW w:w="0" w:type="auto"/>
            <w:vAlign w:val="center"/>
          </w:tcPr>
          <w:p w14:paraId="24A43847" w14:textId="77777777" w:rsidR="00C7355D" w:rsidRDefault="00C7355D"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an existing Batch Workflow Task</w:t>
            </w:r>
          </w:p>
        </w:tc>
      </w:tr>
    </w:tbl>
    <w:p w14:paraId="36BA9999" w14:textId="77777777" w:rsidR="00C7355D" w:rsidRPr="00B650A8" w:rsidRDefault="00C7355D" w:rsidP="00C7355D">
      <w:pPr>
        <w:rPr>
          <w:rFonts w:cs="Arial"/>
          <w:color w:val="auto"/>
        </w:rPr>
      </w:pPr>
    </w:p>
    <w:p w14:paraId="2FA34E30" w14:textId="77777777" w:rsidR="00C7355D" w:rsidRPr="00795D4F" w:rsidRDefault="00C7355D" w:rsidP="00C7355D">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3922"/>
      </w:tblGrid>
      <w:tr w:rsidR="00C7355D" w:rsidRPr="00530670" w14:paraId="2EF2E32F" w14:textId="77777777" w:rsidTr="00E007A5">
        <w:trPr>
          <w:jc w:val="center"/>
        </w:trPr>
        <w:tc>
          <w:tcPr>
            <w:tcW w:w="0" w:type="auto"/>
            <w:shd w:val="clear" w:color="auto" w:fill="005596" w:themeFill="text2"/>
            <w:vAlign w:val="center"/>
          </w:tcPr>
          <w:p w14:paraId="26FB457B" w14:textId="77777777" w:rsidR="00C7355D" w:rsidRPr="00530670" w:rsidRDefault="00C7355D" w:rsidP="00E007A5">
            <w:pPr>
              <w:jc w:val="center"/>
              <w:rPr>
                <w:rFonts w:asciiTheme="minorHAnsi" w:hAnsiTheme="minorHAnsi" w:cstheme="minorHAnsi"/>
                <w:b/>
                <w:color w:val="FFFFFF" w:themeColor="background1"/>
                <w:sz w:val="16"/>
                <w:szCs w:val="16"/>
              </w:rPr>
            </w:pPr>
            <w:r w:rsidRPr="00530670">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0A54273" w14:textId="77777777" w:rsidR="00C7355D" w:rsidRPr="00530670" w:rsidRDefault="00C7355D" w:rsidP="00E007A5">
            <w:pPr>
              <w:jc w:val="left"/>
              <w:rPr>
                <w:rFonts w:asciiTheme="minorHAnsi" w:hAnsiTheme="minorHAnsi" w:cstheme="minorHAnsi"/>
                <w:b/>
                <w:color w:val="FFFFFF" w:themeColor="background1"/>
                <w:sz w:val="16"/>
                <w:szCs w:val="16"/>
              </w:rPr>
            </w:pPr>
            <w:r w:rsidRPr="00530670">
              <w:rPr>
                <w:rFonts w:asciiTheme="minorHAnsi" w:hAnsiTheme="minorHAnsi" w:cstheme="minorHAnsi"/>
                <w:b/>
                <w:color w:val="FFFFFF" w:themeColor="background1"/>
                <w:sz w:val="16"/>
                <w:szCs w:val="16"/>
              </w:rPr>
              <w:t>Error Message</w:t>
            </w:r>
          </w:p>
        </w:tc>
      </w:tr>
      <w:tr w:rsidR="00C7355D" w:rsidRPr="00530670" w14:paraId="48943172" w14:textId="77777777" w:rsidTr="00E007A5">
        <w:trPr>
          <w:jc w:val="center"/>
        </w:trPr>
        <w:tc>
          <w:tcPr>
            <w:tcW w:w="0" w:type="auto"/>
            <w:vAlign w:val="center"/>
          </w:tcPr>
          <w:p w14:paraId="37025EC3" w14:textId="77777777" w:rsidR="00C7355D" w:rsidRPr="00530670" w:rsidRDefault="00C7355D" w:rsidP="00E007A5">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-9002</w:t>
            </w:r>
          </w:p>
        </w:tc>
        <w:tc>
          <w:tcPr>
            <w:tcW w:w="0" w:type="auto"/>
            <w:vAlign w:val="center"/>
          </w:tcPr>
          <w:p w14:paraId="70FA2CC3" w14:textId="77777777" w:rsidR="00C7355D" w:rsidRPr="00530670" w:rsidRDefault="00C7355D" w:rsidP="00E007A5">
            <w:pPr>
              <w:autoSpaceDE w:val="0"/>
              <w:autoSpaceDN w:val="0"/>
              <w:adjustRightInd w:val="0"/>
              <w:jc w:val="left"/>
              <w:rPr>
                <w:rFonts w:asciiTheme="minorHAnsi" w:hAnsiTheme="minorHAnsi" w:cstheme="minorHAnsi"/>
                <w:color w:val="auto"/>
                <w:sz w:val="16"/>
                <w:szCs w:val="16"/>
              </w:rPr>
            </w:pPr>
            <w:r w:rsidRPr="00C7355D">
              <w:rPr>
                <w:rFonts w:asciiTheme="minorHAnsi" w:hAnsiTheme="minorHAnsi" w:cstheme="minorHAnsi"/>
                <w:color w:val="auto"/>
                <w:sz w:val="16"/>
                <w:szCs w:val="16"/>
              </w:rPr>
              <w:t>Usage: [user] [data source] [workflow name] [task name]</w:t>
            </w:r>
          </w:p>
        </w:tc>
      </w:tr>
      <w:tr w:rsidR="00C7355D" w:rsidRPr="00530670" w14:paraId="168B3D20" w14:textId="77777777" w:rsidTr="00E007A5">
        <w:trPr>
          <w:jc w:val="center"/>
        </w:trPr>
        <w:tc>
          <w:tcPr>
            <w:tcW w:w="0" w:type="auto"/>
            <w:vAlign w:val="center"/>
          </w:tcPr>
          <w:p w14:paraId="7839BEF3" w14:textId="77777777" w:rsidR="00C7355D" w:rsidRPr="00530670" w:rsidRDefault="00C7355D" w:rsidP="00E007A5">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-9001</w:t>
            </w:r>
          </w:p>
        </w:tc>
        <w:tc>
          <w:tcPr>
            <w:tcW w:w="0" w:type="auto"/>
            <w:vAlign w:val="center"/>
          </w:tcPr>
          <w:p w14:paraId="5A5F56A1" w14:textId="77777777" w:rsidR="00C7355D" w:rsidRPr="00530670" w:rsidRDefault="00C7355D" w:rsidP="00E007A5">
            <w:pPr>
              <w:autoSpaceDE w:val="0"/>
              <w:autoSpaceDN w:val="0"/>
              <w:adjustRightInd w:val="0"/>
              <w:jc w:val="left"/>
              <w:rPr>
                <w:rFonts w:asciiTheme="minorHAnsi" w:hAnsiTheme="minorHAnsi" w:cstheme="minorHAnsi"/>
                <w:color w:val="auto"/>
                <w:sz w:val="16"/>
                <w:szCs w:val="16"/>
              </w:rPr>
            </w:pPr>
            <w:r w:rsidRPr="00C7355D">
              <w:rPr>
                <w:rFonts w:asciiTheme="minorHAnsi" w:hAnsiTheme="minorHAnsi" w:cstheme="minorHAnsi"/>
                <w:color w:val="auto"/>
                <w:sz w:val="16"/>
                <w:szCs w:val="16"/>
              </w:rPr>
              <w:t>Cannot set current task</w:t>
            </w:r>
          </w:p>
        </w:tc>
      </w:tr>
      <w:tr w:rsidR="00C7355D" w:rsidRPr="00530670" w14:paraId="3B37024B" w14:textId="77777777" w:rsidTr="00E007A5">
        <w:trPr>
          <w:jc w:val="center"/>
        </w:trPr>
        <w:tc>
          <w:tcPr>
            <w:tcW w:w="0" w:type="auto"/>
            <w:vAlign w:val="center"/>
          </w:tcPr>
          <w:p w14:paraId="76B4B7E8" w14:textId="77777777" w:rsidR="00C7355D" w:rsidRPr="00530670" w:rsidRDefault="00C7355D" w:rsidP="00E007A5">
            <w:pPr>
              <w:jc w:val="center"/>
              <w:rPr>
                <w:rFonts w:asciiTheme="minorHAnsi" w:hAnsiTheme="minorHAnsi" w:cstheme="minorHAnsi"/>
                <w:color w:val="auto"/>
                <w:sz w:val="16"/>
                <w:szCs w:val="16"/>
              </w:rPr>
            </w:pPr>
            <w:r>
              <w:rPr>
                <w:rFonts w:asciiTheme="minorHAnsi" w:hAnsiTheme="minorHAnsi" w:cstheme="minorHAnsi"/>
                <w:color w:val="auto"/>
                <w:sz w:val="16"/>
                <w:szCs w:val="16"/>
              </w:rPr>
              <w:t>9000</w:t>
            </w:r>
          </w:p>
        </w:tc>
        <w:tc>
          <w:tcPr>
            <w:tcW w:w="0" w:type="auto"/>
            <w:vAlign w:val="center"/>
          </w:tcPr>
          <w:p w14:paraId="0E0043D5" w14:textId="77777777" w:rsidR="00C7355D" w:rsidRPr="00707558" w:rsidRDefault="00C7355D" w:rsidP="00E007A5">
            <w:pPr>
              <w:autoSpaceDE w:val="0"/>
              <w:autoSpaceDN w:val="0"/>
              <w:adjustRightInd w:val="0"/>
              <w:jc w:val="left"/>
              <w:rPr>
                <w:rFonts w:asciiTheme="minorHAnsi" w:hAnsiTheme="minorHAnsi" w:cstheme="minorHAnsi"/>
                <w:color w:val="auto"/>
                <w:sz w:val="16"/>
                <w:szCs w:val="16"/>
              </w:rPr>
            </w:pPr>
            <w:r w:rsidRPr="00C7355D">
              <w:rPr>
                <w:rFonts w:asciiTheme="minorHAnsi" w:hAnsiTheme="minorHAnsi" w:cstheme="minorHAnsi"/>
                <w:color w:val="auto"/>
                <w:sz w:val="16"/>
                <w:szCs w:val="16"/>
              </w:rPr>
              <w:t>Current task set</w:t>
            </w:r>
          </w:p>
        </w:tc>
      </w:tr>
    </w:tbl>
    <w:p w14:paraId="485FCEC3" w14:textId="77777777" w:rsidR="00C8264C" w:rsidRDefault="00C8264C" w:rsidP="00C8264C"/>
    <w:p w14:paraId="1E8BEEAD" w14:textId="77777777" w:rsidR="00090FA1" w:rsidRDefault="00090FA1" w:rsidP="001916EE">
      <w:pPr>
        <w:pStyle w:val="Heading2"/>
      </w:pPr>
      <w:bookmarkStart w:id="57" w:name="_Copy_Fact_Data"/>
      <w:bookmarkStart w:id="58" w:name="_Toc520365969"/>
      <w:bookmarkEnd w:id="57"/>
      <w:r>
        <w:t>Copy</w:t>
      </w:r>
      <w:r w:rsidR="004C0675">
        <w:t xml:space="preserve"> </w:t>
      </w:r>
      <w:r>
        <w:t>Fact</w:t>
      </w:r>
      <w:r w:rsidR="004C0675">
        <w:t xml:space="preserve"> </w:t>
      </w:r>
      <w:r>
        <w:t>Data</w:t>
      </w:r>
      <w:bookmarkEnd w:id="58"/>
    </w:p>
    <w:p w14:paraId="79502289" w14:textId="77777777" w:rsidR="00090FA1" w:rsidRDefault="00090FA1" w:rsidP="00090FA1">
      <w:pPr>
        <w:rPr>
          <w:rFonts w:cs="Arial"/>
        </w:rPr>
      </w:pPr>
      <w:r w:rsidRPr="00962735">
        <w:rPr>
          <w:rFonts w:cs="Arial"/>
          <w:b/>
        </w:rPr>
        <w:t>Mid-Tier</w:t>
      </w:r>
      <w:r>
        <w:rPr>
          <w:rFonts w:cs="Arial"/>
        </w:rPr>
        <w:t>: Primary only</w:t>
      </w:r>
    </w:p>
    <w:p w14:paraId="1249CABF" w14:textId="77777777" w:rsidR="00090FA1" w:rsidRPr="00795D4F" w:rsidRDefault="00090FA1" w:rsidP="00090FA1">
      <w:pPr>
        <w:rPr>
          <w:rFonts w:cs="Arial"/>
        </w:rPr>
      </w:pPr>
    </w:p>
    <w:p w14:paraId="33F3C74C" w14:textId="77777777" w:rsidR="00090FA1" w:rsidRDefault="00090FA1" w:rsidP="00090FA1">
      <w:pPr>
        <w:rPr>
          <w:rFonts w:cs="Arial"/>
        </w:rPr>
      </w:pPr>
      <w:r w:rsidRPr="00795D4F">
        <w:rPr>
          <w:rFonts w:cs="Arial"/>
          <w:b/>
        </w:rPr>
        <w:t>Purpose</w:t>
      </w:r>
      <w:r w:rsidRPr="00795D4F">
        <w:rPr>
          <w:rFonts w:cs="Arial"/>
        </w:rPr>
        <w:t xml:space="preserve">: </w:t>
      </w:r>
      <w:r>
        <w:rPr>
          <w:rFonts w:cs="Arial"/>
        </w:rPr>
        <w:t xml:space="preserve">To extract fact data from a Subdomain using the Foundation Data Export (FDE) and load the results into a target </w:t>
      </w:r>
      <w:r w:rsidR="00770B3B">
        <w:rPr>
          <w:rFonts w:cs="Arial"/>
        </w:rPr>
        <w:t>input source.</w:t>
      </w:r>
      <w:r>
        <w:rPr>
          <w:rFonts w:cs="Arial"/>
        </w:rPr>
        <w:t xml:space="preserve">  Fields are automatically mapped from the export result</w:t>
      </w:r>
      <w:r w:rsidR="00534787">
        <w:rPr>
          <w:rFonts w:cs="Arial"/>
        </w:rPr>
        <w:t xml:space="preserve"> set</w:t>
      </w:r>
      <w:r w:rsidR="00770B3B">
        <w:rPr>
          <w:rFonts w:cs="Arial"/>
        </w:rPr>
        <w:t xml:space="preserve"> to the input source</w:t>
      </w:r>
      <w:r>
        <w:rPr>
          <w:rFonts w:cs="Arial"/>
        </w:rPr>
        <w:t>.</w:t>
      </w:r>
    </w:p>
    <w:p w14:paraId="2A317425" w14:textId="77777777" w:rsidR="00090FA1" w:rsidRPr="00795D4F" w:rsidRDefault="00090FA1" w:rsidP="00090FA1">
      <w:pPr>
        <w:rPr>
          <w:rFonts w:cs="Arial"/>
        </w:rPr>
      </w:pPr>
    </w:p>
    <w:p w14:paraId="4641787F" w14:textId="649DD451" w:rsidR="00090FA1" w:rsidRPr="00795D4F" w:rsidRDefault="00090FA1" w:rsidP="00090FA1">
      <w:pPr>
        <w:rPr>
          <w:rFonts w:cs="Arial"/>
          <w:color w:val="auto"/>
        </w:rPr>
      </w:pPr>
      <w:r w:rsidRPr="00795D4F">
        <w:rPr>
          <w:rFonts w:cs="Arial"/>
          <w:b/>
          <w:color w:val="auto"/>
        </w:rPr>
        <w:t>Usage</w:t>
      </w:r>
      <w:r w:rsidRPr="00795D4F">
        <w:rPr>
          <w:rFonts w:cs="Arial"/>
          <w:color w:val="auto"/>
        </w:rPr>
        <w:t xml:space="preserve">: </w:t>
      </w:r>
      <w:proofErr w:type="spellStart"/>
      <w:r w:rsidR="00867102">
        <w:rPr>
          <w:rFonts w:cs="Arial"/>
          <w:color w:val="auto"/>
        </w:rPr>
        <w:t>CopyFactData</w:t>
      </w:r>
      <w:proofErr w:type="spellEnd"/>
      <w:r>
        <w:rPr>
          <w:rFonts w:cs="Arial"/>
          <w:color w:val="auto"/>
        </w:rPr>
        <w:t xml:space="preserve"> </w:t>
      </w:r>
      <w:r w:rsidR="00867102">
        <w:rPr>
          <w:rFonts w:cs="Arial"/>
          <w:color w:val="auto"/>
        </w:rPr>
        <w:t>[user] [data source] [</w:t>
      </w:r>
      <w:proofErr w:type="spellStart"/>
      <w:r w:rsidR="00867102">
        <w:rPr>
          <w:rFonts w:cs="Arial"/>
          <w:color w:val="auto"/>
        </w:rPr>
        <w:t>fde</w:t>
      </w:r>
      <w:proofErr w:type="spellEnd"/>
      <w:r w:rsidR="00867102">
        <w:rPr>
          <w:rFonts w:cs="Arial"/>
          <w:color w:val="auto"/>
        </w:rPr>
        <w:t xml:space="preserve"> xml path</w:t>
      </w:r>
      <w:r w:rsidRPr="00795D4F">
        <w:rPr>
          <w:rFonts w:cs="Arial"/>
          <w:color w:val="auto"/>
        </w:rPr>
        <w:t>] [</w:t>
      </w:r>
      <w:r w:rsidR="00770B3B">
        <w:rPr>
          <w:rFonts w:cs="Arial"/>
          <w:color w:val="auto"/>
        </w:rPr>
        <w:t>input source</w:t>
      </w:r>
      <w:r w:rsidRPr="00795D4F">
        <w:rPr>
          <w:rFonts w:cs="Arial"/>
          <w:color w:val="auto"/>
        </w:rPr>
        <w:t>] [</w:t>
      </w:r>
      <w:r w:rsidR="00867102">
        <w:rPr>
          <w:rFonts w:cs="Arial"/>
          <w:color w:val="auto"/>
        </w:rPr>
        <w:t>period increment</w:t>
      </w:r>
      <w:r w:rsidRPr="00795D4F">
        <w:rPr>
          <w:rFonts w:cs="Arial"/>
          <w:color w:val="auto"/>
        </w:rPr>
        <w:t>]</w:t>
      </w:r>
      <w:r w:rsidR="008102C3">
        <w:rPr>
          <w:rFonts w:cs="Arial"/>
          <w:color w:val="auto"/>
        </w:rPr>
        <w:t xml:space="preserve"> [filter </w:t>
      </w:r>
      <w:proofErr w:type="spellStart"/>
      <w:r w:rsidR="008102C3">
        <w:rPr>
          <w:rFonts w:cs="Arial"/>
          <w:color w:val="auto"/>
        </w:rPr>
        <w:t>sql</w:t>
      </w:r>
      <w:proofErr w:type="spellEnd"/>
      <w:r w:rsidR="008102C3">
        <w:rPr>
          <w:rFonts w:cs="Arial"/>
          <w:color w:val="auto"/>
        </w:rPr>
        <w:t xml:space="preserve"> path]</w:t>
      </w:r>
    </w:p>
    <w:p w14:paraId="58B87DCC" w14:textId="77777777" w:rsidR="00090FA1" w:rsidRDefault="00090FA1" w:rsidP="00090FA1">
      <w:pPr>
        <w:rPr>
          <w:rFonts w:cs="Arial"/>
          <w:color w:val="auto"/>
        </w:rPr>
      </w:pPr>
    </w:p>
    <w:p w14:paraId="38BED6E6" w14:textId="77777777" w:rsidR="00090FA1" w:rsidRDefault="00090FA1" w:rsidP="00090FA1">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346"/>
        <w:gridCol w:w="6635"/>
      </w:tblGrid>
      <w:tr w:rsidR="00090FA1" w:rsidRPr="005F779D" w14:paraId="464E619E" w14:textId="77777777" w:rsidTr="005F779D">
        <w:trPr>
          <w:jc w:val="center"/>
        </w:trPr>
        <w:tc>
          <w:tcPr>
            <w:tcW w:w="0" w:type="auto"/>
            <w:shd w:val="clear" w:color="auto" w:fill="005596" w:themeFill="text2"/>
            <w:vAlign w:val="center"/>
          </w:tcPr>
          <w:p w14:paraId="0C46FC97" w14:textId="77777777" w:rsidR="00090FA1" w:rsidRPr="005F779D" w:rsidRDefault="00090FA1" w:rsidP="005F779D">
            <w:pPr>
              <w:jc w:val="center"/>
              <w:rPr>
                <w:rFonts w:asciiTheme="minorHAnsi" w:hAnsiTheme="minorHAnsi" w:cstheme="minorHAnsi"/>
                <w:b/>
                <w:color w:val="FFFFFF" w:themeColor="background1"/>
                <w:sz w:val="16"/>
                <w:szCs w:val="16"/>
              </w:rPr>
            </w:pPr>
            <w:r w:rsidRPr="005F779D">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A54E7D4" w14:textId="77777777" w:rsidR="00090FA1" w:rsidRPr="005F779D" w:rsidRDefault="00090FA1" w:rsidP="005F779D">
            <w:pPr>
              <w:jc w:val="left"/>
              <w:rPr>
                <w:rFonts w:asciiTheme="minorHAnsi" w:hAnsiTheme="minorHAnsi" w:cstheme="minorHAnsi"/>
                <w:b/>
                <w:color w:val="FFFFFF" w:themeColor="background1"/>
                <w:sz w:val="16"/>
                <w:szCs w:val="16"/>
              </w:rPr>
            </w:pPr>
            <w:r w:rsidRPr="005F779D">
              <w:rPr>
                <w:rFonts w:asciiTheme="minorHAnsi" w:hAnsiTheme="minorHAnsi" w:cstheme="minorHAnsi"/>
                <w:b/>
                <w:color w:val="FFFFFF" w:themeColor="background1"/>
                <w:sz w:val="16"/>
                <w:szCs w:val="16"/>
              </w:rPr>
              <w:t>Description</w:t>
            </w:r>
          </w:p>
        </w:tc>
      </w:tr>
      <w:tr w:rsidR="00090FA1" w:rsidRPr="005F779D" w14:paraId="09D5C7FF" w14:textId="77777777" w:rsidTr="005F779D">
        <w:trPr>
          <w:jc w:val="center"/>
        </w:trPr>
        <w:tc>
          <w:tcPr>
            <w:tcW w:w="0" w:type="auto"/>
            <w:vAlign w:val="center"/>
          </w:tcPr>
          <w:p w14:paraId="4803CDAE" w14:textId="77777777" w:rsidR="00090FA1" w:rsidRPr="005F779D" w:rsidRDefault="00090FA1" w:rsidP="005F779D">
            <w:pPr>
              <w:jc w:val="left"/>
              <w:rPr>
                <w:rFonts w:asciiTheme="minorHAnsi" w:hAnsiTheme="minorHAnsi" w:cstheme="minorHAnsi"/>
                <w:sz w:val="16"/>
                <w:szCs w:val="16"/>
              </w:rPr>
            </w:pPr>
            <w:r w:rsidRPr="005F779D">
              <w:rPr>
                <w:rFonts w:asciiTheme="minorHAnsi" w:hAnsiTheme="minorHAnsi" w:cstheme="minorHAnsi"/>
                <w:color w:val="auto"/>
                <w:sz w:val="16"/>
                <w:szCs w:val="16"/>
              </w:rPr>
              <w:t>user</w:t>
            </w:r>
          </w:p>
        </w:tc>
        <w:tc>
          <w:tcPr>
            <w:tcW w:w="0" w:type="auto"/>
            <w:vAlign w:val="center"/>
          </w:tcPr>
          <w:p w14:paraId="54F65989" w14:textId="77777777" w:rsidR="00090FA1" w:rsidRPr="005F779D" w:rsidRDefault="00090FA1" w:rsidP="005F779D">
            <w:pPr>
              <w:autoSpaceDE w:val="0"/>
              <w:autoSpaceDN w:val="0"/>
              <w:adjustRightInd w:val="0"/>
              <w:jc w:val="left"/>
              <w:rPr>
                <w:rFonts w:asciiTheme="minorHAnsi" w:hAnsiTheme="minorHAnsi" w:cstheme="minorHAnsi"/>
                <w:color w:val="auto"/>
                <w:sz w:val="16"/>
                <w:szCs w:val="16"/>
              </w:rPr>
            </w:pPr>
            <w:r w:rsidRPr="005F779D">
              <w:rPr>
                <w:rFonts w:asciiTheme="minorHAnsi" w:hAnsiTheme="minorHAnsi" w:cstheme="minorHAnsi"/>
                <w:color w:val="auto"/>
                <w:sz w:val="16"/>
                <w:szCs w:val="16"/>
              </w:rPr>
              <w:t>Foundation schema user name</w:t>
            </w:r>
          </w:p>
        </w:tc>
      </w:tr>
      <w:tr w:rsidR="00090FA1" w:rsidRPr="005F779D" w14:paraId="4DC05BB0" w14:textId="77777777" w:rsidTr="005F779D">
        <w:trPr>
          <w:jc w:val="center"/>
        </w:trPr>
        <w:tc>
          <w:tcPr>
            <w:tcW w:w="0" w:type="auto"/>
            <w:vAlign w:val="center"/>
          </w:tcPr>
          <w:p w14:paraId="69663257" w14:textId="77777777" w:rsidR="00090FA1" w:rsidRPr="005F779D" w:rsidRDefault="00090FA1" w:rsidP="005F779D">
            <w:pPr>
              <w:jc w:val="left"/>
              <w:rPr>
                <w:rFonts w:asciiTheme="minorHAnsi" w:hAnsiTheme="minorHAnsi" w:cstheme="minorHAnsi"/>
                <w:sz w:val="16"/>
                <w:szCs w:val="16"/>
              </w:rPr>
            </w:pPr>
            <w:r w:rsidRPr="005F779D">
              <w:rPr>
                <w:rFonts w:asciiTheme="minorHAnsi" w:hAnsiTheme="minorHAnsi" w:cstheme="minorHAnsi"/>
                <w:color w:val="auto"/>
                <w:sz w:val="16"/>
                <w:szCs w:val="16"/>
              </w:rPr>
              <w:t>data source</w:t>
            </w:r>
          </w:p>
        </w:tc>
        <w:tc>
          <w:tcPr>
            <w:tcW w:w="0" w:type="auto"/>
            <w:vAlign w:val="center"/>
          </w:tcPr>
          <w:p w14:paraId="10A60FFF" w14:textId="77777777" w:rsidR="00090FA1" w:rsidRPr="005F779D" w:rsidRDefault="00090FA1" w:rsidP="005F779D">
            <w:pPr>
              <w:autoSpaceDE w:val="0"/>
              <w:autoSpaceDN w:val="0"/>
              <w:adjustRightInd w:val="0"/>
              <w:jc w:val="left"/>
              <w:rPr>
                <w:rFonts w:asciiTheme="minorHAnsi" w:hAnsiTheme="minorHAnsi" w:cstheme="minorHAnsi"/>
                <w:color w:val="auto"/>
                <w:sz w:val="16"/>
                <w:szCs w:val="16"/>
              </w:rPr>
            </w:pPr>
            <w:r w:rsidRPr="005F779D">
              <w:rPr>
                <w:rFonts w:asciiTheme="minorHAnsi" w:hAnsiTheme="minorHAnsi" w:cstheme="minorHAnsi"/>
                <w:color w:val="auto"/>
                <w:sz w:val="16"/>
                <w:szCs w:val="16"/>
              </w:rPr>
              <w:t>TNS entry for EKB instance</w:t>
            </w:r>
          </w:p>
        </w:tc>
      </w:tr>
      <w:tr w:rsidR="00090FA1" w:rsidRPr="005F779D" w14:paraId="7FEAC14F" w14:textId="77777777" w:rsidTr="005F779D">
        <w:trPr>
          <w:jc w:val="center"/>
        </w:trPr>
        <w:tc>
          <w:tcPr>
            <w:tcW w:w="0" w:type="auto"/>
            <w:vAlign w:val="center"/>
          </w:tcPr>
          <w:p w14:paraId="678A55A9" w14:textId="77777777" w:rsidR="00090FA1" w:rsidRPr="005F779D" w:rsidRDefault="005F779D" w:rsidP="005F779D">
            <w:pPr>
              <w:jc w:val="left"/>
              <w:rPr>
                <w:rFonts w:asciiTheme="minorHAnsi" w:hAnsiTheme="minorHAnsi" w:cstheme="minorHAnsi"/>
                <w:sz w:val="16"/>
                <w:szCs w:val="16"/>
              </w:rPr>
            </w:pPr>
            <w:proofErr w:type="spellStart"/>
            <w:r w:rsidRPr="005F779D">
              <w:rPr>
                <w:rFonts w:asciiTheme="minorHAnsi" w:hAnsiTheme="minorHAnsi" w:cstheme="minorHAnsi"/>
                <w:color w:val="auto"/>
                <w:sz w:val="16"/>
                <w:szCs w:val="16"/>
              </w:rPr>
              <w:t>fde</w:t>
            </w:r>
            <w:proofErr w:type="spellEnd"/>
            <w:r w:rsidRPr="005F779D">
              <w:rPr>
                <w:rFonts w:asciiTheme="minorHAnsi" w:hAnsiTheme="minorHAnsi" w:cstheme="minorHAnsi"/>
                <w:color w:val="auto"/>
                <w:sz w:val="16"/>
                <w:szCs w:val="16"/>
              </w:rPr>
              <w:t xml:space="preserve"> xml path</w:t>
            </w:r>
          </w:p>
        </w:tc>
        <w:tc>
          <w:tcPr>
            <w:tcW w:w="0" w:type="auto"/>
            <w:vAlign w:val="center"/>
          </w:tcPr>
          <w:p w14:paraId="410535B9" w14:textId="77777777" w:rsidR="00090FA1" w:rsidRPr="005F779D" w:rsidRDefault="005F779D" w:rsidP="005F779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Pathname to a FDE export specification that defines what data will be extracted from a Subdomain</w:t>
            </w:r>
          </w:p>
        </w:tc>
      </w:tr>
      <w:tr w:rsidR="00090FA1" w:rsidRPr="005F779D" w14:paraId="68CA6D37" w14:textId="77777777" w:rsidTr="005F779D">
        <w:trPr>
          <w:jc w:val="center"/>
        </w:trPr>
        <w:tc>
          <w:tcPr>
            <w:tcW w:w="0" w:type="auto"/>
            <w:vAlign w:val="center"/>
          </w:tcPr>
          <w:p w14:paraId="6C07025C" w14:textId="77777777" w:rsidR="00090FA1" w:rsidRPr="005F779D" w:rsidRDefault="00770B3B" w:rsidP="005F779D">
            <w:pPr>
              <w:jc w:val="left"/>
              <w:rPr>
                <w:rFonts w:asciiTheme="minorHAnsi" w:hAnsiTheme="minorHAnsi" w:cstheme="minorHAnsi"/>
                <w:sz w:val="16"/>
                <w:szCs w:val="16"/>
              </w:rPr>
            </w:pPr>
            <w:r>
              <w:rPr>
                <w:rFonts w:asciiTheme="minorHAnsi" w:hAnsiTheme="minorHAnsi" w:cstheme="minorHAnsi"/>
                <w:color w:val="auto"/>
                <w:sz w:val="16"/>
                <w:szCs w:val="16"/>
              </w:rPr>
              <w:t>Input source</w:t>
            </w:r>
          </w:p>
        </w:tc>
        <w:tc>
          <w:tcPr>
            <w:tcW w:w="0" w:type="auto"/>
            <w:vAlign w:val="center"/>
          </w:tcPr>
          <w:p w14:paraId="63F27DA1" w14:textId="77777777" w:rsidR="00090FA1" w:rsidRPr="005F779D" w:rsidRDefault="00770B3B" w:rsidP="005F779D">
            <w:pPr>
              <w:jc w:val="left"/>
              <w:rPr>
                <w:rFonts w:asciiTheme="minorHAnsi" w:hAnsiTheme="minorHAnsi" w:cstheme="minorHAnsi"/>
                <w:color w:val="auto"/>
                <w:sz w:val="16"/>
                <w:szCs w:val="16"/>
              </w:rPr>
            </w:pPr>
            <w:r>
              <w:rPr>
                <w:rFonts w:asciiTheme="minorHAnsi" w:hAnsiTheme="minorHAnsi" w:cstheme="minorHAnsi"/>
                <w:color w:val="auto"/>
                <w:sz w:val="16"/>
                <w:szCs w:val="16"/>
              </w:rPr>
              <w:t>The target input source</w:t>
            </w:r>
            <w:r w:rsidR="005F779D">
              <w:rPr>
                <w:rFonts w:asciiTheme="minorHAnsi" w:hAnsiTheme="minorHAnsi" w:cstheme="minorHAnsi"/>
                <w:color w:val="auto"/>
                <w:sz w:val="16"/>
                <w:szCs w:val="16"/>
              </w:rPr>
              <w:t xml:space="preserve"> that extracted data will be written to</w:t>
            </w:r>
          </w:p>
        </w:tc>
      </w:tr>
      <w:tr w:rsidR="00090FA1" w:rsidRPr="005F779D" w14:paraId="01502703" w14:textId="77777777" w:rsidTr="005F779D">
        <w:trPr>
          <w:jc w:val="center"/>
        </w:trPr>
        <w:tc>
          <w:tcPr>
            <w:tcW w:w="0" w:type="auto"/>
            <w:vAlign w:val="center"/>
          </w:tcPr>
          <w:p w14:paraId="38CCCE1E" w14:textId="77777777" w:rsidR="00090FA1" w:rsidRPr="005F779D" w:rsidRDefault="005F779D" w:rsidP="005F779D">
            <w:pPr>
              <w:jc w:val="left"/>
              <w:rPr>
                <w:rFonts w:asciiTheme="minorHAnsi" w:hAnsiTheme="minorHAnsi" w:cstheme="minorHAnsi"/>
                <w:sz w:val="16"/>
                <w:szCs w:val="16"/>
              </w:rPr>
            </w:pPr>
            <w:r w:rsidRPr="005F779D">
              <w:rPr>
                <w:rFonts w:asciiTheme="minorHAnsi" w:hAnsiTheme="minorHAnsi" w:cstheme="minorHAnsi"/>
                <w:color w:val="auto"/>
                <w:sz w:val="16"/>
                <w:szCs w:val="16"/>
              </w:rPr>
              <w:t>period increment</w:t>
            </w:r>
          </w:p>
        </w:tc>
        <w:tc>
          <w:tcPr>
            <w:tcW w:w="0" w:type="auto"/>
            <w:vAlign w:val="center"/>
          </w:tcPr>
          <w:p w14:paraId="240C2766" w14:textId="77777777" w:rsidR="00090FA1" w:rsidRPr="005F779D" w:rsidRDefault="005F779D" w:rsidP="005F779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A positive or negative offset used to derive </w:t>
            </w:r>
            <w:proofErr w:type="gramStart"/>
            <w:r>
              <w:rPr>
                <w:rFonts w:asciiTheme="minorHAnsi" w:hAnsiTheme="minorHAnsi" w:cstheme="minorHAnsi"/>
                <w:color w:val="auto"/>
                <w:sz w:val="16"/>
                <w:szCs w:val="16"/>
              </w:rPr>
              <w:t>a time period</w:t>
            </w:r>
            <w:proofErr w:type="gramEnd"/>
            <w:r>
              <w:rPr>
                <w:rFonts w:asciiTheme="minorHAnsi" w:hAnsiTheme="minorHAnsi" w:cstheme="minorHAnsi"/>
                <w:color w:val="auto"/>
                <w:sz w:val="16"/>
                <w:szCs w:val="16"/>
              </w:rPr>
              <w:t xml:space="preserve"> relative to the current Foundation time</w:t>
            </w:r>
          </w:p>
        </w:tc>
      </w:tr>
      <w:tr w:rsidR="008102C3" w:rsidRPr="005F779D" w14:paraId="387210B1" w14:textId="77777777" w:rsidTr="005F779D">
        <w:trPr>
          <w:jc w:val="center"/>
        </w:trPr>
        <w:tc>
          <w:tcPr>
            <w:tcW w:w="0" w:type="auto"/>
            <w:vAlign w:val="center"/>
          </w:tcPr>
          <w:p w14:paraId="12F966D5" w14:textId="4BA01373" w:rsidR="008102C3" w:rsidRPr="005F779D" w:rsidRDefault="008102C3" w:rsidP="005F779D">
            <w:pPr>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filter </w:t>
            </w:r>
            <w:proofErr w:type="spellStart"/>
            <w:r>
              <w:rPr>
                <w:rFonts w:asciiTheme="minorHAnsi" w:hAnsiTheme="minorHAnsi" w:cstheme="minorHAnsi"/>
                <w:color w:val="auto"/>
                <w:sz w:val="16"/>
                <w:szCs w:val="16"/>
              </w:rPr>
              <w:t>sql</w:t>
            </w:r>
            <w:proofErr w:type="spellEnd"/>
            <w:r>
              <w:rPr>
                <w:rFonts w:asciiTheme="minorHAnsi" w:hAnsiTheme="minorHAnsi" w:cstheme="minorHAnsi"/>
                <w:color w:val="auto"/>
                <w:sz w:val="16"/>
                <w:szCs w:val="16"/>
              </w:rPr>
              <w:t xml:space="preserve"> path</w:t>
            </w:r>
          </w:p>
        </w:tc>
        <w:tc>
          <w:tcPr>
            <w:tcW w:w="0" w:type="auto"/>
            <w:vAlign w:val="center"/>
          </w:tcPr>
          <w:p w14:paraId="04EAA2BE" w14:textId="3D0584C8" w:rsidR="008102C3" w:rsidRDefault="008102C3" w:rsidP="005F779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Pathname to a SQL statement that will be executed after fact data has been copied.</w:t>
            </w:r>
          </w:p>
        </w:tc>
      </w:tr>
    </w:tbl>
    <w:p w14:paraId="7AF53EFB" w14:textId="77777777" w:rsidR="00090FA1" w:rsidRPr="00B650A8" w:rsidRDefault="00090FA1" w:rsidP="00090FA1">
      <w:pPr>
        <w:rPr>
          <w:rFonts w:cs="Arial"/>
          <w:color w:val="auto"/>
        </w:rPr>
      </w:pPr>
    </w:p>
    <w:p w14:paraId="2D7E196C" w14:textId="77777777" w:rsidR="00090FA1" w:rsidRPr="00795D4F" w:rsidRDefault="00090FA1" w:rsidP="00090FA1">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5130"/>
      </w:tblGrid>
      <w:tr w:rsidR="007E1E28" w:rsidRPr="007E1E28" w14:paraId="33984CBB" w14:textId="77777777" w:rsidTr="005F779D">
        <w:trPr>
          <w:jc w:val="center"/>
        </w:trPr>
        <w:tc>
          <w:tcPr>
            <w:tcW w:w="0" w:type="auto"/>
            <w:shd w:val="clear" w:color="auto" w:fill="005596" w:themeFill="text2"/>
            <w:vAlign w:val="center"/>
          </w:tcPr>
          <w:p w14:paraId="59A21B60" w14:textId="77777777" w:rsidR="00090FA1" w:rsidRPr="00BF164B" w:rsidRDefault="00090FA1" w:rsidP="005F779D">
            <w:pPr>
              <w:jc w:val="center"/>
              <w:rPr>
                <w:rFonts w:asciiTheme="minorHAnsi" w:hAnsiTheme="minorHAnsi" w:cstheme="minorHAnsi"/>
                <w:b/>
                <w:color w:val="FFFFFF" w:themeColor="background1"/>
                <w:sz w:val="16"/>
                <w:szCs w:val="16"/>
              </w:rPr>
            </w:pPr>
            <w:r w:rsidRPr="00BF164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B01153B" w14:textId="77777777" w:rsidR="00090FA1" w:rsidRPr="00BF164B" w:rsidRDefault="00090FA1" w:rsidP="005F779D">
            <w:pPr>
              <w:jc w:val="left"/>
              <w:rPr>
                <w:rFonts w:asciiTheme="minorHAnsi" w:hAnsiTheme="minorHAnsi" w:cstheme="minorHAnsi"/>
                <w:b/>
                <w:color w:val="FFFFFF" w:themeColor="background1"/>
                <w:sz w:val="16"/>
                <w:szCs w:val="16"/>
              </w:rPr>
            </w:pPr>
            <w:r w:rsidRPr="00BF164B">
              <w:rPr>
                <w:rFonts w:asciiTheme="minorHAnsi" w:hAnsiTheme="minorHAnsi" w:cstheme="minorHAnsi"/>
                <w:b/>
                <w:color w:val="FFFFFF" w:themeColor="background1"/>
                <w:sz w:val="16"/>
                <w:szCs w:val="16"/>
              </w:rPr>
              <w:t>Error Message</w:t>
            </w:r>
          </w:p>
        </w:tc>
      </w:tr>
      <w:tr w:rsidR="007E1E28" w:rsidRPr="007E1E28" w14:paraId="7C105809" w14:textId="77777777" w:rsidTr="005F779D">
        <w:trPr>
          <w:jc w:val="center"/>
        </w:trPr>
        <w:tc>
          <w:tcPr>
            <w:tcW w:w="0" w:type="auto"/>
            <w:vAlign w:val="center"/>
          </w:tcPr>
          <w:p w14:paraId="74C462AB" w14:textId="77777777" w:rsidR="00090FA1" w:rsidRPr="007E1E28" w:rsidRDefault="00090FA1" w:rsidP="005F779D">
            <w:pPr>
              <w:jc w:val="center"/>
              <w:rPr>
                <w:rFonts w:asciiTheme="minorHAnsi" w:hAnsiTheme="minorHAnsi" w:cstheme="minorHAnsi"/>
                <w:color w:val="auto"/>
                <w:sz w:val="16"/>
                <w:szCs w:val="16"/>
              </w:rPr>
            </w:pPr>
            <w:r w:rsidRPr="007E1E28">
              <w:rPr>
                <w:rFonts w:asciiTheme="minorHAnsi" w:hAnsiTheme="minorHAnsi" w:cstheme="minorHAnsi"/>
                <w:color w:val="auto"/>
                <w:sz w:val="16"/>
                <w:szCs w:val="16"/>
              </w:rPr>
              <w:t>-9002</w:t>
            </w:r>
          </w:p>
        </w:tc>
        <w:tc>
          <w:tcPr>
            <w:tcW w:w="0" w:type="auto"/>
            <w:vAlign w:val="center"/>
          </w:tcPr>
          <w:p w14:paraId="2D0A37ED" w14:textId="77777777" w:rsidR="00090FA1" w:rsidRPr="007E1E28" w:rsidRDefault="007E1E28" w:rsidP="005F779D">
            <w:pPr>
              <w:autoSpaceDE w:val="0"/>
              <w:autoSpaceDN w:val="0"/>
              <w:adjustRightInd w:val="0"/>
              <w:jc w:val="left"/>
              <w:rPr>
                <w:rFonts w:asciiTheme="minorHAnsi" w:hAnsiTheme="minorHAnsi" w:cstheme="minorHAnsi"/>
                <w:color w:val="auto"/>
                <w:sz w:val="16"/>
                <w:szCs w:val="16"/>
              </w:rPr>
            </w:pPr>
            <w:r w:rsidRPr="007E1E28">
              <w:rPr>
                <w:rFonts w:asciiTheme="minorHAnsi" w:hAnsiTheme="minorHAnsi" w:cstheme="minorHAnsi"/>
                <w:color w:val="auto"/>
                <w:sz w:val="16"/>
                <w:szCs w:val="16"/>
              </w:rPr>
              <w:t>Usage: [user] [data source] [</w:t>
            </w:r>
            <w:proofErr w:type="spellStart"/>
            <w:r w:rsidRPr="007E1E28">
              <w:rPr>
                <w:rFonts w:asciiTheme="minorHAnsi" w:hAnsiTheme="minorHAnsi" w:cstheme="minorHAnsi"/>
                <w:color w:val="auto"/>
                <w:sz w:val="16"/>
                <w:szCs w:val="16"/>
              </w:rPr>
              <w:t>fde</w:t>
            </w:r>
            <w:proofErr w:type="spellEnd"/>
            <w:r w:rsidR="00770B3B">
              <w:rPr>
                <w:rFonts w:asciiTheme="minorHAnsi" w:hAnsiTheme="minorHAnsi" w:cstheme="minorHAnsi"/>
                <w:color w:val="auto"/>
                <w:sz w:val="16"/>
                <w:szCs w:val="16"/>
              </w:rPr>
              <w:t xml:space="preserve"> xml path] [input source</w:t>
            </w:r>
            <w:r w:rsidRPr="007E1E28">
              <w:rPr>
                <w:rFonts w:asciiTheme="minorHAnsi" w:hAnsiTheme="minorHAnsi" w:cstheme="minorHAnsi"/>
                <w:color w:val="auto"/>
                <w:sz w:val="16"/>
                <w:szCs w:val="16"/>
              </w:rPr>
              <w:t>] [period increment]</w:t>
            </w:r>
          </w:p>
        </w:tc>
      </w:tr>
      <w:tr w:rsidR="007E1E28" w:rsidRPr="007E1E28" w14:paraId="6E3C7598" w14:textId="77777777" w:rsidTr="005F779D">
        <w:trPr>
          <w:jc w:val="center"/>
        </w:trPr>
        <w:tc>
          <w:tcPr>
            <w:tcW w:w="0" w:type="auto"/>
            <w:vAlign w:val="center"/>
          </w:tcPr>
          <w:p w14:paraId="1A0E426A" w14:textId="77777777" w:rsidR="00090FA1" w:rsidRPr="007E1E28" w:rsidRDefault="00090FA1" w:rsidP="005F779D">
            <w:pPr>
              <w:jc w:val="center"/>
              <w:rPr>
                <w:rFonts w:asciiTheme="minorHAnsi" w:hAnsiTheme="minorHAnsi" w:cstheme="minorHAnsi"/>
                <w:color w:val="auto"/>
                <w:sz w:val="16"/>
                <w:szCs w:val="16"/>
              </w:rPr>
            </w:pPr>
            <w:r w:rsidRPr="007E1E28">
              <w:rPr>
                <w:rFonts w:asciiTheme="minorHAnsi" w:hAnsiTheme="minorHAnsi" w:cstheme="minorHAnsi"/>
                <w:color w:val="auto"/>
                <w:sz w:val="16"/>
                <w:szCs w:val="16"/>
              </w:rPr>
              <w:t>-9001</w:t>
            </w:r>
          </w:p>
        </w:tc>
        <w:tc>
          <w:tcPr>
            <w:tcW w:w="0" w:type="auto"/>
            <w:vAlign w:val="center"/>
          </w:tcPr>
          <w:p w14:paraId="30169AC6" w14:textId="77777777" w:rsidR="00090FA1" w:rsidRPr="007E1E28" w:rsidRDefault="007E1E28" w:rsidP="005F779D">
            <w:pPr>
              <w:autoSpaceDE w:val="0"/>
              <w:autoSpaceDN w:val="0"/>
              <w:adjustRightInd w:val="0"/>
              <w:jc w:val="left"/>
              <w:rPr>
                <w:rFonts w:asciiTheme="minorHAnsi" w:hAnsiTheme="minorHAnsi" w:cstheme="minorHAnsi"/>
                <w:color w:val="auto"/>
                <w:sz w:val="16"/>
                <w:szCs w:val="16"/>
              </w:rPr>
            </w:pPr>
            <w:r w:rsidRPr="007E1E28">
              <w:rPr>
                <w:rFonts w:asciiTheme="minorHAnsi" w:hAnsiTheme="minorHAnsi" w:cstheme="minorHAnsi"/>
                <w:color w:val="auto"/>
                <w:sz w:val="16"/>
                <w:szCs w:val="16"/>
              </w:rPr>
              <w:t>Cannot copy data</w:t>
            </w:r>
          </w:p>
        </w:tc>
      </w:tr>
      <w:tr w:rsidR="007E1E28" w:rsidRPr="007E1E28" w14:paraId="4EAA4470" w14:textId="77777777" w:rsidTr="005F779D">
        <w:trPr>
          <w:jc w:val="center"/>
        </w:trPr>
        <w:tc>
          <w:tcPr>
            <w:tcW w:w="0" w:type="auto"/>
            <w:vAlign w:val="center"/>
          </w:tcPr>
          <w:p w14:paraId="207835FE" w14:textId="77777777" w:rsidR="00090FA1" w:rsidRPr="007E1E28" w:rsidRDefault="00090FA1" w:rsidP="005F779D">
            <w:pPr>
              <w:jc w:val="center"/>
              <w:rPr>
                <w:rFonts w:asciiTheme="minorHAnsi" w:hAnsiTheme="minorHAnsi" w:cstheme="minorHAnsi"/>
                <w:color w:val="auto"/>
                <w:sz w:val="16"/>
                <w:szCs w:val="16"/>
              </w:rPr>
            </w:pPr>
            <w:r w:rsidRPr="007E1E28">
              <w:rPr>
                <w:rFonts w:asciiTheme="minorHAnsi" w:hAnsiTheme="minorHAnsi" w:cstheme="minorHAnsi"/>
                <w:color w:val="auto"/>
                <w:sz w:val="16"/>
                <w:szCs w:val="16"/>
              </w:rPr>
              <w:t>9000</w:t>
            </w:r>
          </w:p>
        </w:tc>
        <w:tc>
          <w:tcPr>
            <w:tcW w:w="0" w:type="auto"/>
            <w:vAlign w:val="center"/>
          </w:tcPr>
          <w:p w14:paraId="3EBC08CC" w14:textId="77777777" w:rsidR="00090FA1" w:rsidRPr="007E1E28" w:rsidRDefault="007E1E28" w:rsidP="005F779D">
            <w:pPr>
              <w:autoSpaceDE w:val="0"/>
              <w:autoSpaceDN w:val="0"/>
              <w:adjustRightInd w:val="0"/>
              <w:jc w:val="left"/>
              <w:rPr>
                <w:rFonts w:asciiTheme="minorHAnsi" w:hAnsiTheme="minorHAnsi" w:cstheme="minorHAnsi"/>
                <w:color w:val="auto"/>
                <w:sz w:val="16"/>
                <w:szCs w:val="16"/>
              </w:rPr>
            </w:pPr>
            <w:r w:rsidRPr="007E1E28">
              <w:rPr>
                <w:rFonts w:asciiTheme="minorHAnsi" w:hAnsiTheme="minorHAnsi" w:cstheme="minorHAnsi"/>
                <w:color w:val="auto"/>
                <w:sz w:val="16"/>
                <w:szCs w:val="16"/>
              </w:rPr>
              <w:t>Records copied successfully</w:t>
            </w:r>
          </w:p>
        </w:tc>
      </w:tr>
      <w:tr w:rsidR="007E1E28" w:rsidRPr="007E1E28" w14:paraId="5BAADD86" w14:textId="77777777" w:rsidTr="005F779D">
        <w:trPr>
          <w:jc w:val="center"/>
        </w:trPr>
        <w:tc>
          <w:tcPr>
            <w:tcW w:w="0" w:type="auto"/>
            <w:vAlign w:val="center"/>
          </w:tcPr>
          <w:p w14:paraId="75105DB7" w14:textId="77777777" w:rsidR="00090FA1" w:rsidRPr="007E1E28" w:rsidRDefault="00090FA1" w:rsidP="005F779D">
            <w:pPr>
              <w:jc w:val="center"/>
              <w:rPr>
                <w:rFonts w:asciiTheme="minorHAnsi" w:hAnsiTheme="minorHAnsi" w:cstheme="minorHAnsi"/>
                <w:color w:val="auto"/>
                <w:sz w:val="16"/>
                <w:szCs w:val="16"/>
              </w:rPr>
            </w:pPr>
            <w:r w:rsidRPr="007E1E28">
              <w:rPr>
                <w:rFonts w:asciiTheme="minorHAnsi" w:hAnsiTheme="minorHAnsi" w:cstheme="minorHAnsi"/>
                <w:color w:val="auto"/>
                <w:sz w:val="16"/>
                <w:szCs w:val="16"/>
              </w:rPr>
              <w:t>9001</w:t>
            </w:r>
          </w:p>
        </w:tc>
        <w:tc>
          <w:tcPr>
            <w:tcW w:w="0" w:type="auto"/>
            <w:vAlign w:val="center"/>
          </w:tcPr>
          <w:p w14:paraId="0FE83E4E" w14:textId="77777777" w:rsidR="00090FA1" w:rsidRPr="007E1E28" w:rsidRDefault="007E1E28" w:rsidP="005F779D">
            <w:pPr>
              <w:autoSpaceDE w:val="0"/>
              <w:autoSpaceDN w:val="0"/>
              <w:adjustRightInd w:val="0"/>
              <w:jc w:val="left"/>
              <w:rPr>
                <w:rFonts w:asciiTheme="minorHAnsi" w:hAnsiTheme="minorHAnsi" w:cstheme="minorHAnsi"/>
                <w:color w:val="auto"/>
                <w:sz w:val="16"/>
                <w:szCs w:val="16"/>
              </w:rPr>
            </w:pPr>
            <w:r w:rsidRPr="007E1E28">
              <w:rPr>
                <w:rFonts w:asciiTheme="minorHAnsi" w:hAnsiTheme="minorHAnsi" w:cstheme="minorHAnsi"/>
                <w:color w:val="auto"/>
                <w:sz w:val="16"/>
                <w:szCs w:val="16"/>
              </w:rPr>
              <w:t>FDE did not return any data</w:t>
            </w:r>
          </w:p>
        </w:tc>
      </w:tr>
      <w:tr w:rsidR="007E1E28" w:rsidRPr="007E1E28" w14:paraId="00BAEB6A" w14:textId="77777777" w:rsidTr="005F779D">
        <w:trPr>
          <w:jc w:val="center"/>
        </w:trPr>
        <w:tc>
          <w:tcPr>
            <w:tcW w:w="0" w:type="auto"/>
            <w:vAlign w:val="center"/>
          </w:tcPr>
          <w:p w14:paraId="45013772" w14:textId="77777777" w:rsidR="00090FA1" w:rsidRPr="007E1E28" w:rsidRDefault="00090FA1" w:rsidP="005F779D">
            <w:pPr>
              <w:jc w:val="center"/>
              <w:rPr>
                <w:rFonts w:asciiTheme="minorHAnsi" w:hAnsiTheme="minorHAnsi" w:cstheme="minorHAnsi"/>
                <w:color w:val="auto"/>
                <w:sz w:val="16"/>
                <w:szCs w:val="16"/>
              </w:rPr>
            </w:pPr>
            <w:r w:rsidRPr="007E1E28">
              <w:rPr>
                <w:rFonts w:asciiTheme="minorHAnsi" w:hAnsiTheme="minorHAnsi" w:cstheme="minorHAnsi"/>
                <w:color w:val="auto"/>
                <w:sz w:val="16"/>
                <w:szCs w:val="16"/>
              </w:rPr>
              <w:t>9002</w:t>
            </w:r>
          </w:p>
        </w:tc>
        <w:tc>
          <w:tcPr>
            <w:tcW w:w="0" w:type="auto"/>
            <w:vAlign w:val="center"/>
          </w:tcPr>
          <w:p w14:paraId="5AB8DB1E" w14:textId="77777777" w:rsidR="00090FA1" w:rsidRPr="007E1E28" w:rsidRDefault="007E1E28" w:rsidP="00770B3B">
            <w:pPr>
              <w:autoSpaceDE w:val="0"/>
              <w:autoSpaceDN w:val="0"/>
              <w:adjustRightInd w:val="0"/>
              <w:jc w:val="left"/>
              <w:rPr>
                <w:rFonts w:asciiTheme="minorHAnsi" w:hAnsiTheme="minorHAnsi" w:cstheme="minorHAnsi"/>
                <w:color w:val="auto"/>
                <w:sz w:val="16"/>
                <w:szCs w:val="16"/>
              </w:rPr>
            </w:pPr>
            <w:r w:rsidRPr="007E1E28">
              <w:rPr>
                <w:rFonts w:asciiTheme="minorHAnsi" w:hAnsiTheme="minorHAnsi" w:cstheme="minorHAnsi"/>
                <w:color w:val="auto"/>
                <w:sz w:val="16"/>
                <w:szCs w:val="16"/>
              </w:rPr>
              <w:t xml:space="preserve">No matching measures between FDE returned data and target </w:t>
            </w:r>
            <w:r w:rsidR="00770B3B">
              <w:rPr>
                <w:rFonts w:asciiTheme="minorHAnsi" w:hAnsiTheme="minorHAnsi" w:cstheme="minorHAnsi"/>
                <w:color w:val="auto"/>
                <w:sz w:val="16"/>
                <w:szCs w:val="16"/>
              </w:rPr>
              <w:t>input source</w:t>
            </w:r>
          </w:p>
        </w:tc>
      </w:tr>
    </w:tbl>
    <w:p w14:paraId="1DE5E8FF" w14:textId="77777777" w:rsidR="009961D1" w:rsidRDefault="009961D1">
      <w:pPr>
        <w:jc w:val="left"/>
      </w:pPr>
    </w:p>
    <w:p w14:paraId="18284DEA" w14:textId="77777777" w:rsidR="009961D1" w:rsidRDefault="009961D1" w:rsidP="009961D1">
      <w:pPr>
        <w:rPr>
          <w:b/>
        </w:rPr>
      </w:pPr>
      <w:r w:rsidRPr="00A22393">
        <w:rPr>
          <w:b/>
        </w:rPr>
        <w:t xml:space="preserve">Sample </w:t>
      </w:r>
      <w:r>
        <w:rPr>
          <w:b/>
        </w:rPr>
        <w:t>FDE XML specification</w:t>
      </w:r>
      <w:r w:rsidRPr="00A22393">
        <w:rPr>
          <w:b/>
        </w:rPr>
        <w:t>:</w:t>
      </w:r>
    </w:p>
    <w:p w14:paraId="5D41CFBA" w14:textId="77777777" w:rsidR="009961D1" w:rsidRDefault="009961D1" w:rsidP="009961D1">
      <w:pPr>
        <w:rPr>
          <w:b/>
        </w:rPr>
      </w:pPr>
    </w:p>
    <w:p w14:paraId="40CB003A" w14:textId="77777777" w:rsidR="00B96D0C" w:rsidRDefault="009961D1">
      <w:pPr>
        <w:jc w:val="left"/>
      </w:pPr>
      <w:r>
        <w:t>The FDE requires an XML specification that describes what measure values are to be extracted from a Subdomain.</w:t>
      </w:r>
      <w:r w:rsidR="00B96D0C">
        <w:t xml:space="preserve">  The FDE is described in detail within the EP Server Administrator Guide.  </w:t>
      </w:r>
    </w:p>
    <w:p w14:paraId="46D49792" w14:textId="77777777" w:rsidR="00B96D0C" w:rsidRDefault="00B96D0C">
      <w:pPr>
        <w:jc w:val="left"/>
      </w:pPr>
    </w:p>
    <w:p w14:paraId="64C7A875" w14:textId="77777777" w:rsidR="00B96D0C" w:rsidRDefault="00B96D0C">
      <w:pPr>
        <w:jc w:val="left"/>
      </w:pPr>
      <w:r>
        <w:t>Below is a sample of an XML specification that pulls measure values from</w:t>
      </w:r>
      <w:r w:rsidR="00770B3B">
        <w:t xml:space="preserve"> three FTFs within the same Subd</w:t>
      </w:r>
      <w:r>
        <w:t xml:space="preserve">omain and accumulates the measure values into a single set of measures that would be used to load the target </w:t>
      </w:r>
      <w:r w:rsidR="00770B3B">
        <w:t>input source</w:t>
      </w:r>
      <w:r>
        <w:t xml:space="preserve"> by the </w:t>
      </w:r>
      <w:proofErr w:type="spellStart"/>
      <w:r>
        <w:t>CopyFactData</w:t>
      </w:r>
      <w:proofErr w:type="spellEnd"/>
      <w:r>
        <w:t xml:space="preserve"> command. </w:t>
      </w:r>
    </w:p>
    <w:p w14:paraId="5A968A56" w14:textId="77777777" w:rsidR="00B96D0C" w:rsidRDefault="00B96D0C">
      <w:pPr>
        <w:jc w:val="left"/>
      </w:pPr>
    </w:p>
    <w:p w14:paraId="5C45EC6B" w14:textId="77777777" w:rsidR="00B96D0C" w:rsidRPr="00B96D0C" w:rsidRDefault="00B96D0C" w:rsidP="00B96D0C">
      <w:pPr>
        <w:autoSpaceDE w:val="0"/>
        <w:autoSpaceDN w:val="0"/>
        <w:adjustRightInd w:val="0"/>
        <w:jc w:val="left"/>
        <w:rPr>
          <w:rFonts w:ascii="Consolas" w:hAnsi="Consolas" w:cs="Consolas"/>
          <w:color w:val="auto"/>
          <w:sz w:val="16"/>
          <w:szCs w:val="16"/>
        </w:rPr>
      </w:pPr>
      <w:proofErr w:type="gramStart"/>
      <w:r w:rsidRPr="00B96D0C">
        <w:rPr>
          <w:rFonts w:ascii="Consolas" w:hAnsi="Consolas" w:cs="Consolas"/>
          <w:color w:val="0000FF"/>
          <w:sz w:val="16"/>
          <w:szCs w:val="16"/>
        </w:rPr>
        <w:t>&lt;?</w:t>
      </w:r>
      <w:r w:rsidRPr="00B96D0C">
        <w:rPr>
          <w:rFonts w:ascii="Consolas" w:hAnsi="Consolas" w:cs="Consolas"/>
          <w:color w:val="A31515"/>
          <w:sz w:val="16"/>
          <w:szCs w:val="16"/>
        </w:rPr>
        <w:t>xml</w:t>
      </w:r>
      <w:proofErr w:type="gramEnd"/>
      <w:r w:rsidRPr="00B96D0C">
        <w:rPr>
          <w:rFonts w:ascii="Consolas" w:hAnsi="Consolas" w:cs="Consolas"/>
          <w:color w:val="0000FF"/>
          <w:sz w:val="16"/>
          <w:szCs w:val="16"/>
        </w:rPr>
        <w:t xml:space="preserve"> </w:t>
      </w:r>
      <w:r w:rsidRPr="00B96D0C">
        <w:rPr>
          <w:rFonts w:ascii="Consolas" w:hAnsi="Consolas" w:cs="Consolas"/>
          <w:color w:val="FF0000"/>
          <w:sz w:val="16"/>
          <w:szCs w:val="16"/>
        </w:rPr>
        <w:t>version</w:t>
      </w:r>
      <w:r w:rsidRPr="00B96D0C">
        <w:rPr>
          <w:rFonts w:ascii="Consolas" w:hAnsi="Consolas" w:cs="Consolas"/>
          <w:color w:val="0000FF"/>
          <w:sz w:val="16"/>
          <w:szCs w:val="16"/>
        </w:rPr>
        <w:t>=</w:t>
      </w:r>
      <w:r w:rsidRPr="00B96D0C">
        <w:rPr>
          <w:rFonts w:ascii="Consolas" w:hAnsi="Consolas" w:cs="Consolas"/>
          <w:color w:val="auto"/>
          <w:sz w:val="16"/>
          <w:szCs w:val="16"/>
        </w:rPr>
        <w:t>"</w:t>
      </w:r>
      <w:r w:rsidRPr="00B96D0C">
        <w:rPr>
          <w:rFonts w:ascii="Consolas" w:hAnsi="Consolas" w:cs="Consolas"/>
          <w:color w:val="0000FF"/>
          <w:sz w:val="16"/>
          <w:szCs w:val="16"/>
        </w:rPr>
        <w:t>1.0</w:t>
      </w:r>
      <w:r w:rsidRPr="00B96D0C">
        <w:rPr>
          <w:rFonts w:ascii="Consolas" w:hAnsi="Consolas" w:cs="Consolas"/>
          <w:color w:val="auto"/>
          <w:sz w:val="16"/>
          <w:szCs w:val="16"/>
        </w:rPr>
        <w:t>"</w:t>
      </w:r>
      <w:r w:rsidRPr="00B96D0C">
        <w:rPr>
          <w:rFonts w:ascii="Consolas" w:hAnsi="Consolas" w:cs="Consolas"/>
          <w:color w:val="0000FF"/>
          <w:sz w:val="16"/>
          <w:szCs w:val="16"/>
        </w:rPr>
        <w:t>?&gt;</w:t>
      </w:r>
    </w:p>
    <w:p w14:paraId="018BA349"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PKBExportDefinition</w:t>
      </w:r>
      <w:proofErr w:type="spellEnd"/>
      <w:r w:rsidRPr="00B96D0C">
        <w:rPr>
          <w:rFonts w:ascii="Consolas" w:hAnsi="Consolas" w:cs="Consolas"/>
          <w:color w:val="0000FF"/>
          <w:sz w:val="16"/>
          <w:szCs w:val="16"/>
        </w:rPr>
        <w:t>&gt;</w:t>
      </w:r>
    </w:p>
    <w:p w14:paraId="6503D5E6"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SubdomainName</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PLAN_FDE_STCT</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SubdomainName</w:t>
      </w:r>
      <w:proofErr w:type="spellEnd"/>
      <w:r w:rsidRPr="00B96D0C">
        <w:rPr>
          <w:rFonts w:ascii="Consolas" w:hAnsi="Consolas" w:cs="Consolas"/>
          <w:color w:val="0000FF"/>
          <w:sz w:val="16"/>
          <w:szCs w:val="16"/>
        </w:rPr>
        <w:t>&gt;</w:t>
      </w:r>
    </w:p>
    <w:p w14:paraId="5F31C31A"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GlobalIDFormat</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EUCLIDS</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GlobalIDFormat</w:t>
      </w:r>
      <w:proofErr w:type="spellEnd"/>
      <w:r w:rsidRPr="00B96D0C">
        <w:rPr>
          <w:rFonts w:ascii="Consolas" w:hAnsi="Consolas" w:cs="Consolas"/>
          <w:color w:val="0000FF"/>
          <w:sz w:val="16"/>
          <w:szCs w:val="16"/>
        </w:rPr>
        <w:t>&gt;</w:t>
      </w:r>
    </w:p>
    <w:p w14:paraId="1316ACFE"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DimLevels</w:t>
      </w:r>
      <w:proofErr w:type="spellEnd"/>
      <w:r w:rsidRPr="00B96D0C">
        <w:rPr>
          <w:rFonts w:ascii="Consolas" w:hAnsi="Consolas" w:cs="Consolas"/>
          <w:color w:val="0000FF"/>
          <w:sz w:val="16"/>
          <w:szCs w:val="16"/>
        </w:rPr>
        <w:t>&gt;</w:t>
      </w:r>
    </w:p>
    <w:p w14:paraId="67F73901"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DimLevel</w:t>
      </w:r>
      <w:proofErr w:type="spellEnd"/>
      <w:r w:rsidRPr="00B96D0C">
        <w:rPr>
          <w:rFonts w:ascii="Consolas" w:hAnsi="Consolas" w:cs="Consolas"/>
          <w:color w:val="0000FF"/>
          <w:sz w:val="16"/>
          <w:szCs w:val="16"/>
        </w:rPr>
        <w:t>&gt;</w:t>
      </w:r>
    </w:p>
    <w:p w14:paraId="1252C610"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Dimension</w:t>
      </w:r>
      <w:r w:rsidRPr="00B96D0C">
        <w:rPr>
          <w:rFonts w:ascii="Consolas" w:hAnsi="Consolas" w:cs="Consolas"/>
          <w:color w:val="0000FF"/>
          <w:sz w:val="16"/>
          <w:szCs w:val="16"/>
        </w:rPr>
        <w:t>&gt;</w:t>
      </w:r>
      <w:r w:rsidRPr="00B96D0C">
        <w:rPr>
          <w:rFonts w:ascii="Consolas" w:hAnsi="Consolas" w:cs="Consolas"/>
          <w:color w:val="auto"/>
          <w:sz w:val="16"/>
          <w:szCs w:val="16"/>
        </w:rPr>
        <w:t>CALENDAR</w:t>
      </w:r>
      <w:r w:rsidRPr="00B96D0C">
        <w:rPr>
          <w:rFonts w:ascii="Consolas" w:hAnsi="Consolas" w:cs="Consolas"/>
          <w:color w:val="0000FF"/>
          <w:sz w:val="16"/>
          <w:szCs w:val="16"/>
        </w:rPr>
        <w:t>&lt;/</w:t>
      </w:r>
      <w:r w:rsidRPr="00B96D0C">
        <w:rPr>
          <w:rFonts w:ascii="Consolas" w:hAnsi="Consolas" w:cs="Consolas"/>
          <w:color w:val="A31515"/>
          <w:sz w:val="16"/>
          <w:szCs w:val="16"/>
        </w:rPr>
        <w:t>Dimension</w:t>
      </w:r>
      <w:r w:rsidRPr="00B96D0C">
        <w:rPr>
          <w:rFonts w:ascii="Consolas" w:hAnsi="Consolas" w:cs="Consolas"/>
          <w:color w:val="0000FF"/>
          <w:sz w:val="16"/>
          <w:szCs w:val="16"/>
        </w:rPr>
        <w:t>&gt;</w:t>
      </w:r>
    </w:p>
    <w:p w14:paraId="0C852078"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OutputMemberIDFormat</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TECHKEYS</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OutputMemberIDFormat</w:t>
      </w:r>
      <w:proofErr w:type="spellEnd"/>
      <w:r w:rsidRPr="00B96D0C">
        <w:rPr>
          <w:rFonts w:ascii="Consolas" w:hAnsi="Consolas" w:cs="Consolas"/>
          <w:color w:val="0000FF"/>
          <w:sz w:val="16"/>
          <w:szCs w:val="16"/>
        </w:rPr>
        <w:t>&gt;</w:t>
      </w:r>
    </w:p>
    <w:p w14:paraId="6A3B4819"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ScopeLevel</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WEEK</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ScopeLevel</w:t>
      </w:r>
      <w:proofErr w:type="spellEnd"/>
      <w:r w:rsidRPr="00B96D0C">
        <w:rPr>
          <w:rFonts w:ascii="Consolas" w:hAnsi="Consolas" w:cs="Consolas"/>
          <w:color w:val="0000FF"/>
          <w:sz w:val="16"/>
          <w:szCs w:val="16"/>
        </w:rPr>
        <w:t>&gt;</w:t>
      </w:r>
    </w:p>
    <w:p w14:paraId="7F49E33C"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ScopeSelections</w:t>
      </w:r>
      <w:proofErr w:type="spellEnd"/>
      <w:r w:rsidRPr="00B96D0C">
        <w:rPr>
          <w:rFonts w:ascii="Consolas" w:hAnsi="Consolas" w:cs="Consolas"/>
          <w:color w:val="0000FF"/>
          <w:sz w:val="16"/>
          <w:szCs w:val="16"/>
        </w:rPr>
        <w:t>&gt;</w:t>
      </w:r>
    </w:p>
    <w:p w14:paraId="509F742D"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MemberSelection</w:t>
      </w:r>
      <w:proofErr w:type="spellEnd"/>
      <w:r w:rsidRPr="00B96D0C">
        <w:rPr>
          <w:rFonts w:ascii="Consolas" w:hAnsi="Consolas" w:cs="Consolas"/>
          <w:color w:val="0000FF"/>
          <w:sz w:val="16"/>
          <w:szCs w:val="16"/>
        </w:rPr>
        <w:t>&gt;</w:t>
      </w:r>
    </w:p>
    <w:p w14:paraId="1038B419"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MemberId</w:t>
      </w:r>
      <w:proofErr w:type="spellEnd"/>
      <w:proofErr w:type="gramStart"/>
      <w:r w:rsidRPr="00B96D0C">
        <w:rPr>
          <w:rFonts w:ascii="Consolas" w:hAnsi="Consolas" w:cs="Consolas"/>
          <w:color w:val="0000FF"/>
          <w:sz w:val="16"/>
          <w:szCs w:val="16"/>
        </w:rPr>
        <w:t>&gt;</w:t>
      </w:r>
      <w:r w:rsidRPr="00B96D0C">
        <w:rPr>
          <w:rFonts w:ascii="Consolas" w:hAnsi="Consolas" w:cs="Consolas"/>
          <w:color w:val="auto"/>
          <w:sz w:val="16"/>
          <w:szCs w:val="16"/>
        </w:rPr>
        <w:t>[</w:t>
      </w:r>
      <w:proofErr w:type="gramEnd"/>
      <w:r w:rsidRPr="00B96D0C">
        <w:rPr>
          <w:rFonts w:ascii="Consolas" w:hAnsi="Consolas" w:cs="Consolas"/>
          <w:color w:val="auto"/>
          <w:sz w:val="16"/>
          <w:szCs w:val="16"/>
        </w:rPr>
        <w:t>current week member]</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MemberId</w:t>
      </w:r>
      <w:proofErr w:type="spellEnd"/>
      <w:r w:rsidRPr="00B96D0C">
        <w:rPr>
          <w:rFonts w:ascii="Consolas" w:hAnsi="Consolas" w:cs="Consolas"/>
          <w:color w:val="0000FF"/>
          <w:sz w:val="16"/>
          <w:szCs w:val="16"/>
        </w:rPr>
        <w:t>&gt;</w:t>
      </w:r>
    </w:p>
    <w:p w14:paraId="6A61DD13"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MemberCount</w:t>
      </w:r>
      <w:proofErr w:type="spellEnd"/>
      <w:proofErr w:type="gramStart"/>
      <w:r w:rsidRPr="00B96D0C">
        <w:rPr>
          <w:rFonts w:ascii="Consolas" w:hAnsi="Consolas" w:cs="Consolas"/>
          <w:color w:val="0000FF"/>
          <w:sz w:val="16"/>
          <w:szCs w:val="16"/>
        </w:rPr>
        <w:t>&gt;</w:t>
      </w:r>
      <w:r w:rsidRPr="00B96D0C">
        <w:rPr>
          <w:rFonts w:ascii="Consolas" w:hAnsi="Consolas" w:cs="Consolas"/>
          <w:color w:val="auto"/>
          <w:sz w:val="16"/>
          <w:szCs w:val="16"/>
        </w:rPr>
        <w:t>[</w:t>
      </w:r>
      <w:proofErr w:type="gramEnd"/>
      <w:r w:rsidRPr="00B96D0C">
        <w:rPr>
          <w:rFonts w:ascii="Consolas" w:hAnsi="Consolas" w:cs="Consolas"/>
          <w:color w:val="auto"/>
          <w:sz w:val="16"/>
          <w:szCs w:val="16"/>
        </w:rPr>
        <w:t>period increment]</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MemberCount</w:t>
      </w:r>
      <w:proofErr w:type="spellEnd"/>
      <w:r w:rsidRPr="00B96D0C">
        <w:rPr>
          <w:rFonts w:ascii="Consolas" w:hAnsi="Consolas" w:cs="Consolas"/>
          <w:color w:val="0000FF"/>
          <w:sz w:val="16"/>
          <w:szCs w:val="16"/>
        </w:rPr>
        <w:t>&gt;</w:t>
      </w:r>
    </w:p>
    <w:p w14:paraId="476B125F"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MemberSelection</w:t>
      </w:r>
      <w:proofErr w:type="spellEnd"/>
      <w:r w:rsidRPr="00B96D0C">
        <w:rPr>
          <w:rFonts w:ascii="Consolas" w:hAnsi="Consolas" w:cs="Consolas"/>
          <w:color w:val="0000FF"/>
          <w:sz w:val="16"/>
          <w:szCs w:val="16"/>
        </w:rPr>
        <w:t>&gt;</w:t>
      </w:r>
    </w:p>
    <w:p w14:paraId="71AC92A3"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ScopeSelections</w:t>
      </w:r>
      <w:proofErr w:type="spellEnd"/>
      <w:r w:rsidRPr="00B96D0C">
        <w:rPr>
          <w:rFonts w:ascii="Consolas" w:hAnsi="Consolas" w:cs="Consolas"/>
          <w:color w:val="0000FF"/>
          <w:sz w:val="16"/>
          <w:szCs w:val="16"/>
        </w:rPr>
        <w:t>&gt;</w:t>
      </w:r>
    </w:p>
    <w:p w14:paraId="0482660A"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DimLevel</w:t>
      </w:r>
      <w:proofErr w:type="spellEnd"/>
      <w:r w:rsidRPr="00B96D0C">
        <w:rPr>
          <w:rFonts w:ascii="Consolas" w:hAnsi="Consolas" w:cs="Consolas"/>
          <w:color w:val="0000FF"/>
          <w:sz w:val="16"/>
          <w:szCs w:val="16"/>
        </w:rPr>
        <w:t>&gt;</w:t>
      </w:r>
    </w:p>
    <w:p w14:paraId="199133A0"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DimLevel</w:t>
      </w:r>
      <w:proofErr w:type="spellEnd"/>
      <w:r w:rsidRPr="00B96D0C">
        <w:rPr>
          <w:rFonts w:ascii="Consolas" w:hAnsi="Consolas" w:cs="Consolas"/>
          <w:color w:val="0000FF"/>
          <w:sz w:val="16"/>
          <w:szCs w:val="16"/>
        </w:rPr>
        <w:t>&gt;</w:t>
      </w:r>
    </w:p>
    <w:p w14:paraId="7276381F"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Dimension</w:t>
      </w:r>
      <w:r w:rsidRPr="00B96D0C">
        <w:rPr>
          <w:rFonts w:ascii="Consolas" w:hAnsi="Consolas" w:cs="Consolas"/>
          <w:color w:val="0000FF"/>
          <w:sz w:val="16"/>
          <w:szCs w:val="16"/>
        </w:rPr>
        <w:t>&gt;</w:t>
      </w:r>
      <w:r w:rsidRPr="00B96D0C">
        <w:rPr>
          <w:rFonts w:ascii="Consolas" w:hAnsi="Consolas" w:cs="Consolas"/>
          <w:color w:val="auto"/>
          <w:sz w:val="16"/>
          <w:szCs w:val="16"/>
        </w:rPr>
        <w:t>ORGANIZATION</w:t>
      </w:r>
      <w:r w:rsidRPr="00B96D0C">
        <w:rPr>
          <w:rFonts w:ascii="Consolas" w:hAnsi="Consolas" w:cs="Consolas"/>
          <w:color w:val="0000FF"/>
          <w:sz w:val="16"/>
          <w:szCs w:val="16"/>
        </w:rPr>
        <w:t>&lt;/</w:t>
      </w:r>
      <w:r w:rsidRPr="00B96D0C">
        <w:rPr>
          <w:rFonts w:ascii="Consolas" w:hAnsi="Consolas" w:cs="Consolas"/>
          <w:color w:val="A31515"/>
          <w:sz w:val="16"/>
          <w:szCs w:val="16"/>
        </w:rPr>
        <w:t>Dimension</w:t>
      </w:r>
      <w:r w:rsidRPr="00B96D0C">
        <w:rPr>
          <w:rFonts w:ascii="Consolas" w:hAnsi="Consolas" w:cs="Consolas"/>
          <w:color w:val="0000FF"/>
          <w:sz w:val="16"/>
          <w:szCs w:val="16"/>
        </w:rPr>
        <w:t>&gt;</w:t>
      </w:r>
    </w:p>
    <w:p w14:paraId="3C53E38A"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OutputMemberIDFormat</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TECHKEYS</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OutputMemberIDFormat</w:t>
      </w:r>
      <w:proofErr w:type="spellEnd"/>
      <w:r w:rsidRPr="00B96D0C">
        <w:rPr>
          <w:rFonts w:ascii="Consolas" w:hAnsi="Consolas" w:cs="Consolas"/>
          <w:color w:val="0000FF"/>
          <w:sz w:val="16"/>
          <w:szCs w:val="16"/>
        </w:rPr>
        <w:t>&gt;</w:t>
      </w:r>
    </w:p>
    <w:p w14:paraId="794CFCB9"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ScopeLevel</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CHANNEL</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ScopeLevel</w:t>
      </w:r>
      <w:proofErr w:type="spellEnd"/>
      <w:r w:rsidRPr="00B96D0C">
        <w:rPr>
          <w:rFonts w:ascii="Consolas" w:hAnsi="Consolas" w:cs="Consolas"/>
          <w:color w:val="0000FF"/>
          <w:sz w:val="16"/>
          <w:szCs w:val="16"/>
        </w:rPr>
        <w:t>&gt;</w:t>
      </w:r>
    </w:p>
    <w:p w14:paraId="19882C03"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DimLevel</w:t>
      </w:r>
      <w:proofErr w:type="spellEnd"/>
      <w:r w:rsidRPr="00B96D0C">
        <w:rPr>
          <w:rFonts w:ascii="Consolas" w:hAnsi="Consolas" w:cs="Consolas"/>
          <w:color w:val="0000FF"/>
          <w:sz w:val="16"/>
          <w:szCs w:val="16"/>
        </w:rPr>
        <w:t>&gt;</w:t>
      </w:r>
    </w:p>
    <w:p w14:paraId="180D2AA9"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DimLevel</w:t>
      </w:r>
      <w:proofErr w:type="spellEnd"/>
      <w:r w:rsidRPr="00B96D0C">
        <w:rPr>
          <w:rFonts w:ascii="Consolas" w:hAnsi="Consolas" w:cs="Consolas"/>
          <w:color w:val="0000FF"/>
          <w:sz w:val="16"/>
          <w:szCs w:val="16"/>
        </w:rPr>
        <w:t>&gt;</w:t>
      </w:r>
    </w:p>
    <w:p w14:paraId="4C2A5861"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Dimension</w:t>
      </w:r>
      <w:r w:rsidRPr="00B96D0C">
        <w:rPr>
          <w:rFonts w:ascii="Consolas" w:hAnsi="Consolas" w:cs="Consolas"/>
          <w:color w:val="0000FF"/>
          <w:sz w:val="16"/>
          <w:szCs w:val="16"/>
        </w:rPr>
        <w:t>&gt;</w:t>
      </w:r>
      <w:r w:rsidRPr="00B96D0C">
        <w:rPr>
          <w:rFonts w:ascii="Consolas" w:hAnsi="Consolas" w:cs="Consolas"/>
          <w:color w:val="auto"/>
          <w:sz w:val="16"/>
          <w:szCs w:val="16"/>
        </w:rPr>
        <w:t>PRODUCT</w:t>
      </w:r>
      <w:r w:rsidRPr="00B96D0C">
        <w:rPr>
          <w:rFonts w:ascii="Consolas" w:hAnsi="Consolas" w:cs="Consolas"/>
          <w:color w:val="0000FF"/>
          <w:sz w:val="16"/>
          <w:szCs w:val="16"/>
        </w:rPr>
        <w:t>&lt;/</w:t>
      </w:r>
      <w:r w:rsidRPr="00B96D0C">
        <w:rPr>
          <w:rFonts w:ascii="Consolas" w:hAnsi="Consolas" w:cs="Consolas"/>
          <w:color w:val="A31515"/>
          <w:sz w:val="16"/>
          <w:szCs w:val="16"/>
        </w:rPr>
        <w:t>Dimension</w:t>
      </w:r>
      <w:r w:rsidRPr="00B96D0C">
        <w:rPr>
          <w:rFonts w:ascii="Consolas" w:hAnsi="Consolas" w:cs="Consolas"/>
          <w:color w:val="0000FF"/>
          <w:sz w:val="16"/>
          <w:szCs w:val="16"/>
        </w:rPr>
        <w:t>&gt;</w:t>
      </w:r>
    </w:p>
    <w:p w14:paraId="0F8D69EB"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OutputMemberIDFormat</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TECHKEYS</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OutputMemberIDFormat</w:t>
      </w:r>
      <w:proofErr w:type="spellEnd"/>
      <w:r w:rsidRPr="00B96D0C">
        <w:rPr>
          <w:rFonts w:ascii="Consolas" w:hAnsi="Consolas" w:cs="Consolas"/>
          <w:color w:val="0000FF"/>
          <w:sz w:val="16"/>
          <w:szCs w:val="16"/>
        </w:rPr>
        <w:t>&gt;</w:t>
      </w:r>
    </w:p>
    <w:p w14:paraId="3F250655"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ScopeLevel</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CLASS</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ScopeLevel</w:t>
      </w:r>
      <w:proofErr w:type="spellEnd"/>
      <w:r w:rsidRPr="00B96D0C">
        <w:rPr>
          <w:rFonts w:ascii="Consolas" w:hAnsi="Consolas" w:cs="Consolas"/>
          <w:color w:val="0000FF"/>
          <w:sz w:val="16"/>
          <w:szCs w:val="16"/>
        </w:rPr>
        <w:t>&gt;</w:t>
      </w:r>
    </w:p>
    <w:p w14:paraId="0A70B9EF"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DimLevel</w:t>
      </w:r>
      <w:proofErr w:type="spellEnd"/>
      <w:r w:rsidRPr="00B96D0C">
        <w:rPr>
          <w:rFonts w:ascii="Consolas" w:hAnsi="Consolas" w:cs="Consolas"/>
          <w:color w:val="0000FF"/>
          <w:sz w:val="16"/>
          <w:szCs w:val="16"/>
        </w:rPr>
        <w:t>&gt;</w:t>
      </w:r>
    </w:p>
    <w:p w14:paraId="2199AB24"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DimLevels</w:t>
      </w:r>
      <w:proofErr w:type="spellEnd"/>
      <w:r w:rsidRPr="00B96D0C">
        <w:rPr>
          <w:rFonts w:ascii="Consolas" w:hAnsi="Consolas" w:cs="Consolas"/>
          <w:color w:val="0000FF"/>
          <w:sz w:val="16"/>
          <w:szCs w:val="16"/>
        </w:rPr>
        <w:t>&gt;</w:t>
      </w:r>
    </w:p>
    <w:p w14:paraId="1F474917"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Measures</w:t>
      </w:r>
      <w:r w:rsidRPr="00B96D0C">
        <w:rPr>
          <w:rFonts w:ascii="Consolas" w:hAnsi="Consolas" w:cs="Consolas"/>
          <w:color w:val="0000FF"/>
          <w:sz w:val="16"/>
          <w:szCs w:val="16"/>
        </w:rPr>
        <w:t>&gt;</w:t>
      </w:r>
    </w:p>
    <w:p w14:paraId="0CCBB600"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7E11CBC7"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MeasureName</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ISCC</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MeasureName</w:t>
      </w:r>
      <w:proofErr w:type="spellEnd"/>
      <w:r w:rsidRPr="00B96D0C">
        <w:rPr>
          <w:rFonts w:ascii="Consolas" w:hAnsi="Consolas" w:cs="Consolas"/>
          <w:color w:val="0000FF"/>
          <w:sz w:val="16"/>
          <w:szCs w:val="16"/>
        </w:rPr>
        <w:t>&gt;</w:t>
      </w:r>
    </w:p>
    <w:p w14:paraId="0BC390D3"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MeasureExpn</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ISCC_STCA+ISCC_STMX+ISCC_STUS</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MeasureExpn</w:t>
      </w:r>
      <w:proofErr w:type="spellEnd"/>
      <w:r w:rsidRPr="00B96D0C">
        <w:rPr>
          <w:rFonts w:ascii="Consolas" w:hAnsi="Consolas" w:cs="Consolas"/>
          <w:color w:val="0000FF"/>
          <w:sz w:val="16"/>
          <w:szCs w:val="16"/>
        </w:rPr>
        <w:t>&gt;</w:t>
      </w:r>
    </w:p>
    <w:p w14:paraId="6897A81F"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1D199351"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79354D09"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MeasureName</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ISC</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MeasureName</w:t>
      </w:r>
      <w:proofErr w:type="spellEnd"/>
      <w:r w:rsidRPr="00B96D0C">
        <w:rPr>
          <w:rFonts w:ascii="Consolas" w:hAnsi="Consolas" w:cs="Consolas"/>
          <w:color w:val="0000FF"/>
          <w:sz w:val="16"/>
          <w:szCs w:val="16"/>
        </w:rPr>
        <w:t>&gt;</w:t>
      </w:r>
    </w:p>
    <w:p w14:paraId="0CD93E78"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MeasureExpn</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ISC_STCA+ISC_STMX+ISC_STUS</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MeasureExpn</w:t>
      </w:r>
      <w:proofErr w:type="spellEnd"/>
      <w:r w:rsidRPr="00B96D0C">
        <w:rPr>
          <w:rFonts w:ascii="Consolas" w:hAnsi="Consolas" w:cs="Consolas"/>
          <w:color w:val="0000FF"/>
          <w:sz w:val="16"/>
          <w:szCs w:val="16"/>
        </w:rPr>
        <w:t>&gt;</w:t>
      </w:r>
    </w:p>
    <w:p w14:paraId="053E402A"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40303212"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13FDB9D4"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MeasureName</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SCD</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MeasureName</w:t>
      </w:r>
      <w:proofErr w:type="spellEnd"/>
      <w:r w:rsidRPr="00B96D0C">
        <w:rPr>
          <w:rFonts w:ascii="Consolas" w:hAnsi="Consolas" w:cs="Consolas"/>
          <w:color w:val="0000FF"/>
          <w:sz w:val="16"/>
          <w:szCs w:val="16"/>
        </w:rPr>
        <w:t>&gt;</w:t>
      </w:r>
    </w:p>
    <w:p w14:paraId="07CEB2F7"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MeasureExpn</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SCD_STCA+SCD_STMX+SCD_STUS</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MeasureExpn</w:t>
      </w:r>
      <w:proofErr w:type="spellEnd"/>
      <w:r w:rsidRPr="00B96D0C">
        <w:rPr>
          <w:rFonts w:ascii="Consolas" w:hAnsi="Consolas" w:cs="Consolas"/>
          <w:color w:val="0000FF"/>
          <w:sz w:val="16"/>
          <w:szCs w:val="16"/>
        </w:rPr>
        <w:t>&gt;</w:t>
      </w:r>
    </w:p>
    <w:p w14:paraId="1FB46302"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6646FCD2"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4C5DEDDD"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MeasureName</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SSCC</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MeasureName</w:t>
      </w:r>
      <w:proofErr w:type="spellEnd"/>
      <w:r w:rsidRPr="00B96D0C">
        <w:rPr>
          <w:rFonts w:ascii="Consolas" w:hAnsi="Consolas" w:cs="Consolas"/>
          <w:color w:val="0000FF"/>
          <w:sz w:val="16"/>
          <w:szCs w:val="16"/>
        </w:rPr>
        <w:t>&gt;</w:t>
      </w:r>
    </w:p>
    <w:p w14:paraId="4A7B0E80"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MeasureExpn</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SSCC_STCA+SSCC_STMX+SSCC_STUS</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MeasureExpn</w:t>
      </w:r>
      <w:proofErr w:type="spellEnd"/>
      <w:r w:rsidRPr="00B96D0C">
        <w:rPr>
          <w:rFonts w:ascii="Consolas" w:hAnsi="Consolas" w:cs="Consolas"/>
          <w:color w:val="0000FF"/>
          <w:sz w:val="16"/>
          <w:szCs w:val="16"/>
        </w:rPr>
        <w:t>&gt;</w:t>
      </w:r>
    </w:p>
    <w:p w14:paraId="6DE82ED2"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7F5924D2"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19E69A48"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MeasureName</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SSC</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MeasureName</w:t>
      </w:r>
      <w:proofErr w:type="spellEnd"/>
      <w:r w:rsidRPr="00B96D0C">
        <w:rPr>
          <w:rFonts w:ascii="Consolas" w:hAnsi="Consolas" w:cs="Consolas"/>
          <w:color w:val="0000FF"/>
          <w:sz w:val="16"/>
          <w:szCs w:val="16"/>
        </w:rPr>
        <w:t>&gt;</w:t>
      </w:r>
    </w:p>
    <w:p w14:paraId="3EB977BA"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MeasureExpn</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SSC_STCA+SSC_STMX+SSC_STUS</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MeasureExpn</w:t>
      </w:r>
      <w:proofErr w:type="spellEnd"/>
      <w:r w:rsidRPr="00B96D0C">
        <w:rPr>
          <w:rFonts w:ascii="Consolas" w:hAnsi="Consolas" w:cs="Consolas"/>
          <w:color w:val="0000FF"/>
          <w:sz w:val="16"/>
          <w:szCs w:val="16"/>
        </w:rPr>
        <w:t>&gt;</w:t>
      </w:r>
    </w:p>
    <w:p w14:paraId="6C32DD8E"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766A7942"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Measures</w:t>
      </w:r>
      <w:r w:rsidRPr="00B96D0C">
        <w:rPr>
          <w:rFonts w:ascii="Consolas" w:hAnsi="Consolas" w:cs="Consolas"/>
          <w:color w:val="0000FF"/>
          <w:sz w:val="16"/>
          <w:szCs w:val="16"/>
        </w:rPr>
        <w:t>&gt;</w:t>
      </w:r>
    </w:p>
    <w:p w14:paraId="6DBACFBC" w14:textId="77777777" w:rsidR="00B96D0C" w:rsidRPr="00B96D0C" w:rsidRDefault="00B96D0C" w:rsidP="00B96D0C">
      <w:pPr>
        <w:autoSpaceDE w:val="0"/>
        <w:autoSpaceDN w:val="0"/>
        <w:adjustRightInd w:val="0"/>
        <w:jc w:val="left"/>
        <w:rPr>
          <w:rFonts w:ascii="Consolas" w:hAnsi="Consolas" w:cs="Consolas"/>
          <w:color w:val="0000FF"/>
          <w:sz w:val="16"/>
          <w:szCs w:val="16"/>
        </w:rPr>
      </w:pP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PKBExportDefinition</w:t>
      </w:r>
      <w:proofErr w:type="spellEnd"/>
      <w:r w:rsidRPr="00B96D0C">
        <w:rPr>
          <w:rFonts w:ascii="Consolas" w:hAnsi="Consolas" w:cs="Consolas"/>
          <w:color w:val="0000FF"/>
          <w:sz w:val="16"/>
          <w:szCs w:val="16"/>
        </w:rPr>
        <w:t>&gt;</w:t>
      </w:r>
    </w:p>
    <w:p w14:paraId="32C05BC1" w14:textId="77777777" w:rsidR="00B96D0C" w:rsidRDefault="00B96D0C" w:rsidP="00B96D0C"/>
    <w:p w14:paraId="188CC9B7" w14:textId="77777777" w:rsidR="00B96D0C" w:rsidRDefault="00B96D0C" w:rsidP="00714108">
      <w:r>
        <w:t xml:space="preserve">Note that the above example demonstrates </w:t>
      </w:r>
      <w:r w:rsidR="00D32358">
        <w:t>the</w:t>
      </w:r>
      <w:r>
        <w:t xml:space="preserve"> usage of two placeholders:</w:t>
      </w:r>
    </w:p>
    <w:p w14:paraId="6C2339B5" w14:textId="77777777" w:rsidR="00B96D0C" w:rsidRDefault="00770B3B" w:rsidP="00770B3B">
      <w:pPr>
        <w:tabs>
          <w:tab w:val="left" w:pos="8490"/>
        </w:tabs>
      </w:pPr>
      <w:r>
        <w:tab/>
      </w:r>
    </w:p>
    <w:p w14:paraId="1E69D8DB" w14:textId="77777777" w:rsidR="00B96D0C" w:rsidRPr="00714108" w:rsidRDefault="00B96D0C" w:rsidP="00714108">
      <w:pPr>
        <w:pStyle w:val="ListParagraph"/>
        <w:numPr>
          <w:ilvl w:val="0"/>
          <w:numId w:val="42"/>
        </w:numPr>
        <w:rPr>
          <w:rFonts w:ascii="Arial" w:hAnsi="Arial" w:cs="Arial"/>
          <w:sz w:val="16"/>
          <w:szCs w:val="16"/>
        </w:rPr>
      </w:pPr>
      <w:r w:rsidRPr="00714108">
        <w:rPr>
          <w:rFonts w:ascii="Arial" w:hAnsi="Arial" w:cs="Arial"/>
          <w:b/>
          <w:sz w:val="16"/>
          <w:szCs w:val="16"/>
        </w:rPr>
        <w:t>[current week member]</w:t>
      </w:r>
      <w:r w:rsidRPr="00714108">
        <w:rPr>
          <w:rFonts w:ascii="Arial" w:hAnsi="Arial" w:cs="Arial"/>
          <w:sz w:val="16"/>
          <w:szCs w:val="16"/>
        </w:rPr>
        <w:t xml:space="preserve"> </w:t>
      </w:r>
      <w:r w:rsidR="00714108" w:rsidRPr="00714108">
        <w:rPr>
          <w:rFonts w:ascii="Arial" w:hAnsi="Arial" w:cs="Arial"/>
          <w:sz w:val="16"/>
          <w:szCs w:val="16"/>
        </w:rPr>
        <w:t>–</w:t>
      </w:r>
      <w:r w:rsidRPr="00714108">
        <w:rPr>
          <w:rFonts w:ascii="Arial" w:hAnsi="Arial" w:cs="Arial"/>
          <w:sz w:val="16"/>
          <w:szCs w:val="16"/>
        </w:rPr>
        <w:t xml:space="preserve"> </w:t>
      </w:r>
      <w:r w:rsidR="00714108" w:rsidRPr="00714108">
        <w:rPr>
          <w:rFonts w:ascii="Arial" w:hAnsi="Arial" w:cs="Arial"/>
          <w:sz w:val="16"/>
          <w:szCs w:val="16"/>
        </w:rPr>
        <w:t>Will be substituted with the current Foundation Week Member Id</w:t>
      </w:r>
    </w:p>
    <w:p w14:paraId="5DB10606" w14:textId="77777777" w:rsidR="00B96D0C" w:rsidRPr="00714108" w:rsidRDefault="00B96D0C" w:rsidP="00714108">
      <w:pPr>
        <w:pStyle w:val="ListParagraph"/>
        <w:numPr>
          <w:ilvl w:val="0"/>
          <w:numId w:val="42"/>
        </w:numPr>
        <w:rPr>
          <w:rFonts w:ascii="Arial" w:hAnsi="Arial" w:cs="Arial"/>
          <w:sz w:val="16"/>
          <w:szCs w:val="16"/>
        </w:rPr>
      </w:pPr>
      <w:r w:rsidRPr="00714108">
        <w:rPr>
          <w:rFonts w:ascii="Arial" w:hAnsi="Arial" w:cs="Arial"/>
          <w:b/>
          <w:sz w:val="16"/>
          <w:szCs w:val="16"/>
        </w:rPr>
        <w:t>[period increment]</w:t>
      </w:r>
      <w:r w:rsidRPr="00714108">
        <w:rPr>
          <w:rFonts w:ascii="Arial" w:hAnsi="Arial" w:cs="Arial"/>
          <w:sz w:val="16"/>
          <w:szCs w:val="16"/>
        </w:rPr>
        <w:t xml:space="preserve"> </w:t>
      </w:r>
      <w:r w:rsidR="00714108" w:rsidRPr="00714108">
        <w:rPr>
          <w:rFonts w:ascii="Arial" w:hAnsi="Arial" w:cs="Arial"/>
          <w:sz w:val="16"/>
          <w:szCs w:val="16"/>
        </w:rPr>
        <w:t>– Will be</w:t>
      </w:r>
      <w:r w:rsidR="00714108">
        <w:rPr>
          <w:rFonts w:ascii="Arial" w:hAnsi="Arial" w:cs="Arial"/>
          <w:sz w:val="16"/>
          <w:szCs w:val="16"/>
        </w:rPr>
        <w:t xml:space="preserve"> substituted with the “period increment” argument value if supplied.  The default value is 0.</w:t>
      </w:r>
    </w:p>
    <w:p w14:paraId="6B41046C" w14:textId="77777777" w:rsidR="00BC5B70" w:rsidRDefault="00BC5B70" w:rsidP="00B96D0C">
      <w:pPr>
        <w:jc w:val="left"/>
        <w:rPr>
          <w:rFonts w:cs="Arial"/>
          <w:b/>
          <w:bCs/>
          <w:iCs/>
          <w:color w:val="005596"/>
          <w:sz w:val="28"/>
          <w:szCs w:val="28"/>
        </w:rPr>
      </w:pPr>
      <w:r>
        <w:br w:type="page"/>
      </w:r>
    </w:p>
    <w:p w14:paraId="0C86A509" w14:textId="4C44EB24" w:rsidR="002D6C4D" w:rsidRDefault="002D6C4D" w:rsidP="002D6C4D">
      <w:pPr>
        <w:pStyle w:val="Heading2"/>
      </w:pPr>
      <w:bookmarkStart w:id="59" w:name="_Current_EKB_Time"/>
      <w:bookmarkStart w:id="60" w:name="_Toc520365970"/>
      <w:bookmarkEnd w:id="59"/>
      <w:r>
        <w:lastRenderedPageBreak/>
        <w:t>Create SFTP Control Files</w:t>
      </w:r>
      <w:bookmarkEnd w:id="60"/>
    </w:p>
    <w:p w14:paraId="2475FAC0" w14:textId="77777777" w:rsidR="002D6C4D" w:rsidRDefault="002D6C4D" w:rsidP="002D6C4D">
      <w:pPr>
        <w:rPr>
          <w:rFonts w:cs="Arial"/>
        </w:rPr>
      </w:pPr>
    </w:p>
    <w:p w14:paraId="5D215F3B" w14:textId="77777777" w:rsidR="002D6C4D" w:rsidRDefault="002D6C4D" w:rsidP="002D6C4D">
      <w:pPr>
        <w:rPr>
          <w:rFonts w:cs="Arial"/>
        </w:rPr>
      </w:pPr>
      <w:r w:rsidRPr="00962735">
        <w:rPr>
          <w:rFonts w:cs="Arial"/>
          <w:b/>
        </w:rPr>
        <w:t>Mid-Tier</w:t>
      </w:r>
      <w:r>
        <w:rPr>
          <w:rFonts w:cs="Arial"/>
        </w:rPr>
        <w:t>: Primary only</w:t>
      </w:r>
    </w:p>
    <w:p w14:paraId="644F3F36" w14:textId="77777777" w:rsidR="002D6C4D" w:rsidRPr="00795D4F" w:rsidRDefault="002D6C4D" w:rsidP="002D6C4D">
      <w:pPr>
        <w:rPr>
          <w:rFonts w:cs="Arial"/>
        </w:rPr>
      </w:pPr>
    </w:p>
    <w:p w14:paraId="4F38E038" w14:textId="55BD3F2B" w:rsidR="002D6C4D" w:rsidRPr="00743D4B" w:rsidRDefault="002D6C4D" w:rsidP="002D6C4D">
      <w:pPr>
        <w:rPr>
          <w:rFonts w:cs="Arial"/>
          <w:szCs w:val="20"/>
        </w:rPr>
      </w:pPr>
      <w:r w:rsidRPr="00743D4B">
        <w:rPr>
          <w:rFonts w:cs="Arial"/>
          <w:b/>
          <w:szCs w:val="20"/>
        </w:rPr>
        <w:t>Purpose</w:t>
      </w:r>
      <w:r w:rsidRPr="00743D4B">
        <w:rPr>
          <w:rFonts w:cs="Arial"/>
          <w:szCs w:val="20"/>
        </w:rPr>
        <w:t>: Dumps the contents of the actuals or structure error tables and any failed records in staging.</w:t>
      </w:r>
      <w:r w:rsidR="00727BA1">
        <w:rPr>
          <w:rFonts w:cs="Arial"/>
          <w:szCs w:val="20"/>
        </w:rPr>
        <w:t xml:space="preserve">  Uses the </w:t>
      </w:r>
      <w:proofErr w:type="spellStart"/>
      <w:r w:rsidR="00727BA1">
        <w:rPr>
          <w:rFonts w:cs="Arial"/>
          <w:szCs w:val="20"/>
        </w:rPr>
        <w:t>SFTPControlTemplate.ctl</w:t>
      </w:r>
      <w:proofErr w:type="spellEnd"/>
      <w:r w:rsidR="00727BA1">
        <w:rPr>
          <w:rFonts w:cs="Arial"/>
          <w:szCs w:val="20"/>
        </w:rPr>
        <w:t xml:space="preserve"> file to define the framework of the SQLLDR control files created.</w:t>
      </w:r>
    </w:p>
    <w:p w14:paraId="53FEA9DF" w14:textId="77777777" w:rsidR="002D6C4D" w:rsidRPr="00795D4F" w:rsidRDefault="002D6C4D" w:rsidP="002D6C4D">
      <w:pPr>
        <w:rPr>
          <w:rFonts w:cs="Arial"/>
        </w:rPr>
      </w:pPr>
    </w:p>
    <w:p w14:paraId="6BC7AE92" w14:textId="7B779970" w:rsidR="002D6C4D" w:rsidRPr="00795D4F" w:rsidRDefault="002D6C4D" w:rsidP="002D6C4D">
      <w:pPr>
        <w:rPr>
          <w:rFonts w:cs="Arial"/>
          <w:color w:val="auto"/>
        </w:rPr>
      </w:pPr>
      <w:r w:rsidRPr="00795D4F">
        <w:rPr>
          <w:rFonts w:cs="Arial"/>
          <w:b/>
          <w:color w:val="auto"/>
        </w:rPr>
        <w:t>Usage</w:t>
      </w:r>
      <w:r w:rsidRPr="00795D4F">
        <w:rPr>
          <w:rFonts w:cs="Arial"/>
          <w:color w:val="auto"/>
        </w:rPr>
        <w:t xml:space="preserve">: </w:t>
      </w:r>
      <w:proofErr w:type="spellStart"/>
      <w:r>
        <w:rPr>
          <w:rFonts w:cs="Arial"/>
          <w:color w:val="auto"/>
        </w:rPr>
        <w:t>CreateSFTPControlFiles</w:t>
      </w:r>
      <w:proofErr w:type="spellEnd"/>
      <w:r>
        <w:rPr>
          <w:rFonts w:cs="Arial"/>
          <w:color w:val="auto"/>
        </w:rPr>
        <w:t xml:space="preserve"> </w:t>
      </w:r>
      <w:r w:rsidRPr="00795D4F">
        <w:rPr>
          <w:rFonts w:cs="Arial"/>
          <w:color w:val="auto"/>
        </w:rPr>
        <w:t>[user] [data source] [</w:t>
      </w:r>
      <w:r>
        <w:rPr>
          <w:rFonts w:cs="Arial"/>
          <w:color w:val="auto"/>
        </w:rPr>
        <w:t>output path] [structure/actuals]</w:t>
      </w:r>
    </w:p>
    <w:p w14:paraId="6680F9B8" w14:textId="77777777" w:rsidR="002D6C4D" w:rsidRDefault="002D6C4D" w:rsidP="002D6C4D">
      <w:pPr>
        <w:rPr>
          <w:rFonts w:cs="Arial"/>
          <w:color w:val="auto"/>
        </w:rPr>
      </w:pPr>
    </w:p>
    <w:p w14:paraId="7CF8EA39" w14:textId="7B3B8564" w:rsidR="002D6C4D" w:rsidRDefault="002D6C4D" w:rsidP="002D6C4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333"/>
        <w:gridCol w:w="8186"/>
      </w:tblGrid>
      <w:tr w:rsidR="005B7D7F" w:rsidRPr="00631DAB" w14:paraId="470F1EBB" w14:textId="77777777" w:rsidTr="00C83706">
        <w:trPr>
          <w:jc w:val="center"/>
        </w:trPr>
        <w:tc>
          <w:tcPr>
            <w:tcW w:w="0" w:type="auto"/>
            <w:shd w:val="clear" w:color="auto" w:fill="005596" w:themeFill="text2"/>
            <w:vAlign w:val="center"/>
          </w:tcPr>
          <w:p w14:paraId="0A5497D3" w14:textId="77777777" w:rsidR="005B7D7F" w:rsidRPr="00631DAB" w:rsidRDefault="005B7D7F" w:rsidP="00C83706">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6A512BED" w14:textId="77777777" w:rsidR="005B7D7F" w:rsidRPr="00631DAB" w:rsidRDefault="005B7D7F" w:rsidP="00C83706">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5B7D7F" w:rsidRPr="00631DAB" w14:paraId="7854F7BB" w14:textId="77777777" w:rsidTr="00C83706">
        <w:trPr>
          <w:jc w:val="center"/>
        </w:trPr>
        <w:tc>
          <w:tcPr>
            <w:tcW w:w="0" w:type="auto"/>
            <w:vAlign w:val="center"/>
          </w:tcPr>
          <w:p w14:paraId="2A1ABA89" w14:textId="77777777" w:rsidR="005B7D7F" w:rsidRPr="00B650A8" w:rsidRDefault="005B7D7F" w:rsidP="00C83706">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5E72E200" w14:textId="77777777" w:rsidR="005B7D7F" w:rsidRPr="00631DAB" w:rsidRDefault="005B7D7F"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5B7D7F" w:rsidRPr="00631DAB" w14:paraId="48110129" w14:textId="77777777" w:rsidTr="00C83706">
        <w:trPr>
          <w:jc w:val="center"/>
        </w:trPr>
        <w:tc>
          <w:tcPr>
            <w:tcW w:w="0" w:type="auto"/>
            <w:vAlign w:val="center"/>
          </w:tcPr>
          <w:p w14:paraId="6EB0CA0D" w14:textId="77777777" w:rsidR="005B7D7F" w:rsidRPr="00B650A8" w:rsidRDefault="005B7D7F" w:rsidP="00C83706">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0F443E26" w14:textId="77777777" w:rsidR="005B7D7F" w:rsidRPr="00631DAB" w:rsidRDefault="005B7D7F"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5B7D7F" w:rsidRPr="00631DAB" w14:paraId="05B58F38" w14:textId="77777777" w:rsidTr="00C83706">
        <w:trPr>
          <w:jc w:val="center"/>
        </w:trPr>
        <w:tc>
          <w:tcPr>
            <w:tcW w:w="0" w:type="auto"/>
            <w:vAlign w:val="center"/>
          </w:tcPr>
          <w:p w14:paraId="4F665510" w14:textId="77777777" w:rsidR="005B7D7F" w:rsidRPr="00B650A8" w:rsidRDefault="005B7D7F" w:rsidP="00C83706">
            <w:pPr>
              <w:jc w:val="left"/>
              <w:rPr>
                <w:rFonts w:asciiTheme="minorHAnsi" w:hAnsiTheme="minorHAnsi" w:cstheme="minorHAnsi"/>
                <w:sz w:val="16"/>
                <w:szCs w:val="16"/>
              </w:rPr>
            </w:pPr>
            <w:r>
              <w:rPr>
                <w:rFonts w:asciiTheme="minorHAnsi" w:hAnsiTheme="minorHAnsi" w:cstheme="minorHAnsi"/>
                <w:color w:val="auto"/>
                <w:sz w:val="16"/>
                <w:szCs w:val="16"/>
              </w:rPr>
              <w:t>output path</w:t>
            </w:r>
          </w:p>
        </w:tc>
        <w:tc>
          <w:tcPr>
            <w:tcW w:w="0" w:type="auto"/>
            <w:vAlign w:val="center"/>
          </w:tcPr>
          <w:p w14:paraId="23DA387B" w14:textId="5F595D79" w:rsidR="005B7D7F" w:rsidRPr="00631DAB" w:rsidRDefault="005B7D7F"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directory that the control files will be written to.</w:t>
            </w:r>
          </w:p>
        </w:tc>
      </w:tr>
      <w:tr w:rsidR="005B7D7F" w:rsidRPr="00631DAB" w14:paraId="74B7AF60" w14:textId="77777777" w:rsidTr="00C83706">
        <w:trPr>
          <w:jc w:val="center"/>
        </w:trPr>
        <w:tc>
          <w:tcPr>
            <w:tcW w:w="0" w:type="auto"/>
            <w:vAlign w:val="center"/>
          </w:tcPr>
          <w:p w14:paraId="2144043A" w14:textId="77777777" w:rsidR="005B7D7F" w:rsidRDefault="005B7D7F" w:rsidP="00C83706">
            <w:pPr>
              <w:jc w:val="left"/>
              <w:rPr>
                <w:rFonts w:asciiTheme="minorHAnsi" w:hAnsiTheme="minorHAnsi" w:cstheme="minorHAnsi"/>
                <w:color w:val="auto"/>
                <w:sz w:val="16"/>
                <w:szCs w:val="16"/>
              </w:rPr>
            </w:pPr>
            <w:r>
              <w:rPr>
                <w:rFonts w:asciiTheme="minorHAnsi" w:hAnsiTheme="minorHAnsi" w:cstheme="minorHAnsi"/>
                <w:color w:val="auto"/>
                <w:sz w:val="16"/>
                <w:szCs w:val="16"/>
              </w:rPr>
              <w:t>structure/actuals</w:t>
            </w:r>
          </w:p>
        </w:tc>
        <w:tc>
          <w:tcPr>
            <w:tcW w:w="0" w:type="auto"/>
            <w:vAlign w:val="center"/>
          </w:tcPr>
          <w:p w14:paraId="4962F757" w14:textId="14C24C04" w:rsidR="005B7D7F" w:rsidRDefault="005B7D7F"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‘structure’ will create control files for the JI staging tables and ‘actuals’ will create control files for all actuals staging tables.</w:t>
            </w:r>
          </w:p>
        </w:tc>
      </w:tr>
    </w:tbl>
    <w:p w14:paraId="0165693B" w14:textId="4D40A05B" w:rsidR="002D6C4D" w:rsidRPr="00B650A8" w:rsidRDefault="002D6C4D" w:rsidP="002D6C4D">
      <w:pPr>
        <w:rPr>
          <w:rFonts w:cs="Arial"/>
          <w:color w:val="auto"/>
        </w:rPr>
      </w:pPr>
    </w:p>
    <w:p w14:paraId="2A82A6C5" w14:textId="7FF2B801" w:rsidR="002D6C4D" w:rsidRDefault="002D6C4D" w:rsidP="002D6C4D">
      <w:pPr>
        <w:rPr>
          <w:rFonts w:cs="Arial"/>
        </w:rPr>
      </w:pPr>
      <w:r w:rsidRPr="00795D4F">
        <w:rPr>
          <w:rFonts w:cs="Arial"/>
          <w:b/>
        </w:rPr>
        <w:t>Return Codes</w:t>
      </w:r>
      <w:r w:rsidRPr="00795D4F">
        <w:rPr>
          <w:rFonts w:cs="Arial"/>
        </w:rPr>
        <w:t>:</w:t>
      </w:r>
    </w:p>
    <w:p w14:paraId="1D8A0397" w14:textId="77777777" w:rsidR="00AE16D1" w:rsidRPr="00795D4F" w:rsidRDefault="00AE16D1" w:rsidP="002D6C4D">
      <w:pPr>
        <w:rPr>
          <w:rFonts w:cs="Arial"/>
        </w:rPr>
      </w:pPr>
    </w:p>
    <w:tbl>
      <w:tblPr>
        <w:tblStyle w:val="TableGrid"/>
        <w:tblW w:w="0" w:type="auto"/>
        <w:jc w:val="center"/>
        <w:tblLook w:val="04A0" w:firstRow="1" w:lastRow="0" w:firstColumn="1" w:lastColumn="0" w:noHBand="0" w:noVBand="1"/>
      </w:tblPr>
      <w:tblGrid>
        <w:gridCol w:w="924"/>
        <w:gridCol w:w="4303"/>
      </w:tblGrid>
      <w:tr w:rsidR="002D6C4D" w:rsidRPr="0067354F" w14:paraId="1C8EB6AD" w14:textId="77777777" w:rsidTr="002D6C4D">
        <w:trPr>
          <w:jc w:val="center"/>
        </w:trPr>
        <w:tc>
          <w:tcPr>
            <w:tcW w:w="0" w:type="auto"/>
            <w:shd w:val="clear" w:color="auto" w:fill="005596" w:themeFill="text2"/>
            <w:vAlign w:val="center"/>
          </w:tcPr>
          <w:p w14:paraId="71449F18" w14:textId="77777777" w:rsidR="002D6C4D" w:rsidRPr="0067354F" w:rsidRDefault="002D6C4D" w:rsidP="002D6C4D">
            <w:pPr>
              <w:jc w:val="center"/>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709844A7" w14:textId="77777777" w:rsidR="002D6C4D" w:rsidRPr="0067354F" w:rsidRDefault="002D6C4D" w:rsidP="002D6C4D">
            <w:pPr>
              <w:jc w:val="left"/>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Message</w:t>
            </w:r>
          </w:p>
        </w:tc>
      </w:tr>
      <w:tr w:rsidR="002D6C4D" w:rsidRPr="0067354F" w14:paraId="1656F87F" w14:textId="77777777" w:rsidTr="002D6C4D">
        <w:trPr>
          <w:jc w:val="center"/>
        </w:trPr>
        <w:tc>
          <w:tcPr>
            <w:tcW w:w="0" w:type="auto"/>
            <w:vAlign w:val="center"/>
          </w:tcPr>
          <w:p w14:paraId="2A02D601" w14:textId="77777777" w:rsidR="002D6C4D" w:rsidRPr="0067354F" w:rsidRDefault="002D6C4D" w:rsidP="002D6C4D">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-9002</w:t>
            </w:r>
          </w:p>
        </w:tc>
        <w:tc>
          <w:tcPr>
            <w:tcW w:w="0" w:type="auto"/>
            <w:vAlign w:val="center"/>
          </w:tcPr>
          <w:p w14:paraId="49D89EF5" w14:textId="77777777" w:rsidR="002D6C4D" w:rsidRPr="0067354F" w:rsidRDefault="002D6C4D" w:rsidP="002D6C4D">
            <w:pPr>
              <w:autoSpaceDE w:val="0"/>
              <w:autoSpaceDN w:val="0"/>
              <w:adjustRightInd w:val="0"/>
              <w:jc w:val="left"/>
              <w:rPr>
                <w:rFonts w:asciiTheme="minorHAnsi" w:hAnsiTheme="minorHAnsi" w:cstheme="minorHAnsi"/>
                <w:color w:val="auto"/>
                <w:sz w:val="16"/>
                <w:szCs w:val="16"/>
              </w:rPr>
            </w:pPr>
            <w:r w:rsidRPr="0067354F">
              <w:rPr>
                <w:rFonts w:asciiTheme="minorHAnsi" w:hAnsiTheme="minorHAnsi" w:cstheme="minorHAnsi"/>
                <w:color w:val="auto"/>
                <w:sz w:val="16"/>
                <w:szCs w:val="16"/>
              </w:rPr>
              <w:t xml:space="preserve">Usage: </w:t>
            </w:r>
            <w:r w:rsidRPr="0067354F">
              <w:rPr>
                <w:rFonts w:cs="Arial"/>
                <w:color w:val="auto"/>
                <w:sz w:val="16"/>
                <w:szCs w:val="16"/>
              </w:rPr>
              <w:t>[user] [data source] [output path] [structure/actuals]</w:t>
            </w:r>
          </w:p>
        </w:tc>
      </w:tr>
      <w:tr w:rsidR="002D6C4D" w:rsidRPr="0067354F" w14:paraId="134FB248" w14:textId="77777777" w:rsidTr="002D6C4D">
        <w:trPr>
          <w:jc w:val="center"/>
        </w:trPr>
        <w:tc>
          <w:tcPr>
            <w:tcW w:w="0" w:type="auto"/>
            <w:vAlign w:val="center"/>
          </w:tcPr>
          <w:p w14:paraId="2187CB4C" w14:textId="77777777" w:rsidR="002D6C4D" w:rsidRPr="0067354F" w:rsidRDefault="002D6C4D" w:rsidP="002D6C4D">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-9001</w:t>
            </w:r>
          </w:p>
        </w:tc>
        <w:tc>
          <w:tcPr>
            <w:tcW w:w="0" w:type="auto"/>
            <w:vAlign w:val="center"/>
          </w:tcPr>
          <w:p w14:paraId="718EEE0F" w14:textId="77777777" w:rsidR="002D6C4D" w:rsidRPr="0067354F" w:rsidRDefault="002D6C4D" w:rsidP="002D6C4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Dump failed</w:t>
            </w:r>
          </w:p>
        </w:tc>
      </w:tr>
      <w:tr w:rsidR="002D6C4D" w:rsidRPr="0067354F" w14:paraId="516DFAAB" w14:textId="77777777" w:rsidTr="002D6C4D">
        <w:trPr>
          <w:jc w:val="center"/>
        </w:trPr>
        <w:tc>
          <w:tcPr>
            <w:tcW w:w="0" w:type="auto"/>
            <w:vAlign w:val="center"/>
          </w:tcPr>
          <w:p w14:paraId="73773F4E" w14:textId="77777777" w:rsidR="002D6C4D" w:rsidRPr="0067354F" w:rsidRDefault="002D6C4D" w:rsidP="002D6C4D">
            <w:pPr>
              <w:jc w:val="center"/>
              <w:rPr>
                <w:rFonts w:asciiTheme="minorHAnsi" w:hAnsiTheme="minorHAnsi" w:cstheme="minorHAnsi"/>
                <w:color w:val="auto"/>
                <w:sz w:val="16"/>
                <w:szCs w:val="16"/>
              </w:rPr>
            </w:pPr>
            <w:r>
              <w:rPr>
                <w:rFonts w:asciiTheme="minorHAnsi" w:hAnsiTheme="minorHAnsi" w:cstheme="minorHAnsi"/>
                <w:color w:val="auto"/>
                <w:sz w:val="16"/>
                <w:szCs w:val="16"/>
              </w:rPr>
              <w:t>9000</w:t>
            </w:r>
          </w:p>
        </w:tc>
        <w:tc>
          <w:tcPr>
            <w:tcW w:w="0" w:type="auto"/>
            <w:vAlign w:val="center"/>
          </w:tcPr>
          <w:p w14:paraId="40C49AA8" w14:textId="77777777" w:rsidR="002D6C4D" w:rsidRDefault="002D6C4D" w:rsidP="002D6C4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No records found in any {0} tables.</w:t>
            </w:r>
          </w:p>
        </w:tc>
      </w:tr>
      <w:tr w:rsidR="002D6C4D" w:rsidRPr="0067354F" w14:paraId="3AB5D4D3" w14:textId="77777777" w:rsidTr="002D6C4D">
        <w:trPr>
          <w:jc w:val="center"/>
        </w:trPr>
        <w:tc>
          <w:tcPr>
            <w:tcW w:w="0" w:type="auto"/>
            <w:vAlign w:val="center"/>
          </w:tcPr>
          <w:p w14:paraId="03365195" w14:textId="77777777" w:rsidR="002D6C4D" w:rsidRDefault="002D6C4D" w:rsidP="002D6C4D">
            <w:pPr>
              <w:jc w:val="center"/>
              <w:rPr>
                <w:rFonts w:asciiTheme="minorHAnsi" w:hAnsiTheme="minorHAnsi" w:cstheme="minorHAnsi"/>
                <w:color w:val="auto"/>
                <w:sz w:val="16"/>
                <w:szCs w:val="16"/>
              </w:rPr>
            </w:pPr>
            <w:r>
              <w:rPr>
                <w:rFonts w:asciiTheme="minorHAnsi" w:hAnsiTheme="minorHAnsi" w:cstheme="minorHAnsi"/>
                <w:color w:val="auto"/>
                <w:sz w:val="16"/>
                <w:szCs w:val="16"/>
              </w:rPr>
              <w:t>9001</w:t>
            </w:r>
          </w:p>
        </w:tc>
        <w:tc>
          <w:tcPr>
            <w:tcW w:w="0" w:type="auto"/>
            <w:vAlign w:val="center"/>
          </w:tcPr>
          <w:p w14:paraId="55E48457" w14:textId="77777777" w:rsidR="002D6C4D" w:rsidRDefault="002D6C4D" w:rsidP="002D6C4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Number of {0} table dump files written: {1}</w:t>
            </w:r>
          </w:p>
        </w:tc>
      </w:tr>
    </w:tbl>
    <w:p w14:paraId="6A25701C" w14:textId="77777777" w:rsidR="00727BA1" w:rsidRDefault="00727BA1" w:rsidP="00727BA1">
      <w:pPr>
        <w:rPr>
          <w:b/>
        </w:rPr>
      </w:pPr>
    </w:p>
    <w:tbl>
      <w:tblPr>
        <w:tblStyle w:val="TableGrid"/>
        <w:tblW w:w="0" w:type="auto"/>
        <w:jc w:val="center"/>
        <w:tblLook w:val="04A0" w:firstRow="1" w:lastRow="0" w:firstColumn="1" w:lastColumn="0" w:noHBand="0" w:noVBand="1"/>
      </w:tblPr>
      <w:tblGrid>
        <w:gridCol w:w="924"/>
        <w:gridCol w:w="4303"/>
      </w:tblGrid>
      <w:tr w:rsidR="00AE16D1" w:rsidRPr="0067354F" w14:paraId="77EC9F0D" w14:textId="77777777" w:rsidTr="00C83706">
        <w:trPr>
          <w:jc w:val="center"/>
        </w:trPr>
        <w:tc>
          <w:tcPr>
            <w:tcW w:w="0" w:type="auto"/>
            <w:shd w:val="clear" w:color="auto" w:fill="005596" w:themeFill="text2"/>
            <w:vAlign w:val="center"/>
          </w:tcPr>
          <w:p w14:paraId="67CF5F8B" w14:textId="77777777" w:rsidR="00AE16D1" w:rsidRPr="0067354F" w:rsidRDefault="00AE16D1" w:rsidP="00C83706">
            <w:pPr>
              <w:jc w:val="center"/>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9915813" w14:textId="77777777" w:rsidR="00AE16D1" w:rsidRPr="0067354F" w:rsidRDefault="00AE16D1" w:rsidP="00C83706">
            <w:pPr>
              <w:jc w:val="left"/>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Message</w:t>
            </w:r>
          </w:p>
        </w:tc>
      </w:tr>
      <w:tr w:rsidR="00AE16D1" w:rsidRPr="0067354F" w14:paraId="334FE16C" w14:textId="77777777" w:rsidTr="00C83706">
        <w:trPr>
          <w:jc w:val="center"/>
        </w:trPr>
        <w:tc>
          <w:tcPr>
            <w:tcW w:w="0" w:type="auto"/>
            <w:vAlign w:val="center"/>
          </w:tcPr>
          <w:p w14:paraId="4B9EA0DF" w14:textId="77777777" w:rsidR="00AE16D1" w:rsidRPr="0067354F" w:rsidRDefault="00AE16D1" w:rsidP="00C83706">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-9002</w:t>
            </w:r>
          </w:p>
        </w:tc>
        <w:tc>
          <w:tcPr>
            <w:tcW w:w="0" w:type="auto"/>
            <w:vAlign w:val="center"/>
          </w:tcPr>
          <w:p w14:paraId="1F8E5B43" w14:textId="77777777" w:rsidR="00AE16D1" w:rsidRPr="0067354F" w:rsidRDefault="00AE16D1" w:rsidP="00C83706">
            <w:pPr>
              <w:autoSpaceDE w:val="0"/>
              <w:autoSpaceDN w:val="0"/>
              <w:adjustRightInd w:val="0"/>
              <w:jc w:val="left"/>
              <w:rPr>
                <w:rFonts w:asciiTheme="minorHAnsi" w:hAnsiTheme="minorHAnsi" w:cstheme="minorHAnsi"/>
                <w:color w:val="auto"/>
                <w:sz w:val="16"/>
                <w:szCs w:val="16"/>
              </w:rPr>
            </w:pPr>
            <w:r w:rsidRPr="0067354F">
              <w:rPr>
                <w:rFonts w:asciiTheme="minorHAnsi" w:hAnsiTheme="minorHAnsi" w:cstheme="minorHAnsi"/>
                <w:color w:val="auto"/>
                <w:sz w:val="16"/>
                <w:szCs w:val="16"/>
              </w:rPr>
              <w:t xml:space="preserve">Usage: </w:t>
            </w:r>
            <w:r w:rsidRPr="0067354F">
              <w:rPr>
                <w:rFonts w:cs="Arial"/>
                <w:color w:val="auto"/>
                <w:sz w:val="16"/>
                <w:szCs w:val="16"/>
              </w:rPr>
              <w:t>[user] [data source] [output path] [structure/actuals]</w:t>
            </w:r>
          </w:p>
        </w:tc>
      </w:tr>
      <w:tr w:rsidR="00AE16D1" w:rsidRPr="0067354F" w14:paraId="55FCAB71" w14:textId="77777777" w:rsidTr="00C83706">
        <w:trPr>
          <w:jc w:val="center"/>
        </w:trPr>
        <w:tc>
          <w:tcPr>
            <w:tcW w:w="0" w:type="auto"/>
            <w:vAlign w:val="center"/>
          </w:tcPr>
          <w:p w14:paraId="1A87BC09" w14:textId="77777777" w:rsidR="00AE16D1" w:rsidRPr="0067354F" w:rsidRDefault="00AE16D1" w:rsidP="00C83706">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-9001</w:t>
            </w:r>
          </w:p>
        </w:tc>
        <w:tc>
          <w:tcPr>
            <w:tcW w:w="0" w:type="auto"/>
            <w:vAlign w:val="center"/>
          </w:tcPr>
          <w:p w14:paraId="644569E7" w14:textId="77777777" w:rsidR="00AE16D1" w:rsidRPr="002D6C4D" w:rsidRDefault="00AE16D1" w:rsidP="00C83706">
            <w:pPr>
              <w:autoSpaceDE w:val="0"/>
              <w:autoSpaceDN w:val="0"/>
              <w:adjustRightInd w:val="0"/>
              <w:jc w:val="left"/>
              <w:rPr>
                <w:rFonts w:asciiTheme="minorHAnsi" w:hAnsiTheme="minorHAnsi" w:cstheme="minorHAnsi"/>
                <w:color w:val="auto"/>
                <w:sz w:val="16"/>
                <w:szCs w:val="16"/>
              </w:rPr>
            </w:pPr>
            <w:r w:rsidRPr="002D6C4D">
              <w:rPr>
                <w:rFonts w:asciiTheme="minorHAnsi" w:hAnsiTheme="minorHAnsi" w:cstheme="minorHAnsi"/>
                <w:color w:val="auto"/>
                <w:sz w:val="16"/>
                <w:szCs w:val="16"/>
              </w:rPr>
              <w:t>Create SQLLDR control file failed</w:t>
            </w:r>
          </w:p>
        </w:tc>
      </w:tr>
      <w:tr w:rsidR="00AE16D1" w:rsidRPr="0067354F" w14:paraId="30E74322" w14:textId="77777777" w:rsidTr="00C83706">
        <w:trPr>
          <w:jc w:val="center"/>
        </w:trPr>
        <w:tc>
          <w:tcPr>
            <w:tcW w:w="0" w:type="auto"/>
            <w:vAlign w:val="center"/>
          </w:tcPr>
          <w:p w14:paraId="5949F6CD" w14:textId="77777777" w:rsidR="00AE16D1" w:rsidRPr="0067354F" w:rsidRDefault="00AE16D1" w:rsidP="00C83706">
            <w:pPr>
              <w:jc w:val="center"/>
              <w:rPr>
                <w:rFonts w:asciiTheme="minorHAnsi" w:hAnsiTheme="minorHAnsi" w:cstheme="minorHAnsi"/>
                <w:color w:val="auto"/>
                <w:sz w:val="16"/>
                <w:szCs w:val="16"/>
              </w:rPr>
            </w:pPr>
            <w:r>
              <w:rPr>
                <w:rFonts w:asciiTheme="minorHAnsi" w:hAnsiTheme="minorHAnsi" w:cstheme="minorHAnsi"/>
                <w:color w:val="auto"/>
                <w:sz w:val="16"/>
                <w:szCs w:val="16"/>
              </w:rPr>
              <w:t>9000</w:t>
            </w:r>
          </w:p>
        </w:tc>
        <w:tc>
          <w:tcPr>
            <w:tcW w:w="0" w:type="auto"/>
            <w:vAlign w:val="center"/>
          </w:tcPr>
          <w:p w14:paraId="058DEDC5" w14:textId="77777777" w:rsidR="00AE16D1" w:rsidRPr="002D6C4D" w:rsidRDefault="00AE16D1" w:rsidP="00C83706">
            <w:pPr>
              <w:autoSpaceDE w:val="0"/>
              <w:autoSpaceDN w:val="0"/>
              <w:adjustRightInd w:val="0"/>
              <w:jc w:val="left"/>
              <w:rPr>
                <w:rFonts w:asciiTheme="minorHAnsi" w:hAnsiTheme="minorHAnsi" w:cstheme="minorHAnsi"/>
                <w:color w:val="auto"/>
                <w:sz w:val="16"/>
                <w:szCs w:val="16"/>
              </w:rPr>
            </w:pPr>
            <w:r w:rsidRPr="002D6C4D">
              <w:rPr>
                <w:rFonts w:asciiTheme="minorHAnsi" w:hAnsiTheme="minorHAnsi" w:cstheme="minorHAnsi"/>
                <w:color w:val="auto"/>
                <w:sz w:val="16"/>
                <w:szCs w:val="16"/>
              </w:rPr>
              <w:t>No eligible {0} tables found to create SQLLDR control files for</w:t>
            </w:r>
          </w:p>
        </w:tc>
      </w:tr>
      <w:tr w:rsidR="00AE16D1" w:rsidRPr="0067354F" w14:paraId="15891578" w14:textId="77777777" w:rsidTr="00C83706">
        <w:trPr>
          <w:jc w:val="center"/>
        </w:trPr>
        <w:tc>
          <w:tcPr>
            <w:tcW w:w="0" w:type="auto"/>
            <w:vAlign w:val="center"/>
          </w:tcPr>
          <w:p w14:paraId="33073B68" w14:textId="77777777" w:rsidR="00AE16D1" w:rsidRDefault="00AE16D1" w:rsidP="00C83706">
            <w:pPr>
              <w:jc w:val="center"/>
              <w:rPr>
                <w:rFonts w:asciiTheme="minorHAnsi" w:hAnsiTheme="minorHAnsi" w:cstheme="minorHAnsi"/>
                <w:color w:val="auto"/>
                <w:sz w:val="16"/>
                <w:szCs w:val="16"/>
              </w:rPr>
            </w:pPr>
            <w:r>
              <w:rPr>
                <w:rFonts w:asciiTheme="minorHAnsi" w:hAnsiTheme="minorHAnsi" w:cstheme="minorHAnsi"/>
                <w:color w:val="auto"/>
                <w:sz w:val="16"/>
                <w:szCs w:val="16"/>
              </w:rPr>
              <w:t>9001</w:t>
            </w:r>
          </w:p>
        </w:tc>
        <w:tc>
          <w:tcPr>
            <w:tcW w:w="0" w:type="auto"/>
            <w:vAlign w:val="center"/>
          </w:tcPr>
          <w:p w14:paraId="377EC645" w14:textId="77777777" w:rsidR="00AE16D1" w:rsidRPr="002D6C4D" w:rsidRDefault="00AE16D1" w:rsidP="00C83706">
            <w:pPr>
              <w:autoSpaceDE w:val="0"/>
              <w:autoSpaceDN w:val="0"/>
              <w:adjustRightInd w:val="0"/>
              <w:jc w:val="left"/>
              <w:rPr>
                <w:rFonts w:asciiTheme="minorHAnsi" w:hAnsiTheme="minorHAnsi" w:cstheme="minorHAnsi"/>
                <w:color w:val="auto"/>
                <w:sz w:val="16"/>
                <w:szCs w:val="16"/>
              </w:rPr>
            </w:pPr>
            <w:r w:rsidRPr="002D6C4D">
              <w:rPr>
                <w:rFonts w:asciiTheme="minorHAnsi" w:hAnsiTheme="minorHAnsi" w:cstheme="minorHAnsi"/>
                <w:color w:val="auto"/>
                <w:sz w:val="16"/>
                <w:szCs w:val="16"/>
              </w:rPr>
              <w:t>Number of {0} table SQLLDR control files written: {1</w:t>
            </w:r>
            <w:r>
              <w:rPr>
                <w:rFonts w:asciiTheme="minorHAnsi" w:hAnsiTheme="minorHAnsi" w:cstheme="minorHAnsi"/>
                <w:color w:val="auto"/>
                <w:sz w:val="16"/>
                <w:szCs w:val="16"/>
              </w:rPr>
              <w:t>}</w:t>
            </w:r>
          </w:p>
        </w:tc>
      </w:tr>
    </w:tbl>
    <w:p w14:paraId="3C910908" w14:textId="77777777" w:rsidR="00AE16D1" w:rsidRDefault="00AE16D1" w:rsidP="00727BA1">
      <w:pPr>
        <w:rPr>
          <w:b/>
        </w:rPr>
      </w:pPr>
    </w:p>
    <w:p w14:paraId="2CD253D8" w14:textId="77777777" w:rsidR="00AE16D1" w:rsidRDefault="00AE16D1" w:rsidP="00727BA1">
      <w:pPr>
        <w:rPr>
          <w:b/>
        </w:rPr>
      </w:pPr>
    </w:p>
    <w:p w14:paraId="07CD7476" w14:textId="2F13FCB4" w:rsidR="00727BA1" w:rsidRDefault="00727BA1" w:rsidP="00727BA1">
      <w:pPr>
        <w:rPr>
          <w:b/>
        </w:rPr>
      </w:pPr>
      <w:r w:rsidRPr="00A22393">
        <w:rPr>
          <w:b/>
        </w:rPr>
        <w:t xml:space="preserve">Sample </w:t>
      </w:r>
      <w:proofErr w:type="spellStart"/>
      <w:r>
        <w:rPr>
          <w:b/>
        </w:rPr>
        <w:t>SFTPControlTemplate.ctl</w:t>
      </w:r>
      <w:proofErr w:type="spellEnd"/>
      <w:r>
        <w:rPr>
          <w:b/>
        </w:rPr>
        <w:t xml:space="preserve"> file</w:t>
      </w:r>
      <w:r w:rsidRPr="00A22393">
        <w:rPr>
          <w:b/>
        </w:rPr>
        <w:t>:</w:t>
      </w:r>
    </w:p>
    <w:p w14:paraId="41BFA221"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OPTIONS (skip=1)</w:t>
      </w:r>
    </w:p>
    <w:p w14:paraId="6FBB99FC"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LOAD DATA</w:t>
      </w:r>
    </w:p>
    <w:p w14:paraId="0B0F5C20"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INFILE 'placeholder.dat'</w:t>
      </w:r>
    </w:p>
    <w:p w14:paraId="674DE99A"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BADFILE '</w:t>
      </w:r>
      <w:proofErr w:type="spellStart"/>
      <w:r w:rsidRPr="00727BA1">
        <w:rPr>
          <w:rFonts w:ascii="Courier New" w:hAnsi="Courier New" w:cs="Courier New"/>
          <w:color w:val="auto"/>
          <w:sz w:val="16"/>
          <w:szCs w:val="16"/>
        </w:rPr>
        <w:t>placeholder.bad</w:t>
      </w:r>
      <w:proofErr w:type="spellEnd"/>
      <w:r w:rsidRPr="00727BA1">
        <w:rPr>
          <w:rFonts w:ascii="Courier New" w:hAnsi="Courier New" w:cs="Courier New"/>
          <w:color w:val="auto"/>
          <w:sz w:val="16"/>
          <w:szCs w:val="16"/>
        </w:rPr>
        <w:t>'</w:t>
      </w:r>
    </w:p>
    <w:p w14:paraId="330798B4"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APPEND</w:t>
      </w:r>
    </w:p>
    <w:p w14:paraId="457A107A"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INTO TABLE {0}</w:t>
      </w:r>
    </w:p>
    <w:p w14:paraId="76D6DF0D"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FIELDS TERMINATED BY '|' OPTIONALLY ENCLOSED BY '"'</w:t>
      </w:r>
    </w:p>
    <w:p w14:paraId="2C37E18C"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TRAILING NULLCOLS</w:t>
      </w:r>
    </w:p>
    <w:p w14:paraId="76D47A05"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w:t>
      </w:r>
    </w:p>
    <w:p w14:paraId="5059FA91"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{1}</w:t>
      </w:r>
    </w:p>
    <w:p w14:paraId="0A18A7B8" w14:textId="6ABC6729"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w:t>
      </w:r>
    </w:p>
    <w:p w14:paraId="385380D2" w14:textId="611F554F" w:rsidR="004E6B7B" w:rsidRDefault="004E6B7B" w:rsidP="004E6B7B">
      <w:pPr>
        <w:pStyle w:val="Heading2"/>
      </w:pPr>
      <w:bookmarkStart w:id="61" w:name="_Toc520365971"/>
      <w:r>
        <w:t>Current</w:t>
      </w:r>
      <w:r w:rsidR="00F56B34">
        <w:t xml:space="preserve"> </w:t>
      </w:r>
      <w:r>
        <w:t>EKB</w:t>
      </w:r>
      <w:r w:rsidR="00F56B34">
        <w:t xml:space="preserve"> </w:t>
      </w:r>
      <w:r>
        <w:t>Time</w:t>
      </w:r>
      <w:bookmarkEnd w:id="61"/>
    </w:p>
    <w:p w14:paraId="7681CD2E" w14:textId="77777777" w:rsidR="004E6B7B" w:rsidRDefault="004E6B7B" w:rsidP="004E6B7B">
      <w:pPr>
        <w:rPr>
          <w:rFonts w:cs="Arial"/>
        </w:rPr>
      </w:pPr>
    </w:p>
    <w:p w14:paraId="6CA95631" w14:textId="77777777" w:rsidR="004E6B7B" w:rsidRDefault="004E6B7B" w:rsidP="004E6B7B">
      <w:pPr>
        <w:rPr>
          <w:rFonts w:cs="Arial"/>
        </w:rPr>
      </w:pPr>
      <w:r w:rsidRPr="00962735">
        <w:rPr>
          <w:rFonts w:cs="Arial"/>
          <w:b/>
        </w:rPr>
        <w:t>Mid-Tier</w:t>
      </w:r>
      <w:r>
        <w:rPr>
          <w:rFonts w:cs="Arial"/>
        </w:rPr>
        <w:t>: Primary only</w:t>
      </w:r>
    </w:p>
    <w:p w14:paraId="375C9900" w14:textId="77777777" w:rsidR="004E6B7B" w:rsidRPr="00795D4F" w:rsidRDefault="004E6B7B" w:rsidP="004E6B7B">
      <w:pPr>
        <w:rPr>
          <w:rFonts w:cs="Arial"/>
        </w:rPr>
      </w:pPr>
    </w:p>
    <w:p w14:paraId="766670EF" w14:textId="77777777" w:rsidR="004E6B7B" w:rsidRDefault="004E6B7B" w:rsidP="004E6B7B">
      <w:pPr>
        <w:rPr>
          <w:rFonts w:cs="Arial"/>
        </w:rPr>
      </w:pPr>
      <w:r w:rsidRPr="00795D4F">
        <w:rPr>
          <w:rFonts w:cs="Arial"/>
          <w:b/>
        </w:rPr>
        <w:t>Purpose</w:t>
      </w:r>
      <w:r w:rsidRPr="00795D4F">
        <w:rPr>
          <w:rFonts w:cs="Arial"/>
        </w:rPr>
        <w:t xml:space="preserve">: To determine </w:t>
      </w:r>
      <w:r>
        <w:rPr>
          <w:rFonts w:cs="Arial"/>
        </w:rPr>
        <w:t>the current Foundation Calendar Member or Calendar Member from an offset of the current Member.</w:t>
      </w:r>
    </w:p>
    <w:p w14:paraId="53077C28" w14:textId="77777777" w:rsidR="004E6B7B" w:rsidRPr="00795D4F" w:rsidRDefault="004E6B7B" w:rsidP="004E6B7B">
      <w:pPr>
        <w:rPr>
          <w:rFonts w:cs="Arial"/>
        </w:rPr>
      </w:pPr>
    </w:p>
    <w:p w14:paraId="6132E3C5" w14:textId="77777777" w:rsidR="004E6B7B" w:rsidRPr="00795D4F" w:rsidRDefault="004E6B7B" w:rsidP="004E6B7B">
      <w:pPr>
        <w:rPr>
          <w:rFonts w:cs="Arial"/>
          <w:color w:val="auto"/>
        </w:rPr>
      </w:pPr>
      <w:r w:rsidRPr="00795D4F">
        <w:rPr>
          <w:rFonts w:cs="Arial"/>
          <w:b/>
          <w:color w:val="auto"/>
        </w:rPr>
        <w:t>Usage</w:t>
      </w:r>
      <w:r w:rsidRPr="00795D4F">
        <w:rPr>
          <w:rFonts w:cs="Arial"/>
          <w:color w:val="auto"/>
        </w:rPr>
        <w:t xml:space="preserve">: </w:t>
      </w:r>
      <w:proofErr w:type="spellStart"/>
      <w:r>
        <w:rPr>
          <w:rFonts w:cs="Arial"/>
          <w:color w:val="auto"/>
        </w:rPr>
        <w:t>CurrentEKBTime</w:t>
      </w:r>
      <w:proofErr w:type="spellEnd"/>
      <w:r>
        <w:rPr>
          <w:rFonts w:cs="Arial"/>
          <w:color w:val="auto"/>
        </w:rPr>
        <w:t xml:space="preserve"> </w:t>
      </w:r>
      <w:r w:rsidRPr="00795D4F">
        <w:rPr>
          <w:rFonts w:cs="Arial"/>
          <w:color w:val="auto"/>
        </w:rPr>
        <w:t>[user] [data source] [</w:t>
      </w:r>
      <w:r>
        <w:rPr>
          <w:rFonts w:cs="Arial"/>
          <w:color w:val="auto"/>
        </w:rPr>
        <w:t>level]</w:t>
      </w:r>
    </w:p>
    <w:p w14:paraId="7858E337" w14:textId="77777777" w:rsidR="004E6B7B" w:rsidRDefault="004E6B7B" w:rsidP="004E6B7B">
      <w:pPr>
        <w:rPr>
          <w:rFonts w:cs="Arial"/>
          <w:color w:val="auto"/>
        </w:rPr>
      </w:pPr>
    </w:p>
    <w:p w14:paraId="0511AF58" w14:textId="77777777" w:rsidR="004E6B7B" w:rsidRDefault="004E6B7B" w:rsidP="004E6B7B">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762"/>
        <w:gridCol w:w="8814"/>
      </w:tblGrid>
      <w:tr w:rsidR="00373BDC" w:rsidRPr="00631DAB" w14:paraId="3BD57798" w14:textId="77777777" w:rsidTr="0086044A">
        <w:trPr>
          <w:jc w:val="center"/>
        </w:trPr>
        <w:tc>
          <w:tcPr>
            <w:tcW w:w="0" w:type="auto"/>
            <w:shd w:val="clear" w:color="auto" w:fill="005596" w:themeFill="text2"/>
            <w:vAlign w:val="center"/>
          </w:tcPr>
          <w:p w14:paraId="128067E9" w14:textId="77777777" w:rsidR="004E6B7B" w:rsidRPr="00631DAB" w:rsidRDefault="004E6B7B" w:rsidP="0086044A">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631F1E2C" w14:textId="77777777" w:rsidR="004E6B7B" w:rsidRPr="00631DAB" w:rsidRDefault="004E6B7B" w:rsidP="0086044A">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373BDC" w:rsidRPr="00631DAB" w14:paraId="6B42A0B1" w14:textId="77777777" w:rsidTr="0086044A">
        <w:trPr>
          <w:jc w:val="center"/>
        </w:trPr>
        <w:tc>
          <w:tcPr>
            <w:tcW w:w="0" w:type="auto"/>
            <w:vAlign w:val="center"/>
          </w:tcPr>
          <w:p w14:paraId="0759D47E" w14:textId="77777777" w:rsidR="004E6B7B" w:rsidRPr="00B650A8" w:rsidRDefault="004E6B7B" w:rsidP="0086044A">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1C39AA2F" w14:textId="77777777" w:rsidR="004E6B7B" w:rsidRPr="00631DAB" w:rsidRDefault="004E6B7B"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373BDC" w:rsidRPr="00631DAB" w14:paraId="7A042D49" w14:textId="77777777" w:rsidTr="0086044A">
        <w:trPr>
          <w:jc w:val="center"/>
        </w:trPr>
        <w:tc>
          <w:tcPr>
            <w:tcW w:w="0" w:type="auto"/>
            <w:vAlign w:val="center"/>
          </w:tcPr>
          <w:p w14:paraId="761B9B69" w14:textId="77777777" w:rsidR="004E6B7B" w:rsidRPr="00B650A8" w:rsidRDefault="004E6B7B" w:rsidP="0086044A">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1C2607C1" w14:textId="77777777" w:rsidR="004E6B7B" w:rsidRPr="00631DAB" w:rsidRDefault="004E6B7B"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373BDC" w:rsidRPr="00631DAB" w14:paraId="1EBE0F98" w14:textId="77777777" w:rsidTr="0086044A">
        <w:trPr>
          <w:jc w:val="center"/>
        </w:trPr>
        <w:tc>
          <w:tcPr>
            <w:tcW w:w="0" w:type="auto"/>
            <w:vAlign w:val="center"/>
          </w:tcPr>
          <w:p w14:paraId="0D4A2FE0" w14:textId="77777777" w:rsidR="004E6B7B" w:rsidRPr="00B650A8" w:rsidRDefault="004E6B7B" w:rsidP="0086044A">
            <w:pPr>
              <w:jc w:val="left"/>
              <w:rPr>
                <w:rFonts w:asciiTheme="minorHAnsi" w:hAnsiTheme="minorHAnsi" w:cstheme="minorHAnsi"/>
                <w:sz w:val="16"/>
                <w:szCs w:val="16"/>
              </w:rPr>
            </w:pPr>
            <w:r>
              <w:rPr>
                <w:rFonts w:asciiTheme="minorHAnsi" w:hAnsiTheme="minorHAnsi" w:cstheme="minorHAnsi"/>
                <w:color w:val="auto"/>
                <w:sz w:val="16"/>
                <w:szCs w:val="16"/>
              </w:rPr>
              <w:t>level</w:t>
            </w:r>
          </w:p>
        </w:tc>
        <w:tc>
          <w:tcPr>
            <w:tcW w:w="0" w:type="auto"/>
            <w:vAlign w:val="center"/>
          </w:tcPr>
          <w:p w14:paraId="721B5CA5" w14:textId="0FB41851" w:rsidR="004E6B7B" w:rsidRPr="00631DAB" w:rsidRDefault="004E6B7B" w:rsidP="00373BDC">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Level to retrieve the current Calendar Member from.  Using ‘</w:t>
            </w:r>
            <w:proofErr w:type="spellStart"/>
            <w:r>
              <w:rPr>
                <w:rFonts w:asciiTheme="minorHAnsi" w:hAnsiTheme="minorHAnsi" w:cstheme="minorHAnsi"/>
                <w:color w:val="auto"/>
                <w:sz w:val="16"/>
                <w:szCs w:val="16"/>
              </w:rPr>
              <w:t>show_all</w:t>
            </w:r>
            <w:proofErr w:type="spellEnd"/>
            <w:r>
              <w:rPr>
                <w:rFonts w:asciiTheme="minorHAnsi" w:hAnsiTheme="minorHAnsi" w:cstheme="minorHAnsi"/>
                <w:color w:val="auto"/>
                <w:sz w:val="16"/>
                <w:szCs w:val="16"/>
              </w:rPr>
              <w:t xml:space="preserve">’ will return all current Calendar Members.  </w:t>
            </w:r>
            <w:r w:rsidR="00373BDC">
              <w:rPr>
                <w:rFonts w:asciiTheme="minorHAnsi" w:hAnsiTheme="minorHAnsi" w:cstheme="minorHAnsi"/>
                <w:color w:val="auto"/>
                <w:sz w:val="16"/>
                <w:szCs w:val="16"/>
              </w:rPr>
              <w:t>Using ‘</w:t>
            </w:r>
            <w:proofErr w:type="spellStart"/>
            <w:r w:rsidR="00373BDC">
              <w:rPr>
                <w:rFonts w:asciiTheme="minorHAnsi" w:hAnsiTheme="minorHAnsi" w:cstheme="minorHAnsi"/>
                <w:color w:val="auto"/>
                <w:sz w:val="16"/>
                <w:szCs w:val="16"/>
              </w:rPr>
              <w:t>week_of_month</w:t>
            </w:r>
            <w:proofErr w:type="spellEnd"/>
            <w:r w:rsidR="00373BDC">
              <w:rPr>
                <w:rFonts w:asciiTheme="minorHAnsi" w:hAnsiTheme="minorHAnsi" w:cstheme="minorHAnsi"/>
                <w:color w:val="auto"/>
                <w:sz w:val="16"/>
                <w:szCs w:val="16"/>
              </w:rPr>
              <w:t xml:space="preserve">’ will return the week number of the current week (system clock) within the fiscal calendar month.  </w:t>
            </w:r>
            <w:r>
              <w:rPr>
                <w:rFonts w:asciiTheme="minorHAnsi" w:hAnsiTheme="minorHAnsi" w:cstheme="minorHAnsi"/>
                <w:color w:val="auto"/>
                <w:sz w:val="16"/>
                <w:szCs w:val="16"/>
              </w:rPr>
              <w:t>Using an offset will return a Calendar Member relative to the current Member.  For example, week+1 or month-12.</w:t>
            </w:r>
          </w:p>
        </w:tc>
      </w:tr>
    </w:tbl>
    <w:p w14:paraId="7C68F230" w14:textId="77777777" w:rsidR="004E6B7B" w:rsidRPr="00B650A8" w:rsidRDefault="004E6B7B" w:rsidP="004E6B7B">
      <w:pPr>
        <w:rPr>
          <w:rFonts w:cs="Arial"/>
          <w:color w:val="auto"/>
        </w:rPr>
      </w:pPr>
    </w:p>
    <w:p w14:paraId="61200F93" w14:textId="77777777" w:rsidR="004E6B7B" w:rsidRPr="00795D4F" w:rsidRDefault="004E6B7B" w:rsidP="004E6B7B">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2407"/>
      </w:tblGrid>
      <w:tr w:rsidR="004E6B7B" w:rsidRPr="00631DAB" w14:paraId="132048F1" w14:textId="77777777" w:rsidTr="0086044A">
        <w:trPr>
          <w:jc w:val="center"/>
        </w:trPr>
        <w:tc>
          <w:tcPr>
            <w:tcW w:w="0" w:type="auto"/>
            <w:shd w:val="clear" w:color="auto" w:fill="005596" w:themeFill="text2"/>
            <w:vAlign w:val="center"/>
          </w:tcPr>
          <w:p w14:paraId="26026939" w14:textId="77777777" w:rsidR="004E6B7B" w:rsidRPr="00631DAB" w:rsidRDefault="004E6B7B" w:rsidP="0086044A">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458B7BFC" w14:textId="77777777" w:rsidR="004E6B7B" w:rsidRPr="00631DAB" w:rsidRDefault="004E6B7B" w:rsidP="0086044A">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4E6B7B" w:rsidRPr="00631DAB" w14:paraId="735EA834" w14:textId="77777777" w:rsidTr="0086044A">
        <w:trPr>
          <w:jc w:val="center"/>
        </w:trPr>
        <w:tc>
          <w:tcPr>
            <w:tcW w:w="0" w:type="auto"/>
            <w:vAlign w:val="center"/>
          </w:tcPr>
          <w:p w14:paraId="589B0996" w14:textId="77777777" w:rsidR="004E6B7B" w:rsidRPr="004E6B7B" w:rsidRDefault="004E6B7B" w:rsidP="0086044A">
            <w:pPr>
              <w:jc w:val="center"/>
              <w:rPr>
                <w:rFonts w:asciiTheme="minorHAnsi" w:hAnsiTheme="minorHAnsi" w:cstheme="minorHAnsi"/>
                <w:color w:val="auto"/>
                <w:sz w:val="16"/>
                <w:szCs w:val="16"/>
              </w:rPr>
            </w:pPr>
            <w:r w:rsidRPr="004E6B7B">
              <w:rPr>
                <w:rFonts w:asciiTheme="minorHAnsi" w:hAnsiTheme="minorHAnsi" w:cstheme="minorHAnsi"/>
                <w:color w:val="auto"/>
                <w:sz w:val="16"/>
                <w:szCs w:val="16"/>
              </w:rPr>
              <w:t>-9002</w:t>
            </w:r>
          </w:p>
        </w:tc>
        <w:tc>
          <w:tcPr>
            <w:tcW w:w="0" w:type="auto"/>
            <w:vAlign w:val="center"/>
          </w:tcPr>
          <w:p w14:paraId="4ECB96A2" w14:textId="77777777" w:rsidR="004E6B7B" w:rsidRPr="004E6B7B" w:rsidRDefault="004E6B7B" w:rsidP="0086044A">
            <w:pPr>
              <w:autoSpaceDE w:val="0"/>
              <w:autoSpaceDN w:val="0"/>
              <w:adjustRightInd w:val="0"/>
              <w:jc w:val="left"/>
              <w:rPr>
                <w:rFonts w:asciiTheme="minorHAnsi" w:hAnsiTheme="minorHAnsi" w:cstheme="minorHAnsi"/>
                <w:color w:val="auto"/>
                <w:sz w:val="16"/>
                <w:szCs w:val="16"/>
              </w:rPr>
            </w:pPr>
            <w:r w:rsidRPr="004E6B7B">
              <w:rPr>
                <w:rFonts w:asciiTheme="minorHAnsi" w:hAnsiTheme="minorHAnsi" w:cstheme="minorHAnsi"/>
                <w:color w:val="auto"/>
                <w:sz w:val="16"/>
                <w:szCs w:val="16"/>
              </w:rPr>
              <w:t>Usage: [user] [data source] [level]</w:t>
            </w:r>
          </w:p>
        </w:tc>
      </w:tr>
      <w:tr w:rsidR="004E6B7B" w:rsidRPr="00631DAB" w14:paraId="3DC246AE" w14:textId="77777777" w:rsidTr="0086044A">
        <w:trPr>
          <w:jc w:val="center"/>
        </w:trPr>
        <w:tc>
          <w:tcPr>
            <w:tcW w:w="0" w:type="auto"/>
            <w:vAlign w:val="center"/>
          </w:tcPr>
          <w:p w14:paraId="1167CD8D" w14:textId="77777777" w:rsidR="004E6B7B" w:rsidRPr="004E6B7B" w:rsidRDefault="004E6B7B" w:rsidP="0086044A">
            <w:pPr>
              <w:jc w:val="center"/>
              <w:rPr>
                <w:rFonts w:asciiTheme="minorHAnsi" w:hAnsiTheme="minorHAnsi" w:cstheme="minorHAnsi"/>
                <w:color w:val="auto"/>
                <w:sz w:val="16"/>
                <w:szCs w:val="16"/>
              </w:rPr>
            </w:pPr>
            <w:r w:rsidRPr="004E6B7B">
              <w:rPr>
                <w:rFonts w:asciiTheme="minorHAnsi" w:hAnsiTheme="minorHAnsi" w:cstheme="minorHAnsi"/>
                <w:color w:val="auto"/>
                <w:sz w:val="16"/>
                <w:szCs w:val="16"/>
              </w:rPr>
              <w:t>-9001</w:t>
            </w:r>
          </w:p>
        </w:tc>
        <w:tc>
          <w:tcPr>
            <w:tcW w:w="0" w:type="auto"/>
            <w:vAlign w:val="center"/>
          </w:tcPr>
          <w:p w14:paraId="56455B09" w14:textId="77777777" w:rsidR="004E6B7B" w:rsidRPr="004E6B7B" w:rsidRDefault="004E6B7B" w:rsidP="0086044A">
            <w:pPr>
              <w:autoSpaceDE w:val="0"/>
              <w:autoSpaceDN w:val="0"/>
              <w:adjustRightInd w:val="0"/>
              <w:jc w:val="left"/>
              <w:rPr>
                <w:rFonts w:asciiTheme="minorHAnsi" w:hAnsiTheme="minorHAnsi" w:cstheme="minorHAnsi"/>
                <w:color w:val="auto"/>
                <w:sz w:val="16"/>
                <w:szCs w:val="16"/>
              </w:rPr>
            </w:pPr>
            <w:r w:rsidRPr="004E6B7B">
              <w:rPr>
                <w:rFonts w:asciiTheme="minorHAnsi" w:hAnsiTheme="minorHAnsi" w:cstheme="minorHAnsi"/>
                <w:color w:val="auto"/>
                <w:sz w:val="16"/>
                <w:szCs w:val="16"/>
              </w:rPr>
              <w:t>Cannot determine current time</w:t>
            </w:r>
          </w:p>
        </w:tc>
      </w:tr>
    </w:tbl>
    <w:p w14:paraId="611E55F4" w14:textId="77777777" w:rsidR="00A43ED6" w:rsidRDefault="00A43ED6" w:rsidP="00A43ED6">
      <w:pPr>
        <w:rPr>
          <w:b/>
        </w:rPr>
      </w:pPr>
    </w:p>
    <w:p w14:paraId="63D45C30" w14:textId="77777777" w:rsidR="00A43ED6" w:rsidRDefault="00A43ED6" w:rsidP="00A43ED6">
      <w:pPr>
        <w:rPr>
          <w:b/>
        </w:rPr>
      </w:pPr>
      <w:r w:rsidRPr="00A22393">
        <w:rPr>
          <w:b/>
        </w:rPr>
        <w:t>Sample Output:</w:t>
      </w:r>
    </w:p>
    <w:p w14:paraId="64E18284" w14:textId="77777777" w:rsidR="00A43ED6" w:rsidRPr="00A43ED6" w:rsidRDefault="00A43ED6" w:rsidP="00A43ED6">
      <w:pPr>
        <w:rPr>
          <w:rFonts w:ascii="Courier New" w:hAnsi="Courier New" w:cs="Courier New"/>
          <w:color w:val="auto"/>
          <w:sz w:val="16"/>
          <w:szCs w:val="16"/>
        </w:rPr>
      </w:pPr>
    </w:p>
    <w:p w14:paraId="3A58DD11" w14:textId="77777777" w:rsidR="00A43ED6" w:rsidRPr="00A43ED6" w:rsidRDefault="00A43ED6" w:rsidP="00A43ED6">
      <w:pPr>
        <w:rPr>
          <w:rFonts w:ascii="Courier New" w:hAnsi="Courier New" w:cs="Courier New"/>
          <w:color w:val="auto"/>
          <w:sz w:val="16"/>
          <w:szCs w:val="16"/>
        </w:rPr>
      </w:pPr>
      <w:proofErr w:type="spellStart"/>
      <w:r w:rsidRPr="00A43ED6">
        <w:rPr>
          <w:rFonts w:ascii="Courier New" w:hAnsi="Courier New" w:cs="Courier New"/>
          <w:color w:val="auto"/>
          <w:sz w:val="16"/>
          <w:szCs w:val="16"/>
        </w:rPr>
        <w:t>CurrentEKBTime</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ekbf</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epdev</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show_all</w:t>
      </w:r>
      <w:proofErr w:type="spellEnd"/>
    </w:p>
    <w:p w14:paraId="7E25AA37" w14:textId="77777777" w:rsidR="00A43ED6" w:rsidRPr="00A43ED6" w:rsidRDefault="00A43ED6" w:rsidP="00A43ED6">
      <w:pPr>
        <w:rPr>
          <w:rFonts w:ascii="Courier New" w:hAnsi="Courier New" w:cs="Courier New"/>
          <w:color w:val="auto"/>
          <w:sz w:val="16"/>
          <w:szCs w:val="16"/>
        </w:rPr>
      </w:pPr>
    </w:p>
    <w:p w14:paraId="06000668"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Member              Level               Start Date</w:t>
      </w:r>
    </w:p>
    <w:p w14:paraId="4A027229"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 ------------------- ----------</w:t>
      </w:r>
    </w:p>
    <w:p w14:paraId="5AE27971"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 xml:space="preserve">TYR_PRE             </w:t>
      </w:r>
      <w:proofErr w:type="spellStart"/>
      <w:r w:rsidRPr="00A43ED6">
        <w:rPr>
          <w:rFonts w:ascii="Courier New" w:hAnsi="Courier New" w:cs="Courier New"/>
          <w:color w:val="auto"/>
          <w:sz w:val="16"/>
          <w:szCs w:val="16"/>
        </w:rPr>
        <w:t>Ttl_Yrs</w:t>
      </w:r>
      <w:proofErr w:type="spellEnd"/>
      <w:r w:rsidRPr="00A43ED6">
        <w:rPr>
          <w:rFonts w:ascii="Courier New" w:hAnsi="Courier New" w:cs="Courier New"/>
          <w:color w:val="auto"/>
          <w:sz w:val="16"/>
          <w:szCs w:val="16"/>
        </w:rPr>
        <w:t>               2/3/2008</w:t>
      </w:r>
    </w:p>
    <w:p w14:paraId="3D59C921"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 xml:space="preserve">F2012_AR_U3         </w:t>
      </w:r>
      <w:proofErr w:type="spellStart"/>
      <w:r w:rsidRPr="00A43ED6">
        <w:rPr>
          <w:rFonts w:ascii="Courier New" w:hAnsi="Courier New" w:cs="Courier New"/>
          <w:color w:val="auto"/>
          <w:sz w:val="16"/>
          <w:szCs w:val="16"/>
        </w:rPr>
        <w:t>Ttl_AE_AYr</w:t>
      </w:r>
      <w:proofErr w:type="spellEnd"/>
      <w:r w:rsidRPr="00A43ED6">
        <w:rPr>
          <w:rFonts w:ascii="Courier New" w:hAnsi="Courier New" w:cs="Courier New"/>
          <w:color w:val="auto"/>
          <w:sz w:val="16"/>
          <w:szCs w:val="16"/>
        </w:rPr>
        <w:t>           6/10/2012</w:t>
      </w:r>
    </w:p>
    <w:p w14:paraId="3885D21A"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Y2012               Year                 1/29/2012</w:t>
      </w:r>
    </w:p>
    <w:p w14:paraId="00DA047E"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S2012_01            Season               1/29/2012</w:t>
      </w:r>
    </w:p>
    <w:p w14:paraId="46EB0F78"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 xml:space="preserve">Y2012_AE            </w:t>
      </w:r>
      <w:proofErr w:type="spellStart"/>
      <w:r w:rsidRPr="00A43ED6">
        <w:rPr>
          <w:rFonts w:ascii="Courier New" w:hAnsi="Courier New" w:cs="Courier New"/>
          <w:color w:val="auto"/>
          <w:sz w:val="16"/>
          <w:szCs w:val="16"/>
        </w:rPr>
        <w:t>AltYr_AE</w:t>
      </w:r>
      <w:proofErr w:type="spellEnd"/>
      <w:r w:rsidRPr="00A43ED6">
        <w:rPr>
          <w:rFonts w:ascii="Courier New" w:hAnsi="Courier New" w:cs="Courier New"/>
          <w:color w:val="auto"/>
          <w:sz w:val="16"/>
          <w:szCs w:val="16"/>
        </w:rPr>
        <w:t>            12/25/2011</w:t>
      </w:r>
    </w:p>
    <w:p w14:paraId="42BD4330"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 xml:space="preserve">C2012_AE_SMR        </w:t>
      </w:r>
      <w:proofErr w:type="spellStart"/>
      <w:r w:rsidRPr="00A43ED6">
        <w:rPr>
          <w:rFonts w:ascii="Courier New" w:hAnsi="Courier New" w:cs="Courier New"/>
          <w:color w:val="auto"/>
          <w:sz w:val="16"/>
          <w:szCs w:val="16"/>
        </w:rPr>
        <w:t>Collect_AE</w:t>
      </w:r>
      <w:proofErr w:type="spellEnd"/>
      <w:r w:rsidRPr="00A43ED6">
        <w:rPr>
          <w:rFonts w:ascii="Courier New" w:hAnsi="Courier New" w:cs="Courier New"/>
          <w:color w:val="auto"/>
          <w:sz w:val="16"/>
          <w:szCs w:val="16"/>
        </w:rPr>
        <w:t>            4/1/2012</w:t>
      </w:r>
    </w:p>
    <w:p w14:paraId="71C77083"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Q2012_02            Quarter              4/29/2012</w:t>
      </w:r>
    </w:p>
    <w:p w14:paraId="0B3436E5"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TAYR_AE_</w:t>
      </w:r>
      <w:proofErr w:type="gramStart"/>
      <w:r w:rsidRPr="00A43ED6">
        <w:rPr>
          <w:rFonts w:ascii="Courier New" w:hAnsi="Courier New" w:cs="Courier New"/>
          <w:color w:val="auto"/>
          <w:sz w:val="16"/>
          <w:szCs w:val="16"/>
        </w:rPr>
        <w:t xml:space="preserve">PRE         </w:t>
      </w:r>
      <w:proofErr w:type="spellStart"/>
      <w:r w:rsidRPr="00A43ED6">
        <w:rPr>
          <w:rFonts w:ascii="Courier New" w:hAnsi="Courier New" w:cs="Courier New"/>
          <w:color w:val="auto"/>
          <w:sz w:val="16"/>
          <w:szCs w:val="16"/>
        </w:rPr>
        <w:t>Collect</w:t>
      </w:r>
      <w:proofErr w:type="gramEnd"/>
      <w:r w:rsidRPr="00A43ED6">
        <w:rPr>
          <w:rFonts w:ascii="Courier New" w:hAnsi="Courier New" w:cs="Courier New"/>
          <w:color w:val="auto"/>
          <w:sz w:val="16"/>
          <w:szCs w:val="16"/>
        </w:rPr>
        <w:t>_AR</w:t>
      </w:r>
      <w:proofErr w:type="spellEnd"/>
      <w:r w:rsidRPr="00A43ED6">
        <w:rPr>
          <w:rFonts w:ascii="Courier New" w:hAnsi="Courier New" w:cs="Courier New"/>
          <w:color w:val="auto"/>
          <w:sz w:val="16"/>
          <w:szCs w:val="16"/>
        </w:rPr>
        <w:t>          12/26/2010</w:t>
      </w:r>
    </w:p>
    <w:p w14:paraId="6D2AB8D8"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 xml:space="preserve">Y2012_AR            </w:t>
      </w:r>
      <w:proofErr w:type="spellStart"/>
      <w:r w:rsidRPr="00A43ED6">
        <w:rPr>
          <w:rFonts w:ascii="Courier New" w:hAnsi="Courier New" w:cs="Courier New"/>
          <w:color w:val="auto"/>
          <w:sz w:val="16"/>
          <w:szCs w:val="16"/>
        </w:rPr>
        <w:t>Tot_CA_IL</w:t>
      </w:r>
      <w:proofErr w:type="spellEnd"/>
      <w:r w:rsidRPr="00A43ED6">
        <w:rPr>
          <w:rFonts w:ascii="Courier New" w:hAnsi="Courier New" w:cs="Courier New"/>
          <w:color w:val="auto"/>
          <w:sz w:val="16"/>
          <w:szCs w:val="16"/>
        </w:rPr>
        <w:t>           12/25/2011</w:t>
      </w:r>
    </w:p>
    <w:p w14:paraId="1B022584"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M2012_05            Month                5/27/2012</w:t>
      </w:r>
    </w:p>
    <w:p w14:paraId="3C65F3EC"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 xml:space="preserve">F2012_AE_U2         </w:t>
      </w:r>
      <w:proofErr w:type="spellStart"/>
      <w:r w:rsidRPr="00A43ED6">
        <w:rPr>
          <w:rFonts w:ascii="Courier New" w:hAnsi="Courier New" w:cs="Courier New"/>
          <w:color w:val="auto"/>
          <w:sz w:val="16"/>
          <w:szCs w:val="16"/>
        </w:rPr>
        <w:t>FlrSet_AE</w:t>
      </w:r>
      <w:proofErr w:type="spellEnd"/>
      <w:r w:rsidRPr="00A43ED6">
        <w:rPr>
          <w:rFonts w:ascii="Courier New" w:hAnsi="Courier New" w:cs="Courier New"/>
          <w:color w:val="auto"/>
          <w:sz w:val="16"/>
          <w:szCs w:val="16"/>
        </w:rPr>
        <w:t>            5/20/2012</w:t>
      </w:r>
    </w:p>
    <w:p w14:paraId="2E4B7CB4"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 xml:space="preserve">C2012_AR_SMR        </w:t>
      </w:r>
      <w:proofErr w:type="spellStart"/>
      <w:r w:rsidRPr="00A43ED6">
        <w:rPr>
          <w:rFonts w:ascii="Courier New" w:hAnsi="Courier New" w:cs="Courier New"/>
          <w:color w:val="auto"/>
          <w:sz w:val="16"/>
          <w:szCs w:val="16"/>
        </w:rPr>
        <w:t>FlrSet_AR</w:t>
      </w:r>
      <w:proofErr w:type="spellEnd"/>
      <w:r w:rsidRPr="00A43ED6">
        <w:rPr>
          <w:rFonts w:ascii="Courier New" w:hAnsi="Courier New" w:cs="Courier New"/>
          <w:color w:val="auto"/>
          <w:sz w:val="16"/>
          <w:szCs w:val="16"/>
        </w:rPr>
        <w:t>            3/25/2012</w:t>
      </w:r>
    </w:p>
    <w:p w14:paraId="20FBC24F"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W2012_20            Week                 6/10/2012</w:t>
      </w:r>
    </w:p>
    <w:p w14:paraId="755A1E06"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TAYR_AR_PRE         CA_IL               12/26/2010</w:t>
      </w:r>
    </w:p>
    <w:p w14:paraId="1D3EB768"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D2012_134           Day                  6/10/2012</w:t>
      </w:r>
    </w:p>
    <w:p w14:paraId="0A0EC190" w14:textId="77777777" w:rsidR="00A43ED6" w:rsidRPr="00A43ED6" w:rsidRDefault="00A43ED6" w:rsidP="00A43ED6">
      <w:pPr>
        <w:rPr>
          <w:rFonts w:ascii="Courier New" w:hAnsi="Courier New" w:cs="Courier New"/>
          <w:color w:val="auto"/>
          <w:sz w:val="16"/>
          <w:szCs w:val="16"/>
        </w:rPr>
      </w:pPr>
    </w:p>
    <w:p w14:paraId="73246E4D" w14:textId="77777777" w:rsidR="00A43ED6" w:rsidRPr="00A43ED6" w:rsidRDefault="00A43ED6" w:rsidP="00A43ED6">
      <w:pPr>
        <w:rPr>
          <w:rFonts w:ascii="Courier New" w:hAnsi="Courier New" w:cs="Courier New"/>
          <w:color w:val="auto"/>
          <w:sz w:val="16"/>
          <w:szCs w:val="16"/>
        </w:rPr>
      </w:pPr>
      <w:proofErr w:type="spellStart"/>
      <w:r w:rsidRPr="00A43ED6">
        <w:rPr>
          <w:rFonts w:ascii="Courier New" w:hAnsi="Courier New" w:cs="Courier New"/>
          <w:color w:val="auto"/>
          <w:sz w:val="16"/>
          <w:szCs w:val="16"/>
        </w:rPr>
        <w:t>CurrentEKBTime</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ekbf</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epdev</w:t>
      </w:r>
      <w:proofErr w:type="spellEnd"/>
      <w:r w:rsidRPr="00A43ED6">
        <w:rPr>
          <w:rFonts w:ascii="Courier New" w:hAnsi="Courier New" w:cs="Courier New"/>
          <w:color w:val="auto"/>
          <w:sz w:val="16"/>
          <w:szCs w:val="16"/>
        </w:rPr>
        <w:t xml:space="preserve"> week</w:t>
      </w:r>
    </w:p>
    <w:p w14:paraId="57A87AA1"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W2012_20</w:t>
      </w:r>
    </w:p>
    <w:p w14:paraId="757559A9" w14:textId="77777777" w:rsidR="00A43ED6" w:rsidRPr="00A43ED6" w:rsidRDefault="00A43ED6" w:rsidP="00A43ED6">
      <w:pPr>
        <w:rPr>
          <w:rFonts w:ascii="Courier New" w:hAnsi="Courier New" w:cs="Courier New"/>
          <w:color w:val="auto"/>
          <w:sz w:val="16"/>
          <w:szCs w:val="16"/>
        </w:rPr>
      </w:pPr>
    </w:p>
    <w:p w14:paraId="31FDAD2B" w14:textId="77777777" w:rsidR="00A43ED6" w:rsidRPr="00A43ED6" w:rsidRDefault="00A43ED6" w:rsidP="00A43ED6">
      <w:pPr>
        <w:rPr>
          <w:rFonts w:ascii="Courier New" w:hAnsi="Courier New" w:cs="Courier New"/>
          <w:color w:val="auto"/>
          <w:sz w:val="16"/>
          <w:szCs w:val="16"/>
        </w:rPr>
      </w:pPr>
      <w:proofErr w:type="spellStart"/>
      <w:r w:rsidRPr="00A43ED6">
        <w:rPr>
          <w:rFonts w:ascii="Courier New" w:hAnsi="Courier New" w:cs="Courier New"/>
          <w:color w:val="auto"/>
          <w:sz w:val="16"/>
          <w:szCs w:val="16"/>
        </w:rPr>
        <w:t>CurrentEKBTime</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ekbf</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epdev</w:t>
      </w:r>
      <w:proofErr w:type="spellEnd"/>
      <w:r w:rsidRPr="00A43ED6">
        <w:rPr>
          <w:rFonts w:ascii="Courier New" w:hAnsi="Courier New" w:cs="Courier New"/>
          <w:color w:val="auto"/>
          <w:sz w:val="16"/>
          <w:szCs w:val="16"/>
        </w:rPr>
        <w:t xml:space="preserve"> week+1</w:t>
      </w:r>
    </w:p>
    <w:p w14:paraId="6BE91F5D"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W2012_21</w:t>
      </w:r>
    </w:p>
    <w:p w14:paraId="69651D55" w14:textId="77777777" w:rsidR="00A43ED6" w:rsidRPr="00A43ED6" w:rsidRDefault="00A43ED6" w:rsidP="00A43ED6">
      <w:pPr>
        <w:rPr>
          <w:rFonts w:ascii="Courier New" w:hAnsi="Courier New" w:cs="Courier New"/>
          <w:color w:val="auto"/>
          <w:sz w:val="16"/>
          <w:szCs w:val="16"/>
        </w:rPr>
      </w:pPr>
    </w:p>
    <w:p w14:paraId="67232B1B" w14:textId="77777777" w:rsidR="00A43ED6" w:rsidRPr="00A43ED6" w:rsidRDefault="00A43ED6" w:rsidP="00A43ED6">
      <w:pPr>
        <w:rPr>
          <w:rFonts w:ascii="Courier New" w:hAnsi="Courier New" w:cs="Courier New"/>
          <w:color w:val="auto"/>
          <w:sz w:val="16"/>
          <w:szCs w:val="16"/>
        </w:rPr>
      </w:pPr>
      <w:proofErr w:type="spellStart"/>
      <w:r w:rsidRPr="00A43ED6">
        <w:rPr>
          <w:rFonts w:ascii="Courier New" w:hAnsi="Courier New" w:cs="Courier New"/>
          <w:color w:val="auto"/>
          <w:sz w:val="16"/>
          <w:szCs w:val="16"/>
        </w:rPr>
        <w:t>CurrentEKBTime</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ekbf</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epdev</w:t>
      </w:r>
      <w:proofErr w:type="spellEnd"/>
      <w:r w:rsidRPr="00A43ED6">
        <w:rPr>
          <w:rFonts w:ascii="Courier New" w:hAnsi="Courier New" w:cs="Courier New"/>
          <w:color w:val="auto"/>
          <w:sz w:val="16"/>
          <w:szCs w:val="16"/>
        </w:rPr>
        <w:t xml:space="preserve"> week-1</w:t>
      </w:r>
    </w:p>
    <w:p w14:paraId="4B3993DC"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W2012_19</w:t>
      </w:r>
    </w:p>
    <w:p w14:paraId="7AEA2BB8" w14:textId="77777777" w:rsidR="00A43ED6" w:rsidRPr="00A43ED6" w:rsidRDefault="00A43ED6" w:rsidP="00A43ED6">
      <w:pPr>
        <w:rPr>
          <w:rFonts w:ascii="Courier New" w:hAnsi="Courier New" w:cs="Courier New"/>
          <w:color w:val="auto"/>
          <w:sz w:val="16"/>
          <w:szCs w:val="16"/>
        </w:rPr>
      </w:pPr>
    </w:p>
    <w:p w14:paraId="049C3905" w14:textId="77777777" w:rsidR="00A43ED6" w:rsidRPr="00A43ED6" w:rsidRDefault="00A43ED6" w:rsidP="00A43ED6">
      <w:pPr>
        <w:autoSpaceDE w:val="0"/>
        <w:autoSpaceDN w:val="0"/>
        <w:rPr>
          <w:rFonts w:ascii="Courier New" w:hAnsi="Courier New" w:cs="Courier New"/>
          <w:color w:val="auto"/>
          <w:sz w:val="16"/>
          <w:szCs w:val="16"/>
        </w:rPr>
      </w:pPr>
      <w:proofErr w:type="spellStart"/>
      <w:r w:rsidRPr="00A43ED6">
        <w:rPr>
          <w:rFonts w:ascii="Courier New" w:hAnsi="Courier New" w:cs="Courier New"/>
          <w:color w:val="auto"/>
          <w:sz w:val="16"/>
          <w:szCs w:val="16"/>
        </w:rPr>
        <w:t>CurrentEKBTime</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ekbf</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epdev</w:t>
      </w:r>
      <w:proofErr w:type="spellEnd"/>
      <w:r w:rsidRPr="00A43ED6">
        <w:rPr>
          <w:rFonts w:ascii="Courier New" w:hAnsi="Courier New" w:cs="Courier New"/>
          <w:color w:val="auto"/>
          <w:sz w:val="16"/>
          <w:szCs w:val="16"/>
        </w:rPr>
        <w:t xml:space="preserve"> month</w:t>
      </w:r>
    </w:p>
    <w:p w14:paraId="78441C00" w14:textId="77777777" w:rsidR="00A43ED6" w:rsidRPr="00A43ED6" w:rsidRDefault="00A43ED6" w:rsidP="00A43ED6">
      <w:pPr>
        <w:autoSpaceDE w:val="0"/>
        <w:autoSpaceDN w:val="0"/>
        <w:rPr>
          <w:rFonts w:ascii="Courier New" w:hAnsi="Courier New" w:cs="Courier New"/>
          <w:color w:val="auto"/>
          <w:sz w:val="16"/>
          <w:szCs w:val="16"/>
        </w:rPr>
      </w:pPr>
      <w:r w:rsidRPr="00A43ED6">
        <w:rPr>
          <w:rFonts w:ascii="Courier New" w:hAnsi="Courier New" w:cs="Courier New"/>
          <w:color w:val="auto"/>
          <w:sz w:val="16"/>
          <w:szCs w:val="16"/>
        </w:rPr>
        <w:t>M2012_05</w:t>
      </w:r>
    </w:p>
    <w:p w14:paraId="67F32C20" w14:textId="77777777" w:rsidR="00A43ED6" w:rsidRPr="00A43ED6" w:rsidRDefault="00A43ED6" w:rsidP="00A43ED6">
      <w:pPr>
        <w:autoSpaceDE w:val="0"/>
        <w:autoSpaceDN w:val="0"/>
        <w:rPr>
          <w:rFonts w:ascii="Courier New" w:hAnsi="Courier New" w:cs="Courier New"/>
          <w:color w:val="auto"/>
          <w:sz w:val="16"/>
          <w:szCs w:val="16"/>
        </w:rPr>
      </w:pPr>
    </w:p>
    <w:p w14:paraId="76F0B8D7" w14:textId="77777777" w:rsidR="00A43ED6" w:rsidRPr="00A43ED6" w:rsidRDefault="00A43ED6" w:rsidP="00A43ED6">
      <w:pPr>
        <w:autoSpaceDE w:val="0"/>
        <w:autoSpaceDN w:val="0"/>
        <w:rPr>
          <w:rFonts w:ascii="Courier New" w:hAnsi="Courier New" w:cs="Courier New"/>
          <w:color w:val="auto"/>
          <w:sz w:val="16"/>
          <w:szCs w:val="16"/>
        </w:rPr>
      </w:pPr>
      <w:proofErr w:type="spellStart"/>
      <w:r w:rsidRPr="00A43ED6">
        <w:rPr>
          <w:rFonts w:ascii="Courier New" w:hAnsi="Courier New" w:cs="Courier New"/>
          <w:color w:val="auto"/>
          <w:sz w:val="16"/>
          <w:szCs w:val="16"/>
        </w:rPr>
        <w:t>CurrentEKBTime</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ekbf</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epdev</w:t>
      </w:r>
      <w:proofErr w:type="spellEnd"/>
      <w:r w:rsidRPr="00A43ED6">
        <w:rPr>
          <w:rFonts w:ascii="Courier New" w:hAnsi="Courier New" w:cs="Courier New"/>
          <w:color w:val="auto"/>
          <w:sz w:val="16"/>
          <w:szCs w:val="16"/>
        </w:rPr>
        <w:t xml:space="preserve"> month-24</w:t>
      </w:r>
    </w:p>
    <w:p w14:paraId="0BEFFB8E" w14:textId="77777777" w:rsidR="00A43ED6" w:rsidRPr="00A43ED6" w:rsidRDefault="00A43ED6" w:rsidP="00A43ED6">
      <w:pPr>
        <w:autoSpaceDE w:val="0"/>
        <w:autoSpaceDN w:val="0"/>
        <w:rPr>
          <w:rFonts w:ascii="Courier New" w:hAnsi="Courier New" w:cs="Courier New"/>
          <w:color w:val="auto"/>
          <w:sz w:val="16"/>
          <w:szCs w:val="16"/>
        </w:rPr>
      </w:pPr>
      <w:r w:rsidRPr="00A43ED6">
        <w:rPr>
          <w:rFonts w:ascii="Courier New" w:hAnsi="Courier New" w:cs="Courier New"/>
          <w:color w:val="auto"/>
          <w:sz w:val="16"/>
          <w:szCs w:val="16"/>
        </w:rPr>
        <w:t>M2010_05</w:t>
      </w:r>
    </w:p>
    <w:p w14:paraId="10923C59" w14:textId="77777777" w:rsidR="00A43ED6" w:rsidRPr="00A43ED6" w:rsidRDefault="00A43ED6" w:rsidP="00A43ED6">
      <w:pPr>
        <w:autoSpaceDE w:val="0"/>
        <w:autoSpaceDN w:val="0"/>
        <w:rPr>
          <w:rFonts w:ascii="Courier New" w:hAnsi="Courier New" w:cs="Courier New"/>
          <w:color w:val="auto"/>
          <w:sz w:val="16"/>
          <w:szCs w:val="16"/>
        </w:rPr>
      </w:pPr>
    </w:p>
    <w:p w14:paraId="5521D9EE" w14:textId="77777777" w:rsidR="00A43ED6" w:rsidRPr="00A43ED6" w:rsidRDefault="00A43ED6" w:rsidP="00A43ED6">
      <w:pPr>
        <w:autoSpaceDE w:val="0"/>
        <w:autoSpaceDN w:val="0"/>
        <w:rPr>
          <w:rFonts w:ascii="Courier New" w:hAnsi="Courier New" w:cs="Courier New"/>
          <w:color w:val="auto"/>
          <w:sz w:val="16"/>
          <w:szCs w:val="16"/>
        </w:rPr>
      </w:pPr>
      <w:proofErr w:type="spellStart"/>
      <w:r w:rsidRPr="00A43ED6">
        <w:rPr>
          <w:rFonts w:ascii="Courier New" w:hAnsi="Courier New" w:cs="Courier New"/>
          <w:color w:val="auto"/>
          <w:sz w:val="16"/>
          <w:szCs w:val="16"/>
        </w:rPr>
        <w:t>CurrentEKBTime</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ekbf</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epdev</w:t>
      </w:r>
      <w:proofErr w:type="spellEnd"/>
      <w:r w:rsidRPr="00A43ED6">
        <w:rPr>
          <w:rFonts w:ascii="Courier New" w:hAnsi="Courier New" w:cs="Courier New"/>
          <w:color w:val="auto"/>
          <w:sz w:val="16"/>
          <w:szCs w:val="16"/>
        </w:rPr>
        <w:t xml:space="preserve"> flrset_ae+2</w:t>
      </w:r>
    </w:p>
    <w:p w14:paraId="0EB250C3" w14:textId="77777777" w:rsidR="00A43ED6" w:rsidRDefault="00A43ED6" w:rsidP="00A43ED6">
      <w:pPr>
        <w:autoSpaceDE w:val="0"/>
        <w:autoSpaceDN w:val="0"/>
        <w:rPr>
          <w:rFonts w:ascii="Courier New" w:hAnsi="Courier New" w:cs="Courier New"/>
          <w:color w:val="auto"/>
          <w:sz w:val="16"/>
          <w:szCs w:val="16"/>
        </w:rPr>
      </w:pPr>
      <w:r w:rsidRPr="00A43ED6">
        <w:rPr>
          <w:rFonts w:ascii="Courier New" w:hAnsi="Courier New" w:cs="Courier New"/>
          <w:color w:val="auto"/>
          <w:sz w:val="16"/>
          <w:szCs w:val="16"/>
        </w:rPr>
        <w:t>F2012_AE_BU</w:t>
      </w:r>
    </w:p>
    <w:p w14:paraId="2E5079A0" w14:textId="77777777" w:rsidR="00373BDC" w:rsidRDefault="00373BDC" w:rsidP="00A43ED6">
      <w:pPr>
        <w:autoSpaceDE w:val="0"/>
        <w:autoSpaceDN w:val="0"/>
        <w:rPr>
          <w:rFonts w:ascii="Courier New" w:hAnsi="Courier New" w:cs="Courier New"/>
          <w:color w:val="auto"/>
          <w:sz w:val="16"/>
          <w:szCs w:val="16"/>
        </w:rPr>
      </w:pPr>
    </w:p>
    <w:p w14:paraId="7874AAEC" w14:textId="57447F55" w:rsidR="00373BDC" w:rsidRPr="00A43ED6" w:rsidRDefault="00373BDC" w:rsidP="00373BDC">
      <w:pPr>
        <w:autoSpaceDE w:val="0"/>
        <w:autoSpaceDN w:val="0"/>
        <w:rPr>
          <w:rFonts w:ascii="Courier New" w:hAnsi="Courier New" w:cs="Courier New"/>
          <w:color w:val="auto"/>
          <w:sz w:val="16"/>
          <w:szCs w:val="16"/>
        </w:rPr>
      </w:pPr>
      <w:proofErr w:type="spellStart"/>
      <w:r w:rsidRPr="00A43ED6">
        <w:rPr>
          <w:rFonts w:ascii="Courier New" w:hAnsi="Courier New" w:cs="Courier New"/>
          <w:color w:val="auto"/>
          <w:sz w:val="16"/>
          <w:szCs w:val="16"/>
        </w:rPr>
        <w:t>CurrentEKBTime</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ekbf</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epdev</w:t>
      </w:r>
      <w:proofErr w:type="spellEnd"/>
      <w:r w:rsidRPr="00A43ED6">
        <w:rPr>
          <w:rFonts w:ascii="Courier New" w:hAnsi="Courier New" w:cs="Courier New"/>
          <w:color w:val="auto"/>
          <w:sz w:val="16"/>
          <w:szCs w:val="16"/>
        </w:rPr>
        <w:t xml:space="preserve"> </w:t>
      </w:r>
      <w:proofErr w:type="spellStart"/>
      <w:r>
        <w:rPr>
          <w:rFonts w:ascii="Courier New" w:hAnsi="Courier New" w:cs="Courier New"/>
          <w:color w:val="auto"/>
          <w:sz w:val="16"/>
          <w:szCs w:val="16"/>
        </w:rPr>
        <w:t>week_of_month</w:t>
      </w:r>
      <w:proofErr w:type="spellEnd"/>
    </w:p>
    <w:p w14:paraId="2ECE184C" w14:textId="1AAC7234" w:rsidR="00373BDC" w:rsidRPr="00A43ED6" w:rsidRDefault="00373BDC" w:rsidP="00373BDC">
      <w:pPr>
        <w:autoSpaceDE w:val="0"/>
        <w:autoSpaceDN w:val="0"/>
        <w:rPr>
          <w:rFonts w:ascii="Courier New" w:hAnsi="Courier New" w:cs="Courier New"/>
          <w:color w:val="auto"/>
          <w:sz w:val="16"/>
          <w:szCs w:val="16"/>
        </w:rPr>
      </w:pPr>
      <w:r>
        <w:rPr>
          <w:rFonts w:ascii="Courier New" w:hAnsi="Courier New" w:cs="Courier New"/>
          <w:color w:val="auto"/>
          <w:sz w:val="16"/>
          <w:szCs w:val="16"/>
        </w:rPr>
        <w:t>3</w:t>
      </w:r>
    </w:p>
    <w:p w14:paraId="6056AE96" w14:textId="77777777" w:rsidR="00373BDC" w:rsidRPr="00A43ED6" w:rsidRDefault="00373BDC" w:rsidP="00A43ED6">
      <w:pPr>
        <w:autoSpaceDE w:val="0"/>
        <w:autoSpaceDN w:val="0"/>
        <w:rPr>
          <w:rFonts w:ascii="Courier New" w:hAnsi="Courier New" w:cs="Courier New"/>
          <w:color w:val="auto"/>
          <w:sz w:val="16"/>
          <w:szCs w:val="16"/>
        </w:rPr>
      </w:pPr>
    </w:p>
    <w:p w14:paraId="69D0FF63" w14:textId="77777777" w:rsidR="00A43ED6" w:rsidRDefault="00A43ED6" w:rsidP="00A43ED6">
      <w:r>
        <w:br w:type="page"/>
      </w:r>
    </w:p>
    <w:p w14:paraId="7D05F038" w14:textId="0AAB2167" w:rsidR="005A2ECF" w:rsidRDefault="00D31C48" w:rsidP="005A2ECF">
      <w:pPr>
        <w:pStyle w:val="Heading2"/>
      </w:pPr>
      <w:bookmarkStart w:id="62" w:name="_Toc520365972"/>
      <w:r>
        <w:lastRenderedPageBreak/>
        <w:t>Dump Errors</w:t>
      </w:r>
      <w:bookmarkEnd w:id="62"/>
    </w:p>
    <w:p w14:paraId="67DD7F90" w14:textId="77777777" w:rsidR="005A2ECF" w:rsidRDefault="005A2ECF" w:rsidP="005A2ECF">
      <w:pPr>
        <w:rPr>
          <w:rFonts w:cs="Arial"/>
        </w:rPr>
      </w:pPr>
    </w:p>
    <w:p w14:paraId="3773B4D1" w14:textId="77777777" w:rsidR="005A2ECF" w:rsidRDefault="005A2ECF" w:rsidP="005A2ECF">
      <w:pPr>
        <w:rPr>
          <w:rFonts w:cs="Arial"/>
        </w:rPr>
      </w:pPr>
      <w:r w:rsidRPr="00962735">
        <w:rPr>
          <w:rFonts w:cs="Arial"/>
          <w:b/>
        </w:rPr>
        <w:t>Mid-Tier</w:t>
      </w:r>
      <w:r>
        <w:rPr>
          <w:rFonts w:cs="Arial"/>
        </w:rPr>
        <w:t>: Primary only</w:t>
      </w:r>
    </w:p>
    <w:p w14:paraId="6CEC9947" w14:textId="77777777" w:rsidR="005A2ECF" w:rsidRPr="00795D4F" w:rsidRDefault="005A2ECF" w:rsidP="005A2ECF">
      <w:pPr>
        <w:rPr>
          <w:rFonts w:cs="Arial"/>
        </w:rPr>
      </w:pPr>
    </w:p>
    <w:p w14:paraId="52DA4705" w14:textId="3D16B957" w:rsidR="00D31C48" w:rsidRPr="00743D4B" w:rsidRDefault="005A2ECF" w:rsidP="00D31C48">
      <w:pPr>
        <w:rPr>
          <w:rFonts w:cs="Arial"/>
          <w:szCs w:val="20"/>
        </w:rPr>
      </w:pPr>
      <w:r w:rsidRPr="00743D4B">
        <w:rPr>
          <w:rFonts w:cs="Arial"/>
          <w:b/>
          <w:szCs w:val="20"/>
        </w:rPr>
        <w:t>Purpose</w:t>
      </w:r>
      <w:r w:rsidRPr="00743D4B">
        <w:rPr>
          <w:rFonts w:cs="Arial"/>
          <w:szCs w:val="20"/>
        </w:rPr>
        <w:t xml:space="preserve">: </w:t>
      </w:r>
      <w:r w:rsidR="00A326FB" w:rsidRPr="00A326FB">
        <w:rPr>
          <w:rFonts w:cs="Arial"/>
          <w:szCs w:val="20"/>
        </w:rPr>
        <w:t>Dumps the contents of the actuals or structure error tables and any failed records in staging.</w:t>
      </w:r>
      <w:r w:rsidR="00A326FB">
        <w:rPr>
          <w:rFonts w:cs="Arial"/>
          <w:szCs w:val="20"/>
        </w:rPr>
        <w:t xml:space="preserve">  Can also be used to dump the </w:t>
      </w:r>
      <w:r w:rsidR="00462CE4">
        <w:rPr>
          <w:rFonts w:cs="Arial"/>
          <w:szCs w:val="20"/>
        </w:rPr>
        <w:t xml:space="preserve">obsolete </w:t>
      </w:r>
      <w:r w:rsidR="00A326FB">
        <w:rPr>
          <w:rFonts w:cs="Arial"/>
          <w:szCs w:val="20"/>
        </w:rPr>
        <w:t>retained feature member names as well as the contents of all tables and views that match a wildcard string name.</w:t>
      </w:r>
    </w:p>
    <w:p w14:paraId="4DDFA9F4" w14:textId="77777777" w:rsidR="005A2ECF" w:rsidRPr="00795D4F" w:rsidRDefault="005A2ECF" w:rsidP="005A2ECF">
      <w:pPr>
        <w:rPr>
          <w:rFonts w:cs="Arial"/>
        </w:rPr>
      </w:pPr>
    </w:p>
    <w:p w14:paraId="1887D40E" w14:textId="064AF597" w:rsidR="005A2ECF" w:rsidRPr="00795D4F" w:rsidRDefault="005A2ECF" w:rsidP="005A2ECF">
      <w:pPr>
        <w:rPr>
          <w:rFonts w:cs="Arial"/>
          <w:color w:val="auto"/>
        </w:rPr>
      </w:pPr>
      <w:r w:rsidRPr="00795D4F">
        <w:rPr>
          <w:rFonts w:cs="Arial"/>
          <w:b/>
          <w:color w:val="auto"/>
        </w:rPr>
        <w:t>Usage</w:t>
      </w:r>
      <w:r w:rsidRPr="00795D4F">
        <w:rPr>
          <w:rFonts w:cs="Arial"/>
          <w:color w:val="auto"/>
        </w:rPr>
        <w:t xml:space="preserve">: </w:t>
      </w:r>
      <w:proofErr w:type="spellStart"/>
      <w:r w:rsidR="00D31C48" w:rsidRPr="002D6C4D">
        <w:rPr>
          <w:rFonts w:cs="Arial"/>
          <w:szCs w:val="20"/>
        </w:rPr>
        <w:t>DumpErrors</w:t>
      </w:r>
      <w:proofErr w:type="spellEnd"/>
      <w:r w:rsidRPr="002D6C4D">
        <w:rPr>
          <w:rFonts w:cs="Arial"/>
          <w:szCs w:val="20"/>
        </w:rPr>
        <w:t xml:space="preserve"> [user</w:t>
      </w:r>
      <w:r w:rsidRPr="00795D4F">
        <w:rPr>
          <w:rFonts w:cs="Arial"/>
          <w:color w:val="auto"/>
        </w:rPr>
        <w:t>] [data source] [</w:t>
      </w:r>
      <w:r w:rsidR="00D31C48">
        <w:rPr>
          <w:rFonts w:cs="Arial"/>
          <w:color w:val="auto"/>
        </w:rPr>
        <w:t>output path</w:t>
      </w:r>
      <w:r>
        <w:rPr>
          <w:rFonts w:cs="Arial"/>
          <w:color w:val="auto"/>
        </w:rPr>
        <w:t>]</w:t>
      </w:r>
      <w:r w:rsidR="00D31C48">
        <w:rPr>
          <w:rFonts w:cs="Arial"/>
          <w:color w:val="auto"/>
        </w:rPr>
        <w:t xml:space="preserve"> [structure/actuals</w:t>
      </w:r>
      <w:r w:rsidR="00920DC9">
        <w:rPr>
          <w:rFonts w:cs="Arial"/>
          <w:color w:val="auto"/>
        </w:rPr>
        <w:t>/obsolete/wildcard</w:t>
      </w:r>
      <w:r w:rsidR="00D31C48">
        <w:rPr>
          <w:rFonts w:cs="Arial"/>
          <w:color w:val="auto"/>
        </w:rPr>
        <w:t>]</w:t>
      </w:r>
      <w:r w:rsidR="00920DC9">
        <w:rPr>
          <w:rFonts w:cs="Arial"/>
          <w:color w:val="auto"/>
        </w:rPr>
        <w:t xml:space="preserve"> [wildcard table name]</w:t>
      </w:r>
    </w:p>
    <w:p w14:paraId="2DDECB78" w14:textId="77777777" w:rsidR="005A2ECF" w:rsidRDefault="005A2ECF" w:rsidP="005A2ECF">
      <w:pPr>
        <w:rPr>
          <w:rFonts w:cs="Arial"/>
          <w:color w:val="auto"/>
        </w:rPr>
      </w:pPr>
    </w:p>
    <w:p w14:paraId="57307EC7" w14:textId="03734654" w:rsidR="005A2ECF" w:rsidRDefault="005A2ECF" w:rsidP="005A2EC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2577"/>
        <w:gridCol w:w="6999"/>
      </w:tblGrid>
      <w:tr w:rsidR="00727BA1" w:rsidRPr="00631DAB" w14:paraId="3009DAFA" w14:textId="77777777" w:rsidTr="00C83706">
        <w:trPr>
          <w:jc w:val="center"/>
        </w:trPr>
        <w:tc>
          <w:tcPr>
            <w:tcW w:w="0" w:type="auto"/>
            <w:shd w:val="clear" w:color="auto" w:fill="005596" w:themeFill="text2"/>
            <w:vAlign w:val="center"/>
          </w:tcPr>
          <w:p w14:paraId="14E4B589" w14:textId="77777777" w:rsidR="00727BA1" w:rsidRPr="00631DAB" w:rsidRDefault="00727BA1" w:rsidP="00C83706">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514F50E" w14:textId="77777777" w:rsidR="00727BA1" w:rsidRPr="00631DAB" w:rsidRDefault="00727BA1" w:rsidP="00C83706">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727BA1" w:rsidRPr="00631DAB" w14:paraId="6B02D3B5" w14:textId="77777777" w:rsidTr="00C83706">
        <w:trPr>
          <w:jc w:val="center"/>
        </w:trPr>
        <w:tc>
          <w:tcPr>
            <w:tcW w:w="0" w:type="auto"/>
            <w:vAlign w:val="center"/>
          </w:tcPr>
          <w:p w14:paraId="052267D7" w14:textId="77777777" w:rsidR="00727BA1" w:rsidRPr="00B650A8" w:rsidRDefault="00727BA1" w:rsidP="00C83706">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13F64D5E" w14:textId="77777777" w:rsidR="00727BA1" w:rsidRPr="00631DAB" w:rsidRDefault="00727BA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727BA1" w:rsidRPr="00631DAB" w14:paraId="6F2536B2" w14:textId="77777777" w:rsidTr="00C83706">
        <w:trPr>
          <w:jc w:val="center"/>
        </w:trPr>
        <w:tc>
          <w:tcPr>
            <w:tcW w:w="0" w:type="auto"/>
            <w:vAlign w:val="center"/>
          </w:tcPr>
          <w:p w14:paraId="6680A84F" w14:textId="77777777" w:rsidR="00727BA1" w:rsidRPr="00B650A8" w:rsidRDefault="00727BA1" w:rsidP="00C83706">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70C5CBB8" w14:textId="77777777" w:rsidR="00727BA1" w:rsidRPr="00631DAB" w:rsidRDefault="00727BA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727BA1" w:rsidRPr="00631DAB" w14:paraId="02A68F7C" w14:textId="77777777" w:rsidTr="00C83706">
        <w:trPr>
          <w:jc w:val="center"/>
        </w:trPr>
        <w:tc>
          <w:tcPr>
            <w:tcW w:w="0" w:type="auto"/>
            <w:vAlign w:val="center"/>
          </w:tcPr>
          <w:p w14:paraId="01B03764" w14:textId="77777777" w:rsidR="00727BA1" w:rsidRPr="00B650A8" w:rsidRDefault="00727BA1" w:rsidP="00C83706">
            <w:pPr>
              <w:jc w:val="left"/>
              <w:rPr>
                <w:rFonts w:asciiTheme="minorHAnsi" w:hAnsiTheme="minorHAnsi" w:cstheme="minorHAnsi"/>
                <w:sz w:val="16"/>
                <w:szCs w:val="16"/>
              </w:rPr>
            </w:pPr>
            <w:r>
              <w:rPr>
                <w:rFonts w:asciiTheme="minorHAnsi" w:hAnsiTheme="minorHAnsi" w:cstheme="minorHAnsi"/>
                <w:color w:val="auto"/>
                <w:sz w:val="16"/>
                <w:szCs w:val="16"/>
              </w:rPr>
              <w:t>output path</w:t>
            </w:r>
          </w:p>
        </w:tc>
        <w:tc>
          <w:tcPr>
            <w:tcW w:w="0" w:type="auto"/>
            <w:vAlign w:val="center"/>
          </w:tcPr>
          <w:p w14:paraId="60499A05" w14:textId="77777777" w:rsidR="00727BA1" w:rsidRPr="00631DAB" w:rsidRDefault="00727BA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directory that the dump files will be written to.</w:t>
            </w:r>
          </w:p>
        </w:tc>
      </w:tr>
      <w:tr w:rsidR="00727BA1" w:rsidRPr="00631DAB" w14:paraId="62A643A8" w14:textId="77777777" w:rsidTr="00C83706">
        <w:trPr>
          <w:jc w:val="center"/>
        </w:trPr>
        <w:tc>
          <w:tcPr>
            <w:tcW w:w="0" w:type="auto"/>
            <w:vAlign w:val="center"/>
          </w:tcPr>
          <w:p w14:paraId="4ADB2E1C" w14:textId="7169A788" w:rsidR="00727BA1" w:rsidRDefault="00727BA1" w:rsidP="00C83706">
            <w:pPr>
              <w:jc w:val="left"/>
              <w:rPr>
                <w:rFonts w:asciiTheme="minorHAnsi" w:hAnsiTheme="minorHAnsi" w:cstheme="minorHAnsi"/>
                <w:color w:val="auto"/>
                <w:sz w:val="16"/>
                <w:szCs w:val="16"/>
              </w:rPr>
            </w:pPr>
            <w:r>
              <w:rPr>
                <w:rFonts w:asciiTheme="minorHAnsi" w:hAnsiTheme="minorHAnsi" w:cstheme="minorHAnsi"/>
                <w:color w:val="auto"/>
                <w:sz w:val="16"/>
                <w:szCs w:val="16"/>
              </w:rPr>
              <w:t>structure/actuals</w:t>
            </w:r>
            <w:r w:rsidR="00920DC9">
              <w:rPr>
                <w:rFonts w:asciiTheme="minorHAnsi" w:hAnsiTheme="minorHAnsi" w:cstheme="minorHAnsi"/>
                <w:color w:val="auto"/>
                <w:sz w:val="16"/>
                <w:szCs w:val="16"/>
              </w:rPr>
              <w:t>/obsolete/wildcard</w:t>
            </w:r>
          </w:p>
        </w:tc>
        <w:tc>
          <w:tcPr>
            <w:tcW w:w="0" w:type="auto"/>
            <w:vAlign w:val="center"/>
          </w:tcPr>
          <w:p w14:paraId="5584CC81" w14:textId="775AA98F" w:rsidR="00727BA1" w:rsidRDefault="00727BA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‘structure’ will dump the contents of the JI schema staging tables and error table.  ‘actuals’ will dump the contents of the error views that describe the actual staging tables and associated error table.  </w:t>
            </w:r>
            <w:r w:rsidR="00920DC9">
              <w:rPr>
                <w:rFonts w:asciiTheme="minorHAnsi" w:hAnsiTheme="minorHAnsi" w:cstheme="minorHAnsi"/>
                <w:color w:val="auto"/>
                <w:sz w:val="16"/>
                <w:szCs w:val="16"/>
              </w:rPr>
              <w:t xml:space="preserve">‘obsolete’ will dump the names of the obsolete retained feature members.  ‘wildcard’ will dump the contents of all tables and views that match the wildcard table name.  </w:t>
            </w:r>
            <w:r>
              <w:rPr>
                <w:rFonts w:asciiTheme="minorHAnsi" w:hAnsiTheme="minorHAnsi" w:cstheme="minorHAnsi"/>
                <w:color w:val="auto"/>
                <w:sz w:val="16"/>
                <w:szCs w:val="16"/>
              </w:rPr>
              <w:t xml:space="preserve">Only </w:t>
            </w:r>
            <w:r w:rsidR="004C1135">
              <w:rPr>
                <w:rFonts w:asciiTheme="minorHAnsi" w:hAnsiTheme="minorHAnsi" w:cstheme="minorHAnsi"/>
                <w:color w:val="auto"/>
                <w:sz w:val="16"/>
                <w:szCs w:val="16"/>
              </w:rPr>
              <w:t>non-empty</w:t>
            </w:r>
            <w:r>
              <w:rPr>
                <w:rFonts w:asciiTheme="minorHAnsi" w:hAnsiTheme="minorHAnsi" w:cstheme="minorHAnsi"/>
                <w:color w:val="auto"/>
                <w:sz w:val="16"/>
                <w:szCs w:val="16"/>
              </w:rPr>
              <w:t xml:space="preserve"> tables are dumped to a file.</w:t>
            </w:r>
          </w:p>
        </w:tc>
      </w:tr>
      <w:tr w:rsidR="00920DC9" w:rsidRPr="00631DAB" w14:paraId="346C91D4" w14:textId="77777777" w:rsidTr="00C83706">
        <w:trPr>
          <w:jc w:val="center"/>
        </w:trPr>
        <w:tc>
          <w:tcPr>
            <w:tcW w:w="0" w:type="auto"/>
            <w:vAlign w:val="center"/>
          </w:tcPr>
          <w:p w14:paraId="49FA7DA0" w14:textId="2E35DFFF" w:rsidR="00920DC9" w:rsidRDefault="00920DC9" w:rsidP="00C83706">
            <w:pPr>
              <w:jc w:val="left"/>
              <w:rPr>
                <w:rFonts w:asciiTheme="minorHAnsi" w:hAnsiTheme="minorHAnsi" w:cstheme="minorHAnsi"/>
                <w:color w:val="auto"/>
                <w:sz w:val="16"/>
                <w:szCs w:val="16"/>
              </w:rPr>
            </w:pPr>
            <w:r>
              <w:rPr>
                <w:rFonts w:asciiTheme="minorHAnsi" w:hAnsiTheme="minorHAnsi" w:cstheme="minorHAnsi"/>
                <w:color w:val="auto"/>
                <w:sz w:val="16"/>
                <w:szCs w:val="16"/>
              </w:rPr>
              <w:t>wildcard table name</w:t>
            </w:r>
          </w:p>
        </w:tc>
        <w:tc>
          <w:tcPr>
            <w:tcW w:w="0" w:type="auto"/>
            <w:vAlign w:val="center"/>
          </w:tcPr>
          <w:p w14:paraId="29B23373" w14:textId="6A238A18" w:rsidR="00920DC9" w:rsidRDefault="00920DC9"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Used with ‘wildcard’, defines what tables and views are to be dumped based on Oracle ‘like’ match string syntax.</w:t>
            </w:r>
          </w:p>
        </w:tc>
      </w:tr>
    </w:tbl>
    <w:p w14:paraId="3F02CFA0" w14:textId="7C833D26" w:rsidR="005A2ECF" w:rsidRPr="00B650A8" w:rsidRDefault="005A2ECF" w:rsidP="005A2ECF">
      <w:pPr>
        <w:rPr>
          <w:rFonts w:cs="Arial"/>
          <w:color w:val="auto"/>
        </w:rPr>
      </w:pPr>
    </w:p>
    <w:p w14:paraId="69E3F0C8" w14:textId="76388CC4" w:rsidR="005A2ECF" w:rsidRDefault="005A2ECF" w:rsidP="005A2ECF">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7140"/>
      </w:tblGrid>
      <w:tr w:rsidR="00AE16D1" w:rsidRPr="0067354F" w14:paraId="1B6CFD81" w14:textId="77777777" w:rsidTr="00C83706">
        <w:trPr>
          <w:jc w:val="center"/>
        </w:trPr>
        <w:tc>
          <w:tcPr>
            <w:tcW w:w="0" w:type="auto"/>
            <w:shd w:val="clear" w:color="auto" w:fill="005596" w:themeFill="text2"/>
            <w:vAlign w:val="center"/>
          </w:tcPr>
          <w:p w14:paraId="3FCA66CF" w14:textId="77777777" w:rsidR="00AE16D1" w:rsidRPr="0067354F" w:rsidRDefault="00AE16D1" w:rsidP="00C83706">
            <w:pPr>
              <w:jc w:val="center"/>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52D6F475" w14:textId="77777777" w:rsidR="00AE16D1" w:rsidRPr="0067354F" w:rsidRDefault="00AE16D1" w:rsidP="00C83706">
            <w:pPr>
              <w:jc w:val="left"/>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Message</w:t>
            </w:r>
          </w:p>
        </w:tc>
      </w:tr>
      <w:tr w:rsidR="00AE16D1" w:rsidRPr="0067354F" w14:paraId="619E2364" w14:textId="77777777" w:rsidTr="00C83706">
        <w:trPr>
          <w:jc w:val="center"/>
        </w:trPr>
        <w:tc>
          <w:tcPr>
            <w:tcW w:w="0" w:type="auto"/>
            <w:vAlign w:val="center"/>
          </w:tcPr>
          <w:p w14:paraId="3F45FEE7" w14:textId="77777777" w:rsidR="00AE16D1" w:rsidRPr="0067354F" w:rsidRDefault="00AE16D1" w:rsidP="00C83706">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-9002</w:t>
            </w:r>
          </w:p>
        </w:tc>
        <w:tc>
          <w:tcPr>
            <w:tcW w:w="0" w:type="auto"/>
            <w:vAlign w:val="center"/>
          </w:tcPr>
          <w:p w14:paraId="7B50B0DE" w14:textId="55733CE4" w:rsidR="00AE16D1" w:rsidRPr="0067354F" w:rsidRDefault="00AE16D1" w:rsidP="00C83706">
            <w:pPr>
              <w:autoSpaceDE w:val="0"/>
              <w:autoSpaceDN w:val="0"/>
              <w:adjustRightInd w:val="0"/>
              <w:jc w:val="left"/>
              <w:rPr>
                <w:rFonts w:asciiTheme="minorHAnsi" w:hAnsiTheme="minorHAnsi" w:cstheme="minorHAnsi"/>
                <w:color w:val="auto"/>
                <w:sz w:val="16"/>
                <w:szCs w:val="16"/>
              </w:rPr>
            </w:pPr>
            <w:r w:rsidRPr="0067354F">
              <w:rPr>
                <w:rFonts w:asciiTheme="minorHAnsi" w:hAnsiTheme="minorHAnsi" w:cstheme="minorHAnsi"/>
                <w:color w:val="auto"/>
                <w:sz w:val="16"/>
                <w:szCs w:val="16"/>
              </w:rPr>
              <w:t xml:space="preserve">Usage: </w:t>
            </w:r>
            <w:r w:rsidRPr="0067354F">
              <w:rPr>
                <w:rFonts w:cs="Arial"/>
                <w:color w:val="auto"/>
                <w:sz w:val="16"/>
                <w:szCs w:val="16"/>
              </w:rPr>
              <w:t>[user] [data source] [output path] [structure/actuals</w:t>
            </w:r>
            <w:r w:rsidR="00473CFD">
              <w:rPr>
                <w:rFonts w:cs="Arial"/>
                <w:color w:val="auto"/>
                <w:sz w:val="16"/>
                <w:szCs w:val="16"/>
              </w:rPr>
              <w:t>/obsolete/wildcard</w:t>
            </w:r>
            <w:r w:rsidRPr="0067354F">
              <w:rPr>
                <w:rFonts w:cs="Arial"/>
                <w:color w:val="auto"/>
                <w:sz w:val="16"/>
                <w:szCs w:val="16"/>
              </w:rPr>
              <w:t>]</w:t>
            </w:r>
            <w:r w:rsidR="00473CFD">
              <w:rPr>
                <w:rFonts w:cs="Arial"/>
                <w:color w:val="auto"/>
                <w:sz w:val="16"/>
                <w:szCs w:val="16"/>
              </w:rPr>
              <w:t xml:space="preserve"> [wildcard table name]</w:t>
            </w:r>
          </w:p>
        </w:tc>
      </w:tr>
      <w:tr w:rsidR="00AE16D1" w:rsidRPr="0067354F" w14:paraId="7B546864" w14:textId="77777777" w:rsidTr="00C83706">
        <w:trPr>
          <w:jc w:val="center"/>
        </w:trPr>
        <w:tc>
          <w:tcPr>
            <w:tcW w:w="0" w:type="auto"/>
            <w:vAlign w:val="center"/>
          </w:tcPr>
          <w:p w14:paraId="0AC09F27" w14:textId="77777777" w:rsidR="00AE16D1" w:rsidRPr="0067354F" w:rsidRDefault="00AE16D1" w:rsidP="00C83706">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-9001</w:t>
            </w:r>
          </w:p>
        </w:tc>
        <w:tc>
          <w:tcPr>
            <w:tcW w:w="0" w:type="auto"/>
            <w:vAlign w:val="center"/>
          </w:tcPr>
          <w:p w14:paraId="1AA65D42" w14:textId="77777777" w:rsidR="00AE16D1" w:rsidRPr="0067354F" w:rsidRDefault="00AE16D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Dump failed</w:t>
            </w:r>
          </w:p>
        </w:tc>
      </w:tr>
      <w:tr w:rsidR="00AE16D1" w:rsidRPr="0067354F" w14:paraId="7762F36E" w14:textId="77777777" w:rsidTr="00C83706">
        <w:trPr>
          <w:jc w:val="center"/>
        </w:trPr>
        <w:tc>
          <w:tcPr>
            <w:tcW w:w="0" w:type="auto"/>
            <w:vAlign w:val="center"/>
          </w:tcPr>
          <w:p w14:paraId="7035C61A" w14:textId="77777777" w:rsidR="00AE16D1" w:rsidRPr="0067354F" w:rsidRDefault="00AE16D1" w:rsidP="00C83706">
            <w:pPr>
              <w:jc w:val="center"/>
              <w:rPr>
                <w:rFonts w:asciiTheme="minorHAnsi" w:hAnsiTheme="minorHAnsi" w:cstheme="minorHAnsi"/>
                <w:color w:val="auto"/>
                <w:sz w:val="16"/>
                <w:szCs w:val="16"/>
              </w:rPr>
            </w:pPr>
            <w:r>
              <w:rPr>
                <w:rFonts w:asciiTheme="minorHAnsi" w:hAnsiTheme="minorHAnsi" w:cstheme="minorHAnsi"/>
                <w:color w:val="auto"/>
                <w:sz w:val="16"/>
                <w:szCs w:val="16"/>
              </w:rPr>
              <w:t>9000</w:t>
            </w:r>
          </w:p>
        </w:tc>
        <w:tc>
          <w:tcPr>
            <w:tcW w:w="0" w:type="auto"/>
            <w:vAlign w:val="center"/>
          </w:tcPr>
          <w:p w14:paraId="59FDC45C" w14:textId="77777777" w:rsidR="00AE16D1" w:rsidRDefault="00AE16D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No records found in any {0} tables.</w:t>
            </w:r>
          </w:p>
        </w:tc>
      </w:tr>
      <w:tr w:rsidR="00AE16D1" w:rsidRPr="0067354F" w14:paraId="4B9C53E4" w14:textId="77777777" w:rsidTr="00C83706">
        <w:trPr>
          <w:jc w:val="center"/>
        </w:trPr>
        <w:tc>
          <w:tcPr>
            <w:tcW w:w="0" w:type="auto"/>
            <w:vAlign w:val="center"/>
          </w:tcPr>
          <w:p w14:paraId="2A21C663" w14:textId="77777777" w:rsidR="00AE16D1" w:rsidRDefault="00AE16D1" w:rsidP="00C83706">
            <w:pPr>
              <w:jc w:val="center"/>
              <w:rPr>
                <w:rFonts w:asciiTheme="minorHAnsi" w:hAnsiTheme="minorHAnsi" w:cstheme="minorHAnsi"/>
                <w:color w:val="auto"/>
                <w:sz w:val="16"/>
                <w:szCs w:val="16"/>
              </w:rPr>
            </w:pPr>
            <w:r>
              <w:rPr>
                <w:rFonts w:asciiTheme="minorHAnsi" w:hAnsiTheme="minorHAnsi" w:cstheme="minorHAnsi"/>
                <w:color w:val="auto"/>
                <w:sz w:val="16"/>
                <w:szCs w:val="16"/>
              </w:rPr>
              <w:t>9001</w:t>
            </w:r>
          </w:p>
        </w:tc>
        <w:tc>
          <w:tcPr>
            <w:tcW w:w="0" w:type="auto"/>
            <w:vAlign w:val="center"/>
          </w:tcPr>
          <w:p w14:paraId="6CC48E84" w14:textId="77777777" w:rsidR="00AE16D1" w:rsidRDefault="00AE16D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Number of {0} table dump files written: {1}</w:t>
            </w:r>
          </w:p>
        </w:tc>
      </w:tr>
    </w:tbl>
    <w:p w14:paraId="60EE4231" w14:textId="18163E52" w:rsidR="005A2ECF" w:rsidRPr="005A2ECF" w:rsidRDefault="005A2ECF" w:rsidP="001916EE">
      <w:pPr>
        <w:pStyle w:val="Heading2"/>
        <w:rPr>
          <w:b w:val="0"/>
          <w:bCs w:val="0"/>
          <w:iCs w:val="0"/>
          <w:color w:val="000000"/>
          <w:sz w:val="20"/>
          <w:szCs w:val="24"/>
        </w:rPr>
      </w:pPr>
    </w:p>
    <w:p w14:paraId="5F1E3A0C" w14:textId="77777777" w:rsidR="00C32E03" w:rsidRDefault="00C32E03" w:rsidP="001916EE">
      <w:pPr>
        <w:pStyle w:val="Heading2"/>
      </w:pPr>
      <w:bookmarkStart w:id="63" w:name="_Toc520365973"/>
      <w:r>
        <w:t>Get Input Source Name</w:t>
      </w:r>
      <w:bookmarkEnd w:id="63"/>
    </w:p>
    <w:p w14:paraId="306BFFE8" w14:textId="77777777" w:rsidR="00C32E03" w:rsidRDefault="00C32E03" w:rsidP="00C32E03">
      <w:pPr>
        <w:rPr>
          <w:rFonts w:cs="Arial"/>
        </w:rPr>
      </w:pPr>
      <w:r w:rsidRPr="00962735">
        <w:rPr>
          <w:rFonts w:cs="Arial"/>
          <w:b/>
        </w:rPr>
        <w:t>Mid-Tier</w:t>
      </w:r>
      <w:r>
        <w:rPr>
          <w:rFonts w:cs="Arial"/>
        </w:rPr>
        <w:t>: Primary only</w:t>
      </w:r>
    </w:p>
    <w:p w14:paraId="3A4537C8" w14:textId="77777777" w:rsidR="00C32E03" w:rsidRPr="00962735" w:rsidRDefault="00C32E03" w:rsidP="00C32E03"/>
    <w:p w14:paraId="0C79D810" w14:textId="3269B7E9" w:rsidR="00C32E03" w:rsidRDefault="00C32E03" w:rsidP="00C32E03">
      <w:r w:rsidRPr="00A633A8">
        <w:rPr>
          <w:b/>
        </w:rPr>
        <w:t>Purpose</w:t>
      </w:r>
      <w:r>
        <w:t>: To get the input source name of a Fact Table Family (FTF).</w:t>
      </w:r>
    </w:p>
    <w:p w14:paraId="3962A093" w14:textId="77777777" w:rsidR="00C32E03" w:rsidRDefault="00C32E03" w:rsidP="00C32E03"/>
    <w:p w14:paraId="17B6FB2D" w14:textId="0EDC62AF" w:rsidR="00C32E03" w:rsidRDefault="00C32E03" w:rsidP="00C32E03">
      <w:r w:rsidRPr="00A633A8">
        <w:rPr>
          <w:b/>
        </w:rPr>
        <w:t>Usage</w:t>
      </w:r>
      <w:r w:rsidRPr="00631DAB">
        <w:t xml:space="preserve">: </w:t>
      </w:r>
      <w:proofErr w:type="spellStart"/>
      <w:r>
        <w:t>GetInputSourceName</w:t>
      </w:r>
      <w:proofErr w:type="spellEnd"/>
      <w:r>
        <w:t xml:space="preserve"> [user]</w:t>
      </w:r>
      <w:r w:rsidRPr="00631DAB">
        <w:t xml:space="preserve"> [data source] [</w:t>
      </w:r>
      <w:r>
        <w:t>FTF]</w:t>
      </w:r>
    </w:p>
    <w:p w14:paraId="61CEA3AB" w14:textId="77777777" w:rsidR="00C32E03" w:rsidRDefault="00C32E03" w:rsidP="00C32E03"/>
    <w:p w14:paraId="4F69CB69" w14:textId="77777777" w:rsidR="00C32E03" w:rsidRDefault="00C32E03" w:rsidP="00C32E03">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978"/>
        <w:gridCol w:w="2543"/>
      </w:tblGrid>
      <w:tr w:rsidR="00C32E03" w:rsidRPr="00631DAB" w14:paraId="647A77FB" w14:textId="77777777" w:rsidTr="00D31C48">
        <w:trPr>
          <w:jc w:val="center"/>
        </w:trPr>
        <w:tc>
          <w:tcPr>
            <w:tcW w:w="0" w:type="auto"/>
            <w:shd w:val="clear" w:color="auto" w:fill="005596" w:themeFill="text2"/>
            <w:vAlign w:val="center"/>
          </w:tcPr>
          <w:p w14:paraId="28AD5164" w14:textId="77777777" w:rsidR="00C32E03" w:rsidRPr="00631DAB" w:rsidRDefault="00C32E03"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C181F6E" w14:textId="77777777" w:rsidR="00C32E03" w:rsidRPr="00631DAB" w:rsidRDefault="00C32E03"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32E03" w:rsidRPr="00631DAB" w14:paraId="7C5826CA" w14:textId="77777777" w:rsidTr="00D31C48">
        <w:trPr>
          <w:jc w:val="center"/>
        </w:trPr>
        <w:tc>
          <w:tcPr>
            <w:tcW w:w="0" w:type="auto"/>
            <w:vAlign w:val="center"/>
          </w:tcPr>
          <w:p w14:paraId="4959BACA" w14:textId="77777777" w:rsidR="00C32E03" w:rsidRPr="00B650A8" w:rsidRDefault="00C32E03"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125FB2B9" w14:textId="77777777" w:rsidR="00C32E03" w:rsidRPr="00631DAB" w:rsidRDefault="00C32E03"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Schema user name</w:t>
            </w:r>
          </w:p>
        </w:tc>
      </w:tr>
      <w:tr w:rsidR="00C32E03" w:rsidRPr="00631DAB" w14:paraId="40F5A07C" w14:textId="77777777" w:rsidTr="00D31C48">
        <w:trPr>
          <w:jc w:val="center"/>
        </w:trPr>
        <w:tc>
          <w:tcPr>
            <w:tcW w:w="0" w:type="auto"/>
            <w:vAlign w:val="center"/>
          </w:tcPr>
          <w:p w14:paraId="5CD50D71" w14:textId="77777777" w:rsidR="00C32E03" w:rsidRPr="00B650A8" w:rsidRDefault="00C32E03"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74717DD7" w14:textId="77777777" w:rsidR="00C32E03" w:rsidRPr="00631DAB" w:rsidRDefault="00C32E03"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the database instance</w:t>
            </w:r>
          </w:p>
        </w:tc>
      </w:tr>
      <w:tr w:rsidR="00C32E03" w:rsidRPr="00631DAB" w14:paraId="04D4A7EB" w14:textId="77777777" w:rsidTr="00D31C48">
        <w:trPr>
          <w:jc w:val="center"/>
        </w:trPr>
        <w:tc>
          <w:tcPr>
            <w:tcW w:w="0" w:type="auto"/>
            <w:vAlign w:val="center"/>
          </w:tcPr>
          <w:p w14:paraId="2A1A86CC" w14:textId="3E1CBFE0" w:rsidR="00C32E03" w:rsidRPr="00B650A8" w:rsidRDefault="00C32E03" w:rsidP="00D31C48">
            <w:pPr>
              <w:jc w:val="left"/>
              <w:rPr>
                <w:rFonts w:asciiTheme="minorHAnsi" w:hAnsiTheme="minorHAnsi" w:cstheme="minorHAnsi"/>
                <w:sz w:val="16"/>
                <w:szCs w:val="16"/>
              </w:rPr>
            </w:pPr>
            <w:r>
              <w:rPr>
                <w:rFonts w:asciiTheme="minorHAnsi" w:hAnsiTheme="minorHAnsi" w:cstheme="minorHAnsi"/>
                <w:color w:val="auto"/>
                <w:sz w:val="16"/>
                <w:szCs w:val="16"/>
              </w:rPr>
              <w:t>FTF</w:t>
            </w:r>
          </w:p>
        </w:tc>
        <w:tc>
          <w:tcPr>
            <w:tcW w:w="0" w:type="auto"/>
            <w:vAlign w:val="center"/>
          </w:tcPr>
          <w:p w14:paraId="56B1FA1A" w14:textId="5DF89F2F" w:rsidR="00C32E03" w:rsidRPr="00631DAB" w:rsidRDefault="00C32E03" w:rsidP="00C32E0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the Fact Table Family</w:t>
            </w:r>
          </w:p>
        </w:tc>
      </w:tr>
    </w:tbl>
    <w:p w14:paraId="0FB43BAE" w14:textId="77777777" w:rsidR="00C32E03" w:rsidRPr="00631DAB" w:rsidRDefault="00C32E03" w:rsidP="00C32E03"/>
    <w:p w14:paraId="10624919" w14:textId="77777777" w:rsidR="00C32E03" w:rsidRPr="0080426D" w:rsidRDefault="00C32E03" w:rsidP="00C32E03">
      <w:r w:rsidRPr="00A633A8">
        <w:rPr>
          <w:b/>
        </w:rPr>
        <w:t>Return</w:t>
      </w:r>
      <w:r>
        <w:t xml:space="preserve"> </w:t>
      </w:r>
      <w:r w:rsidRPr="00A633A8">
        <w:rPr>
          <w:b/>
        </w:rPr>
        <w:t>Codes</w:t>
      </w:r>
      <w:r>
        <w:t>:</w:t>
      </w:r>
    </w:p>
    <w:tbl>
      <w:tblPr>
        <w:tblStyle w:val="TableGrid"/>
        <w:tblW w:w="0" w:type="auto"/>
        <w:jc w:val="center"/>
        <w:tblLook w:val="04A0" w:firstRow="1" w:lastRow="0" w:firstColumn="1" w:lastColumn="0" w:noHBand="0" w:noVBand="1"/>
      </w:tblPr>
      <w:tblGrid>
        <w:gridCol w:w="924"/>
        <w:gridCol w:w="2655"/>
      </w:tblGrid>
      <w:tr w:rsidR="00C32E03" w:rsidRPr="00631DAB" w14:paraId="384EEC8E" w14:textId="77777777" w:rsidTr="00D31C48">
        <w:trPr>
          <w:jc w:val="center"/>
        </w:trPr>
        <w:tc>
          <w:tcPr>
            <w:tcW w:w="0" w:type="auto"/>
            <w:shd w:val="clear" w:color="auto" w:fill="005596" w:themeFill="text2"/>
            <w:vAlign w:val="center"/>
          </w:tcPr>
          <w:p w14:paraId="259AF11E" w14:textId="77777777" w:rsidR="00C32E03" w:rsidRPr="00631DAB" w:rsidRDefault="00C32E03" w:rsidP="00D31C48">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4420C5BE" w14:textId="77777777" w:rsidR="00C32E03" w:rsidRPr="00631DAB" w:rsidRDefault="00C32E03" w:rsidP="00D31C48">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C32E03" w:rsidRPr="00631DAB" w14:paraId="3B77AE70" w14:textId="77777777" w:rsidTr="00D31C48">
        <w:trPr>
          <w:jc w:val="center"/>
        </w:trPr>
        <w:tc>
          <w:tcPr>
            <w:tcW w:w="0" w:type="auto"/>
            <w:vAlign w:val="center"/>
          </w:tcPr>
          <w:p w14:paraId="46D5D7F5" w14:textId="77777777" w:rsidR="00C32E03" w:rsidRPr="00631DAB" w:rsidRDefault="00C32E03" w:rsidP="00D31C48">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14CA99B7" w14:textId="5F65E4D0" w:rsidR="00C32E03" w:rsidRPr="00631DAB" w:rsidRDefault="00C32E03" w:rsidP="00C32E0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Usage: [user]</w:t>
            </w:r>
            <w:r w:rsidRPr="00631DAB">
              <w:rPr>
                <w:rFonts w:asciiTheme="minorHAnsi" w:hAnsiTheme="minorHAnsi" w:cstheme="minorHAnsi"/>
                <w:color w:val="auto"/>
                <w:sz w:val="16"/>
                <w:szCs w:val="16"/>
              </w:rPr>
              <w:t xml:space="preserve"> [data source] [</w:t>
            </w:r>
            <w:r>
              <w:rPr>
                <w:rFonts w:asciiTheme="minorHAnsi" w:hAnsiTheme="minorHAnsi" w:cstheme="minorHAnsi"/>
                <w:color w:val="auto"/>
                <w:sz w:val="16"/>
                <w:szCs w:val="16"/>
              </w:rPr>
              <w:t>FTF</w:t>
            </w:r>
            <w:r w:rsidRPr="00631DAB">
              <w:rPr>
                <w:rFonts w:asciiTheme="minorHAnsi" w:hAnsiTheme="minorHAnsi" w:cstheme="minorHAnsi"/>
                <w:color w:val="auto"/>
                <w:sz w:val="16"/>
                <w:szCs w:val="16"/>
              </w:rPr>
              <w:t>]</w:t>
            </w:r>
          </w:p>
        </w:tc>
      </w:tr>
      <w:tr w:rsidR="00C32E03" w:rsidRPr="00631DAB" w14:paraId="07E2EAE6" w14:textId="77777777" w:rsidTr="00D31C48">
        <w:trPr>
          <w:jc w:val="center"/>
        </w:trPr>
        <w:tc>
          <w:tcPr>
            <w:tcW w:w="0" w:type="auto"/>
            <w:vAlign w:val="center"/>
          </w:tcPr>
          <w:p w14:paraId="796BD7ED" w14:textId="77777777" w:rsidR="00C32E03" w:rsidRPr="00631DAB" w:rsidRDefault="00C32E03" w:rsidP="00D31C48">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394785C0" w14:textId="6E3191FB" w:rsidR="00C32E03" w:rsidRPr="00631DAB" w:rsidRDefault="001E2D34" w:rsidP="00D31C48">
            <w:pPr>
              <w:autoSpaceDE w:val="0"/>
              <w:autoSpaceDN w:val="0"/>
              <w:adjustRightInd w:val="0"/>
              <w:jc w:val="left"/>
              <w:rPr>
                <w:rFonts w:asciiTheme="minorHAnsi" w:hAnsiTheme="minorHAnsi" w:cstheme="minorHAnsi"/>
                <w:color w:val="A31515"/>
                <w:sz w:val="16"/>
                <w:szCs w:val="16"/>
              </w:rPr>
            </w:pPr>
            <w:r>
              <w:rPr>
                <w:rFonts w:asciiTheme="minorHAnsi" w:hAnsiTheme="minorHAnsi" w:cstheme="minorHAnsi"/>
                <w:color w:val="auto"/>
                <w:sz w:val="16"/>
                <w:szCs w:val="16"/>
              </w:rPr>
              <w:t>Cannot determine input source name</w:t>
            </w:r>
          </w:p>
        </w:tc>
      </w:tr>
    </w:tbl>
    <w:p w14:paraId="73139D4D" w14:textId="77777777" w:rsidR="00C32E03" w:rsidRDefault="00C32E03" w:rsidP="00C32E03"/>
    <w:p w14:paraId="6BCD7FDD" w14:textId="77777777" w:rsidR="005D5007" w:rsidRDefault="005D5007">
      <w:pPr>
        <w:jc w:val="left"/>
        <w:rPr>
          <w:rFonts w:cs="Arial"/>
          <w:b/>
          <w:bCs/>
          <w:iCs/>
          <w:color w:val="005596"/>
          <w:sz w:val="28"/>
          <w:szCs w:val="28"/>
        </w:rPr>
      </w:pPr>
      <w:r>
        <w:br w:type="page"/>
      </w:r>
    </w:p>
    <w:p w14:paraId="11E25BCC" w14:textId="58951EDA" w:rsidR="00BE25A7" w:rsidRDefault="00BE25A7" w:rsidP="001916EE">
      <w:pPr>
        <w:pStyle w:val="Heading2"/>
      </w:pPr>
      <w:bookmarkStart w:id="64" w:name="_Toc520365974"/>
      <w:r w:rsidRPr="00795D4F">
        <w:lastRenderedPageBreak/>
        <w:t>Foundation</w:t>
      </w:r>
      <w:r w:rsidR="005A6F26" w:rsidRPr="00795D4F">
        <w:t xml:space="preserve"> </w:t>
      </w:r>
      <w:r w:rsidRPr="00795D4F">
        <w:t>Restart</w:t>
      </w:r>
      <w:r w:rsidR="005A6F26" w:rsidRPr="00795D4F">
        <w:t xml:space="preserve"> </w:t>
      </w:r>
      <w:r w:rsidRPr="00795D4F">
        <w:t>Status</w:t>
      </w:r>
      <w:bookmarkEnd w:id="64"/>
    </w:p>
    <w:p w14:paraId="33E86AFD" w14:textId="77777777" w:rsidR="00795D4F" w:rsidRDefault="00795D4F" w:rsidP="00795D4F">
      <w:pPr>
        <w:rPr>
          <w:rFonts w:cs="Arial"/>
        </w:rPr>
      </w:pPr>
    </w:p>
    <w:p w14:paraId="765D497E" w14:textId="77777777" w:rsidR="00962735" w:rsidRDefault="00962735" w:rsidP="00795D4F">
      <w:pPr>
        <w:rPr>
          <w:rFonts w:cs="Arial"/>
        </w:rPr>
      </w:pPr>
      <w:r w:rsidRPr="00962735">
        <w:rPr>
          <w:rFonts w:cs="Arial"/>
          <w:b/>
        </w:rPr>
        <w:t>Mid-Tier</w:t>
      </w:r>
      <w:r>
        <w:rPr>
          <w:rFonts w:cs="Arial"/>
        </w:rPr>
        <w:t>: Primary only</w:t>
      </w:r>
    </w:p>
    <w:p w14:paraId="73D961F4" w14:textId="77777777" w:rsidR="00962735" w:rsidRPr="00795D4F" w:rsidRDefault="00962735" w:rsidP="00795D4F">
      <w:pPr>
        <w:rPr>
          <w:rFonts w:cs="Arial"/>
        </w:rPr>
      </w:pPr>
    </w:p>
    <w:p w14:paraId="758FBF27" w14:textId="77777777" w:rsidR="0080426D" w:rsidRDefault="0080426D" w:rsidP="00795D4F">
      <w:pPr>
        <w:rPr>
          <w:rFonts w:cs="Arial"/>
        </w:rPr>
      </w:pPr>
      <w:r w:rsidRPr="00795D4F">
        <w:rPr>
          <w:rFonts w:cs="Arial"/>
          <w:b/>
        </w:rPr>
        <w:t>Purpose</w:t>
      </w:r>
      <w:r w:rsidRPr="00795D4F">
        <w:rPr>
          <w:rFonts w:cs="Arial"/>
        </w:rPr>
        <w:t>: To determine if a Foundation command</w:t>
      </w:r>
      <w:r w:rsidR="00795D4F" w:rsidRPr="00795D4F">
        <w:rPr>
          <w:rFonts w:cs="Arial"/>
        </w:rPr>
        <w:t xml:space="preserve"> can be started or if it requires a restart/recovery.</w:t>
      </w:r>
    </w:p>
    <w:p w14:paraId="26A54291" w14:textId="77777777" w:rsidR="00795D4F" w:rsidRPr="00795D4F" w:rsidRDefault="00795D4F" w:rsidP="00795D4F">
      <w:pPr>
        <w:rPr>
          <w:rFonts w:cs="Arial"/>
        </w:rPr>
      </w:pPr>
    </w:p>
    <w:p w14:paraId="2CF770D8" w14:textId="77777777" w:rsidR="00795D4F" w:rsidRPr="00795D4F" w:rsidRDefault="00795D4F" w:rsidP="00795D4F">
      <w:pPr>
        <w:rPr>
          <w:rFonts w:cs="Arial"/>
          <w:color w:val="auto"/>
        </w:rPr>
      </w:pPr>
      <w:r w:rsidRPr="00795D4F">
        <w:rPr>
          <w:rFonts w:cs="Arial"/>
          <w:b/>
          <w:color w:val="auto"/>
        </w:rPr>
        <w:t>Usage</w:t>
      </w:r>
      <w:r w:rsidRPr="00795D4F">
        <w:rPr>
          <w:rFonts w:cs="Arial"/>
          <w:color w:val="auto"/>
        </w:rPr>
        <w:t xml:space="preserve">: </w:t>
      </w:r>
      <w:proofErr w:type="spellStart"/>
      <w:r w:rsidR="000C32A3">
        <w:rPr>
          <w:rFonts w:cs="Arial"/>
          <w:color w:val="auto"/>
        </w:rPr>
        <w:t>FoundationRestart</w:t>
      </w:r>
      <w:r w:rsidR="001916EE">
        <w:rPr>
          <w:rFonts w:cs="Arial"/>
          <w:color w:val="auto"/>
        </w:rPr>
        <w:t>Status</w:t>
      </w:r>
      <w:proofErr w:type="spellEnd"/>
      <w:r w:rsidR="001916EE">
        <w:rPr>
          <w:rFonts w:cs="Arial"/>
          <w:color w:val="auto"/>
        </w:rPr>
        <w:t xml:space="preserve"> </w:t>
      </w:r>
      <w:r w:rsidRPr="00795D4F">
        <w:rPr>
          <w:rFonts w:cs="Arial"/>
          <w:color w:val="auto"/>
        </w:rPr>
        <w:t>[user] [data source] [command name] [FTF] [type]</w:t>
      </w:r>
    </w:p>
    <w:p w14:paraId="2BB0E2D7" w14:textId="77777777" w:rsidR="00795D4F" w:rsidRDefault="00795D4F" w:rsidP="00795D4F">
      <w:pPr>
        <w:rPr>
          <w:rFonts w:cs="Arial"/>
          <w:color w:val="auto"/>
        </w:rPr>
      </w:pPr>
    </w:p>
    <w:p w14:paraId="3BFB19D0" w14:textId="77777777" w:rsidR="00795D4F" w:rsidRPr="00795D4F" w:rsidRDefault="00795D4F" w:rsidP="001916EE">
      <w:pPr>
        <w:ind w:firstLine="720"/>
        <w:rPr>
          <w:rFonts w:cs="Arial"/>
          <w:color w:val="auto"/>
        </w:rPr>
      </w:pPr>
      <w:r w:rsidRPr="00795D4F">
        <w:rPr>
          <w:rFonts w:cs="Arial"/>
          <w:color w:val="auto"/>
        </w:rPr>
        <w:t xml:space="preserve">[FTF] required only when [command name] is </w:t>
      </w:r>
      <w:proofErr w:type="spellStart"/>
      <w:r w:rsidRPr="00795D4F">
        <w:rPr>
          <w:rFonts w:cs="Arial"/>
          <w:color w:val="auto"/>
        </w:rPr>
        <w:t>pkbfdatupd</w:t>
      </w:r>
      <w:proofErr w:type="spellEnd"/>
      <w:r w:rsidRPr="00795D4F">
        <w:rPr>
          <w:rFonts w:cs="Arial"/>
          <w:color w:val="auto"/>
        </w:rPr>
        <w:t xml:space="preserve"> or </w:t>
      </w:r>
      <w:proofErr w:type="spellStart"/>
      <w:r w:rsidRPr="00795D4F">
        <w:rPr>
          <w:rFonts w:cs="Arial"/>
          <w:color w:val="auto"/>
        </w:rPr>
        <w:t>pkbfdatrm</w:t>
      </w:r>
      <w:proofErr w:type="spellEnd"/>
      <w:r w:rsidRPr="00795D4F">
        <w:rPr>
          <w:rFonts w:cs="Arial"/>
          <w:color w:val="auto"/>
        </w:rPr>
        <w:t>.</w:t>
      </w:r>
    </w:p>
    <w:p w14:paraId="2B1A13E2" w14:textId="77777777" w:rsidR="00795D4F" w:rsidRDefault="00795D4F" w:rsidP="001916EE">
      <w:pPr>
        <w:ind w:firstLine="720"/>
        <w:rPr>
          <w:rFonts w:cs="Arial"/>
          <w:color w:val="auto"/>
        </w:rPr>
      </w:pPr>
      <w:r w:rsidRPr="00795D4F">
        <w:rPr>
          <w:rFonts w:cs="Arial"/>
          <w:color w:val="auto"/>
        </w:rPr>
        <w:t xml:space="preserve">[type] required only when [command name] is </w:t>
      </w:r>
      <w:proofErr w:type="spellStart"/>
      <w:r w:rsidRPr="00795D4F">
        <w:rPr>
          <w:rFonts w:cs="Arial"/>
          <w:color w:val="auto"/>
        </w:rPr>
        <w:t>pkbfdatrm</w:t>
      </w:r>
      <w:proofErr w:type="spellEnd"/>
      <w:r w:rsidRPr="00795D4F">
        <w:rPr>
          <w:rFonts w:cs="Arial"/>
          <w:color w:val="auto"/>
        </w:rPr>
        <w:t>.</w:t>
      </w:r>
    </w:p>
    <w:p w14:paraId="22799E58" w14:textId="77777777" w:rsidR="00795D4F" w:rsidRDefault="00795D4F" w:rsidP="00795D4F">
      <w:pPr>
        <w:rPr>
          <w:rFonts w:cs="Arial"/>
          <w:color w:val="auto"/>
        </w:rPr>
      </w:pPr>
    </w:p>
    <w:p w14:paraId="2EBC5642" w14:textId="77777777" w:rsidR="00B650A8" w:rsidRDefault="00B650A8" w:rsidP="00795D4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273"/>
        <w:gridCol w:w="7363"/>
      </w:tblGrid>
      <w:tr w:rsidR="00B650A8" w:rsidRPr="00631DAB" w14:paraId="6E2B4D7F" w14:textId="77777777" w:rsidTr="0013423D">
        <w:trPr>
          <w:jc w:val="center"/>
        </w:trPr>
        <w:tc>
          <w:tcPr>
            <w:tcW w:w="0" w:type="auto"/>
            <w:shd w:val="clear" w:color="auto" w:fill="005596" w:themeFill="text2"/>
            <w:vAlign w:val="center"/>
          </w:tcPr>
          <w:p w14:paraId="0A45F5FA" w14:textId="77777777" w:rsidR="00B650A8" w:rsidRPr="00631DAB" w:rsidRDefault="00B650A8" w:rsidP="0013423D">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38FA1CB0" w14:textId="77777777" w:rsidR="00B650A8" w:rsidRPr="00631DAB" w:rsidRDefault="00B650A8" w:rsidP="0013423D">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B650A8" w:rsidRPr="00631DAB" w14:paraId="6EFEEE88" w14:textId="77777777" w:rsidTr="0013423D">
        <w:trPr>
          <w:jc w:val="center"/>
        </w:trPr>
        <w:tc>
          <w:tcPr>
            <w:tcW w:w="0" w:type="auto"/>
            <w:vAlign w:val="center"/>
          </w:tcPr>
          <w:p w14:paraId="0E48FEDF" w14:textId="77777777" w:rsidR="00B650A8" w:rsidRPr="00B650A8" w:rsidRDefault="00B650A8" w:rsidP="00B650A8">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21665CB2" w14:textId="77777777" w:rsidR="00B650A8" w:rsidRPr="00631DAB" w:rsidRDefault="00B650A8"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B650A8" w:rsidRPr="00631DAB" w14:paraId="6C26053E" w14:textId="77777777" w:rsidTr="0013423D">
        <w:trPr>
          <w:jc w:val="center"/>
        </w:trPr>
        <w:tc>
          <w:tcPr>
            <w:tcW w:w="0" w:type="auto"/>
            <w:vAlign w:val="center"/>
          </w:tcPr>
          <w:p w14:paraId="4511B764" w14:textId="77777777" w:rsidR="00B650A8" w:rsidRPr="00B650A8" w:rsidRDefault="00B650A8" w:rsidP="00B650A8">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53B54507" w14:textId="77777777" w:rsidR="00B650A8" w:rsidRPr="00631DAB" w:rsidRDefault="00B650A8"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B650A8" w:rsidRPr="00631DAB" w14:paraId="7C1E75E5" w14:textId="77777777" w:rsidTr="0013423D">
        <w:trPr>
          <w:jc w:val="center"/>
        </w:trPr>
        <w:tc>
          <w:tcPr>
            <w:tcW w:w="0" w:type="auto"/>
            <w:vAlign w:val="center"/>
          </w:tcPr>
          <w:p w14:paraId="09A4045A" w14:textId="77777777" w:rsidR="00B650A8" w:rsidRPr="00B650A8" w:rsidRDefault="00B650A8" w:rsidP="00B650A8">
            <w:pPr>
              <w:jc w:val="left"/>
              <w:rPr>
                <w:rFonts w:asciiTheme="minorHAnsi" w:hAnsiTheme="minorHAnsi" w:cstheme="minorHAnsi"/>
                <w:sz w:val="16"/>
                <w:szCs w:val="16"/>
              </w:rPr>
            </w:pPr>
            <w:r w:rsidRPr="00B650A8">
              <w:rPr>
                <w:rFonts w:asciiTheme="minorHAnsi" w:hAnsiTheme="minorHAnsi" w:cstheme="minorHAnsi"/>
                <w:color w:val="auto"/>
                <w:sz w:val="16"/>
                <w:szCs w:val="16"/>
              </w:rPr>
              <w:t>command name</w:t>
            </w:r>
          </w:p>
        </w:tc>
        <w:tc>
          <w:tcPr>
            <w:tcW w:w="0" w:type="auto"/>
            <w:vAlign w:val="center"/>
          </w:tcPr>
          <w:p w14:paraId="7447A8AA" w14:textId="77777777" w:rsidR="00B650A8" w:rsidRPr="00631DAB" w:rsidRDefault="00B650A8"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Foundation command name – supported commands are </w:t>
            </w:r>
            <w:proofErr w:type="spellStart"/>
            <w:r>
              <w:rPr>
                <w:rFonts w:asciiTheme="minorHAnsi" w:hAnsiTheme="minorHAnsi" w:cstheme="minorHAnsi"/>
                <w:color w:val="auto"/>
                <w:sz w:val="16"/>
                <w:szCs w:val="16"/>
              </w:rPr>
              <w:t>pkbfstrupd</w:t>
            </w:r>
            <w:proofErr w:type="spellEnd"/>
            <w:r>
              <w:rPr>
                <w:rFonts w:asciiTheme="minorHAnsi" w:hAnsiTheme="minorHAnsi" w:cstheme="minorHAnsi"/>
                <w:color w:val="auto"/>
                <w:sz w:val="16"/>
                <w:szCs w:val="16"/>
              </w:rPr>
              <w:t xml:space="preserve">, </w:t>
            </w:r>
            <w:proofErr w:type="spellStart"/>
            <w:r>
              <w:rPr>
                <w:rFonts w:asciiTheme="minorHAnsi" w:hAnsiTheme="minorHAnsi" w:cstheme="minorHAnsi"/>
                <w:color w:val="auto"/>
                <w:sz w:val="16"/>
                <w:szCs w:val="16"/>
              </w:rPr>
              <w:t>pkbfdatrm</w:t>
            </w:r>
            <w:proofErr w:type="spellEnd"/>
            <w:r>
              <w:rPr>
                <w:rFonts w:asciiTheme="minorHAnsi" w:hAnsiTheme="minorHAnsi" w:cstheme="minorHAnsi"/>
                <w:color w:val="auto"/>
                <w:sz w:val="16"/>
                <w:szCs w:val="16"/>
              </w:rPr>
              <w:t xml:space="preserve">, </w:t>
            </w:r>
            <w:proofErr w:type="spellStart"/>
            <w:r>
              <w:rPr>
                <w:rFonts w:asciiTheme="minorHAnsi" w:hAnsiTheme="minorHAnsi" w:cstheme="minorHAnsi"/>
                <w:color w:val="auto"/>
                <w:sz w:val="16"/>
                <w:szCs w:val="16"/>
              </w:rPr>
              <w:t>pkbfdatupd</w:t>
            </w:r>
            <w:proofErr w:type="spellEnd"/>
            <w:r>
              <w:rPr>
                <w:rFonts w:asciiTheme="minorHAnsi" w:hAnsiTheme="minorHAnsi" w:cstheme="minorHAnsi"/>
                <w:color w:val="auto"/>
                <w:sz w:val="16"/>
                <w:szCs w:val="16"/>
              </w:rPr>
              <w:t xml:space="preserve"> and </w:t>
            </w:r>
            <w:proofErr w:type="spellStart"/>
            <w:r>
              <w:rPr>
                <w:rFonts w:asciiTheme="minorHAnsi" w:hAnsiTheme="minorHAnsi" w:cstheme="minorHAnsi"/>
                <w:color w:val="auto"/>
                <w:sz w:val="16"/>
                <w:szCs w:val="16"/>
              </w:rPr>
              <w:t>pkbfstrstime</w:t>
            </w:r>
            <w:proofErr w:type="spellEnd"/>
          </w:p>
        </w:tc>
      </w:tr>
      <w:tr w:rsidR="00B650A8" w:rsidRPr="00631DAB" w14:paraId="07A1386A" w14:textId="77777777" w:rsidTr="0013423D">
        <w:trPr>
          <w:jc w:val="center"/>
        </w:trPr>
        <w:tc>
          <w:tcPr>
            <w:tcW w:w="0" w:type="auto"/>
            <w:vAlign w:val="center"/>
          </w:tcPr>
          <w:p w14:paraId="379DC103" w14:textId="77777777" w:rsidR="00B650A8" w:rsidRPr="00B650A8" w:rsidRDefault="00B650A8" w:rsidP="00B650A8">
            <w:pPr>
              <w:jc w:val="left"/>
              <w:rPr>
                <w:rFonts w:asciiTheme="minorHAnsi" w:hAnsiTheme="minorHAnsi" w:cstheme="minorHAnsi"/>
                <w:sz w:val="16"/>
                <w:szCs w:val="16"/>
              </w:rPr>
            </w:pPr>
            <w:r>
              <w:rPr>
                <w:rFonts w:asciiTheme="minorHAnsi" w:hAnsiTheme="minorHAnsi" w:cstheme="minorHAnsi"/>
                <w:color w:val="auto"/>
                <w:sz w:val="16"/>
                <w:szCs w:val="16"/>
              </w:rPr>
              <w:t>FTF</w:t>
            </w:r>
          </w:p>
        </w:tc>
        <w:tc>
          <w:tcPr>
            <w:tcW w:w="0" w:type="auto"/>
            <w:vAlign w:val="center"/>
          </w:tcPr>
          <w:p w14:paraId="3A025C71" w14:textId="77777777" w:rsidR="00B650A8" w:rsidRPr="00631DAB" w:rsidRDefault="00B650A8" w:rsidP="008D20C9">
            <w:pPr>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Fact Table Family name – only used with </w:t>
            </w:r>
            <w:proofErr w:type="spellStart"/>
            <w:r w:rsidR="008D20C9">
              <w:rPr>
                <w:rFonts w:asciiTheme="minorHAnsi" w:hAnsiTheme="minorHAnsi" w:cstheme="minorHAnsi"/>
                <w:color w:val="auto"/>
                <w:sz w:val="16"/>
                <w:szCs w:val="16"/>
              </w:rPr>
              <w:t>pkbfdatupd</w:t>
            </w:r>
            <w:proofErr w:type="spellEnd"/>
            <w:r>
              <w:rPr>
                <w:rFonts w:asciiTheme="minorHAnsi" w:hAnsiTheme="minorHAnsi" w:cstheme="minorHAnsi"/>
                <w:color w:val="auto"/>
                <w:sz w:val="16"/>
                <w:szCs w:val="16"/>
              </w:rPr>
              <w:t xml:space="preserve"> and </w:t>
            </w:r>
            <w:proofErr w:type="spellStart"/>
            <w:r w:rsidR="008D20C9">
              <w:rPr>
                <w:rFonts w:asciiTheme="minorHAnsi" w:hAnsiTheme="minorHAnsi" w:cstheme="minorHAnsi"/>
                <w:color w:val="auto"/>
                <w:sz w:val="16"/>
                <w:szCs w:val="16"/>
              </w:rPr>
              <w:t>pkbfdatrm</w:t>
            </w:r>
            <w:proofErr w:type="spellEnd"/>
          </w:p>
        </w:tc>
      </w:tr>
      <w:tr w:rsidR="00B650A8" w:rsidRPr="00631DAB" w14:paraId="50941D95" w14:textId="77777777" w:rsidTr="0013423D">
        <w:trPr>
          <w:jc w:val="center"/>
        </w:trPr>
        <w:tc>
          <w:tcPr>
            <w:tcW w:w="0" w:type="auto"/>
            <w:vAlign w:val="center"/>
          </w:tcPr>
          <w:p w14:paraId="4EFDFA6C" w14:textId="77777777" w:rsidR="00B650A8" w:rsidRPr="00B650A8" w:rsidRDefault="00B650A8" w:rsidP="00B650A8">
            <w:pPr>
              <w:jc w:val="left"/>
              <w:rPr>
                <w:rFonts w:asciiTheme="minorHAnsi" w:hAnsiTheme="minorHAnsi" w:cstheme="minorHAnsi"/>
                <w:sz w:val="16"/>
                <w:szCs w:val="16"/>
              </w:rPr>
            </w:pPr>
            <w:r w:rsidRPr="00B650A8">
              <w:rPr>
                <w:rFonts w:asciiTheme="minorHAnsi" w:hAnsiTheme="minorHAnsi" w:cstheme="minorHAnsi"/>
                <w:color w:val="auto"/>
                <w:sz w:val="16"/>
                <w:szCs w:val="16"/>
              </w:rPr>
              <w:t>type</w:t>
            </w:r>
          </w:p>
        </w:tc>
        <w:tc>
          <w:tcPr>
            <w:tcW w:w="0" w:type="auto"/>
            <w:vAlign w:val="center"/>
          </w:tcPr>
          <w:p w14:paraId="007CD8C1" w14:textId="77777777" w:rsidR="00B650A8" w:rsidRPr="00631DAB" w:rsidRDefault="00B650A8"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Either </w:t>
            </w:r>
            <w:proofErr w:type="spellStart"/>
            <w:r>
              <w:rPr>
                <w:rFonts w:asciiTheme="minorHAnsi" w:hAnsiTheme="minorHAnsi" w:cstheme="minorHAnsi"/>
                <w:color w:val="auto"/>
                <w:sz w:val="16"/>
                <w:szCs w:val="16"/>
              </w:rPr>
              <w:t>facttables</w:t>
            </w:r>
            <w:proofErr w:type="spellEnd"/>
            <w:r>
              <w:rPr>
                <w:rFonts w:asciiTheme="minorHAnsi" w:hAnsiTheme="minorHAnsi" w:cstheme="minorHAnsi"/>
                <w:color w:val="auto"/>
                <w:sz w:val="16"/>
                <w:szCs w:val="16"/>
              </w:rPr>
              <w:t xml:space="preserve"> or </w:t>
            </w:r>
            <w:proofErr w:type="spellStart"/>
            <w:r w:rsidR="001C6587">
              <w:rPr>
                <w:rFonts w:asciiTheme="minorHAnsi" w:hAnsiTheme="minorHAnsi" w:cstheme="minorHAnsi"/>
                <w:color w:val="auto"/>
                <w:sz w:val="16"/>
                <w:szCs w:val="16"/>
              </w:rPr>
              <w:t>inputsources</w:t>
            </w:r>
            <w:proofErr w:type="spellEnd"/>
            <w:r>
              <w:rPr>
                <w:rFonts w:asciiTheme="minorHAnsi" w:hAnsiTheme="minorHAnsi" w:cstheme="minorHAnsi"/>
                <w:color w:val="auto"/>
                <w:sz w:val="16"/>
                <w:szCs w:val="16"/>
              </w:rPr>
              <w:t xml:space="preserve"> – only used with </w:t>
            </w:r>
            <w:proofErr w:type="spellStart"/>
            <w:r w:rsidR="008D20C9">
              <w:rPr>
                <w:rFonts w:asciiTheme="minorHAnsi" w:hAnsiTheme="minorHAnsi" w:cstheme="minorHAnsi"/>
                <w:color w:val="auto"/>
                <w:sz w:val="16"/>
                <w:szCs w:val="16"/>
              </w:rPr>
              <w:t>pkbfdatrm</w:t>
            </w:r>
            <w:proofErr w:type="spellEnd"/>
          </w:p>
        </w:tc>
      </w:tr>
    </w:tbl>
    <w:p w14:paraId="5D3FC32E" w14:textId="77777777" w:rsidR="00B650A8" w:rsidRPr="00B650A8" w:rsidRDefault="00B650A8" w:rsidP="00795D4F">
      <w:pPr>
        <w:rPr>
          <w:rFonts w:cs="Arial"/>
          <w:color w:val="auto"/>
        </w:rPr>
      </w:pPr>
    </w:p>
    <w:p w14:paraId="722FB026" w14:textId="77777777" w:rsidR="0080426D" w:rsidRPr="00795D4F" w:rsidRDefault="0080426D" w:rsidP="00795D4F">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4907"/>
      </w:tblGrid>
      <w:tr w:rsidR="00116D89" w:rsidRPr="00631DAB" w14:paraId="2FFE6735" w14:textId="77777777" w:rsidTr="00116D89">
        <w:trPr>
          <w:jc w:val="center"/>
        </w:trPr>
        <w:tc>
          <w:tcPr>
            <w:tcW w:w="0" w:type="auto"/>
            <w:shd w:val="clear" w:color="auto" w:fill="005596" w:themeFill="text2"/>
            <w:vAlign w:val="center"/>
          </w:tcPr>
          <w:p w14:paraId="2A8585FC" w14:textId="77777777" w:rsidR="00116D89" w:rsidRPr="00631DAB" w:rsidRDefault="00116D89" w:rsidP="00635D1E">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5F71E8D7" w14:textId="77777777" w:rsidR="00116D89" w:rsidRPr="00631DAB" w:rsidRDefault="00116D89" w:rsidP="00116D89">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116D89" w:rsidRPr="00631DAB" w14:paraId="30D14C38" w14:textId="77777777" w:rsidTr="00116D89">
        <w:trPr>
          <w:jc w:val="center"/>
        </w:trPr>
        <w:tc>
          <w:tcPr>
            <w:tcW w:w="0" w:type="auto"/>
            <w:vAlign w:val="center"/>
          </w:tcPr>
          <w:p w14:paraId="4DCA33B2"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612E0C87" w14:textId="77777777" w:rsidR="00116D89" w:rsidRPr="00631DAB" w:rsidRDefault="00A3107D" w:rsidP="00116D89">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Usage: [user]</w:t>
            </w:r>
            <w:r w:rsidR="00116D89" w:rsidRPr="00631DAB">
              <w:rPr>
                <w:rFonts w:asciiTheme="minorHAnsi" w:hAnsiTheme="minorHAnsi" w:cstheme="minorHAnsi"/>
                <w:color w:val="auto"/>
                <w:sz w:val="16"/>
                <w:szCs w:val="16"/>
              </w:rPr>
              <w:t xml:space="preserve"> [data source] [command name] [FTF] [type]</w:t>
            </w:r>
          </w:p>
          <w:p w14:paraId="3EA38137"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p>
          <w:p w14:paraId="21A10395"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 xml:space="preserve">[FTF] required only when [command name] is </w:t>
            </w:r>
            <w:proofErr w:type="spellStart"/>
            <w:r w:rsidRPr="00631DAB">
              <w:rPr>
                <w:rFonts w:asciiTheme="minorHAnsi" w:hAnsiTheme="minorHAnsi" w:cstheme="minorHAnsi"/>
                <w:color w:val="auto"/>
                <w:sz w:val="16"/>
                <w:szCs w:val="16"/>
              </w:rPr>
              <w:t>pkbfdatupd</w:t>
            </w:r>
            <w:proofErr w:type="spellEnd"/>
            <w:r w:rsidRPr="00631DAB">
              <w:rPr>
                <w:rFonts w:asciiTheme="minorHAnsi" w:hAnsiTheme="minorHAnsi" w:cstheme="minorHAnsi"/>
                <w:color w:val="auto"/>
                <w:sz w:val="16"/>
                <w:szCs w:val="16"/>
              </w:rPr>
              <w:t xml:space="preserve"> or </w:t>
            </w:r>
            <w:proofErr w:type="spellStart"/>
            <w:r w:rsidRPr="00631DAB">
              <w:rPr>
                <w:rFonts w:asciiTheme="minorHAnsi" w:hAnsiTheme="minorHAnsi" w:cstheme="minorHAnsi"/>
                <w:color w:val="auto"/>
                <w:sz w:val="16"/>
                <w:szCs w:val="16"/>
              </w:rPr>
              <w:t>pkbfdatrm</w:t>
            </w:r>
            <w:proofErr w:type="spellEnd"/>
            <w:r w:rsidRPr="00631DAB">
              <w:rPr>
                <w:rFonts w:asciiTheme="minorHAnsi" w:hAnsiTheme="minorHAnsi" w:cstheme="minorHAnsi"/>
                <w:color w:val="auto"/>
                <w:sz w:val="16"/>
                <w:szCs w:val="16"/>
              </w:rPr>
              <w:t>.</w:t>
            </w:r>
          </w:p>
          <w:p w14:paraId="3913347C"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 xml:space="preserve">[type] required only when [command name] is </w:t>
            </w:r>
            <w:proofErr w:type="spellStart"/>
            <w:r w:rsidRPr="00631DAB">
              <w:rPr>
                <w:rFonts w:asciiTheme="minorHAnsi" w:hAnsiTheme="minorHAnsi" w:cstheme="minorHAnsi"/>
                <w:color w:val="auto"/>
                <w:sz w:val="16"/>
                <w:szCs w:val="16"/>
              </w:rPr>
              <w:t>pkbfdatrm</w:t>
            </w:r>
            <w:proofErr w:type="spellEnd"/>
            <w:r w:rsidRPr="00631DAB">
              <w:rPr>
                <w:rFonts w:asciiTheme="minorHAnsi" w:hAnsiTheme="minorHAnsi" w:cstheme="minorHAnsi"/>
                <w:color w:val="auto"/>
                <w:sz w:val="16"/>
                <w:szCs w:val="16"/>
              </w:rPr>
              <w:t>.</w:t>
            </w:r>
          </w:p>
        </w:tc>
      </w:tr>
      <w:tr w:rsidR="00116D89" w:rsidRPr="00631DAB" w14:paraId="22964FFD" w14:textId="77777777" w:rsidTr="00116D89">
        <w:trPr>
          <w:jc w:val="center"/>
        </w:trPr>
        <w:tc>
          <w:tcPr>
            <w:tcW w:w="0" w:type="auto"/>
            <w:vAlign w:val="center"/>
          </w:tcPr>
          <w:p w14:paraId="6865CBA5"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244267D6"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Cannot determine if restart is pending</w:t>
            </w:r>
          </w:p>
        </w:tc>
      </w:tr>
      <w:tr w:rsidR="00116D89" w:rsidRPr="00631DAB" w14:paraId="2D54C2BE" w14:textId="77777777" w:rsidTr="00116D89">
        <w:trPr>
          <w:jc w:val="center"/>
        </w:trPr>
        <w:tc>
          <w:tcPr>
            <w:tcW w:w="0" w:type="auto"/>
            <w:vAlign w:val="center"/>
          </w:tcPr>
          <w:p w14:paraId="7B876F2E"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9000</w:t>
            </w:r>
          </w:p>
        </w:tc>
        <w:tc>
          <w:tcPr>
            <w:tcW w:w="0" w:type="auto"/>
            <w:vAlign w:val="center"/>
          </w:tcPr>
          <w:p w14:paraId="15C1227D"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not pending for command</w:t>
            </w:r>
          </w:p>
        </w:tc>
      </w:tr>
      <w:tr w:rsidR="00116D89" w:rsidRPr="00631DAB" w14:paraId="1E6DCF69" w14:textId="77777777" w:rsidTr="00116D89">
        <w:trPr>
          <w:jc w:val="center"/>
        </w:trPr>
        <w:tc>
          <w:tcPr>
            <w:tcW w:w="0" w:type="auto"/>
            <w:vAlign w:val="center"/>
          </w:tcPr>
          <w:p w14:paraId="27BFC8BE"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0384F313"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command</w:t>
            </w:r>
          </w:p>
        </w:tc>
      </w:tr>
      <w:tr w:rsidR="00116D89" w:rsidRPr="00631DAB" w14:paraId="519C89BF" w14:textId="77777777" w:rsidTr="00116D89">
        <w:trPr>
          <w:jc w:val="center"/>
        </w:trPr>
        <w:tc>
          <w:tcPr>
            <w:tcW w:w="0" w:type="auto"/>
            <w:vAlign w:val="center"/>
          </w:tcPr>
          <w:p w14:paraId="75BAA8C3"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14E934D5" w14:textId="77777777" w:rsidR="00116D89" w:rsidRPr="00631DAB" w:rsidRDefault="00116D89" w:rsidP="00116D89">
            <w:pPr>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Command is currently running</w:t>
            </w:r>
          </w:p>
        </w:tc>
      </w:tr>
      <w:tr w:rsidR="00116D89" w:rsidRPr="00631DAB" w14:paraId="0264B49C" w14:textId="77777777" w:rsidTr="00116D89">
        <w:trPr>
          <w:jc w:val="center"/>
        </w:trPr>
        <w:tc>
          <w:tcPr>
            <w:tcW w:w="0" w:type="auto"/>
            <w:vAlign w:val="center"/>
          </w:tcPr>
          <w:p w14:paraId="7D5D5154"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9003</w:t>
            </w:r>
          </w:p>
        </w:tc>
        <w:tc>
          <w:tcPr>
            <w:tcW w:w="0" w:type="auto"/>
            <w:vAlign w:val="center"/>
          </w:tcPr>
          <w:p w14:paraId="000607C5"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different type</w:t>
            </w:r>
          </w:p>
        </w:tc>
      </w:tr>
      <w:tr w:rsidR="00116D89" w:rsidRPr="00631DAB" w14:paraId="0F01FE9C" w14:textId="77777777" w:rsidTr="00116D89">
        <w:trPr>
          <w:jc w:val="center"/>
        </w:trPr>
        <w:tc>
          <w:tcPr>
            <w:tcW w:w="0" w:type="auto"/>
            <w:vAlign w:val="center"/>
          </w:tcPr>
          <w:p w14:paraId="6C71864F"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9004</w:t>
            </w:r>
          </w:p>
        </w:tc>
        <w:tc>
          <w:tcPr>
            <w:tcW w:w="0" w:type="auto"/>
            <w:vAlign w:val="center"/>
          </w:tcPr>
          <w:p w14:paraId="5A3A70B0"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blocking command</w:t>
            </w:r>
          </w:p>
        </w:tc>
      </w:tr>
      <w:tr w:rsidR="00116D89" w:rsidRPr="00631DAB" w14:paraId="37BE5CDB" w14:textId="77777777" w:rsidTr="00116D89">
        <w:trPr>
          <w:jc w:val="center"/>
        </w:trPr>
        <w:tc>
          <w:tcPr>
            <w:tcW w:w="0" w:type="auto"/>
            <w:vAlign w:val="center"/>
          </w:tcPr>
          <w:p w14:paraId="5A916503"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9005</w:t>
            </w:r>
          </w:p>
        </w:tc>
        <w:tc>
          <w:tcPr>
            <w:tcW w:w="0" w:type="auto"/>
            <w:vAlign w:val="center"/>
          </w:tcPr>
          <w:p w14:paraId="16DD02BA"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different fact table</w:t>
            </w:r>
          </w:p>
        </w:tc>
      </w:tr>
      <w:tr w:rsidR="00116D89" w:rsidRPr="00631DAB" w14:paraId="61E0379E" w14:textId="77777777" w:rsidTr="00116D89">
        <w:trPr>
          <w:jc w:val="center"/>
        </w:trPr>
        <w:tc>
          <w:tcPr>
            <w:tcW w:w="0" w:type="auto"/>
            <w:vAlign w:val="center"/>
          </w:tcPr>
          <w:p w14:paraId="1CFD1BBF"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9006</w:t>
            </w:r>
          </w:p>
        </w:tc>
        <w:tc>
          <w:tcPr>
            <w:tcW w:w="0" w:type="auto"/>
            <w:vAlign w:val="center"/>
          </w:tcPr>
          <w:p w14:paraId="351E2E3A"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Blocking command is currently running</w:t>
            </w:r>
          </w:p>
        </w:tc>
      </w:tr>
    </w:tbl>
    <w:p w14:paraId="2906C85D" w14:textId="77777777" w:rsidR="0005799D" w:rsidRDefault="0005799D" w:rsidP="00101BE3"/>
    <w:p w14:paraId="191328CA" w14:textId="435C22D7" w:rsidR="00F96544" w:rsidRDefault="00F96544" w:rsidP="00F96544">
      <w:pPr>
        <w:pStyle w:val="Heading2"/>
      </w:pPr>
      <w:bookmarkStart w:id="65" w:name="_Process_Adhoc_Batch"/>
      <w:bookmarkStart w:id="66" w:name="_Latest_Fact_Data"/>
      <w:bookmarkStart w:id="67" w:name="_Toc520365975"/>
      <w:bookmarkEnd w:id="65"/>
      <w:bookmarkEnd w:id="66"/>
      <w:r>
        <w:t>Latest Fact Data Time</w:t>
      </w:r>
      <w:bookmarkEnd w:id="67"/>
    </w:p>
    <w:p w14:paraId="0F1098FD" w14:textId="77777777" w:rsidR="00F96544" w:rsidRDefault="00F96544" w:rsidP="00F96544">
      <w:pPr>
        <w:rPr>
          <w:rFonts w:cs="Arial"/>
        </w:rPr>
      </w:pPr>
      <w:r w:rsidRPr="00962735">
        <w:rPr>
          <w:rFonts w:cs="Arial"/>
          <w:b/>
        </w:rPr>
        <w:t>Mid-Tier</w:t>
      </w:r>
      <w:r>
        <w:rPr>
          <w:rFonts w:cs="Arial"/>
        </w:rPr>
        <w:t>: Primary</w:t>
      </w:r>
    </w:p>
    <w:p w14:paraId="0AC9DFF4" w14:textId="77777777" w:rsidR="00F96544" w:rsidRPr="00962735" w:rsidRDefault="00F96544" w:rsidP="00F96544"/>
    <w:p w14:paraId="7DA15666" w14:textId="522E281B" w:rsidR="00F96544" w:rsidRDefault="00F96544" w:rsidP="00F96544">
      <w:r w:rsidRPr="00BB0777">
        <w:rPr>
          <w:b/>
        </w:rPr>
        <w:t>Purpose</w:t>
      </w:r>
      <w:r>
        <w:t xml:space="preserve">: To </w:t>
      </w:r>
      <w:r w:rsidR="001E2D34">
        <w:t xml:space="preserve">either return the Time Member ID of the most recent data in a Fact Table Family (Granite) Table or to determine </w:t>
      </w:r>
      <w:proofErr w:type="gramStart"/>
      <w:r w:rsidR="001E2D34">
        <w:t>whether or not</w:t>
      </w:r>
      <w:proofErr w:type="gramEnd"/>
      <w:r w:rsidR="001E2D34">
        <w:t xml:space="preserve"> fact data had been loaded within the last number of hours specified.</w:t>
      </w:r>
    </w:p>
    <w:p w14:paraId="31AB2774" w14:textId="77777777" w:rsidR="00F96544" w:rsidRDefault="00F96544" w:rsidP="00F96544"/>
    <w:p w14:paraId="0E1550BB" w14:textId="6CFB1F02" w:rsidR="00F96544" w:rsidRDefault="00F96544" w:rsidP="00F96544">
      <w:r w:rsidRPr="00BB0777">
        <w:rPr>
          <w:b/>
        </w:rPr>
        <w:t>Usage</w:t>
      </w:r>
      <w:r w:rsidRPr="00631DAB">
        <w:t xml:space="preserve">: </w:t>
      </w:r>
      <w:proofErr w:type="spellStart"/>
      <w:r>
        <w:t>LatestFactDataTime</w:t>
      </w:r>
      <w:proofErr w:type="spellEnd"/>
      <w:r>
        <w:t xml:space="preserve"> [user]</w:t>
      </w:r>
      <w:r w:rsidRPr="00631DAB">
        <w:t xml:space="preserve"> [data source] [</w:t>
      </w:r>
      <w:proofErr w:type="spellStart"/>
      <w:r>
        <w:t>ftf</w:t>
      </w:r>
      <w:proofErr w:type="spellEnd"/>
      <w:r>
        <w:t xml:space="preserve"> table name] [time column] [hours]</w:t>
      </w:r>
    </w:p>
    <w:p w14:paraId="62C6C343" w14:textId="77777777" w:rsidR="00F96544" w:rsidRPr="00AB6F73" w:rsidRDefault="00F96544" w:rsidP="00F96544">
      <w:pPr>
        <w:rPr>
          <w:b/>
        </w:rPr>
      </w:pPr>
    </w:p>
    <w:p w14:paraId="7E3DDD6B" w14:textId="77777777" w:rsidR="00F96544" w:rsidRDefault="00F96544" w:rsidP="00F96544">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188"/>
        <w:gridCol w:w="8388"/>
      </w:tblGrid>
      <w:tr w:rsidR="00F96544" w:rsidRPr="00631DAB" w14:paraId="59C5E008" w14:textId="77777777" w:rsidTr="00F96544">
        <w:trPr>
          <w:jc w:val="center"/>
        </w:trPr>
        <w:tc>
          <w:tcPr>
            <w:tcW w:w="1188" w:type="dxa"/>
            <w:shd w:val="clear" w:color="auto" w:fill="005596" w:themeFill="text2"/>
            <w:vAlign w:val="center"/>
          </w:tcPr>
          <w:p w14:paraId="26644A48" w14:textId="77777777" w:rsidR="00F96544" w:rsidRPr="00631DAB" w:rsidRDefault="00F96544"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8388" w:type="dxa"/>
            <w:shd w:val="clear" w:color="auto" w:fill="005596" w:themeFill="text2"/>
            <w:vAlign w:val="center"/>
          </w:tcPr>
          <w:p w14:paraId="70828219" w14:textId="77777777" w:rsidR="00F96544" w:rsidRPr="00631DAB" w:rsidRDefault="00F96544"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96544" w:rsidRPr="00631DAB" w14:paraId="2A0E617A" w14:textId="77777777" w:rsidTr="00F96544">
        <w:trPr>
          <w:jc w:val="center"/>
        </w:trPr>
        <w:tc>
          <w:tcPr>
            <w:tcW w:w="1188" w:type="dxa"/>
            <w:vAlign w:val="center"/>
          </w:tcPr>
          <w:p w14:paraId="173082ED" w14:textId="77777777" w:rsidR="00F96544" w:rsidRPr="00B650A8" w:rsidRDefault="00F96544"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8388" w:type="dxa"/>
            <w:vAlign w:val="center"/>
          </w:tcPr>
          <w:p w14:paraId="3B1B86C7" w14:textId="77777777" w:rsidR="00F96544" w:rsidRPr="00631DAB" w:rsidRDefault="00F96544"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Schema user name</w:t>
            </w:r>
          </w:p>
        </w:tc>
      </w:tr>
      <w:tr w:rsidR="00F96544" w:rsidRPr="00631DAB" w14:paraId="041C4224" w14:textId="77777777" w:rsidTr="00F96544">
        <w:trPr>
          <w:jc w:val="center"/>
        </w:trPr>
        <w:tc>
          <w:tcPr>
            <w:tcW w:w="1188" w:type="dxa"/>
            <w:vAlign w:val="center"/>
          </w:tcPr>
          <w:p w14:paraId="04BE4F5A" w14:textId="77777777" w:rsidR="00F96544" w:rsidRPr="00B650A8" w:rsidRDefault="00F96544"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8388" w:type="dxa"/>
            <w:vAlign w:val="center"/>
          </w:tcPr>
          <w:p w14:paraId="13F6F4DB" w14:textId="77777777" w:rsidR="00F96544" w:rsidRPr="00631DAB" w:rsidRDefault="00F96544"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F96544" w:rsidRPr="00631DAB" w14:paraId="7A1104B3" w14:textId="77777777" w:rsidTr="00F96544">
        <w:trPr>
          <w:jc w:val="center"/>
        </w:trPr>
        <w:tc>
          <w:tcPr>
            <w:tcW w:w="1188" w:type="dxa"/>
            <w:vAlign w:val="center"/>
          </w:tcPr>
          <w:p w14:paraId="4B22049E" w14:textId="4395CC06" w:rsidR="00F96544" w:rsidRPr="00B650A8" w:rsidRDefault="00F96544" w:rsidP="00F96544">
            <w:pPr>
              <w:jc w:val="left"/>
              <w:rPr>
                <w:rFonts w:asciiTheme="minorHAnsi" w:hAnsiTheme="minorHAnsi" w:cstheme="minorHAnsi"/>
                <w:sz w:val="16"/>
                <w:szCs w:val="16"/>
              </w:rPr>
            </w:pPr>
            <w:proofErr w:type="spellStart"/>
            <w:r>
              <w:rPr>
                <w:rFonts w:asciiTheme="minorHAnsi" w:hAnsiTheme="minorHAnsi" w:cstheme="minorHAnsi"/>
                <w:color w:val="auto"/>
                <w:sz w:val="16"/>
                <w:szCs w:val="16"/>
              </w:rPr>
              <w:t>ftf</w:t>
            </w:r>
            <w:proofErr w:type="spellEnd"/>
            <w:r>
              <w:rPr>
                <w:rFonts w:asciiTheme="minorHAnsi" w:hAnsiTheme="minorHAnsi" w:cstheme="minorHAnsi"/>
                <w:color w:val="auto"/>
                <w:sz w:val="16"/>
                <w:szCs w:val="16"/>
              </w:rPr>
              <w:t xml:space="preserve"> table name</w:t>
            </w:r>
          </w:p>
        </w:tc>
        <w:tc>
          <w:tcPr>
            <w:tcW w:w="8388" w:type="dxa"/>
            <w:vAlign w:val="center"/>
          </w:tcPr>
          <w:p w14:paraId="7317FB4F" w14:textId="4D8C76EB" w:rsidR="00F96544" w:rsidRPr="00631DAB" w:rsidRDefault="00F96544" w:rsidP="00F96544">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the Fact Table Family (Granite) Table from which the latest time will be queried from</w:t>
            </w:r>
          </w:p>
        </w:tc>
      </w:tr>
      <w:tr w:rsidR="00F96544" w:rsidRPr="00631DAB" w14:paraId="592766B2" w14:textId="77777777" w:rsidTr="00F96544">
        <w:trPr>
          <w:jc w:val="center"/>
        </w:trPr>
        <w:tc>
          <w:tcPr>
            <w:tcW w:w="1188" w:type="dxa"/>
            <w:vAlign w:val="center"/>
          </w:tcPr>
          <w:p w14:paraId="6B825F9A" w14:textId="23A5DC2F" w:rsidR="00F96544" w:rsidRDefault="00F96544" w:rsidP="00D31C48">
            <w:pPr>
              <w:jc w:val="left"/>
              <w:rPr>
                <w:rFonts w:asciiTheme="minorHAnsi" w:hAnsiTheme="minorHAnsi" w:cstheme="minorHAnsi"/>
                <w:color w:val="auto"/>
                <w:sz w:val="16"/>
                <w:szCs w:val="16"/>
              </w:rPr>
            </w:pPr>
            <w:r>
              <w:rPr>
                <w:rFonts w:asciiTheme="minorHAnsi" w:hAnsiTheme="minorHAnsi" w:cstheme="minorHAnsi"/>
                <w:color w:val="auto"/>
                <w:sz w:val="16"/>
                <w:szCs w:val="16"/>
              </w:rPr>
              <w:t>time column</w:t>
            </w:r>
          </w:p>
        </w:tc>
        <w:tc>
          <w:tcPr>
            <w:tcW w:w="8388" w:type="dxa"/>
            <w:vAlign w:val="center"/>
          </w:tcPr>
          <w:p w14:paraId="039A7FD9" w14:textId="20BAEB2B" w:rsidR="00F96544" w:rsidRDefault="00F96544"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the Column in the FTF Table that contains the time Member value to be queried</w:t>
            </w:r>
          </w:p>
        </w:tc>
      </w:tr>
      <w:tr w:rsidR="00F96544" w:rsidRPr="00631DAB" w14:paraId="69433AEB" w14:textId="77777777" w:rsidTr="00F96544">
        <w:trPr>
          <w:jc w:val="center"/>
        </w:trPr>
        <w:tc>
          <w:tcPr>
            <w:tcW w:w="1188" w:type="dxa"/>
            <w:vAlign w:val="center"/>
          </w:tcPr>
          <w:p w14:paraId="3EB45AF7" w14:textId="3FD89453" w:rsidR="00F96544" w:rsidRDefault="00F96544" w:rsidP="00D31C48">
            <w:pPr>
              <w:jc w:val="left"/>
              <w:rPr>
                <w:rFonts w:asciiTheme="minorHAnsi" w:hAnsiTheme="minorHAnsi" w:cstheme="minorHAnsi"/>
                <w:color w:val="auto"/>
                <w:sz w:val="16"/>
                <w:szCs w:val="16"/>
              </w:rPr>
            </w:pPr>
            <w:r>
              <w:rPr>
                <w:rFonts w:asciiTheme="minorHAnsi" w:hAnsiTheme="minorHAnsi" w:cstheme="minorHAnsi"/>
                <w:color w:val="auto"/>
                <w:sz w:val="16"/>
                <w:szCs w:val="16"/>
              </w:rPr>
              <w:t>hours</w:t>
            </w:r>
          </w:p>
        </w:tc>
        <w:tc>
          <w:tcPr>
            <w:tcW w:w="8388" w:type="dxa"/>
            <w:vAlign w:val="center"/>
          </w:tcPr>
          <w:p w14:paraId="28128348" w14:textId="22012F24" w:rsidR="00F96544" w:rsidRDefault="00F96544"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An optional argument that when used results in a return value of either ‘True’ or ‘False’ indicating </w:t>
            </w:r>
            <w:proofErr w:type="gramStart"/>
            <w:r>
              <w:rPr>
                <w:rFonts w:asciiTheme="minorHAnsi" w:hAnsiTheme="minorHAnsi" w:cstheme="minorHAnsi"/>
                <w:color w:val="auto"/>
                <w:sz w:val="16"/>
                <w:szCs w:val="16"/>
              </w:rPr>
              <w:t>whether or not</w:t>
            </w:r>
            <w:proofErr w:type="gramEnd"/>
            <w:r>
              <w:rPr>
                <w:rFonts w:asciiTheme="minorHAnsi" w:hAnsiTheme="minorHAnsi" w:cstheme="minorHAnsi"/>
                <w:color w:val="auto"/>
                <w:sz w:val="16"/>
                <w:szCs w:val="16"/>
              </w:rPr>
              <w:t xml:space="preserve"> the FTF Table had been updated with fact data within the last number of hours specified.</w:t>
            </w:r>
          </w:p>
        </w:tc>
      </w:tr>
    </w:tbl>
    <w:p w14:paraId="79EE42BB" w14:textId="77777777" w:rsidR="00F96544" w:rsidRPr="00631DAB" w:rsidRDefault="00F96544" w:rsidP="00F96544"/>
    <w:p w14:paraId="4482FBF1" w14:textId="77777777" w:rsidR="00F96544" w:rsidRPr="0080426D" w:rsidRDefault="00F96544" w:rsidP="00F96544">
      <w:r w:rsidRPr="00BB0777">
        <w:rPr>
          <w:b/>
        </w:rPr>
        <w:t>Return</w:t>
      </w:r>
      <w:r>
        <w:t xml:space="preserve"> </w:t>
      </w:r>
      <w:r w:rsidRPr="00BB0777">
        <w:rPr>
          <w:b/>
        </w:rPr>
        <w:t>Codes</w:t>
      </w:r>
      <w:r>
        <w:t>:</w:t>
      </w:r>
    </w:p>
    <w:tbl>
      <w:tblPr>
        <w:tblStyle w:val="TableGrid"/>
        <w:tblW w:w="0" w:type="auto"/>
        <w:jc w:val="center"/>
        <w:tblLook w:val="04A0" w:firstRow="1" w:lastRow="0" w:firstColumn="1" w:lastColumn="0" w:noHBand="0" w:noVBand="1"/>
      </w:tblPr>
      <w:tblGrid>
        <w:gridCol w:w="924"/>
        <w:gridCol w:w="5769"/>
      </w:tblGrid>
      <w:tr w:rsidR="00F96544" w:rsidRPr="0005799D" w14:paraId="7B4572F7" w14:textId="77777777" w:rsidTr="00D31C48">
        <w:trPr>
          <w:jc w:val="center"/>
        </w:trPr>
        <w:tc>
          <w:tcPr>
            <w:tcW w:w="0" w:type="auto"/>
            <w:shd w:val="clear" w:color="auto" w:fill="005596" w:themeFill="text2"/>
            <w:vAlign w:val="center"/>
          </w:tcPr>
          <w:p w14:paraId="700817B4" w14:textId="77777777" w:rsidR="00F96544" w:rsidRPr="0005799D" w:rsidRDefault="00F96544" w:rsidP="00D31C48">
            <w:pPr>
              <w:jc w:val="center"/>
              <w:rPr>
                <w:rFonts w:asciiTheme="minorHAnsi" w:hAnsiTheme="minorHAnsi" w:cstheme="minorHAnsi"/>
                <w:b/>
                <w:color w:val="FFFFFF" w:themeColor="background1"/>
                <w:sz w:val="16"/>
                <w:szCs w:val="16"/>
              </w:rPr>
            </w:pPr>
            <w:r w:rsidRPr="0005799D">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0182355A" w14:textId="77777777" w:rsidR="00F96544" w:rsidRPr="0005799D" w:rsidRDefault="00F96544" w:rsidP="00D31C48">
            <w:pPr>
              <w:jc w:val="left"/>
              <w:rPr>
                <w:rFonts w:asciiTheme="minorHAnsi" w:hAnsiTheme="minorHAnsi" w:cstheme="minorHAnsi"/>
                <w:b/>
                <w:color w:val="FFFFFF" w:themeColor="background1"/>
                <w:sz w:val="16"/>
                <w:szCs w:val="16"/>
              </w:rPr>
            </w:pPr>
            <w:r w:rsidRPr="0005799D">
              <w:rPr>
                <w:rFonts w:asciiTheme="minorHAnsi" w:hAnsiTheme="minorHAnsi" w:cstheme="minorHAnsi"/>
                <w:b/>
                <w:color w:val="FFFFFF" w:themeColor="background1"/>
                <w:sz w:val="16"/>
                <w:szCs w:val="16"/>
              </w:rPr>
              <w:t>Error Message</w:t>
            </w:r>
          </w:p>
        </w:tc>
      </w:tr>
      <w:tr w:rsidR="00F96544" w:rsidRPr="0005799D" w14:paraId="27190269" w14:textId="77777777" w:rsidTr="00D31C48">
        <w:trPr>
          <w:jc w:val="center"/>
        </w:trPr>
        <w:tc>
          <w:tcPr>
            <w:tcW w:w="0" w:type="auto"/>
            <w:vAlign w:val="center"/>
          </w:tcPr>
          <w:p w14:paraId="3258738E" w14:textId="77777777" w:rsidR="00F96544" w:rsidRPr="0005799D" w:rsidRDefault="00F96544" w:rsidP="00D31C48">
            <w:pPr>
              <w:jc w:val="center"/>
              <w:rPr>
                <w:rFonts w:asciiTheme="minorHAnsi" w:hAnsiTheme="minorHAnsi" w:cstheme="minorHAnsi"/>
                <w:sz w:val="16"/>
                <w:szCs w:val="16"/>
              </w:rPr>
            </w:pPr>
            <w:r w:rsidRPr="0005799D">
              <w:rPr>
                <w:rFonts w:asciiTheme="minorHAnsi" w:hAnsiTheme="minorHAnsi" w:cstheme="minorHAnsi"/>
                <w:color w:val="auto"/>
                <w:sz w:val="16"/>
                <w:szCs w:val="16"/>
              </w:rPr>
              <w:t>-9002</w:t>
            </w:r>
          </w:p>
        </w:tc>
        <w:tc>
          <w:tcPr>
            <w:tcW w:w="0" w:type="auto"/>
            <w:vAlign w:val="center"/>
          </w:tcPr>
          <w:p w14:paraId="0655DD57" w14:textId="4CF3BAE7" w:rsidR="00F96544" w:rsidRPr="00F96544" w:rsidRDefault="00F96544" w:rsidP="00D31C48">
            <w:pPr>
              <w:autoSpaceDE w:val="0"/>
              <w:autoSpaceDN w:val="0"/>
              <w:adjustRightInd w:val="0"/>
              <w:jc w:val="left"/>
              <w:rPr>
                <w:rFonts w:asciiTheme="minorHAnsi" w:hAnsiTheme="minorHAnsi" w:cs="Arial"/>
                <w:color w:val="auto"/>
                <w:sz w:val="16"/>
                <w:szCs w:val="16"/>
              </w:rPr>
            </w:pPr>
            <w:r w:rsidRPr="00F96544">
              <w:rPr>
                <w:rFonts w:asciiTheme="minorHAnsi" w:hAnsiTheme="minorHAnsi" w:cs="Arial"/>
                <w:color w:val="auto"/>
                <w:sz w:val="16"/>
                <w:szCs w:val="16"/>
              </w:rPr>
              <w:t xml:space="preserve">Usage: </w:t>
            </w:r>
            <w:r w:rsidRPr="00F96544">
              <w:rPr>
                <w:rFonts w:asciiTheme="minorHAnsi" w:hAnsiTheme="minorHAnsi" w:cs="Arial"/>
                <w:sz w:val="16"/>
                <w:szCs w:val="16"/>
              </w:rPr>
              <w:t>[user] [data source] [</w:t>
            </w:r>
            <w:proofErr w:type="spellStart"/>
            <w:r w:rsidRPr="00F96544">
              <w:rPr>
                <w:rFonts w:asciiTheme="minorHAnsi" w:hAnsiTheme="minorHAnsi" w:cs="Arial"/>
                <w:sz w:val="16"/>
                <w:szCs w:val="16"/>
              </w:rPr>
              <w:t>ftf</w:t>
            </w:r>
            <w:proofErr w:type="spellEnd"/>
            <w:r w:rsidRPr="00F96544">
              <w:rPr>
                <w:rFonts w:asciiTheme="minorHAnsi" w:hAnsiTheme="minorHAnsi" w:cs="Arial"/>
                <w:sz w:val="16"/>
                <w:szCs w:val="16"/>
              </w:rPr>
              <w:t xml:space="preserve"> table name] [time column] [hours]</w:t>
            </w:r>
          </w:p>
        </w:tc>
      </w:tr>
      <w:tr w:rsidR="00F96544" w:rsidRPr="0005799D" w14:paraId="041E6814" w14:textId="77777777" w:rsidTr="00D31C48">
        <w:trPr>
          <w:jc w:val="center"/>
        </w:trPr>
        <w:tc>
          <w:tcPr>
            <w:tcW w:w="0" w:type="auto"/>
            <w:vAlign w:val="center"/>
          </w:tcPr>
          <w:p w14:paraId="057E4BA4" w14:textId="77777777" w:rsidR="00F96544" w:rsidRPr="0005799D" w:rsidRDefault="00F96544" w:rsidP="00D31C48">
            <w:pPr>
              <w:jc w:val="center"/>
              <w:rPr>
                <w:rFonts w:asciiTheme="minorHAnsi" w:hAnsiTheme="minorHAnsi" w:cstheme="minorHAnsi"/>
                <w:sz w:val="16"/>
                <w:szCs w:val="16"/>
              </w:rPr>
            </w:pPr>
            <w:r w:rsidRPr="0005799D">
              <w:rPr>
                <w:rFonts w:asciiTheme="minorHAnsi" w:hAnsiTheme="minorHAnsi" w:cstheme="minorHAnsi"/>
                <w:color w:val="auto"/>
                <w:sz w:val="16"/>
                <w:szCs w:val="16"/>
              </w:rPr>
              <w:t>-9001</w:t>
            </w:r>
          </w:p>
        </w:tc>
        <w:tc>
          <w:tcPr>
            <w:tcW w:w="0" w:type="auto"/>
            <w:vAlign w:val="center"/>
          </w:tcPr>
          <w:p w14:paraId="59288FB8" w14:textId="337D4722" w:rsidR="00F96544" w:rsidRPr="0005799D" w:rsidRDefault="008B681D" w:rsidP="00D31C48">
            <w:pPr>
              <w:autoSpaceDE w:val="0"/>
              <w:autoSpaceDN w:val="0"/>
              <w:adjustRightInd w:val="0"/>
              <w:jc w:val="left"/>
              <w:rPr>
                <w:rFonts w:asciiTheme="minorHAnsi" w:hAnsiTheme="minorHAnsi" w:cstheme="minorHAnsi"/>
                <w:color w:val="auto"/>
                <w:sz w:val="16"/>
                <w:szCs w:val="16"/>
              </w:rPr>
            </w:pPr>
            <w:r w:rsidRPr="008B681D">
              <w:rPr>
                <w:rFonts w:asciiTheme="minorHAnsi" w:hAnsiTheme="minorHAnsi" w:cstheme="minorHAnsi"/>
                <w:color w:val="auto"/>
                <w:sz w:val="16"/>
                <w:szCs w:val="16"/>
              </w:rPr>
              <w:t>Cannot determine latest fact dat</w:t>
            </w:r>
            <w:r>
              <w:rPr>
                <w:rFonts w:asciiTheme="minorHAnsi" w:hAnsiTheme="minorHAnsi" w:cstheme="minorHAnsi"/>
                <w:color w:val="auto"/>
                <w:sz w:val="16"/>
                <w:szCs w:val="16"/>
              </w:rPr>
              <w:t xml:space="preserve">a time for </w:t>
            </w:r>
            <w:proofErr w:type="spellStart"/>
            <w:proofErr w:type="gramStart"/>
            <w:r>
              <w:rPr>
                <w:rFonts w:asciiTheme="minorHAnsi" w:hAnsiTheme="minorHAnsi" w:cstheme="minorHAnsi"/>
                <w:color w:val="auto"/>
                <w:sz w:val="16"/>
                <w:szCs w:val="16"/>
              </w:rPr>
              <w:t>table:column</w:t>
            </w:r>
            <w:proofErr w:type="spellEnd"/>
            <w:proofErr w:type="gramEnd"/>
            <w:r>
              <w:rPr>
                <w:rFonts w:asciiTheme="minorHAnsi" w:hAnsiTheme="minorHAnsi" w:cstheme="minorHAnsi"/>
                <w:color w:val="auto"/>
                <w:sz w:val="16"/>
                <w:szCs w:val="16"/>
              </w:rPr>
              <w:t xml:space="preserve"> [</w:t>
            </w:r>
            <w:proofErr w:type="spellStart"/>
            <w:r w:rsidRPr="008B681D">
              <w:rPr>
                <w:rFonts w:asciiTheme="minorHAnsi" w:hAnsiTheme="minorHAnsi" w:cstheme="minorHAnsi"/>
                <w:i/>
                <w:color w:val="auto"/>
                <w:sz w:val="16"/>
                <w:szCs w:val="16"/>
              </w:rPr>
              <w:t>ftf</w:t>
            </w:r>
            <w:proofErr w:type="spellEnd"/>
            <w:r w:rsidRPr="008B681D">
              <w:rPr>
                <w:rFonts w:asciiTheme="minorHAnsi" w:hAnsiTheme="minorHAnsi" w:cstheme="minorHAnsi"/>
                <w:i/>
                <w:color w:val="auto"/>
                <w:sz w:val="16"/>
                <w:szCs w:val="16"/>
              </w:rPr>
              <w:t xml:space="preserve"> table </w:t>
            </w:r>
            <w:proofErr w:type="spellStart"/>
            <w:r w:rsidRPr="008B681D">
              <w:rPr>
                <w:rFonts w:asciiTheme="minorHAnsi" w:hAnsiTheme="minorHAnsi" w:cstheme="minorHAnsi"/>
                <w:i/>
                <w:color w:val="auto"/>
                <w:sz w:val="16"/>
                <w:szCs w:val="16"/>
              </w:rPr>
              <w:t>name:time</w:t>
            </w:r>
            <w:proofErr w:type="spellEnd"/>
            <w:r w:rsidRPr="008B681D">
              <w:rPr>
                <w:rFonts w:asciiTheme="minorHAnsi" w:hAnsiTheme="minorHAnsi" w:cstheme="minorHAnsi"/>
                <w:i/>
                <w:color w:val="auto"/>
                <w:sz w:val="16"/>
                <w:szCs w:val="16"/>
              </w:rPr>
              <w:t xml:space="preserve"> column</w:t>
            </w:r>
            <w:r>
              <w:rPr>
                <w:rFonts w:asciiTheme="minorHAnsi" w:hAnsiTheme="minorHAnsi" w:cstheme="minorHAnsi"/>
                <w:color w:val="auto"/>
                <w:sz w:val="16"/>
                <w:szCs w:val="16"/>
              </w:rPr>
              <w:t>]</w:t>
            </w:r>
          </w:p>
        </w:tc>
      </w:tr>
    </w:tbl>
    <w:p w14:paraId="4FC56B2D" w14:textId="77777777" w:rsidR="001E2D34" w:rsidRDefault="001E2D34" w:rsidP="001E2D34"/>
    <w:p w14:paraId="1420E7D0" w14:textId="6A156D58" w:rsidR="0005799D" w:rsidRDefault="0005799D" w:rsidP="0005799D">
      <w:pPr>
        <w:pStyle w:val="Heading2"/>
      </w:pPr>
      <w:bookmarkStart w:id="68" w:name="_Toc520365976"/>
      <w:r>
        <w:lastRenderedPageBreak/>
        <w:t xml:space="preserve">Process </w:t>
      </w:r>
      <w:proofErr w:type="spellStart"/>
      <w:r>
        <w:t>Adhoc</w:t>
      </w:r>
      <w:proofErr w:type="spellEnd"/>
      <w:r>
        <w:t xml:space="preserve"> Batch</w:t>
      </w:r>
      <w:bookmarkEnd w:id="68"/>
    </w:p>
    <w:p w14:paraId="4D69DA8F" w14:textId="041A7C74" w:rsidR="0005799D" w:rsidRDefault="0005799D" w:rsidP="0005799D">
      <w:pPr>
        <w:rPr>
          <w:rFonts w:cs="Arial"/>
        </w:rPr>
      </w:pPr>
      <w:r w:rsidRPr="00962735">
        <w:rPr>
          <w:rFonts w:cs="Arial"/>
          <w:b/>
        </w:rPr>
        <w:t>Mid-Tier</w:t>
      </w:r>
      <w:r>
        <w:rPr>
          <w:rFonts w:cs="Arial"/>
        </w:rPr>
        <w:t>: Primary</w:t>
      </w:r>
    </w:p>
    <w:p w14:paraId="70F286C9" w14:textId="77777777" w:rsidR="0005799D" w:rsidRPr="00962735" w:rsidRDefault="0005799D" w:rsidP="0005799D"/>
    <w:p w14:paraId="2329C5A8" w14:textId="32222249" w:rsidR="0005799D" w:rsidRDefault="0005799D" w:rsidP="0005799D">
      <w:r w:rsidRPr="00BB0777">
        <w:rPr>
          <w:b/>
        </w:rPr>
        <w:t>Purpose</w:t>
      </w:r>
      <w:r>
        <w:t xml:space="preserve">: To process the scheduled Jobs associated with a Job Group.  Jobs in a Job Group are executed in parallel within their own threads using the </w:t>
      </w:r>
      <w:hyperlink w:anchor="_Start_Process" w:history="1">
        <w:proofErr w:type="spellStart"/>
        <w:r w:rsidRPr="0005799D">
          <w:rPr>
            <w:rStyle w:val="Hyperlink"/>
          </w:rPr>
          <w:t>StartProcess</w:t>
        </w:r>
        <w:proofErr w:type="spellEnd"/>
      </w:hyperlink>
      <w:r>
        <w:t xml:space="preserve"> command.</w:t>
      </w:r>
    </w:p>
    <w:p w14:paraId="14908298" w14:textId="77777777" w:rsidR="0005799D" w:rsidRDefault="0005799D" w:rsidP="0005799D"/>
    <w:p w14:paraId="0D196FCB" w14:textId="77777777" w:rsidR="00E23A97" w:rsidRDefault="00E23A97" w:rsidP="00E23A97">
      <w:r>
        <w:t>This command will create the following tables if they do not already exist:</w:t>
      </w:r>
    </w:p>
    <w:p w14:paraId="23E27333" w14:textId="77777777" w:rsidR="00E23A97" w:rsidRDefault="00E23A97" w:rsidP="00E23A97">
      <w:pPr>
        <w:ind w:firstLine="720"/>
      </w:pPr>
      <w:r>
        <w:t>ADHOC_BATCH_QUEUE</w:t>
      </w:r>
    </w:p>
    <w:p w14:paraId="416A24B3" w14:textId="77777777" w:rsidR="00E23A97" w:rsidRDefault="00E23A97" w:rsidP="00E23A97">
      <w:pPr>
        <w:ind w:firstLine="720"/>
      </w:pPr>
      <w:r>
        <w:t>ADHOC_QUEUE_JOBS</w:t>
      </w:r>
    </w:p>
    <w:p w14:paraId="200EB135" w14:textId="77777777" w:rsidR="00E23A97" w:rsidRDefault="00E23A97" w:rsidP="00E23A97">
      <w:pPr>
        <w:ind w:firstLine="720"/>
      </w:pPr>
      <w:r>
        <w:t>ADHOC_BATCH_JOB</w:t>
      </w:r>
    </w:p>
    <w:p w14:paraId="6EB11159" w14:textId="77777777" w:rsidR="00E23A97" w:rsidRDefault="00E23A97" w:rsidP="00E23A97"/>
    <w:p w14:paraId="19F36E08" w14:textId="77777777" w:rsidR="00E23A97" w:rsidRDefault="00E23A97" w:rsidP="00E23A97">
      <w:r>
        <w:t>The specification of available Job Groups in the ADHOC_BATCH_QUEUE table and available Job Names in the ADHOC_BATCH_JOB table must be performed using a database administration application such as Toad.</w:t>
      </w:r>
    </w:p>
    <w:p w14:paraId="590E1A72" w14:textId="77777777" w:rsidR="00E23A97" w:rsidRDefault="00E23A97" w:rsidP="0005799D"/>
    <w:p w14:paraId="0FBEF505" w14:textId="63E6B432" w:rsidR="0005799D" w:rsidRDefault="0005799D" w:rsidP="0005799D">
      <w:r w:rsidRPr="00BB0777">
        <w:rPr>
          <w:b/>
        </w:rPr>
        <w:t>Usage</w:t>
      </w:r>
      <w:r w:rsidRPr="00631DAB">
        <w:t xml:space="preserve">: </w:t>
      </w:r>
      <w:proofErr w:type="spellStart"/>
      <w:r>
        <w:t>ProcessAdhocBatch</w:t>
      </w:r>
      <w:proofErr w:type="spellEnd"/>
      <w:r>
        <w:t xml:space="preserve"> [user]</w:t>
      </w:r>
      <w:r w:rsidRPr="00631DAB">
        <w:t xml:space="preserve"> [data source] [</w:t>
      </w:r>
      <w:r>
        <w:t>job group]</w:t>
      </w:r>
    </w:p>
    <w:p w14:paraId="2BCA715F" w14:textId="77777777" w:rsidR="0005799D" w:rsidRPr="00AB6F73" w:rsidRDefault="0005799D" w:rsidP="0005799D">
      <w:pPr>
        <w:rPr>
          <w:b/>
        </w:rPr>
      </w:pPr>
    </w:p>
    <w:p w14:paraId="106C17F7" w14:textId="77777777" w:rsidR="0005799D" w:rsidRDefault="0005799D" w:rsidP="0005799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978"/>
        <w:gridCol w:w="3340"/>
      </w:tblGrid>
      <w:tr w:rsidR="0005799D" w:rsidRPr="00631DAB" w14:paraId="09C69D8B" w14:textId="77777777" w:rsidTr="00D31C48">
        <w:trPr>
          <w:jc w:val="center"/>
        </w:trPr>
        <w:tc>
          <w:tcPr>
            <w:tcW w:w="0" w:type="auto"/>
            <w:shd w:val="clear" w:color="auto" w:fill="005596" w:themeFill="text2"/>
            <w:vAlign w:val="center"/>
          </w:tcPr>
          <w:p w14:paraId="1DE01907" w14:textId="77777777" w:rsidR="0005799D" w:rsidRPr="00631DAB" w:rsidRDefault="0005799D"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392CE128" w14:textId="77777777" w:rsidR="0005799D" w:rsidRPr="00631DAB" w:rsidRDefault="0005799D"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05799D" w:rsidRPr="00631DAB" w14:paraId="248B848F" w14:textId="77777777" w:rsidTr="00D31C48">
        <w:trPr>
          <w:jc w:val="center"/>
        </w:trPr>
        <w:tc>
          <w:tcPr>
            <w:tcW w:w="0" w:type="auto"/>
            <w:vAlign w:val="center"/>
          </w:tcPr>
          <w:p w14:paraId="23968117" w14:textId="77777777" w:rsidR="0005799D" w:rsidRPr="00B650A8" w:rsidRDefault="0005799D"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5FE30D8B" w14:textId="4B395D20" w:rsidR="0005799D" w:rsidRPr="00631DAB" w:rsidRDefault="00693706"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Schema</w:t>
            </w:r>
            <w:r w:rsidR="0005799D">
              <w:rPr>
                <w:rFonts w:asciiTheme="minorHAnsi" w:hAnsiTheme="minorHAnsi" w:cstheme="minorHAnsi"/>
                <w:color w:val="auto"/>
                <w:sz w:val="16"/>
                <w:szCs w:val="16"/>
              </w:rPr>
              <w:t xml:space="preserve"> user name</w:t>
            </w:r>
          </w:p>
        </w:tc>
      </w:tr>
      <w:tr w:rsidR="0005799D" w:rsidRPr="00631DAB" w14:paraId="2FC59F5C" w14:textId="77777777" w:rsidTr="00D31C48">
        <w:trPr>
          <w:jc w:val="center"/>
        </w:trPr>
        <w:tc>
          <w:tcPr>
            <w:tcW w:w="0" w:type="auto"/>
            <w:vAlign w:val="center"/>
          </w:tcPr>
          <w:p w14:paraId="17692D7B" w14:textId="77777777" w:rsidR="0005799D" w:rsidRPr="00B650A8" w:rsidRDefault="0005799D"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39027EC2" w14:textId="77777777" w:rsidR="0005799D" w:rsidRPr="00631DAB" w:rsidRDefault="0005799D"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05799D" w:rsidRPr="00631DAB" w14:paraId="3AB0BBE2" w14:textId="77777777" w:rsidTr="00D31C48">
        <w:trPr>
          <w:jc w:val="center"/>
        </w:trPr>
        <w:tc>
          <w:tcPr>
            <w:tcW w:w="0" w:type="auto"/>
            <w:vAlign w:val="center"/>
          </w:tcPr>
          <w:p w14:paraId="4B7F5FD1" w14:textId="0A61F295" w:rsidR="0005799D" w:rsidRPr="00B650A8" w:rsidRDefault="0005799D" w:rsidP="00D31C48">
            <w:pPr>
              <w:jc w:val="left"/>
              <w:rPr>
                <w:rFonts w:asciiTheme="minorHAnsi" w:hAnsiTheme="minorHAnsi" w:cstheme="minorHAnsi"/>
                <w:sz w:val="16"/>
                <w:szCs w:val="16"/>
              </w:rPr>
            </w:pPr>
            <w:r>
              <w:rPr>
                <w:rFonts w:asciiTheme="minorHAnsi" w:hAnsiTheme="minorHAnsi" w:cstheme="minorHAnsi"/>
                <w:color w:val="auto"/>
                <w:sz w:val="16"/>
                <w:szCs w:val="16"/>
              </w:rPr>
              <w:t>job group</w:t>
            </w:r>
          </w:p>
        </w:tc>
        <w:tc>
          <w:tcPr>
            <w:tcW w:w="0" w:type="auto"/>
            <w:vAlign w:val="center"/>
          </w:tcPr>
          <w:p w14:paraId="708BB522" w14:textId="573F0ADE" w:rsidR="0005799D" w:rsidRPr="00631DAB" w:rsidRDefault="0005799D"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Job Group who’s associated Job</w:t>
            </w:r>
            <w:r w:rsidR="00557C3C">
              <w:rPr>
                <w:rFonts w:asciiTheme="minorHAnsi" w:hAnsiTheme="minorHAnsi" w:cstheme="minorHAnsi"/>
                <w:color w:val="auto"/>
                <w:sz w:val="16"/>
                <w:szCs w:val="16"/>
              </w:rPr>
              <w:t>s</w:t>
            </w:r>
            <w:r>
              <w:rPr>
                <w:rFonts w:asciiTheme="minorHAnsi" w:hAnsiTheme="minorHAnsi" w:cstheme="minorHAnsi"/>
                <w:color w:val="auto"/>
                <w:sz w:val="16"/>
                <w:szCs w:val="16"/>
              </w:rPr>
              <w:t xml:space="preserve"> will be run</w:t>
            </w:r>
          </w:p>
        </w:tc>
      </w:tr>
    </w:tbl>
    <w:p w14:paraId="3D7D37C9" w14:textId="77777777" w:rsidR="0005799D" w:rsidRPr="00631DAB" w:rsidRDefault="0005799D" w:rsidP="0005799D"/>
    <w:p w14:paraId="07D1DDD5" w14:textId="77777777" w:rsidR="0005799D" w:rsidRPr="0080426D" w:rsidRDefault="0005799D" w:rsidP="0005799D">
      <w:r w:rsidRPr="00BB0777">
        <w:rPr>
          <w:b/>
        </w:rPr>
        <w:t>Return</w:t>
      </w:r>
      <w:r>
        <w:t xml:space="preserve"> </w:t>
      </w:r>
      <w:r w:rsidRPr="00BB0777">
        <w:rPr>
          <w:b/>
        </w:rPr>
        <w:t>Codes</w:t>
      </w:r>
      <w:r>
        <w:t>:</w:t>
      </w:r>
    </w:p>
    <w:tbl>
      <w:tblPr>
        <w:tblStyle w:val="TableGrid"/>
        <w:tblW w:w="0" w:type="auto"/>
        <w:jc w:val="center"/>
        <w:tblLook w:val="04A0" w:firstRow="1" w:lastRow="0" w:firstColumn="1" w:lastColumn="0" w:noHBand="0" w:noVBand="1"/>
      </w:tblPr>
      <w:tblGrid>
        <w:gridCol w:w="924"/>
        <w:gridCol w:w="3115"/>
      </w:tblGrid>
      <w:tr w:rsidR="0005799D" w:rsidRPr="0005799D" w14:paraId="087AC34A" w14:textId="77777777" w:rsidTr="00D31C48">
        <w:trPr>
          <w:jc w:val="center"/>
        </w:trPr>
        <w:tc>
          <w:tcPr>
            <w:tcW w:w="0" w:type="auto"/>
            <w:shd w:val="clear" w:color="auto" w:fill="005596" w:themeFill="text2"/>
            <w:vAlign w:val="center"/>
          </w:tcPr>
          <w:p w14:paraId="1937F69E" w14:textId="77777777" w:rsidR="0005799D" w:rsidRPr="0005799D" w:rsidRDefault="0005799D" w:rsidP="00D31C48">
            <w:pPr>
              <w:jc w:val="center"/>
              <w:rPr>
                <w:rFonts w:asciiTheme="minorHAnsi" w:hAnsiTheme="minorHAnsi" w:cstheme="minorHAnsi"/>
                <w:b/>
                <w:color w:val="FFFFFF" w:themeColor="background1"/>
                <w:sz w:val="16"/>
                <w:szCs w:val="16"/>
              </w:rPr>
            </w:pPr>
            <w:r w:rsidRPr="0005799D">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2FCD4C2" w14:textId="77777777" w:rsidR="0005799D" w:rsidRPr="0005799D" w:rsidRDefault="0005799D" w:rsidP="00D31C48">
            <w:pPr>
              <w:jc w:val="left"/>
              <w:rPr>
                <w:rFonts w:asciiTheme="minorHAnsi" w:hAnsiTheme="minorHAnsi" w:cstheme="minorHAnsi"/>
                <w:b/>
                <w:color w:val="FFFFFF" w:themeColor="background1"/>
                <w:sz w:val="16"/>
                <w:szCs w:val="16"/>
              </w:rPr>
            </w:pPr>
            <w:r w:rsidRPr="0005799D">
              <w:rPr>
                <w:rFonts w:asciiTheme="minorHAnsi" w:hAnsiTheme="minorHAnsi" w:cstheme="minorHAnsi"/>
                <w:b/>
                <w:color w:val="FFFFFF" w:themeColor="background1"/>
                <w:sz w:val="16"/>
                <w:szCs w:val="16"/>
              </w:rPr>
              <w:t>Error Message</w:t>
            </w:r>
          </w:p>
        </w:tc>
      </w:tr>
      <w:tr w:rsidR="0005799D" w:rsidRPr="0005799D" w14:paraId="3E697B10" w14:textId="77777777" w:rsidTr="00D31C48">
        <w:trPr>
          <w:jc w:val="center"/>
        </w:trPr>
        <w:tc>
          <w:tcPr>
            <w:tcW w:w="0" w:type="auto"/>
            <w:vAlign w:val="center"/>
          </w:tcPr>
          <w:p w14:paraId="68A292D2" w14:textId="77777777" w:rsidR="0005799D" w:rsidRPr="0005799D" w:rsidRDefault="0005799D" w:rsidP="00D31C48">
            <w:pPr>
              <w:jc w:val="center"/>
              <w:rPr>
                <w:rFonts w:asciiTheme="minorHAnsi" w:hAnsiTheme="minorHAnsi" w:cstheme="minorHAnsi"/>
                <w:sz w:val="16"/>
                <w:szCs w:val="16"/>
              </w:rPr>
            </w:pPr>
            <w:r w:rsidRPr="0005799D">
              <w:rPr>
                <w:rFonts w:asciiTheme="minorHAnsi" w:hAnsiTheme="minorHAnsi" w:cstheme="minorHAnsi"/>
                <w:color w:val="auto"/>
                <w:sz w:val="16"/>
                <w:szCs w:val="16"/>
              </w:rPr>
              <w:t>-9002</w:t>
            </w:r>
          </w:p>
        </w:tc>
        <w:tc>
          <w:tcPr>
            <w:tcW w:w="0" w:type="auto"/>
            <w:vAlign w:val="center"/>
          </w:tcPr>
          <w:p w14:paraId="2CEDEB52" w14:textId="1FAEC13C" w:rsidR="0005799D" w:rsidRPr="0005799D" w:rsidRDefault="0005799D" w:rsidP="00D31C48">
            <w:pPr>
              <w:autoSpaceDE w:val="0"/>
              <w:autoSpaceDN w:val="0"/>
              <w:adjustRightInd w:val="0"/>
              <w:jc w:val="left"/>
              <w:rPr>
                <w:rFonts w:asciiTheme="minorHAnsi" w:hAnsiTheme="minorHAnsi" w:cstheme="minorHAnsi"/>
                <w:color w:val="auto"/>
                <w:sz w:val="16"/>
                <w:szCs w:val="16"/>
              </w:rPr>
            </w:pPr>
            <w:r w:rsidRPr="0005799D">
              <w:rPr>
                <w:rFonts w:asciiTheme="minorHAnsi" w:hAnsiTheme="minorHAnsi" w:cstheme="minorHAnsi"/>
                <w:color w:val="auto"/>
                <w:sz w:val="16"/>
                <w:szCs w:val="16"/>
              </w:rPr>
              <w:t xml:space="preserve">Usage: </w:t>
            </w:r>
            <w:r w:rsidRPr="0005799D">
              <w:rPr>
                <w:rFonts w:asciiTheme="minorHAnsi" w:hAnsiTheme="minorHAnsi"/>
                <w:sz w:val="16"/>
                <w:szCs w:val="16"/>
              </w:rPr>
              <w:t>[user] [data source] [job group]</w:t>
            </w:r>
          </w:p>
        </w:tc>
      </w:tr>
      <w:tr w:rsidR="0005799D" w:rsidRPr="0005799D" w14:paraId="65E1EC43" w14:textId="77777777" w:rsidTr="00D31C48">
        <w:trPr>
          <w:jc w:val="center"/>
        </w:trPr>
        <w:tc>
          <w:tcPr>
            <w:tcW w:w="0" w:type="auto"/>
            <w:vAlign w:val="center"/>
          </w:tcPr>
          <w:p w14:paraId="6FA2D938" w14:textId="77777777" w:rsidR="0005799D" w:rsidRPr="0005799D" w:rsidRDefault="0005799D" w:rsidP="00D31C48">
            <w:pPr>
              <w:jc w:val="center"/>
              <w:rPr>
                <w:rFonts w:asciiTheme="minorHAnsi" w:hAnsiTheme="minorHAnsi" w:cstheme="minorHAnsi"/>
                <w:sz w:val="16"/>
                <w:szCs w:val="16"/>
              </w:rPr>
            </w:pPr>
            <w:r w:rsidRPr="0005799D">
              <w:rPr>
                <w:rFonts w:asciiTheme="minorHAnsi" w:hAnsiTheme="minorHAnsi" w:cstheme="minorHAnsi"/>
                <w:color w:val="auto"/>
                <w:sz w:val="16"/>
                <w:szCs w:val="16"/>
              </w:rPr>
              <w:t>-9001</w:t>
            </w:r>
          </w:p>
        </w:tc>
        <w:tc>
          <w:tcPr>
            <w:tcW w:w="0" w:type="auto"/>
            <w:vAlign w:val="center"/>
          </w:tcPr>
          <w:p w14:paraId="55743353" w14:textId="70537B95" w:rsidR="0005799D" w:rsidRPr="0005799D" w:rsidRDefault="0005799D"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Cannot complete request for Job Group {0}</w:t>
            </w:r>
          </w:p>
        </w:tc>
      </w:tr>
      <w:tr w:rsidR="0005799D" w:rsidRPr="0005799D" w14:paraId="18B8CA5F" w14:textId="77777777" w:rsidTr="00D31C48">
        <w:trPr>
          <w:jc w:val="center"/>
        </w:trPr>
        <w:tc>
          <w:tcPr>
            <w:tcW w:w="0" w:type="auto"/>
            <w:vAlign w:val="center"/>
          </w:tcPr>
          <w:p w14:paraId="2731C2DF" w14:textId="77777777" w:rsidR="0005799D" w:rsidRPr="0005799D" w:rsidRDefault="0005799D" w:rsidP="00D31C48">
            <w:pPr>
              <w:jc w:val="center"/>
              <w:rPr>
                <w:rFonts w:asciiTheme="minorHAnsi" w:hAnsiTheme="minorHAnsi" w:cstheme="minorHAnsi"/>
                <w:sz w:val="16"/>
                <w:szCs w:val="16"/>
              </w:rPr>
            </w:pPr>
            <w:r w:rsidRPr="0005799D">
              <w:rPr>
                <w:rFonts w:asciiTheme="minorHAnsi" w:hAnsiTheme="minorHAnsi" w:cstheme="minorHAnsi"/>
                <w:color w:val="auto"/>
                <w:sz w:val="16"/>
                <w:szCs w:val="16"/>
              </w:rPr>
              <w:t>9000</w:t>
            </w:r>
          </w:p>
        </w:tc>
        <w:tc>
          <w:tcPr>
            <w:tcW w:w="0" w:type="auto"/>
            <w:vAlign w:val="center"/>
          </w:tcPr>
          <w:p w14:paraId="3B0DBA81" w14:textId="49831683" w:rsidR="0005799D" w:rsidRPr="0005799D" w:rsidRDefault="0005799D"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All jobs in Job Group {0} succeeded</w:t>
            </w:r>
          </w:p>
        </w:tc>
      </w:tr>
      <w:tr w:rsidR="0005799D" w:rsidRPr="0005799D" w14:paraId="16260947" w14:textId="77777777" w:rsidTr="00D31C48">
        <w:trPr>
          <w:jc w:val="center"/>
        </w:trPr>
        <w:tc>
          <w:tcPr>
            <w:tcW w:w="0" w:type="auto"/>
            <w:vAlign w:val="center"/>
          </w:tcPr>
          <w:p w14:paraId="04385A62" w14:textId="77777777" w:rsidR="0005799D" w:rsidRPr="0005799D" w:rsidRDefault="0005799D" w:rsidP="00D31C48">
            <w:pPr>
              <w:jc w:val="center"/>
              <w:rPr>
                <w:rFonts w:asciiTheme="minorHAnsi" w:hAnsiTheme="minorHAnsi" w:cstheme="minorHAnsi"/>
                <w:sz w:val="16"/>
                <w:szCs w:val="16"/>
              </w:rPr>
            </w:pPr>
            <w:r w:rsidRPr="0005799D">
              <w:rPr>
                <w:rFonts w:asciiTheme="minorHAnsi" w:hAnsiTheme="minorHAnsi" w:cstheme="minorHAnsi"/>
                <w:color w:val="auto"/>
                <w:sz w:val="16"/>
                <w:szCs w:val="16"/>
              </w:rPr>
              <w:t>9001</w:t>
            </w:r>
          </w:p>
        </w:tc>
        <w:tc>
          <w:tcPr>
            <w:tcW w:w="0" w:type="auto"/>
            <w:vAlign w:val="center"/>
          </w:tcPr>
          <w:p w14:paraId="00F01A1A" w14:textId="300BB182" w:rsidR="0005799D" w:rsidRPr="0005799D" w:rsidRDefault="0005799D"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One or more jobs within Job Group {0} failed</w:t>
            </w:r>
          </w:p>
        </w:tc>
      </w:tr>
    </w:tbl>
    <w:p w14:paraId="4F8F3E5F" w14:textId="05E56EE0" w:rsidR="00BE25A7" w:rsidRDefault="00BE25A7" w:rsidP="00BE25A7">
      <w:pPr>
        <w:pStyle w:val="Heading2"/>
      </w:pPr>
      <w:bookmarkStart w:id="69" w:name="_Toc520365977"/>
      <w:r>
        <w:t>Quartz</w:t>
      </w:r>
      <w:r w:rsidR="005A6F26">
        <w:t xml:space="preserve"> </w:t>
      </w:r>
      <w:r>
        <w:t>Restart</w:t>
      </w:r>
      <w:r w:rsidR="005A6F26">
        <w:t xml:space="preserve"> </w:t>
      </w:r>
      <w:r>
        <w:t>Status</w:t>
      </w:r>
      <w:bookmarkEnd w:id="69"/>
    </w:p>
    <w:p w14:paraId="4558AF15" w14:textId="77777777" w:rsidR="00962735" w:rsidRDefault="00962735" w:rsidP="00962735">
      <w:pPr>
        <w:rPr>
          <w:rFonts w:cs="Arial"/>
        </w:rPr>
      </w:pPr>
      <w:r w:rsidRPr="00962735">
        <w:rPr>
          <w:rFonts w:cs="Arial"/>
          <w:b/>
        </w:rPr>
        <w:t>Mid-Tier</w:t>
      </w:r>
      <w:r>
        <w:rPr>
          <w:rFonts w:cs="Arial"/>
        </w:rPr>
        <w:t>: Primary and Secondary</w:t>
      </w:r>
    </w:p>
    <w:p w14:paraId="76419A08" w14:textId="77777777" w:rsidR="00962735" w:rsidRPr="00962735" w:rsidRDefault="00962735" w:rsidP="00962735"/>
    <w:p w14:paraId="4DBF2A34" w14:textId="77777777" w:rsidR="0080426D" w:rsidRDefault="0080426D" w:rsidP="00795D4F">
      <w:r w:rsidRPr="00BB0777">
        <w:rPr>
          <w:b/>
        </w:rPr>
        <w:t>Purpose</w:t>
      </w:r>
      <w:r>
        <w:t>:</w:t>
      </w:r>
      <w:r w:rsidR="00BB0777">
        <w:t xml:space="preserve"> To determine if a Quartz command can be started or if it </w:t>
      </w:r>
      <w:proofErr w:type="spellStart"/>
      <w:r w:rsidR="00BB0777">
        <w:t>requies</w:t>
      </w:r>
      <w:proofErr w:type="spellEnd"/>
      <w:r w:rsidR="00BB0777">
        <w:t xml:space="preserve"> a restart/recovery.</w:t>
      </w:r>
    </w:p>
    <w:p w14:paraId="39C2EC20" w14:textId="77777777" w:rsidR="00BB0777" w:rsidRDefault="00BB0777" w:rsidP="00795D4F"/>
    <w:p w14:paraId="05E95C4C" w14:textId="77777777" w:rsidR="00BB0777" w:rsidRDefault="00BB0777" w:rsidP="00BB0777">
      <w:r w:rsidRPr="00BB0777">
        <w:rPr>
          <w:b/>
        </w:rPr>
        <w:t>Usage</w:t>
      </w:r>
      <w:r w:rsidRPr="00631DAB">
        <w:t xml:space="preserve">: </w:t>
      </w:r>
      <w:proofErr w:type="spellStart"/>
      <w:r w:rsidR="001916EE">
        <w:t>QuartzRestartStatus</w:t>
      </w:r>
      <w:proofErr w:type="spellEnd"/>
      <w:r w:rsidR="001916EE">
        <w:t xml:space="preserve"> </w:t>
      </w:r>
      <w:r w:rsidR="00A3107D">
        <w:t>[user]</w:t>
      </w:r>
      <w:r w:rsidRPr="00631DAB">
        <w:t xml:space="preserve"> [data source] [command name] ['data' | 'structure']</w:t>
      </w:r>
    </w:p>
    <w:p w14:paraId="64868CD3" w14:textId="77777777" w:rsidR="00AB6F73" w:rsidRDefault="00AB6F73" w:rsidP="00AB6F73">
      <w:pPr>
        <w:ind w:firstLine="720"/>
      </w:pPr>
      <w:r>
        <w:t xml:space="preserve">['data' | 'structure'] required only when [command name] is </w:t>
      </w:r>
      <w:proofErr w:type="spellStart"/>
      <w:r>
        <w:t>cimsyncpkbf</w:t>
      </w:r>
      <w:proofErr w:type="spellEnd"/>
      <w:r>
        <w:t>.</w:t>
      </w:r>
    </w:p>
    <w:p w14:paraId="18D563DB" w14:textId="77777777" w:rsidR="00BB0777" w:rsidRPr="00AB6F73" w:rsidRDefault="00BB0777" w:rsidP="00BB0777">
      <w:pPr>
        <w:rPr>
          <w:b/>
        </w:rPr>
      </w:pPr>
    </w:p>
    <w:p w14:paraId="4D647CEF" w14:textId="77777777" w:rsidR="0013423D" w:rsidRDefault="0013423D" w:rsidP="0013423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410"/>
        <w:gridCol w:w="6141"/>
      </w:tblGrid>
      <w:tr w:rsidR="0013423D" w:rsidRPr="00631DAB" w14:paraId="29097236" w14:textId="77777777" w:rsidTr="0013423D">
        <w:trPr>
          <w:jc w:val="center"/>
        </w:trPr>
        <w:tc>
          <w:tcPr>
            <w:tcW w:w="0" w:type="auto"/>
            <w:shd w:val="clear" w:color="auto" w:fill="005596" w:themeFill="text2"/>
            <w:vAlign w:val="center"/>
          </w:tcPr>
          <w:p w14:paraId="2319B564" w14:textId="77777777" w:rsidR="0013423D" w:rsidRPr="00631DAB" w:rsidRDefault="0013423D" w:rsidP="0013423D">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C508BA1" w14:textId="77777777" w:rsidR="0013423D" w:rsidRPr="00631DAB" w:rsidRDefault="0013423D" w:rsidP="0013423D">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13423D" w:rsidRPr="00631DAB" w14:paraId="411076FA" w14:textId="77777777" w:rsidTr="0013423D">
        <w:trPr>
          <w:jc w:val="center"/>
        </w:trPr>
        <w:tc>
          <w:tcPr>
            <w:tcW w:w="0" w:type="auto"/>
            <w:vAlign w:val="center"/>
          </w:tcPr>
          <w:p w14:paraId="6A6F4979" w14:textId="77777777" w:rsidR="0013423D" w:rsidRPr="00B650A8" w:rsidRDefault="0013423D" w:rsidP="0013423D">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4A628837" w14:textId="77777777" w:rsidR="0013423D" w:rsidRPr="00631DAB" w:rsidRDefault="0013423D"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schema user name</w:t>
            </w:r>
          </w:p>
        </w:tc>
      </w:tr>
      <w:tr w:rsidR="0013423D" w:rsidRPr="00631DAB" w14:paraId="2C44D2C7" w14:textId="77777777" w:rsidTr="0013423D">
        <w:trPr>
          <w:jc w:val="center"/>
        </w:trPr>
        <w:tc>
          <w:tcPr>
            <w:tcW w:w="0" w:type="auto"/>
            <w:vAlign w:val="center"/>
          </w:tcPr>
          <w:p w14:paraId="2FB13C39" w14:textId="77777777" w:rsidR="0013423D" w:rsidRPr="00B650A8" w:rsidRDefault="0013423D" w:rsidP="0013423D">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3D6023A9" w14:textId="77777777" w:rsidR="0013423D" w:rsidRPr="00631DAB" w:rsidRDefault="0013423D"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13423D" w:rsidRPr="00631DAB" w14:paraId="72D39186" w14:textId="77777777" w:rsidTr="0013423D">
        <w:trPr>
          <w:jc w:val="center"/>
        </w:trPr>
        <w:tc>
          <w:tcPr>
            <w:tcW w:w="0" w:type="auto"/>
            <w:vAlign w:val="center"/>
          </w:tcPr>
          <w:p w14:paraId="6756E199" w14:textId="77777777" w:rsidR="0013423D" w:rsidRPr="00B650A8" w:rsidRDefault="0013423D" w:rsidP="0013423D">
            <w:pPr>
              <w:jc w:val="left"/>
              <w:rPr>
                <w:rFonts w:asciiTheme="minorHAnsi" w:hAnsiTheme="minorHAnsi" w:cstheme="minorHAnsi"/>
                <w:sz w:val="16"/>
                <w:szCs w:val="16"/>
              </w:rPr>
            </w:pPr>
            <w:r w:rsidRPr="00B650A8">
              <w:rPr>
                <w:rFonts w:asciiTheme="minorHAnsi" w:hAnsiTheme="minorHAnsi" w:cstheme="minorHAnsi"/>
                <w:color w:val="auto"/>
                <w:sz w:val="16"/>
                <w:szCs w:val="16"/>
              </w:rPr>
              <w:t>command name</w:t>
            </w:r>
          </w:p>
        </w:tc>
        <w:tc>
          <w:tcPr>
            <w:tcW w:w="0" w:type="auto"/>
            <w:vAlign w:val="center"/>
          </w:tcPr>
          <w:p w14:paraId="0B19AB76" w14:textId="77777777" w:rsidR="0013423D" w:rsidRPr="00631DAB" w:rsidRDefault="0013423D"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Quartz command name – supported commands are </w:t>
            </w:r>
            <w:proofErr w:type="spellStart"/>
            <w:r>
              <w:rPr>
                <w:rFonts w:asciiTheme="minorHAnsi" w:hAnsiTheme="minorHAnsi" w:cstheme="minorHAnsi"/>
                <w:color w:val="auto"/>
                <w:sz w:val="16"/>
                <w:szCs w:val="16"/>
              </w:rPr>
              <w:t>cimsyncpkbf</w:t>
            </w:r>
            <w:proofErr w:type="spellEnd"/>
            <w:r>
              <w:rPr>
                <w:rFonts w:asciiTheme="minorHAnsi" w:hAnsiTheme="minorHAnsi" w:cstheme="minorHAnsi"/>
                <w:color w:val="auto"/>
                <w:sz w:val="16"/>
                <w:szCs w:val="16"/>
              </w:rPr>
              <w:t xml:space="preserve">, </w:t>
            </w:r>
            <w:proofErr w:type="spellStart"/>
            <w:r>
              <w:rPr>
                <w:rFonts w:asciiTheme="minorHAnsi" w:hAnsiTheme="minorHAnsi" w:cstheme="minorHAnsi"/>
                <w:color w:val="auto"/>
                <w:sz w:val="16"/>
                <w:szCs w:val="16"/>
              </w:rPr>
              <w:t>cimdatrm</w:t>
            </w:r>
            <w:proofErr w:type="spellEnd"/>
            <w:r>
              <w:rPr>
                <w:rFonts w:asciiTheme="minorHAnsi" w:hAnsiTheme="minorHAnsi" w:cstheme="minorHAnsi"/>
                <w:color w:val="auto"/>
                <w:sz w:val="16"/>
                <w:szCs w:val="16"/>
              </w:rPr>
              <w:t xml:space="preserve"> and </w:t>
            </w:r>
            <w:proofErr w:type="spellStart"/>
            <w:r>
              <w:rPr>
                <w:rFonts w:asciiTheme="minorHAnsi" w:hAnsiTheme="minorHAnsi" w:cstheme="minorHAnsi"/>
                <w:color w:val="auto"/>
                <w:sz w:val="16"/>
                <w:szCs w:val="16"/>
              </w:rPr>
              <w:t>cimdatupd</w:t>
            </w:r>
            <w:proofErr w:type="spellEnd"/>
          </w:p>
        </w:tc>
      </w:tr>
      <w:tr w:rsidR="0013423D" w:rsidRPr="00631DAB" w14:paraId="554CEDDB" w14:textId="77777777" w:rsidTr="0013423D">
        <w:trPr>
          <w:jc w:val="center"/>
        </w:trPr>
        <w:tc>
          <w:tcPr>
            <w:tcW w:w="0" w:type="auto"/>
            <w:vAlign w:val="center"/>
          </w:tcPr>
          <w:p w14:paraId="3982C2B5" w14:textId="77777777" w:rsidR="0013423D" w:rsidRPr="00B650A8" w:rsidRDefault="0013423D" w:rsidP="0013423D">
            <w:pPr>
              <w:jc w:val="left"/>
              <w:rPr>
                <w:rFonts w:asciiTheme="minorHAnsi" w:hAnsiTheme="minorHAnsi" w:cstheme="minorHAnsi"/>
                <w:sz w:val="16"/>
                <w:szCs w:val="16"/>
              </w:rPr>
            </w:pPr>
            <w:r>
              <w:rPr>
                <w:rFonts w:asciiTheme="minorHAnsi" w:hAnsiTheme="minorHAnsi" w:cstheme="minorHAnsi"/>
                <w:color w:val="auto"/>
                <w:sz w:val="16"/>
                <w:szCs w:val="16"/>
              </w:rPr>
              <w:t>‘data’ | ‘structure’</w:t>
            </w:r>
          </w:p>
        </w:tc>
        <w:tc>
          <w:tcPr>
            <w:tcW w:w="0" w:type="auto"/>
            <w:vAlign w:val="center"/>
          </w:tcPr>
          <w:p w14:paraId="68746B80" w14:textId="77777777" w:rsidR="0013423D" w:rsidRPr="00631DAB" w:rsidRDefault="00AB6F73" w:rsidP="0013423D">
            <w:pPr>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The type of quartz sync – only used with </w:t>
            </w:r>
            <w:proofErr w:type="spellStart"/>
            <w:r>
              <w:rPr>
                <w:rFonts w:asciiTheme="minorHAnsi" w:hAnsiTheme="minorHAnsi" w:cstheme="minorHAnsi"/>
                <w:color w:val="auto"/>
                <w:sz w:val="16"/>
                <w:szCs w:val="16"/>
              </w:rPr>
              <w:t>cimsyncpkbf</w:t>
            </w:r>
            <w:proofErr w:type="spellEnd"/>
          </w:p>
        </w:tc>
      </w:tr>
    </w:tbl>
    <w:p w14:paraId="034DDB08" w14:textId="77777777" w:rsidR="0013423D" w:rsidRPr="00631DAB" w:rsidRDefault="0013423D" w:rsidP="00BB0777"/>
    <w:p w14:paraId="5CD867AB" w14:textId="77777777" w:rsidR="0080426D" w:rsidRPr="0080426D" w:rsidRDefault="0080426D" w:rsidP="0080426D">
      <w:r w:rsidRPr="00BB0777">
        <w:rPr>
          <w:b/>
        </w:rPr>
        <w:t>Return</w:t>
      </w:r>
      <w:r>
        <w:t xml:space="preserve"> </w:t>
      </w:r>
      <w:r w:rsidRPr="00BB0777">
        <w:rPr>
          <w:b/>
        </w:rPr>
        <w:t>Codes</w:t>
      </w:r>
      <w:r>
        <w:t>:</w:t>
      </w:r>
    </w:p>
    <w:tbl>
      <w:tblPr>
        <w:tblStyle w:val="TableGrid"/>
        <w:tblW w:w="0" w:type="auto"/>
        <w:jc w:val="center"/>
        <w:tblLook w:val="04A0" w:firstRow="1" w:lastRow="0" w:firstColumn="1" w:lastColumn="0" w:noHBand="0" w:noVBand="1"/>
      </w:tblPr>
      <w:tblGrid>
        <w:gridCol w:w="924"/>
        <w:gridCol w:w="5009"/>
      </w:tblGrid>
      <w:tr w:rsidR="0012206C" w:rsidRPr="00631DAB" w14:paraId="41C739C8" w14:textId="77777777" w:rsidTr="004B718C">
        <w:trPr>
          <w:jc w:val="center"/>
        </w:trPr>
        <w:tc>
          <w:tcPr>
            <w:tcW w:w="0" w:type="auto"/>
            <w:shd w:val="clear" w:color="auto" w:fill="005596" w:themeFill="text2"/>
            <w:vAlign w:val="center"/>
          </w:tcPr>
          <w:p w14:paraId="750DF9F1" w14:textId="77777777" w:rsidR="0012206C" w:rsidRPr="00631DAB" w:rsidRDefault="0012206C" w:rsidP="00631DAB">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43A75D5" w14:textId="77777777" w:rsidR="0012206C" w:rsidRPr="00631DAB" w:rsidRDefault="0012206C" w:rsidP="00631DA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12206C" w:rsidRPr="00631DAB" w14:paraId="57F9832A" w14:textId="77777777" w:rsidTr="004B718C">
        <w:trPr>
          <w:jc w:val="center"/>
        </w:trPr>
        <w:tc>
          <w:tcPr>
            <w:tcW w:w="0" w:type="auto"/>
            <w:vAlign w:val="center"/>
          </w:tcPr>
          <w:p w14:paraId="1300797D"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14415CFF" w14:textId="77777777" w:rsidR="0012206C" w:rsidRPr="00AB6F73" w:rsidRDefault="0012206C" w:rsidP="00631DAB">
            <w:pPr>
              <w:autoSpaceDE w:val="0"/>
              <w:autoSpaceDN w:val="0"/>
              <w:adjustRightInd w:val="0"/>
              <w:jc w:val="left"/>
              <w:rPr>
                <w:rFonts w:asciiTheme="minorHAnsi" w:hAnsiTheme="minorHAnsi" w:cstheme="minorHAnsi"/>
                <w:color w:val="auto"/>
                <w:sz w:val="16"/>
                <w:szCs w:val="16"/>
              </w:rPr>
            </w:pPr>
            <w:r w:rsidRPr="00AB6F73">
              <w:rPr>
                <w:rFonts w:asciiTheme="minorHAnsi" w:hAnsiTheme="minorHAnsi" w:cstheme="minorHAnsi"/>
                <w:color w:val="auto"/>
                <w:sz w:val="16"/>
                <w:szCs w:val="16"/>
              </w:rPr>
              <w:t xml:space="preserve">Usage: [user] </w:t>
            </w:r>
            <w:r w:rsidR="004B718C" w:rsidRPr="00AB6F73">
              <w:rPr>
                <w:rFonts w:asciiTheme="minorHAnsi" w:hAnsiTheme="minorHAnsi" w:cstheme="minorHAnsi"/>
                <w:color w:val="auto"/>
                <w:sz w:val="16"/>
                <w:szCs w:val="16"/>
              </w:rPr>
              <w:t>[data source] [command name] [</w:t>
            </w:r>
            <w:r w:rsidRPr="00AB6F73">
              <w:rPr>
                <w:rFonts w:asciiTheme="minorHAnsi" w:hAnsiTheme="minorHAnsi" w:cstheme="minorHAnsi"/>
                <w:color w:val="auto"/>
                <w:sz w:val="16"/>
                <w:szCs w:val="16"/>
              </w:rPr>
              <w:t>'data' | 'structure']</w:t>
            </w:r>
          </w:p>
          <w:p w14:paraId="2A995909" w14:textId="77777777" w:rsidR="00AB6F73" w:rsidRPr="00AB6F73" w:rsidRDefault="00AB6F73" w:rsidP="00631DAB">
            <w:pPr>
              <w:autoSpaceDE w:val="0"/>
              <w:autoSpaceDN w:val="0"/>
              <w:adjustRightInd w:val="0"/>
              <w:jc w:val="left"/>
              <w:rPr>
                <w:rFonts w:asciiTheme="minorHAnsi" w:hAnsiTheme="minorHAnsi" w:cstheme="minorHAnsi"/>
                <w:color w:val="auto"/>
                <w:sz w:val="16"/>
                <w:szCs w:val="16"/>
              </w:rPr>
            </w:pPr>
            <w:r w:rsidRPr="00AB6F73">
              <w:rPr>
                <w:rFonts w:asciiTheme="minorHAnsi" w:hAnsiTheme="minorHAnsi" w:cstheme="minorHAnsi"/>
                <w:color w:val="auto"/>
                <w:sz w:val="16"/>
                <w:szCs w:val="16"/>
              </w:rPr>
              <w:t xml:space="preserve">['data' | 'structure'] required only when [command name] is </w:t>
            </w:r>
            <w:proofErr w:type="spellStart"/>
            <w:r w:rsidRPr="00AB6F73">
              <w:rPr>
                <w:rFonts w:asciiTheme="minorHAnsi" w:hAnsiTheme="minorHAnsi" w:cstheme="minorHAnsi"/>
                <w:color w:val="auto"/>
                <w:sz w:val="16"/>
                <w:szCs w:val="16"/>
              </w:rPr>
              <w:t>cimsyncpkbf</w:t>
            </w:r>
            <w:proofErr w:type="spellEnd"/>
            <w:r w:rsidRPr="00AB6F73">
              <w:rPr>
                <w:rFonts w:asciiTheme="minorHAnsi" w:hAnsiTheme="minorHAnsi" w:cstheme="minorHAnsi"/>
                <w:color w:val="auto"/>
                <w:sz w:val="16"/>
                <w:szCs w:val="16"/>
              </w:rPr>
              <w:t>.</w:t>
            </w:r>
          </w:p>
        </w:tc>
      </w:tr>
      <w:tr w:rsidR="0012206C" w:rsidRPr="00631DAB" w14:paraId="25CA16C4" w14:textId="77777777" w:rsidTr="004B718C">
        <w:trPr>
          <w:jc w:val="center"/>
        </w:trPr>
        <w:tc>
          <w:tcPr>
            <w:tcW w:w="0" w:type="auto"/>
            <w:vAlign w:val="center"/>
          </w:tcPr>
          <w:p w14:paraId="1A29B462"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4CF9CA13" w14:textId="77777777" w:rsidR="0012206C" w:rsidRPr="00631DAB" w:rsidRDefault="0012206C"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Cannot determine if restart is pending</w:t>
            </w:r>
          </w:p>
        </w:tc>
      </w:tr>
      <w:tr w:rsidR="0012206C" w:rsidRPr="00631DAB" w14:paraId="4CFA88C9" w14:textId="77777777" w:rsidTr="004B718C">
        <w:trPr>
          <w:jc w:val="center"/>
        </w:trPr>
        <w:tc>
          <w:tcPr>
            <w:tcW w:w="0" w:type="auto"/>
            <w:vAlign w:val="center"/>
          </w:tcPr>
          <w:p w14:paraId="54D82B34"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9000</w:t>
            </w:r>
          </w:p>
        </w:tc>
        <w:tc>
          <w:tcPr>
            <w:tcW w:w="0" w:type="auto"/>
            <w:vAlign w:val="center"/>
          </w:tcPr>
          <w:p w14:paraId="03FE471B" w14:textId="77777777" w:rsidR="0012206C" w:rsidRPr="00631DAB" w:rsidRDefault="0012206C"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not pending for command</w:t>
            </w:r>
          </w:p>
        </w:tc>
      </w:tr>
      <w:tr w:rsidR="0012206C" w:rsidRPr="00631DAB" w14:paraId="374FB2F9" w14:textId="77777777" w:rsidTr="004B718C">
        <w:trPr>
          <w:jc w:val="center"/>
        </w:trPr>
        <w:tc>
          <w:tcPr>
            <w:tcW w:w="0" w:type="auto"/>
            <w:vAlign w:val="center"/>
          </w:tcPr>
          <w:p w14:paraId="425E66C7"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3A99BF61" w14:textId="77777777" w:rsidR="0012206C" w:rsidRPr="00631DAB" w:rsidRDefault="0012206C"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command</w:t>
            </w:r>
          </w:p>
        </w:tc>
      </w:tr>
      <w:tr w:rsidR="0012206C" w:rsidRPr="00631DAB" w14:paraId="26F3D64A" w14:textId="77777777" w:rsidTr="004B718C">
        <w:trPr>
          <w:jc w:val="center"/>
        </w:trPr>
        <w:tc>
          <w:tcPr>
            <w:tcW w:w="0" w:type="auto"/>
            <w:vAlign w:val="center"/>
          </w:tcPr>
          <w:p w14:paraId="0791BFEB"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7D7C5C74" w14:textId="77777777" w:rsidR="0012206C" w:rsidRPr="00631DAB" w:rsidRDefault="0012206C" w:rsidP="00631DAB">
            <w:pPr>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Command is currently running</w:t>
            </w:r>
          </w:p>
        </w:tc>
      </w:tr>
      <w:tr w:rsidR="0012206C" w:rsidRPr="00631DAB" w14:paraId="108CA2B5" w14:textId="77777777" w:rsidTr="004B718C">
        <w:trPr>
          <w:jc w:val="center"/>
        </w:trPr>
        <w:tc>
          <w:tcPr>
            <w:tcW w:w="0" w:type="auto"/>
            <w:vAlign w:val="center"/>
          </w:tcPr>
          <w:p w14:paraId="73708A01"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9003</w:t>
            </w:r>
          </w:p>
        </w:tc>
        <w:tc>
          <w:tcPr>
            <w:tcW w:w="0" w:type="auto"/>
            <w:vAlign w:val="center"/>
          </w:tcPr>
          <w:p w14:paraId="3F6B4040" w14:textId="77777777" w:rsidR="0012206C" w:rsidRPr="00631DAB" w:rsidRDefault="0012206C"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different type</w:t>
            </w:r>
          </w:p>
        </w:tc>
      </w:tr>
      <w:tr w:rsidR="0012206C" w:rsidRPr="00631DAB" w14:paraId="23FF8232" w14:textId="77777777" w:rsidTr="004B718C">
        <w:trPr>
          <w:jc w:val="center"/>
        </w:trPr>
        <w:tc>
          <w:tcPr>
            <w:tcW w:w="0" w:type="auto"/>
            <w:vAlign w:val="center"/>
          </w:tcPr>
          <w:p w14:paraId="7E4AA9DB"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9004</w:t>
            </w:r>
          </w:p>
        </w:tc>
        <w:tc>
          <w:tcPr>
            <w:tcW w:w="0" w:type="auto"/>
            <w:vAlign w:val="center"/>
          </w:tcPr>
          <w:p w14:paraId="116327EE" w14:textId="77777777" w:rsidR="0012206C" w:rsidRPr="00631DAB" w:rsidRDefault="0012206C"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blocking command</w:t>
            </w:r>
          </w:p>
        </w:tc>
      </w:tr>
      <w:tr w:rsidR="0012206C" w:rsidRPr="00631DAB" w14:paraId="2222360A" w14:textId="77777777" w:rsidTr="004B718C">
        <w:trPr>
          <w:jc w:val="center"/>
        </w:trPr>
        <w:tc>
          <w:tcPr>
            <w:tcW w:w="0" w:type="auto"/>
            <w:vAlign w:val="center"/>
          </w:tcPr>
          <w:p w14:paraId="1C327C80"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9006</w:t>
            </w:r>
          </w:p>
        </w:tc>
        <w:tc>
          <w:tcPr>
            <w:tcW w:w="0" w:type="auto"/>
            <w:vAlign w:val="center"/>
          </w:tcPr>
          <w:p w14:paraId="57DF0727" w14:textId="77777777" w:rsidR="0012206C" w:rsidRPr="00631DAB" w:rsidRDefault="0012206C"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Blocking command is currently running</w:t>
            </w:r>
          </w:p>
        </w:tc>
      </w:tr>
    </w:tbl>
    <w:p w14:paraId="68AA759C" w14:textId="77777777" w:rsidR="00E56FE0" w:rsidRDefault="00E56FE0" w:rsidP="00E56FE0">
      <w:pPr>
        <w:pStyle w:val="Heading2"/>
      </w:pPr>
      <w:bookmarkStart w:id="70" w:name="_Toc520365978"/>
      <w:r>
        <w:lastRenderedPageBreak/>
        <w:t xml:space="preserve">Quartz </w:t>
      </w:r>
      <w:r w:rsidR="006322E5">
        <w:t>Sync</w:t>
      </w:r>
      <w:r>
        <w:t xml:space="preserve"> Status</w:t>
      </w:r>
      <w:bookmarkEnd w:id="70"/>
    </w:p>
    <w:p w14:paraId="6E6ED9C8" w14:textId="77777777" w:rsidR="00E56FE0" w:rsidRDefault="00E56FE0" w:rsidP="00E56FE0">
      <w:pPr>
        <w:rPr>
          <w:rFonts w:cs="Arial"/>
        </w:rPr>
      </w:pPr>
      <w:r w:rsidRPr="00962735">
        <w:rPr>
          <w:rFonts w:cs="Arial"/>
          <w:b/>
        </w:rPr>
        <w:t>Mid-Tier</w:t>
      </w:r>
      <w:r>
        <w:rPr>
          <w:rFonts w:cs="Arial"/>
        </w:rPr>
        <w:t>: Primary and Secondary</w:t>
      </w:r>
    </w:p>
    <w:p w14:paraId="2DA5AE04" w14:textId="77777777" w:rsidR="00E56FE0" w:rsidRPr="00962735" w:rsidRDefault="00E56FE0" w:rsidP="00E56FE0"/>
    <w:p w14:paraId="481199B5" w14:textId="77777777" w:rsidR="00E56FE0" w:rsidRDefault="00E56FE0" w:rsidP="00E56FE0">
      <w:r w:rsidRPr="00BB0777">
        <w:rPr>
          <w:b/>
        </w:rPr>
        <w:t>Purpose</w:t>
      </w:r>
      <w:r>
        <w:t xml:space="preserve">: </w:t>
      </w:r>
      <w:r w:rsidRPr="006322E5">
        <w:t xml:space="preserve">To </w:t>
      </w:r>
      <w:r w:rsidR="007A6094" w:rsidRPr="006322E5">
        <w:t>determine</w:t>
      </w:r>
      <w:r w:rsidR="006322E5" w:rsidRPr="006322E5">
        <w:t xml:space="preserve"> </w:t>
      </w:r>
      <w:r w:rsidR="006322E5">
        <w:t>if a Quartz C</w:t>
      </w:r>
      <w:r w:rsidR="006322E5" w:rsidRPr="006322E5">
        <w:t>ube needs to be structure and/or data synchronized</w:t>
      </w:r>
      <w:r w:rsidR="00C270C0">
        <w:t>.</w:t>
      </w:r>
    </w:p>
    <w:p w14:paraId="66428ED1" w14:textId="77777777" w:rsidR="00E56FE0" w:rsidRDefault="00E56FE0" w:rsidP="00E56FE0"/>
    <w:p w14:paraId="226DCE81" w14:textId="77777777" w:rsidR="00E56FE0" w:rsidRDefault="00E56FE0" w:rsidP="006322E5">
      <w:r w:rsidRPr="00BB0777">
        <w:rPr>
          <w:b/>
        </w:rPr>
        <w:t>Usage</w:t>
      </w:r>
      <w:r w:rsidRPr="00631DAB">
        <w:t xml:space="preserve">: </w:t>
      </w:r>
      <w:proofErr w:type="spellStart"/>
      <w:r w:rsidR="006322E5">
        <w:t>QuartzSync</w:t>
      </w:r>
      <w:r>
        <w:t>Status</w:t>
      </w:r>
      <w:proofErr w:type="spellEnd"/>
      <w:r>
        <w:t xml:space="preserve"> [user]</w:t>
      </w:r>
      <w:r w:rsidRPr="00631DAB">
        <w:t xml:space="preserve"> [data source] [</w:t>
      </w:r>
      <w:r w:rsidR="006322E5">
        <w:t>cube name]</w:t>
      </w:r>
    </w:p>
    <w:p w14:paraId="6997F7E3" w14:textId="77777777" w:rsidR="00E56FE0" w:rsidRPr="00AB6F73" w:rsidRDefault="00E56FE0" w:rsidP="00E56FE0">
      <w:pPr>
        <w:rPr>
          <w:b/>
        </w:rPr>
      </w:pPr>
    </w:p>
    <w:p w14:paraId="060DB52E" w14:textId="77777777" w:rsidR="00E56FE0" w:rsidRDefault="00E56FE0" w:rsidP="00E56FE0">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978"/>
        <w:gridCol w:w="2219"/>
      </w:tblGrid>
      <w:tr w:rsidR="00E56FE0" w:rsidRPr="00631DAB" w14:paraId="6264B58D" w14:textId="77777777" w:rsidTr="00200665">
        <w:trPr>
          <w:jc w:val="center"/>
        </w:trPr>
        <w:tc>
          <w:tcPr>
            <w:tcW w:w="0" w:type="auto"/>
            <w:shd w:val="clear" w:color="auto" w:fill="005596" w:themeFill="text2"/>
            <w:vAlign w:val="center"/>
          </w:tcPr>
          <w:p w14:paraId="56EC66E6" w14:textId="77777777" w:rsidR="00E56FE0" w:rsidRPr="00631DAB" w:rsidRDefault="00E56FE0" w:rsidP="0020066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46346071" w14:textId="77777777" w:rsidR="00E56FE0" w:rsidRPr="00631DAB" w:rsidRDefault="00E56FE0" w:rsidP="0020066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E56FE0" w:rsidRPr="00631DAB" w14:paraId="77639A51" w14:textId="77777777" w:rsidTr="00200665">
        <w:trPr>
          <w:jc w:val="center"/>
        </w:trPr>
        <w:tc>
          <w:tcPr>
            <w:tcW w:w="0" w:type="auto"/>
            <w:vAlign w:val="center"/>
          </w:tcPr>
          <w:p w14:paraId="4C95CEA5" w14:textId="77777777" w:rsidR="00E56FE0" w:rsidRPr="00B650A8" w:rsidRDefault="00E56FE0" w:rsidP="00200665">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2A25636A" w14:textId="77777777" w:rsidR="00E56FE0" w:rsidRPr="00631DAB" w:rsidRDefault="006322E5" w:rsidP="0020066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E56FE0" w:rsidRPr="00631DAB" w14:paraId="4007A09D" w14:textId="77777777" w:rsidTr="00200665">
        <w:trPr>
          <w:jc w:val="center"/>
        </w:trPr>
        <w:tc>
          <w:tcPr>
            <w:tcW w:w="0" w:type="auto"/>
            <w:vAlign w:val="center"/>
          </w:tcPr>
          <w:p w14:paraId="43241A33" w14:textId="77777777" w:rsidR="00E56FE0" w:rsidRPr="00B650A8" w:rsidRDefault="00E56FE0" w:rsidP="00200665">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5B0DEB45" w14:textId="77777777" w:rsidR="00E56FE0" w:rsidRPr="00631DAB" w:rsidRDefault="00E56FE0" w:rsidP="0020066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E56FE0" w:rsidRPr="00631DAB" w14:paraId="5A722859" w14:textId="77777777" w:rsidTr="00200665">
        <w:trPr>
          <w:jc w:val="center"/>
        </w:trPr>
        <w:tc>
          <w:tcPr>
            <w:tcW w:w="0" w:type="auto"/>
            <w:vAlign w:val="center"/>
          </w:tcPr>
          <w:p w14:paraId="7FA98C1C" w14:textId="77777777" w:rsidR="00E56FE0" w:rsidRPr="00B650A8" w:rsidRDefault="006322E5" w:rsidP="00200665">
            <w:pPr>
              <w:jc w:val="left"/>
              <w:rPr>
                <w:rFonts w:asciiTheme="minorHAnsi" w:hAnsiTheme="minorHAnsi" w:cstheme="minorHAnsi"/>
                <w:sz w:val="16"/>
                <w:szCs w:val="16"/>
              </w:rPr>
            </w:pPr>
            <w:r>
              <w:rPr>
                <w:rFonts w:asciiTheme="minorHAnsi" w:hAnsiTheme="minorHAnsi" w:cstheme="minorHAnsi"/>
                <w:color w:val="auto"/>
                <w:sz w:val="16"/>
                <w:szCs w:val="16"/>
              </w:rPr>
              <w:t>cube</w:t>
            </w:r>
            <w:r w:rsidR="00E56FE0" w:rsidRPr="00B650A8">
              <w:rPr>
                <w:rFonts w:asciiTheme="minorHAnsi" w:hAnsiTheme="minorHAnsi" w:cstheme="minorHAnsi"/>
                <w:color w:val="auto"/>
                <w:sz w:val="16"/>
                <w:szCs w:val="16"/>
              </w:rPr>
              <w:t xml:space="preserve"> name</w:t>
            </w:r>
          </w:p>
        </w:tc>
        <w:tc>
          <w:tcPr>
            <w:tcW w:w="0" w:type="auto"/>
            <w:vAlign w:val="center"/>
          </w:tcPr>
          <w:p w14:paraId="26710FA6" w14:textId="77777777" w:rsidR="00E56FE0" w:rsidRPr="00631DAB" w:rsidRDefault="006322E5" w:rsidP="0020066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Cube name</w:t>
            </w:r>
          </w:p>
        </w:tc>
      </w:tr>
    </w:tbl>
    <w:p w14:paraId="6882BE63" w14:textId="77777777" w:rsidR="00E56FE0" w:rsidRPr="00631DAB" w:rsidRDefault="00E56FE0" w:rsidP="00E56FE0"/>
    <w:p w14:paraId="7ACED6EB" w14:textId="77777777" w:rsidR="00E56FE0" w:rsidRPr="0080426D" w:rsidRDefault="00E56FE0" w:rsidP="00E56FE0">
      <w:r w:rsidRPr="00BB0777">
        <w:rPr>
          <w:b/>
        </w:rPr>
        <w:t>Return</w:t>
      </w:r>
      <w:r>
        <w:t xml:space="preserve"> </w:t>
      </w:r>
      <w:r w:rsidRPr="00BB0777">
        <w:rPr>
          <w:b/>
        </w:rPr>
        <w:t>Codes</w:t>
      </w:r>
      <w:r>
        <w:t>:</w:t>
      </w:r>
    </w:p>
    <w:tbl>
      <w:tblPr>
        <w:tblStyle w:val="TableGrid"/>
        <w:tblW w:w="0" w:type="auto"/>
        <w:jc w:val="center"/>
        <w:tblLook w:val="04A0" w:firstRow="1" w:lastRow="0" w:firstColumn="1" w:lastColumn="0" w:noHBand="0" w:noVBand="1"/>
      </w:tblPr>
      <w:tblGrid>
        <w:gridCol w:w="924"/>
        <w:gridCol w:w="2964"/>
      </w:tblGrid>
      <w:tr w:rsidR="00E56FE0" w:rsidRPr="00631DAB" w14:paraId="6CCC3252" w14:textId="77777777" w:rsidTr="00200665">
        <w:trPr>
          <w:jc w:val="center"/>
        </w:trPr>
        <w:tc>
          <w:tcPr>
            <w:tcW w:w="0" w:type="auto"/>
            <w:shd w:val="clear" w:color="auto" w:fill="005596" w:themeFill="text2"/>
            <w:vAlign w:val="center"/>
          </w:tcPr>
          <w:p w14:paraId="6C17F858" w14:textId="77777777" w:rsidR="00E56FE0" w:rsidRPr="00631DAB" w:rsidRDefault="00E56FE0" w:rsidP="00200665">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6E9F3549" w14:textId="77777777" w:rsidR="00E56FE0" w:rsidRPr="00631DAB" w:rsidRDefault="00E56FE0" w:rsidP="00200665">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E56FE0" w:rsidRPr="00631DAB" w14:paraId="2D2987AC" w14:textId="77777777" w:rsidTr="00200665">
        <w:trPr>
          <w:jc w:val="center"/>
        </w:trPr>
        <w:tc>
          <w:tcPr>
            <w:tcW w:w="0" w:type="auto"/>
            <w:vAlign w:val="center"/>
          </w:tcPr>
          <w:p w14:paraId="70B356EB" w14:textId="77777777" w:rsidR="00E56FE0" w:rsidRPr="00631DAB" w:rsidRDefault="00E56FE0" w:rsidP="00200665">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2B1A5B33" w14:textId="77777777" w:rsidR="00E56FE0" w:rsidRPr="00AB6F73" w:rsidRDefault="008D3856" w:rsidP="00200665">
            <w:pPr>
              <w:autoSpaceDE w:val="0"/>
              <w:autoSpaceDN w:val="0"/>
              <w:adjustRightInd w:val="0"/>
              <w:jc w:val="left"/>
              <w:rPr>
                <w:rFonts w:asciiTheme="minorHAnsi" w:hAnsiTheme="minorHAnsi" w:cstheme="minorHAnsi"/>
                <w:color w:val="auto"/>
                <w:sz w:val="16"/>
                <w:szCs w:val="16"/>
              </w:rPr>
            </w:pPr>
            <w:r w:rsidRPr="008D3856">
              <w:rPr>
                <w:rFonts w:asciiTheme="minorHAnsi" w:hAnsiTheme="minorHAnsi" w:cstheme="minorHAnsi"/>
                <w:color w:val="auto"/>
                <w:sz w:val="16"/>
                <w:szCs w:val="16"/>
              </w:rPr>
              <w:t>Usage: [user] [data source] [cube name]</w:t>
            </w:r>
          </w:p>
        </w:tc>
      </w:tr>
      <w:tr w:rsidR="00E56FE0" w:rsidRPr="00631DAB" w14:paraId="20409F07" w14:textId="77777777" w:rsidTr="00200665">
        <w:trPr>
          <w:jc w:val="center"/>
        </w:trPr>
        <w:tc>
          <w:tcPr>
            <w:tcW w:w="0" w:type="auto"/>
            <w:vAlign w:val="center"/>
          </w:tcPr>
          <w:p w14:paraId="2D46AAA7" w14:textId="77777777" w:rsidR="00E56FE0" w:rsidRPr="00631DAB" w:rsidRDefault="00E56FE0" w:rsidP="00200665">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0B0D81FE" w14:textId="77777777" w:rsidR="00E56FE0" w:rsidRPr="00631DAB" w:rsidRDefault="008D3856" w:rsidP="00200665">
            <w:pPr>
              <w:autoSpaceDE w:val="0"/>
              <w:autoSpaceDN w:val="0"/>
              <w:adjustRightInd w:val="0"/>
              <w:jc w:val="left"/>
              <w:rPr>
                <w:rFonts w:asciiTheme="minorHAnsi" w:hAnsiTheme="minorHAnsi" w:cstheme="minorHAnsi"/>
                <w:color w:val="auto"/>
                <w:sz w:val="16"/>
                <w:szCs w:val="16"/>
              </w:rPr>
            </w:pPr>
            <w:r w:rsidRPr="008D3856">
              <w:rPr>
                <w:rFonts w:asciiTheme="minorHAnsi" w:hAnsiTheme="minorHAnsi" w:cstheme="minorHAnsi"/>
                <w:color w:val="auto"/>
                <w:sz w:val="16"/>
                <w:szCs w:val="16"/>
              </w:rPr>
              <w:t>Cannot determine if a sync is pending</w:t>
            </w:r>
          </w:p>
        </w:tc>
      </w:tr>
      <w:tr w:rsidR="00E56FE0" w:rsidRPr="00631DAB" w14:paraId="276B2AB0" w14:textId="77777777" w:rsidTr="00200665">
        <w:trPr>
          <w:jc w:val="center"/>
        </w:trPr>
        <w:tc>
          <w:tcPr>
            <w:tcW w:w="0" w:type="auto"/>
            <w:vAlign w:val="center"/>
          </w:tcPr>
          <w:p w14:paraId="6A219A65" w14:textId="77777777" w:rsidR="00E56FE0" w:rsidRPr="00631DAB" w:rsidRDefault="00E56FE0" w:rsidP="00200665">
            <w:pPr>
              <w:jc w:val="center"/>
              <w:rPr>
                <w:rFonts w:asciiTheme="minorHAnsi" w:hAnsiTheme="minorHAnsi" w:cstheme="minorHAnsi"/>
                <w:sz w:val="16"/>
                <w:szCs w:val="16"/>
              </w:rPr>
            </w:pPr>
            <w:r w:rsidRPr="00631DAB">
              <w:rPr>
                <w:rFonts w:asciiTheme="minorHAnsi" w:hAnsiTheme="minorHAnsi" w:cstheme="minorHAnsi"/>
                <w:color w:val="auto"/>
                <w:sz w:val="16"/>
                <w:szCs w:val="16"/>
              </w:rPr>
              <w:t>9000</w:t>
            </w:r>
          </w:p>
        </w:tc>
        <w:tc>
          <w:tcPr>
            <w:tcW w:w="0" w:type="auto"/>
            <w:vAlign w:val="center"/>
          </w:tcPr>
          <w:p w14:paraId="262D0024" w14:textId="77777777" w:rsidR="00E56FE0" w:rsidRPr="00631DAB" w:rsidRDefault="008D3856" w:rsidP="00200665">
            <w:pPr>
              <w:autoSpaceDE w:val="0"/>
              <w:autoSpaceDN w:val="0"/>
              <w:adjustRightInd w:val="0"/>
              <w:jc w:val="left"/>
              <w:rPr>
                <w:rFonts w:asciiTheme="minorHAnsi" w:hAnsiTheme="minorHAnsi" w:cstheme="minorHAnsi"/>
                <w:color w:val="auto"/>
                <w:sz w:val="16"/>
                <w:szCs w:val="16"/>
              </w:rPr>
            </w:pPr>
            <w:r w:rsidRPr="008D3856">
              <w:rPr>
                <w:rFonts w:asciiTheme="minorHAnsi" w:hAnsiTheme="minorHAnsi" w:cstheme="minorHAnsi"/>
                <w:color w:val="auto"/>
                <w:sz w:val="16"/>
                <w:szCs w:val="16"/>
              </w:rPr>
              <w:t>Quartz Cube structure and data is in sync</w:t>
            </w:r>
          </w:p>
        </w:tc>
      </w:tr>
      <w:tr w:rsidR="00E56FE0" w:rsidRPr="00631DAB" w14:paraId="49A17771" w14:textId="77777777" w:rsidTr="00200665">
        <w:trPr>
          <w:jc w:val="center"/>
        </w:trPr>
        <w:tc>
          <w:tcPr>
            <w:tcW w:w="0" w:type="auto"/>
            <w:vAlign w:val="center"/>
          </w:tcPr>
          <w:p w14:paraId="555171F6" w14:textId="77777777" w:rsidR="00E56FE0" w:rsidRPr="00631DAB" w:rsidRDefault="00E56FE0" w:rsidP="00200665">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308DC3E8" w14:textId="77777777" w:rsidR="00E56FE0" w:rsidRPr="00631DAB" w:rsidRDefault="008D3856" w:rsidP="00200665">
            <w:pPr>
              <w:autoSpaceDE w:val="0"/>
              <w:autoSpaceDN w:val="0"/>
              <w:adjustRightInd w:val="0"/>
              <w:jc w:val="left"/>
              <w:rPr>
                <w:rFonts w:asciiTheme="minorHAnsi" w:hAnsiTheme="minorHAnsi" w:cstheme="minorHAnsi"/>
                <w:color w:val="auto"/>
                <w:sz w:val="16"/>
                <w:szCs w:val="16"/>
              </w:rPr>
            </w:pPr>
            <w:r w:rsidRPr="008D3856">
              <w:rPr>
                <w:rFonts w:asciiTheme="minorHAnsi" w:hAnsiTheme="minorHAnsi" w:cstheme="minorHAnsi"/>
                <w:color w:val="auto"/>
                <w:sz w:val="16"/>
                <w:szCs w:val="16"/>
              </w:rPr>
              <w:t>Both structure and data syncs are pending</w:t>
            </w:r>
          </w:p>
        </w:tc>
      </w:tr>
      <w:tr w:rsidR="00E56FE0" w:rsidRPr="00631DAB" w14:paraId="4C9F737E" w14:textId="77777777" w:rsidTr="00200665">
        <w:trPr>
          <w:jc w:val="center"/>
        </w:trPr>
        <w:tc>
          <w:tcPr>
            <w:tcW w:w="0" w:type="auto"/>
            <w:vAlign w:val="center"/>
          </w:tcPr>
          <w:p w14:paraId="527013EC" w14:textId="77777777" w:rsidR="00E56FE0" w:rsidRPr="00631DAB" w:rsidRDefault="00E56FE0" w:rsidP="00200665">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30B937D3" w14:textId="77777777" w:rsidR="00E56FE0" w:rsidRPr="00631DAB" w:rsidRDefault="008D3856" w:rsidP="00200665">
            <w:pPr>
              <w:jc w:val="left"/>
              <w:rPr>
                <w:rFonts w:asciiTheme="minorHAnsi" w:hAnsiTheme="minorHAnsi" w:cstheme="minorHAnsi"/>
                <w:color w:val="auto"/>
                <w:sz w:val="16"/>
                <w:szCs w:val="16"/>
              </w:rPr>
            </w:pPr>
            <w:r w:rsidRPr="008D3856">
              <w:rPr>
                <w:rFonts w:asciiTheme="minorHAnsi" w:hAnsiTheme="minorHAnsi" w:cstheme="minorHAnsi"/>
                <w:color w:val="auto"/>
                <w:sz w:val="16"/>
                <w:szCs w:val="16"/>
              </w:rPr>
              <w:t>Structure sync is pending</w:t>
            </w:r>
          </w:p>
        </w:tc>
      </w:tr>
      <w:tr w:rsidR="00E56FE0" w:rsidRPr="00631DAB" w14:paraId="005EED11" w14:textId="77777777" w:rsidTr="00200665">
        <w:trPr>
          <w:jc w:val="center"/>
        </w:trPr>
        <w:tc>
          <w:tcPr>
            <w:tcW w:w="0" w:type="auto"/>
            <w:vAlign w:val="center"/>
          </w:tcPr>
          <w:p w14:paraId="1C1E7A73" w14:textId="77777777" w:rsidR="00E56FE0" w:rsidRPr="00631DAB" w:rsidRDefault="00E56FE0" w:rsidP="00200665">
            <w:pPr>
              <w:jc w:val="center"/>
              <w:rPr>
                <w:rFonts w:asciiTheme="minorHAnsi" w:hAnsiTheme="minorHAnsi" w:cstheme="minorHAnsi"/>
                <w:sz w:val="16"/>
                <w:szCs w:val="16"/>
              </w:rPr>
            </w:pPr>
            <w:r w:rsidRPr="00631DAB">
              <w:rPr>
                <w:rFonts w:asciiTheme="minorHAnsi" w:hAnsiTheme="minorHAnsi" w:cstheme="minorHAnsi"/>
                <w:color w:val="auto"/>
                <w:sz w:val="16"/>
                <w:szCs w:val="16"/>
              </w:rPr>
              <w:t>9003</w:t>
            </w:r>
          </w:p>
        </w:tc>
        <w:tc>
          <w:tcPr>
            <w:tcW w:w="0" w:type="auto"/>
            <w:vAlign w:val="center"/>
          </w:tcPr>
          <w:p w14:paraId="584C40CD" w14:textId="77777777" w:rsidR="00E56FE0" w:rsidRPr="00631DAB" w:rsidRDefault="008D3856" w:rsidP="00200665">
            <w:pPr>
              <w:autoSpaceDE w:val="0"/>
              <w:autoSpaceDN w:val="0"/>
              <w:adjustRightInd w:val="0"/>
              <w:jc w:val="left"/>
              <w:rPr>
                <w:rFonts w:asciiTheme="minorHAnsi" w:hAnsiTheme="minorHAnsi" w:cstheme="minorHAnsi"/>
                <w:color w:val="auto"/>
                <w:sz w:val="16"/>
                <w:szCs w:val="16"/>
              </w:rPr>
            </w:pPr>
            <w:r w:rsidRPr="008D3856">
              <w:rPr>
                <w:rFonts w:asciiTheme="minorHAnsi" w:hAnsiTheme="minorHAnsi" w:cstheme="minorHAnsi"/>
                <w:color w:val="auto"/>
                <w:sz w:val="16"/>
                <w:szCs w:val="16"/>
              </w:rPr>
              <w:t>Data sync is pending</w:t>
            </w:r>
          </w:p>
        </w:tc>
      </w:tr>
    </w:tbl>
    <w:p w14:paraId="1DB1BDF0" w14:textId="6C4B6770" w:rsidR="00BE25A7" w:rsidRDefault="00BE25A7" w:rsidP="00BE25A7">
      <w:pPr>
        <w:pStyle w:val="Heading2"/>
      </w:pPr>
      <w:bookmarkStart w:id="71" w:name="_Toc520365979"/>
      <w:r>
        <w:t>Row</w:t>
      </w:r>
      <w:r w:rsidR="005A6F26">
        <w:t xml:space="preserve"> </w:t>
      </w:r>
      <w:r>
        <w:t>Count</w:t>
      </w:r>
      <w:bookmarkEnd w:id="71"/>
    </w:p>
    <w:p w14:paraId="46D06FE9" w14:textId="77777777" w:rsidR="00962735" w:rsidRDefault="00962735" w:rsidP="00962735">
      <w:pPr>
        <w:rPr>
          <w:rFonts w:cs="Arial"/>
        </w:rPr>
      </w:pPr>
      <w:r w:rsidRPr="00962735">
        <w:rPr>
          <w:rFonts w:cs="Arial"/>
          <w:b/>
        </w:rPr>
        <w:t>Mid-Tier</w:t>
      </w:r>
      <w:r>
        <w:rPr>
          <w:rFonts w:cs="Arial"/>
        </w:rPr>
        <w:t>: Primary only</w:t>
      </w:r>
    </w:p>
    <w:p w14:paraId="456221AC" w14:textId="77777777" w:rsidR="00962735" w:rsidRPr="00962735" w:rsidRDefault="00962735" w:rsidP="00962735"/>
    <w:p w14:paraId="60B2B021" w14:textId="77777777" w:rsidR="0080426D" w:rsidRDefault="0080426D" w:rsidP="0080426D">
      <w:r w:rsidRPr="00A633A8">
        <w:rPr>
          <w:b/>
        </w:rPr>
        <w:t>Purpose</w:t>
      </w:r>
      <w:r>
        <w:t>:</w:t>
      </w:r>
      <w:r w:rsidR="00A633A8">
        <w:t xml:space="preserve"> To get the row count of a database table.</w:t>
      </w:r>
    </w:p>
    <w:p w14:paraId="421BCA5D" w14:textId="77777777" w:rsidR="00A633A8" w:rsidRDefault="00A633A8" w:rsidP="0080426D"/>
    <w:p w14:paraId="3F2F2C99" w14:textId="7CDDC527" w:rsidR="00A633A8" w:rsidRDefault="00A633A8" w:rsidP="00A633A8">
      <w:r w:rsidRPr="00A633A8">
        <w:rPr>
          <w:b/>
        </w:rPr>
        <w:t>Usage</w:t>
      </w:r>
      <w:r w:rsidRPr="00631DAB">
        <w:t xml:space="preserve">: </w:t>
      </w:r>
      <w:proofErr w:type="spellStart"/>
      <w:r w:rsidR="001916EE">
        <w:t>RowCount</w:t>
      </w:r>
      <w:proofErr w:type="spellEnd"/>
      <w:r w:rsidR="001916EE">
        <w:t xml:space="preserve"> </w:t>
      </w:r>
      <w:r w:rsidR="00A3107D">
        <w:t>[user]</w:t>
      </w:r>
      <w:r w:rsidRPr="00631DAB">
        <w:t xml:space="preserve"> [data source] [table name]</w:t>
      </w:r>
      <w:r w:rsidR="00707F2C">
        <w:t xml:space="preserve"> [allowed error codes]</w:t>
      </w:r>
    </w:p>
    <w:p w14:paraId="0FCEC91E" w14:textId="77777777" w:rsidR="00A633A8" w:rsidRDefault="00A633A8" w:rsidP="00A633A8"/>
    <w:p w14:paraId="0B064E15" w14:textId="77777777" w:rsidR="00DF494E" w:rsidRDefault="00DF494E" w:rsidP="00DF494E">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511"/>
        <w:gridCol w:w="7106"/>
      </w:tblGrid>
      <w:tr w:rsidR="00DF494E" w:rsidRPr="00631DAB" w14:paraId="74023DE9" w14:textId="77777777" w:rsidTr="00A843E5">
        <w:trPr>
          <w:jc w:val="center"/>
        </w:trPr>
        <w:tc>
          <w:tcPr>
            <w:tcW w:w="0" w:type="auto"/>
            <w:shd w:val="clear" w:color="auto" w:fill="005596" w:themeFill="text2"/>
            <w:vAlign w:val="center"/>
          </w:tcPr>
          <w:p w14:paraId="0BEE285D" w14:textId="77777777" w:rsidR="00DF494E" w:rsidRPr="00631DAB" w:rsidRDefault="00DF494E" w:rsidP="00A843E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4A8F3C1F" w14:textId="77777777" w:rsidR="00DF494E" w:rsidRPr="00631DAB" w:rsidRDefault="00DF494E" w:rsidP="00A843E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DF494E" w:rsidRPr="00631DAB" w14:paraId="3EE19F2A" w14:textId="77777777" w:rsidTr="00A843E5">
        <w:trPr>
          <w:jc w:val="center"/>
        </w:trPr>
        <w:tc>
          <w:tcPr>
            <w:tcW w:w="0" w:type="auto"/>
            <w:vAlign w:val="center"/>
          </w:tcPr>
          <w:p w14:paraId="150E0CE2" w14:textId="77777777" w:rsidR="00DF494E" w:rsidRPr="00B650A8" w:rsidRDefault="00DF494E" w:rsidP="00A843E5">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5710E9AE" w14:textId="77777777" w:rsidR="00DF494E" w:rsidRPr="00631DAB" w:rsidRDefault="00DF494E" w:rsidP="00A843E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Schema user name</w:t>
            </w:r>
          </w:p>
        </w:tc>
      </w:tr>
      <w:tr w:rsidR="00DF494E" w:rsidRPr="00631DAB" w14:paraId="08911158" w14:textId="77777777" w:rsidTr="00A843E5">
        <w:trPr>
          <w:jc w:val="center"/>
        </w:trPr>
        <w:tc>
          <w:tcPr>
            <w:tcW w:w="0" w:type="auto"/>
            <w:vAlign w:val="center"/>
          </w:tcPr>
          <w:p w14:paraId="70A3D7C3" w14:textId="77777777" w:rsidR="00DF494E" w:rsidRPr="00B650A8" w:rsidRDefault="00DF494E" w:rsidP="00A843E5">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589934F2" w14:textId="77777777" w:rsidR="00DF494E" w:rsidRPr="00631DAB" w:rsidRDefault="00DF494E" w:rsidP="00861DE1">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TNS entry for the </w:t>
            </w:r>
            <w:r w:rsidR="00861DE1">
              <w:rPr>
                <w:rFonts w:asciiTheme="minorHAnsi" w:hAnsiTheme="minorHAnsi" w:cstheme="minorHAnsi"/>
                <w:color w:val="auto"/>
                <w:sz w:val="16"/>
                <w:szCs w:val="16"/>
              </w:rPr>
              <w:t>database instance</w:t>
            </w:r>
          </w:p>
        </w:tc>
      </w:tr>
      <w:tr w:rsidR="00DF494E" w:rsidRPr="00631DAB" w14:paraId="7675368B" w14:textId="77777777" w:rsidTr="00A843E5">
        <w:trPr>
          <w:jc w:val="center"/>
        </w:trPr>
        <w:tc>
          <w:tcPr>
            <w:tcW w:w="0" w:type="auto"/>
            <w:vAlign w:val="center"/>
          </w:tcPr>
          <w:p w14:paraId="4052FFE3" w14:textId="77777777" w:rsidR="00DF494E" w:rsidRPr="00B650A8" w:rsidRDefault="00DF494E" w:rsidP="00A843E5">
            <w:pPr>
              <w:jc w:val="left"/>
              <w:rPr>
                <w:rFonts w:asciiTheme="minorHAnsi" w:hAnsiTheme="minorHAnsi" w:cstheme="minorHAnsi"/>
                <w:sz w:val="16"/>
                <w:szCs w:val="16"/>
              </w:rPr>
            </w:pPr>
            <w:r>
              <w:rPr>
                <w:rFonts w:asciiTheme="minorHAnsi" w:hAnsiTheme="minorHAnsi" w:cstheme="minorHAnsi"/>
                <w:color w:val="auto"/>
                <w:sz w:val="16"/>
                <w:szCs w:val="16"/>
              </w:rPr>
              <w:t>table</w:t>
            </w:r>
            <w:r w:rsidRPr="00B650A8">
              <w:rPr>
                <w:rFonts w:asciiTheme="minorHAnsi" w:hAnsiTheme="minorHAnsi" w:cstheme="minorHAnsi"/>
                <w:color w:val="auto"/>
                <w:sz w:val="16"/>
                <w:szCs w:val="16"/>
              </w:rPr>
              <w:t xml:space="preserve"> name</w:t>
            </w:r>
          </w:p>
        </w:tc>
        <w:tc>
          <w:tcPr>
            <w:tcW w:w="0" w:type="auto"/>
            <w:vAlign w:val="center"/>
          </w:tcPr>
          <w:p w14:paraId="4B2F73AB" w14:textId="77777777" w:rsidR="00DF494E" w:rsidRPr="00631DAB" w:rsidRDefault="00DF494E" w:rsidP="00A843E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the database table to get the row count from</w:t>
            </w:r>
          </w:p>
        </w:tc>
      </w:tr>
      <w:tr w:rsidR="00707F2C" w:rsidRPr="00631DAB" w14:paraId="75360BA1" w14:textId="77777777" w:rsidTr="00A843E5">
        <w:trPr>
          <w:jc w:val="center"/>
        </w:trPr>
        <w:tc>
          <w:tcPr>
            <w:tcW w:w="0" w:type="auto"/>
            <w:vAlign w:val="center"/>
          </w:tcPr>
          <w:p w14:paraId="58B18335" w14:textId="0E5BB3D3" w:rsidR="00707F2C" w:rsidRDefault="00707F2C" w:rsidP="00A843E5">
            <w:pPr>
              <w:jc w:val="left"/>
              <w:rPr>
                <w:rFonts w:asciiTheme="minorHAnsi" w:hAnsiTheme="minorHAnsi" w:cstheme="minorHAnsi"/>
                <w:color w:val="auto"/>
                <w:sz w:val="16"/>
                <w:szCs w:val="16"/>
              </w:rPr>
            </w:pPr>
            <w:r>
              <w:rPr>
                <w:rFonts w:asciiTheme="minorHAnsi" w:hAnsiTheme="minorHAnsi" w:cstheme="minorHAnsi"/>
                <w:color w:val="auto"/>
                <w:sz w:val="16"/>
                <w:szCs w:val="16"/>
              </w:rPr>
              <w:t>allowed error codes</w:t>
            </w:r>
          </w:p>
        </w:tc>
        <w:tc>
          <w:tcPr>
            <w:tcW w:w="0" w:type="auto"/>
            <w:vAlign w:val="center"/>
          </w:tcPr>
          <w:p w14:paraId="2D035DE6" w14:textId="6C7E6FFF" w:rsidR="00707F2C" w:rsidRDefault="00707F2C" w:rsidP="00A843E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Comma separated list of error codes used to filter rows based on the value in the “ERROR_CODE” column.</w:t>
            </w:r>
          </w:p>
        </w:tc>
      </w:tr>
    </w:tbl>
    <w:p w14:paraId="09BA6105" w14:textId="77777777" w:rsidR="00DF494E" w:rsidRPr="00631DAB" w:rsidRDefault="00DF494E" w:rsidP="00A633A8"/>
    <w:p w14:paraId="4E28AD4B" w14:textId="77777777" w:rsidR="0080426D" w:rsidRPr="0080426D" w:rsidRDefault="0080426D" w:rsidP="0080426D">
      <w:r w:rsidRPr="00A633A8">
        <w:rPr>
          <w:b/>
        </w:rPr>
        <w:t>Return</w:t>
      </w:r>
      <w:r>
        <w:t xml:space="preserve"> </w:t>
      </w:r>
      <w:r w:rsidRPr="00A633A8">
        <w:rPr>
          <w:b/>
        </w:rPr>
        <w:t>Codes</w:t>
      </w:r>
      <w:r>
        <w:t>:</w:t>
      </w:r>
    </w:p>
    <w:tbl>
      <w:tblPr>
        <w:tblStyle w:val="TableGrid"/>
        <w:tblW w:w="0" w:type="auto"/>
        <w:jc w:val="center"/>
        <w:tblLook w:val="04A0" w:firstRow="1" w:lastRow="0" w:firstColumn="1" w:lastColumn="0" w:noHBand="0" w:noVBand="1"/>
      </w:tblPr>
      <w:tblGrid>
        <w:gridCol w:w="924"/>
        <w:gridCol w:w="2837"/>
      </w:tblGrid>
      <w:tr w:rsidR="004B718C" w:rsidRPr="00631DAB" w14:paraId="7497BCF4" w14:textId="77777777" w:rsidTr="00631DAB">
        <w:trPr>
          <w:jc w:val="center"/>
        </w:trPr>
        <w:tc>
          <w:tcPr>
            <w:tcW w:w="0" w:type="auto"/>
            <w:shd w:val="clear" w:color="auto" w:fill="005596" w:themeFill="text2"/>
            <w:vAlign w:val="center"/>
          </w:tcPr>
          <w:p w14:paraId="098D0418" w14:textId="77777777" w:rsidR="004B718C" w:rsidRPr="00631DAB" w:rsidRDefault="004B718C" w:rsidP="00631DAB">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01E2CB23" w14:textId="77777777" w:rsidR="004B718C" w:rsidRPr="00631DAB" w:rsidRDefault="004B718C" w:rsidP="00631DA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4B718C" w:rsidRPr="00631DAB" w14:paraId="0034A1C5" w14:textId="77777777" w:rsidTr="00631DAB">
        <w:trPr>
          <w:jc w:val="center"/>
        </w:trPr>
        <w:tc>
          <w:tcPr>
            <w:tcW w:w="0" w:type="auto"/>
            <w:vAlign w:val="center"/>
          </w:tcPr>
          <w:p w14:paraId="7C38C22B" w14:textId="77777777" w:rsidR="004B718C" w:rsidRPr="00631DAB" w:rsidRDefault="004B718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287DE12F" w14:textId="77777777" w:rsidR="004B718C" w:rsidRPr="00631DAB" w:rsidRDefault="00A3107D" w:rsidP="00A3107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Usage: [user]</w:t>
            </w:r>
            <w:r w:rsidR="004B718C" w:rsidRPr="00631DAB">
              <w:rPr>
                <w:rFonts w:asciiTheme="minorHAnsi" w:hAnsiTheme="minorHAnsi" w:cstheme="minorHAnsi"/>
                <w:color w:val="auto"/>
                <w:sz w:val="16"/>
                <w:szCs w:val="16"/>
              </w:rPr>
              <w:t xml:space="preserve"> [data source] [table name]</w:t>
            </w:r>
          </w:p>
        </w:tc>
      </w:tr>
      <w:tr w:rsidR="004B718C" w:rsidRPr="00631DAB" w14:paraId="5AF8A33A" w14:textId="77777777" w:rsidTr="00631DAB">
        <w:trPr>
          <w:jc w:val="center"/>
        </w:trPr>
        <w:tc>
          <w:tcPr>
            <w:tcW w:w="0" w:type="auto"/>
            <w:vAlign w:val="center"/>
          </w:tcPr>
          <w:p w14:paraId="7E2E9FEF" w14:textId="77777777" w:rsidR="004B718C" w:rsidRPr="00631DAB" w:rsidRDefault="004B718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5DBA9BD2" w14:textId="77777777" w:rsidR="004B718C" w:rsidRPr="00631DAB" w:rsidRDefault="004B718C" w:rsidP="00631DAB">
            <w:pPr>
              <w:autoSpaceDE w:val="0"/>
              <w:autoSpaceDN w:val="0"/>
              <w:adjustRightInd w:val="0"/>
              <w:jc w:val="left"/>
              <w:rPr>
                <w:rFonts w:asciiTheme="minorHAnsi" w:hAnsiTheme="minorHAnsi" w:cstheme="minorHAnsi"/>
                <w:color w:val="A31515"/>
                <w:sz w:val="16"/>
                <w:szCs w:val="16"/>
              </w:rPr>
            </w:pPr>
            <w:r w:rsidRPr="00631DAB">
              <w:rPr>
                <w:rFonts w:asciiTheme="minorHAnsi" w:hAnsiTheme="minorHAnsi" w:cstheme="minorHAnsi"/>
                <w:color w:val="auto"/>
                <w:sz w:val="16"/>
                <w:szCs w:val="16"/>
              </w:rPr>
              <w:t>Cannot determine row count</w:t>
            </w:r>
          </w:p>
        </w:tc>
      </w:tr>
      <w:tr w:rsidR="00CE7D59" w:rsidRPr="00631DAB" w14:paraId="1175EEED" w14:textId="77777777" w:rsidTr="00631DAB">
        <w:trPr>
          <w:jc w:val="center"/>
        </w:trPr>
        <w:tc>
          <w:tcPr>
            <w:tcW w:w="0" w:type="auto"/>
            <w:vAlign w:val="center"/>
          </w:tcPr>
          <w:p w14:paraId="0F9ABD0B" w14:textId="77777777" w:rsidR="00CE7D59" w:rsidRPr="00631DAB" w:rsidRDefault="00CE7D59" w:rsidP="00631DAB">
            <w:pPr>
              <w:jc w:val="center"/>
              <w:rPr>
                <w:rFonts w:asciiTheme="minorHAnsi" w:hAnsiTheme="minorHAnsi" w:cstheme="minorHAnsi"/>
                <w:color w:val="auto"/>
                <w:sz w:val="16"/>
                <w:szCs w:val="16"/>
              </w:rPr>
            </w:pPr>
            <w:r>
              <w:rPr>
                <w:rFonts w:asciiTheme="minorHAnsi" w:hAnsiTheme="minorHAnsi" w:cstheme="minorHAnsi"/>
                <w:color w:val="auto"/>
                <w:sz w:val="16"/>
                <w:szCs w:val="16"/>
              </w:rPr>
              <w:t>&gt;= 0</w:t>
            </w:r>
          </w:p>
        </w:tc>
        <w:tc>
          <w:tcPr>
            <w:tcW w:w="0" w:type="auto"/>
            <w:vAlign w:val="center"/>
          </w:tcPr>
          <w:p w14:paraId="3E5301B9" w14:textId="77777777" w:rsidR="00CE7D59" w:rsidRPr="00631DAB" w:rsidRDefault="00CE7D59" w:rsidP="00631DAB">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tables row count</w:t>
            </w:r>
          </w:p>
        </w:tc>
      </w:tr>
    </w:tbl>
    <w:p w14:paraId="745BAFF8" w14:textId="77777777" w:rsidR="00BE25A7" w:rsidRDefault="00BE25A7" w:rsidP="00BE25A7"/>
    <w:p w14:paraId="6B51398B" w14:textId="77777777" w:rsidR="005D5007" w:rsidRDefault="005D5007">
      <w:pPr>
        <w:jc w:val="left"/>
        <w:rPr>
          <w:rFonts w:cs="Arial"/>
          <w:b/>
          <w:bCs/>
          <w:iCs/>
          <w:color w:val="005596"/>
          <w:sz w:val="28"/>
          <w:szCs w:val="28"/>
        </w:rPr>
      </w:pPr>
      <w:bookmarkStart w:id="72" w:name="_Start_Process"/>
      <w:bookmarkEnd w:id="72"/>
      <w:r>
        <w:br w:type="page"/>
      </w:r>
    </w:p>
    <w:p w14:paraId="4AE59104" w14:textId="45AF25FD" w:rsidR="003C1C7A" w:rsidRDefault="003C1C7A" w:rsidP="003C1C7A">
      <w:pPr>
        <w:pStyle w:val="Heading2"/>
      </w:pPr>
      <w:bookmarkStart w:id="73" w:name="_Toc520365980"/>
      <w:r>
        <w:lastRenderedPageBreak/>
        <w:t xml:space="preserve">Schedule </w:t>
      </w:r>
      <w:proofErr w:type="spellStart"/>
      <w:r>
        <w:t>Adhoc</w:t>
      </w:r>
      <w:proofErr w:type="spellEnd"/>
      <w:r>
        <w:t xml:space="preserve"> Batch</w:t>
      </w:r>
      <w:bookmarkEnd w:id="73"/>
    </w:p>
    <w:p w14:paraId="63F92888" w14:textId="77777777" w:rsidR="003C1C7A" w:rsidRDefault="003C1C7A" w:rsidP="003C1C7A">
      <w:pPr>
        <w:rPr>
          <w:rFonts w:cs="Arial"/>
        </w:rPr>
      </w:pPr>
      <w:r w:rsidRPr="00962735">
        <w:rPr>
          <w:rFonts w:cs="Arial"/>
          <w:b/>
        </w:rPr>
        <w:t>Mid-Tier</w:t>
      </w:r>
      <w:r>
        <w:rPr>
          <w:rFonts w:cs="Arial"/>
        </w:rPr>
        <w:t>: Primary</w:t>
      </w:r>
    </w:p>
    <w:p w14:paraId="6894E0B1" w14:textId="77777777" w:rsidR="003C1C7A" w:rsidRPr="00962735" w:rsidRDefault="003C1C7A" w:rsidP="003C1C7A"/>
    <w:p w14:paraId="327CC6BC" w14:textId="336ABB10" w:rsidR="003C1C7A" w:rsidRDefault="003C1C7A" w:rsidP="003C1C7A">
      <w:r w:rsidRPr="00BB0777">
        <w:rPr>
          <w:b/>
        </w:rPr>
        <w:t>Purpose</w:t>
      </w:r>
      <w:r>
        <w:t xml:space="preserve">: To add a Job to a Job Group, essentially queueing it for future execution by the </w:t>
      </w:r>
      <w:hyperlink w:anchor="_Process_Adhoc_Batch" w:history="1">
        <w:proofErr w:type="spellStart"/>
        <w:r w:rsidRPr="003C1C7A">
          <w:rPr>
            <w:rStyle w:val="Hyperlink"/>
          </w:rPr>
          <w:t>ProcessAdhocBatch</w:t>
        </w:r>
        <w:proofErr w:type="spellEnd"/>
      </w:hyperlink>
      <w:r>
        <w:t xml:space="preserve"> command.  </w:t>
      </w:r>
    </w:p>
    <w:p w14:paraId="052339BD" w14:textId="77777777" w:rsidR="003C1C7A" w:rsidRDefault="003C1C7A" w:rsidP="003C1C7A"/>
    <w:p w14:paraId="6191B717" w14:textId="77777777" w:rsidR="003C1C7A" w:rsidRDefault="003C1C7A" w:rsidP="003C1C7A">
      <w:r>
        <w:t>This command will create the following tables if they do not already exist:</w:t>
      </w:r>
    </w:p>
    <w:p w14:paraId="6CD6EC30" w14:textId="77777777" w:rsidR="003C1C7A" w:rsidRDefault="003C1C7A" w:rsidP="003C1C7A">
      <w:pPr>
        <w:ind w:firstLine="720"/>
      </w:pPr>
      <w:r>
        <w:t>ADHOC_BATCH_QUEUE</w:t>
      </w:r>
    </w:p>
    <w:p w14:paraId="675CECAF" w14:textId="77777777" w:rsidR="003C1C7A" w:rsidRDefault="003C1C7A" w:rsidP="003C1C7A">
      <w:pPr>
        <w:ind w:firstLine="720"/>
      </w:pPr>
      <w:r>
        <w:t>ADHOC_QUEUE_JOBS</w:t>
      </w:r>
    </w:p>
    <w:p w14:paraId="09D1958B" w14:textId="77777777" w:rsidR="003C1C7A" w:rsidRDefault="003C1C7A" w:rsidP="003C1C7A">
      <w:pPr>
        <w:ind w:firstLine="720"/>
      </w:pPr>
      <w:r>
        <w:t>ADHOC_BATCH_JOB</w:t>
      </w:r>
    </w:p>
    <w:p w14:paraId="1756E64A" w14:textId="77777777" w:rsidR="003C1C7A" w:rsidRDefault="003C1C7A" w:rsidP="003C1C7A"/>
    <w:p w14:paraId="20971F85" w14:textId="6D142BC7" w:rsidR="003C1C7A" w:rsidRDefault="003C1C7A" w:rsidP="003C1C7A">
      <w:r>
        <w:t>The specification of available Job Groups in the ADHOC_BATCH_QUEUE table and available Job Names in the ADHOC_BATCH_JOB table must be performed using a database administration application such as Toad.</w:t>
      </w:r>
    </w:p>
    <w:p w14:paraId="77E0EB5E" w14:textId="77777777" w:rsidR="003C1C7A" w:rsidRDefault="003C1C7A" w:rsidP="003C1C7A"/>
    <w:p w14:paraId="0AB26385" w14:textId="20C46AE3" w:rsidR="003C1C7A" w:rsidRDefault="003C1C7A" w:rsidP="003C1C7A">
      <w:r w:rsidRPr="00BB0777">
        <w:rPr>
          <w:b/>
        </w:rPr>
        <w:t>Usage</w:t>
      </w:r>
      <w:r w:rsidRPr="00631DAB">
        <w:t xml:space="preserve">: </w:t>
      </w:r>
      <w:proofErr w:type="spellStart"/>
      <w:r>
        <w:t>ScheduleAdhocBatch</w:t>
      </w:r>
      <w:proofErr w:type="spellEnd"/>
      <w:r>
        <w:t xml:space="preserve"> [user]</w:t>
      </w:r>
      <w:r w:rsidRPr="00631DAB">
        <w:t xml:space="preserve"> [data source] </w:t>
      </w:r>
      <w:r w:rsidR="00127B04">
        <w:t xml:space="preserve">[action] </w:t>
      </w:r>
      <w:r w:rsidRPr="00631DAB">
        <w:t>[</w:t>
      </w:r>
      <w:r>
        <w:t>job group]</w:t>
      </w:r>
      <w:r w:rsidR="00E920B0">
        <w:t xml:space="preserve"> [job name] [once only]</w:t>
      </w:r>
    </w:p>
    <w:p w14:paraId="78A0AE38" w14:textId="77777777" w:rsidR="003C1C7A" w:rsidRPr="00AB6F73" w:rsidRDefault="003C1C7A" w:rsidP="003C1C7A">
      <w:pPr>
        <w:rPr>
          <w:b/>
        </w:rPr>
      </w:pPr>
    </w:p>
    <w:p w14:paraId="4748906E" w14:textId="77777777" w:rsidR="003C1C7A" w:rsidRDefault="003C1C7A" w:rsidP="003C1C7A">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008"/>
        <w:gridCol w:w="8568"/>
      </w:tblGrid>
      <w:tr w:rsidR="003C1C7A" w:rsidRPr="00631DAB" w14:paraId="277B54F6" w14:textId="77777777" w:rsidTr="00D57295">
        <w:trPr>
          <w:jc w:val="center"/>
        </w:trPr>
        <w:tc>
          <w:tcPr>
            <w:tcW w:w="1008" w:type="dxa"/>
            <w:shd w:val="clear" w:color="auto" w:fill="005596" w:themeFill="text2"/>
            <w:vAlign w:val="center"/>
          </w:tcPr>
          <w:p w14:paraId="45D9AFFD" w14:textId="77777777" w:rsidR="003C1C7A" w:rsidRPr="00631DAB" w:rsidRDefault="003C1C7A"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8568" w:type="dxa"/>
            <w:shd w:val="clear" w:color="auto" w:fill="005596" w:themeFill="text2"/>
            <w:vAlign w:val="center"/>
          </w:tcPr>
          <w:p w14:paraId="4B41698E" w14:textId="77777777" w:rsidR="003C1C7A" w:rsidRPr="00631DAB" w:rsidRDefault="003C1C7A"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3C1C7A" w:rsidRPr="00631DAB" w14:paraId="12468B12" w14:textId="77777777" w:rsidTr="00D57295">
        <w:trPr>
          <w:jc w:val="center"/>
        </w:trPr>
        <w:tc>
          <w:tcPr>
            <w:tcW w:w="1008" w:type="dxa"/>
            <w:vAlign w:val="center"/>
          </w:tcPr>
          <w:p w14:paraId="41773C2E" w14:textId="77777777" w:rsidR="003C1C7A" w:rsidRPr="00B650A8" w:rsidRDefault="003C1C7A"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8568" w:type="dxa"/>
            <w:vAlign w:val="center"/>
          </w:tcPr>
          <w:p w14:paraId="164C903F" w14:textId="5AF525B2" w:rsidR="003C1C7A" w:rsidRPr="00631DAB" w:rsidRDefault="00693706"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Schema</w:t>
            </w:r>
            <w:r w:rsidR="003C1C7A">
              <w:rPr>
                <w:rFonts w:asciiTheme="minorHAnsi" w:hAnsiTheme="minorHAnsi" w:cstheme="minorHAnsi"/>
                <w:color w:val="auto"/>
                <w:sz w:val="16"/>
                <w:szCs w:val="16"/>
              </w:rPr>
              <w:t xml:space="preserve"> user name</w:t>
            </w:r>
          </w:p>
        </w:tc>
      </w:tr>
      <w:tr w:rsidR="003C1C7A" w:rsidRPr="00631DAB" w14:paraId="687016DA" w14:textId="77777777" w:rsidTr="00D57295">
        <w:trPr>
          <w:jc w:val="center"/>
        </w:trPr>
        <w:tc>
          <w:tcPr>
            <w:tcW w:w="1008" w:type="dxa"/>
            <w:vAlign w:val="center"/>
          </w:tcPr>
          <w:p w14:paraId="3751DE46" w14:textId="77777777" w:rsidR="003C1C7A" w:rsidRPr="00B650A8" w:rsidRDefault="003C1C7A"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8568" w:type="dxa"/>
            <w:vAlign w:val="center"/>
          </w:tcPr>
          <w:p w14:paraId="5AC8E7C3" w14:textId="77777777" w:rsidR="003C1C7A" w:rsidRPr="00631DAB" w:rsidRDefault="003C1C7A"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3C1C7A" w:rsidRPr="00631DAB" w14:paraId="598B7AFC" w14:textId="77777777" w:rsidTr="00D57295">
        <w:trPr>
          <w:jc w:val="center"/>
        </w:trPr>
        <w:tc>
          <w:tcPr>
            <w:tcW w:w="1008" w:type="dxa"/>
            <w:vAlign w:val="center"/>
          </w:tcPr>
          <w:p w14:paraId="1887D59F" w14:textId="609EC999" w:rsidR="003C1C7A" w:rsidRPr="00B650A8" w:rsidRDefault="003C1C7A" w:rsidP="00D31C48">
            <w:pPr>
              <w:jc w:val="left"/>
              <w:rPr>
                <w:rFonts w:asciiTheme="minorHAnsi" w:hAnsiTheme="minorHAnsi" w:cstheme="minorHAnsi"/>
                <w:color w:val="auto"/>
                <w:sz w:val="16"/>
                <w:szCs w:val="16"/>
              </w:rPr>
            </w:pPr>
            <w:r>
              <w:rPr>
                <w:rFonts w:asciiTheme="minorHAnsi" w:hAnsiTheme="minorHAnsi" w:cstheme="minorHAnsi"/>
                <w:color w:val="auto"/>
                <w:sz w:val="16"/>
                <w:szCs w:val="16"/>
              </w:rPr>
              <w:t>action</w:t>
            </w:r>
          </w:p>
        </w:tc>
        <w:tc>
          <w:tcPr>
            <w:tcW w:w="8568" w:type="dxa"/>
            <w:vAlign w:val="center"/>
          </w:tcPr>
          <w:p w14:paraId="2E1AE9E3" w14:textId="283751B3" w:rsidR="003C1C7A" w:rsidRDefault="003C1C7A"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‘Add’ to add a Job to the Job Group or ‘Remove’ to remove a Job from a Job Group</w:t>
            </w:r>
          </w:p>
        </w:tc>
      </w:tr>
      <w:tr w:rsidR="003C1C7A" w:rsidRPr="00631DAB" w14:paraId="71206420" w14:textId="77777777" w:rsidTr="00D57295">
        <w:trPr>
          <w:jc w:val="center"/>
        </w:trPr>
        <w:tc>
          <w:tcPr>
            <w:tcW w:w="1008" w:type="dxa"/>
            <w:vAlign w:val="center"/>
          </w:tcPr>
          <w:p w14:paraId="2F29A26E" w14:textId="77777777" w:rsidR="003C1C7A" w:rsidRPr="00B650A8" w:rsidRDefault="003C1C7A" w:rsidP="00D31C48">
            <w:pPr>
              <w:jc w:val="left"/>
              <w:rPr>
                <w:rFonts w:asciiTheme="minorHAnsi" w:hAnsiTheme="minorHAnsi" w:cstheme="minorHAnsi"/>
                <w:sz w:val="16"/>
                <w:szCs w:val="16"/>
              </w:rPr>
            </w:pPr>
            <w:r>
              <w:rPr>
                <w:rFonts w:asciiTheme="minorHAnsi" w:hAnsiTheme="minorHAnsi" w:cstheme="minorHAnsi"/>
                <w:color w:val="auto"/>
                <w:sz w:val="16"/>
                <w:szCs w:val="16"/>
              </w:rPr>
              <w:t>job group</w:t>
            </w:r>
          </w:p>
        </w:tc>
        <w:tc>
          <w:tcPr>
            <w:tcW w:w="8568" w:type="dxa"/>
            <w:vAlign w:val="center"/>
          </w:tcPr>
          <w:p w14:paraId="6B492BC0" w14:textId="70660FD7" w:rsidR="003C1C7A" w:rsidRPr="00631DAB" w:rsidRDefault="003C1C7A" w:rsidP="003C1C7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Job will be added to or removed from this Job Group</w:t>
            </w:r>
          </w:p>
        </w:tc>
      </w:tr>
      <w:tr w:rsidR="003C1C7A" w:rsidRPr="00631DAB" w14:paraId="0179485B" w14:textId="77777777" w:rsidTr="00D57295">
        <w:trPr>
          <w:jc w:val="center"/>
        </w:trPr>
        <w:tc>
          <w:tcPr>
            <w:tcW w:w="1008" w:type="dxa"/>
            <w:vAlign w:val="center"/>
          </w:tcPr>
          <w:p w14:paraId="38C00853" w14:textId="049BFE94" w:rsidR="003C1C7A" w:rsidRDefault="003C1C7A" w:rsidP="00D31C48">
            <w:pPr>
              <w:jc w:val="left"/>
              <w:rPr>
                <w:rFonts w:asciiTheme="minorHAnsi" w:hAnsiTheme="minorHAnsi" w:cstheme="minorHAnsi"/>
                <w:color w:val="auto"/>
                <w:sz w:val="16"/>
                <w:szCs w:val="16"/>
              </w:rPr>
            </w:pPr>
            <w:r>
              <w:rPr>
                <w:rFonts w:asciiTheme="minorHAnsi" w:hAnsiTheme="minorHAnsi" w:cstheme="minorHAnsi"/>
                <w:color w:val="auto"/>
                <w:sz w:val="16"/>
                <w:szCs w:val="16"/>
              </w:rPr>
              <w:t>job name</w:t>
            </w:r>
          </w:p>
        </w:tc>
        <w:tc>
          <w:tcPr>
            <w:tcW w:w="8568" w:type="dxa"/>
            <w:vAlign w:val="center"/>
          </w:tcPr>
          <w:p w14:paraId="3A0C35D0" w14:textId="7B35E594" w:rsidR="003C1C7A" w:rsidRDefault="003C1C7A" w:rsidP="003C1C7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Job that will be added to or removed from the Job Group</w:t>
            </w:r>
          </w:p>
        </w:tc>
      </w:tr>
      <w:tr w:rsidR="003C1C7A" w:rsidRPr="00631DAB" w14:paraId="4AA55B7F" w14:textId="77777777" w:rsidTr="00D57295">
        <w:trPr>
          <w:jc w:val="center"/>
        </w:trPr>
        <w:tc>
          <w:tcPr>
            <w:tcW w:w="1008" w:type="dxa"/>
            <w:vAlign w:val="center"/>
          </w:tcPr>
          <w:p w14:paraId="38D1F1E0" w14:textId="401B455B" w:rsidR="003C1C7A" w:rsidRDefault="003C1C7A" w:rsidP="00D31C48">
            <w:pPr>
              <w:jc w:val="left"/>
              <w:rPr>
                <w:rFonts w:asciiTheme="minorHAnsi" w:hAnsiTheme="minorHAnsi" w:cstheme="minorHAnsi"/>
                <w:color w:val="auto"/>
                <w:sz w:val="16"/>
                <w:szCs w:val="16"/>
              </w:rPr>
            </w:pPr>
            <w:r>
              <w:rPr>
                <w:rFonts w:asciiTheme="minorHAnsi" w:hAnsiTheme="minorHAnsi" w:cstheme="minorHAnsi"/>
                <w:color w:val="auto"/>
                <w:sz w:val="16"/>
                <w:szCs w:val="16"/>
              </w:rPr>
              <w:t>once only</w:t>
            </w:r>
          </w:p>
        </w:tc>
        <w:tc>
          <w:tcPr>
            <w:tcW w:w="8568" w:type="dxa"/>
            <w:vAlign w:val="center"/>
          </w:tcPr>
          <w:p w14:paraId="6938FF41" w14:textId="60434958" w:rsidR="003C1C7A" w:rsidRDefault="003C1C7A" w:rsidP="00D5729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‘T’ indicates the Job is to be deleted from the Job Group once the Job Group has </w:t>
            </w:r>
            <w:r w:rsidR="00D57295">
              <w:rPr>
                <w:rFonts w:asciiTheme="minorHAnsi" w:hAnsiTheme="minorHAnsi" w:cstheme="minorHAnsi"/>
                <w:color w:val="auto"/>
                <w:sz w:val="16"/>
                <w:szCs w:val="16"/>
              </w:rPr>
              <w:t>been processed</w:t>
            </w:r>
            <w:r>
              <w:rPr>
                <w:rFonts w:asciiTheme="minorHAnsi" w:hAnsiTheme="minorHAnsi" w:cstheme="minorHAnsi"/>
                <w:color w:val="auto"/>
                <w:sz w:val="16"/>
                <w:szCs w:val="16"/>
              </w:rPr>
              <w:t xml:space="preserve"> successfully.  ‘F’ indicates the Job should remain in the Job Group after processing.  ‘T’ is the default value.</w:t>
            </w:r>
          </w:p>
        </w:tc>
      </w:tr>
    </w:tbl>
    <w:p w14:paraId="02AE17BD" w14:textId="77777777" w:rsidR="003C1C7A" w:rsidRPr="00631DAB" w:rsidRDefault="003C1C7A" w:rsidP="003C1C7A"/>
    <w:p w14:paraId="6BD167BA" w14:textId="77777777" w:rsidR="003C1C7A" w:rsidRPr="0080426D" w:rsidRDefault="003C1C7A" w:rsidP="003C1C7A">
      <w:r w:rsidRPr="00BB0777">
        <w:rPr>
          <w:b/>
        </w:rPr>
        <w:t>Return</w:t>
      </w:r>
      <w:r>
        <w:t xml:space="preserve"> </w:t>
      </w:r>
      <w:r w:rsidRPr="00BB0777">
        <w:rPr>
          <w:b/>
        </w:rPr>
        <w:t>Codes</w:t>
      </w:r>
      <w:r>
        <w:t>:</w:t>
      </w:r>
    </w:p>
    <w:tbl>
      <w:tblPr>
        <w:tblStyle w:val="TableGrid"/>
        <w:tblW w:w="0" w:type="auto"/>
        <w:jc w:val="center"/>
        <w:tblLook w:val="04A0" w:firstRow="1" w:lastRow="0" w:firstColumn="1" w:lastColumn="0" w:noHBand="0" w:noVBand="1"/>
      </w:tblPr>
      <w:tblGrid>
        <w:gridCol w:w="924"/>
        <w:gridCol w:w="4775"/>
      </w:tblGrid>
      <w:tr w:rsidR="003C1C7A" w:rsidRPr="00890CCD" w14:paraId="5EB1634B" w14:textId="77777777" w:rsidTr="00D31C48">
        <w:trPr>
          <w:jc w:val="center"/>
        </w:trPr>
        <w:tc>
          <w:tcPr>
            <w:tcW w:w="0" w:type="auto"/>
            <w:shd w:val="clear" w:color="auto" w:fill="005596" w:themeFill="text2"/>
            <w:vAlign w:val="center"/>
          </w:tcPr>
          <w:p w14:paraId="5B854202" w14:textId="77777777" w:rsidR="003C1C7A" w:rsidRPr="00890CCD" w:rsidRDefault="003C1C7A" w:rsidP="00D31C48">
            <w:pPr>
              <w:jc w:val="center"/>
              <w:rPr>
                <w:rFonts w:asciiTheme="minorHAnsi" w:hAnsiTheme="minorHAnsi" w:cstheme="minorHAnsi"/>
                <w:b/>
                <w:color w:val="FFFFFF" w:themeColor="background1"/>
                <w:sz w:val="16"/>
                <w:szCs w:val="16"/>
              </w:rPr>
            </w:pPr>
            <w:r w:rsidRPr="00890CCD">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24225D0" w14:textId="77777777" w:rsidR="003C1C7A" w:rsidRPr="00890CCD" w:rsidRDefault="003C1C7A" w:rsidP="00D31C48">
            <w:pPr>
              <w:jc w:val="left"/>
              <w:rPr>
                <w:rFonts w:asciiTheme="minorHAnsi" w:hAnsiTheme="minorHAnsi" w:cstheme="minorHAnsi"/>
                <w:b/>
                <w:color w:val="FFFFFF" w:themeColor="background1"/>
                <w:sz w:val="16"/>
                <w:szCs w:val="16"/>
              </w:rPr>
            </w:pPr>
            <w:r w:rsidRPr="00890CCD">
              <w:rPr>
                <w:rFonts w:asciiTheme="minorHAnsi" w:hAnsiTheme="minorHAnsi" w:cstheme="minorHAnsi"/>
                <w:b/>
                <w:color w:val="FFFFFF" w:themeColor="background1"/>
                <w:sz w:val="16"/>
                <w:szCs w:val="16"/>
              </w:rPr>
              <w:t>Error Message</w:t>
            </w:r>
          </w:p>
        </w:tc>
      </w:tr>
      <w:tr w:rsidR="003C1C7A" w:rsidRPr="00890CCD" w14:paraId="76061FE7" w14:textId="77777777" w:rsidTr="00D31C48">
        <w:trPr>
          <w:jc w:val="center"/>
        </w:trPr>
        <w:tc>
          <w:tcPr>
            <w:tcW w:w="0" w:type="auto"/>
            <w:vAlign w:val="center"/>
          </w:tcPr>
          <w:p w14:paraId="563B2011" w14:textId="77777777" w:rsidR="003C1C7A" w:rsidRPr="00890CCD" w:rsidRDefault="003C1C7A" w:rsidP="00D31C48">
            <w:pPr>
              <w:jc w:val="center"/>
              <w:rPr>
                <w:rFonts w:asciiTheme="minorHAnsi" w:hAnsiTheme="minorHAnsi" w:cstheme="minorHAnsi"/>
                <w:sz w:val="16"/>
                <w:szCs w:val="16"/>
              </w:rPr>
            </w:pPr>
            <w:r w:rsidRPr="00890CCD">
              <w:rPr>
                <w:rFonts w:asciiTheme="minorHAnsi" w:hAnsiTheme="minorHAnsi" w:cstheme="minorHAnsi"/>
                <w:color w:val="auto"/>
                <w:sz w:val="16"/>
                <w:szCs w:val="16"/>
              </w:rPr>
              <w:t>-9002</w:t>
            </w:r>
          </w:p>
        </w:tc>
        <w:tc>
          <w:tcPr>
            <w:tcW w:w="0" w:type="auto"/>
            <w:vAlign w:val="center"/>
          </w:tcPr>
          <w:p w14:paraId="354A14A0" w14:textId="40C34C3D" w:rsidR="003C1C7A" w:rsidRPr="00890CCD" w:rsidRDefault="003C1C7A" w:rsidP="00D31C48">
            <w:pPr>
              <w:autoSpaceDE w:val="0"/>
              <w:autoSpaceDN w:val="0"/>
              <w:adjustRightInd w:val="0"/>
              <w:jc w:val="left"/>
              <w:rPr>
                <w:rFonts w:asciiTheme="minorHAnsi" w:hAnsiTheme="minorHAnsi" w:cstheme="minorHAnsi"/>
                <w:color w:val="auto"/>
                <w:sz w:val="16"/>
                <w:szCs w:val="16"/>
              </w:rPr>
            </w:pPr>
            <w:r w:rsidRPr="00890CCD">
              <w:rPr>
                <w:rFonts w:asciiTheme="minorHAnsi" w:hAnsiTheme="minorHAnsi" w:cstheme="minorHAnsi"/>
                <w:color w:val="auto"/>
                <w:sz w:val="16"/>
                <w:szCs w:val="16"/>
              </w:rPr>
              <w:t xml:space="preserve">Usage: </w:t>
            </w:r>
            <w:r w:rsidR="00890CCD" w:rsidRPr="00890CCD">
              <w:rPr>
                <w:rFonts w:asciiTheme="minorHAnsi" w:hAnsiTheme="minorHAnsi"/>
                <w:sz w:val="16"/>
                <w:szCs w:val="16"/>
              </w:rPr>
              <w:t>[user] [data source] [action] [job group] [job name] [once only]</w:t>
            </w:r>
          </w:p>
        </w:tc>
      </w:tr>
      <w:tr w:rsidR="003C1C7A" w:rsidRPr="00890CCD" w14:paraId="1932E0EC" w14:textId="77777777" w:rsidTr="00D31C48">
        <w:trPr>
          <w:jc w:val="center"/>
        </w:trPr>
        <w:tc>
          <w:tcPr>
            <w:tcW w:w="0" w:type="auto"/>
            <w:vAlign w:val="center"/>
          </w:tcPr>
          <w:p w14:paraId="6402E2B1" w14:textId="77777777" w:rsidR="003C1C7A" w:rsidRPr="00890CCD" w:rsidRDefault="003C1C7A" w:rsidP="00D31C48">
            <w:pPr>
              <w:jc w:val="center"/>
              <w:rPr>
                <w:rFonts w:asciiTheme="minorHAnsi" w:hAnsiTheme="minorHAnsi" w:cstheme="minorHAnsi"/>
                <w:sz w:val="16"/>
                <w:szCs w:val="16"/>
              </w:rPr>
            </w:pPr>
            <w:r w:rsidRPr="00890CCD">
              <w:rPr>
                <w:rFonts w:asciiTheme="minorHAnsi" w:hAnsiTheme="minorHAnsi" w:cstheme="minorHAnsi"/>
                <w:color w:val="auto"/>
                <w:sz w:val="16"/>
                <w:szCs w:val="16"/>
              </w:rPr>
              <w:t>-9001</w:t>
            </w:r>
          </w:p>
        </w:tc>
        <w:tc>
          <w:tcPr>
            <w:tcW w:w="0" w:type="auto"/>
            <w:vAlign w:val="center"/>
          </w:tcPr>
          <w:p w14:paraId="5DBF9137" w14:textId="562B2857" w:rsidR="003C1C7A" w:rsidRPr="00890CCD" w:rsidRDefault="00600AE4"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Cannot complete request for Job Name {0} in Job Group {1}</w:t>
            </w:r>
          </w:p>
        </w:tc>
      </w:tr>
      <w:tr w:rsidR="003C1C7A" w:rsidRPr="00890CCD" w14:paraId="63CE9FBD" w14:textId="77777777" w:rsidTr="00D31C48">
        <w:trPr>
          <w:jc w:val="center"/>
        </w:trPr>
        <w:tc>
          <w:tcPr>
            <w:tcW w:w="0" w:type="auto"/>
            <w:vAlign w:val="center"/>
          </w:tcPr>
          <w:p w14:paraId="4FEB6D77" w14:textId="77777777" w:rsidR="003C1C7A" w:rsidRPr="00890CCD" w:rsidRDefault="003C1C7A" w:rsidP="00D31C48">
            <w:pPr>
              <w:jc w:val="center"/>
              <w:rPr>
                <w:rFonts w:asciiTheme="minorHAnsi" w:hAnsiTheme="minorHAnsi" w:cstheme="minorHAnsi"/>
                <w:sz w:val="16"/>
                <w:szCs w:val="16"/>
              </w:rPr>
            </w:pPr>
            <w:r w:rsidRPr="00890CCD">
              <w:rPr>
                <w:rFonts w:asciiTheme="minorHAnsi" w:hAnsiTheme="minorHAnsi" w:cstheme="minorHAnsi"/>
                <w:color w:val="auto"/>
                <w:sz w:val="16"/>
                <w:szCs w:val="16"/>
              </w:rPr>
              <w:t>9000</w:t>
            </w:r>
          </w:p>
        </w:tc>
        <w:tc>
          <w:tcPr>
            <w:tcW w:w="0" w:type="auto"/>
            <w:vAlign w:val="center"/>
          </w:tcPr>
          <w:p w14:paraId="15D33CC2" w14:textId="78150C5B" w:rsidR="003C1C7A" w:rsidRPr="00890CCD" w:rsidRDefault="00600AE4"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Request has been completed for Job Name {0} in Job Group {1}</w:t>
            </w:r>
          </w:p>
        </w:tc>
      </w:tr>
    </w:tbl>
    <w:p w14:paraId="7C7AADEF" w14:textId="77777777" w:rsidR="00BE25A7" w:rsidRDefault="00BE25A7" w:rsidP="00BE25A7">
      <w:pPr>
        <w:pStyle w:val="Heading2"/>
      </w:pPr>
      <w:bookmarkStart w:id="74" w:name="_Toc520365981"/>
      <w:r>
        <w:t>Start</w:t>
      </w:r>
      <w:r w:rsidR="005A6F26">
        <w:t xml:space="preserve"> </w:t>
      </w:r>
      <w:r>
        <w:t>Process</w:t>
      </w:r>
      <w:bookmarkEnd w:id="74"/>
    </w:p>
    <w:p w14:paraId="096F98F2" w14:textId="77777777" w:rsidR="00962735" w:rsidRDefault="00962735" w:rsidP="00962735">
      <w:pPr>
        <w:rPr>
          <w:rFonts w:cs="Arial"/>
        </w:rPr>
      </w:pPr>
      <w:r w:rsidRPr="00962735">
        <w:rPr>
          <w:rFonts w:cs="Arial"/>
          <w:b/>
        </w:rPr>
        <w:t>Mid-Tier</w:t>
      </w:r>
      <w:r>
        <w:rPr>
          <w:rFonts w:cs="Arial"/>
        </w:rPr>
        <w:t>: Primary and Secondary</w:t>
      </w:r>
    </w:p>
    <w:p w14:paraId="194B3DC7" w14:textId="77777777" w:rsidR="00962735" w:rsidRPr="00962735" w:rsidRDefault="00962735" w:rsidP="00962735"/>
    <w:p w14:paraId="768DC82B" w14:textId="77777777" w:rsidR="0080426D" w:rsidRDefault="0080426D" w:rsidP="0080426D">
      <w:r w:rsidRPr="00493292">
        <w:rPr>
          <w:b/>
        </w:rPr>
        <w:t>Purpose</w:t>
      </w:r>
      <w:r>
        <w:t>:</w:t>
      </w:r>
      <w:r w:rsidR="00493292">
        <w:t xml:space="preserve"> To start one or more processes in the background and wait for the processes to complete.</w:t>
      </w:r>
    </w:p>
    <w:p w14:paraId="38450166" w14:textId="77777777" w:rsidR="00493292" w:rsidRDefault="00493292" w:rsidP="0080426D"/>
    <w:p w14:paraId="4A536F8F" w14:textId="130D527D" w:rsidR="00493292" w:rsidRDefault="00493292" w:rsidP="00493292">
      <w:r w:rsidRPr="00493292">
        <w:rPr>
          <w:b/>
        </w:rPr>
        <w:t>Usage</w:t>
      </w:r>
      <w:r w:rsidRPr="00631DAB">
        <w:t xml:space="preserve">: </w:t>
      </w:r>
      <w:proofErr w:type="spellStart"/>
      <w:r w:rsidR="001916EE">
        <w:t>StartProcess</w:t>
      </w:r>
      <w:proofErr w:type="spellEnd"/>
      <w:r w:rsidR="001916EE">
        <w:t xml:space="preserve"> </w:t>
      </w:r>
      <w:r w:rsidR="00801BB9">
        <w:t>[</w:t>
      </w:r>
      <w:proofErr w:type="spellStart"/>
      <w:r w:rsidR="00801BB9">
        <w:t>num</w:t>
      </w:r>
      <w:proofErr w:type="spellEnd"/>
      <w:r w:rsidR="00801BB9">
        <w:t xml:space="preserve"> concurrent processes] </w:t>
      </w:r>
      <w:r w:rsidRPr="00631DAB">
        <w:t>[command line] ...</w:t>
      </w:r>
      <w:r w:rsidR="00AF2B0A">
        <w:t xml:space="preserve"> [ruleset xml file]</w:t>
      </w:r>
    </w:p>
    <w:p w14:paraId="7DEBA20E" w14:textId="77777777" w:rsidR="00493292" w:rsidRDefault="00493292" w:rsidP="00493292"/>
    <w:p w14:paraId="53B4DC82" w14:textId="77777777" w:rsidR="0008334D" w:rsidRDefault="003205A7" w:rsidP="003205A7">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2088"/>
        <w:gridCol w:w="7488"/>
      </w:tblGrid>
      <w:tr w:rsidR="003205A7" w:rsidRPr="00631DAB" w14:paraId="586CF84B" w14:textId="77777777" w:rsidTr="00801BB9">
        <w:trPr>
          <w:jc w:val="center"/>
        </w:trPr>
        <w:tc>
          <w:tcPr>
            <w:tcW w:w="2088" w:type="dxa"/>
            <w:shd w:val="clear" w:color="auto" w:fill="005596" w:themeFill="text2"/>
            <w:vAlign w:val="center"/>
          </w:tcPr>
          <w:p w14:paraId="5C7C56F1" w14:textId="77777777" w:rsidR="003205A7" w:rsidRPr="00631DAB" w:rsidRDefault="003205A7" w:rsidP="00A843E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7488" w:type="dxa"/>
            <w:shd w:val="clear" w:color="auto" w:fill="005596" w:themeFill="text2"/>
            <w:vAlign w:val="center"/>
          </w:tcPr>
          <w:p w14:paraId="29205516" w14:textId="77777777" w:rsidR="003205A7" w:rsidRPr="00631DAB" w:rsidRDefault="003205A7" w:rsidP="00A843E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01BB9" w:rsidRPr="00631DAB" w14:paraId="5B5EFE6C" w14:textId="77777777" w:rsidTr="00801BB9">
        <w:trPr>
          <w:jc w:val="center"/>
        </w:trPr>
        <w:tc>
          <w:tcPr>
            <w:tcW w:w="2088" w:type="dxa"/>
            <w:vAlign w:val="center"/>
          </w:tcPr>
          <w:p w14:paraId="677E4423" w14:textId="77777777" w:rsidR="00801BB9" w:rsidRPr="00801BB9" w:rsidRDefault="00801BB9" w:rsidP="00A843E5">
            <w:pPr>
              <w:jc w:val="left"/>
              <w:rPr>
                <w:rFonts w:asciiTheme="minorHAnsi" w:hAnsiTheme="minorHAnsi" w:cstheme="minorHAnsi"/>
                <w:color w:val="auto"/>
                <w:sz w:val="16"/>
                <w:szCs w:val="16"/>
              </w:rPr>
            </w:pPr>
            <w:proofErr w:type="spellStart"/>
            <w:r w:rsidRPr="00801BB9">
              <w:rPr>
                <w:rFonts w:asciiTheme="minorHAnsi" w:hAnsiTheme="minorHAnsi" w:cstheme="minorHAnsi"/>
                <w:sz w:val="16"/>
                <w:szCs w:val="16"/>
              </w:rPr>
              <w:t>num</w:t>
            </w:r>
            <w:proofErr w:type="spellEnd"/>
            <w:r w:rsidRPr="00801BB9">
              <w:rPr>
                <w:rFonts w:asciiTheme="minorHAnsi" w:hAnsiTheme="minorHAnsi" w:cstheme="minorHAnsi"/>
                <w:sz w:val="16"/>
                <w:szCs w:val="16"/>
              </w:rPr>
              <w:t xml:space="preserve"> concurrent processes</w:t>
            </w:r>
          </w:p>
        </w:tc>
        <w:tc>
          <w:tcPr>
            <w:tcW w:w="7488" w:type="dxa"/>
            <w:vAlign w:val="center"/>
          </w:tcPr>
          <w:p w14:paraId="7208EC52" w14:textId="77777777" w:rsidR="00801BB9" w:rsidRPr="00801BB9" w:rsidRDefault="00801BB9" w:rsidP="00A843E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number of commands that will be started at a given time.  If not specified, all commands will be started at once.</w:t>
            </w:r>
            <w:r w:rsidR="00BD33E9">
              <w:rPr>
                <w:rFonts w:asciiTheme="minorHAnsi" w:hAnsiTheme="minorHAnsi" w:cstheme="minorHAnsi"/>
                <w:color w:val="auto"/>
                <w:sz w:val="16"/>
                <w:szCs w:val="16"/>
              </w:rPr>
              <w:t xml:space="preserve">  Commands are started in the order they are specified on the command line.</w:t>
            </w:r>
          </w:p>
        </w:tc>
      </w:tr>
      <w:tr w:rsidR="003205A7" w:rsidRPr="00631DAB" w14:paraId="4381F8DD" w14:textId="77777777" w:rsidTr="00801BB9">
        <w:trPr>
          <w:jc w:val="center"/>
        </w:trPr>
        <w:tc>
          <w:tcPr>
            <w:tcW w:w="2088" w:type="dxa"/>
            <w:vAlign w:val="center"/>
          </w:tcPr>
          <w:p w14:paraId="66536028" w14:textId="77777777" w:rsidR="003205A7" w:rsidRPr="00801BB9" w:rsidRDefault="003205A7" w:rsidP="00A843E5">
            <w:pPr>
              <w:jc w:val="left"/>
              <w:rPr>
                <w:rFonts w:asciiTheme="minorHAnsi" w:hAnsiTheme="minorHAnsi" w:cstheme="minorHAnsi"/>
                <w:sz w:val="16"/>
                <w:szCs w:val="16"/>
              </w:rPr>
            </w:pPr>
            <w:r w:rsidRPr="00801BB9">
              <w:rPr>
                <w:rFonts w:asciiTheme="minorHAnsi" w:hAnsiTheme="minorHAnsi" w:cstheme="minorHAnsi"/>
                <w:color w:val="auto"/>
                <w:sz w:val="16"/>
                <w:szCs w:val="16"/>
              </w:rPr>
              <w:t>command line</w:t>
            </w:r>
          </w:p>
        </w:tc>
        <w:tc>
          <w:tcPr>
            <w:tcW w:w="7488" w:type="dxa"/>
            <w:vAlign w:val="center"/>
          </w:tcPr>
          <w:p w14:paraId="279CC017" w14:textId="77777777" w:rsidR="003205A7" w:rsidRPr="00801BB9" w:rsidRDefault="003205A7" w:rsidP="00A843E5">
            <w:pPr>
              <w:autoSpaceDE w:val="0"/>
              <w:autoSpaceDN w:val="0"/>
              <w:adjustRightInd w:val="0"/>
              <w:jc w:val="left"/>
              <w:rPr>
                <w:rFonts w:asciiTheme="minorHAnsi" w:hAnsiTheme="minorHAnsi" w:cstheme="minorHAnsi"/>
                <w:color w:val="auto"/>
                <w:sz w:val="16"/>
                <w:szCs w:val="16"/>
              </w:rPr>
            </w:pPr>
            <w:r w:rsidRPr="00801BB9">
              <w:rPr>
                <w:rFonts w:asciiTheme="minorHAnsi" w:hAnsiTheme="minorHAnsi" w:cstheme="minorHAnsi"/>
                <w:color w:val="auto"/>
                <w:sz w:val="16"/>
                <w:szCs w:val="16"/>
              </w:rPr>
              <w:t>1 or more command lines to be started in a background process.  If more than one command line, a space character must be used as a delimiter.</w:t>
            </w:r>
          </w:p>
        </w:tc>
      </w:tr>
      <w:tr w:rsidR="00D93492" w:rsidRPr="00631DAB" w14:paraId="2877A6FE" w14:textId="77777777" w:rsidTr="00801BB9">
        <w:trPr>
          <w:jc w:val="center"/>
        </w:trPr>
        <w:tc>
          <w:tcPr>
            <w:tcW w:w="2088" w:type="dxa"/>
            <w:vAlign w:val="center"/>
          </w:tcPr>
          <w:p w14:paraId="007EEF3F" w14:textId="3AE37F9B" w:rsidR="00D93492" w:rsidRPr="00801BB9" w:rsidRDefault="00D93492" w:rsidP="00A843E5">
            <w:pPr>
              <w:jc w:val="left"/>
              <w:rPr>
                <w:rFonts w:asciiTheme="minorHAnsi" w:hAnsiTheme="minorHAnsi" w:cstheme="minorHAnsi"/>
                <w:color w:val="auto"/>
                <w:sz w:val="16"/>
                <w:szCs w:val="16"/>
              </w:rPr>
            </w:pPr>
            <w:r>
              <w:rPr>
                <w:rFonts w:asciiTheme="minorHAnsi" w:hAnsiTheme="minorHAnsi" w:cstheme="minorHAnsi"/>
                <w:color w:val="auto"/>
                <w:sz w:val="16"/>
                <w:szCs w:val="16"/>
              </w:rPr>
              <w:t>ruleset xml file</w:t>
            </w:r>
          </w:p>
        </w:tc>
        <w:tc>
          <w:tcPr>
            <w:tcW w:w="7488" w:type="dxa"/>
            <w:vAlign w:val="center"/>
          </w:tcPr>
          <w:p w14:paraId="20AD03CE" w14:textId="5C4E8792" w:rsidR="00D93492" w:rsidRPr="00801BB9" w:rsidRDefault="00D93492" w:rsidP="00A843E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XML file that describes what codes returned by a started process </w:t>
            </w:r>
            <w:proofErr w:type="spellStart"/>
            <w:r>
              <w:rPr>
                <w:rFonts w:asciiTheme="minorHAnsi" w:hAnsiTheme="minorHAnsi" w:cstheme="minorHAnsi"/>
                <w:color w:val="auto"/>
                <w:sz w:val="16"/>
                <w:szCs w:val="16"/>
              </w:rPr>
              <w:t>consistute</w:t>
            </w:r>
            <w:proofErr w:type="spellEnd"/>
            <w:r>
              <w:rPr>
                <w:rFonts w:asciiTheme="minorHAnsi" w:hAnsiTheme="minorHAnsi" w:cstheme="minorHAnsi"/>
                <w:color w:val="auto"/>
                <w:sz w:val="16"/>
                <w:szCs w:val="16"/>
              </w:rPr>
              <w:t xml:space="preserve"> success, failure and partial success.  This file is required to ever receive error codes 9002 or 9004.  By default,</w:t>
            </w:r>
            <w:r w:rsidR="00480564">
              <w:rPr>
                <w:rFonts w:asciiTheme="minorHAnsi" w:hAnsiTheme="minorHAnsi" w:cstheme="minorHAnsi"/>
                <w:color w:val="auto"/>
                <w:sz w:val="16"/>
                <w:szCs w:val="16"/>
              </w:rPr>
              <w:t xml:space="preserve"> a</w:t>
            </w:r>
            <w:r>
              <w:rPr>
                <w:rFonts w:asciiTheme="minorHAnsi" w:hAnsiTheme="minorHAnsi" w:cstheme="minorHAnsi"/>
                <w:color w:val="auto"/>
                <w:sz w:val="16"/>
                <w:szCs w:val="16"/>
              </w:rPr>
              <w:t xml:space="preserve"> </w:t>
            </w:r>
            <w:r w:rsidR="00AF0B2B">
              <w:rPr>
                <w:rFonts w:asciiTheme="minorHAnsi" w:hAnsiTheme="minorHAnsi" w:cstheme="minorHAnsi"/>
                <w:color w:val="auto"/>
                <w:sz w:val="16"/>
                <w:szCs w:val="16"/>
              </w:rPr>
              <w:t>return</w:t>
            </w:r>
            <w:r>
              <w:rPr>
                <w:rFonts w:asciiTheme="minorHAnsi" w:hAnsiTheme="minorHAnsi" w:cstheme="minorHAnsi"/>
                <w:color w:val="auto"/>
                <w:sz w:val="16"/>
                <w:szCs w:val="16"/>
              </w:rPr>
              <w:t xml:space="preserve"> code of zero is success and non-zero is failure.  If a ruleset does not define success or failure, defaults will apply.</w:t>
            </w:r>
          </w:p>
        </w:tc>
      </w:tr>
    </w:tbl>
    <w:p w14:paraId="6C350D33" w14:textId="77777777" w:rsidR="003205A7" w:rsidRPr="00631DAB" w:rsidRDefault="003205A7" w:rsidP="00493292"/>
    <w:p w14:paraId="4A485257" w14:textId="77777777" w:rsidR="0080426D" w:rsidRPr="0080426D" w:rsidRDefault="0080426D" w:rsidP="0080426D">
      <w:r w:rsidRPr="00493292">
        <w:rPr>
          <w:b/>
        </w:rPr>
        <w:t>Return</w:t>
      </w:r>
      <w:r>
        <w:t xml:space="preserve"> </w:t>
      </w:r>
      <w:r w:rsidRPr="00493292">
        <w:rPr>
          <w:b/>
        </w:rPr>
        <w:t>Codes</w:t>
      </w:r>
      <w:r>
        <w:t>:</w:t>
      </w:r>
    </w:p>
    <w:tbl>
      <w:tblPr>
        <w:tblStyle w:val="TableGrid"/>
        <w:tblW w:w="0" w:type="auto"/>
        <w:jc w:val="center"/>
        <w:tblLook w:val="04A0" w:firstRow="1" w:lastRow="0" w:firstColumn="1" w:lastColumn="0" w:noHBand="0" w:noVBand="1"/>
      </w:tblPr>
      <w:tblGrid>
        <w:gridCol w:w="924"/>
        <w:gridCol w:w="4826"/>
      </w:tblGrid>
      <w:tr w:rsidR="00BF0342" w:rsidRPr="00CD0D89" w14:paraId="50E8F352" w14:textId="77777777" w:rsidTr="00631DAB">
        <w:trPr>
          <w:jc w:val="center"/>
        </w:trPr>
        <w:tc>
          <w:tcPr>
            <w:tcW w:w="0" w:type="auto"/>
            <w:shd w:val="clear" w:color="auto" w:fill="005596" w:themeFill="text2"/>
            <w:vAlign w:val="center"/>
          </w:tcPr>
          <w:p w14:paraId="538BB456" w14:textId="77777777" w:rsidR="00BF0342" w:rsidRPr="00CD0D89" w:rsidRDefault="00BF0342" w:rsidP="00631DAB">
            <w:pPr>
              <w:jc w:val="center"/>
              <w:rPr>
                <w:rFonts w:asciiTheme="minorHAnsi" w:hAnsiTheme="minorHAnsi" w:cstheme="minorHAnsi"/>
                <w:b/>
                <w:color w:val="FFFFFF" w:themeColor="background1"/>
                <w:sz w:val="16"/>
                <w:szCs w:val="16"/>
              </w:rPr>
            </w:pPr>
            <w:r w:rsidRPr="00CD0D89">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1923430" w14:textId="77777777" w:rsidR="00BF0342" w:rsidRPr="00CD0D89" w:rsidRDefault="00BF0342" w:rsidP="00631DAB">
            <w:pPr>
              <w:jc w:val="left"/>
              <w:rPr>
                <w:rFonts w:asciiTheme="minorHAnsi" w:hAnsiTheme="minorHAnsi" w:cstheme="minorHAnsi"/>
                <w:b/>
                <w:color w:val="FFFFFF" w:themeColor="background1"/>
                <w:sz w:val="16"/>
                <w:szCs w:val="16"/>
              </w:rPr>
            </w:pPr>
            <w:r w:rsidRPr="00CD0D89">
              <w:rPr>
                <w:rFonts w:asciiTheme="minorHAnsi" w:hAnsiTheme="minorHAnsi" w:cstheme="minorHAnsi"/>
                <w:b/>
                <w:color w:val="FFFFFF" w:themeColor="background1"/>
                <w:sz w:val="16"/>
                <w:szCs w:val="16"/>
              </w:rPr>
              <w:t>Error Message</w:t>
            </w:r>
          </w:p>
        </w:tc>
      </w:tr>
      <w:tr w:rsidR="00BF0342" w:rsidRPr="00CD0D89" w14:paraId="23474AF0" w14:textId="77777777" w:rsidTr="00631DAB">
        <w:trPr>
          <w:jc w:val="center"/>
        </w:trPr>
        <w:tc>
          <w:tcPr>
            <w:tcW w:w="0" w:type="auto"/>
            <w:vAlign w:val="center"/>
          </w:tcPr>
          <w:p w14:paraId="13CB817C" w14:textId="77777777" w:rsidR="00BF0342" w:rsidRPr="00CD0D89" w:rsidRDefault="00BF0342" w:rsidP="00631DAB">
            <w:pPr>
              <w:jc w:val="center"/>
              <w:rPr>
                <w:rFonts w:asciiTheme="minorHAnsi" w:hAnsiTheme="minorHAnsi" w:cstheme="minorHAnsi"/>
                <w:sz w:val="16"/>
                <w:szCs w:val="16"/>
              </w:rPr>
            </w:pPr>
            <w:r w:rsidRPr="00CD0D89">
              <w:rPr>
                <w:rFonts w:asciiTheme="minorHAnsi" w:hAnsiTheme="minorHAnsi" w:cstheme="minorHAnsi"/>
                <w:color w:val="auto"/>
                <w:sz w:val="16"/>
                <w:szCs w:val="16"/>
              </w:rPr>
              <w:t>-9002</w:t>
            </w:r>
          </w:p>
        </w:tc>
        <w:tc>
          <w:tcPr>
            <w:tcW w:w="0" w:type="auto"/>
            <w:vAlign w:val="center"/>
          </w:tcPr>
          <w:p w14:paraId="01332CB8" w14:textId="7DB9F276" w:rsidR="00BF0342" w:rsidRPr="00CD0D89" w:rsidRDefault="00BF0342" w:rsidP="00631DAB">
            <w:pPr>
              <w:autoSpaceDE w:val="0"/>
              <w:autoSpaceDN w:val="0"/>
              <w:adjustRightInd w:val="0"/>
              <w:jc w:val="left"/>
              <w:rPr>
                <w:rFonts w:asciiTheme="minorHAnsi" w:hAnsiTheme="minorHAnsi" w:cstheme="minorHAnsi"/>
                <w:color w:val="auto"/>
                <w:sz w:val="16"/>
                <w:szCs w:val="16"/>
              </w:rPr>
            </w:pPr>
            <w:r w:rsidRPr="00CD0D89">
              <w:rPr>
                <w:rFonts w:asciiTheme="minorHAnsi" w:hAnsiTheme="minorHAnsi" w:cstheme="minorHAnsi"/>
                <w:color w:val="auto"/>
                <w:sz w:val="16"/>
                <w:szCs w:val="16"/>
              </w:rPr>
              <w:t xml:space="preserve">Usage: </w:t>
            </w:r>
            <w:r w:rsidR="00CD0D89" w:rsidRPr="00CD0D89">
              <w:rPr>
                <w:rFonts w:asciiTheme="minorHAnsi" w:hAnsiTheme="minorHAnsi" w:cstheme="minorHAnsi"/>
                <w:sz w:val="16"/>
                <w:szCs w:val="16"/>
              </w:rPr>
              <w:t>[</w:t>
            </w:r>
            <w:proofErr w:type="spellStart"/>
            <w:r w:rsidR="00CD0D89" w:rsidRPr="00CD0D89">
              <w:rPr>
                <w:rFonts w:asciiTheme="minorHAnsi" w:hAnsiTheme="minorHAnsi" w:cstheme="minorHAnsi"/>
                <w:sz w:val="16"/>
                <w:szCs w:val="16"/>
              </w:rPr>
              <w:t>num</w:t>
            </w:r>
            <w:proofErr w:type="spellEnd"/>
            <w:r w:rsidR="00CD0D89" w:rsidRPr="00CD0D89">
              <w:rPr>
                <w:rFonts w:asciiTheme="minorHAnsi" w:hAnsiTheme="minorHAnsi" w:cstheme="minorHAnsi"/>
                <w:sz w:val="16"/>
                <w:szCs w:val="16"/>
              </w:rPr>
              <w:t xml:space="preserve"> concurrent processes] </w:t>
            </w:r>
            <w:r w:rsidRPr="00CD0D89">
              <w:rPr>
                <w:rFonts w:asciiTheme="minorHAnsi" w:hAnsiTheme="minorHAnsi" w:cstheme="minorHAnsi"/>
                <w:color w:val="auto"/>
                <w:sz w:val="16"/>
                <w:szCs w:val="16"/>
              </w:rPr>
              <w:t>[command line] ...</w:t>
            </w:r>
            <w:r w:rsidR="00D93492">
              <w:rPr>
                <w:rFonts w:asciiTheme="minorHAnsi" w:hAnsiTheme="minorHAnsi" w:cstheme="minorHAnsi"/>
                <w:color w:val="auto"/>
                <w:sz w:val="16"/>
                <w:szCs w:val="16"/>
              </w:rPr>
              <w:t xml:space="preserve"> [ruleset xml file]</w:t>
            </w:r>
          </w:p>
        </w:tc>
      </w:tr>
      <w:tr w:rsidR="00BF0342" w:rsidRPr="00CD0D89" w14:paraId="30F8DAAC" w14:textId="77777777" w:rsidTr="00631DAB">
        <w:trPr>
          <w:jc w:val="center"/>
        </w:trPr>
        <w:tc>
          <w:tcPr>
            <w:tcW w:w="0" w:type="auto"/>
            <w:vAlign w:val="center"/>
          </w:tcPr>
          <w:p w14:paraId="0112A698" w14:textId="77777777" w:rsidR="00BF0342" w:rsidRPr="00CD0D89" w:rsidRDefault="00BF0342" w:rsidP="00631DAB">
            <w:pPr>
              <w:jc w:val="center"/>
              <w:rPr>
                <w:rFonts w:asciiTheme="minorHAnsi" w:hAnsiTheme="minorHAnsi" w:cstheme="minorHAnsi"/>
                <w:sz w:val="16"/>
                <w:szCs w:val="16"/>
              </w:rPr>
            </w:pPr>
            <w:r w:rsidRPr="00CD0D89">
              <w:rPr>
                <w:rFonts w:asciiTheme="minorHAnsi" w:hAnsiTheme="minorHAnsi" w:cstheme="minorHAnsi"/>
                <w:color w:val="auto"/>
                <w:sz w:val="16"/>
                <w:szCs w:val="16"/>
              </w:rPr>
              <w:t>-9001</w:t>
            </w:r>
          </w:p>
        </w:tc>
        <w:tc>
          <w:tcPr>
            <w:tcW w:w="0" w:type="auto"/>
            <w:vAlign w:val="center"/>
          </w:tcPr>
          <w:p w14:paraId="438DC62F" w14:textId="77777777" w:rsidR="00BF0342" w:rsidRPr="00CD0D89" w:rsidRDefault="00BF0342" w:rsidP="00631DAB">
            <w:pPr>
              <w:autoSpaceDE w:val="0"/>
              <w:autoSpaceDN w:val="0"/>
              <w:adjustRightInd w:val="0"/>
              <w:jc w:val="left"/>
              <w:rPr>
                <w:rFonts w:asciiTheme="minorHAnsi" w:hAnsiTheme="minorHAnsi" w:cstheme="minorHAnsi"/>
                <w:color w:val="auto"/>
                <w:sz w:val="16"/>
                <w:szCs w:val="16"/>
              </w:rPr>
            </w:pPr>
            <w:r w:rsidRPr="00CD0D89">
              <w:rPr>
                <w:rFonts w:asciiTheme="minorHAnsi" w:hAnsiTheme="minorHAnsi" w:cstheme="minorHAnsi"/>
                <w:color w:val="auto"/>
                <w:sz w:val="16"/>
                <w:szCs w:val="16"/>
              </w:rPr>
              <w:t>A command failed to start</w:t>
            </w:r>
          </w:p>
        </w:tc>
      </w:tr>
      <w:tr w:rsidR="00BF0342" w:rsidRPr="00CD0D89" w14:paraId="33411560" w14:textId="77777777" w:rsidTr="00631DAB">
        <w:trPr>
          <w:jc w:val="center"/>
        </w:trPr>
        <w:tc>
          <w:tcPr>
            <w:tcW w:w="0" w:type="auto"/>
            <w:vAlign w:val="center"/>
          </w:tcPr>
          <w:p w14:paraId="55E9BACB" w14:textId="77777777" w:rsidR="00BF0342" w:rsidRPr="00CD0D89" w:rsidRDefault="00BF0342" w:rsidP="00631DAB">
            <w:pPr>
              <w:jc w:val="center"/>
              <w:rPr>
                <w:rFonts w:asciiTheme="minorHAnsi" w:hAnsiTheme="minorHAnsi" w:cstheme="minorHAnsi"/>
                <w:sz w:val="16"/>
                <w:szCs w:val="16"/>
              </w:rPr>
            </w:pPr>
            <w:r w:rsidRPr="00CD0D89">
              <w:rPr>
                <w:rFonts w:asciiTheme="minorHAnsi" w:hAnsiTheme="minorHAnsi" w:cstheme="minorHAnsi"/>
                <w:color w:val="auto"/>
                <w:sz w:val="16"/>
                <w:szCs w:val="16"/>
              </w:rPr>
              <w:t>9000</w:t>
            </w:r>
          </w:p>
        </w:tc>
        <w:tc>
          <w:tcPr>
            <w:tcW w:w="0" w:type="auto"/>
            <w:vAlign w:val="center"/>
          </w:tcPr>
          <w:p w14:paraId="02AFF470" w14:textId="77777777" w:rsidR="00BF0342" w:rsidRPr="00CD0D89" w:rsidRDefault="00BF0342" w:rsidP="00631DAB">
            <w:pPr>
              <w:autoSpaceDE w:val="0"/>
              <w:autoSpaceDN w:val="0"/>
              <w:adjustRightInd w:val="0"/>
              <w:jc w:val="left"/>
              <w:rPr>
                <w:rFonts w:asciiTheme="minorHAnsi" w:hAnsiTheme="minorHAnsi" w:cstheme="minorHAnsi"/>
                <w:color w:val="auto"/>
                <w:sz w:val="16"/>
                <w:szCs w:val="16"/>
              </w:rPr>
            </w:pPr>
            <w:r w:rsidRPr="00CD0D89">
              <w:rPr>
                <w:rFonts w:asciiTheme="minorHAnsi" w:hAnsiTheme="minorHAnsi" w:cstheme="minorHAnsi"/>
                <w:color w:val="auto"/>
                <w:sz w:val="16"/>
                <w:szCs w:val="16"/>
              </w:rPr>
              <w:t>All commands completed successfully</w:t>
            </w:r>
          </w:p>
        </w:tc>
      </w:tr>
      <w:tr w:rsidR="00BF0342" w:rsidRPr="00CD0D89" w14:paraId="5AB70785" w14:textId="77777777" w:rsidTr="00631DAB">
        <w:trPr>
          <w:jc w:val="center"/>
        </w:trPr>
        <w:tc>
          <w:tcPr>
            <w:tcW w:w="0" w:type="auto"/>
            <w:vAlign w:val="center"/>
          </w:tcPr>
          <w:p w14:paraId="62DDCF8E" w14:textId="77777777" w:rsidR="00BF0342" w:rsidRPr="00CD0D89" w:rsidRDefault="00BF0342" w:rsidP="00631DAB">
            <w:pPr>
              <w:jc w:val="center"/>
              <w:rPr>
                <w:rFonts w:asciiTheme="minorHAnsi" w:hAnsiTheme="minorHAnsi" w:cstheme="minorHAnsi"/>
                <w:sz w:val="16"/>
                <w:szCs w:val="16"/>
              </w:rPr>
            </w:pPr>
            <w:r w:rsidRPr="00CD0D89">
              <w:rPr>
                <w:rFonts w:asciiTheme="minorHAnsi" w:hAnsiTheme="minorHAnsi" w:cstheme="minorHAnsi"/>
                <w:color w:val="auto"/>
                <w:sz w:val="16"/>
                <w:szCs w:val="16"/>
              </w:rPr>
              <w:t>9001</w:t>
            </w:r>
          </w:p>
        </w:tc>
        <w:tc>
          <w:tcPr>
            <w:tcW w:w="0" w:type="auto"/>
            <w:vAlign w:val="center"/>
          </w:tcPr>
          <w:p w14:paraId="72705698" w14:textId="7EE4A59F" w:rsidR="00BF0342" w:rsidRPr="00D93492" w:rsidRDefault="00D93492" w:rsidP="00631DAB">
            <w:pPr>
              <w:autoSpaceDE w:val="0"/>
              <w:autoSpaceDN w:val="0"/>
              <w:adjustRightInd w:val="0"/>
              <w:jc w:val="left"/>
              <w:rPr>
                <w:rFonts w:asciiTheme="minorHAnsi" w:hAnsiTheme="minorHAnsi" w:cstheme="minorHAnsi"/>
                <w:color w:val="auto"/>
                <w:sz w:val="16"/>
                <w:szCs w:val="16"/>
              </w:rPr>
            </w:pPr>
            <w:r w:rsidRPr="00D93492">
              <w:rPr>
                <w:rFonts w:asciiTheme="minorHAnsi" w:hAnsiTheme="minorHAnsi" w:cstheme="minorHAnsi"/>
                <w:color w:val="auto"/>
                <w:sz w:val="16"/>
                <w:szCs w:val="16"/>
              </w:rPr>
              <w:t>All commands failed</w:t>
            </w:r>
          </w:p>
        </w:tc>
      </w:tr>
      <w:tr w:rsidR="001919C1" w:rsidRPr="00CD0D89" w14:paraId="1A7B30DB" w14:textId="77777777" w:rsidTr="00631DAB">
        <w:trPr>
          <w:jc w:val="center"/>
        </w:trPr>
        <w:tc>
          <w:tcPr>
            <w:tcW w:w="0" w:type="auto"/>
            <w:vAlign w:val="center"/>
          </w:tcPr>
          <w:p w14:paraId="566CE5A3" w14:textId="7B64B45E" w:rsidR="001919C1" w:rsidRPr="00CD0D89" w:rsidRDefault="001919C1" w:rsidP="001919C1">
            <w:pPr>
              <w:jc w:val="center"/>
              <w:rPr>
                <w:rFonts w:asciiTheme="minorHAnsi" w:hAnsiTheme="minorHAnsi" w:cstheme="minorHAnsi"/>
                <w:color w:val="auto"/>
                <w:sz w:val="16"/>
                <w:szCs w:val="16"/>
              </w:rPr>
            </w:pPr>
            <w:r>
              <w:rPr>
                <w:rFonts w:asciiTheme="minorHAnsi" w:hAnsiTheme="minorHAnsi" w:cstheme="minorHAnsi"/>
                <w:color w:val="auto"/>
                <w:sz w:val="16"/>
                <w:szCs w:val="16"/>
              </w:rPr>
              <w:t>9002</w:t>
            </w:r>
          </w:p>
        </w:tc>
        <w:tc>
          <w:tcPr>
            <w:tcW w:w="0" w:type="auto"/>
            <w:vAlign w:val="center"/>
          </w:tcPr>
          <w:p w14:paraId="2AB26FE3" w14:textId="44C0D13B" w:rsidR="001919C1" w:rsidRPr="00D93492" w:rsidRDefault="00D93492" w:rsidP="001919C1">
            <w:pPr>
              <w:autoSpaceDE w:val="0"/>
              <w:autoSpaceDN w:val="0"/>
              <w:adjustRightInd w:val="0"/>
              <w:jc w:val="left"/>
              <w:rPr>
                <w:rFonts w:asciiTheme="minorHAnsi" w:hAnsiTheme="minorHAnsi" w:cstheme="minorHAnsi"/>
                <w:color w:val="auto"/>
                <w:sz w:val="16"/>
                <w:szCs w:val="16"/>
              </w:rPr>
            </w:pPr>
            <w:r w:rsidRPr="00D93492">
              <w:rPr>
                <w:rFonts w:asciiTheme="minorHAnsi" w:hAnsiTheme="minorHAnsi" w:cstheme="minorHAnsi"/>
                <w:color w:val="auto"/>
                <w:sz w:val="16"/>
                <w:szCs w:val="16"/>
              </w:rPr>
              <w:t>All commands partially succeeded</w:t>
            </w:r>
          </w:p>
        </w:tc>
      </w:tr>
      <w:tr w:rsidR="001919C1" w:rsidRPr="00CD0D89" w14:paraId="05281827" w14:textId="77777777" w:rsidTr="00631DAB">
        <w:trPr>
          <w:jc w:val="center"/>
        </w:trPr>
        <w:tc>
          <w:tcPr>
            <w:tcW w:w="0" w:type="auto"/>
            <w:vAlign w:val="center"/>
          </w:tcPr>
          <w:p w14:paraId="0B6089BF" w14:textId="61686BAA" w:rsidR="001919C1" w:rsidRPr="00CD0D89" w:rsidRDefault="001919C1" w:rsidP="001919C1">
            <w:pPr>
              <w:jc w:val="center"/>
              <w:rPr>
                <w:rFonts w:asciiTheme="minorHAnsi" w:hAnsiTheme="minorHAnsi" w:cstheme="minorHAnsi"/>
                <w:color w:val="auto"/>
                <w:sz w:val="16"/>
                <w:szCs w:val="16"/>
              </w:rPr>
            </w:pPr>
            <w:r>
              <w:rPr>
                <w:rFonts w:asciiTheme="minorHAnsi" w:hAnsiTheme="minorHAnsi" w:cstheme="minorHAnsi"/>
                <w:color w:val="auto"/>
                <w:sz w:val="16"/>
                <w:szCs w:val="16"/>
              </w:rPr>
              <w:t>9003</w:t>
            </w:r>
          </w:p>
        </w:tc>
        <w:tc>
          <w:tcPr>
            <w:tcW w:w="0" w:type="auto"/>
            <w:vAlign w:val="center"/>
          </w:tcPr>
          <w:p w14:paraId="11911039" w14:textId="4E4E2769" w:rsidR="001919C1" w:rsidRPr="00D93492" w:rsidRDefault="00D93492" w:rsidP="001919C1">
            <w:pPr>
              <w:autoSpaceDE w:val="0"/>
              <w:autoSpaceDN w:val="0"/>
              <w:adjustRightInd w:val="0"/>
              <w:jc w:val="left"/>
              <w:rPr>
                <w:rFonts w:asciiTheme="minorHAnsi" w:hAnsiTheme="minorHAnsi" w:cstheme="minorHAnsi"/>
                <w:color w:val="auto"/>
                <w:sz w:val="16"/>
                <w:szCs w:val="16"/>
              </w:rPr>
            </w:pPr>
            <w:r w:rsidRPr="00D93492">
              <w:rPr>
                <w:rFonts w:asciiTheme="minorHAnsi" w:hAnsiTheme="minorHAnsi" w:cstheme="minorHAnsi"/>
                <w:color w:val="auto"/>
                <w:sz w:val="16"/>
                <w:szCs w:val="16"/>
              </w:rPr>
              <w:t>Some commands failed</w:t>
            </w:r>
          </w:p>
        </w:tc>
      </w:tr>
      <w:tr w:rsidR="001919C1" w:rsidRPr="00CD0D89" w14:paraId="770C2EE1" w14:textId="77777777" w:rsidTr="00631DAB">
        <w:trPr>
          <w:jc w:val="center"/>
        </w:trPr>
        <w:tc>
          <w:tcPr>
            <w:tcW w:w="0" w:type="auto"/>
            <w:vAlign w:val="center"/>
          </w:tcPr>
          <w:p w14:paraId="071182BA" w14:textId="7DF739C9" w:rsidR="001919C1" w:rsidRPr="00CD0D89" w:rsidRDefault="001919C1" w:rsidP="001919C1">
            <w:pPr>
              <w:jc w:val="center"/>
              <w:rPr>
                <w:rFonts w:asciiTheme="minorHAnsi" w:hAnsiTheme="minorHAnsi" w:cstheme="minorHAnsi"/>
                <w:color w:val="auto"/>
                <w:sz w:val="16"/>
                <w:szCs w:val="16"/>
              </w:rPr>
            </w:pPr>
            <w:r>
              <w:rPr>
                <w:rFonts w:asciiTheme="minorHAnsi" w:hAnsiTheme="minorHAnsi" w:cstheme="minorHAnsi"/>
                <w:color w:val="auto"/>
                <w:sz w:val="16"/>
                <w:szCs w:val="16"/>
              </w:rPr>
              <w:t>9004</w:t>
            </w:r>
          </w:p>
        </w:tc>
        <w:tc>
          <w:tcPr>
            <w:tcW w:w="0" w:type="auto"/>
            <w:vAlign w:val="center"/>
          </w:tcPr>
          <w:p w14:paraId="45D0D1C4" w14:textId="00D692D0" w:rsidR="001919C1" w:rsidRPr="00D93492" w:rsidRDefault="00D93492" w:rsidP="001919C1">
            <w:pPr>
              <w:autoSpaceDE w:val="0"/>
              <w:autoSpaceDN w:val="0"/>
              <w:adjustRightInd w:val="0"/>
              <w:jc w:val="left"/>
              <w:rPr>
                <w:rFonts w:asciiTheme="minorHAnsi" w:hAnsiTheme="minorHAnsi" w:cstheme="minorHAnsi"/>
                <w:color w:val="auto"/>
                <w:sz w:val="16"/>
                <w:szCs w:val="16"/>
              </w:rPr>
            </w:pPr>
            <w:r w:rsidRPr="00D93492">
              <w:rPr>
                <w:rFonts w:asciiTheme="minorHAnsi" w:hAnsiTheme="minorHAnsi" w:cstheme="minorHAnsi"/>
                <w:color w:val="auto"/>
                <w:sz w:val="16"/>
                <w:szCs w:val="16"/>
              </w:rPr>
              <w:t>Some commands partially succeeded</w:t>
            </w:r>
          </w:p>
        </w:tc>
      </w:tr>
    </w:tbl>
    <w:p w14:paraId="3AA84E5C" w14:textId="77777777" w:rsidR="00BE25A7" w:rsidRDefault="00BE25A7" w:rsidP="00BE25A7"/>
    <w:p w14:paraId="30100FFF" w14:textId="15F069BA" w:rsidR="00D93492" w:rsidRDefault="00D93492" w:rsidP="00D42599">
      <w:pPr>
        <w:rPr>
          <w:b/>
        </w:rPr>
      </w:pPr>
      <w:r w:rsidRPr="00D42599">
        <w:rPr>
          <w:b/>
        </w:rPr>
        <w:t>Sample Ruleset XML File:</w:t>
      </w:r>
    </w:p>
    <w:p w14:paraId="4314BC04" w14:textId="0D7DCF2E" w:rsidR="00AF0B2B" w:rsidRDefault="00AF0B2B" w:rsidP="00D42599">
      <w:pPr>
        <w:rPr>
          <w:b/>
        </w:rPr>
      </w:pPr>
    </w:p>
    <w:p w14:paraId="2E81D681" w14:textId="056F6F1A" w:rsidR="00AF0B2B" w:rsidRPr="00D42599" w:rsidRDefault="00AF0B2B" w:rsidP="00AF0B2B">
      <w:r>
        <w:t>In the following example, return codes 0 and 1 constitutes success.  Return code 3 defines failure and return code 2 mean partial success.  Note that return codes other than 0, 1, 2 and 3 will be defaulted to failure.</w:t>
      </w:r>
    </w:p>
    <w:p w14:paraId="0B7CE629" w14:textId="77777777" w:rsidR="00D42599" w:rsidRPr="00D42599" w:rsidRDefault="00D42599" w:rsidP="00D42599">
      <w:pPr>
        <w:rPr>
          <w:rFonts w:ascii="Courier New" w:hAnsi="Courier New" w:cs="Courier New"/>
          <w:sz w:val="16"/>
          <w:szCs w:val="16"/>
        </w:rPr>
      </w:pPr>
    </w:p>
    <w:p w14:paraId="608FBF28" w14:textId="77777777" w:rsidR="00D93492" w:rsidRPr="00D42599" w:rsidRDefault="00D93492" w:rsidP="00D42599">
      <w:pPr>
        <w:rPr>
          <w:rFonts w:ascii="Courier New" w:hAnsi="Courier New" w:cs="Courier New"/>
          <w:sz w:val="16"/>
          <w:szCs w:val="16"/>
        </w:rPr>
      </w:pPr>
      <w:proofErr w:type="gramStart"/>
      <w:r w:rsidRPr="00D42599">
        <w:rPr>
          <w:rFonts w:ascii="Courier New" w:hAnsi="Courier New" w:cs="Courier New"/>
          <w:sz w:val="16"/>
          <w:szCs w:val="16"/>
        </w:rPr>
        <w:t>&lt;?xml</w:t>
      </w:r>
      <w:proofErr w:type="gramEnd"/>
      <w:r w:rsidRPr="00D42599">
        <w:rPr>
          <w:rFonts w:ascii="Courier New" w:hAnsi="Courier New" w:cs="Courier New"/>
          <w:sz w:val="16"/>
          <w:szCs w:val="16"/>
        </w:rPr>
        <w:t xml:space="preserve"> version="1.0"?&gt;</w:t>
      </w:r>
    </w:p>
    <w:p w14:paraId="05A540C5"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&lt;</w:t>
      </w:r>
      <w:proofErr w:type="spellStart"/>
      <w:r w:rsidRPr="00D42599">
        <w:rPr>
          <w:rFonts w:ascii="Courier New" w:hAnsi="Courier New" w:cs="Courier New"/>
          <w:sz w:val="16"/>
          <w:szCs w:val="16"/>
        </w:rPr>
        <w:t>StartProcess</w:t>
      </w:r>
      <w:proofErr w:type="spellEnd"/>
      <w:r w:rsidRPr="00D42599">
        <w:rPr>
          <w:rFonts w:ascii="Courier New" w:hAnsi="Courier New" w:cs="Courier New"/>
          <w:sz w:val="16"/>
          <w:szCs w:val="16"/>
        </w:rPr>
        <w:t>&gt;</w:t>
      </w:r>
    </w:p>
    <w:p w14:paraId="2FB273E0"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&lt;Success&gt;</w:t>
      </w:r>
    </w:p>
    <w:p w14:paraId="6C141597"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w:t>
      </w:r>
      <w:proofErr w:type="spellStart"/>
      <w:r w:rsidRPr="00D42599">
        <w:rPr>
          <w:rFonts w:ascii="Courier New" w:hAnsi="Courier New" w:cs="Courier New"/>
          <w:sz w:val="16"/>
          <w:szCs w:val="16"/>
        </w:rPr>
        <w:t>ReturnCode</w:t>
      </w:r>
      <w:proofErr w:type="spellEnd"/>
      <w:r w:rsidRPr="00D42599">
        <w:rPr>
          <w:rFonts w:ascii="Courier New" w:hAnsi="Courier New" w:cs="Courier New"/>
          <w:sz w:val="16"/>
          <w:szCs w:val="16"/>
        </w:rPr>
        <w:t>&gt;0&lt;/</w:t>
      </w:r>
      <w:proofErr w:type="spellStart"/>
      <w:r w:rsidRPr="00D42599">
        <w:rPr>
          <w:rFonts w:ascii="Courier New" w:hAnsi="Courier New" w:cs="Courier New"/>
          <w:sz w:val="16"/>
          <w:szCs w:val="16"/>
        </w:rPr>
        <w:t>ReturnCode</w:t>
      </w:r>
      <w:proofErr w:type="spellEnd"/>
      <w:r w:rsidRPr="00D42599">
        <w:rPr>
          <w:rFonts w:ascii="Courier New" w:hAnsi="Courier New" w:cs="Courier New"/>
          <w:sz w:val="16"/>
          <w:szCs w:val="16"/>
        </w:rPr>
        <w:t>&gt;</w:t>
      </w:r>
    </w:p>
    <w:p w14:paraId="598D2B0E"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w:t>
      </w:r>
      <w:proofErr w:type="spellStart"/>
      <w:r w:rsidRPr="00D42599">
        <w:rPr>
          <w:rFonts w:ascii="Courier New" w:hAnsi="Courier New" w:cs="Courier New"/>
          <w:sz w:val="16"/>
          <w:szCs w:val="16"/>
        </w:rPr>
        <w:t>ReturnCode</w:t>
      </w:r>
      <w:proofErr w:type="spellEnd"/>
      <w:r w:rsidRPr="00D42599">
        <w:rPr>
          <w:rFonts w:ascii="Courier New" w:hAnsi="Courier New" w:cs="Courier New"/>
          <w:sz w:val="16"/>
          <w:szCs w:val="16"/>
        </w:rPr>
        <w:t>&gt;1&lt;/</w:t>
      </w:r>
      <w:proofErr w:type="spellStart"/>
      <w:r w:rsidRPr="00D42599">
        <w:rPr>
          <w:rFonts w:ascii="Courier New" w:hAnsi="Courier New" w:cs="Courier New"/>
          <w:sz w:val="16"/>
          <w:szCs w:val="16"/>
        </w:rPr>
        <w:t>ReturnCode</w:t>
      </w:r>
      <w:proofErr w:type="spellEnd"/>
      <w:r w:rsidRPr="00D42599">
        <w:rPr>
          <w:rFonts w:ascii="Courier New" w:hAnsi="Courier New" w:cs="Courier New"/>
          <w:sz w:val="16"/>
          <w:szCs w:val="16"/>
        </w:rPr>
        <w:t>&gt;</w:t>
      </w:r>
    </w:p>
    <w:p w14:paraId="17B992D4"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&lt;/Success&gt;</w:t>
      </w:r>
    </w:p>
    <w:p w14:paraId="45428138"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&lt;Failure&gt;</w:t>
      </w:r>
    </w:p>
    <w:p w14:paraId="23640FA5"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w:t>
      </w:r>
      <w:proofErr w:type="spellStart"/>
      <w:r w:rsidRPr="00D42599">
        <w:rPr>
          <w:rFonts w:ascii="Courier New" w:hAnsi="Courier New" w:cs="Courier New"/>
          <w:sz w:val="16"/>
          <w:szCs w:val="16"/>
        </w:rPr>
        <w:t>ReturnCode</w:t>
      </w:r>
      <w:proofErr w:type="spellEnd"/>
      <w:r w:rsidRPr="00D42599">
        <w:rPr>
          <w:rFonts w:ascii="Courier New" w:hAnsi="Courier New" w:cs="Courier New"/>
          <w:sz w:val="16"/>
          <w:szCs w:val="16"/>
        </w:rPr>
        <w:t>&gt;3&lt;/</w:t>
      </w:r>
      <w:proofErr w:type="spellStart"/>
      <w:r w:rsidRPr="00D42599">
        <w:rPr>
          <w:rFonts w:ascii="Courier New" w:hAnsi="Courier New" w:cs="Courier New"/>
          <w:sz w:val="16"/>
          <w:szCs w:val="16"/>
        </w:rPr>
        <w:t>ReturnCode</w:t>
      </w:r>
      <w:proofErr w:type="spellEnd"/>
      <w:r w:rsidRPr="00D42599">
        <w:rPr>
          <w:rFonts w:ascii="Courier New" w:hAnsi="Courier New" w:cs="Courier New"/>
          <w:sz w:val="16"/>
          <w:szCs w:val="16"/>
        </w:rPr>
        <w:t>&gt;</w:t>
      </w:r>
    </w:p>
    <w:p w14:paraId="50B8FFA9"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&lt;/Failure&gt;</w:t>
      </w:r>
    </w:p>
    <w:p w14:paraId="6434E49D"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w:t>
      </w:r>
      <w:proofErr w:type="spellStart"/>
      <w:r w:rsidRPr="00D42599">
        <w:rPr>
          <w:rFonts w:ascii="Courier New" w:hAnsi="Courier New" w:cs="Courier New"/>
          <w:sz w:val="16"/>
          <w:szCs w:val="16"/>
        </w:rPr>
        <w:t>PartialSuccess</w:t>
      </w:r>
      <w:proofErr w:type="spellEnd"/>
      <w:r w:rsidRPr="00D42599">
        <w:rPr>
          <w:rFonts w:ascii="Courier New" w:hAnsi="Courier New" w:cs="Courier New"/>
          <w:sz w:val="16"/>
          <w:szCs w:val="16"/>
        </w:rPr>
        <w:t>&gt;</w:t>
      </w:r>
    </w:p>
    <w:p w14:paraId="5C333C4A"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w:t>
      </w:r>
      <w:proofErr w:type="spellStart"/>
      <w:r w:rsidRPr="00D42599">
        <w:rPr>
          <w:rFonts w:ascii="Courier New" w:hAnsi="Courier New" w:cs="Courier New"/>
          <w:sz w:val="16"/>
          <w:szCs w:val="16"/>
        </w:rPr>
        <w:t>ReturnCode</w:t>
      </w:r>
      <w:proofErr w:type="spellEnd"/>
      <w:r w:rsidRPr="00D42599">
        <w:rPr>
          <w:rFonts w:ascii="Courier New" w:hAnsi="Courier New" w:cs="Courier New"/>
          <w:sz w:val="16"/>
          <w:szCs w:val="16"/>
        </w:rPr>
        <w:t>&gt;2&lt;/</w:t>
      </w:r>
      <w:proofErr w:type="spellStart"/>
      <w:r w:rsidRPr="00D42599">
        <w:rPr>
          <w:rFonts w:ascii="Courier New" w:hAnsi="Courier New" w:cs="Courier New"/>
          <w:sz w:val="16"/>
          <w:szCs w:val="16"/>
        </w:rPr>
        <w:t>ReturnCode</w:t>
      </w:r>
      <w:proofErr w:type="spellEnd"/>
      <w:r w:rsidRPr="00D42599">
        <w:rPr>
          <w:rFonts w:ascii="Courier New" w:hAnsi="Courier New" w:cs="Courier New"/>
          <w:sz w:val="16"/>
          <w:szCs w:val="16"/>
        </w:rPr>
        <w:t>&gt;</w:t>
      </w:r>
    </w:p>
    <w:p w14:paraId="349CDA3F"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w:t>
      </w:r>
      <w:proofErr w:type="spellStart"/>
      <w:r w:rsidRPr="00D42599">
        <w:rPr>
          <w:rFonts w:ascii="Courier New" w:hAnsi="Courier New" w:cs="Courier New"/>
          <w:sz w:val="16"/>
          <w:szCs w:val="16"/>
        </w:rPr>
        <w:t>PartialSuccess</w:t>
      </w:r>
      <w:proofErr w:type="spellEnd"/>
      <w:r w:rsidRPr="00D42599">
        <w:rPr>
          <w:rFonts w:ascii="Courier New" w:hAnsi="Courier New" w:cs="Courier New"/>
          <w:sz w:val="16"/>
          <w:szCs w:val="16"/>
        </w:rPr>
        <w:t>&gt;</w:t>
      </w:r>
    </w:p>
    <w:p w14:paraId="039B5931" w14:textId="006D63EE"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&lt;/</w:t>
      </w:r>
      <w:proofErr w:type="spellStart"/>
      <w:r w:rsidRPr="00D42599">
        <w:rPr>
          <w:rFonts w:ascii="Courier New" w:hAnsi="Courier New" w:cs="Courier New"/>
          <w:sz w:val="16"/>
          <w:szCs w:val="16"/>
        </w:rPr>
        <w:t>StartProcess</w:t>
      </w:r>
      <w:proofErr w:type="spellEnd"/>
      <w:r w:rsidRPr="00D42599">
        <w:rPr>
          <w:rFonts w:ascii="Courier New" w:hAnsi="Courier New" w:cs="Courier New"/>
          <w:sz w:val="16"/>
          <w:szCs w:val="16"/>
        </w:rPr>
        <w:t>&gt;</w:t>
      </w:r>
    </w:p>
    <w:p w14:paraId="59A09F17" w14:textId="77777777" w:rsidR="00D93492" w:rsidRDefault="00D93492" w:rsidP="00D93492">
      <w:pPr>
        <w:rPr>
          <w:b/>
        </w:rPr>
      </w:pPr>
    </w:p>
    <w:p w14:paraId="73426DE5" w14:textId="77777777" w:rsidR="00D93492" w:rsidRDefault="00D93492" w:rsidP="00D93492">
      <w:pPr>
        <w:rPr>
          <w:b/>
        </w:rPr>
      </w:pPr>
      <w:r w:rsidRPr="00A22393">
        <w:rPr>
          <w:b/>
        </w:rPr>
        <w:t>Sample Output:</w:t>
      </w:r>
    </w:p>
    <w:p w14:paraId="6A9FE646" w14:textId="77777777" w:rsidR="00A22393" w:rsidRDefault="00A22393" w:rsidP="00BE25A7">
      <w:pPr>
        <w:rPr>
          <w:b/>
        </w:rPr>
      </w:pPr>
    </w:p>
    <w:p w14:paraId="13520E68" w14:textId="77777777" w:rsidR="00A22393" w:rsidRDefault="00A22393" w:rsidP="00BE25A7">
      <w:r>
        <w:t>The Start Process command captures the standard out of each background process.  Each output line from a background process is prefixed with its process id in square brackets and written to standard out.  When all processes have completed, a summary report documents the process id, command, arguments, start time, end time and return code of each process.</w:t>
      </w:r>
    </w:p>
    <w:p w14:paraId="4DFF72BD" w14:textId="77777777" w:rsidR="00A22393" w:rsidRDefault="00A22393" w:rsidP="00BE25A7"/>
    <w:p w14:paraId="5BE19706" w14:textId="77777777" w:rsidR="00A22393" w:rsidRDefault="00A22393" w:rsidP="00BE25A7">
      <w:r>
        <w:t>The output of Start Process looks like…</w:t>
      </w:r>
    </w:p>
    <w:p w14:paraId="786B9D43" w14:textId="77777777" w:rsidR="00A22393" w:rsidRDefault="00A22393" w:rsidP="00BE25A7"/>
    <w:p w14:paraId="537D1C9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Restart not pending for command</w:t>
      </w:r>
    </w:p>
    <w:p w14:paraId="01BF5D8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[5792] EKB Quartz to Foundation </w:t>
      </w:r>
      <w:proofErr w:type="gramStart"/>
      <w:r w:rsidRPr="00E16946">
        <w:rPr>
          <w:rFonts w:ascii="Courier New" w:hAnsi="Courier New" w:cs="Courier New"/>
          <w:color w:val="auto"/>
          <w:sz w:val="16"/>
          <w:szCs w:val="16"/>
        </w:rPr>
        <w:t>Synchronization :</w:t>
      </w:r>
      <w:proofErr w:type="gramEnd"/>
      <w:r w:rsidRPr="00E16946">
        <w:rPr>
          <w:rFonts w:ascii="Courier New" w:hAnsi="Courier New" w:cs="Courier New"/>
          <w:color w:val="auto"/>
          <w:sz w:val="16"/>
          <w:szCs w:val="16"/>
        </w:rPr>
        <w:t xml:space="preserve"> Version 7.9.0.1238 for Oracle 11g on WINDOWS   - Copyright (c) 1997-2012, JDA Software, Inc.</w:t>
      </w:r>
    </w:p>
    <w:p w14:paraId="257390C8"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[5792] Wed Feb 20 18:39:04 2013 (2013-02-20 23:39:04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7248 Info: v7.9.0.1238</w:t>
      </w:r>
    </w:p>
    <w:p w14:paraId="5D861DD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[5792]    Start processing:  </w:t>
      </w:r>
      <w:proofErr w:type="spellStart"/>
      <w:r w:rsidRPr="00E16946">
        <w:rPr>
          <w:rFonts w:ascii="Courier New" w:hAnsi="Courier New" w:cs="Courier New"/>
          <w:color w:val="auto"/>
          <w:sz w:val="16"/>
          <w:szCs w:val="16"/>
        </w:rPr>
        <w:t>cimsyncpkbf</w:t>
      </w:r>
      <w:proofErr w:type="spellEnd"/>
      <w:r w:rsidRPr="00E16946">
        <w:rPr>
          <w:rFonts w:ascii="Courier New" w:hAnsi="Courier New" w:cs="Courier New"/>
          <w:color w:val="auto"/>
          <w:sz w:val="16"/>
          <w:szCs w:val="16"/>
        </w:rPr>
        <w:t xml:space="preserve"> / PLAN_ACTUAL type=structure execute=y </w:t>
      </w:r>
      <w:proofErr w:type="spellStart"/>
      <w:r w:rsidRPr="00E16946">
        <w:rPr>
          <w:rFonts w:ascii="Courier New" w:hAnsi="Courier New" w:cs="Courier New"/>
          <w:color w:val="auto"/>
          <w:sz w:val="16"/>
          <w:szCs w:val="16"/>
        </w:rPr>
        <w:t>setcurrentfoundationtime</w:t>
      </w:r>
      <w:proofErr w:type="spellEnd"/>
      <w:r w:rsidRPr="00E16946">
        <w:rPr>
          <w:rFonts w:ascii="Courier New" w:hAnsi="Courier New" w:cs="Courier New"/>
          <w:color w:val="auto"/>
          <w:sz w:val="16"/>
          <w:szCs w:val="16"/>
        </w:rPr>
        <w:t>=y</w:t>
      </w:r>
    </w:p>
    <w:p w14:paraId="7D3412D4"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Restart not pending for command</w:t>
      </w:r>
    </w:p>
    <w:p w14:paraId="51C338A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Restart not pending for command</w:t>
      </w:r>
    </w:p>
    <w:p w14:paraId="4961B018"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[3644] EKB Quartz to Foundation </w:t>
      </w:r>
      <w:proofErr w:type="gramStart"/>
      <w:r w:rsidRPr="00E16946">
        <w:rPr>
          <w:rFonts w:ascii="Courier New" w:hAnsi="Courier New" w:cs="Courier New"/>
          <w:color w:val="auto"/>
          <w:sz w:val="16"/>
          <w:szCs w:val="16"/>
        </w:rPr>
        <w:t>Synchronization :</w:t>
      </w:r>
      <w:proofErr w:type="gramEnd"/>
      <w:r w:rsidRPr="00E16946">
        <w:rPr>
          <w:rFonts w:ascii="Courier New" w:hAnsi="Courier New" w:cs="Courier New"/>
          <w:color w:val="auto"/>
          <w:sz w:val="16"/>
          <w:szCs w:val="16"/>
        </w:rPr>
        <w:t xml:space="preserve"> Version 7.9.0.1238 for Oracle 11g on WINDOWS   - Copyright (c) 1997-2012, JDA Software, Inc.</w:t>
      </w:r>
    </w:p>
    <w:p w14:paraId="43AD567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[3644] Wed Feb 20 18:39:05 2013 (2013-02-20 23:39:05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3060 Info: v7.9.0.1238</w:t>
      </w:r>
    </w:p>
    <w:p w14:paraId="6BDC0E71"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[3644]    Start processing:  </w:t>
      </w:r>
      <w:proofErr w:type="spellStart"/>
      <w:r w:rsidRPr="00E16946">
        <w:rPr>
          <w:rFonts w:ascii="Courier New" w:hAnsi="Courier New" w:cs="Courier New"/>
          <w:color w:val="auto"/>
          <w:sz w:val="16"/>
          <w:szCs w:val="16"/>
        </w:rPr>
        <w:t>cimsyncpkbf</w:t>
      </w:r>
      <w:proofErr w:type="spellEnd"/>
      <w:r w:rsidRPr="00E16946">
        <w:rPr>
          <w:rFonts w:ascii="Courier New" w:hAnsi="Courier New" w:cs="Courier New"/>
          <w:color w:val="auto"/>
          <w:sz w:val="16"/>
          <w:szCs w:val="16"/>
        </w:rPr>
        <w:t xml:space="preserve"> / PLAN_ACTUAL_ALLOC type=structure execute=y </w:t>
      </w:r>
      <w:proofErr w:type="spellStart"/>
      <w:r w:rsidRPr="00E16946">
        <w:rPr>
          <w:rFonts w:ascii="Courier New" w:hAnsi="Courier New" w:cs="Courier New"/>
          <w:color w:val="auto"/>
          <w:sz w:val="16"/>
          <w:szCs w:val="16"/>
        </w:rPr>
        <w:t>setcurrentfoundationtime</w:t>
      </w:r>
      <w:proofErr w:type="spellEnd"/>
      <w:r w:rsidRPr="00E16946">
        <w:rPr>
          <w:rFonts w:ascii="Courier New" w:hAnsi="Courier New" w:cs="Courier New"/>
          <w:color w:val="auto"/>
          <w:sz w:val="16"/>
          <w:szCs w:val="16"/>
        </w:rPr>
        <w:t>=y</w:t>
      </w:r>
    </w:p>
    <w:p w14:paraId="7422E9C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[9988] EKB Quartz to Foundation </w:t>
      </w:r>
      <w:proofErr w:type="gramStart"/>
      <w:r w:rsidRPr="00E16946">
        <w:rPr>
          <w:rFonts w:ascii="Courier New" w:hAnsi="Courier New" w:cs="Courier New"/>
          <w:color w:val="auto"/>
          <w:sz w:val="16"/>
          <w:szCs w:val="16"/>
        </w:rPr>
        <w:t>Synchronization :</w:t>
      </w:r>
      <w:proofErr w:type="gramEnd"/>
      <w:r w:rsidRPr="00E16946">
        <w:rPr>
          <w:rFonts w:ascii="Courier New" w:hAnsi="Courier New" w:cs="Courier New"/>
          <w:color w:val="auto"/>
          <w:sz w:val="16"/>
          <w:szCs w:val="16"/>
        </w:rPr>
        <w:t xml:space="preserve"> Version 7.9.0.1238 for Oracle 11g on WINDOWS   - Copyright (c) 1997-2012, JDA Software, Inc.</w:t>
      </w:r>
    </w:p>
    <w:p w14:paraId="7A6E6FB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[9988] Wed Feb 20 18:39:05 2013 (2013-02-20 23:39:05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676 Info: v7.9.0.1238</w:t>
      </w:r>
    </w:p>
    <w:p w14:paraId="79C1DC1B"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[9988]    Start processing:  </w:t>
      </w:r>
      <w:proofErr w:type="spellStart"/>
      <w:r w:rsidRPr="00E16946">
        <w:rPr>
          <w:rFonts w:ascii="Courier New" w:hAnsi="Courier New" w:cs="Courier New"/>
          <w:color w:val="auto"/>
          <w:sz w:val="16"/>
          <w:szCs w:val="16"/>
        </w:rPr>
        <w:t>cimsyncpkbf</w:t>
      </w:r>
      <w:proofErr w:type="spellEnd"/>
      <w:r w:rsidRPr="00E16946">
        <w:rPr>
          <w:rFonts w:ascii="Courier New" w:hAnsi="Courier New" w:cs="Courier New"/>
          <w:color w:val="auto"/>
          <w:sz w:val="16"/>
          <w:szCs w:val="16"/>
        </w:rPr>
        <w:t xml:space="preserve"> / PLAN_CENTRAL type=structure execute=y </w:t>
      </w:r>
      <w:proofErr w:type="spellStart"/>
      <w:r w:rsidRPr="00E16946">
        <w:rPr>
          <w:rFonts w:ascii="Courier New" w:hAnsi="Courier New" w:cs="Courier New"/>
          <w:color w:val="auto"/>
          <w:sz w:val="16"/>
          <w:szCs w:val="16"/>
        </w:rPr>
        <w:t>setcurrentfoundationtime</w:t>
      </w:r>
      <w:proofErr w:type="spellEnd"/>
      <w:r w:rsidRPr="00E16946">
        <w:rPr>
          <w:rFonts w:ascii="Courier New" w:hAnsi="Courier New" w:cs="Courier New"/>
          <w:color w:val="auto"/>
          <w:sz w:val="16"/>
          <w:szCs w:val="16"/>
        </w:rPr>
        <w:t>=y</w:t>
      </w:r>
    </w:p>
    <w:p w14:paraId="1D260367"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Trace output will be appended to \\Wdcae-dpln11p\Quartz\plan_actual\log\CIMSyncPKBF_STRUCTURE.trc</w:t>
      </w:r>
    </w:p>
    <w:p w14:paraId="565D492E"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[5792] Wed Feb 20 18:39:06 2013 (2013-02-20 23:39:06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7248 Info:</w:t>
      </w:r>
    </w:p>
    <w:p w14:paraId="53CD3D7B"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Starting job STRUCTURE to synchronize PLAN_ACTUAL with current Foundation structure</w:t>
      </w:r>
    </w:p>
    <w:p w14:paraId="03BC746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Trace output will be appended to \\Wdcae-dpln11p\Quartz\plan_actual_alloc\log\CIMSyncPKBF_STRUCTURE.trc</w:t>
      </w:r>
    </w:p>
    <w:p w14:paraId="6FC92E6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Trace output will be appended to \\Wdcae-dpln11p\Quartz\plan_central\log\CIMSyncPKBF_STRUCTURE.trc</w:t>
      </w:r>
    </w:p>
    <w:p w14:paraId="140754E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[3644] Wed Feb 20 18:39:07 2013 (2013-02-20 23:39:07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3060 Info:</w:t>
      </w:r>
    </w:p>
    <w:p w14:paraId="78520AF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Starting job STRUCTURE to synchronize PLAN_ACTUAL_ALLOC with current Foundation structure</w:t>
      </w:r>
    </w:p>
    <w:p w14:paraId="7E7CBEF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[9988] Wed Feb 20 18:39:07 2013 (2013-02-20 23:39:07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676 Info:</w:t>
      </w:r>
    </w:p>
    <w:p w14:paraId="12B7CE8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Starting job STRUCTURE to synchronize PLAN_CENTRAL with current Foundation structure</w:t>
      </w:r>
    </w:p>
    <w:p w14:paraId="307B9439"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[5792] Wed Feb 20 18:39:12 2013 (2013-02-20 23:39:12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7248 Info:</w:t>
      </w:r>
    </w:p>
    <w:p w14:paraId="0FF20D8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Job STRUCTURE completed</w:t>
      </w:r>
    </w:p>
    <w:p w14:paraId="53FCA338"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[5792] Wed Feb 20 18:39:12 2013 (2013-02-20 23:39:12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7248 Info:</w:t>
      </w:r>
    </w:p>
    <w:p w14:paraId="1E0E6C45"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Status:  Process completed successfully</w:t>
      </w:r>
    </w:p>
    <w:p w14:paraId="2A5C4D23"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[3644] Wed Feb 20 18:39:13 2013 (2013-02-20 23:39:13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3060 Info:</w:t>
      </w:r>
    </w:p>
    <w:p w14:paraId="320808C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Job STRUCTURE completed</w:t>
      </w:r>
    </w:p>
    <w:p w14:paraId="7945F563"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[3644] Wed Feb 20 18:39:13 2013 (2013-02-20 23:39:13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3060 Info:</w:t>
      </w:r>
    </w:p>
    <w:p w14:paraId="0BE3C629"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Status:  Process completed successfully</w:t>
      </w:r>
    </w:p>
    <w:p w14:paraId="3C35DBA7"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lastRenderedPageBreak/>
        <w:t xml:space="preserve">[5792] EKB Quartz to Foundation </w:t>
      </w:r>
      <w:proofErr w:type="gramStart"/>
      <w:r w:rsidRPr="00E16946">
        <w:rPr>
          <w:rFonts w:ascii="Courier New" w:hAnsi="Courier New" w:cs="Courier New"/>
          <w:color w:val="auto"/>
          <w:sz w:val="16"/>
          <w:szCs w:val="16"/>
        </w:rPr>
        <w:t>Synchronization :</w:t>
      </w:r>
      <w:proofErr w:type="gramEnd"/>
      <w:r w:rsidRPr="00E16946">
        <w:rPr>
          <w:rFonts w:ascii="Courier New" w:hAnsi="Courier New" w:cs="Courier New"/>
          <w:color w:val="auto"/>
          <w:sz w:val="16"/>
          <w:szCs w:val="16"/>
        </w:rPr>
        <w:t xml:space="preserve"> Version 7.9.0.1238 for Oracle 11g on WINDOWS   - Copyright (c) 1997-2012, JDA Software, Inc.</w:t>
      </w:r>
    </w:p>
    <w:p w14:paraId="79385774"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[5792] Wed Feb 20 18:39:13 2013 (2013-02-20 23:39:13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8680 Info: v7.9.0.1238</w:t>
      </w:r>
    </w:p>
    <w:p w14:paraId="017FE96B"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[5792]    Start processing:  </w:t>
      </w:r>
      <w:proofErr w:type="spellStart"/>
      <w:r w:rsidRPr="00E16946">
        <w:rPr>
          <w:rFonts w:ascii="Courier New" w:hAnsi="Courier New" w:cs="Courier New"/>
          <w:color w:val="auto"/>
          <w:sz w:val="16"/>
          <w:szCs w:val="16"/>
        </w:rPr>
        <w:t>cimsyncpkbf</w:t>
      </w:r>
      <w:proofErr w:type="spellEnd"/>
      <w:r w:rsidRPr="00E16946">
        <w:rPr>
          <w:rFonts w:ascii="Courier New" w:hAnsi="Courier New" w:cs="Courier New"/>
          <w:color w:val="auto"/>
          <w:sz w:val="16"/>
          <w:szCs w:val="16"/>
        </w:rPr>
        <w:t xml:space="preserve"> / PLAN_ACTUAL type=data execute=y</w:t>
      </w:r>
    </w:p>
    <w:p w14:paraId="232A4D1E"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[9988] Wed Feb 20 18:39:13 2013 (2013-02-20 23:39:13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676 Info:</w:t>
      </w:r>
    </w:p>
    <w:p w14:paraId="28DD47ED"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Job STRUCTURE completed</w:t>
      </w:r>
    </w:p>
    <w:p w14:paraId="4C1D0DC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[9988] Wed Feb 20 18:39:13 2013 (2013-02-20 23:39:13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676 Info:</w:t>
      </w:r>
    </w:p>
    <w:p w14:paraId="11A64FBE"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Status:  Process completed successfully</w:t>
      </w:r>
    </w:p>
    <w:p w14:paraId="344DEFE9"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[3644] EKB Quartz to Foundation </w:t>
      </w:r>
      <w:proofErr w:type="gramStart"/>
      <w:r w:rsidRPr="00E16946">
        <w:rPr>
          <w:rFonts w:ascii="Courier New" w:hAnsi="Courier New" w:cs="Courier New"/>
          <w:color w:val="auto"/>
          <w:sz w:val="16"/>
          <w:szCs w:val="16"/>
        </w:rPr>
        <w:t>Synchronization :</w:t>
      </w:r>
      <w:proofErr w:type="gramEnd"/>
      <w:r w:rsidRPr="00E16946">
        <w:rPr>
          <w:rFonts w:ascii="Courier New" w:hAnsi="Courier New" w:cs="Courier New"/>
          <w:color w:val="auto"/>
          <w:sz w:val="16"/>
          <w:szCs w:val="16"/>
        </w:rPr>
        <w:t xml:space="preserve"> Version 7.9.0.1238 for Oracle 11g on WINDOWS   - Copyright (c) 1997-2012, JDA Software, Inc.</w:t>
      </w:r>
    </w:p>
    <w:p w14:paraId="2CF986D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[3644] Wed Feb 20 18:39:13 2013 (2013-02-20 23:39:13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6676 Info: v7.9.0.1238</w:t>
      </w:r>
    </w:p>
    <w:p w14:paraId="7BB71E6D"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[3644]    Start processing:  </w:t>
      </w:r>
      <w:proofErr w:type="spellStart"/>
      <w:r w:rsidRPr="00E16946">
        <w:rPr>
          <w:rFonts w:ascii="Courier New" w:hAnsi="Courier New" w:cs="Courier New"/>
          <w:color w:val="auto"/>
          <w:sz w:val="16"/>
          <w:szCs w:val="16"/>
        </w:rPr>
        <w:t>cimsyncpkbf</w:t>
      </w:r>
      <w:proofErr w:type="spellEnd"/>
      <w:r w:rsidRPr="00E16946">
        <w:rPr>
          <w:rFonts w:ascii="Courier New" w:hAnsi="Courier New" w:cs="Courier New"/>
          <w:color w:val="auto"/>
          <w:sz w:val="16"/>
          <w:szCs w:val="16"/>
        </w:rPr>
        <w:t xml:space="preserve"> / PLAN_ACTUAL_ALLOC type=data execute=y</w:t>
      </w:r>
    </w:p>
    <w:p w14:paraId="3B173582"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[9988] EKB Quartz to Foundation </w:t>
      </w:r>
      <w:proofErr w:type="gramStart"/>
      <w:r w:rsidRPr="00E16946">
        <w:rPr>
          <w:rFonts w:ascii="Courier New" w:hAnsi="Courier New" w:cs="Courier New"/>
          <w:color w:val="auto"/>
          <w:sz w:val="16"/>
          <w:szCs w:val="16"/>
        </w:rPr>
        <w:t>Synchronization :</w:t>
      </w:r>
      <w:proofErr w:type="gramEnd"/>
      <w:r w:rsidRPr="00E16946">
        <w:rPr>
          <w:rFonts w:ascii="Courier New" w:hAnsi="Courier New" w:cs="Courier New"/>
          <w:color w:val="auto"/>
          <w:sz w:val="16"/>
          <w:szCs w:val="16"/>
        </w:rPr>
        <w:t xml:space="preserve"> Version 7.9.0.1238 for Oracle 11g on WINDOWS   - Copyright (c) 1997-2012, JDA Software, Inc.</w:t>
      </w:r>
    </w:p>
    <w:p w14:paraId="046C841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[9988] Wed Feb 20 18:39:13 2013 (2013-02-20 23:39:13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6528 Info: v7.9.0.1238</w:t>
      </w:r>
    </w:p>
    <w:p w14:paraId="5213FAE3"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[9988]    Start processing:  </w:t>
      </w:r>
      <w:proofErr w:type="spellStart"/>
      <w:r w:rsidRPr="00E16946">
        <w:rPr>
          <w:rFonts w:ascii="Courier New" w:hAnsi="Courier New" w:cs="Courier New"/>
          <w:color w:val="auto"/>
          <w:sz w:val="16"/>
          <w:szCs w:val="16"/>
        </w:rPr>
        <w:t>cimsyncpkbf</w:t>
      </w:r>
      <w:proofErr w:type="spellEnd"/>
      <w:r w:rsidRPr="00E16946">
        <w:rPr>
          <w:rFonts w:ascii="Courier New" w:hAnsi="Courier New" w:cs="Courier New"/>
          <w:color w:val="auto"/>
          <w:sz w:val="16"/>
          <w:szCs w:val="16"/>
        </w:rPr>
        <w:t xml:space="preserve"> / PLAN_CENTRAL type=data execute=y</w:t>
      </w:r>
    </w:p>
    <w:p w14:paraId="638CA77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Trace output will be appended to \\Wdcae-dpln11p\Quartz\plan_actual\log\CIMSyncPKBF_DATA.trc</w:t>
      </w:r>
    </w:p>
    <w:p w14:paraId="26014145"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Trace output will be appended to \\Wdcae-dpln11p\Quartz\plan_actual_alloc\log\CIMSyncPKBF_DATA.trc</w:t>
      </w:r>
    </w:p>
    <w:p w14:paraId="1931C105"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Trace output will be appended to \\Wdcae-dpln11p\Quartz\plan_central\log\CIMSyncPKBF_DATA.trc</w:t>
      </w:r>
    </w:p>
    <w:p w14:paraId="24C6A533"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[9988] Wed Feb 20 18:39:16 2013 (2013-02-20 23:39:16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6528 Info:</w:t>
      </w:r>
    </w:p>
    <w:p w14:paraId="73BC5AD5"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Starting job DATA to synchronize PLAN_CENTRAL with current Foundation data</w:t>
      </w:r>
    </w:p>
    <w:p w14:paraId="1BF59E42"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[5792] Wed Feb 20 18:39:16 2013 (2013-02-20 23:39:16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8680 Info:</w:t>
      </w:r>
    </w:p>
    <w:p w14:paraId="38C50DA3"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Starting job DATA to synchronize PLAN_ACTUAL with current Foundation data</w:t>
      </w:r>
    </w:p>
    <w:p w14:paraId="7AA900E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[3644] Wed Feb 20 18:39:16 2013 (2013-02-20 23:39:16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6676 Info:</w:t>
      </w:r>
    </w:p>
    <w:p w14:paraId="4093895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Starting job DATA to synchronize PLAN_ACTUAL_ALLOC with current Foundation data</w:t>
      </w:r>
    </w:p>
    <w:p w14:paraId="77087AB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[9988] Wed Feb 20 18:39:38 2013 (2013-02-20 23:39:38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6528 Info:</w:t>
      </w:r>
    </w:p>
    <w:p w14:paraId="1B597DF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Job DATA completed</w:t>
      </w:r>
    </w:p>
    <w:p w14:paraId="5342A714"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[9988] Wed Feb 20 18:39:38 2013 (2013-02-20 23:39:38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6528 Info:</w:t>
      </w:r>
    </w:p>
    <w:p w14:paraId="3F107A24"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Status:  Process completed successfully</w:t>
      </w:r>
    </w:p>
    <w:p w14:paraId="762A82AE"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[3644] Wed Feb 20 18:43:25 2013 (2013-02-20 23:43:25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6676 Info:</w:t>
      </w:r>
    </w:p>
    <w:p w14:paraId="57E4319D"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Job DATA completed</w:t>
      </w:r>
    </w:p>
    <w:p w14:paraId="68503D28"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[3644] Wed Feb 20 18:43:25 2013 (2013-02-20 23:43:25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6676 Info:</w:t>
      </w:r>
    </w:p>
    <w:p w14:paraId="694721A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Status:  Process completed successfully</w:t>
      </w:r>
    </w:p>
    <w:p w14:paraId="68E35371"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[5792] Wed Feb 20 18:49:30 2013 (2013-02-20 23:49:30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8680 Info:</w:t>
      </w:r>
    </w:p>
    <w:p w14:paraId="74050A5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Job DATA completed</w:t>
      </w:r>
    </w:p>
    <w:p w14:paraId="006A81D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[5792] Wed Feb 20 18:49:30 2013 (2013-02-20 23:49:30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8680 Info:</w:t>
      </w:r>
    </w:p>
    <w:p w14:paraId="11043E5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Status:  Process completed successfully</w:t>
      </w:r>
    </w:p>
    <w:p w14:paraId="6AD9828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PID: 9988</w:t>
      </w:r>
    </w:p>
    <w:p w14:paraId="3570527D"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Command: CubeSync.bat</w:t>
      </w:r>
    </w:p>
    <w:p w14:paraId="31194985" w14:textId="77777777" w:rsidR="00A22393" w:rsidRPr="00E16946" w:rsidRDefault="006E1D56" w:rsidP="00A22393">
      <w:pPr>
        <w:autoSpaceDE w:val="0"/>
        <w:autoSpaceDN w:val="0"/>
        <w:adjustRightInd w:val="0"/>
        <w:jc w:val="left"/>
        <w:rPr>
          <w:rFonts w:ascii="Courier New" w:hAnsi="Courier New" w:cs="Courier New"/>
          <w:color w:val="auto"/>
          <w:sz w:val="16"/>
          <w:szCs w:val="16"/>
        </w:rPr>
      </w:pPr>
      <w:r>
        <w:rPr>
          <w:rFonts w:ascii="Courier New" w:hAnsi="Courier New" w:cs="Courier New"/>
          <w:color w:val="auto"/>
          <w:sz w:val="16"/>
          <w:szCs w:val="16"/>
        </w:rPr>
        <w:t xml:space="preserve">Arguments: </w:t>
      </w:r>
      <w:proofErr w:type="spellStart"/>
      <w:r>
        <w:rPr>
          <w:rFonts w:ascii="Courier New" w:hAnsi="Courier New" w:cs="Courier New"/>
          <w:color w:val="auto"/>
          <w:sz w:val="16"/>
          <w:szCs w:val="16"/>
        </w:rPr>
        <w:t>plan_central</w:t>
      </w:r>
      <w:proofErr w:type="spellEnd"/>
      <w:r>
        <w:rPr>
          <w:rFonts w:ascii="Courier New" w:hAnsi="Courier New" w:cs="Courier New"/>
          <w:color w:val="auto"/>
          <w:sz w:val="16"/>
          <w:szCs w:val="16"/>
        </w:rPr>
        <w:t xml:space="preserve"> </w:t>
      </w:r>
      <w:r w:rsidR="00A22393" w:rsidRPr="00E16946">
        <w:rPr>
          <w:rFonts w:ascii="Courier New" w:hAnsi="Courier New" w:cs="Courier New"/>
          <w:color w:val="auto"/>
          <w:sz w:val="16"/>
          <w:szCs w:val="16"/>
        </w:rPr>
        <w:t>PLAN_CENTRAL</w:t>
      </w:r>
    </w:p>
    <w:p w14:paraId="3226516D"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Started: 2/20/2013 6:39 PM</w:t>
      </w:r>
    </w:p>
    <w:p w14:paraId="030EA1D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Ended: 2/20/2013 6:39 PM</w:t>
      </w:r>
    </w:p>
    <w:p w14:paraId="63633D0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Return Code: 0</w:t>
      </w:r>
    </w:p>
    <w:p w14:paraId="7129D8F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p>
    <w:p w14:paraId="6D746F63"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PID: 3644</w:t>
      </w:r>
    </w:p>
    <w:p w14:paraId="26E22114"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Command: CubeSync.bat</w:t>
      </w:r>
    </w:p>
    <w:p w14:paraId="4C1BB656" w14:textId="77777777" w:rsidR="00A22393" w:rsidRPr="00E16946" w:rsidRDefault="006E1D56" w:rsidP="00A22393">
      <w:pPr>
        <w:autoSpaceDE w:val="0"/>
        <w:autoSpaceDN w:val="0"/>
        <w:adjustRightInd w:val="0"/>
        <w:jc w:val="left"/>
        <w:rPr>
          <w:rFonts w:ascii="Courier New" w:hAnsi="Courier New" w:cs="Courier New"/>
          <w:color w:val="auto"/>
          <w:sz w:val="16"/>
          <w:szCs w:val="16"/>
        </w:rPr>
      </w:pPr>
      <w:r>
        <w:rPr>
          <w:rFonts w:ascii="Courier New" w:hAnsi="Courier New" w:cs="Courier New"/>
          <w:color w:val="auto"/>
          <w:sz w:val="16"/>
          <w:szCs w:val="16"/>
        </w:rPr>
        <w:t xml:space="preserve">Arguments: </w:t>
      </w:r>
      <w:proofErr w:type="spellStart"/>
      <w:r>
        <w:rPr>
          <w:rFonts w:ascii="Courier New" w:hAnsi="Courier New" w:cs="Courier New"/>
          <w:color w:val="auto"/>
          <w:sz w:val="16"/>
          <w:szCs w:val="16"/>
        </w:rPr>
        <w:t>plan_actual_alloc</w:t>
      </w:r>
      <w:proofErr w:type="spellEnd"/>
      <w:r>
        <w:rPr>
          <w:rFonts w:ascii="Courier New" w:hAnsi="Courier New" w:cs="Courier New"/>
          <w:color w:val="auto"/>
          <w:sz w:val="16"/>
          <w:szCs w:val="16"/>
        </w:rPr>
        <w:t xml:space="preserve"> </w:t>
      </w:r>
      <w:r w:rsidR="00A22393" w:rsidRPr="00E16946">
        <w:rPr>
          <w:rFonts w:ascii="Courier New" w:hAnsi="Courier New" w:cs="Courier New"/>
          <w:color w:val="auto"/>
          <w:sz w:val="16"/>
          <w:szCs w:val="16"/>
        </w:rPr>
        <w:t>PLAN_ACTUAL_ALLOC</w:t>
      </w:r>
    </w:p>
    <w:p w14:paraId="5E2ED25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Started: 2/20/2013 6:39 PM</w:t>
      </w:r>
    </w:p>
    <w:p w14:paraId="4547356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Ended: 2/20/2013 6:43 PM</w:t>
      </w:r>
    </w:p>
    <w:p w14:paraId="57D9AC27"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Return Code: 0</w:t>
      </w:r>
    </w:p>
    <w:p w14:paraId="54AE4349"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p>
    <w:p w14:paraId="3C582FA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PID: 5792</w:t>
      </w:r>
    </w:p>
    <w:p w14:paraId="1E299F65"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Command: CubeSync.bat</w:t>
      </w:r>
    </w:p>
    <w:p w14:paraId="3DD4AB3A" w14:textId="77777777" w:rsidR="00A22393" w:rsidRPr="00E16946" w:rsidRDefault="006E1D56" w:rsidP="00A22393">
      <w:pPr>
        <w:autoSpaceDE w:val="0"/>
        <w:autoSpaceDN w:val="0"/>
        <w:adjustRightInd w:val="0"/>
        <w:jc w:val="left"/>
        <w:rPr>
          <w:rFonts w:ascii="Courier New" w:hAnsi="Courier New" w:cs="Courier New"/>
          <w:color w:val="auto"/>
          <w:sz w:val="16"/>
          <w:szCs w:val="16"/>
        </w:rPr>
      </w:pPr>
      <w:r>
        <w:rPr>
          <w:rFonts w:ascii="Courier New" w:hAnsi="Courier New" w:cs="Courier New"/>
          <w:color w:val="auto"/>
          <w:sz w:val="16"/>
          <w:szCs w:val="16"/>
        </w:rPr>
        <w:t xml:space="preserve">Arguments: </w:t>
      </w:r>
      <w:proofErr w:type="spellStart"/>
      <w:r>
        <w:rPr>
          <w:rFonts w:ascii="Courier New" w:hAnsi="Courier New" w:cs="Courier New"/>
          <w:color w:val="auto"/>
          <w:sz w:val="16"/>
          <w:szCs w:val="16"/>
        </w:rPr>
        <w:t>plan_actual</w:t>
      </w:r>
      <w:proofErr w:type="spellEnd"/>
      <w:r>
        <w:rPr>
          <w:rFonts w:ascii="Courier New" w:hAnsi="Courier New" w:cs="Courier New"/>
          <w:color w:val="auto"/>
          <w:sz w:val="16"/>
          <w:szCs w:val="16"/>
        </w:rPr>
        <w:t xml:space="preserve"> </w:t>
      </w:r>
      <w:r w:rsidR="00A22393" w:rsidRPr="00E16946">
        <w:rPr>
          <w:rFonts w:ascii="Courier New" w:hAnsi="Courier New" w:cs="Courier New"/>
          <w:color w:val="auto"/>
          <w:sz w:val="16"/>
          <w:szCs w:val="16"/>
        </w:rPr>
        <w:t>PLAN_ACTUAL</w:t>
      </w:r>
    </w:p>
    <w:p w14:paraId="22B99921"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Started: 2/20/2013 6:39 PM</w:t>
      </w:r>
    </w:p>
    <w:p w14:paraId="45343E49"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Ended: 2/20/2013 6:49 PM</w:t>
      </w:r>
    </w:p>
    <w:p w14:paraId="0046525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Return Code: 0</w:t>
      </w:r>
    </w:p>
    <w:p w14:paraId="24D067B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p>
    <w:p w14:paraId="6A285244" w14:textId="77777777" w:rsidR="00A22393" w:rsidRDefault="00A22393" w:rsidP="00A22393">
      <w:pPr>
        <w:rPr>
          <w:rFonts w:ascii="Courier New" w:hAnsi="Courier New" w:cs="Courier New"/>
          <w:color w:val="auto"/>
          <w:sz w:val="16"/>
          <w:szCs w:val="16"/>
        </w:rPr>
      </w:pPr>
      <w:r w:rsidRPr="00E16946">
        <w:rPr>
          <w:rFonts w:ascii="Courier New" w:hAnsi="Courier New" w:cs="Courier New"/>
          <w:color w:val="auto"/>
          <w:sz w:val="16"/>
          <w:szCs w:val="16"/>
        </w:rPr>
        <w:t>All commands completed successfully</w:t>
      </w:r>
    </w:p>
    <w:p w14:paraId="27E8E10F" w14:textId="77777777" w:rsidR="00E56FE0" w:rsidRPr="00E16946" w:rsidRDefault="00E56FE0" w:rsidP="00E56FE0"/>
    <w:p w14:paraId="2C0EB492" w14:textId="695D5DA4" w:rsidR="00BE25A7" w:rsidRDefault="00BE25A7" w:rsidP="00BE25A7">
      <w:pPr>
        <w:pStyle w:val="Heading2"/>
      </w:pPr>
      <w:bookmarkStart w:id="75" w:name="_Toc520365982"/>
      <w:r>
        <w:t>Truncate</w:t>
      </w:r>
      <w:r w:rsidR="005A6F26">
        <w:t xml:space="preserve"> </w:t>
      </w:r>
      <w:r>
        <w:t>JI</w:t>
      </w:r>
      <w:r w:rsidR="005A6F26">
        <w:t xml:space="preserve"> </w:t>
      </w:r>
      <w:r>
        <w:t>Errors</w:t>
      </w:r>
      <w:bookmarkEnd w:id="75"/>
    </w:p>
    <w:p w14:paraId="4B3220C0" w14:textId="77777777" w:rsidR="00962735" w:rsidRDefault="00962735" w:rsidP="00962735">
      <w:pPr>
        <w:rPr>
          <w:rFonts w:cs="Arial"/>
        </w:rPr>
      </w:pPr>
      <w:r w:rsidRPr="00962735">
        <w:rPr>
          <w:rFonts w:cs="Arial"/>
          <w:b/>
        </w:rPr>
        <w:t>Mid-Tier</w:t>
      </w:r>
      <w:r>
        <w:rPr>
          <w:rFonts w:cs="Arial"/>
        </w:rPr>
        <w:t>: Primary only</w:t>
      </w:r>
    </w:p>
    <w:p w14:paraId="5D1F4C2D" w14:textId="77777777" w:rsidR="00962735" w:rsidRPr="00962735" w:rsidRDefault="00962735" w:rsidP="00962735"/>
    <w:p w14:paraId="14BA3FCE" w14:textId="77777777" w:rsidR="0080426D" w:rsidRDefault="0080426D" w:rsidP="0080426D">
      <w:r w:rsidRPr="001916EE">
        <w:rPr>
          <w:b/>
        </w:rPr>
        <w:t>Purpose</w:t>
      </w:r>
      <w:r>
        <w:t>:</w:t>
      </w:r>
      <w:r w:rsidR="001916EE">
        <w:t xml:space="preserve"> To delete all rows from the EXT_EPSD_ERRORS table in the JI Schema.</w:t>
      </w:r>
    </w:p>
    <w:p w14:paraId="482E7310" w14:textId="77777777" w:rsidR="001916EE" w:rsidRDefault="001916EE" w:rsidP="001916EE"/>
    <w:p w14:paraId="3901139D" w14:textId="77777777" w:rsidR="001916EE" w:rsidRPr="00631DAB" w:rsidRDefault="001916EE" w:rsidP="001916EE">
      <w:r w:rsidRPr="001916EE">
        <w:rPr>
          <w:b/>
        </w:rPr>
        <w:t>Usage</w:t>
      </w:r>
      <w:r w:rsidRPr="00631DAB">
        <w:t xml:space="preserve">: </w:t>
      </w:r>
      <w:proofErr w:type="spellStart"/>
      <w:r>
        <w:t>TruncateJIErrors</w:t>
      </w:r>
      <w:proofErr w:type="spellEnd"/>
      <w:r>
        <w:t xml:space="preserve"> </w:t>
      </w:r>
      <w:r w:rsidR="00A3107D">
        <w:t xml:space="preserve">[user] </w:t>
      </w:r>
      <w:r w:rsidRPr="00631DAB">
        <w:t>[data source]</w:t>
      </w:r>
    </w:p>
    <w:p w14:paraId="795A4FF7" w14:textId="77777777" w:rsidR="001916EE" w:rsidRDefault="001916EE" w:rsidP="0080426D"/>
    <w:p w14:paraId="18BAA015" w14:textId="77777777" w:rsidR="003205A7" w:rsidRDefault="003205A7" w:rsidP="003205A7">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978"/>
        <w:gridCol w:w="2197"/>
      </w:tblGrid>
      <w:tr w:rsidR="003205A7" w:rsidRPr="00631DAB" w14:paraId="1A5BCC35" w14:textId="77777777" w:rsidTr="00A843E5">
        <w:trPr>
          <w:jc w:val="center"/>
        </w:trPr>
        <w:tc>
          <w:tcPr>
            <w:tcW w:w="0" w:type="auto"/>
            <w:shd w:val="clear" w:color="auto" w:fill="005596" w:themeFill="text2"/>
            <w:vAlign w:val="center"/>
          </w:tcPr>
          <w:p w14:paraId="4A9C0817" w14:textId="77777777" w:rsidR="003205A7" w:rsidRPr="00631DAB" w:rsidRDefault="003205A7" w:rsidP="00A843E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5EEF389D" w14:textId="77777777" w:rsidR="003205A7" w:rsidRPr="00631DAB" w:rsidRDefault="003205A7" w:rsidP="00A843E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3205A7" w:rsidRPr="00631DAB" w14:paraId="35EFAC4A" w14:textId="77777777" w:rsidTr="00A843E5">
        <w:trPr>
          <w:jc w:val="center"/>
        </w:trPr>
        <w:tc>
          <w:tcPr>
            <w:tcW w:w="0" w:type="auto"/>
            <w:vAlign w:val="center"/>
          </w:tcPr>
          <w:p w14:paraId="4EB5D9AE" w14:textId="77777777" w:rsidR="003205A7" w:rsidRPr="00B650A8" w:rsidRDefault="003205A7" w:rsidP="00A843E5">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316CCC8B" w14:textId="77777777" w:rsidR="003205A7" w:rsidRPr="00631DAB" w:rsidRDefault="00FE02D2" w:rsidP="00A843E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JI s</w:t>
            </w:r>
            <w:r w:rsidR="003205A7">
              <w:rPr>
                <w:rFonts w:asciiTheme="minorHAnsi" w:hAnsiTheme="minorHAnsi" w:cstheme="minorHAnsi"/>
                <w:color w:val="auto"/>
                <w:sz w:val="16"/>
                <w:szCs w:val="16"/>
              </w:rPr>
              <w:t>chema user name</w:t>
            </w:r>
          </w:p>
        </w:tc>
      </w:tr>
      <w:tr w:rsidR="003205A7" w:rsidRPr="00631DAB" w14:paraId="5C47BDF8" w14:textId="77777777" w:rsidTr="00A843E5">
        <w:trPr>
          <w:jc w:val="center"/>
        </w:trPr>
        <w:tc>
          <w:tcPr>
            <w:tcW w:w="0" w:type="auto"/>
            <w:vAlign w:val="center"/>
          </w:tcPr>
          <w:p w14:paraId="46B16AC6" w14:textId="77777777" w:rsidR="003205A7" w:rsidRPr="00B650A8" w:rsidRDefault="003205A7" w:rsidP="00A843E5">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1F5A0A3E" w14:textId="77777777" w:rsidR="003205A7" w:rsidRPr="00631DAB" w:rsidRDefault="003205A7" w:rsidP="00861DE1">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TNS entry for the </w:t>
            </w:r>
            <w:r w:rsidR="00861DE1">
              <w:rPr>
                <w:rFonts w:asciiTheme="minorHAnsi" w:hAnsiTheme="minorHAnsi" w:cstheme="minorHAnsi"/>
                <w:color w:val="auto"/>
                <w:sz w:val="16"/>
                <w:szCs w:val="16"/>
              </w:rPr>
              <w:t>EKB instance</w:t>
            </w:r>
          </w:p>
        </w:tc>
      </w:tr>
    </w:tbl>
    <w:p w14:paraId="474FBDF1" w14:textId="77777777" w:rsidR="003205A7" w:rsidRDefault="003205A7" w:rsidP="0080426D"/>
    <w:p w14:paraId="5936A123" w14:textId="77777777" w:rsidR="0080426D" w:rsidRPr="0080426D" w:rsidRDefault="0080426D" w:rsidP="0080426D">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2138"/>
      </w:tblGrid>
      <w:tr w:rsidR="00F4111D" w:rsidRPr="00631DAB" w14:paraId="44F39F95" w14:textId="77777777" w:rsidTr="00631DAB">
        <w:trPr>
          <w:jc w:val="center"/>
        </w:trPr>
        <w:tc>
          <w:tcPr>
            <w:tcW w:w="0" w:type="auto"/>
            <w:shd w:val="clear" w:color="auto" w:fill="005596" w:themeFill="text2"/>
            <w:vAlign w:val="center"/>
          </w:tcPr>
          <w:p w14:paraId="1FD0ACB6" w14:textId="77777777" w:rsidR="00F4111D" w:rsidRPr="00631DAB" w:rsidRDefault="00F4111D" w:rsidP="00631DAB">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37E724C" w14:textId="77777777" w:rsidR="00F4111D" w:rsidRPr="00631DAB" w:rsidRDefault="00F4111D" w:rsidP="00631DA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F4111D" w:rsidRPr="00631DAB" w14:paraId="173D738F" w14:textId="77777777" w:rsidTr="00631DAB">
        <w:trPr>
          <w:jc w:val="center"/>
        </w:trPr>
        <w:tc>
          <w:tcPr>
            <w:tcW w:w="0" w:type="auto"/>
            <w:vAlign w:val="center"/>
          </w:tcPr>
          <w:p w14:paraId="513DE607" w14:textId="77777777" w:rsidR="00F4111D" w:rsidRPr="00631DAB" w:rsidRDefault="00F4111D"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4EAE7EA6" w14:textId="77777777" w:rsidR="00F4111D" w:rsidRPr="00631DAB" w:rsidRDefault="00A3107D" w:rsidP="00A3107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Usage: [user]</w:t>
            </w:r>
            <w:r w:rsidR="00F4111D" w:rsidRPr="00631DAB">
              <w:rPr>
                <w:rFonts w:asciiTheme="minorHAnsi" w:hAnsiTheme="minorHAnsi" w:cstheme="minorHAnsi"/>
                <w:color w:val="auto"/>
                <w:sz w:val="16"/>
                <w:szCs w:val="16"/>
              </w:rPr>
              <w:t xml:space="preserve"> [data source]</w:t>
            </w:r>
          </w:p>
        </w:tc>
      </w:tr>
      <w:tr w:rsidR="00F4111D" w:rsidRPr="00631DAB" w14:paraId="06E80243" w14:textId="77777777" w:rsidTr="00631DAB">
        <w:trPr>
          <w:jc w:val="center"/>
        </w:trPr>
        <w:tc>
          <w:tcPr>
            <w:tcW w:w="0" w:type="auto"/>
            <w:vAlign w:val="center"/>
          </w:tcPr>
          <w:p w14:paraId="2B86F2D7" w14:textId="77777777" w:rsidR="00F4111D" w:rsidRPr="00631DAB" w:rsidRDefault="00F4111D"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731EFD4A" w14:textId="77777777" w:rsidR="00F4111D" w:rsidRPr="00631DAB" w:rsidRDefault="00F4111D"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Cannot truncate JI error table</w:t>
            </w:r>
          </w:p>
        </w:tc>
      </w:tr>
    </w:tbl>
    <w:p w14:paraId="396330C7" w14:textId="77777777" w:rsidR="005D5007" w:rsidRDefault="005D5007" w:rsidP="00F14FD5">
      <w:pPr>
        <w:pStyle w:val="Heading2"/>
      </w:pPr>
    </w:p>
    <w:p w14:paraId="669C4AD8" w14:textId="77777777" w:rsidR="005D5007" w:rsidRDefault="005D5007">
      <w:pPr>
        <w:jc w:val="left"/>
        <w:rPr>
          <w:rFonts w:cs="Arial"/>
          <w:b/>
          <w:bCs/>
          <w:iCs/>
          <w:color w:val="005596"/>
          <w:sz w:val="28"/>
          <w:szCs w:val="28"/>
        </w:rPr>
      </w:pPr>
      <w:r>
        <w:br w:type="page"/>
      </w:r>
    </w:p>
    <w:p w14:paraId="0670DAFB" w14:textId="2D531012" w:rsidR="00F4111D" w:rsidRDefault="00F14FD5" w:rsidP="00F14FD5">
      <w:pPr>
        <w:pStyle w:val="Heading2"/>
      </w:pPr>
      <w:bookmarkStart w:id="76" w:name="_Toc520365983"/>
      <w:r>
        <w:lastRenderedPageBreak/>
        <w:t>Encrypted Password Repository</w:t>
      </w:r>
      <w:bookmarkEnd w:id="76"/>
    </w:p>
    <w:p w14:paraId="328D81E9" w14:textId="77777777" w:rsidR="00F14FD5" w:rsidRDefault="00F14FD5" w:rsidP="00F14FD5">
      <w:r>
        <w:t xml:space="preserve">Most EP Batch Facility commands require database login credentials.  While the user names are specified as command </w:t>
      </w:r>
      <w:r w:rsidR="005E08CD">
        <w:t xml:space="preserve">line </w:t>
      </w:r>
      <w:r>
        <w:t xml:space="preserve">arguments, the passwords associated with these users must be defined in the </w:t>
      </w:r>
      <w:r w:rsidR="00942BC3">
        <w:t>EPBatchFacilit</w:t>
      </w:r>
      <w:r>
        <w:t>y.xml file.</w:t>
      </w:r>
    </w:p>
    <w:p w14:paraId="79BDA05B" w14:textId="77777777" w:rsidR="00942BC3" w:rsidRDefault="00942BC3" w:rsidP="00F14FD5"/>
    <w:p w14:paraId="7ABDC5A8" w14:textId="77777777" w:rsidR="00942BC3" w:rsidRDefault="00942BC3" w:rsidP="00F14FD5">
      <w:r>
        <w:t xml:space="preserve">When passwords are </w:t>
      </w:r>
      <w:r w:rsidRPr="00A02AED">
        <w:rPr>
          <w:u w:val="single"/>
        </w:rPr>
        <w:t>specified or changed</w:t>
      </w:r>
      <w:r>
        <w:t xml:space="preserve">, they are entered into the EPBatchFacility.xml file as </w:t>
      </w:r>
      <w:r w:rsidRPr="00DF755A">
        <w:rPr>
          <w:u w:val="single"/>
        </w:rPr>
        <w:t>clear text</w:t>
      </w:r>
      <w:r>
        <w:t xml:space="preserve"> and an encoding type of </w:t>
      </w:r>
      <w:r w:rsidRPr="00DF755A">
        <w:rPr>
          <w:u w:val="single"/>
        </w:rPr>
        <w:t>none</w:t>
      </w:r>
      <w:r>
        <w:t>.  Example:</w:t>
      </w:r>
    </w:p>
    <w:p w14:paraId="5D54AEF2" w14:textId="77777777" w:rsidR="00942BC3" w:rsidRDefault="00942BC3" w:rsidP="00F14FD5"/>
    <w:p w14:paraId="14C86FEE" w14:textId="77777777" w:rsidR="00942BC3" w:rsidRPr="00942BC3" w:rsidRDefault="00942BC3" w:rsidP="00942BC3">
      <w:pPr>
        <w:autoSpaceDE w:val="0"/>
        <w:autoSpaceDN w:val="0"/>
        <w:adjustRightInd w:val="0"/>
        <w:jc w:val="left"/>
        <w:rPr>
          <w:rFonts w:ascii="Consolas" w:hAnsi="Consolas" w:cs="Consolas"/>
          <w:color w:val="auto"/>
          <w:sz w:val="16"/>
          <w:szCs w:val="16"/>
        </w:rPr>
      </w:pPr>
      <w:proofErr w:type="gramStart"/>
      <w:r w:rsidRPr="00942BC3">
        <w:rPr>
          <w:rFonts w:ascii="Consolas" w:hAnsi="Consolas" w:cs="Consolas"/>
          <w:color w:val="0000FF"/>
          <w:sz w:val="16"/>
          <w:szCs w:val="16"/>
        </w:rPr>
        <w:t>&lt;?</w:t>
      </w:r>
      <w:r w:rsidRPr="00942BC3">
        <w:rPr>
          <w:rFonts w:ascii="Consolas" w:hAnsi="Consolas" w:cs="Consolas"/>
          <w:color w:val="A31515"/>
          <w:sz w:val="16"/>
          <w:szCs w:val="16"/>
        </w:rPr>
        <w:t>xml</w:t>
      </w:r>
      <w:proofErr w:type="gramEnd"/>
      <w:r w:rsidRPr="00942BC3">
        <w:rPr>
          <w:rFonts w:ascii="Consolas" w:hAnsi="Consolas" w:cs="Consolas"/>
          <w:color w:val="0000FF"/>
          <w:sz w:val="16"/>
          <w:szCs w:val="16"/>
        </w:rPr>
        <w:t xml:space="preserve"> </w:t>
      </w:r>
      <w:r w:rsidRPr="00942BC3">
        <w:rPr>
          <w:rFonts w:ascii="Consolas" w:hAnsi="Consolas" w:cs="Consolas"/>
          <w:color w:val="FF0000"/>
          <w:sz w:val="16"/>
          <w:szCs w:val="16"/>
        </w:rPr>
        <w:t>version</w:t>
      </w:r>
      <w:r w:rsidRPr="00942BC3">
        <w:rPr>
          <w:rFonts w:ascii="Consolas" w:hAnsi="Consolas" w:cs="Consolas"/>
          <w:color w:val="0000FF"/>
          <w:sz w:val="16"/>
          <w:szCs w:val="16"/>
        </w:rPr>
        <w:t>=</w:t>
      </w:r>
      <w:r w:rsidRPr="00942BC3">
        <w:rPr>
          <w:rFonts w:ascii="Consolas" w:hAnsi="Consolas" w:cs="Consolas"/>
          <w:color w:val="auto"/>
          <w:sz w:val="16"/>
          <w:szCs w:val="16"/>
        </w:rPr>
        <w:t>"</w:t>
      </w:r>
      <w:r w:rsidRPr="00942BC3">
        <w:rPr>
          <w:rFonts w:ascii="Consolas" w:hAnsi="Consolas" w:cs="Consolas"/>
          <w:color w:val="0000FF"/>
          <w:sz w:val="16"/>
          <w:szCs w:val="16"/>
        </w:rPr>
        <w:t>1.0</w:t>
      </w:r>
      <w:r w:rsidRPr="00942BC3">
        <w:rPr>
          <w:rFonts w:ascii="Consolas" w:hAnsi="Consolas" w:cs="Consolas"/>
          <w:color w:val="auto"/>
          <w:sz w:val="16"/>
          <w:szCs w:val="16"/>
        </w:rPr>
        <w:t>"</w:t>
      </w:r>
      <w:r w:rsidRPr="00942BC3">
        <w:rPr>
          <w:rFonts w:ascii="Consolas" w:hAnsi="Consolas" w:cs="Consolas"/>
          <w:color w:val="0000FF"/>
          <w:sz w:val="16"/>
          <w:szCs w:val="16"/>
        </w:rPr>
        <w:t>?&gt;</w:t>
      </w:r>
    </w:p>
    <w:p w14:paraId="687AB428"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&lt;</w:t>
      </w:r>
      <w:proofErr w:type="spellStart"/>
      <w:r w:rsidRPr="00942BC3">
        <w:rPr>
          <w:rFonts w:ascii="Consolas" w:hAnsi="Consolas" w:cs="Consolas"/>
          <w:color w:val="A31515"/>
          <w:sz w:val="16"/>
          <w:szCs w:val="16"/>
        </w:rPr>
        <w:t>EPBatchFacility</w:t>
      </w:r>
      <w:proofErr w:type="spellEnd"/>
      <w:r w:rsidRPr="00942BC3">
        <w:rPr>
          <w:rFonts w:ascii="Consolas" w:hAnsi="Consolas" w:cs="Consolas"/>
          <w:color w:val="0000FF"/>
          <w:sz w:val="16"/>
          <w:szCs w:val="16"/>
        </w:rPr>
        <w:t>&gt;</w:t>
      </w:r>
    </w:p>
    <w:p w14:paraId="465E534C"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Credentials</w:t>
      </w:r>
      <w:r w:rsidRPr="00942BC3">
        <w:rPr>
          <w:rFonts w:ascii="Consolas" w:hAnsi="Consolas" w:cs="Consolas"/>
          <w:color w:val="0000FF"/>
          <w:sz w:val="16"/>
          <w:szCs w:val="16"/>
        </w:rPr>
        <w:t>&gt;</w:t>
      </w:r>
    </w:p>
    <w:p w14:paraId="2BAE729D"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5E6FA901"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ID</w:t>
      </w:r>
      <w:r w:rsidRPr="00942BC3">
        <w:rPr>
          <w:rFonts w:ascii="Consolas" w:hAnsi="Consolas" w:cs="Consolas"/>
          <w:color w:val="0000FF"/>
          <w:sz w:val="16"/>
          <w:szCs w:val="16"/>
        </w:rPr>
        <w:t>&gt;</w:t>
      </w:r>
      <w:proofErr w:type="spellStart"/>
      <w:r w:rsidRPr="00942BC3">
        <w:rPr>
          <w:rFonts w:ascii="Consolas" w:hAnsi="Consolas" w:cs="Consolas"/>
          <w:color w:val="auto"/>
          <w:sz w:val="16"/>
          <w:szCs w:val="16"/>
        </w:rPr>
        <w:t>ekbf</w:t>
      </w:r>
      <w:proofErr w:type="spellEnd"/>
      <w:r w:rsidRPr="00942BC3">
        <w:rPr>
          <w:rFonts w:ascii="Consolas" w:hAnsi="Consolas" w:cs="Consolas"/>
          <w:color w:val="0000FF"/>
          <w:sz w:val="16"/>
          <w:szCs w:val="16"/>
        </w:rPr>
        <w:t>&lt;/</w:t>
      </w:r>
      <w:r w:rsidRPr="00942BC3">
        <w:rPr>
          <w:rFonts w:ascii="Consolas" w:hAnsi="Consolas" w:cs="Consolas"/>
          <w:color w:val="A31515"/>
          <w:sz w:val="16"/>
          <w:szCs w:val="16"/>
        </w:rPr>
        <w:t>ID</w:t>
      </w:r>
      <w:r w:rsidRPr="00942BC3">
        <w:rPr>
          <w:rFonts w:ascii="Consolas" w:hAnsi="Consolas" w:cs="Consolas"/>
          <w:color w:val="0000FF"/>
          <w:sz w:val="16"/>
          <w:szCs w:val="16"/>
        </w:rPr>
        <w:t>&gt;</w:t>
      </w:r>
    </w:p>
    <w:p w14:paraId="7CB37F80"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Password</w:t>
      </w:r>
      <w:r w:rsidRPr="00942BC3">
        <w:rPr>
          <w:rFonts w:ascii="Consolas" w:hAnsi="Consolas" w:cs="Consolas"/>
          <w:color w:val="0000FF"/>
          <w:sz w:val="16"/>
          <w:szCs w:val="16"/>
        </w:rPr>
        <w:t>&gt;</w:t>
      </w:r>
      <w:proofErr w:type="spellStart"/>
      <w:r w:rsidRPr="00942BC3">
        <w:rPr>
          <w:rFonts w:ascii="Consolas" w:hAnsi="Consolas" w:cs="Consolas"/>
          <w:color w:val="auto"/>
          <w:sz w:val="16"/>
          <w:szCs w:val="16"/>
        </w:rPr>
        <w:t>ekbf</w:t>
      </w:r>
      <w:proofErr w:type="spellEnd"/>
      <w:r w:rsidRPr="00942BC3">
        <w:rPr>
          <w:rFonts w:ascii="Consolas" w:hAnsi="Consolas" w:cs="Consolas"/>
          <w:color w:val="0000FF"/>
          <w:sz w:val="16"/>
          <w:szCs w:val="16"/>
        </w:rPr>
        <w:t>&lt;/</w:t>
      </w:r>
      <w:r w:rsidRPr="00942BC3">
        <w:rPr>
          <w:rFonts w:ascii="Consolas" w:hAnsi="Consolas" w:cs="Consolas"/>
          <w:color w:val="A31515"/>
          <w:sz w:val="16"/>
          <w:szCs w:val="16"/>
        </w:rPr>
        <w:t>Password</w:t>
      </w:r>
      <w:r w:rsidRPr="00942BC3">
        <w:rPr>
          <w:rFonts w:ascii="Consolas" w:hAnsi="Consolas" w:cs="Consolas"/>
          <w:color w:val="0000FF"/>
          <w:sz w:val="16"/>
          <w:szCs w:val="16"/>
        </w:rPr>
        <w:t>&gt;</w:t>
      </w:r>
    </w:p>
    <w:p w14:paraId="0D2F402C"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Encoding</w:t>
      </w:r>
      <w:r w:rsidRPr="00942BC3">
        <w:rPr>
          <w:rFonts w:ascii="Consolas" w:hAnsi="Consolas" w:cs="Consolas"/>
          <w:color w:val="0000FF"/>
          <w:sz w:val="16"/>
          <w:szCs w:val="16"/>
        </w:rPr>
        <w:t>&gt;</w:t>
      </w:r>
      <w:r w:rsidRPr="00942BC3">
        <w:rPr>
          <w:rFonts w:ascii="Consolas" w:hAnsi="Consolas" w:cs="Consolas"/>
          <w:color w:val="auto"/>
          <w:sz w:val="16"/>
          <w:szCs w:val="16"/>
        </w:rPr>
        <w:t>none</w:t>
      </w:r>
      <w:r w:rsidRPr="00942BC3">
        <w:rPr>
          <w:rFonts w:ascii="Consolas" w:hAnsi="Consolas" w:cs="Consolas"/>
          <w:color w:val="0000FF"/>
          <w:sz w:val="16"/>
          <w:szCs w:val="16"/>
        </w:rPr>
        <w:t>&lt;/</w:t>
      </w:r>
      <w:r w:rsidRPr="00942BC3">
        <w:rPr>
          <w:rFonts w:ascii="Consolas" w:hAnsi="Consolas" w:cs="Consolas"/>
          <w:color w:val="A31515"/>
          <w:sz w:val="16"/>
          <w:szCs w:val="16"/>
        </w:rPr>
        <w:t>Encoding</w:t>
      </w:r>
      <w:r w:rsidRPr="00942BC3">
        <w:rPr>
          <w:rFonts w:ascii="Consolas" w:hAnsi="Consolas" w:cs="Consolas"/>
          <w:color w:val="0000FF"/>
          <w:sz w:val="16"/>
          <w:szCs w:val="16"/>
        </w:rPr>
        <w:t>&gt;</w:t>
      </w:r>
    </w:p>
    <w:p w14:paraId="68BD9666"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4C3FACA8"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41CF8E8F"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ID</w:t>
      </w:r>
      <w:r w:rsidRPr="00942BC3">
        <w:rPr>
          <w:rFonts w:ascii="Consolas" w:hAnsi="Consolas" w:cs="Consolas"/>
          <w:color w:val="0000FF"/>
          <w:sz w:val="16"/>
          <w:szCs w:val="16"/>
        </w:rPr>
        <w:t>&gt;</w:t>
      </w:r>
      <w:proofErr w:type="spellStart"/>
      <w:r w:rsidRPr="00942BC3">
        <w:rPr>
          <w:rFonts w:ascii="Consolas" w:hAnsi="Consolas" w:cs="Consolas"/>
          <w:color w:val="auto"/>
          <w:sz w:val="16"/>
          <w:szCs w:val="16"/>
        </w:rPr>
        <w:t>ext</w:t>
      </w:r>
      <w:proofErr w:type="spellEnd"/>
      <w:r w:rsidRPr="00942BC3">
        <w:rPr>
          <w:rFonts w:ascii="Consolas" w:hAnsi="Consolas" w:cs="Consolas"/>
          <w:color w:val="0000FF"/>
          <w:sz w:val="16"/>
          <w:szCs w:val="16"/>
        </w:rPr>
        <w:t>&lt;/</w:t>
      </w:r>
      <w:r w:rsidRPr="00942BC3">
        <w:rPr>
          <w:rFonts w:ascii="Consolas" w:hAnsi="Consolas" w:cs="Consolas"/>
          <w:color w:val="A31515"/>
          <w:sz w:val="16"/>
          <w:szCs w:val="16"/>
        </w:rPr>
        <w:t>ID</w:t>
      </w:r>
      <w:r w:rsidRPr="00942BC3">
        <w:rPr>
          <w:rFonts w:ascii="Consolas" w:hAnsi="Consolas" w:cs="Consolas"/>
          <w:color w:val="0000FF"/>
          <w:sz w:val="16"/>
          <w:szCs w:val="16"/>
        </w:rPr>
        <w:t>&gt;</w:t>
      </w:r>
    </w:p>
    <w:p w14:paraId="529CE282"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Password</w:t>
      </w:r>
      <w:r w:rsidRPr="00942BC3">
        <w:rPr>
          <w:rFonts w:ascii="Consolas" w:hAnsi="Consolas" w:cs="Consolas"/>
          <w:color w:val="0000FF"/>
          <w:sz w:val="16"/>
          <w:szCs w:val="16"/>
        </w:rPr>
        <w:t>&gt;</w:t>
      </w:r>
      <w:proofErr w:type="spellStart"/>
      <w:r w:rsidRPr="00942BC3">
        <w:rPr>
          <w:rFonts w:ascii="Consolas" w:hAnsi="Consolas" w:cs="Consolas"/>
          <w:color w:val="auto"/>
          <w:sz w:val="16"/>
          <w:szCs w:val="16"/>
        </w:rPr>
        <w:t>ext</w:t>
      </w:r>
      <w:proofErr w:type="spellEnd"/>
      <w:r w:rsidRPr="00942BC3">
        <w:rPr>
          <w:rFonts w:ascii="Consolas" w:hAnsi="Consolas" w:cs="Consolas"/>
          <w:color w:val="0000FF"/>
          <w:sz w:val="16"/>
          <w:szCs w:val="16"/>
        </w:rPr>
        <w:t>&lt;/</w:t>
      </w:r>
      <w:r w:rsidRPr="00942BC3">
        <w:rPr>
          <w:rFonts w:ascii="Consolas" w:hAnsi="Consolas" w:cs="Consolas"/>
          <w:color w:val="A31515"/>
          <w:sz w:val="16"/>
          <w:szCs w:val="16"/>
        </w:rPr>
        <w:t>Password</w:t>
      </w:r>
      <w:r w:rsidRPr="00942BC3">
        <w:rPr>
          <w:rFonts w:ascii="Consolas" w:hAnsi="Consolas" w:cs="Consolas"/>
          <w:color w:val="0000FF"/>
          <w:sz w:val="16"/>
          <w:szCs w:val="16"/>
        </w:rPr>
        <w:t>&gt;</w:t>
      </w:r>
    </w:p>
    <w:p w14:paraId="67AA77E8"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Encoding</w:t>
      </w:r>
      <w:r w:rsidRPr="00942BC3">
        <w:rPr>
          <w:rFonts w:ascii="Consolas" w:hAnsi="Consolas" w:cs="Consolas"/>
          <w:color w:val="0000FF"/>
          <w:sz w:val="16"/>
          <w:szCs w:val="16"/>
        </w:rPr>
        <w:t>&gt;</w:t>
      </w:r>
      <w:r w:rsidRPr="00942BC3">
        <w:rPr>
          <w:rFonts w:ascii="Consolas" w:hAnsi="Consolas" w:cs="Consolas"/>
          <w:color w:val="auto"/>
          <w:sz w:val="16"/>
          <w:szCs w:val="16"/>
        </w:rPr>
        <w:t>none</w:t>
      </w:r>
      <w:r w:rsidRPr="00942BC3">
        <w:rPr>
          <w:rFonts w:ascii="Consolas" w:hAnsi="Consolas" w:cs="Consolas"/>
          <w:color w:val="0000FF"/>
          <w:sz w:val="16"/>
          <w:szCs w:val="16"/>
        </w:rPr>
        <w:t>&lt;/</w:t>
      </w:r>
      <w:r w:rsidRPr="00942BC3">
        <w:rPr>
          <w:rFonts w:ascii="Consolas" w:hAnsi="Consolas" w:cs="Consolas"/>
          <w:color w:val="A31515"/>
          <w:sz w:val="16"/>
          <w:szCs w:val="16"/>
        </w:rPr>
        <w:t>Encoding</w:t>
      </w:r>
      <w:r w:rsidRPr="00942BC3">
        <w:rPr>
          <w:rFonts w:ascii="Consolas" w:hAnsi="Consolas" w:cs="Consolas"/>
          <w:color w:val="0000FF"/>
          <w:sz w:val="16"/>
          <w:szCs w:val="16"/>
        </w:rPr>
        <w:t>&gt;</w:t>
      </w:r>
    </w:p>
    <w:p w14:paraId="11C6E197"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15C91D53"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5F76A6DB"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ID</w:t>
      </w:r>
      <w:r w:rsidRPr="00942BC3">
        <w:rPr>
          <w:rFonts w:ascii="Consolas" w:hAnsi="Consolas" w:cs="Consolas"/>
          <w:color w:val="0000FF"/>
          <w:sz w:val="16"/>
          <w:szCs w:val="16"/>
        </w:rPr>
        <w:t>&gt;</w:t>
      </w:r>
      <w:proofErr w:type="spellStart"/>
      <w:r w:rsidRPr="00942BC3">
        <w:rPr>
          <w:rFonts w:ascii="Consolas" w:hAnsi="Consolas" w:cs="Consolas"/>
          <w:color w:val="auto"/>
          <w:sz w:val="16"/>
          <w:szCs w:val="16"/>
        </w:rPr>
        <w:t>plan_actual</w:t>
      </w:r>
      <w:proofErr w:type="spellEnd"/>
      <w:r w:rsidRPr="00942BC3">
        <w:rPr>
          <w:rFonts w:ascii="Consolas" w:hAnsi="Consolas" w:cs="Consolas"/>
          <w:color w:val="0000FF"/>
          <w:sz w:val="16"/>
          <w:szCs w:val="16"/>
        </w:rPr>
        <w:t>&lt;/</w:t>
      </w:r>
      <w:r w:rsidRPr="00942BC3">
        <w:rPr>
          <w:rFonts w:ascii="Consolas" w:hAnsi="Consolas" w:cs="Consolas"/>
          <w:color w:val="A31515"/>
          <w:sz w:val="16"/>
          <w:szCs w:val="16"/>
        </w:rPr>
        <w:t>ID</w:t>
      </w:r>
      <w:r w:rsidRPr="00942BC3">
        <w:rPr>
          <w:rFonts w:ascii="Consolas" w:hAnsi="Consolas" w:cs="Consolas"/>
          <w:color w:val="0000FF"/>
          <w:sz w:val="16"/>
          <w:szCs w:val="16"/>
        </w:rPr>
        <w:t>&gt;</w:t>
      </w:r>
    </w:p>
    <w:p w14:paraId="65EC181E"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Password</w:t>
      </w:r>
      <w:r w:rsidRPr="00942BC3">
        <w:rPr>
          <w:rFonts w:ascii="Consolas" w:hAnsi="Consolas" w:cs="Consolas"/>
          <w:color w:val="0000FF"/>
          <w:sz w:val="16"/>
          <w:szCs w:val="16"/>
        </w:rPr>
        <w:t>&gt;</w:t>
      </w:r>
      <w:r w:rsidRPr="00942BC3">
        <w:rPr>
          <w:rFonts w:ascii="Consolas" w:hAnsi="Consolas" w:cs="Consolas"/>
          <w:color w:val="auto"/>
          <w:sz w:val="16"/>
          <w:szCs w:val="16"/>
        </w:rPr>
        <w:t>PLAN_ACTUAL</w:t>
      </w:r>
      <w:r w:rsidRPr="00942BC3">
        <w:rPr>
          <w:rFonts w:ascii="Consolas" w:hAnsi="Consolas" w:cs="Consolas"/>
          <w:color w:val="0000FF"/>
          <w:sz w:val="16"/>
          <w:szCs w:val="16"/>
        </w:rPr>
        <w:t>&lt;/</w:t>
      </w:r>
      <w:r w:rsidRPr="00942BC3">
        <w:rPr>
          <w:rFonts w:ascii="Consolas" w:hAnsi="Consolas" w:cs="Consolas"/>
          <w:color w:val="A31515"/>
          <w:sz w:val="16"/>
          <w:szCs w:val="16"/>
        </w:rPr>
        <w:t>Password</w:t>
      </w:r>
      <w:r w:rsidRPr="00942BC3">
        <w:rPr>
          <w:rFonts w:ascii="Consolas" w:hAnsi="Consolas" w:cs="Consolas"/>
          <w:color w:val="0000FF"/>
          <w:sz w:val="16"/>
          <w:szCs w:val="16"/>
        </w:rPr>
        <w:t>&gt;</w:t>
      </w:r>
    </w:p>
    <w:p w14:paraId="2D661AB4"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Encoding</w:t>
      </w:r>
      <w:r w:rsidRPr="00942BC3">
        <w:rPr>
          <w:rFonts w:ascii="Consolas" w:hAnsi="Consolas" w:cs="Consolas"/>
          <w:color w:val="0000FF"/>
          <w:sz w:val="16"/>
          <w:szCs w:val="16"/>
        </w:rPr>
        <w:t>&gt;</w:t>
      </w:r>
      <w:r w:rsidRPr="00942BC3">
        <w:rPr>
          <w:rFonts w:ascii="Consolas" w:hAnsi="Consolas" w:cs="Consolas"/>
          <w:color w:val="auto"/>
          <w:sz w:val="16"/>
          <w:szCs w:val="16"/>
        </w:rPr>
        <w:t>none</w:t>
      </w:r>
      <w:r w:rsidRPr="00942BC3">
        <w:rPr>
          <w:rFonts w:ascii="Consolas" w:hAnsi="Consolas" w:cs="Consolas"/>
          <w:color w:val="0000FF"/>
          <w:sz w:val="16"/>
          <w:szCs w:val="16"/>
        </w:rPr>
        <w:t>&lt;/</w:t>
      </w:r>
      <w:r w:rsidRPr="00942BC3">
        <w:rPr>
          <w:rFonts w:ascii="Consolas" w:hAnsi="Consolas" w:cs="Consolas"/>
          <w:color w:val="A31515"/>
          <w:sz w:val="16"/>
          <w:szCs w:val="16"/>
        </w:rPr>
        <w:t>Encoding</w:t>
      </w:r>
      <w:r w:rsidRPr="00942BC3">
        <w:rPr>
          <w:rFonts w:ascii="Consolas" w:hAnsi="Consolas" w:cs="Consolas"/>
          <w:color w:val="0000FF"/>
          <w:sz w:val="16"/>
          <w:szCs w:val="16"/>
        </w:rPr>
        <w:t>&gt;</w:t>
      </w:r>
    </w:p>
    <w:p w14:paraId="411B4322"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4DEB3DBA"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Credentials</w:t>
      </w:r>
      <w:r w:rsidRPr="00942BC3">
        <w:rPr>
          <w:rFonts w:ascii="Consolas" w:hAnsi="Consolas" w:cs="Consolas"/>
          <w:color w:val="0000FF"/>
          <w:sz w:val="16"/>
          <w:szCs w:val="16"/>
        </w:rPr>
        <w:t>&gt;</w:t>
      </w:r>
    </w:p>
    <w:p w14:paraId="54ABE242"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&lt;/</w:t>
      </w:r>
      <w:proofErr w:type="spellStart"/>
      <w:r w:rsidRPr="00942BC3">
        <w:rPr>
          <w:rFonts w:ascii="Consolas" w:hAnsi="Consolas" w:cs="Consolas"/>
          <w:color w:val="A31515"/>
          <w:sz w:val="16"/>
          <w:szCs w:val="16"/>
        </w:rPr>
        <w:t>EPBatchFacility</w:t>
      </w:r>
      <w:proofErr w:type="spellEnd"/>
      <w:r w:rsidRPr="00942BC3">
        <w:rPr>
          <w:rFonts w:ascii="Consolas" w:hAnsi="Consolas" w:cs="Consolas"/>
          <w:color w:val="0000FF"/>
          <w:sz w:val="16"/>
          <w:szCs w:val="16"/>
        </w:rPr>
        <w:t>&gt;</w:t>
      </w:r>
    </w:p>
    <w:p w14:paraId="6113E813" w14:textId="77777777" w:rsidR="00942BC3" w:rsidRDefault="00942BC3" w:rsidP="00942BC3">
      <w:pPr>
        <w:autoSpaceDE w:val="0"/>
        <w:autoSpaceDN w:val="0"/>
        <w:adjustRightInd w:val="0"/>
        <w:jc w:val="left"/>
        <w:rPr>
          <w:rFonts w:ascii="Consolas" w:hAnsi="Consolas" w:cs="Consolas"/>
          <w:color w:val="auto"/>
          <w:sz w:val="19"/>
          <w:szCs w:val="19"/>
        </w:rPr>
      </w:pPr>
    </w:p>
    <w:p w14:paraId="53BB0288" w14:textId="77777777" w:rsidR="00942BC3" w:rsidRDefault="00942BC3" w:rsidP="00F14FD5">
      <w:r>
        <w:t xml:space="preserve">When an EP Batch Facility console command is run, all clear text passwords will be </w:t>
      </w:r>
      <w:proofErr w:type="gramStart"/>
      <w:r>
        <w:t>encrypted</w:t>
      </w:r>
      <w:proofErr w:type="gramEnd"/>
      <w:r>
        <w:t xml:space="preserve"> and the encoding type is set to AES (indicating the Advanced Encryption Standard).  Example after encryption has been performed:</w:t>
      </w:r>
    </w:p>
    <w:p w14:paraId="485D0F3F" w14:textId="77777777" w:rsidR="00942BC3" w:rsidRDefault="00942BC3" w:rsidP="00F14FD5"/>
    <w:p w14:paraId="351EB6AF" w14:textId="77777777" w:rsidR="00942BC3" w:rsidRPr="00942BC3" w:rsidRDefault="00942BC3" w:rsidP="00942BC3">
      <w:pPr>
        <w:autoSpaceDE w:val="0"/>
        <w:autoSpaceDN w:val="0"/>
        <w:adjustRightInd w:val="0"/>
        <w:jc w:val="left"/>
        <w:rPr>
          <w:rFonts w:ascii="Consolas" w:hAnsi="Consolas" w:cs="Consolas"/>
          <w:color w:val="auto"/>
          <w:sz w:val="16"/>
          <w:szCs w:val="16"/>
        </w:rPr>
      </w:pPr>
      <w:proofErr w:type="gramStart"/>
      <w:r w:rsidRPr="00942BC3">
        <w:rPr>
          <w:rFonts w:ascii="Consolas" w:hAnsi="Consolas" w:cs="Consolas"/>
          <w:color w:val="0000FF"/>
          <w:sz w:val="16"/>
          <w:szCs w:val="16"/>
        </w:rPr>
        <w:t>&lt;?</w:t>
      </w:r>
      <w:r w:rsidRPr="00942BC3">
        <w:rPr>
          <w:rFonts w:ascii="Consolas" w:hAnsi="Consolas" w:cs="Consolas"/>
          <w:color w:val="A31515"/>
          <w:sz w:val="16"/>
          <w:szCs w:val="16"/>
        </w:rPr>
        <w:t>xml</w:t>
      </w:r>
      <w:proofErr w:type="gramEnd"/>
      <w:r w:rsidRPr="00942BC3">
        <w:rPr>
          <w:rFonts w:ascii="Consolas" w:hAnsi="Consolas" w:cs="Consolas"/>
          <w:color w:val="0000FF"/>
          <w:sz w:val="16"/>
          <w:szCs w:val="16"/>
        </w:rPr>
        <w:t xml:space="preserve"> </w:t>
      </w:r>
      <w:r w:rsidRPr="00942BC3">
        <w:rPr>
          <w:rFonts w:ascii="Consolas" w:hAnsi="Consolas" w:cs="Consolas"/>
          <w:color w:val="FF0000"/>
          <w:sz w:val="16"/>
          <w:szCs w:val="16"/>
        </w:rPr>
        <w:t>version</w:t>
      </w:r>
      <w:r w:rsidRPr="00942BC3">
        <w:rPr>
          <w:rFonts w:ascii="Consolas" w:hAnsi="Consolas" w:cs="Consolas"/>
          <w:color w:val="0000FF"/>
          <w:sz w:val="16"/>
          <w:szCs w:val="16"/>
        </w:rPr>
        <w:t>=</w:t>
      </w:r>
      <w:r w:rsidRPr="00942BC3">
        <w:rPr>
          <w:rFonts w:ascii="Consolas" w:hAnsi="Consolas" w:cs="Consolas"/>
          <w:color w:val="auto"/>
          <w:sz w:val="16"/>
          <w:szCs w:val="16"/>
        </w:rPr>
        <w:t>"</w:t>
      </w:r>
      <w:r w:rsidRPr="00942BC3">
        <w:rPr>
          <w:rFonts w:ascii="Consolas" w:hAnsi="Consolas" w:cs="Consolas"/>
          <w:color w:val="0000FF"/>
          <w:sz w:val="16"/>
          <w:szCs w:val="16"/>
        </w:rPr>
        <w:t>1.0</w:t>
      </w:r>
      <w:r w:rsidRPr="00942BC3">
        <w:rPr>
          <w:rFonts w:ascii="Consolas" w:hAnsi="Consolas" w:cs="Consolas"/>
          <w:color w:val="auto"/>
          <w:sz w:val="16"/>
          <w:szCs w:val="16"/>
        </w:rPr>
        <w:t>"</w:t>
      </w:r>
      <w:r w:rsidRPr="00942BC3">
        <w:rPr>
          <w:rFonts w:ascii="Consolas" w:hAnsi="Consolas" w:cs="Consolas"/>
          <w:color w:val="0000FF"/>
          <w:sz w:val="16"/>
          <w:szCs w:val="16"/>
        </w:rPr>
        <w:t>?&gt;</w:t>
      </w:r>
    </w:p>
    <w:p w14:paraId="76532665"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&lt;</w:t>
      </w:r>
      <w:proofErr w:type="spellStart"/>
      <w:r w:rsidRPr="00942BC3">
        <w:rPr>
          <w:rFonts w:ascii="Consolas" w:hAnsi="Consolas" w:cs="Consolas"/>
          <w:color w:val="A31515"/>
          <w:sz w:val="16"/>
          <w:szCs w:val="16"/>
        </w:rPr>
        <w:t>EPBatchFacility</w:t>
      </w:r>
      <w:proofErr w:type="spellEnd"/>
      <w:r w:rsidRPr="00942BC3">
        <w:rPr>
          <w:rFonts w:ascii="Consolas" w:hAnsi="Consolas" w:cs="Consolas"/>
          <w:color w:val="0000FF"/>
          <w:sz w:val="16"/>
          <w:szCs w:val="16"/>
        </w:rPr>
        <w:t>&gt;</w:t>
      </w:r>
    </w:p>
    <w:p w14:paraId="6EF4F430"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Credentials</w:t>
      </w:r>
      <w:r w:rsidRPr="00942BC3">
        <w:rPr>
          <w:rFonts w:ascii="Consolas" w:hAnsi="Consolas" w:cs="Consolas"/>
          <w:color w:val="0000FF"/>
          <w:sz w:val="16"/>
          <w:szCs w:val="16"/>
        </w:rPr>
        <w:t>&gt;</w:t>
      </w:r>
    </w:p>
    <w:p w14:paraId="4648CD3F"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71F6D4CF"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ID</w:t>
      </w:r>
      <w:r w:rsidRPr="00942BC3">
        <w:rPr>
          <w:rFonts w:ascii="Consolas" w:hAnsi="Consolas" w:cs="Consolas"/>
          <w:color w:val="0000FF"/>
          <w:sz w:val="16"/>
          <w:szCs w:val="16"/>
        </w:rPr>
        <w:t>&gt;</w:t>
      </w:r>
      <w:proofErr w:type="spellStart"/>
      <w:r w:rsidRPr="00942BC3">
        <w:rPr>
          <w:rFonts w:ascii="Consolas" w:hAnsi="Consolas" w:cs="Consolas"/>
          <w:color w:val="auto"/>
          <w:sz w:val="16"/>
          <w:szCs w:val="16"/>
        </w:rPr>
        <w:t>ekbf</w:t>
      </w:r>
      <w:proofErr w:type="spellEnd"/>
      <w:r w:rsidRPr="00942BC3">
        <w:rPr>
          <w:rFonts w:ascii="Consolas" w:hAnsi="Consolas" w:cs="Consolas"/>
          <w:color w:val="0000FF"/>
          <w:sz w:val="16"/>
          <w:szCs w:val="16"/>
        </w:rPr>
        <w:t>&lt;/</w:t>
      </w:r>
      <w:r w:rsidRPr="00942BC3">
        <w:rPr>
          <w:rFonts w:ascii="Consolas" w:hAnsi="Consolas" w:cs="Consolas"/>
          <w:color w:val="A31515"/>
          <w:sz w:val="16"/>
          <w:szCs w:val="16"/>
        </w:rPr>
        <w:t>ID</w:t>
      </w:r>
      <w:r w:rsidRPr="00942BC3">
        <w:rPr>
          <w:rFonts w:ascii="Consolas" w:hAnsi="Consolas" w:cs="Consolas"/>
          <w:color w:val="0000FF"/>
          <w:sz w:val="16"/>
          <w:szCs w:val="16"/>
        </w:rPr>
        <w:t>&gt;</w:t>
      </w:r>
    </w:p>
    <w:p w14:paraId="254EEAC2"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Password</w:t>
      </w:r>
      <w:r w:rsidRPr="00942BC3">
        <w:rPr>
          <w:rFonts w:ascii="Consolas" w:hAnsi="Consolas" w:cs="Consolas"/>
          <w:color w:val="0000FF"/>
          <w:sz w:val="16"/>
          <w:szCs w:val="16"/>
        </w:rPr>
        <w:t>&gt;</w:t>
      </w:r>
      <w:r w:rsidRPr="00942BC3">
        <w:rPr>
          <w:rFonts w:ascii="Consolas" w:hAnsi="Consolas" w:cs="Consolas"/>
          <w:color w:val="auto"/>
          <w:sz w:val="16"/>
          <w:szCs w:val="16"/>
        </w:rPr>
        <w:t>wYZN+pQpmIuLKBRbi+iJ7A==</w:t>
      </w:r>
      <w:r w:rsidRPr="00942BC3">
        <w:rPr>
          <w:rFonts w:ascii="Consolas" w:hAnsi="Consolas" w:cs="Consolas"/>
          <w:color w:val="0000FF"/>
          <w:sz w:val="16"/>
          <w:szCs w:val="16"/>
        </w:rPr>
        <w:t>&lt;/</w:t>
      </w:r>
      <w:r w:rsidRPr="00942BC3">
        <w:rPr>
          <w:rFonts w:ascii="Consolas" w:hAnsi="Consolas" w:cs="Consolas"/>
          <w:color w:val="A31515"/>
          <w:sz w:val="16"/>
          <w:szCs w:val="16"/>
        </w:rPr>
        <w:t>Password</w:t>
      </w:r>
      <w:r w:rsidRPr="00942BC3">
        <w:rPr>
          <w:rFonts w:ascii="Consolas" w:hAnsi="Consolas" w:cs="Consolas"/>
          <w:color w:val="0000FF"/>
          <w:sz w:val="16"/>
          <w:szCs w:val="16"/>
        </w:rPr>
        <w:t>&gt;</w:t>
      </w:r>
    </w:p>
    <w:p w14:paraId="5F90DB22"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Encoding</w:t>
      </w:r>
      <w:r w:rsidRPr="00942BC3">
        <w:rPr>
          <w:rFonts w:ascii="Consolas" w:hAnsi="Consolas" w:cs="Consolas"/>
          <w:color w:val="0000FF"/>
          <w:sz w:val="16"/>
          <w:szCs w:val="16"/>
        </w:rPr>
        <w:t>&gt;</w:t>
      </w:r>
      <w:r w:rsidRPr="00942BC3">
        <w:rPr>
          <w:rFonts w:ascii="Consolas" w:hAnsi="Consolas" w:cs="Consolas"/>
          <w:color w:val="auto"/>
          <w:sz w:val="16"/>
          <w:szCs w:val="16"/>
        </w:rPr>
        <w:t>AES</w:t>
      </w:r>
      <w:r w:rsidRPr="00942BC3">
        <w:rPr>
          <w:rFonts w:ascii="Consolas" w:hAnsi="Consolas" w:cs="Consolas"/>
          <w:color w:val="0000FF"/>
          <w:sz w:val="16"/>
          <w:szCs w:val="16"/>
        </w:rPr>
        <w:t>&lt;/</w:t>
      </w:r>
      <w:r w:rsidRPr="00942BC3">
        <w:rPr>
          <w:rFonts w:ascii="Consolas" w:hAnsi="Consolas" w:cs="Consolas"/>
          <w:color w:val="A31515"/>
          <w:sz w:val="16"/>
          <w:szCs w:val="16"/>
        </w:rPr>
        <w:t>Encoding</w:t>
      </w:r>
      <w:r w:rsidRPr="00942BC3">
        <w:rPr>
          <w:rFonts w:ascii="Consolas" w:hAnsi="Consolas" w:cs="Consolas"/>
          <w:color w:val="0000FF"/>
          <w:sz w:val="16"/>
          <w:szCs w:val="16"/>
        </w:rPr>
        <w:t>&gt;</w:t>
      </w:r>
    </w:p>
    <w:p w14:paraId="53338C34"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7B969375"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5AA3F746"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ID</w:t>
      </w:r>
      <w:r w:rsidRPr="00942BC3">
        <w:rPr>
          <w:rFonts w:ascii="Consolas" w:hAnsi="Consolas" w:cs="Consolas"/>
          <w:color w:val="0000FF"/>
          <w:sz w:val="16"/>
          <w:szCs w:val="16"/>
        </w:rPr>
        <w:t>&gt;</w:t>
      </w:r>
      <w:proofErr w:type="spellStart"/>
      <w:r w:rsidRPr="00942BC3">
        <w:rPr>
          <w:rFonts w:ascii="Consolas" w:hAnsi="Consolas" w:cs="Consolas"/>
          <w:color w:val="auto"/>
          <w:sz w:val="16"/>
          <w:szCs w:val="16"/>
        </w:rPr>
        <w:t>ext</w:t>
      </w:r>
      <w:proofErr w:type="spellEnd"/>
      <w:r w:rsidRPr="00942BC3">
        <w:rPr>
          <w:rFonts w:ascii="Consolas" w:hAnsi="Consolas" w:cs="Consolas"/>
          <w:color w:val="0000FF"/>
          <w:sz w:val="16"/>
          <w:szCs w:val="16"/>
        </w:rPr>
        <w:t>&lt;/</w:t>
      </w:r>
      <w:r w:rsidRPr="00942BC3">
        <w:rPr>
          <w:rFonts w:ascii="Consolas" w:hAnsi="Consolas" w:cs="Consolas"/>
          <w:color w:val="A31515"/>
          <w:sz w:val="16"/>
          <w:szCs w:val="16"/>
        </w:rPr>
        <w:t>ID</w:t>
      </w:r>
      <w:r w:rsidRPr="00942BC3">
        <w:rPr>
          <w:rFonts w:ascii="Consolas" w:hAnsi="Consolas" w:cs="Consolas"/>
          <w:color w:val="0000FF"/>
          <w:sz w:val="16"/>
          <w:szCs w:val="16"/>
        </w:rPr>
        <w:t>&gt;</w:t>
      </w:r>
    </w:p>
    <w:p w14:paraId="5F52175D"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Password</w:t>
      </w:r>
      <w:r w:rsidRPr="00942BC3">
        <w:rPr>
          <w:rFonts w:ascii="Consolas" w:hAnsi="Consolas" w:cs="Consolas"/>
          <w:color w:val="0000FF"/>
          <w:sz w:val="16"/>
          <w:szCs w:val="16"/>
        </w:rPr>
        <w:t>&gt;</w:t>
      </w:r>
      <w:r w:rsidRPr="00942BC3">
        <w:rPr>
          <w:rFonts w:ascii="Consolas" w:hAnsi="Consolas" w:cs="Consolas"/>
          <w:color w:val="auto"/>
          <w:sz w:val="16"/>
          <w:szCs w:val="16"/>
        </w:rPr>
        <w:t>LKCFIPcwKdc6MdS6uXJ5/Q==</w:t>
      </w:r>
      <w:r w:rsidRPr="00942BC3">
        <w:rPr>
          <w:rFonts w:ascii="Consolas" w:hAnsi="Consolas" w:cs="Consolas"/>
          <w:color w:val="0000FF"/>
          <w:sz w:val="16"/>
          <w:szCs w:val="16"/>
        </w:rPr>
        <w:t>&lt;/</w:t>
      </w:r>
      <w:r w:rsidRPr="00942BC3">
        <w:rPr>
          <w:rFonts w:ascii="Consolas" w:hAnsi="Consolas" w:cs="Consolas"/>
          <w:color w:val="A31515"/>
          <w:sz w:val="16"/>
          <w:szCs w:val="16"/>
        </w:rPr>
        <w:t>Password</w:t>
      </w:r>
      <w:r w:rsidRPr="00942BC3">
        <w:rPr>
          <w:rFonts w:ascii="Consolas" w:hAnsi="Consolas" w:cs="Consolas"/>
          <w:color w:val="0000FF"/>
          <w:sz w:val="16"/>
          <w:szCs w:val="16"/>
        </w:rPr>
        <w:t>&gt;</w:t>
      </w:r>
    </w:p>
    <w:p w14:paraId="6B5729F1"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Encoding</w:t>
      </w:r>
      <w:r w:rsidRPr="00942BC3">
        <w:rPr>
          <w:rFonts w:ascii="Consolas" w:hAnsi="Consolas" w:cs="Consolas"/>
          <w:color w:val="0000FF"/>
          <w:sz w:val="16"/>
          <w:szCs w:val="16"/>
        </w:rPr>
        <w:t>&gt;</w:t>
      </w:r>
      <w:r w:rsidRPr="00942BC3">
        <w:rPr>
          <w:rFonts w:ascii="Consolas" w:hAnsi="Consolas" w:cs="Consolas"/>
          <w:color w:val="auto"/>
          <w:sz w:val="16"/>
          <w:szCs w:val="16"/>
        </w:rPr>
        <w:t>AES</w:t>
      </w:r>
      <w:r w:rsidRPr="00942BC3">
        <w:rPr>
          <w:rFonts w:ascii="Consolas" w:hAnsi="Consolas" w:cs="Consolas"/>
          <w:color w:val="0000FF"/>
          <w:sz w:val="16"/>
          <w:szCs w:val="16"/>
        </w:rPr>
        <w:t>&lt;/</w:t>
      </w:r>
      <w:r w:rsidRPr="00942BC3">
        <w:rPr>
          <w:rFonts w:ascii="Consolas" w:hAnsi="Consolas" w:cs="Consolas"/>
          <w:color w:val="A31515"/>
          <w:sz w:val="16"/>
          <w:szCs w:val="16"/>
        </w:rPr>
        <w:t>Encoding</w:t>
      </w:r>
      <w:r w:rsidRPr="00942BC3">
        <w:rPr>
          <w:rFonts w:ascii="Consolas" w:hAnsi="Consolas" w:cs="Consolas"/>
          <w:color w:val="0000FF"/>
          <w:sz w:val="16"/>
          <w:szCs w:val="16"/>
        </w:rPr>
        <w:t>&gt;</w:t>
      </w:r>
    </w:p>
    <w:p w14:paraId="09F0F69E"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7C31CCCF"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1D8B10FF"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ID</w:t>
      </w:r>
      <w:r w:rsidRPr="00942BC3">
        <w:rPr>
          <w:rFonts w:ascii="Consolas" w:hAnsi="Consolas" w:cs="Consolas"/>
          <w:color w:val="0000FF"/>
          <w:sz w:val="16"/>
          <w:szCs w:val="16"/>
        </w:rPr>
        <w:t>&gt;</w:t>
      </w:r>
      <w:proofErr w:type="spellStart"/>
      <w:r w:rsidRPr="00942BC3">
        <w:rPr>
          <w:rFonts w:ascii="Consolas" w:hAnsi="Consolas" w:cs="Consolas"/>
          <w:color w:val="auto"/>
          <w:sz w:val="16"/>
          <w:szCs w:val="16"/>
        </w:rPr>
        <w:t>plan_actual</w:t>
      </w:r>
      <w:proofErr w:type="spellEnd"/>
      <w:r w:rsidRPr="00942BC3">
        <w:rPr>
          <w:rFonts w:ascii="Consolas" w:hAnsi="Consolas" w:cs="Consolas"/>
          <w:color w:val="0000FF"/>
          <w:sz w:val="16"/>
          <w:szCs w:val="16"/>
        </w:rPr>
        <w:t>&lt;/</w:t>
      </w:r>
      <w:r w:rsidRPr="00942BC3">
        <w:rPr>
          <w:rFonts w:ascii="Consolas" w:hAnsi="Consolas" w:cs="Consolas"/>
          <w:color w:val="A31515"/>
          <w:sz w:val="16"/>
          <w:szCs w:val="16"/>
        </w:rPr>
        <w:t>ID</w:t>
      </w:r>
      <w:r w:rsidRPr="00942BC3">
        <w:rPr>
          <w:rFonts w:ascii="Consolas" w:hAnsi="Consolas" w:cs="Consolas"/>
          <w:color w:val="0000FF"/>
          <w:sz w:val="16"/>
          <w:szCs w:val="16"/>
        </w:rPr>
        <w:t>&gt;</w:t>
      </w:r>
    </w:p>
    <w:p w14:paraId="7B17BA69"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Password</w:t>
      </w:r>
      <w:r w:rsidRPr="00942BC3">
        <w:rPr>
          <w:rFonts w:ascii="Consolas" w:hAnsi="Consolas" w:cs="Consolas"/>
          <w:color w:val="0000FF"/>
          <w:sz w:val="16"/>
          <w:szCs w:val="16"/>
        </w:rPr>
        <w:t>&gt;</w:t>
      </w:r>
      <w:r w:rsidRPr="00942BC3">
        <w:rPr>
          <w:rFonts w:ascii="Consolas" w:hAnsi="Consolas" w:cs="Consolas"/>
          <w:color w:val="auto"/>
          <w:sz w:val="16"/>
          <w:szCs w:val="16"/>
        </w:rPr>
        <w:t>wTrPcQuT+42NviV+r2qwgGGiNh+yON5H9A+omX6w3NQ=</w:t>
      </w:r>
      <w:r w:rsidRPr="00942BC3">
        <w:rPr>
          <w:rFonts w:ascii="Consolas" w:hAnsi="Consolas" w:cs="Consolas"/>
          <w:color w:val="0000FF"/>
          <w:sz w:val="16"/>
          <w:szCs w:val="16"/>
        </w:rPr>
        <w:t>&lt;/</w:t>
      </w:r>
      <w:r w:rsidRPr="00942BC3">
        <w:rPr>
          <w:rFonts w:ascii="Consolas" w:hAnsi="Consolas" w:cs="Consolas"/>
          <w:color w:val="A31515"/>
          <w:sz w:val="16"/>
          <w:szCs w:val="16"/>
        </w:rPr>
        <w:t>Password</w:t>
      </w:r>
      <w:r w:rsidRPr="00942BC3">
        <w:rPr>
          <w:rFonts w:ascii="Consolas" w:hAnsi="Consolas" w:cs="Consolas"/>
          <w:color w:val="0000FF"/>
          <w:sz w:val="16"/>
          <w:szCs w:val="16"/>
        </w:rPr>
        <w:t>&gt;</w:t>
      </w:r>
    </w:p>
    <w:p w14:paraId="58573BB0"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Encoding</w:t>
      </w:r>
      <w:r w:rsidRPr="00942BC3">
        <w:rPr>
          <w:rFonts w:ascii="Consolas" w:hAnsi="Consolas" w:cs="Consolas"/>
          <w:color w:val="0000FF"/>
          <w:sz w:val="16"/>
          <w:szCs w:val="16"/>
        </w:rPr>
        <w:t>&gt;</w:t>
      </w:r>
      <w:r w:rsidRPr="00942BC3">
        <w:rPr>
          <w:rFonts w:ascii="Consolas" w:hAnsi="Consolas" w:cs="Consolas"/>
          <w:color w:val="auto"/>
          <w:sz w:val="16"/>
          <w:szCs w:val="16"/>
        </w:rPr>
        <w:t>AES</w:t>
      </w:r>
      <w:r w:rsidRPr="00942BC3">
        <w:rPr>
          <w:rFonts w:ascii="Consolas" w:hAnsi="Consolas" w:cs="Consolas"/>
          <w:color w:val="0000FF"/>
          <w:sz w:val="16"/>
          <w:szCs w:val="16"/>
        </w:rPr>
        <w:t>&lt;/</w:t>
      </w:r>
      <w:r w:rsidRPr="00942BC3">
        <w:rPr>
          <w:rFonts w:ascii="Consolas" w:hAnsi="Consolas" w:cs="Consolas"/>
          <w:color w:val="A31515"/>
          <w:sz w:val="16"/>
          <w:szCs w:val="16"/>
        </w:rPr>
        <w:t>Encoding</w:t>
      </w:r>
      <w:r w:rsidRPr="00942BC3">
        <w:rPr>
          <w:rFonts w:ascii="Consolas" w:hAnsi="Consolas" w:cs="Consolas"/>
          <w:color w:val="0000FF"/>
          <w:sz w:val="16"/>
          <w:szCs w:val="16"/>
        </w:rPr>
        <w:t>&gt;</w:t>
      </w:r>
    </w:p>
    <w:p w14:paraId="2599BE5C"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162886B9"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Credentials</w:t>
      </w:r>
      <w:r w:rsidRPr="00942BC3">
        <w:rPr>
          <w:rFonts w:ascii="Consolas" w:hAnsi="Consolas" w:cs="Consolas"/>
          <w:color w:val="0000FF"/>
          <w:sz w:val="16"/>
          <w:szCs w:val="16"/>
        </w:rPr>
        <w:t>&gt;</w:t>
      </w:r>
    </w:p>
    <w:p w14:paraId="2BC51CA2" w14:textId="77777777" w:rsidR="00942BC3" w:rsidRPr="00942BC3" w:rsidRDefault="00942BC3" w:rsidP="00942BC3">
      <w:pPr>
        <w:autoSpaceDE w:val="0"/>
        <w:autoSpaceDN w:val="0"/>
        <w:adjustRightInd w:val="0"/>
        <w:jc w:val="left"/>
        <w:rPr>
          <w:rFonts w:ascii="Consolas" w:hAnsi="Consolas" w:cs="Consolas"/>
          <w:color w:val="0000FF"/>
          <w:sz w:val="16"/>
          <w:szCs w:val="16"/>
        </w:rPr>
      </w:pPr>
      <w:r w:rsidRPr="00942BC3">
        <w:rPr>
          <w:rFonts w:ascii="Consolas" w:hAnsi="Consolas" w:cs="Consolas"/>
          <w:color w:val="0000FF"/>
          <w:sz w:val="16"/>
          <w:szCs w:val="16"/>
        </w:rPr>
        <w:t>&lt;/</w:t>
      </w:r>
      <w:proofErr w:type="spellStart"/>
      <w:r w:rsidRPr="00942BC3">
        <w:rPr>
          <w:rFonts w:ascii="Consolas" w:hAnsi="Consolas" w:cs="Consolas"/>
          <w:color w:val="A31515"/>
          <w:sz w:val="16"/>
          <w:szCs w:val="16"/>
        </w:rPr>
        <w:t>EPBatchFacility</w:t>
      </w:r>
      <w:proofErr w:type="spellEnd"/>
      <w:r w:rsidRPr="00942BC3">
        <w:rPr>
          <w:rFonts w:ascii="Consolas" w:hAnsi="Consolas" w:cs="Consolas"/>
          <w:color w:val="0000FF"/>
          <w:sz w:val="16"/>
          <w:szCs w:val="16"/>
        </w:rPr>
        <w:t>&gt;</w:t>
      </w:r>
    </w:p>
    <w:p w14:paraId="43E839E2" w14:textId="77777777" w:rsidR="00942BC3" w:rsidRPr="00F14FD5" w:rsidRDefault="00942BC3" w:rsidP="00F14FD5"/>
    <w:p w14:paraId="3F01746F" w14:textId="77777777" w:rsidR="004939F2" w:rsidRDefault="004939F2" w:rsidP="004939F2">
      <w:pPr>
        <w:pStyle w:val="Heading1"/>
        <w:tabs>
          <w:tab w:val="right" w:pos="9360"/>
        </w:tabs>
      </w:pPr>
      <w:bookmarkStart w:id="77" w:name="_Toc520365984"/>
      <w:r>
        <w:lastRenderedPageBreak/>
        <w:t>EKBF Server Commands</w:t>
      </w:r>
      <w:r>
        <w:tab/>
        <w:t>Section 4</w:t>
      </w:r>
      <w:bookmarkEnd w:id="77"/>
    </w:p>
    <w:p w14:paraId="35DC9E4A" w14:textId="77777777" w:rsidR="004939F2" w:rsidRPr="004939F2" w:rsidRDefault="00651290" w:rsidP="004939F2">
      <w:r>
        <w:t>These commands are fully documented in the EP Server Administrator Guide.  Excerpts from that documented are provided below.</w:t>
      </w:r>
    </w:p>
    <w:p w14:paraId="6BB16029" w14:textId="77777777" w:rsidR="004519CC" w:rsidRDefault="004519CC" w:rsidP="004519CC">
      <w:pPr>
        <w:pStyle w:val="Heading2"/>
      </w:pPr>
      <w:bookmarkStart w:id="78" w:name="_Foundation_Data_Remove"/>
      <w:bookmarkStart w:id="79" w:name="_Toc520365985"/>
      <w:bookmarkEnd w:id="78"/>
      <w:r>
        <w:t>Foundation Data Remove (</w:t>
      </w:r>
      <w:r w:rsidR="00E3678B">
        <w:t>FDR</w:t>
      </w:r>
      <w:r>
        <w:t>)</w:t>
      </w:r>
      <w:bookmarkEnd w:id="79"/>
    </w:p>
    <w:p w14:paraId="0EC2F896" w14:textId="77777777" w:rsidR="00233F3B" w:rsidRPr="005E5C71" w:rsidRDefault="00233F3B" w:rsidP="0088206C">
      <w:pPr>
        <w:rPr>
          <w:rFonts w:cs="Arial"/>
        </w:rPr>
      </w:pPr>
      <w:r w:rsidRPr="005E5C71">
        <w:rPr>
          <w:rFonts w:cs="Arial"/>
        </w:rPr>
        <w:t xml:space="preserve">The Foundation Data Remove (FDR) server process is an EKBF server-based command-line program typically run on a regular schedule. The FDR server process performs the following: </w:t>
      </w:r>
    </w:p>
    <w:p w14:paraId="68C75759" w14:textId="77777777" w:rsidR="00233F3B" w:rsidRPr="005E5C71" w:rsidRDefault="00233F3B" w:rsidP="0088206C">
      <w:pPr>
        <w:rPr>
          <w:rFonts w:cs="Arial"/>
        </w:rPr>
      </w:pPr>
    </w:p>
    <w:p w14:paraId="426EEEC3" w14:textId="77777777" w:rsidR="00233F3B" w:rsidRPr="005E5C71" w:rsidRDefault="00233F3B"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Enacts the data life rules defined in metadata for the fact table families by removing records that are older than the specified data life. </w:t>
      </w:r>
    </w:p>
    <w:p w14:paraId="34CA8B3A" w14:textId="77777777" w:rsidR="00233F3B" w:rsidRPr="005E5C71" w:rsidRDefault="00233F3B"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Purges rows from input source tables that have already been loaded by Foundation Data Update (FDU) for the input sources that are maintained by Foundation or have been designated for purging by EKB Facts. </w:t>
      </w:r>
    </w:p>
    <w:p w14:paraId="594C087C" w14:textId="77777777" w:rsidR="00233F3B" w:rsidRPr="005E5C71" w:rsidRDefault="00233F3B"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Purges rows from Granite and Slate tables for dimension members that have been deleted. </w:t>
      </w:r>
    </w:p>
    <w:p w14:paraId="54EE63C6" w14:textId="77777777" w:rsidR="00233F3B" w:rsidRPr="005E5C71" w:rsidRDefault="00233F3B"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Purges rows from Granite and Slate tables where all the measure values are NULL. </w:t>
      </w:r>
    </w:p>
    <w:p w14:paraId="58767DE4" w14:textId="77777777" w:rsidR="00233F3B" w:rsidRPr="005E5C71" w:rsidRDefault="00233F3B"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Drops columns for deleted fact table family measures. These columns were marked unused by Foundation Structure Update when the measures were deleted from the fact table family or from an input source or Slate table. </w:t>
      </w:r>
    </w:p>
    <w:p w14:paraId="54C8814C" w14:textId="77777777" w:rsidR="003670B8" w:rsidRPr="003670B8" w:rsidRDefault="003670B8" w:rsidP="003670B8"/>
    <w:p w14:paraId="2B1528E9" w14:textId="77777777" w:rsidR="004519CC" w:rsidRDefault="004519CC" w:rsidP="004519CC">
      <w:pPr>
        <w:pStyle w:val="Heading2"/>
      </w:pPr>
      <w:bookmarkStart w:id="80" w:name="_Foundation_Data_Update"/>
      <w:bookmarkStart w:id="81" w:name="_Toc520365986"/>
      <w:bookmarkEnd w:id="80"/>
      <w:r>
        <w:t>Foundation Data Update (</w:t>
      </w:r>
      <w:r w:rsidR="00E3678B">
        <w:t>FDU</w:t>
      </w:r>
      <w:r>
        <w:t>)</w:t>
      </w:r>
      <w:bookmarkEnd w:id="81"/>
    </w:p>
    <w:p w14:paraId="65CF467D" w14:textId="77777777" w:rsidR="003670B8" w:rsidRPr="005E5C71" w:rsidRDefault="0088206C" w:rsidP="005E5C71">
      <w:pPr>
        <w:rPr>
          <w:rFonts w:cs="Arial"/>
          <w:szCs w:val="20"/>
        </w:rPr>
      </w:pPr>
      <w:r w:rsidRPr="005E5C71">
        <w:rPr>
          <w:rFonts w:cs="Arial"/>
        </w:rPr>
        <w:t>The Foundation Data Update server process is an EKBF server command-line process that takes fact data from an input source (database tables) and moves it into a Foundation fact table family (FTF). Because FTFs can include stored consolidations, the Foundation Data Update process consolidates input data for update to the tables holding the consolidations (Slate tables). This server process loads facts from source applications including the clients' host system and the Enterprise Planning client application</w:t>
      </w:r>
      <w:r w:rsidR="007A27BF" w:rsidRPr="005E5C71">
        <w:rPr>
          <w:rFonts w:cs="Arial"/>
          <w:szCs w:val="20"/>
        </w:rPr>
        <w:t>.</w:t>
      </w:r>
    </w:p>
    <w:p w14:paraId="5BD00D10" w14:textId="77777777" w:rsidR="007A27BF" w:rsidRPr="003670B8" w:rsidRDefault="007A27BF" w:rsidP="003670B8"/>
    <w:p w14:paraId="601AAED9" w14:textId="77777777" w:rsidR="00CA6690" w:rsidRDefault="00CA6690" w:rsidP="004519CC">
      <w:pPr>
        <w:pStyle w:val="Heading2"/>
      </w:pPr>
      <w:bookmarkStart w:id="82" w:name="_FDU_Transaction_History"/>
      <w:bookmarkStart w:id="83" w:name="_Toc520365987"/>
      <w:bookmarkEnd w:id="82"/>
      <w:r>
        <w:t>FDU Transaction History Utility</w:t>
      </w:r>
      <w:bookmarkEnd w:id="83"/>
    </w:p>
    <w:p w14:paraId="1CAA1750" w14:textId="77777777" w:rsidR="00CA6690" w:rsidRPr="000E2F33" w:rsidRDefault="00CA6690" w:rsidP="00CA6690">
      <w:pPr>
        <w:rPr>
          <w:rFonts w:cs="Arial"/>
          <w:szCs w:val="20"/>
        </w:rPr>
      </w:pPr>
      <w:r w:rsidRPr="000E2F33">
        <w:rPr>
          <w:rFonts w:cs="Arial"/>
          <w:szCs w:val="20"/>
        </w:rPr>
        <w:t xml:space="preserve">The Foundation Data Update server process keeps a history of the transaction sets (range of transaction IDs) that are successfully loaded in Foundation. The history of successfully loaded transaction sets includes the input source name, the minimum and maximum transaction IDs, the transaction record count, and the update date for each set. The Foundation Data Carry Forward Balance server process also keeps a history of the periods it populates and the latest update date for each run. The FDU Transaction History Utility allows you to display the transaction history and carry forward balance history for one or more fact table families or input sources. </w:t>
      </w:r>
    </w:p>
    <w:p w14:paraId="1A06C143" w14:textId="77777777" w:rsidR="00CA6690" w:rsidRPr="000E2F33" w:rsidRDefault="00CA6690" w:rsidP="00CA6690">
      <w:pPr>
        <w:rPr>
          <w:rFonts w:cs="Arial"/>
          <w:szCs w:val="20"/>
        </w:rPr>
      </w:pPr>
    </w:p>
    <w:p w14:paraId="444D0FF6" w14:textId="77777777" w:rsidR="00CA6690" w:rsidRPr="000E2F33" w:rsidRDefault="00CA6690" w:rsidP="00CA6690">
      <w:pPr>
        <w:rPr>
          <w:rFonts w:cs="Arial"/>
          <w:szCs w:val="20"/>
        </w:rPr>
      </w:pPr>
      <w:r w:rsidRPr="000E2F33">
        <w:rPr>
          <w:rFonts w:cs="Arial"/>
          <w:szCs w:val="20"/>
        </w:rPr>
        <w:t xml:space="preserve">The FDU Transaction History Utility is used periodically to prune the historical record of the successfully loaded transaction sets and carry forward balance runs. The FDU Transaction History Utility does not delete input source or fact table data. When deleting from the transaction history, the "high water mark" is never deleted. The only exception is if there are rows in the transaction history that are associated with input sources that are no longer defined. The FDU Transaction History Utility deletes those rows, if requested. </w:t>
      </w:r>
    </w:p>
    <w:p w14:paraId="1030E323" w14:textId="77777777" w:rsidR="00CA6690" w:rsidRPr="000E2F33" w:rsidRDefault="00CA6690" w:rsidP="00CA6690">
      <w:pPr>
        <w:rPr>
          <w:rFonts w:cs="Arial"/>
          <w:szCs w:val="20"/>
        </w:rPr>
      </w:pPr>
    </w:p>
    <w:p w14:paraId="5B6A172C" w14:textId="77777777" w:rsidR="00CA6690" w:rsidRPr="000E2F33" w:rsidRDefault="00CA6690" w:rsidP="00CA6690">
      <w:pPr>
        <w:rPr>
          <w:rFonts w:cs="Arial"/>
          <w:szCs w:val="20"/>
        </w:rPr>
      </w:pPr>
      <w:r w:rsidRPr="000E2F33">
        <w:rPr>
          <w:rFonts w:cs="Arial"/>
          <w:szCs w:val="20"/>
        </w:rPr>
        <w:t xml:space="preserve">The "high water mark" mentioned previously is used currently by many Foundation processes, as well as other applications for different purposes. </w:t>
      </w:r>
    </w:p>
    <w:p w14:paraId="3E86673E" w14:textId="77777777" w:rsidR="00CA6690" w:rsidRDefault="00CA6690" w:rsidP="00CA6690"/>
    <w:p w14:paraId="666E9030" w14:textId="47555D6D" w:rsidR="00CA6690" w:rsidRPr="00CA6690" w:rsidRDefault="00CA6690" w:rsidP="00CA6690">
      <w:pPr>
        <w:pStyle w:val="ListParagraph"/>
        <w:numPr>
          <w:ilvl w:val="0"/>
          <w:numId w:val="46"/>
        </w:numPr>
        <w:rPr>
          <w:rFonts w:ascii="Arial" w:hAnsi="Arial" w:cs="Arial"/>
          <w:sz w:val="16"/>
          <w:szCs w:val="16"/>
        </w:rPr>
      </w:pPr>
      <w:r w:rsidRPr="00CA6690">
        <w:rPr>
          <w:rFonts w:ascii="Arial" w:hAnsi="Arial" w:cs="Arial"/>
          <w:sz w:val="16"/>
          <w:szCs w:val="16"/>
        </w:rPr>
        <w:t xml:space="preserve">Foundation Data Update uses the </w:t>
      </w:r>
      <w:proofErr w:type="gramStart"/>
      <w:r w:rsidRPr="00CA6690">
        <w:rPr>
          <w:rFonts w:ascii="Arial" w:hAnsi="Arial" w:cs="Arial"/>
          <w:sz w:val="16"/>
          <w:szCs w:val="16"/>
        </w:rPr>
        <w:t>high water</w:t>
      </w:r>
      <w:proofErr w:type="gramEnd"/>
      <w:r w:rsidRPr="00CA6690">
        <w:rPr>
          <w:rFonts w:ascii="Arial" w:hAnsi="Arial" w:cs="Arial"/>
          <w:sz w:val="16"/>
          <w:szCs w:val="16"/>
        </w:rPr>
        <w:t xml:space="preserve"> mark to determine the next transaction set to load and to ensure that it does not load a transaction set twice.</w:t>
      </w:r>
    </w:p>
    <w:p w14:paraId="0AF687CE" w14:textId="30EDED80" w:rsidR="00CA6690" w:rsidRPr="00CA6690" w:rsidRDefault="00CA6690" w:rsidP="00CA6690">
      <w:pPr>
        <w:pStyle w:val="ListParagraph"/>
        <w:numPr>
          <w:ilvl w:val="0"/>
          <w:numId w:val="46"/>
        </w:numPr>
        <w:rPr>
          <w:rFonts w:ascii="Arial" w:hAnsi="Arial" w:cs="Arial"/>
          <w:sz w:val="16"/>
          <w:szCs w:val="16"/>
        </w:rPr>
      </w:pPr>
      <w:r w:rsidRPr="00CA6690">
        <w:rPr>
          <w:rFonts w:ascii="Arial" w:hAnsi="Arial" w:cs="Arial"/>
          <w:sz w:val="16"/>
          <w:szCs w:val="16"/>
        </w:rPr>
        <w:t xml:space="preserve">Foundation Data Remove uses the </w:t>
      </w:r>
      <w:proofErr w:type="gramStart"/>
      <w:r w:rsidRPr="00CA6690">
        <w:rPr>
          <w:rFonts w:ascii="Arial" w:hAnsi="Arial" w:cs="Arial"/>
          <w:sz w:val="16"/>
          <w:szCs w:val="16"/>
        </w:rPr>
        <w:t>high water</w:t>
      </w:r>
      <w:proofErr w:type="gramEnd"/>
      <w:r w:rsidRPr="00CA6690">
        <w:rPr>
          <w:rFonts w:ascii="Arial" w:hAnsi="Arial" w:cs="Arial"/>
          <w:sz w:val="16"/>
          <w:szCs w:val="16"/>
        </w:rPr>
        <w:t xml:space="preserve"> mark to ensure that it does not purge input source table rows that have not yet been loaded.</w:t>
      </w:r>
    </w:p>
    <w:p w14:paraId="2ED5155E" w14:textId="32BD053E" w:rsidR="00CA6690" w:rsidRPr="00CA6690" w:rsidRDefault="00CA6690" w:rsidP="00CA6690">
      <w:pPr>
        <w:pStyle w:val="ListParagraph"/>
        <w:numPr>
          <w:ilvl w:val="0"/>
          <w:numId w:val="46"/>
        </w:numPr>
        <w:rPr>
          <w:rFonts w:ascii="Arial" w:hAnsi="Arial" w:cs="Arial"/>
          <w:sz w:val="16"/>
          <w:szCs w:val="16"/>
        </w:rPr>
      </w:pPr>
      <w:r w:rsidRPr="00CA6690">
        <w:rPr>
          <w:rFonts w:ascii="Arial" w:hAnsi="Arial" w:cs="Arial"/>
          <w:sz w:val="16"/>
          <w:szCs w:val="16"/>
        </w:rPr>
        <w:t xml:space="preserve">Foundation Data Export server process and stored procedures use the </w:t>
      </w:r>
      <w:proofErr w:type="gramStart"/>
      <w:r w:rsidRPr="00CA6690">
        <w:rPr>
          <w:rFonts w:ascii="Arial" w:hAnsi="Arial" w:cs="Arial"/>
          <w:sz w:val="16"/>
          <w:szCs w:val="16"/>
        </w:rPr>
        <w:t>high water</w:t>
      </w:r>
      <w:proofErr w:type="gramEnd"/>
      <w:r w:rsidRPr="00CA6690">
        <w:rPr>
          <w:rFonts w:ascii="Arial" w:hAnsi="Arial" w:cs="Arial"/>
          <w:sz w:val="16"/>
          <w:szCs w:val="16"/>
        </w:rPr>
        <w:t xml:space="preserve"> mark to read unposted fact data when retrieving Latest facts using Foundation Data Export.</w:t>
      </w:r>
    </w:p>
    <w:p w14:paraId="57920EFB" w14:textId="7AB2A7D9" w:rsidR="004519CC" w:rsidRDefault="004519CC" w:rsidP="004519CC">
      <w:pPr>
        <w:pStyle w:val="Heading2"/>
      </w:pPr>
      <w:bookmarkStart w:id="84" w:name="_Toc520365988"/>
      <w:r>
        <w:t>Foundation Set Time (</w:t>
      </w:r>
      <w:r w:rsidR="00E3678B">
        <w:t>FST</w:t>
      </w:r>
      <w:r>
        <w:t>)</w:t>
      </w:r>
      <w:bookmarkEnd w:id="84"/>
    </w:p>
    <w:p w14:paraId="195589CE" w14:textId="77777777" w:rsidR="007A27BF" w:rsidRDefault="007A27BF" w:rsidP="0088206C">
      <w:r w:rsidRPr="007A27BF">
        <w:t xml:space="preserve">Foundation includes the concept of "current time". Current time in Foundation is used in </w:t>
      </w:r>
      <w:proofErr w:type="gramStart"/>
      <w:r w:rsidRPr="007A27BF">
        <w:t>a number of</w:t>
      </w:r>
      <w:proofErr w:type="gramEnd"/>
      <w:r w:rsidRPr="007A27BF">
        <w:t xml:space="preserve"> ways. </w:t>
      </w:r>
    </w:p>
    <w:p w14:paraId="0194566B" w14:textId="77777777" w:rsidR="0088206C" w:rsidRPr="007A27BF" w:rsidRDefault="0088206C" w:rsidP="0088206C"/>
    <w:p w14:paraId="32C3EB4A" w14:textId="77777777" w:rsidR="007A27BF" w:rsidRPr="005E5C71" w:rsidRDefault="007A27BF"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It controls data aging. </w:t>
      </w:r>
    </w:p>
    <w:p w14:paraId="21263400" w14:textId="77777777" w:rsidR="007A27BF" w:rsidRPr="005E5C71" w:rsidRDefault="007A27BF"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It is used to perform posting rule validation. </w:t>
      </w:r>
    </w:p>
    <w:p w14:paraId="51A5B93B" w14:textId="77777777" w:rsidR="007A27BF" w:rsidRPr="005E5C71" w:rsidRDefault="007A27BF"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It allows users to see the correct values for measures with Closing consolidation type in, for example, the current season when you are only halfway through. </w:t>
      </w:r>
    </w:p>
    <w:p w14:paraId="5DBFEABB" w14:textId="77777777" w:rsidR="007A27BF" w:rsidRPr="007A27BF" w:rsidRDefault="007A27BF" w:rsidP="0088206C"/>
    <w:p w14:paraId="269CE572" w14:textId="77777777" w:rsidR="007A27BF" w:rsidRDefault="007A27BF" w:rsidP="0088206C">
      <w:r w:rsidRPr="007A27BF">
        <w:t xml:space="preserve">Current time comprises a designated member in the lowest level of the primary Calendar dimension and its ancestors in the primary Calendar dimension and any connected Secondary dimensions. For example, in a four-level Calendar hierarchy with levels DAY, WEEK, PERIOD, and YEAR, current time comprises the current DAY member and its WEEK, PERIOD, and YEAR ancestors. When Calendar members are first added to the Foundation database by Foundation Structure Update, Current time is set to the earliest DAY member loaded and its ancestors. Use the Foundation Set Time server process to change this initial setting and update it on a regular basis. </w:t>
      </w:r>
    </w:p>
    <w:p w14:paraId="6C1B1443" w14:textId="77777777" w:rsidR="007A27BF" w:rsidRPr="007A27BF" w:rsidRDefault="007A27BF" w:rsidP="0088206C"/>
    <w:p w14:paraId="65E543FA" w14:textId="77777777" w:rsidR="003670B8" w:rsidRDefault="007A27BF" w:rsidP="0088206C">
      <w:r w:rsidRPr="007A27BF">
        <w:t>The Foundation Set Time server process writes to production metadata tables and takes effect immediately.</w:t>
      </w:r>
    </w:p>
    <w:p w14:paraId="276DAE8E" w14:textId="77777777" w:rsidR="0088206C" w:rsidRPr="007A27BF" w:rsidRDefault="0088206C" w:rsidP="0088206C"/>
    <w:p w14:paraId="35CE442B" w14:textId="77777777" w:rsidR="003670B8" w:rsidRDefault="003670B8" w:rsidP="003670B8">
      <w:pPr>
        <w:pStyle w:val="Heading2"/>
      </w:pPr>
      <w:bookmarkStart w:id="85" w:name="_Toc520365989"/>
      <w:r>
        <w:t>Foundation Structure Update (</w:t>
      </w:r>
      <w:r w:rsidR="00E3678B">
        <w:t>FSU</w:t>
      </w:r>
      <w:r>
        <w:t>)</w:t>
      </w:r>
      <w:bookmarkEnd w:id="85"/>
    </w:p>
    <w:p w14:paraId="451A0382" w14:textId="77777777" w:rsidR="003670B8" w:rsidRDefault="0088206C" w:rsidP="0088206C">
      <w:r>
        <w:t>Foundation Structure Update (FSU) is an EKBF server command-line process that is run on a regular schedule to take dimension member changes from a staging area in EKB Structure and process them into the dimension tables held in Foundation. During the update, the process populates staging tables for structure update to the Quartz cubes. Foundation Structure Update also implements metadata changes made using Architect for Foundation</w:t>
      </w:r>
      <w:r w:rsidR="003670B8">
        <w:t>.</w:t>
      </w:r>
    </w:p>
    <w:p w14:paraId="12055C8F" w14:textId="77777777" w:rsidR="0088206C" w:rsidRPr="003670B8" w:rsidRDefault="0088206C" w:rsidP="0088206C"/>
    <w:p w14:paraId="72BC949E" w14:textId="77777777" w:rsidR="0086044A" w:rsidRDefault="0086044A" w:rsidP="0086044A">
      <w:pPr>
        <w:pStyle w:val="Heading2"/>
      </w:pPr>
      <w:bookmarkStart w:id="86" w:name="_Quartz_Sync_Foundation"/>
      <w:bookmarkStart w:id="87" w:name="_Quartz_Data_Remove"/>
      <w:bookmarkStart w:id="88" w:name="_Toc520365990"/>
      <w:bookmarkEnd w:id="86"/>
      <w:bookmarkEnd w:id="87"/>
      <w:r>
        <w:t>Quartz Data Remove (QDR)</w:t>
      </w:r>
      <w:bookmarkEnd w:id="88"/>
    </w:p>
    <w:p w14:paraId="479E53DB" w14:textId="77777777" w:rsidR="0086044A" w:rsidRDefault="0086044A" w:rsidP="0086044A">
      <w:r>
        <w:t>The Quartz Data Remove server process lets you manage the retention of fact table data in your cube.</w:t>
      </w:r>
    </w:p>
    <w:p w14:paraId="2003C61D" w14:textId="77777777" w:rsidR="0086044A" w:rsidRDefault="0086044A" w:rsidP="0086044A"/>
    <w:p w14:paraId="4BD3F9F0" w14:textId="77777777" w:rsidR="0086044A" w:rsidRPr="0086044A" w:rsidRDefault="0086044A" w:rsidP="0086044A">
      <w:r>
        <w:t>The Quartz Data Remove server process removes data that is no longer of business interest according to your data aging rules. We recommend matching your aging rules in Quartz with the aging rules for the corresponding fact table families in Foundation. When aging a fact table that contains Latest or Closing-type measures, Quartz Data Remove automatically retains data in one extra period prior to the first period to be retained according to the aging rule so that measure derivations that compute opening balance values from the next period closing balance value will result in a value for the earliest period to be retained.</w:t>
      </w:r>
    </w:p>
    <w:p w14:paraId="1E2836E5" w14:textId="77777777" w:rsidR="003670B8" w:rsidRDefault="003670B8" w:rsidP="003670B8">
      <w:pPr>
        <w:pStyle w:val="Heading2"/>
      </w:pPr>
      <w:bookmarkStart w:id="89" w:name="_Toc520365991"/>
      <w:r>
        <w:t>Quartz Sync Foundation</w:t>
      </w:r>
      <w:r w:rsidR="00E3678B">
        <w:t xml:space="preserve"> </w:t>
      </w:r>
      <w:r>
        <w:t>(</w:t>
      </w:r>
      <w:r w:rsidR="0091785B">
        <w:t>Quartz Structure Sync/Quartz Data Sync</w:t>
      </w:r>
      <w:r>
        <w:t>)</w:t>
      </w:r>
      <w:bookmarkEnd w:id="89"/>
    </w:p>
    <w:p w14:paraId="07CEA658" w14:textId="77777777" w:rsidR="005E538E" w:rsidRDefault="005E538E" w:rsidP="0091785B">
      <w:r w:rsidRPr="005E538E">
        <w:t>Quartz cubes are synchronized with the Foundation database using the Quartz to Foundation Synchronization (</w:t>
      </w:r>
      <w:proofErr w:type="spellStart"/>
      <w:r w:rsidRPr="0014395C">
        <w:rPr>
          <w:bCs/>
        </w:rPr>
        <w:t>cimsyncpkbf</w:t>
      </w:r>
      <w:proofErr w:type="spellEnd"/>
      <w:r w:rsidRPr="005E538E">
        <w:t xml:space="preserve">) server process. </w:t>
      </w:r>
    </w:p>
    <w:p w14:paraId="1DD02575" w14:textId="77777777" w:rsidR="0091785B" w:rsidRPr="005E538E" w:rsidRDefault="0091785B" w:rsidP="0091785B"/>
    <w:p w14:paraId="5539C8C7" w14:textId="77777777" w:rsidR="005E538E" w:rsidRDefault="005E538E" w:rsidP="0091785B">
      <w:r w:rsidRPr="005E538E">
        <w:t xml:space="preserve">The synchronization procedures typically run on a scheduled basis and are facilitated </w:t>
      </w:r>
      <w:proofErr w:type="gramStart"/>
      <w:r w:rsidRPr="005E538E">
        <w:t>by the use of</w:t>
      </w:r>
      <w:proofErr w:type="gramEnd"/>
      <w:r w:rsidRPr="005E538E">
        <w:t xml:space="preserve"> staging tables and views. Foundation server processes populate Quartz structure staging tables to drive structure synchronization and create views to drive fact synchronizations. Then, Quartz server processes apply the contents of these tables and views to the Quartz cubes. </w:t>
      </w:r>
    </w:p>
    <w:p w14:paraId="24D85AE1" w14:textId="77777777" w:rsidR="0091785B" w:rsidRPr="005E538E" w:rsidRDefault="0091785B" w:rsidP="0091785B"/>
    <w:p w14:paraId="1B232263" w14:textId="77777777" w:rsidR="005E538E" w:rsidRDefault="005E538E" w:rsidP="0091785B">
      <w:r w:rsidRPr="005E538E">
        <w:t xml:space="preserve">The Quartz to Foundation synchronization process also releases metadata changes made through Architect for Quartz and the Quartz Structure Update server process. </w:t>
      </w:r>
    </w:p>
    <w:p w14:paraId="2DEAEFBB" w14:textId="77777777" w:rsidR="0091785B" w:rsidRPr="005E538E" w:rsidRDefault="0091785B" w:rsidP="0091785B"/>
    <w:p w14:paraId="28FBA284" w14:textId="77777777" w:rsidR="003670B8" w:rsidRDefault="005E538E" w:rsidP="0091785B">
      <w:r w:rsidRPr="005E538E">
        <w:t>Quartz to Foundation Synchronization locks out most other Quartz processes for the duration of the run. Depending on the command line options, during the Release phase of the synchronization it may also lock out applications that read from the Quartz cube.</w:t>
      </w:r>
    </w:p>
    <w:p w14:paraId="589663AA" w14:textId="77777777" w:rsidR="0091785B" w:rsidRDefault="0091785B" w:rsidP="0091785B"/>
    <w:p w14:paraId="1C7A5610" w14:textId="77777777" w:rsidR="00CA0FAE" w:rsidRDefault="00CA0FAE" w:rsidP="00CA0FAE">
      <w:pPr>
        <w:pStyle w:val="Heading2"/>
      </w:pPr>
      <w:bookmarkStart w:id="90" w:name="_Toc520365992"/>
      <w:r>
        <w:lastRenderedPageBreak/>
        <w:t>EP Mid-Tier Admin Client Console</w:t>
      </w:r>
      <w:bookmarkEnd w:id="90"/>
    </w:p>
    <w:p w14:paraId="1C446D78" w14:textId="77777777" w:rsidR="006021E7" w:rsidRDefault="006021E7" w:rsidP="006021E7">
      <w:r w:rsidRPr="006021E7">
        <w:t>There are important EP Mid-Tier processes that can be run from the command line to help support the batch processin</w:t>
      </w:r>
      <w:r>
        <w:t>g and operational process flow.</w:t>
      </w:r>
    </w:p>
    <w:p w14:paraId="08285D47" w14:textId="77777777" w:rsidR="006021E7" w:rsidRPr="006021E7" w:rsidRDefault="006021E7" w:rsidP="006021E7"/>
    <w:p w14:paraId="0F8F279D" w14:textId="77777777" w:rsidR="006021E7" w:rsidRDefault="006021E7" w:rsidP="006021E7">
      <w:pPr>
        <w:rPr>
          <w:rFonts w:cs="Arial"/>
          <w:b/>
          <w:bCs/>
          <w:sz w:val="26"/>
          <w:szCs w:val="26"/>
        </w:rPr>
      </w:pPr>
      <w:r w:rsidRPr="006021E7">
        <w:t xml:space="preserve">The EP Mid-Tier Console application is installed with the EP Mid-Tier Administrator. It can be found in the </w:t>
      </w:r>
      <w:r w:rsidRPr="00A216B1">
        <w:rPr>
          <w:bCs/>
        </w:rPr>
        <w:t>JDA\</w:t>
      </w:r>
      <w:proofErr w:type="spellStart"/>
      <w:r w:rsidRPr="00A216B1">
        <w:rPr>
          <w:bCs/>
        </w:rPr>
        <w:t>EPMidTierAdmin</w:t>
      </w:r>
      <w:proofErr w:type="spellEnd"/>
      <w:r w:rsidRPr="00A216B1">
        <w:rPr>
          <w:bCs/>
        </w:rPr>
        <w:t>\bin</w:t>
      </w:r>
      <w:r w:rsidRPr="006021E7">
        <w:rPr>
          <w:b/>
          <w:bCs/>
        </w:rPr>
        <w:t xml:space="preserve"> </w:t>
      </w:r>
      <w:r w:rsidRPr="006021E7">
        <w:t>directory. It processes command line input and notifies the proper component of an EP Mid-Tier to execute the specified process.</w:t>
      </w:r>
    </w:p>
    <w:p w14:paraId="01EF7C12" w14:textId="77777777" w:rsidR="006021E7" w:rsidRDefault="006021E7" w:rsidP="006021E7">
      <w:pPr>
        <w:rPr>
          <w:rFonts w:cs="Arial"/>
          <w:b/>
          <w:bCs/>
          <w:sz w:val="26"/>
          <w:szCs w:val="26"/>
        </w:rPr>
      </w:pPr>
    </w:p>
    <w:p w14:paraId="5B775D55" w14:textId="77777777" w:rsidR="006021E7" w:rsidRDefault="006021E7" w:rsidP="00A216B1">
      <w:r w:rsidRPr="00A216B1">
        <w:t>Processes Supported by the Console appl</w:t>
      </w:r>
      <w:r w:rsidR="00A216B1">
        <w:t>ication:</w:t>
      </w:r>
    </w:p>
    <w:p w14:paraId="0D4478D3" w14:textId="77777777" w:rsidR="00A216B1" w:rsidRPr="00A216B1" w:rsidRDefault="00A216B1" w:rsidP="00A216B1"/>
    <w:p w14:paraId="16DBF332" w14:textId="77777777" w:rsidR="006021E7" w:rsidRPr="005E5C71" w:rsidRDefault="006021E7" w:rsidP="005E5C71">
      <w:pPr>
        <w:pStyle w:val="ListParagraph"/>
        <w:numPr>
          <w:ilvl w:val="0"/>
          <w:numId w:val="34"/>
        </w:numPr>
        <w:rPr>
          <w:rFonts w:ascii="Arial" w:hAnsi="Arial" w:cs="Arial"/>
          <w:sz w:val="16"/>
          <w:szCs w:val="16"/>
        </w:rPr>
      </w:pPr>
      <w:r w:rsidRPr="005E5C71">
        <w:rPr>
          <w:rFonts w:ascii="Arial" w:hAnsi="Arial" w:cs="Arial"/>
          <w:sz w:val="16"/>
          <w:szCs w:val="16"/>
        </w:rPr>
        <w:t>Rebuild the Master Measure Map (MMM).</w:t>
      </w:r>
    </w:p>
    <w:p w14:paraId="0F0D9604" w14:textId="77777777" w:rsidR="00CA0FAE" w:rsidRPr="005E5C71" w:rsidRDefault="006021E7" w:rsidP="005E5C71">
      <w:pPr>
        <w:pStyle w:val="ListParagraph"/>
        <w:numPr>
          <w:ilvl w:val="0"/>
          <w:numId w:val="34"/>
        </w:numPr>
        <w:rPr>
          <w:rFonts w:ascii="Arial" w:hAnsi="Arial" w:cs="Arial"/>
          <w:sz w:val="16"/>
          <w:szCs w:val="16"/>
        </w:rPr>
      </w:pPr>
      <w:r w:rsidRPr="005E5C71">
        <w:rPr>
          <w:rFonts w:ascii="Arial" w:hAnsi="Arial" w:cs="Arial"/>
          <w:sz w:val="16"/>
          <w:szCs w:val="16"/>
        </w:rPr>
        <w:t>Rebuild an EKB Context.</w:t>
      </w:r>
    </w:p>
    <w:p w14:paraId="1740CA8F" w14:textId="77777777" w:rsidR="00722331" w:rsidRPr="00722331" w:rsidRDefault="008E4A88" w:rsidP="004F598B">
      <w:pPr>
        <w:pStyle w:val="Heading1"/>
        <w:tabs>
          <w:tab w:val="left" w:pos="7740"/>
          <w:tab w:val="right" w:pos="9360"/>
        </w:tabs>
      </w:pPr>
      <w:bookmarkStart w:id="91" w:name="_Toc520365993"/>
      <w:bookmarkEnd w:id="20"/>
      <w:bookmarkEnd w:id="21"/>
      <w:bookmarkEnd w:id="22"/>
      <w:bookmarkEnd w:id="23"/>
      <w:bookmarkEnd w:id="41"/>
      <w:bookmarkEnd w:id="42"/>
      <w:bookmarkEnd w:id="43"/>
      <w:bookmarkEnd w:id="44"/>
      <w:bookmarkEnd w:id="45"/>
      <w:bookmarkEnd w:id="46"/>
      <w:bookmarkEnd w:id="47"/>
      <w:bookmarkEnd w:id="48"/>
      <w:bookmarkEnd w:id="49"/>
      <w:bookmarkEnd w:id="50"/>
      <w:bookmarkEnd w:id="51"/>
      <w:bookmarkEnd w:id="52"/>
      <w:r>
        <w:lastRenderedPageBreak/>
        <w:t>Batch Scripts</w:t>
      </w:r>
      <w:r w:rsidR="004F598B">
        <w:tab/>
      </w:r>
      <w:r w:rsidR="003D4045">
        <w:t xml:space="preserve">Section </w:t>
      </w:r>
      <w:r w:rsidR="004939F2">
        <w:t>5</w:t>
      </w:r>
      <w:bookmarkEnd w:id="91"/>
    </w:p>
    <w:p w14:paraId="2BA77EC8" w14:textId="77777777" w:rsidR="0086044A" w:rsidRDefault="0086044A" w:rsidP="0086044A">
      <w:pPr>
        <w:pStyle w:val="Heading2"/>
      </w:pPr>
      <w:bookmarkStart w:id="92" w:name="_Actuals_Cube_Sync"/>
      <w:bookmarkStart w:id="93" w:name="_Toc520365994"/>
      <w:bookmarkEnd w:id="92"/>
      <w:r>
        <w:t>Actuals Cube Remove Data</w:t>
      </w:r>
      <w:bookmarkEnd w:id="93"/>
    </w:p>
    <w:p w14:paraId="53B78649" w14:textId="77777777" w:rsidR="0086044A" w:rsidRDefault="0086044A" w:rsidP="0086044A">
      <w:pPr>
        <w:rPr>
          <w:rFonts w:cs="Arial"/>
        </w:rPr>
      </w:pPr>
      <w:r w:rsidRPr="00962735">
        <w:rPr>
          <w:rFonts w:cs="Arial"/>
          <w:b/>
        </w:rPr>
        <w:t>Mid-Tier</w:t>
      </w:r>
      <w:r>
        <w:rPr>
          <w:rFonts w:cs="Arial"/>
        </w:rPr>
        <w:t>: Primary and Secondary</w:t>
      </w:r>
    </w:p>
    <w:p w14:paraId="42A7913C" w14:textId="77777777" w:rsidR="0086044A" w:rsidRPr="00962735" w:rsidRDefault="0086044A" w:rsidP="0086044A"/>
    <w:p w14:paraId="317B8829" w14:textId="77777777" w:rsidR="0086044A" w:rsidRDefault="0086044A" w:rsidP="0086044A">
      <w:r w:rsidRPr="001916EE">
        <w:rPr>
          <w:b/>
        </w:rPr>
        <w:t>Purpose</w:t>
      </w:r>
      <w:r>
        <w:t xml:space="preserve">: </w:t>
      </w:r>
      <w:r w:rsidRPr="0086044A">
        <w:t>Multithreads the execution of multiple Quartz Cube data removes</w:t>
      </w:r>
      <w:r>
        <w:t>.</w:t>
      </w:r>
    </w:p>
    <w:p w14:paraId="6B234CCE" w14:textId="77777777" w:rsidR="0086044A" w:rsidRDefault="0086044A" w:rsidP="0086044A"/>
    <w:p w14:paraId="444678B7" w14:textId="77777777" w:rsidR="0086044A" w:rsidRPr="00631DAB" w:rsidRDefault="0086044A" w:rsidP="0086044A">
      <w:r w:rsidRPr="001916EE">
        <w:rPr>
          <w:b/>
        </w:rPr>
        <w:t>Usage</w:t>
      </w:r>
      <w:r w:rsidRPr="00631DAB">
        <w:t xml:space="preserve">: </w:t>
      </w:r>
      <w:proofErr w:type="spellStart"/>
      <w:r>
        <w:t>ActualsCubeRemoveData</w:t>
      </w:r>
      <w:proofErr w:type="spellEnd"/>
    </w:p>
    <w:p w14:paraId="5E91E450" w14:textId="77777777" w:rsidR="0086044A" w:rsidRDefault="0086044A" w:rsidP="0086044A"/>
    <w:p w14:paraId="1DF0B71E" w14:textId="77777777" w:rsidR="0086044A" w:rsidRDefault="0086044A" w:rsidP="0086044A">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86044A" w:rsidRPr="00631DAB" w14:paraId="3B611B2A" w14:textId="77777777" w:rsidTr="0086044A">
        <w:trPr>
          <w:jc w:val="center"/>
        </w:trPr>
        <w:tc>
          <w:tcPr>
            <w:tcW w:w="0" w:type="auto"/>
            <w:shd w:val="clear" w:color="auto" w:fill="005596" w:themeFill="text2"/>
            <w:vAlign w:val="center"/>
          </w:tcPr>
          <w:p w14:paraId="36ADBC83" w14:textId="77777777" w:rsidR="0086044A" w:rsidRPr="00631DAB" w:rsidRDefault="0086044A" w:rsidP="0086044A">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4225B36C" w14:textId="77777777" w:rsidR="0086044A" w:rsidRPr="00631DAB" w:rsidRDefault="0086044A" w:rsidP="0086044A">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6044A" w:rsidRPr="00631DAB" w14:paraId="5F68C1FB" w14:textId="77777777" w:rsidTr="0086044A">
        <w:trPr>
          <w:jc w:val="center"/>
        </w:trPr>
        <w:tc>
          <w:tcPr>
            <w:tcW w:w="0" w:type="auto"/>
            <w:vAlign w:val="center"/>
          </w:tcPr>
          <w:p w14:paraId="175BE770" w14:textId="77777777" w:rsidR="0086044A" w:rsidRPr="00B650A8" w:rsidRDefault="0086044A" w:rsidP="0086044A">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3BCA6A9C" w14:textId="77777777" w:rsidR="0086044A" w:rsidRPr="00631DAB" w:rsidRDefault="0086044A"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50E695D2" w14:textId="77777777" w:rsidR="0086044A" w:rsidRDefault="0086044A" w:rsidP="0086044A"/>
    <w:p w14:paraId="390E78C0" w14:textId="77777777" w:rsidR="0086044A" w:rsidRPr="0080426D" w:rsidRDefault="0086044A" w:rsidP="0086044A">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86044A" w:rsidRPr="00631DAB" w14:paraId="24F5C274" w14:textId="77777777" w:rsidTr="0086044A">
        <w:trPr>
          <w:jc w:val="center"/>
        </w:trPr>
        <w:tc>
          <w:tcPr>
            <w:tcW w:w="0" w:type="auto"/>
            <w:shd w:val="clear" w:color="auto" w:fill="005596" w:themeFill="text2"/>
            <w:vAlign w:val="center"/>
          </w:tcPr>
          <w:p w14:paraId="7B3B20F5" w14:textId="77777777" w:rsidR="0086044A" w:rsidRPr="00631DAB" w:rsidRDefault="0086044A" w:rsidP="0086044A">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66C5496" w14:textId="77777777" w:rsidR="0086044A" w:rsidRPr="00631DAB" w:rsidRDefault="0086044A" w:rsidP="0086044A">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6044A" w:rsidRPr="00631DAB" w14:paraId="2700620F" w14:textId="77777777" w:rsidTr="0086044A">
        <w:trPr>
          <w:jc w:val="center"/>
        </w:trPr>
        <w:tc>
          <w:tcPr>
            <w:tcW w:w="0" w:type="auto"/>
            <w:vAlign w:val="center"/>
          </w:tcPr>
          <w:p w14:paraId="0331AC51" w14:textId="77777777" w:rsidR="0086044A" w:rsidRPr="00631DAB" w:rsidRDefault="0086044A" w:rsidP="0086044A">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23AC608A" w14:textId="77777777" w:rsidR="0086044A" w:rsidRPr="00631DAB" w:rsidRDefault="0086044A"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86044A" w:rsidRPr="00631DAB" w14:paraId="028907E2" w14:textId="77777777" w:rsidTr="0086044A">
        <w:trPr>
          <w:jc w:val="center"/>
        </w:trPr>
        <w:tc>
          <w:tcPr>
            <w:tcW w:w="0" w:type="auto"/>
            <w:vAlign w:val="center"/>
          </w:tcPr>
          <w:p w14:paraId="54BE8E59" w14:textId="77777777" w:rsidR="0086044A" w:rsidRPr="00631DAB" w:rsidRDefault="0086044A" w:rsidP="0086044A">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2D67CF50" w14:textId="77777777" w:rsidR="0086044A" w:rsidRPr="00631DAB" w:rsidRDefault="0086044A"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5E001815" w14:textId="77777777" w:rsidR="0086044A" w:rsidRDefault="0086044A" w:rsidP="0086044A">
      <w:pPr>
        <w:rPr>
          <w:b/>
        </w:rPr>
      </w:pPr>
    </w:p>
    <w:p w14:paraId="44A8B333" w14:textId="77777777" w:rsidR="0086044A" w:rsidRPr="00C74DF1" w:rsidRDefault="0086044A" w:rsidP="0086044A">
      <w:r>
        <w:rPr>
          <w:b/>
        </w:rPr>
        <w:t>Workflow:</w:t>
      </w:r>
    </w:p>
    <w:p w14:paraId="16EF86A5" w14:textId="77777777" w:rsidR="0086044A" w:rsidRDefault="00C54B69" w:rsidP="0086044A">
      <w:pPr>
        <w:jc w:val="center"/>
        <w:rPr>
          <w:rFonts w:cs="Arial"/>
        </w:rPr>
      </w:pPr>
      <w:r>
        <w:rPr>
          <w:noProof/>
        </w:rPr>
        <w:object w:dxaOrig="3019" w:dyaOrig="4584" w14:anchorId="7BD08AB8">
          <v:shape id="_x0000_i1027" type="#_x0000_t75" alt="" style="width:114pt;height:171.75pt;mso-width-percent:0;mso-height-percent:0;mso-width-percent:0;mso-height-percent:0" o:ole="">
            <v:imagedata r:id="rId25" o:title=""/>
          </v:shape>
          <o:OLEObject Type="Embed" ProgID="Visio.Drawing.11" ShapeID="_x0000_i1027" DrawAspect="Content" ObjectID="_1594807991" r:id="rId26"/>
        </w:object>
      </w:r>
    </w:p>
    <w:p w14:paraId="7E0D169E" w14:textId="77777777" w:rsidR="0086044A" w:rsidRDefault="0086044A">
      <w:pPr>
        <w:jc w:val="left"/>
        <w:rPr>
          <w:rFonts w:cs="Arial"/>
          <w:b/>
          <w:bCs/>
          <w:iCs/>
          <w:color w:val="005596"/>
          <w:sz w:val="28"/>
          <w:szCs w:val="28"/>
        </w:rPr>
      </w:pPr>
      <w:r>
        <w:br w:type="page"/>
      </w:r>
    </w:p>
    <w:p w14:paraId="5729B1D2" w14:textId="77777777" w:rsidR="00D62C07" w:rsidRDefault="00D62C07" w:rsidP="00D62C07">
      <w:pPr>
        <w:pStyle w:val="Heading2"/>
      </w:pPr>
      <w:bookmarkStart w:id="94" w:name="_Toc520365995"/>
      <w:r>
        <w:lastRenderedPageBreak/>
        <w:t>Actuals</w:t>
      </w:r>
      <w:r w:rsidR="005A6F26">
        <w:t xml:space="preserve"> </w:t>
      </w:r>
      <w:r>
        <w:t>Cube</w:t>
      </w:r>
      <w:r w:rsidR="005A6F26">
        <w:t xml:space="preserve"> Sync</w:t>
      </w:r>
      <w:bookmarkEnd w:id="94"/>
    </w:p>
    <w:p w14:paraId="75979A08" w14:textId="77777777" w:rsidR="00962735" w:rsidRDefault="00962735" w:rsidP="00962735">
      <w:pPr>
        <w:rPr>
          <w:rFonts w:cs="Arial"/>
        </w:rPr>
      </w:pPr>
      <w:r w:rsidRPr="00962735">
        <w:rPr>
          <w:rFonts w:cs="Arial"/>
          <w:b/>
        </w:rPr>
        <w:t>Mid-Tier</w:t>
      </w:r>
      <w:r>
        <w:rPr>
          <w:rFonts w:cs="Arial"/>
        </w:rPr>
        <w:t>: Primary and Secondary</w:t>
      </w:r>
    </w:p>
    <w:p w14:paraId="53FD0F74" w14:textId="77777777" w:rsidR="00962735" w:rsidRPr="00962735" w:rsidRDefault="00962735" w:rsidP="00962735"/>
    <w:p w14:paraId="2E46BA5F" w14:textId="77777777" w:rsidR="00C74DF1" w:rsidRDefault="00C74DF1" w:rsidP="00C74DF1">
      <w:r w:rsidRPr="001916EE">
        <w:rPr>
          <w:b/>
        </w:rPr>
        <w:t>Purpose</w:t>
      </w:r>
      <w:r>
        <w:t xml:space="preserve">: </w:t>
      </w:r>
      <w:r w:rsidR="00FC6FFB">
        <w:t>Multithreads the execution of multiple Quartz Cube structure and data syncs.  Quartz Cubes are those that contain Actuals data only.</w:t>
      </w:r>
    </w:p>
    <w:p w14:paraId="6A689132" w14:textId="77777777" w:rsidR="00C74DF1" w:rsidRDefault="00C74DF1" w:rsidP="00C74DF1"/>
    <w:p w14:paraId="48971E54" w14:textId="77777777" w:rsidR="00C74DF1" w:rsidRPr="00631DAB" w:rsidRDefault="00C74DF1" w:rsidP="00C74DF1">
      <w:r w:rsidRPr="001916EE">
        <w:rPr>
          <w:b/>
        </w:rPr>
        <w:t>Usage</w:t>
      </w:r>
      <w:r w:rsidRPr="00631DAB">
        <w:t xml:space="preserve">: </w:t>
      </w:r>
      <w:proofErr w:type="spellStart"/>
      <w:r>
        <w:t>ActualsCubeSync</w:t>
      </w:r>
      <w:proofErr w:type="spellEnd"/>
    </w:p>
    <w:p w14:paraId="68735D52" w14:textId="77777777" w:rsidR="00C74DF1" w:rsidRDefault="00C74DF1" w:rsidP="00C74DF1"/>
    <w:p w14:paraId="2CD006B4" w14:textId="77777777" w:rsidR="00C74DF1" w:rsidRDefault="00C74DF1" w:rsidP="00C74DF1">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C74DF1" w:rsidRPr="00631DAB" w14:paraId="378AA94F" w14:textId="77777777" w:rsidTr="00A22393">
        <w:trPr>
          <w:jc w:val="center"/>
        </w:trPr>
        <w:tc>
          <w:tcPr>
            <w:tcW w:w="0" w:type="auto"/>
            <w:shd w:val="clear" w:color="auto" w:fill="005596" w:themeFill="text2"/>
            <w:vAlign w:val="center"/>
          </w:tcPr>
          <w:p w14:paraId="439E0128" w14:textId="77777777" w:rsidR="00C74DF1" w:rsidRPr="00631DAB" w:rsidRDefault="00C74DF1"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F9F263D" w14:textId="77777777" w:rsidR="00C74DF1" w:rsidRPr="00631DAB" w:rsidRDefault="00C74DF1"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74DF1" w:rsidRPr="00631DAB" w14:paraId="083E29B9" w14:textId="77777777" w:rsidTr="00A22393">
        <w:trPr>
          <w:jc w:val="center"/>
        </w:trPr>
        <w:tc>
          <w:tcPr>
            <w:tcW w:w="0" w:type="auto"/>
            <w:vAlign w:val="center"/>
          </w:tcPr>
          <w:p w14:paraId="5D8E098C" w14:textId="77777777" w:rsidR="00C74DF1" w:rsidRPr="00B650A8" w:rsidRDefault="00FC6FFB"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2D113580" w14:textId="77777777" w:rsidR="00C74DF1" w:rsidRPr="00631DAB" w:rsidRDefault="00FC6FF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53D356DA" w14:textId="77777777" w:rsidR="00C74DF1" w:rsidRDefault="00C74DF1" w:rsidP="00C74DF1"/>
    <w:p w14:paraId="6DB7CF52" w14:textId="77777777" w:rsidR="00C74DF1" w:rsidRPr="0080426D" w:rsidRDefault="00C74DF1" w:rsidP="00C74DF1">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C74DF1" w:rsidRPr="00631DAB" w14:paraId="547733C5" w14:textId="77777777" w:rsidTr="00A22393">
        <w:trPr>
          <w:jc w:val="center"/>
        </w:trPr>
        <w:tc>
          <w:tcPr>
            <w:tcW w:w="0" w:type="auto"/>
            <w:shd w:val="clear" w:color="auto" w:fill="005596" w:themeFill="text2"/>
            <w:vAlign w:val="center"/>
          </w:tcPr>
          <w:p w14:paraId="3F996CBB" w14:textId="77777777" w:rsidR="00C74DF1" w:rsidRPr="00631DAB" w:rsidRDefault="00C74DF1"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7BED2A28" w14:textId="77777777" w:rsidR="00C74DF1" w:rsidRPr="00631DAB" w:rsidRDefault="00C74DF1"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74DF1" w:rsidRPr="00631DAB" w14:paraId="7403001F" w14:textId="77777777" w:rsidTr="00A22393">
        <w:trPr>
          <w:jc w:val="center"/>
        </w:trPr>
        <w:tc>
          <w:tcPr>
            <w:tcW w:w="0" w:type="auto"/>
            <w:vAlign w:val="center"/>
          </w:tcPr>
          <w:p w14:paraId="7C09F47D" w14:textId="77777777" w:rsidR="00C74DF1" w:rsidRPr="00631DAB" w:rsidRDefault="00C74DF1"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24F55D24" w14:textId="77777777" w:rsidR="00C74DF1" w:rsidRPr="00631DAB" w:rsidRDefault="00C74DF1"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C74DF1" w:rsidRPr="00631DAB" w14:paraId="2C2225D8" w14:textId="77777777" w:rsidTr="00A22393">
        <w:trPr>
          <w:jc w:val="center"/>
        </w:trPr>
        <w:tc>
          <w:tcPr>
            <w:tcW w:w="0" w:type="auto"/>
            <w:vAlign w:val="center"/>
          </w:tcPr>
          <w:p w14:paraId="3228A17E" w14:textId="77777777" w:rsidR="00C74DF1" w:rsidRPr="00631DAB" w:rsidRDefault="00C74DF1" w:rsidP="00A22393">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5BC83EE8" w14:textId="77777777" w:rsidR="00C74DF1" w:rsidRPr="00631DAB" w:rsidRDefault="00C74DF1"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3512A7F6" w14:textId="77777777" w:rsidR="008657C0" w:rsidRDefault="008657C0" w:rsidP="008657C0">
      <w:pPr>
        <w:rPr>
          <w:b/>
        </w:rPr>
      </w:pPr>
    </w:p>
    <w:p w14:paraId="27C24FB3" w14:textId="77777777" w:rsidR="00C74DF1" w:rsidRPr="00C74DF1" w:rsidRDefault="008D147B" w:rsidP="00C74DF1">
      <w:r>
        <w:rPr>
          <w:b/>
        </w:rPr>
        <w:t>Workflow:</w:t>
      </w:r>
    </w:p>
    <w:p w14:paraId="64785CDE" w14:textId="77777777" w:rsidR="00AE0687" w:rsidRDefault="00C54B69" w:rsidP="00AE0687">
      <w:pPr>
        <w:pStyle w:val="JDAnormal"/>
        <w:jc w:val="center"/>
      </w:pPr>
      <w:r>
        <w:rPr>
          <w:noProof/>
        </w:rPr>
        <w:object w:dxaOrig="3019" w:dyaOrig="4584" w14:anchorId="42E408AB">
          <v:shape id="_x0000_i1028" type="#_x0000_t75" alt="" style="width:114pt;height:171.75pt;mso-width-percent:0;mso-height-percent:0;mso-width-percent:0;mso-height-percent:0" o:ole="">
            <v:imagedata r:id="rId27" o:title=""/>
          </v:shape>
          <o:OLEObject Type="Embed" ProgID="Visio.Drawing.11" ShapeID="_x0000_i1028" DrawAspect="Content" ObjectID="_1594807992" r:id="rId28"/>
        </w:object>
      </w:r>
    </w:p>
    <w:p w14:paraId="788F9E7D" w14:textId="77777777" w:rsidR="004E5428" w:rsidRDefault="004E5428" w:rsidP="00BB2F9B">
      <w:r>
        <w:br w:type="page"/>
      </w:r>
    </w:p>
    <w:p w14:paraId="38C02C8E" w14:textId="77777777" w:rsidR="00D62C07" w:rsidRDefault="00D62C07" w:rsidP="00D62C07">
      <w:pPr>
        <w:pStyle w:val="Heading2"/>
      </w:pPr>
      <w:bookmarkStart w:id="95" w:name="_Toc520365996"/>
      <w:r>
        <w:lastRenderedPageBreak/>
        <w:t>Actuals</w:t>
      </w:r>
      <w:r w:rsidR="005A6F26">
        <w:t xml:space="preserve"> </w:t>
      </w:r>
      <w:r>
        <w:t>Data</w:t>
      </w:r>
      <w:r w:rsidR="005A6F26">
        <w:t xml:space="preserve"> Update</w:t>
      </w:r>
      <w:bookmarkEnd w:id="95"/>
    </w:p>
    <w:p w14:paraId="3F7A02E7" w14:textId="77777777" w:rsidR="00962735" w:rsidRDefault="00962735" w:rsidP="00962735">
      <w:pPr>
        <w:rPr>
          <w:rFonts w:cs="Arial"/>
        </w:rPr>
      </w:pPr>
      <w:r w:rsidRPr="00962735">
        <w:rPr>
          <w:rFonts w:cs="Arial"/>
          <w:b/>
        </w:rPr>
        <w:t>Mid-Tier</w:t>
      </w:r>
      <w:r>
        <w:rPr>
          <w:rFonts w:cs="Arial"/>
        </w:rPr>
        <w:t>: Primary only</w:t>
      </w:r>
    </w:p>
    <w:p w14:paraId="46CE1E0D" w14:textId="77777777" w:rsidR="00962735" w:rsidRPr="00962735" w:rsidRDefault="00962735" w:rsidP="00962735"/>
    <w:p w14:paraId="6C63B329" w14:textId="5ACE7A56" w:rsidR="00FC6FFB" w:rsidRDefault="00FC6FFB" w:rsidP="00FC6FFB">
      <w:r w:rsidRPr="001916EE">
        <w:rPr>
          <w:b/>
        </w:rPr>
        <w:t>Purpose</w:t>
      </w:r>
      <w:r>
        <w:t xml:space="preserve">: Executes EKBF Commands to load fact data into Granite for a single Actuals FTF and then </w:t>
      </w:r>
      <w:r w:rsidR="00C57413">
        <w:t xml:space="preserve">optionally </w:t>
      </w:r>
      <w:r>
        <w:t>purges the contents of the staging table.  If there are errors in the processing of data, the staging table will not be purged.</w:t>
      </w:r>
    </w:p>
    <w:p w14:paraId="47DD0EF3" w14:textId="77777777" w:rsidR="00FC6FFB" w:rsidRDefault="00FC6FFB" w:rsidP="00FC6FFB"/>
    <w:p w14:paraId="06935F37" w14:textId="444F5317" w:rsidR="00FC6FFB" w:rsidRPr="00C668E6" w:rsidRDefault="00FC6FFB" w:rsidP="00C668E6">
      <w:pPr>
        <w:autoSpaceDE w:val="0"/>
        <w:autoSpaceDN w:val="0"/>
        <w:adjustRightInd w:val="0"/>
        <w:jc w:val="left"/>
        <w:rPr>
          <w:rFonts w:ascii="Consolas" w:hAnsi="Consolas" w:cs="Consolas"/>
          <w:color w:val="auto"/>
          <w:sz w:val="19"/>
          <w:szCs w:val="19"/>
        </w:rPr>
      </w:pPr>
      <w:r w:rsidRPr="001916EE">
        <w:rPr>
          <w:b/>
        </w:rPr>
        <w:t>Usage</w:t>
      </w:r>
      <w:r w:rsidRPr="00631DAB">
        <w:t xml:space="preserve">: </w:t>
      </w:r>
      <w:proofErr w:type="spellStart"/>
      <w:r w:rsidR="00C668E6" w:rsidRPr="00C668E6">
        <w:t>ActualsDataUpdate</w:t>
      </w:r>
      <w:proofErr w:type="spellEnd"/>
      <w:r w:rsidR="00C668E6">
        <w:t xml:space="preserve"> </w:t>
      </w:r>
      <w:r w:rsidRPr="00C668E6">
        <w:t>[FTF</w:t>
      </w:r>
      <w:r>
        <w:t>]</w:t>
      </w:r>
      <w:r w:rsidR="00C57413">
        <w:t xml:space="preserve"> [retain/truncate]</w:t>
      </w:r>
    </w:p>
    <w:p w14:paraId="5EB879C6" w14:textId="77777777" w:rsidR="00FC6FFB" w:rsidRDefault="00FC6FFB" w:rsidP="00FC6FFB"/>
    <w:p w14:paraId="662494FE" w14:textId="77777777" w:rsidR="00FC6FFB" w:rsidRDefault="00FC6FFB" w:rsidP="00FC6FFB">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220"/>
        <w:gridCol w:w="8356"/>
      </w:tblGrid>
      <w:tr w:rsidR="00C57413" w:rsidRPr="00631DAB" w14:paraId="4382306B" w14:textId="77777777" w:rsidTr="00A22393">
        <w:trPr>
          <w:jc w:val="center"/>
        </w:trPr>
        <w:tc>
          <w:tcPr>
            <w:tcW w:w="0" w:type="auto"/>
            <w:shd w:val="clear" w:color="auto" w:fill="005596" w:themeFill="text2"/>
            <w:vAlign w:val="center"/>
          </w:tcPr>
          <w:p w14:paraId="2474BBFA" w14:textId="77777777" w:rsidR="00FC6FFB" w:rsidRPr="00631DAB" w:rsidRDefault="00FC6FFB"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D5C2848" w14:textId="77777777" w:rsidR="00FC6FFB" w:rsidRPr="00631DAB" w:rsidRDefault="00FC6FFB"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57413" w:rsidRPr="00631DAB" w14:paraId="53DACB8B" w14:textId="77777777" w:rsidTr="00A22393">
        <w:trPr>
          <w:jc w:val="center"/>
        </w:trPr>
        <w:tc>
          <w:tcPr>
            <w:tcW w:w="0" w:type="auto"/>
            <w:vAlign w:val="center"/>
          </w:tcPr>
          <w:p w14:paraId="74883FAD" w14:textId="77777777" w:rsidR="00FC6FFB" w:rsidRPr="00B650A8" w:rsidRDefault="00FC6FFB" w:rsidP="00A22393">
            <w:pPr>
              <w:jc w:val="left"/>
              <w:rPr>
                <w:rFonts w:asciiTheme="minorHAnsi" w:hAnsiTheme="minorHAnsi" w:cstheme="minorHAnsi"/>
                <w:sz w:val="16"/>
                <w:szCs w:val="16"/>
              </w:rPr>
            </w:pPr>
            <w:r>
              <w:rPr>
                <w:rFonts w:asciiTheme="minorHAnsi" w:hAnsiTheme="minorHAnsi" w:cstheme="minorHAnsi"/>
                <w:color w:val="auto"/>
                <w:sz w:val="16"/>
                <w:szCs w:val="16"/>
              </w:rPr>
              <w:t>FTF</w:t>
            </w:r>
          </w:p>
        </w:tc>
        <w:tc>
          <w:tcPr>
            <w:tcW w:w="0" w:type="auto"/>
            <w:vAlign w:val="center"/>
          </w:tcPr>
          <w:p w14:paraId="29FFC2A4" w14:textId="77777777" w:rsidR="00FC6FFB" w:rsidRPr="00631DAB" w:rsidRDefault="00FC6FF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Fact Table Family name</w:t>
            </w:r>
          </w:p>
        </w:tc>
      </w:tr>
      <w:tr w:rsidR="00C57413" w:rsidRPr="00631DAB" w14:paraId="776C0A58" w14:textId="77777777" w:rsidTr="00A22393">
        <w:trPr>
          <w:jc w:val="center"/>
        </w:trPr>
        <w:tc>
          <w:tcPr>
            <w:tcW w:w="0" w:type="auto"/>
            <w:vAlign w:val="center"/>
          </w:tcPr>
          <w:p w14:paraId="426583ED" w14:textId="799AB01E" w:rsidR="00C57413" w:rsidRDefault="00C57413" w:rsidP="00A22393">
            <w:pPr>
              <w:jc w:val="left"/>
              <w:rPr>
                <w:rFonts w:asciiTheme="minorHAnsi" w:hAnsiTheme="minorHAnsi" w:cstheme="minorHAnsi"/>
                <w:color w:val="auto"/>
                <w:sz w:val="16"/>
                <w:szCs w:val="16"/>
              </w:rPr>
            </w:pPr>
            <w:r>
              <w:rPr>
                <w:rFonts w:asciiTheme="minorHAnsi" w:hAnsiTheme="minorHAnsi" w:cstheme="minorHAnsi"/>
                <w:color w:val="auto"/>
                <w:sz w:val="16"/>
                <w:szCs w:val="16"/>
              </w:rPr>
              <w:t>retain/truncate</w:t>
            </w:r>
          </w:p>
        </w:tc>
        <w:tc>
          <w:tcPr>
            <w:tcW w:w="0" w:type="auto"/>
            <w:vAlign w:val="center"/>
          </w:tcPr>
          <w:p w14:paraId="4B82E3DA" w14:textId="61934B00" w:rsidR="00C57413" w:rsidRDefault="00C57413"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Specifying ‘retain’ will disable the truncating of input source tables except in restart scenarios.  The default is ‘truncate’ which does not have to be specified.</w:t>
            </w:r>
          </w:p>
        </w:tc>
      </w:tr>
    </w:tbl>
    <w:p w14:paraId="0BBF75A8" w14:textId="77777777" w:rsidR="00FC6FFB" w:rsidRDefault="00FC6FFB" w:rsidP="00FC6FFB"/>
    <w:p w14:paraId="4B115F8F" w14:textId="77777777" w:rsidR="00FC6FFB" w:rsidRPr="0080426D" w:rsidRDefault="00FC6FFB" w:rsidP="00FC6FFB">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1561"/>
      </w:tblGrid>
      <w:tr w:rsidR="00AE7513" w:rsidRPr="00631DAB" w14:paraId="02178DF2" w14:textId="77777777" w:rsidTr="000E26E7">
        <w:trPr>
          <w:jc w:val="center"/>
        </w:trPr>
        <w:tc>
          <w:tcPr>
            <w:tcW w:w="0" w:type="auto"/>
            <w:shd w:val="clear" w:color="auto" w:fill="005596" w:themeFill="text2"/>
            <w:vAlign w:val="center"/>
          </w:tcPr>
          <w:p w14:paraId="748BCD42" w14:textId="77777777" w:rsidR="00AE7513" w:rsidRPr="00631DAB" w:rsidRDefault="00AE7513" w:rsidP="000E26E7">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24E54CA" w14:textId="77777777" w:rsidR="00AE7513" w:rsidRPr="00631DAB" w:rsidRDefault="00AE7513" w:rsidP="000E26E7">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AE7513" w:rsidRPr="00631DAB" w14:paraId="637A1121" w14:textId="77777777" w:rsidTr="000E26E7">
        <w:trPr>
          <w:jc w:val="center"/>
        </w:trPr>
        <w:tc>
          <w:tcPr>
            <w:tcW w:w="0" w:type="auto"/>
            <w:vAlign w:val="center"/>
          </w:tcPr>
          <w:p w14:paraId="5CAD381B" w14:textId="77777777" w:rsidR="00AE7513" w:rsidRPr="00631DAB" w:rsidRDefault="00AE7513" w:rsidP="000E26E7">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7C4E50AE" w14:textId="77777777" w:rsidR="00AE7513" w:rsidRPr="00631DAB" w:rsidRDefault="00AE7513"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AE7513" w:rsidRPr="00631DAB" w14:paraId="2522B517" w14:textId="77777777" w:rsidTr="000E26E7">
        <w:trPr>
          <w:jc w:val="center"/>
        </w:trPr>
        <w:tc>
          <w:tcPr>
            <w:tcW w:w="0" w:type="auto"/>
            <w:vAlign w:val="center"/>
          </w:tcPr>
          <w:p w14:paraId="5CF00ACF" w14:textId="77777777" w:rsidR="00AE7513" w:rsidRPr="00631DAB" w:rsidRDefault="00AE7513" w:rsidP="000E26E7">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7FDB8FA5" w14:textId="77777777" w:rsidR="00AE7513" w:rsidRPr="00631DAB" w:rsidRDefault="00AE7513"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r w:rsidR="00AE7513" w:rsidRPr="00631DAB" w14:paraId="647E24B4" w14:textId="77777777" w:rsidTr="000E26E7">
        <w:trPr>
          <w:jc w:val="center"/>
        </w:trPr>
        <w:tc>
          <w:tcPr>
            <w:tcW w:w="0" w:type="auto"/>
            <w:vAlign w:val="center"/>
          </w:tcPr>
          <w:p w14:paraId="3F89E87B" w14:textId="77777777" w:rsidR="00AE7513" w:rsidRDefault="00AE7513" w:rsidP="000E26E7">
            <w:pPr>
              <w:jc w:val="center"/>
              <w:rPr>
                <w:rFonts w:asciiTheme="minorHAnsi" w:hAnsiTheme="minorHAnsi" w:cstheme="minorHAnsi"/>
                <w:color w:val="auto"/>
                <w:sz w:val="16"/>
                <w:szCs w:val="16"/>
              </w:rPr>
            </w:pPr>
            <w:r>
              <w:rPr>
                <w:rFonts w:asciiTheme="minorHAnsi" w:hAnsiTheme="minorHAnsi" w:cstheme="minorHAnsi"/>
                <w:color w:val="auto"/>
                <w:sz w:val="16"/>
                <w:szCs w:val="16"/>
              </w:rPr>
              <w:t>9999</w:t>
            </w:r>
          </w:p>
        </w:tc>
        <w:tc>
          <w:tcPr>
            <w:tcW w:w="0" w:type="auto"/>
            <w:vAlign w:val="center"/>
          </w:tcPr>
          <w:p w14:paraId="28A88835" w14:textId="77777777" w:rsidR="00AE7513" w:rsidRDefault="00AE7513"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Errors in staged data</w:t>
            </w:r>
          </w:p>
        </w:tc>
      </w:tr>
    </w:tbl>
    <w:p w14:paraId="56530A38" w14:textId="77777777" w:rsidR="008657C0" w:rsidRDefault="008657C0" w:rsidP="008657C0">
      <w:pPr>
        <w:rPr>
          <w:b/>
        </w:rPr>
      </w:pPr>
    </w:p>
    <w:p w14:paraId="4ABBF7B6" w14:textId="77777777" w:rsidR="00FE5B3F" w:rsidRDefault="00FE5B3F" w:rsidP="00FC6FFB">
      <w:pPr>
        <w:rPr>
          <w:b/>
        </w:rPr>
      </w:pPr>
      <w:r>
        <w:rPr>
          <w:b/>
        </w:rPr>
        <w:t>Server Command Lines:</w:t>
      </w:r>
    </w:p>
    <w:p w14:paraId="281AD424" w14:textId="77777777" w:rsidR="00FE5B3F" w:rsidRDefault="00E72D65" w:rsidP="00FE5B3F">
      <w:pPr>
        <w:jc w:val="left"/>
      </w:pPr>
      <w:hyperlink w:anchor="_Foundation_Data_Remove" w:history="1">
        <w:proofErr w:type="spellStart"/>
        <w:r w:rsidR="00FE5B3F" w:rsidRPr="008804F6">
          <w:rPr>
            <w:rStyle w:val="Hyperlink"/>
          </w:rPr>
          <w:t>pkbfdatrm</w:t>
        </w:r>
        <w:proofErr w:type="spellEnd"/>
      </w:hyperlink>
      <w:r w:rsidR="00FE5B3F" w:rsidRPr="00FE5B3F">
        <w:t xml:space="preserve"> / type=</w:t>
      </w:r>
      <w:proofErr w:type="spellStart"/>
      <w:r w:rsidR="00FE5B3F" w:rsidRPr="00FE5B3F">
        <w:t>facttables</w:t>
      </w:r>
      <w:proofErr w:type="spellEnd"/>
      <w:r w:rsidR="00FE5B3F" w:rsidRPr="00FE5B3F">
        <w:t xml:space="preserve"> </w:t>
      </w:r>
      <w:proofErr w:type="spellStart"/>
      <w:r w:rsidR="00FE5B3F" w:rsidRPr="00FE5B3F">
        <w:t>ftf</w:t>
      </w:r>
      <w:proofErr w:type="spellEnd"/>
      <w:r w:rsidR="00FE5B3F" w:rsidRPr="00FE5B3F">
        <w:t>=ACTUAL_ON_ORDER analyze=n empty=y</w:t>
      </w:r>
    </w:p>
    <w:p w14:paraId="28492672" w14:textId="77777777" w:rsidR="00FE5B3F" w:rsidRDefault="00E72D65" w:rsidP="00FE5B3F">
      <w:pPr>
        <w:jc w:val="left"/>
      </w:pPr>
      <w:hyperlink w:anchor="_Foundation_Data_Remove" w:history="1">
        <w:proofErr w:type="spellStart"/>
        <w:r w:rsidR="00FE5B3F" w:rsidRPr="008804F6">
          <w:rPr>
            <w:rStyle w:val="Hyperlink"/>
          </w:rPr>
          <w:t>pkbfdatrm</w:t>
        </w:r>
        <w:proofErr w:type="spellEnd"/>
      </w:hyperlink>
      <w:r w:rsidR="00FE5B3F" w:rsidRPr="00FE5B3F">
        <w:t xml:space="preserve"> / type=</w:t>
      </w:r>
      <w:proofErr w:type="spellStart"/>
      <w:r w:rsidR="00FE5B3F" w:rsidRPr="00FE5B3F">
        <w:t>facttables</w:t>
      </w:r>
      <w:proofErr w:type="spellEnd"/>
      <w:r w:rsidR="00FE5B3F" w:rsidRPr="00FE5B3F">
        <w:t xml:space="preserve"> </w:t>
      </w:r>
      <w:proofErr w:type="spellStart"/>
      <w:r w:rsidR="00FE5B3F" w:rsidRPr="00FE5B3F">
        <w:t>ftf</w:t>
      </w:r>
      <w:proofErr w:type="spellEnd"/>
      <w:r w:rsidR="00FE5B3F" w:rsidRPr="00FE5B3F">
        <w:t>=ACTUAL_ON_ORDER analyze=n empty=y restart=s</w:t>
      </w:r>
    </w:p>
    <w:p w14:paraId="1954B430" w14:textId="77777777" w:rsidR="00FE5B3F" w:rsidRDefault="00FE5B3F" w:rsidP="00FE5B3F">
      <w:pPr>
        <w:jc w:val="left"/>
      </w:pPr>
    </w:p>
    <w:p w14:paraId="619167EF" w14:textId="77777777" w:rsidR="00FE5B3F" w:rsidRDefault="00E72D65" w:rsidP="00FE5B3F">
      <w:pPr>
        <w:jc w:val="left"/>
      </w:pPr>
      <w:hyperlink w:anchor="_Foundation_Plan_Data" w:history="1">
        <w:proofErr w:type="spellStart"/>
        <w:r w:rsidR="00FE5B3F" w:rsidRPr="008804F6">
          <w:rPr>
            <w:rStyle w:val="Hyperlink"/>
          </w:rPr>
          <w:t>pkbfdatupd</w:t>
        </w:r>
        <w:proofErr w:type="spellEnd"/>
      </w:hyperlink>
      <w:r w:rsidR="00FE5B3F">
        <w:t xml:space="preserve"> / </w:t>
      </w:r>
      <w:r w:rsidR="00FE5B3F" w:rsidRPr="002E7D32">
        <w:rPr>
          <w:i/>
        </w:rPr>
        <w:t xml:space="preserve">[FTF] </w:t>
      </w:r>
      <w:proofErr w:type="spellStart"/>
      <w:r w:rsidR="00FE5B3F" w:rsidRPr="00FE5B3F">
        <w:t>continueiferrors</w:t>
      </w:r>
      <w:proofErr w:type="spellEnd"/>
      <w:r w:rsidR="00FE5B3F" w:rsidRPr="00FE5B3F">
        <w:t xml:space="preserve">=y </w:t>
      </w:r>
      <w:proofErr w:type="spellStart"/>
      <w:r w:rsidR="00FE5B3F" w:rsidRPr="00FE5B3F">
        <w:t>bulkloadgranite</w:t>
      </w:r>
      <w:proofErr w:type="spellEnd"/>
      <w:r w:rsidR="00FE5B3F" w:rsidRPr="00FE5B3F">
        <w:t xml:space="preserve">=%BULKLOAD% </w:t>
      </w:r>
      <w:proofErr w:type="spellStart"/>
      <w:r w:rsidR="00FE5B3F" w:rsidRPr="00FE5B3F">
        <w:t>dropindexgranite</w:t>
      </w:r>
      <w:proofErr w:type="spellEnd"/>
      <w:r w:rsidR="00FE5B3F" w:rsidRPr="00FE5B3F">
        <w:t>=y</w:t>
      </w:r>
    </w:p>
    <w:p w14:paraId="224D1524" w14:textId="77777777" w:rsidR="00FE5B3F" w:rsidRDefault="00E72D65" w:rsidP="00FE5B3F">
      <w:pPr>
        <w:jc w:val="left"/>
      </w:pPr>
      <w:hyperlink w:anchor="_Foundation_Data_Update" w:history="1">
        <w:proofErr w:type="spellStart"/>
        <w:r w:rsidR="00FE5B3F" w:rsidRPr="008804F6">
          <w:rPr>
            <w:rStyle w:val="Hyperlink"/>
          </w:rPr>
          <w:t>pkbfdatupd</w:t>
        </w:r>
        <w:proofErr w:type="spellEnd"/>
      </w:hyperlink>
      <w:r w:rsidR="00FE5B3F" w:rsidRPr="00FE5B3F">
        <w:t xml:space="preserve"> / </w:t>
      </w:r>
      <w:r w:rsidR="00FE5B3F" w:rsidRPr="002E7D32">
        <w:rPr>
          <w:i/>
        </w:rPr>
        <w:t>[FTF]</w:t>
      </w:r>
      <w:r w:rsidR="00FE5B3F" w:rsidRPr="00FE5B3F">
        <w:t xml:space="preserve"> </w:t>
      </w:r>
      <w:proofErr w:type="spellStart"/>
      <w:r w:rsidR="00FE5B3F" w:rsidRPr="00FE5B3F">
        <w:t>continueiferrors</w:t>
      </w:r>
      <w:proofErr w:type="spellEnd"/>
      <w:r w:rsidR="00FE5B3F" w:rsidRPr="00FE5B3F">
        <w:t xml:space="preserve">=y </w:t>
      </w:r>
      <w:proofErr w:type="spellStart"/>
      <w:r w:rsidR="00FE5B3F" w:rsidRPr="00FE5B3F">
        <w:t>bulkloadgranite</w:t>
      </w:r>
      <w:proofErr w:type="spellEnd"/>
      <w:r w:rsidR="00FE5B3F" w:rsidRPr="00FE5B3F">
        <w:t xml:space="preserve">=%BULKLOAD% </w:t>
      </w:r>
      <w:proofErr w:type="spellStart"/>
      <w:r w:rsidR="00FE5B3F" w:rsidRPr="00FE5B3F">
        <w:t>dropindexgranite</w:t>
      </w:r>
      <w:proofErr w:type="spellEnd"/>
      <w:r w:rsidR="00FE5B3F" w:rsidRPr="00FE5B3F">
        <w:t>=y restart=y</w:t>
      </w:r>
    </w:p>
    <w:p w14:paraId="0230CD57" w14:textId="77777777" w:rsidR="00FE5B3F" w:rsidRDefault="00FE5B3F" w:rsidP="00FE5B3F">
      <w:pPr>
        <w:jc w:val="left"/>
        <w:rPr>
          <w:i/>
          <w:sz w:val="16"/>
          <w:szCs w:val="16"/>
        </w:rPr>
      </w:pPr>
    </w:p>
    <w:p w14:paraId="25422C1E" w14:textId="77777777" w:rsidR="00FE5B3F" w:rsidRPr="00FE5B3F" w:rsidRDefault="00FE5B3F" w:rsidP="00FE5B3F">
      <w:pPr>
        <w:jc w:val="left"/>
        <w:rPr>
          <w:i/>
          <w:sz w:val="16"/>
          <w:szCs w:val="16"/>
        </w:rPr>
      </w:pPr>
      <w:r w:rsidRPr="00FE5B3F">
        <w:rPr>
          <w:i/>
          <w:sz w:val="16"/>
          <w:szCs w:val="16"/>
        </w:rPr>
        <w:t>%BULKLOAD% is ‘Y’ for ACTUAL_ON_ORDER and ‘N’ for all other FTFs</w:t>
      </w:r>
    </w:p>
    <w:p w14:paraId="76A34680" w14:textId="77777777" w:rsidR="00FE5B3F" w:rsidRDefault="00FE5B3F" w:rsidP="00FE5B3F">
      <w:pPr>
        <w:jc w:val="left"/>
      </w:pPr>
    </w:p>
    <w:p w14:paraId="70D497E7" w14:textId="77777777" w:rsidR="00FE5B3F" w:rsidRDefault="00E72D65" w:rsidP="00FE5B3F">
      <w:pPr>
        <w:jc w:val="left"/>
      </w:pPr>
      <w:hyperlink w:anchor="_Foundation_Data_Remove" w:history="1">
        <w:proofErr w:type="spellStart"/>
        <w:r w:rsidR="00FE5B3F" w:rsidRPr="008804F6">
          <w:rPr>
            <w:rStyle w:val="Hyperlink"/>
          </w:rPr>
          <w:t>pkbfdatrm</w:t>
        </w:r>
        <w:proofErr w:type="spellEnd"/>
      </w:hyperlink>
      <w:r w:rsidR="00FE5B3F" w:rsidRPr="00FE5B3F">
        <w:t xml:space="preserve"> / type=</w:t>
      </w:r>
      <w:proofErr w:type="spellStart"/>
      <w:r w:rsidR="001C6587">
        <w:t>inputsources</w:t>
      </w:r>
      <w:proofErr w:type="spellEnd"/>
      <w:r w:rsidR="00FE5B3F" w:rsidRPr="00FE5B3F">
        <w:t xml:space="preserve"> </w:t>
      </w:r>
      <w:proofErr w:type="spellStart"/>
      <w:r w:rsidR="00FE5B3F" w:rsidRPr="00FE5B3F">
        <w:t>ftf</w:t>
      </w:r>
      <w:proofErr w:type="spellEnd"/>
      <w:r w:rsidR="00FE5B3F" w:rsidRPr="00FE5B3F">
        <w:t>=</w:t>
      </w:r>
      <w:r w:rsidR="00FE5B3F" w:rsidRPr="002E7D32">
        <w:rPr>
          <w:i/>
        </w:rPr>
        <w:t>[FTF]</w:t>
      </w:r>
      <w:r w:rsidR="00FE5B3F" w:rsidRPr="00FE5B3F">
        <w:t xml:space="preserve"> analyze=n empty=y</w:t>
      </w:r>
    </w:p>
    <w:p w14:paraId="26D47F6B" w14:textId="77777777" w:rsidR="00FE5B3F" w:rsidRDefault="00E72D65" w:rsidP="00FE5B3F">
      <w:pPr>
        <w:jc w:val="left"/>
      </w:pPr>
      <w:hyperlink w:anchor="_Foundation_Data_Remove" w:history="1">
        <w:proofErr w:type="spellStart"/>
        <w:r w:rsidR="00FE5B3F" w:rsidRPr="008804F6">
          <w:rPr>
            <w:rStyle w:val="Hyperlink"/>
          </w:rPr>
          <w:t>pkbfdatrm</w:t>
        </w:r>
        <w:proofErr w:type="spellEnd"/>
      </w:hyperlink>
      <w:r w:rsidR="00FE5B3F" w:rsidRPr="00FE5B3F">
        <w:t xml:space="preserve"> / type=</w:t>
      </w:r>
      <w:proofErr w:type="spellStart"/>
      <w:r w:rsidR="001C6587">
        <w:t>inputsources</w:t>
      </w:r>
      <w:proofErr w:type="spellEnd"/>
      <w:r w:rsidR="00FE5B3F" w:rsidRPr="00FE5B3F">
        <w:t xml:space="preserve"> </w:t>
      </w:r>
      <w:proofErr w:type="spellStart"/>
      <w:r w:rsidR="00FE5B3F" w:rsidRPr="00FE5B3F">
        <w:t>ftf</w:t>
      </w:r>
      <w:proofErr w:type="spellEnd"/>
      <w:r w:rsidR="00FE5B3F" w:rsidRPr="00FE5B3F">
        <w:t>=</w:t>
      </w:r>
      <w:r w:rsidR="00FE5B3F" w:rsidRPr="002E7D32">
        <w:rPr>
          <w:i/>
        </w:rPr>
        <w:t xml:space="preserve">[FTF] </w:t>
      </w:r>
      <w:r w:rsidR="00FE5B3F" w:rsidRPr="00FE5B3F">
        <w:t>analyze=n empty=y restart=s</w:t>
      </w:r>
    </w:p>
    <w:p w14:paraId="4128E125" w14:textId="77777777" w:rsidR="00FE5B3F" w:rsidRDefault="00FE5B3F" w:rsidP="00FE5B3F"/>
    <w:p w14:paraId="585227E6" w14:textId="77777777" w:rsidR="00FE5B3F" w:rsidRDefault="00FE5B3F">
      <w:pPr>
        <w:jc w:val="left"/>
        <w:rPr>
          <w:b/>
        </w:rPr>
      </w:pPr>
      <w:r>
        <w:rPr>
          <w:b/>
        </w:rPr>
        <w:br w:type="page"/>
      </w:r>
    </w:p>
    <w:p w14:paraId="62D18C20" w14:textId="77777777" w:rsidR="00FC6FFB" w:rsidRPr="00FC6FFB" w:rsidRDefault="008D147B" w:rsidP="00FC6FFB">
      <w:r>
        <w:rPr>
          <w:b/>
        </w:rPr>
        <w:lastRenderedPageBreak/>
        <w:t>Workflow:</w:t>
      </w:r>
    </w:p>
    <w:p w14:paraId="1BF9A535" w14:textId="77777777" w:rsidR="00D62C07" w:rsidRDefault="00C54B69" w:rsidP="00EC0E8E">
      <w:pPr>
        <w:pStyle w:val="JDAnormal"/>
        <w:jc w:val="center"/>
      </w:pPr>
      <w:r>
        <w:rPr>
          <w:noProof/>
        </w:rPr>
        <w:object w:dxaOrig="7164" w:dyaOrig="13674" w14:anchorId="50606DFF">
          <v:shape id="_x0000_i1029" type="#_x0000_t75" alt="" style="width:271.5pt;height:516pt;mso-width-percent:0;mso-height-percent:0;mso-width-percent:0;mso-height-percent:0" o:ole="">
            <v:imagedata r:id="rId29" o:title=""/>
          </v:shape>
          <o:OLEObject Type="Embed" ProgID="Visio.Drawing.11" ShapeID="_x0000_i1029" DrawAspect="Content" ObjectID="_1594807993" r:id="rId30"/>
        </w:object>
      </w:r>
    </w:p>
    <w:p w14:paraId="5343A637" w14:textId="77777777" w:rsidR="00B16EA2" w:rsidRDefault="00B16EA2" w:rsidP="00B16EA2">
      <w:pPr>
        <w:pStyle w:val="JDAnormal"/>
      </w:pPr>
      <w:r w:rsidRPr="001A185B">
        <w:rPr>
          <w:b/>
        </w:rPr>
        <w:t>Not depicted in above diagram:</w:t>
      </w:r>
      <w:r>
        <w:t xml:space="preserve"> If the staging table is empty, a FDU/FDR is not performed.  H</w:t>
      </w:r>
      <w:r w:rsidR="001A185B">
        <w:t>owever, if a restart is pending, the FDU or FDR will be restarted.</w:t>
      </w:r>
    </w:p>
    <w:p w14:paraId="288EF0F1" w14:textId="42E586DF" w:rsidR="00813845" w:rsidRDefault="0010527E" w:rsidP="00813845">
      <w:pPr>
        <w:pStyle w:val="Heading2"/>
      </w:pPr>
      <w:r>
        <w:br w:type="page"/>
      </w:r>
      <w:bookmarkStart w:id="96" w:name="_Toc520365997"/>
      <w:r w:rsidR="00813845">
        <w:lastRenderedPageBreak/>
        <w:t>Allow Client Connections</w:t>
      </w:r>
      <w:bookmarkEnd w:id="96"/>
    </w:p>
    <w:p w14:paraId="0EBE1DCD" w14:textId="77777777" w:rsidR="00813845" w:rsidRDefault="00813845" w:rsidP="00813845">
      <w:pPr>
        <w:rPr>
          <w:rFonts w:cs="Arial"/>
        </w:rPr>
      </w:pPr>
      <w:r w:rsidRPr="00962735">
        <w:rPr>
          <w:rFonts w:cs="Arial"/>
          <w:b/>
        </w:rPr>
        <w:t>Mid-Tier</w:t>
      </w:r>
      <w:r>
        <w:rPr>
          <w:rFonts w:cs="Arial"/>
        </w:rPr>
        <w:t>: Primary only</w:t>
      </w:r>
    </w:p>
    <w:p w14:paraId="2E8A098E" w14:textId="77777777" w:rsidR="00813845" w:rsidRPr="00962735" w:rsidRDefault="00813845" w:rsidP="00813845"/>
    <w:p w14:paraId="009D5C64" w14:textId="7FD708AE" w:rsidR="00813845" w:rsidRDefault="00813845" w:rsidP="00813845">
      <w:r w:rsidRPr="001916EE">
        <w:rPr>
          <w:b/>
        </w:rPr>
        <w:t>Purpose</w:t>
      </w:r>
      <w:r>
        <w:t>: Creates or deletes a trigger file used by the EP Client Shutdown functionality to determine if EP Client connections should be allowed or disallowed.</w:t>
      </w:r>
    </w:p>
    <w:p w14:paraId="2FEE069A" w14:textId="77777777" w:rsidR="00813845" w:rsidRDefault="00813845" w:rsidP="00813845"/>
    <w:p w14:paraId="5980041B" w14:textId="601A0085" w:rsidR="00813845" w:rsidRPr="00C668E6" w:rsidRDefault="00813845" w:rsidP="00813845">
      <w:pPr>
        <w:autoSpaceDE w:val="0"/>
        <w:autoSpaceDN w:val="0"/>
        <w:adjustRightInd w:val="0"/>
        <w:jc w:val="left"/>
        <w:rPr>
          <w:rFonts w:ascii="Consolas" w:hAnsi="Consolas" w:cs="Consolas"/>
          <w:color w:val="auto"/>
          <w:sz w:val="19"/>
          <w:szCs w:val="19"/>
        </w:rPr>
      </w:pPr>
      <w:r w:rsidRPr="001916EE">
        <w:rPr>
          <w:b/>
        </w:rPr>
        <w:t>Usage</w:t>
      </w:r>
      <w:r w:rsidRPr="00631DAB">
        <w:t xml:space="preserve">: </w:t>
      </w:r>
      <w:proofErr w:type="spellStart"/>
      <w:r>
        <w:t>AllowClientConnections</w:t>
      </w:r>
      <w:proofErr w:type="spellEnd"/>
      <w:r>
        <w:t xml:space="preserve"> [enable/disable]</w:t>
      </w:r>
    </w:p>
    <w:p w14:paraId="1F2A7410" w14:textId="77777777" w:rsidR="00813845" w:rsidRDefault="00813845" w:rsidP="00813845"/>
    <w:p w14:paraId="3AB3495A" w14:textId="77777777" w:rsidR="00813845" w:rsidRDefault="00813845" w:rsidP="00813845">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179"/>
        <w:gridCol w:w="4211"/>
      </w:tblGrid>
      <w:tr w:rsidR="00813845" w:rsidRPr="00631DAB" w14:paraId="128BAEB2" w14:textId="77777777" w:rsidTr="00A34764">
        <w:trPr>
          <w:jc w:val="center"/>
        </w:trPr>
        <w:tc>
          <w:tcPr>
            <w:tcW w:w="0" w:type="auto"/>
            <w:shd w:val="clear" w:color="auto" w:fill="005596" w:themeFill="text2"/>
            <w:vAlign w:val="center"/>
          </w:tcPr>
          <w:p w14:paraId="0B11DCBD" w14:textId="77777777" w:rsidR="00813845" w:rsidRPr="00631DAB" w:rsidRDefault="00813845" w:rsidP="00A34764">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474DE65F" w14:textId="77777777" w:rsidR="00813845" w:rsidRPr="00631DAB" w:rsidRDefault="00813845" w:rsidP="00A34764">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13845" w:rsidRPr="00631DAB" w14:paraId="409EFD57" w14:textId="77777777" w:rsidTr="00A34764">
        <w:trPr>
          <w:jc w:val="center"/>
        </w:trPr>
        <w:tc>
          <w:tcPr>
            <w:tcW w:w="0" w:type="auto"/>
            <w:vAlign w:val="center"/>
          </w:tcPr>
          <w:p w14:paraId="13B99086" w14:textId="098A0956" w:rsidR="00813845" w:rsidRPr="00B650A8" w:rsidRDefault="00813845" w:rsidP="00A34764">
            <w:pPr>
              <w:jc w:val="left"/>
              <w:rPr>
                <w:rFonts w:asciiTheme="minorHAnsi" w:hAnsiTheme="minorHAnsi" w:cstheme="minorHAnsi"/>
                <w:sz w:val="16"/>
                <w:szCs w:val="16"/>
              </w:rPr>
            </w:pPr>
            <w:r>
              <w:rPr>
                <w:rFonts w:asciiTheme="minorHAnsi" w:hAnsiTheme="minorHAnsi" w:cstheme="minorHAnsi"/>
                <w:color w:val="auto"/>
                <w:sz w:val="16"/>
                <w:szCs w:val="16"/>
              </w:rPr>
              <w:t>enable/disable</w:t>
            </w:r>
          </w:p>
        </w:tc>
        <w:tc>
          <w:tcPr>
            <w:tcW w:w="0" w:type="auto"/>
            <w:vAlign w:val="center"/>
          </w:tcPr>
          <w:p w14:paraId="50EA1E73" w14:textId="5B4E0411" w:rsidR="00813845" w:rsidRPr="00631DAB" w:rsidRDefault="00813845" w:rsidP="00A34764">
            <w:pPr>
              <w:autoSpaceDE w:val="0"/>
              <w:autoSpaceDN w:val="0"/>
              <w:adjustRightInd w:val="0"/>
              <w:jc w:val="left"/>
              <w:rPr>
                <w:rFonts w:asciiTheme="minorHAnsi" w:hAnsiTheme="minorHAnsi" w:cstheme="minorHAnsi"/>
                <w:color w:val="auto"/>
                <w:sz w:val="16"/>
                <w:szCs w:val="16"/>
              </w:rPr>
            </w:pPr>
            <w:proofErr w:type="spellStart"/>
            <w:r>
              <w:rPr>
                <w:rFonts w:asciiTheme="minorHAnsi" w:hAnsiTheme="minorHAnsi" w:cstheme="minorHAnsi"/>
                <w:color w:val="auto"/>
                <w:sz w:val="16"/>
                <w:szCs w:val="16"/>
              </w:rPr>
              <w:t>Inidicates</w:t>
            </w:r>
            <w:proofErr w:type="spellEnd"/>
            <w:r>
              <w:rPr>
                <w:rFonts w:asciiTheme="minorHAnsi" w:hAnsiTheme="minorHAnsi" w:cstheme="minorHAnsi"/>
                <w:color w:val="auto"/>
                <w:sz w:val="16"/>
                <w:szCs w:val="16"/>
              </w:rPr>
              <w:t xml:space="preserve"> whether client connections are enabled or disabled</w:t>
            </w:r>
          </w:p>
        </w:tc>
      </w:tr>
    </w:tbl>
    <w:p w14:paraId="2E69CB19" w14:textId="77777777" w:rsidR="00813845" w:rsidRDefault="00813845" w:rsidP="00813845"/>
    <w:p w14:paraId="2BA1456A" w14:textId="77777777" w:rsidR="00813845" w:rsidRPr="0080426D" w:rsidRDefault="00813845" w:rsidP="00813845">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813845" w:rsidRPr="00631DAB" w14:paraId="15E6F121" w14:textId="77777777" w:rsidTr="00A34764">
        <w:trPr>
          <w:jc w:val="center"/>
        </w:trPr>
        <w:tc>
          <w:tcPr>
            <w:tcW w:w="0" w:type="auto"/>
            <w:shd w:val="clear" w:color="auto" w:fill="005596" w:themeFill="text2"/>
            <w:vAlign w:val="center"/>
          </w:tcPr>
          <w:p w14:paraId="64F0CA59" w14:textId="77777777" w:rsidR="00813845" w:rsidRPr="00631DAB" w:rsidRDefault="00813845" w:rsidP="00A34764">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048FA62E" w14:textId="77777777" w:rsidR="00813845" w:rsidRPr="00631DAB" w:rsidRDefault="00813845" w:rsidP="00A34764">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13845" w:rsidRPr="00631DAB" w14:paraId="029AF825" w14:textId="77777777" w:rsidTr="00A34764">
        <w:trPr>
          <w:jc w:val="center"/>
        </w:trPr>
        <w:tc>
          <w:tcPr>
            <w:tcW w:w="0" w:type="auto"/>
            <w:vAlign w:val="center"/>
          </w:tcPr>
          <w:p w14:paraId="57BD3E3A" w14:textId="77777777" w:rsidR="00813845" w:rsidRPr="00631DAB" w:rsidRDefault="00813845" w:rsidP="00A34764">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2091C9A" w14:textId="77777777" w:rsidR="00813845" w:rsidRPr="00631DAB" w:rsidRDefault="00813845" w:rsidP="00A34764">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813845" w:rsidRPr="00631DAB" w14:paraId="732C307C" w14:textId="77777777" w:rsidTr="00A34764">
        <w:trPr>
          <w:jc w:val="center"/>
        </w:trPr>
        <w:tc>
          <w:tcPr>
            <w:tcW w:w="0" w:type="auto"/>
            <w:vAlign w:val="center"/>
          </w:tcPr>
          <w:p w14:paraId="0E2E5FC3" w14:textId="77777777" w:rsidR="00813845" w:rsidRPr="00631DAB" w:rsidRDefault="00813845" w:rsidP="00A34764">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241C77C9" w14:textId="77777777" w:rsidR="00813845" w:rsidRPr="00631DAB" w:rsidRDefault="00813845" w:rsidP="00A34764">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654C5C27" w14:textId="59F13A3C" w:rsidR="00813845" w:rsidRDefault="00813845" w:rsidP="00BB2F9B">
      <w:r>
        <w:br w:type="page"/>
      </w:r>
    </w:p>
    <w:p w14:paraId="1653EF1C" w14:textId="77777777" w:rsidR="0010527E" w:rsidRDefault="0010527E" w:rsidP="00BB2F9B"/>
    <w:p w14:paraId="3D782BA5" w14:textId="77777777" w:rsidR="00D62C07" w:rsidRDefault="00D62C07" w:rsidP="00D62C07">
      <w:pPr>
        <w:pStyle w:val="Heading2"/>
      </w:pPr>
      <w:bookmarkStart w:id="97" w:name="_Toc520365998"/>
      <w:r>
        <w:t>Archive</w:t>
      </w:r>
      <w:r w:rsidR="005A6F26">
        <w:t xml:space="preserve"> Logs</w:t>
      </w:r>
      <w:bookmarkEnd w:id="97"/>
    </w:p>
    <w:p w14:paraId="462F2CDC" w14:textId="77777777" w:rsidR="00962735" w:rsidRDefault="00962735" w:rsidP="00962735">
      <w:pPr>
        <w:rPr>
          <w:rFonts w:cs="Arial"/>
        </w:rPr>
      </w:pPr>
      <w:r w:rsidRPr="00962735">
        <w:rPr>
          <w:rFonts w:cs="Arial"/>
          <w:b/>
        </w:rPr>
        <w:t>Mid-Tier</w:t>
      </w:r>
      <w:r>
        <w:rPr>
          <w:rFonts w:cs="Arial"/>
        </w:rPr>
        <w:t>: Primary and Secondary</w:t>
      </w:r>
    </w:p>
    <w:p w14:paraId="1AD8DE8C" w14:textId="77777777" w:rsidR="00962735" w:rsidRPr="00962735" w:rsidRDefault="00962735" w:rsidP="00962735"/>
    <w:p w14:paraId="4B10B97D" w14:textId="28778953" w:rsidR="00FF400B" w:rsidRDefault="00FF400B" w:rsidP="009E6409">
      <w:r w:rsidRPr="001916EE">
        <w:rPr>
          <w:b/>
        </w:rPr>
        <w:t>Purpose</w:t>
      </w:r>
      <w:r>
        <w:t xml:space="preserve">: Creates a subdirectory </w:t>
      </w:r>
      <w:r w:rsidR="0054536F">
        <w:t xml:space="preserve">inside the Archive of the </w:t>
      </w:r>
      <w:r w:rsidR="009E6409">
        <w:t xml:space="preserve">batch working directory (See </w:t>
      </w:r>
      <w:hyperlink w:anchor="_EP_Batch_Client" w:history="1">
        <w:r w:rsidR="009E6409" w:rsidRPr="009E6409">
          <w:rPr>
            <w:rStyle w:val="Hyperlink"/>
          </w:rPr>
          <w:t>EP Batch Client and EP Batch Service</w:t>
        </w:r>
      </w:hyperlink>
      <w:r w:rsidR="009E6409">
        <w:t xml:space="preserve">) </w:t>
      </w:r>
      <w:r>
        <w:t xml:space="preserve">for the current date and moves </w:t>
      </w:r>
      <w:r w:rsidR="00CA6690">
        <w:t>working</w:t>
      </w:r>
      <w:r w:rsidR="0054536F">
        <w:t xml:space="preserve"> files to the directory.  Also, purges aged log archives.</w:t>
      </w:r>
    </w:p>
    <w:p w14:paraId="5BA8C5D4" w14:textId="77777777" w:rsidR="00FF400B" w:rsidRDefault="00FF400B" w:rsidP="00FF400B"/>
    <w:p w14:paraId="0CDBFD50" w14:textId="6318464F" w:rsidR="00CA6690" w:rsidRDefault="00CA6690" w:rsidP="00FF400B">
      <w:r>
        <w:t xml:space="preserve">See </w:t>
      </w:r>
      <w:hyperlink w:anchor="_Global_Variables_1" w:history="1">
        <w:r w:rsidRPr="00CA6690">
          <w:rPr>
            <w:rStyle w:val="Hyperlink"/>
          </w:rPr>
          <w:t>GlobalVariables.bat</w:t>
        </w:r>
      </w:hyperlink>
      <w:r>
        <w:t xml:space="preserve"> for configuring source directories and file extensions that </w:t>
      </w:r>
      <w:proofErr w:type="spellStart"/>
      <w:r>
        <w:t>ArchiveLogs</w:t>
      </w:r>
      <w:proofErr w:type="spellEnd"/>
      <w:r>
        <w:t xml:space="preserve"> uses when performing file moves.</w:t>
      </w:r>
    </w:p>
    <w:p w14:paraId="354E3A90" w14:textId="77777777" w:rsidR="00CA6690" w:rsidRDefault="00CA6690" w:rsidP="00FF400B"/>
    <w:p w14:paraId="74BA328D" w14:textId="77777777" w:rsidR="00FF400B" w:rsidRPr="00631DAB" w:rsidRDefault="00FF400B" w:rsidP="00FF400B">
      <w:r w:rsidRPr="001916EE">
        <w:rPr>
          <w:b/>
        </w:rPr>
        <w:t>Usage</w:t>
      </w:r>
      <w:r w:rsidRPr="00631DAB">
        <w:t xml:space="preserve">: </w:t>
      </w:r>
      <w:proofErr w:type="spellStart"/>
      <w:r>
        <w:t>ArchiveLogs</w:t>
      </w:r>
      <w:proofErr w:type="spellEnd"/>
    </w:p>
    <w:p w14:paraId="26323194" w14:textId="77777777" w:rsidR="00FF400B" w:rsidRDefault="00FF400B" w:rsidP="00FF400B"/>
    <w:p w14:paraId="6EA4B309" w14:textId="77777777" w:rsidR="00FF400B" w:rsidRDefault="00FF400B" w:rsidP="00FF400B">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FF400B" w:rsidRPr="00631DAB" w14:paraId="7FB8DF87" w14:textId="77777777" w:rsidTr="00A22393">
        <w:trPr>
          <w:jc w:val="center"/>
        </w:trPr>
        <w:tc>
          <w:tcPr>
            <w:tcW w:w="0" w:type="auto"/>
            <w:shd w:val="clear" w:color="auto" w:fill="005596" w:themeFill="text2"/>
            <w:vAlign w:val="center"/>
          </w:tcPr>
          <w:p w14:paraId="3F7549EB" w14:textId="77777777" w:rsidR="00FF400B" w:rsidRPr="00631DAB" w:rsidRDefault="00FF400B"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1A19AB5" w14:textId="77777777" w:rsidR="00FF400B" w:rsidRPr="00631DAB" w:rsidRDefault="00FF400B"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F400B" w:rsidRPr="00631DAB" w14:paraId="082504DF" w14:textId="77777777" w:rsidTr="00A22393">
        <w:trPr>
          <w:jc w:val="center"/>
        </w:trPr>
        <w:tc>
          <w:tcPr>
            <w:tcW w:w="0" w:type="auto"/>
            <w:vAlign w:val="center"/>
          </w:tcPr>
          <w:p w14:paraId="72642CB6" w14:textId="77777777" w:rsidR="00FF400B" w:rsidRPr="00B650A8" w:rsidRDefault="00FF400B"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081426E6" w14:textId="77777777" w:rsidR="00FF400B" w:rsidRPr="00631DA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0F38A526" w14:textId="77777777" w:rsidR="00FF400B" w:rsidRDefault="00FF400B" w:rsidP="00FF400B"/>
    <w:p w14:paraId="0B2456E2" w14:textId="77777777" w:rsidR="00FF400B" w:rsidRPr="0080426D" w:rsidRDefault="00FF400B" w:rsidP="00FF400B">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FF400B" w:rsidRPr="00631DAB" w14:paraId="0905ACA2" w14:textId="77777777" w:rsidTr="00A22393">
        <w:trPr>
          <w:jc w:val="center"/>
        </w:trPr>
        <w:tc>
          <w:tcPr>
            <w:tcW w:w="0" w:type="auto"/>
            <w:shd w:val="clear" w:color="auto" w:fill="005596" w:themeFill="text2"/>
            <w:vAlign w:val="center"/>
          </w:tcPr>
          <w:p w14:paraId="0C25D8CC" w14:textId="77777777" w:rsidR="00FF400B" w:rsidRPr="00631DAB" w:rsidRDefault="00FF400B"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2FAC288" w14:textId="77777777" w:rsidR="00FF400B" w:rsidRPr="00631DAB" w:rsidRDefault="00FF400B"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F400B" w:rsidRPr="00631DAB" w14:paraId="5487F683" w14:textId="77777777" w:rsidTr="00A22393">
        <w:trPr>
          <w:jc w:val="center"/>
        </w:trPr>
        <w:tc>
          <w:tcPr>
            <w:tcW w:w="0" w:type="auto"/>
            <w:vAlign w:val="center"/>
          </w:tcPr>
          <w:p w14:paraId="39BC726F" w14:textId="77777777" w:rsidR="00FF400B" w:rsidRPr="00631DAB" w:rsidRDefault="00FF400B"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D7ECCEA" w14:textId="77777777" w:rsidR="00FF400B" w:rsidRPr="00631DA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FF400B" w:rsidRPr="00631DAB" w14:paraId="440D99B6" w14:textId="77777777" w:rsidTr="00A22393">
        <w:trPr>
          <w:jc w:val="center"/>
        </w:trPr>
        <w:tc>
          <w:tcPr>
            <w:tcW w:w="0" w:type="auto"/>
            <w:vAlign w:val="center"/>
          </w:tcPr>
          <w:p w14:paraId="7F08E0B2" w14:textId="77777777" w:rsidR="00FF400B" w:rsidRPr="00631DAB" w:rsidRDefault="00FF400B" w:rsidP="00A22393">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12A0F617" w14:textId="77777777" w:rsidR="00FF400B" w:rsidRPr="00631DA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0C011830" w14:textId="77777777" w:rsidR="00FB1AF1" w:rsidRDefault="00FB1AF1" w:rsidP="00BB2F9B">
      <w:r>
        <w:br w:type="page"/>
      </w:r>
    </w:p>
    <w:p w14:paraId="79CD515F" w14:textId="0687780C" w:rsidR="0070631C" w:rsidRDefault="009C7227" w:rsidP="0070631C">
      <w:pPr>
        <w:pStyle w:val="Heading2"/>
      </w:pPr>
      <w:bookmarkStart w:id="98" w:name="_Toc520365999"/>
      <w:r>
        <w:lastRenderedPageBreak/>
        <w:t>Cube Purge Aged</w:t>
      </w:r>
      <w:r w:rsidR="0070631C">
        <w:t xml:space="preserve"> Data</w:t>
      </w:r>
      <w:bookmarkEnd w:id="98"/>
    </w:p>
    <w:p w14:paraId="54B792C9" w14:textId="77777777" w:rsidR="0070631C" w:rsidRDefault="0070631C" w:rsidP="0070631C">
      <w:pPr>
        <w:rPr>
          <w:rFonts w:cs="Arial"/>
        </w:rPr>
      </w:pPr>
      <w:r w:rsidRPr="00962735">
        <w:rPr>
          <w:rFonts w:cs="Arial"/>
          <w:b/>
        </w:rPr>
        <w:t>Mid-Tier</w:t>
      </w:r>
      <w:r>
        <w:rPr>
          <w:rFonts w:cs="Arial"/>
        </w:rPr>
        <w:t>: Primary and Secondary</w:t>
      </w:r>
    </w:p>
    <w:p w14:paraId="21870ACE" w14:textId="77777777" w:rsidR="0070631C" w:rsidRPr="00962735" w:rsidRDefault="0070631C" w:rsidP="0070631C"/>
    <w:p w14:paraId="54B635E2" w14:textId="3F0BB7D9" w:rsidR="0070631C" w:rsidRDefault="0070631C" w:rsidP="0070631C">
      <w:r w:rsidRPr="001916EE">
        <w:rPr>
          <w:b/>
        </w:rPr>
        <w:t>Purpose</w:t>
      </w:r>
      <w:r>
        <w:t xml:space="preserve">: </w:t>
      </w:r>
      <w:r w:rsidR="009C7227" w:rsidRPr="009C7227">
        <w:t>Executes EKBF Command to purge aged data on a single Quartz Cube.</w:t>
      </w:r>
    </w:p>
    <w:p w14:paraId="6D3E1004" w14:textId="77777777" w:rsidR="0070631C" w:rsidRDefault="0070631C" w:rsidP="0070631C"/>
    <w:p w14:paraId="00F95F65" w14:textId="6ABA4275" w:rsidR="0070631C" w:rsidRPr="00631DAB" w:rsidRDefault="0070631C" w:rsidP="0070631C">
      <w:r w:rsidRPr="001916EE">
        <w:rPr>
          <w:b/>
        </w:rPr>
        <w:t>Usage</w:t>
      </w:r>
      <w:r w:rsidRPr="00631DAB">
        <w:t xml:space="preserve">: </w:t>
      </w:r>
      <w:proofErr w:type="spellStart"/>
      <w:r w:rsidR="009C7227">
        <w:t>CubePurgeAged</w:t>
      </w:r>
      <w:r>
        <w:t>Data</w:t>
      </w:r>
      <w:proofErr w:type="spellEnd"/>
      <w:r>
        <w:t xml:space="preserve"> [user]</w:t>
      </w:r>
      <w:r w:rsidRPr="00FF400B">
        <w:t xml:space="preserve"> [quartz </w:t>
      </w:r>
      <w:proofErr w:type="spellStart"/>
      <w:r w:rsidRPr="00FF400B">
        <w:t>db</w:t>
      </w:r>
      <w:proofErr w:type="spellEnd"/>
      <w:r w:rsidRPr="00FF400B">
        <w:t>]</w:t>
      </w:r>
    </w:p>
    <w:p w14:paraId="79CD5591" w14:textId="77777777" w:rsidR="0070631C" w:rsidRDefault="0070631C" w:rsidP="0070631C"/>
    <w:p w14:paraId="55589E80" w14:textId="77777777" w:rsidR="0070631C" w:rsidRDefault="0070631C" w:rsidP="0070631C">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838"/>
        <w:gridCol w:w="1914"/>
      </w:tblGrid>
      <w:tr w:rsidR="0070631C" w:rsidRPr="00631DAB" w14:paraId="0AEDB942" w14:textId="77777777" w:rsidTr="00D31C48">
        <w:trPr>
          <w:jc w:val="center"/>
        </w:trPr>
        <w:tc>
          <w:tcPr>
            <w:tcW w:w="0" w:type="auto"/>
            <w:shd w:val="clear" w:color="auto" w:fill="005596" w:themeFill="text2"/>
            <w:vAlign w:val="center"/>
          </w:tcPr>
          <w:p w14:paraId="43C57F6C" w14:textId="77777777" w:rsidR="0070631C" w:rsidRPr="00631DAB" w:rsidRDefault="0070631C"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0AB633CB" w14:textId="77777777" w:rsidR="0070631C" w:rsidRPr="00631DAB" w:rsidRDefault="0070631C"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70631C" w:rsidRPr="00631DAB" w14:paraId="29609638" w14:textId="77777777" w:rsidTr="00D31C48">
        <w:trPr>
          <w:jc w:val="center"/>
        </w:trPr>
        <w:tc>
          <w:tcPr>
            <w:tcW w:w="0" w:type="auto"/>
            <w:vAlign w:val="center"/>
          </w:tcPr>
          <w:p w14:paraId="5CE8C987" w14:textId="77777777" w:rsidR="0070631C" w:rsidRPr="00B650A8" w:rsidRDefault="0070631C"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698834DB" w14:textId="77777777" w:rsidR="0070631C" w:rsidRPr="00631DAB" w:rsidRDefault="0070631C"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schema user name</w:t>
            </w:r>
          </w:p>
        </w:tc>
      </w:tr>
      <w:tr w:rsidR="0070631C" w:rsidRPr="00631DAB" w14:paraId="3A4A3B0B" w14:textId="77777777" w:rsidTr="00D31C48">
        <w:trPr>
          <w:jc w:val="center"/>
        </w:trPr>
        <w:tc>
          <w:tcPr>
            <w:tcW w:w="0" w:type="auto"/>
            <w:vAlign w:val="center"/>
          </w:tcPr>
          <w:p w14:paraId="796FA1F4" w14:textId="77777777" w:rsidR="0070631C" w:rsidRDefault="0070631C" w:rsidP="00D31C48">
            <w:pPr>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quartz </w:t>
            </w:r>
            <w:proofErr w:type="spellStart"/>
            <w:r>
              <w:rPr>
                <w:rFonts w:asciiTheme="minorHAnsi" w:hAnsiTheme="minorHAnsi" w:cstheme="minorHAnsi"/>
                <w:color w:val="auto"/>
                <w:sz w:val="16"/>
                <w:szCs w:val="16"/>
              </w:rPr>
              <w:t>db</w:t>
            </w:r>
            <w:proofErr w:type="spellEnd"/>
          </w:p>
        </w:tc>
        <w:tc>
          <w:tcPr>
            <w:tcW w:w="0" w:type="auto"/>
            <w:vAlign w:val="center"/>
          </w:tcPr>
          <w:p w14:paraId="4AA51603" w14:textId="77777777" w:rsidR="0070631C" w:rsidRDefault="0070631C"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schema name</w:t>
            </w:r>
          </w:p>
        </w:tc>
      </w:tr>
    </w:tbl>
    <w:p w14:paraId="4CC7F98D" w14:textId="77777777" w:rsidR="0070631C" w:rsidRDefault="0070631C" w:rsidP="0070631C"/>
    <w:p w14:paraId="2EBD66EC" w14:textId="77777777" w:rsidR="0070631C" w:rsidRPr="0080426D" w:rsidRDefault="0070631C" w:rsidP="0070631C">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70631C" w:rsidRPr="00631DAB" w14:paraId="4A3EB32D" w14:textId="77777777" w:rsidTr="00D31C48">
        <w:trPr>
          <w:jc w:val="center"/>
        </w:trPr>
        <w:tc>
          <w:tcPr>
            <w:tcW w:w="0" w:type="auto"/>
            <w:shd w:val="clear" w:color="auto" w:fill="005596" w:themeFill="text2"/>
            <w:vAlign w:val="center"/>
          </w:tcPr>
          <w:p w14:paraId="33223743" w14:textId="77777777" w:rsidR="0070631C" w:rsidRPr="00631DAB" w:rsidRDefault="0070631C" w:rsidP="00D31C48">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42AEE2C7" w14:textId="77777777" w:rsidR="0070631C" w:rsidRPr="00631DAB" w:rsidRDefault="0070631C"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70631C" w:rsidRPr="00631DAB" w14:paraId="77CC66F6" w14:textId="77777777" w:rsidTr="00D31C48">
        <w:trPr>
          <w:jc w:val="center"/>
        </w:trPr>
        <w:tc>
          <w:tcPr>
            <w:tcW w:w="0" w:type="auto"/>
            <w:vAlign w:val="center"/>
          </w:tcPr>
          <w:p w14:paraId="626C98BE" w14:textId="77777777" w:rsidR="0070631C" w:rsidRPr="00631DAB" w:rsidRDefault="0070631C" w:rsidP="00D31C48">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7B2C913A" w14:textId="77777777" w:rsidR="0070631C" w:rsidRPr="00631DAB" w:rsidRDefault="0070631C"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70631C" w:rsidRPr="00631DAB" w14:paraId="3F616453" w14:textId="77777777" w:rsidTr="00D31C48">
        <w:trPr>
          <w:jc w:val="center"/>
        </w:trPr>
        <w:tc>
          <w:tcPr>
            <w:tcW w:w="0" w:type="auto"/>
            <w:vAlign w:val="center"/>
          </w:tcPr>
          <w:p w14:paraId="7796E62C" w14:textId="77777777" w:rsidR="0070631C" w:rsidRPr="00631DAB" w:rsidRDefault="0070631C" w:rsidP="00D31C48">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73091B18" w14:textId="77777777" w:rsidR="0070631C" w:rsidRPr="00631DAB" w:rsidRDefault="0070631C"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1652A0B1" w14:textId="77777777" w:rsidR="0070631C" w:rsidRDefault="0070631C" w:rsidP="0070631C">
      <w:pPr>
        <w:rPr>
          <w:b/>
        </w:rPr>
      </w:pPr>
    </w:p>
    <w:p w14:paraId="7AEB6649" w14:textId="77777777" w:rsidR="0070631C" w:rsidRDefault="0070631C" w:rsidP="0070631C">
      <w:pPr>
        <w:rPr>
          <w:b/>
        </w:rPr>
      </w:pPr>
      <w:r>
        <w:rPr>
          <w:b/>
        </w:rPr>
        <w:t>Server Command Lines:</w:t>
      </w:r>
    </w:p>
    <w:p w14:paraId="33C0035E" w14:textId="62436D4C" w:rsidR="0070631C" w:rsidRDefault="00E72D65" w:rsidP="0070631C">
      <w:hyperlink w:anchor="_Quartz_Data_Remove" w:history="1">
        <w:proofErr w:type="spellStart"/>
        <w:r w:rsidR="0070631C" w:rsidRPr="00142F7D">
          <w:rPr>
            <w:rStyle w:val="Hyperlink"/>
          </w:rPr>
          <w:t>cimdatrm</w:t>
        </w:r>
        <w:proofErr w:type="spellEnd"/>
      </w:hyperlink>
      <w:r w:rsidR="0070631C">
        <w:t xml:space="preserve"> </w:t>
      </w:r>
      <w:r w:rsidR="0070631C" w:rsidRPr="0070631C">
        <w:t xml:space="preserve">/ </w:t>
      </w:r>
      <w:r w:rsidR="0070631C" w:rsidRPr="0070631C">
        <w:rPr>
          <w:i/>
        </w:rPr>
        <w:t>[</w:t>
      </w:r>
      <w:r w:rsidR="0070631C" w:rsidRPr="002E7D32">
        <w:rPr>
          <w:i/>
        </w:rPr>
        <w:t xml:space="preserve">quartz </w:t>
      </w:r>
      <w:proofErr w:type="spellStart"/>
      <w:r w:rsidR="0070631C" w:rsidRPr="002E7D32">
        <w:rPr>
          <w:i/>
        </w:rPr>
        <w:t>db</w:t>
      </w:r>
      <w:proofErr w:type="spellEnd"/>
      <w:r w:rsidR="0070631C" w:rsidRPr="002E7D32">
        <w:rPr>
          <w:i/>
        </w:rPr>
        <w:t>]</w:t>
      </w:r>
      <w:r w:rsidR="0070631C">
        <w:t xml:space="preserve"> </w:t>
      </w:r>
      <w:r w:rsidR="0070631C" w:rsidRPr="0070631C">
        <w:t>empty=n</w:t>
      </w:r>
    </w:p>
    <w:p w14:paraId="684E08EF" w14:textId="4BA3B429" w:rsidR="0070631C" w:rsidRDefault="00E72D65" w:rsidP="0070631C">
      <w:hyperlink w:anchor="_Quartz_Sync_Foundation" w:history="1">
        <w:proofErr w:type="spellStart"/>
        <w:r w:rsidR="0070631C" w:rsidRPr="00142F7D">
          <w:rPr>
            <w:rStyle w:val="Hyperlink"/>
          </w:rPr>
          <w:t>cimdatrm</w:t>
        </w:r>
        <w:proofErr w:type="spellEnd"/>
      </w:hyperlink>
      <w:r w:rsidR="0070631C">
        <w:t xml:space="preserve"> / </w:t>
      </w:r>
      <w:r w:rsidR="0070631C" w:rsidRPr="002E7D32">
        <w:rPr>
          <w:i/>
        </w:rPr>
        <w:t xml:space="preserve">[quartz </w:t>
      </w:r>
      <w:proofErr w:type="spellStart"/>
      <w:r w:rsidR="0070631C" w:rsidRPr="002E7D32">
        <w:rPr>
          <w:i/>
        </w:rPr>
        <w:t>db</w:t>
      </w:r>
      <w:proofErr w:type="spellEnd"/>
      <w:r w:rsidR="0070631C" w:rsidRPr="002E7D32">
        <w:rPr>
          <w:i/>
        </w:rPr>
        <w:t>]</w:t>
      </w:r>
      <w:r w:rsidR="0070631C">
        <w:t xml:space="preserve"> </w:t>
      </w:r>
      <w:r w:rsidR="0070631C" w:rsidRPr="0070631C">
        <w:t>empty=n restart=y</w:t>
      </w:r>
    </w:p>
    <w:p w14:paraId="14B9A639" w14:textId="77777777" w:rsidR="0070631C" w:rsidRDefault="0070631C" w:rsidP="0070631C"/>
    <w:p w14:paraId="312A93AD" w14:textId="77777777" w:rsidR="0070631C" w:rsidRDefault="0070631C" w:rsidP="0070631C">
      <w:r>
        <w:rPr>
          <w:b/>
        </w:rPr>
        <w:t>Workflow:</w:t>
      </w:r>
    </w:p>
    <w:p w14:paraId="74557A4F" w14:textId="77777777" w:rsidR="0070631C" w:rsidRDefault="00C54B69" w:rsidP="00845220">
      <w:pPr>
        <w:jc w:val="center"/>
      </w:pPr>
      <w:r>
        <w:rPr>
          <w:noProof/>
        </w:rPr>
        <w:object w:dxaOrig="3324" w:dyaOrig="5484" w14:anchorId="13A943BC">
          <v:shape id="_x0000_i1030" type="#_x0000_t75" alt="" style="width:126pt;height:206.25pt;mso-width-percent:0;mso-height-percent:0;mso-width-percent:0;mso-height-percent:0" o:ole="">
            <v:imagedata r:id="rId31" o:title=""/>
          </v:shape>
          <o:OLEObject Type="Embed" ProgID="Visio.Drawing.11" ShapeID="_x0000_i1030" DrawAspect="Content" ObjectID="_1594807994" r:id="rId32"/>
        </w:object>
      </w:r>
    </w:p>
    <w:p w14:paraId="1BDA2FA6" w14:textId="77777777" w:rsidR="0070631C" w:rsidRDefault="0070631C" w:rsidP="00845220">
      <w:r>
        <w:br w:type="page"/>
      </w:r>
    </w:p>
    <w:p w14:paraId="2109B1F8" w14:textId="0E422D8D" w:rsidR="00142F7D" w:rsidRDefault="00142F7D" w:rsidP="0070631C">
      <w:pPr>
        <w:pStyle w:val="Heading2"/>
      </w:pPr>
      <w:bookmarkStart w:id="99" w:name="_Toc520366000"/>
      <w:r>
        <w:lastRenderedPageBreak/>
        <w:t>Cube Remove Data</w:t>
      </w:r>
      <w:bookmarkEnd w:id="99"/>
    </w:p>
    <w:p w14:paraId="0BFD4A58" w14:textId="77777777" w:rsidR="00142F7D" w:rsidRDefault="00142F7D" w:rsidP="00142F7D">
      <w:pPr>
        <w:rPr>
          <w:rFonts w:cs="Arial"/>
        </w:rPr>
      </w:pPr>
      <w:r w:rsidRPr="00962735">
        <w:rPr>
          <w:rFonts w:cs="Arial"/>
          <w:b/>
        </w:rPr>
        <w:t>Mid-Tier</w:t>
      </w:r>
      <w:r>
        <w:rPr>
          <w:rFonts w:cs="Arial"/>
        </w:rPr>
        <w:t>: Primary and Secondary</w:t>
      </w:r>
    </w:p>
    <w:p w14:paraId="0F19BDE1" w14:textId="77777777" w:rsidR="00142F7D" w:rsidRPr="00962735" w:rsidRDefault="00142F7D" w:rsidP="00142F7D"/>
    <w:p w14:paraId="69962525" w14:textId="77777777" w:rsidR="00142F7D" w:rsidRDefault="00142F7D" w:rsidP="00142F7D">
      <w:r w:rsidRPr="001916EE">
        <w:rPr>
          <w:b/>
        </w:rPr>
        <w:t>Purpose</w:t>
      </w:r>
      <w:r>
        <w:t xml:space="preserve">: </w:t>
      </w:r>
      <w:r w:rsidRPr="00142F7D">
        <w:t>Executes EKBF Commands to remove data from a Quartz Cube</w:t>
      </w:r>
    </w:p>
    <w:p w14:paraId="401BF66D" w14:textId="77777777" w:rsidR="00142F7D" w:rsidRDefault="00142F7D" w:rsidP="00142F7D"/>
    <w:p w14:paraId="0BC9825A" w14:textId="77777777" w:rsidR="00142F7D" w:rsidRPr="00631DAB" w:rsidRDefault="00142F7D" w:rsidP="00142F7D">
      <w:r w:rsidRPr="001916EE">
        <w:rPr>
          <w:b/>
        </w:rPr>
        <w:t>Usage</w:t>
      </w:r>
      <w:r w:rsidRPr="00631DAB">
        <w:t xml:space="preserve">: </w:t>
      </w:r>
      <w:proofErr w:type="spellStart"/>
      <w:r>
        <w:t>CubeRemoveData</w:t>
      </w:r>
      <w:proofErr w:type="spellEnd"/>
      <w:r>
        <w:t xml:space="preserve"> [user]</w:t>
      </w:r>
      <w:r w:rsidRPr="00FF400B">
        <w:t xml:space="preserve"> [quartz </w:t>
      </w:r>
      <w:proofErr w:type="spellStart"/>
      <w:r w:rsidRPr="00FF400B">
        <w:t>db</w:t>
      </w:r>
      <w:proofErr w:type="spellEnd"/>
      <w:r w:rsidRPr="00FF400B">
        <w:t>]</w:t>
      </w:r>
    </w:p>
    <w:p w14:paraId="4C9A6680" w14:textId="77777777" w:rsidR="00142F7D" w:rsidRDefault="00142F7D" w:rsidP="00142F7D"/>
    <w:p w14:paraId="5A5B11FE" w14:textId="77777777" w:rsidR="00142F7D" w:rsidRDefault="00142F7D" w:rsidP="00142F7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838"/>
        <w:gridCol w:w="1914"/>
      </w:tblGrid>
      <w:tr w:rsidR="00142F7D" w:rsidRPr="00631DAB" w14:paraId="01D3779E" w14:textId="77777777" w:rsidTr="00184DB3">
        <w:trPr>
          <w:jc w:val="center"/>
        </w:trPr>
        <w:tc>
          <w:tcPr>
            <w:tcW w:w="0" w:type="auto"/>
            <w:shd w:val="clear" w:color="auto" w:fill="005596" w:themeFill="text2"/>
            <w:vAlign w:val="center"/>
          </w:tcPr>
          <w:p w14:paraId="72CE20C7" w14:textId="77777777" w:rsidR="00142F7D" w:rsidRPr="00631DAB" w:rsidRDefault="00142F7D" w:rsidP="00184DB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68CC5486" w14:textId="77777777" w:rsidR="00142F7D" w:rsidRPr="00631DAB" w:rsidRDefault="00142F7D" w:rsidP="00184DB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142F7D" w:rsidRPr="00631DAB" w14:paraId="10AAC4FE" w14:textId="77777777" w:rsidTr="00184DB3">
        <w:trPr>
          <w:jc w:val="center"/>
        </w:trPr>
        <w:tc>
          <w:tcPr>
            <w:tcW w:w="0" w:type="auto"/>
            <w:vAlign w:val="center"/>
          </w:tcPr>
          <w:p w14:paraId="28A0A132" w14:textId="77777777" w:rsidR="00142F7D" w:rsidRPr="00B650A8" w:rsidRDefault="00142F7D" w:rsidP="00184DB3">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3554C8DE" w14:textId="77777777" w:rsidR="00142F7D" w:rsidRPr="00631DAB" w:rsidRDefault="00142F7D" w:rsidP="00184DB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schema user name</w:t>
            </w:r>
          </w:p>
        </w:tc>
      </w:tr>
      <w:tr w:rsidR="00142F7D" w:rsidRPr="00631DAB" w14:paraId="47A57FFD" w14:textId="77777777" w:rsidTr="00184DB3">
        <w:trPr>
          <w:jc w:val="center"/>
        </w:trPr>
        <w:tc>
          <w:tcPr>
            <w:tcW w:w="0" w:type="auto"/>
            <w:vAlign w:val="center"/>
          </w:tcPr>
          <w:p w14:paraId="0253FDAC" w14:textId="77777777" w:rsidR="00142F7D" w:rsidRDefault="00142F7D" w:rsidP="00184DB3">
            <w:pPr>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quartz </w:t>
            </w:r>
            <w:proofErr w:type="spellStart"/>
            <w:r>
              <w:rPr>
                <w:rFonts w:asciiTheme="minorHAnsi" w:hAnsiTheme="minorHAnsi" w:cstheme="minorHAnsi"/>
                <w:color w:val="auto"/>
                <w:sz w:val="16"/>
                <w:szCs w:val="16"/>
              </w:rPr>
              <w:t>db</w:t>
            </w:r>
            <w:proofErr w:type="spellEnd"/>
          </w:p>
        </w:tc>
        <w:tc>
          <w:tcPr>
            <w:tcW w:w="0" w:type="auto"/>
            <w:vAlign w:val="center"/>
          </w:tcPr>
          <w:p w14:paraId="6B376834" w14:textId="77777777" w:rsidR="00142F7D" w:rsidRDefault="00142F7D" w:rsidP="00184DB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schema name</w:t>
            </w:r>
          </w:p>
        </w:tc>
      </w:tr>
    </w:tbl>
    <w:p w14:paraId="332BE973" w14:textId="77777777" w:rsidR="00142F7D" w:rsidRDefault="00142F7D" w:rsidP="00142F7D"/>
    <w:p w14:paraId="36A7A0C4" w14:textId="77777777" w:rsidR="00142F7D" w:rsidRPr="0080426D" w:rsidRDefault="00142F7D" w:rsidP="00142F7D">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142F7D" w:rsidRPr="00631DAB" w14:paraId="37A13ABC" w14:textId="77777777" w:rsidTr="00184DB3">
        <w:trPr>
          <w:jc w:val="center"/>
        </w:trPr>
        <w:tc>
          <w:tcPr>
            <w:tcW w:w="0" w:type="auto"/>
            <w:shd w:val="clear" w:color="auto" w:fill="005596" w:themeFill="text2"/>
            <w:vAlign w:val="center"/>
          </w:tcPr>
          <w:p w14:paraId="57CF5DB0" w14:textId="77777777" w:rsidR="00142F7D" w:rsidRPr="00631DAB" w:rsidRDefault="00142F7D" w:rsidP="00184DB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494A04A6" w14:textId="77777777" w:rsidR="00142F7D" w:rsidRPr="00631DAB" w:rsidRDefault="00142F7D" w:rsidP="00184DB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142F7D" w:rsidRPr="00631DAB" w14:paraId="46F3AC63" w14:textId="77777777" w:rsidTr="00184DB3">
        <w:trPr>
          <w:jc w:val="center"/>
        </w:trPr>
        <w:tc>
          <w:tcPr>
            <w:tcW w:w="0" w:type="auto"/>
            <w:vAlign w:val="center"/>
          </w:tcPr>
          <w:p w14:paraId="3F56FD63" w14:textId="77777777" w:rsidR="00142F7D" w:rsidRPr="00631DAB" w:rsidRDefault="00142F7D" w:rsidP="00184DB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743968F" w14:textId="77777777" w:rsidR="00142F7D" w:rsidRPr="00631DAB" w:rsidRDefault="00142F7D" w:rsidP="00184DB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142F7D" w:rsidRPr="00631DAB" w14:paraId="4AE5B3CF" w14:textId="77777777" w:rsidTr="00184DB3">
        <w:trPr>
          <w:jc w:val="center"/>
        </w:trPr>
        <w:tc>
          <w:tcPr>
            <w:tcW w:w="0" w:type="auto"/>
            <w:vAlign w:val="center"/>
          </w:tcPr>
          <w:p w14:paraId="0D2933E6" w14:textId="77777777" w:rsidR="00142F7D" w:rsidRPr="00631DAB" w:rsidRDefault="00142F7D" w:rsidP="00184DB3">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00B8C18B" w14:textId="77777777" w:rsidR="00142F7D" w:rsidRPr="00631DAB" w:rsidRDefault="00142F7D" w:rsidP="00184DB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692FDC85" w14:textId="77777777" w:rsidR="00142F7D" w:rsidRDefault="00142F7D" w:rsidP="00142F7D">
      <w:pPr>
        <w:rPr>
          <w:b/>
        </w:rPr>
      </w:pPr>
    </w:p>
    <w:p w14:paraId="6C2BDB31" w14:textId="77777777" w:rsidR="00142F7D" w:rsidRDefault="00142F7D" w:rsidP="00142F7D">
      <w:pPr>
        <w:rPr>
          <w:b/>
        </w:rPr>
      </w:pPr>
      <w:r>
        <w:rPr>
          <w:b/>
        </w:rPr>
        <w:t>Server Command Lines:</w:t>
      </w:r>
    </w:p>
    <w:p w14:paraId="6984D0D2" w14:textId="77777777" w:rsidR="00142F7D" w:rsidRDefault="00E72D65" w:rsidP="00142F7D">
      <w:hyperlink w:anchor="_Quartz_Data_Remove" w:history="1">
        <w:proofErr w:type="spellStart"/>
        <w:r w:rsidR="00142F7D" w:rsidRPr="00142F7D">
          <w:rPr>
            <w:rStyle w:val="Hyperlink"/>
          </w:rPr>
          <w:t>cimdatrm</w:t>
        </w:r>
        <w:proofErr w:type="spellEnd"/>
      </w:hyperlink>
      <w:r w:rsidR="00142F7D">
        <w:t xml:space="preserve"> / </w:t>
      </w:r>
      <w:r w:rsidR="00142F7D" w:rsidRPr="002E7D32">
        <w:rPr>
          <w:i/>
        </w:rPr>
        <w:t xml:space="preserve">[quartz </w:t>
      </w:r>
      <w:proofErr w:type="spellStart"/>
      <w:r w:rsidR="00142F7D" w:rsidRPr="002E7D32">
        <w:rPr>
          <w:i/>
        </w:rPr>
        <w:t>db</w:t>
      </w:r>
      <w:proofErr w:type="spellEnd"/>
      <w:r w:rsidR="00142F7D" w:rsidRPr="002E7D32">
        <w:rPr>
          <w:i/>
        </w:rPr>
        <w:t>]</w:t>
      </w:r>
      <w:r w:rsidR="00142F7D">
        <w:t xml:space="preserve"> </w:t>
      </w:r>
      <w:r w:rsidR="00142F7D" w:rsidRPr="00142F7D">
        <w:t xml:space="preserve">empty=y all=y </w:t>
      </w:r>
      <w:proofErr w:type="spellStart"/>
      <w:r w:rsidR="00142F7D" w:rsidRPr="00142F7D">
        <w:t>confirmempty</w:t>
      </w:r>
      <w:proofErr w:type="spellEnd"/>
      <w:r w:rsidR="00142F7D" w:rsidRPr="00142F7D">
        <w:t>=n</w:t>
      </w:r>
    </w:p>
    <w:p w14:paraId="274C0964" w14:textId="77777777" w:rsidR="00142F7D" w:rsidRDefault="00E72D65" w:rsidP="00142F7D">
      <w:hyperlink w:anchor="_Quartz_Sync_Foundation" w:history="1">
        <w:proofErr w:type="spellStart"/>
        <w:r w:rsidR="00142F7D" w:rsidRPr="00142F7D">
          <w:rPr>
            <w:rStyle w:val="Hyperlink"/>
          </w:rPr>
          <w:t>cimdatrm</w:t>
        </w:r>
        <w:proofErr w:type="spellEnd"/>
      </w:hyperlink>
      <w:r w:rsidR="00142F7D">
        <w:t xml:space="preserve"> / </w:t>
      </w:r>
      <w:r w:rsidR="00142F7D" w:rsidRPr="002E7D32">
        <w:rPr>
          <w:i/>
        </w:rPr>
        <w:t xml:space="preserve">[quartz </w:t>
      </w:r>
      <w:proofErr w:type="spellStart"/>
      <w:r w:rsidR="00142F7D" w:rsidRPr="002E7D32">
        <w:rPr>
          <w:i/>
        </w:rPr>
        <w:t>db</w:t>
      </w:r>
      <w:proofErr w:type="spellEnd"/>
      <w:r w:rsidR="00142F7D" w:rsidRPr="002E7D32">
        <w:rPr>
          <w:i/>
        </w:rPr>
        <w:t>]</w:t>
      </w:r>
      <w:r w:rsidR="00142F7D">
        <w:t xml:space="preserve"> </w:t>
      </w:r>
      <w:r w:rsidR="00142F7D" w:rsidRPr="00142F7D">
        <w:t xml:space="preserve">empty=y all=y </w:t>
      </w:r>
      <w:proofErr w:type="spellStart"/>
      <w:r w:rsidR="00142F7D" w:rsidRPr="00142F7D">
        <w:t>confirmempty</w:t>
      </w:r>
      <w:proofErr w:type="spellEnd"/>
      <w:r w:rsidR="00142F7D" w:rsidRPr="00142F7D">
        <w:t>=n restart=y</w:t>
      </w:r>
    </w:p>
    <w:p w14:paraId="2B1119E5" w14:textId="77777777" w:rsidR="00142F7D" w:rsidRDefault="00142F7D" w:rsidP="00142F7D"/>
    <w:p w14:paraId="4A1B347E" w14:textId="77777777" w:rsidR="00142F7D" w:rsidRDefault="00142F7D" w:rsidP="00142F7D">
      <w:r>
        <w:rPr>
          <w:b/>
        </w:rPr>
        <w:t>Workflow:</w:t>
      </w:r>
    </w:p>
    <w:p w14:paraId="10B9987F" w14:textId="77777777" w:rsidR="00142F7D" w:rsidRDefault="00C54B69" w:rsidP="00142F7D">
      <w:pPr>
        <w:jc w:val="center"/>
      </w:pPr>
      <w:r>
        <w:rPr>
          <w:noProof/>
        </w:rPr>
        <w:object w:dxaOrig="3324" w:dyaOrig="5484" w14:anchorId="568F3CDF">
          <v:shape id="_x0000_i1031" type="#_x0000_t75" alt="" style="width:126pt;height:206.25pt;mso-width-percent:0;mso-height-percent:0;mso-width-percent:0;mso-height-percent:0" o:ole="">
            <v:imagedata r:id="rId31" o:title=""/>
          </v:shape>
          <o:OLEObject Type="Embed" ProgID="Visio.Drawing.11" ShapeID="_x0000_i1031" DrawAspect="Content" ObjectID="_1594807995" r:id="rId33"/>
        </w:object>
      </w:r>
    </w:p>
    <w:p w14:paraId="3B1C07FE" w14:textId="77777777" w:rsidR="00142F7D" w:rsidRDefault="00142F7D">
      <w:pPr>
        <w:jc w:val="left"/>
        <w:rPr>
          <w:rFonts w:cs="Arial"/>
          <w:b/>
          <w:bCs/>
          <w:iCs/>
          <w:color w:val="005596"/>
          <w:sz w:val="28"/>
          <w:szCs w:val="28"/>
        </w:rPr>
      </w:pPr>
      <w:r>
        <w:br w:type="page"/>
      </w:r>
    </w:p>
    <w:p w14:paraId="3D6B7C88" w14:textId="77777777" w:rsidR="00D62C07" w:rsidRDefault="00D62C07" w:rsidP="00D62C07">
      <w:pPr>
        <w:pStyle w:val="Heading2"/>
      </w:pPr>
      <w:bookmarkStart w:id="100" w:name="_Toc520366001"/>
      <w:r>
        <w:lastRenderedPageBreak/>
        <w:t>Cube</w:t>
      </w:r>
      <w:r w:rsidR="005A6F26">
        <w:t xml:space="preserve"> Sync</w:t>
      </w:r>
      <w:bookmarkEnd w:id="100"/>
    </w:p>
    <w:p w14:paraId="5F953E67" w14:textId="77777777" w:rsidR="00962735" w:rsidRDefault="00962735" w:rsidP="00962735">
      <w:pPr>
        <w:rPr>
          <w:rFonts w:cs="Arial"/>
        </w:rPr>
      </w:pPr>
      <w:r w:rsidRPr="00962735">
        <w:rPr>
          <w:rFonts w:cs="Arial"/>
          <w:b/>
        </w:rPr>
        <w:t>Mid-Tier</w:t>
      </w:r>
      <w:r>
        <w:rPr>
          <w:rFonts w:cs="Arial"/>
        </w:rPr>
        <w:t>: Primary and Secondary</w:t>
      </w:r>
    </w:p>
    <w:p w14:paraId="7B87DCD1" w14:textId="77777777" w:rsidR="00962735" w:rsidRPr="00962735" w:rsidRDefault="00962735" w:rsidP="00962735"/>
    <w:p w14:paraId="262F313E" w14:textId="77777777" w:rsidR="00FF400B" w:rsidRDefault="00FF400B" w:rsidP="00FF400B">
      <w:r w:rsidRPr="001916EE">
        <w:rPr>
          <w:b/>
        </w:rPr>
        <w:t>Purpose</w:t>
      </w:r>
      <w:r>
        <w:t>: Executes EKBF Commands to perform a structure and data sync on a single Quartz Cube.</w:t>
      </w:r>
    </w:p>
    <w:p w14:paraId="7B80DFFA" w14:textId="77777777" w:rsidR="00FF400B" w:rsidRDefault="00FF400B" w:rsidP="00FF400B"/>
    <w:p w14:paraId="1A1D6C77" w14:textId="77777777" w:rsidR="00FF400B" w:rsidRPr="00631DAB" w:rsidRDefault="00FF400B" w:rsidP="00FF400B">
      <w:r w:rsidRPr="001916EE">
        <w:rPr>
          <w:b/>
        </w:rPr>
        <w:t>Usage</w:t>
      </w:r>
      <w:r w:rsidRPr="00631DAB">
        <w:t xml:space="preserve">: </w:t>
      </w:r>
      <w:proofErr w:type="spellStart"/>
      <w:r>
        <w:t>CubeSync</w:t>
      </w:r>
      <w:proofErr w:type="spellEnd"/>
      <w:r>
        <w:t xml:space="preserve"> </w:t>
      </w:r>
      <w:r w:rsidR="00A3107D">
        <w:t>[user]</w:t>
      </w:r>
      <w:r w:rsidRPr="00FF400B">
        <w:t xml:space="preserve"> [quartz </w:t>
      </w:r>
      <w:proofErr w:type="spellStart"/>
      <w:r w:rsidRPr="00FF400B">
        <w:t>db</w:t>
      </w:r>
      <w:proofErr w:type="spellEnd"/>
      <w:r w:rsidRPr="00FF400B">
        <w:t>]</w:t>
      </w:r>
    </w:p>
    <w:p w14:paraId="75D6C168" w14:textId="77777777" w:rsidR="00FF400B" w:rsidRDefault="00FF400B" w:rsidP="00FF400B"/>
    <w:p w14:paraId="4AC6AB1E" w14:textId="77777777" w:rsidR="00FF400B" w:rsidRDefault="00FF400B" w:rsidP="00FF400B">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838"/>
        <w:gridCol w:w="1914"/>
      </w:tblGrid>
      <w:tr w:rsidR="00FF400B" w:rsidRPr="00631DAB" w14:paraId="5FD78903" w14:textId="77777777" w:rsidTr="00A22393">
        <w:trPr>
          <w:jc w:val="center"/>
        </w:trPr>
        <w:tc>
          <w:tcPr>
            <w:tcW w:w="0" w:type="auto"/>
            <w:shd w:val="clear" w:color="auto" w:fill="005596" w:themeFill="text2"/>
            <w:vAlign w:val="center"/>
          </w:tcPr>
          <w:p w14:paraId="429F6CF3" w14:textId="77777777" w:rsidR="00FF400B" w:rsidRPr="00631DAB" w:rsidRDefault="00FF400B"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792371F4" w14:textId="77777777" w:rsidR="00FF400B" w:rsidRPr="00631DAB" w:rsidRDefault="00FF400B"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F400B" w:rsidRPr="00631DAB" w14:paraId="3B236257" w14:textId="77777777" w:rsidTr="00A22393">
        <w:trPr>
          <w:jc w:val="center"/>
        </w:trPr>
        <w:tc>
          <w:tcPr>
            <w:tcW w:w="0" w:type="auto"/>
            <w:vAlign w:val="center"/>
          </w:tcPr>
          <w:p w14:paraId="6AB01D2A" w14:textId="77777777" w:rsidR="00FF400B" w:rsidRPr="00B650A8" w:rsidRDefault="00FF400B" w:rsidP="00A22393">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015BD5BD" w14:textId="77777777" w:rsidR="00FF400B" w:rsidRPr="00631DA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schema user name</w:t>
            </w:r>
          </w:p>
        </w:tc>
      </w:tr>
      <w:tr w:rsidR="00FF400B" w:rsidRPr="00631DAB" w14:paraId="7AEE5684" w14:textId="77777777" w:rsidTr="00A22393">
        <w:trPr>
          <w:jc w:val="center"/>
        </w:trPr>
        <w:tc>
          <w:tcPr>
            <w:tcW w:w="0" w:type="auto"/>
            <w:vAlign w:val="center"/>
          </w:tcPr>
          <w:p w14:paraId="578083AA" w14:textId="77777777" w:rsidR="00FF400B" w:rsidRDefault="00FF400B" w:rsidP="00A22393">
            <w:pPr>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quartz </w:t>
            </w:r>
            <w:proofErr w:type="spellStart"/>
            <w:r>
              <w:rPr>
                <w:rFonts w:asciiTheme="minorHAnsi" w:hAnsiTheme="minorHAnsi" w:cstheme="minorHAnsi"/>
                <w:color w:val="auto"/>
                <w:sz w:val="16"/>
                <w:szCs w:val="16"/>
              </w:rPr>
              <w:t>db</w:t>
            </w:r>
            <w:proofErr w:type="spellEnd"/>
          </w:p>
        </w:tc>
        <w:tc>
          <w:tcPr>
            <w:tcW w:w="0" w:type="auto"/>
            <w:vAlign w:val="center"/>
          </w:tcPr>
          <w:p w14:paraId="7847F0D0" w14:textId="77777777" w:rsidR="00FF400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schema name</w:t>
            </w:r>
          </w:p>
        </w:tc>
      </w:tr>
    </w:tbl>
    <w:p w14:paraId="247A0901" w14:textId="77777777" w:rsidR="00FF400B" w:rsidRDefault="00FF400B" w:rsidP="00FF400B"/>
    <w:p w14:paraId="78B8395C" w14:textId="77777777" w:rsidR="00FF400B" w:rsidRPr="0080426D" w:rsidRDefault="00FF400B" w:rsidP="00FF400B">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FF400B" w:rsidRPr="00631DAB" w14:paraId="1899B595" w14:textId="77777777" w:rsidTr="00A22393">
        <w:trPr>
          <w:jc w:val="center"/>
        </w:trPr>
        <w:tc>
          <w:tcPr>
            <w:tcW w:w="0" w:type="auto"/>
            <w:shd w:val="clear" w:color="auto" w:fill="005596" w:themeFill="text2"/>
            <w:vAlign w:val="center"/>
          </w:tcPr>
          <w:p w14:paraId="4E7D81FF" w14:textId="77777777" w:rsidR="00FF400B" w:rsidRPr="00631DAB" w:rsidRDefault="00FF400B"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FF0EBFA" w14:textId="77777777" w:rsidR="00FF400B" w:rsidRPr="00631DAB" w:rsidRDefault="00FF400B"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F400B" w:rsidRPr="00631DAB" w14:paraId="1B4171EC" w14:textId="77777777" w:rsidTr="00A22393">
        <w:trPr>
          <w:jc w:val="center"/>
        </w:trPr>
        <w:tc>
          <w:tcPr>
            <w:tcW w:w="0" w:type="auto"/>
            <w:vAlign w:val="center"/>
          </w:tcPr>
          <w:p w14:paraId="5BD7CDD9" w14:textId="77777777" w:rsidR="00FF400B" w:rsidRPr="00631DAB" w:rsidRDefault="00FF400B"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100EAEF" w14:textId="77777777" w:rsidR="00FF400B" w:rsidRPr="00631DA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FF400B" w:rsidRPr="00631DAB" w14:paraId="5D7C0823" w14:textId="77777777" w:rsidTr="00A22393">
        <w:trPr>
          <w:jc w:val="center"/>
        </w:trPr>
        <w:tc>
          <w:tcPr>
            <w:tcW w:w="0" w:type="auto"/>
            <w:vAlign w:val="center"/>
          </w:tcPr>
          <w:p w14:paraId="38BC2CD3" w14:textId="77777777" w:rsidR="00FF400B" w:rsidRPr="00631DAB" w:rsidRDefault="00FF400B" w:rsidP="00A22393">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26106193" w14:textId="77777777" w:rsidR="00FF400B" w:rsidRPr="00631DA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7A510858" w14:textId="77777777" w:rsidR="008657C0" w:rsidRDefault="008657C0" w:rsidP="008657C0">
      <w:pPr>
        <w:rPr>
          <w:b/>
        </w:rPr>
      </w:pPr>
    </w:p>
    <w:p w14:paraId="11BA0BD0" w14:textId="77777777" w:rsidR="008804F6" w:rsidRDefault="008804F6" w:rsidP="008804F6">
      <w:pPr>
        <w:rPr>
          <w:b/>
        </w:rPr>
      </w:pPr>
      <w:r>
        <w:rPr>
          <w:b/>
        </w:rPr>
        <w:t>Server Command Lines:</w:t>
      </w:r>
    </w:p>
    <w:p w14:paraId="2963D726" w14:textId="77777777" w:rsidR="008804F6" w:rsidRDefault="00E72D65" w:rsidP="008804F6">
      <w:hyperlink w:anchor="_Quartz_Sync_Foundation" w:history="1">
        <w:proofErr w:type="spellStart"/>
        <w:r w:rsidR="008804F6" w:rsidRPr="009A27B9">
          <w:rPr>
            <w:rStyle w:val="Hyperlink"/>
          </w:rPr>
          <w:t>cimsyncpkbf</w:t>
        </w:r>
        <w:proofErr w:type="spellEnd"/>
      </w:hyperlink>
      <w:r w:rsidR="008804F6" w:rsidRPr="008804F6">
        <w:t xml:space="preserve"> / </w:t>
      </w:r>
      <w:r w:rsidR="008804F6" w:rsidRPr="002E7D32">
        <w:rPr>
          <w:i/>
        </w:rPr>
        <w:t xml:space="preserve">[quartz </w:t>
      </w:r>
      <w:proofErr w:type="spellStart"/>
      <w:r w:rsidR="008804F6" w:rsidRPr="002E7D32">
        <w:rPr>
          <w:i/>
        </w:rPr>
        <w:t>db</w:t>
      </w:r>
      <w:proofErr w:type="spellEnd"/>
      <w:r w:rsidR="008804F6" w:rsidRPr="002E7D32">
        <w:rPr>
          <w:i/>
        </w:rPr>
        <w:t xml:space="preserve">] </w:t>
      </w:r>
      <w:r w:rsidR="008804F6" w:rsidRPr="008804F6">
        <w:t xml:space="preserve">type=structure </w:t>
      </w:r>
    </w:p>
    <w:p w14:paraId="76418333" w14:textId="77777777" w:rsidR="008804F6" w:rsidRDefault="00E72D65" w:rsidP="008804F6">
      <w:hyperlink w:anchor="_Quartz_Sync_Foundation" w:history="1">
        <w:proofErr w:type="spellStart"/>
        <w:r w:rsidR="008804F6" w:rsidRPr="009A27B9">
          <w:rPr>
            <w:rStyle w:val="Hyperlink"/>
          </w:rPr>
          <w:t>cimsyncpkbf</w:t>
        </w:r>
        <w:proofErr w:type="spellEnd"/>
      </w:hyperlink>
      <w:r w:rsidR="008804F6" w:rsidRPr="008804F6">
        <w:t xml:space="preserve"> / </w:t>
      </w:r>
      <w:r w:rsidR="008804F6" w:rsidRPr="002E7D32">
        <w:rPr>
          <w:i/>
        </w:rPr>
        <w:t xml:space="preserve">[quartz </w:t>
      </w:r>
      <w:proofErr w:type="spellStart"/>
      <w:r w:rsidR="008804F6" w:rsidRPr="002E7D32">
        <w:rPr>
          <w:i/>
        </w:rPr>
        <w:t>db</w:t>
      </w:r>
      <w:proofErr w:type="spellEnd"/>
      <w:r w:rsidR="008804F6" w:rsidRPr="002E7D32">
        <w:rPr>
          <w:i/>
        </w:rPr>
        <w:t>]</w:t>
      </w:r>
      <w:r w:rsidR="008804F6">
        <w:t xml:space="preserve"> </w:t>
      </w:r>
      <w:r w:rsidR="008804F6" w:rsidRPr="008804F6">
        <w:t>type=structure restart=y</w:t>
      </w:r>
    </w:p>
    <w:p w14:paraId="4A5336C9" w14:textId="77777777" w:rsidR="008804F6" w:rsidRDefault="008804F6" w:rsidP="008804F6"/>
    <w:p w14:paraId="75698F37" w14:textId="77777777" w:rsidR="008804F6" w:rsidRDefault="00E72D65" w:rsidP="008804F6">
      <w:hyperlink w:anchor="_Quartz_Sync_Foundation" w:history="1">
        <w:proofErr w:type="spellStart"/>
        <w:r w:rsidR="008804F6" w:rsidRPr="009A27B9">
          <w:rPr>
            <w:rStyle w:val="Hyperlink"/>
          </w:rPr>
          <w:t>cimsyncpkbf</w:t>
        </w:r>
        <w:proofErr w:type="spellEnd"/>
      </w:hyperlink>
      <w:r w:rsidR="008804F6" w:rsidRPr="008804F6">
        <w:t xml:space="preserve"> / </w:t>
      </w:r>
      <w:r w:rsidR="008804F6" w:rsidRPr="002E7D32">
        <w:rPr>
          <w:i/>
        </w:rPr>
        <w:t xml:space="preserve">[quartz </w:t>
      </w:r>
      <w:proofErr w:type="spellStart"/>
      <w:r w:rsidR="008804F6" w:rsidRPr="002E7D32">
        <w:rPr>
          <w:i/>
        </w:rPr>
        <w:t>db</w:t>
      </w:r>
      <w:proofErr w:type="spellEnd"/>
      <w:r w:rsidR="008804F6" w:rsidRPr="002E7D32">
        <w:rPr>
          <w:i/>
        </w:rPr>
        <w:t>]</w:t>
      </w:r>
      <w:r w:rsidR="008804F6">
        <w:t xml:space="preserve"> </w:t>
      </w:r>
      <w:r w:rsidR="008804F6" w:rsidRPr="008804F6">
        <w:t xml:space="preserve">type=data </w:t>
      </w:r>
    </w:p>
    <w:p w14:paraId="6DA814C8" w14:textId="77777777" w:rsidR="008804F6" w:rsidRDefault="00E72D65" w:rsidP="008804F6">
      <w:hyperlink w:anchor="_Quartz_Sync_Foundation" w:history="1">
        <w:proofErr w:type="spellStart"/>
        <w:r w:rsidR="008804F6" w:rsidRPr="009A27B9">
          <w:rPr>
            <w:rStyle w:val="Hyperlink"/>
          </w:rPr>
          <w:t>cimsyncpkbf</w:t>
        </w:r>
        <w:proofErr w:type="spellEnd"/>
      </w:hyperlink>
      <w:r w:rsidR="008804F6" w:rsidRPr="008804F6">
        <w:t xml:space="preserve"> / </w:t>
      </w:r>
      <w:r w:rsidR="008804F6" w:rsidRPr="002E7D32">
        <w:rPr>
          <w:i/>
        </w:rPr>
        <w:t xml:space="preserve">[quartz </w:t>
      </w:r>
      <w:proofErr w:type="spellStart"/>
      <w:r w:rsidR="008804F6" w:rsidRPr="002E7D32">
        <w:rPr>
          <w:i/>
        </w:rPr>
        <w:t>db</w:t>
      </w:r>
      <w:proofErr w:type="spellEnd"/>
      <w:r w:rsidR="008804F6" w:rsidRPr="002E7D32">
        <w:rPr>
          <w:i/>
        </w:rPr>
        <w:t xml:space="preserve">] </w:t>
      </w:r>
      <w:r w:rsidR="009D708B">
        <w:t>type=data</w:t>
      </w:r>
      <w:r w:rsidR="008804F6" w:rsidRPr="008804F6">
        <w:t xml:space="preserve"> restart=y</w:t>
      </w:r>
    </w:p>
    <w:p w14:paraId="64323AC2" w14:textId="77777777" w:rsidR="008804F6" w:rsidRDefault="008804F6" w:rsidP="008804F6"/>
    <w:p w14:paraId="76051949" w14:textId="77777777" w:rsidR="00FF400B" w:rsidRDefault="008D147B" w:rsidP="008657C0">
      <w:r>
        <w:rPr>
          <w:b/>
        </w:rPr>
        <w:t>Workflow:</w:t>
      </w:r>
    </w:p>
    <w:p w14:paraId="3CA80C8A" w14:textId="77777777" w:rsidR="00FB1AF1" w:rsidRDefault="00C54B69" w:rsidP="00BB2F9B">
      <w:pPr>
        <w:jc w:val="center"/>
      </w:pPr>
      <w:r>
        <w:rPr>
          <w:noProof/>
        </w:rPr>
        <w:object w:dxaOrig="6211" w:dyaOrig="8364" w14:anchorId="5AD7377E">
          <v:shape id="_x0000_i1032" type="#_x0000_t75" alt="" style="width:233.25pt;height:314.25pt;mso-width-percent:0;mso-height-percent:0;mso-width-percent:0;mso-height-percent:0" o:ole="">
            <v:imagedata r:id="rId34" o:title=""/>
          </v:shape>
          <o:OLEObject Type="Embed" ProgID="Visio.Drawing.11" ShapeID="_x0000_i1032" DrawAspect="Content" ObjectID="_1594807996" r:id="rId35"/>
        </w:object>
      </w:r>
    </w:p>
    <w:p w14:paraId="15F5F043" w14:textId="77777777" w:rsidR="00FB1AF1" w:rsidRDefault="00FB1AF1" w:rsidP="00BB2F9B">
      <w:r>
        <w:br w:type="page"/>
      </w:r>
    </w:p>
    <w:p w14:paraId="5DCAD021" w14:textId="489F6784" w:rsidR="00CA6690" w:rsidRDefault="00CA6690" w:rsidP="008F641E">
      <w:pPr>
        <w:pStyle w:val="Heading2"/>
      </w:pPr>
      <w:bookmarkStart w:id="101" w:name="_Foundation_Actuals_Data"/>
      <w:bookmarkStart w:id="102" w:name="_FDE_Data_Update"/>
      <w:bookmarkStart w:id="103" w:name="_Toc520366002"/>
      <w:bookmarkEnd w:id="101"/>
      <w:bookmarkEnd w:id="102"/>
      <w:r>
        <w:lastRenderedPageBreak/>
        <w:t>EKB Cleanup</w:t>
      </w:r>
      <w:bookmarkEnd w:id="103"/>
    </w:p>
    <w:p w14:paraId="08D36AAF" w14:textId="77777777" w:rsidR="00CA6690" w:rsidRDefault="00CA6690" w:rsidP="00CA6690">
      <w:pPr>
        <w:rPr>
          <w:rFonts w:cs="Arial"/>
        </w:rPr>
      </w:pPr>
      <w:r w:rsidRPr="00962735">
        <w:rPr>
          <w:rFonts w:cs="Arial"/>
          <w:b/>
        </w:rPr>
        <w:t>Mid-Tier</w:t>
      </w:r>
      <w:r>
        <w:rPr>
          <w:rFonts w:cs="Arial"/>
        </w:rPr>
        <w:t>: Primary only</w:t>
      </w:r>
    </w:p>
    <w:p w14:paraId="31B063F6" w14:textId="77777777" w:rsidR="00CA6690" w:rsidRPr="00962735" w:rsidRDefault="00CA6690" w:rsidP="00CA6690"/>
    <w:p w14:paraId="56F7AA89" w14:textId="1BB323EF" w:rsidR="00CA6690" w:rsidRDefault="00CA6690" w:rsidP="00CA6690">
      <w:r w:rsidRPr="001916EE">
        <w:rPr>
          <w:b/>
        </w:rPr>
        <w:t>Purpose</w:t>
      </w:r>
      <w:r>
        <w:t>: Pe</w:t>
      </w:r>
      <w:r w:rsidR="00C5739F">
        <w:t>r</w:t>
      </w:r>
      <w:r>
        <w:t>forms general cleanup activit</w:t>
      </w:r>
      <w:r w:rsidR="00487DDD">
        <w:t>i</w:t>
      </w:r>
      <w:r>
        <w:t>es.</w:t>
      </w:r>
    </w:p>
    <w:p w14:paraId="76561F42" w14:textId="77777777" w:rsidR="00CA6690" w:rsidRDefault="00CA6690" w:rsidP="00CA6690"/>
    <w:p w14:paraId="60FA30D8" w14:textId="7238DED1" w:rsidR="00CA6690" w:rsidRPr="00631DAB" w:rsidRDefault="00CA6690" w:rsidP="00CA6690">
      <w:r w:rsidRPr="001916EE">
        <w:rPr>
          <w:b/>
        </w:rPr>
        <w:t>Usage</w:t>
      </w:r>
      <w:r w:rsidRPr="00631DAB">
        <w:t xml:space="preserve">: </w:t>
      </w:r>
      <w:proofErr w:type="spellStart"/>
      <w:r w:rsidR="00866F6C">
        <w:t>EKBCleanup</w:t>
      </w:r>
      <w:proofErr w:type="spellEnd"/>
    </w:p>
    <w:p w14:paraId="7930B0B2" w14:textId="77777777" w:rsidR="00CA6690" w:rsidRDefault="00CA6690" w:rsidP="00CA6690"/>
    <w:p w14:paraId="5BF7A1E3" w14:textId="77777777" w:rsidR="00CA6690" w:rsidRDefault="00CA6690" w:rsidP="00CA6690">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CA6690" w:rsidRPr="00631DAB" w14:paraId="01108D4F" w14:textId="77777777" w:rsidTr="00D31C48">
        <w:trPr>
          <w:jc w:val="center"/>
        </w:trPr>
        <w:tc>
          <w:tcPr>
            <w:tcW w:w="0" w:type="auto"/>
            <w:shd w:val="clear" w:color="auto" w:fill="005596" w:themeFill="text2"/>
            <w:vAlign w:val="center"/>
          </w:tcPr>
          <w:p w14:paraId="460A59CE" w14:textId="77777777" w:rsidR="00CA6690" w:rsidRPr="00631DAB" w:rsidRDefault="00CA6690"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6241399" w14:textId="77777777" w:rsidR="00CA6690" w:rsidRPr="00631DAB" w:rsidRDefault="00CA6690"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A6690" w:rsidRPr="00631DAB" w14:paraId="050695B4" w14:textId="77777777" w:rsidTr="00D31C48">
        <w:trPr>
          <w:jc w:val="center"/>
        </w:trPr>
        <w:tc>
          <w:tcPr>
            <w:tcW w:w="0" w:type="auto"/>
            <w:vAlign w:val="center"/>
          </w:tcPr>
          <w:p w14:paraId="7309B011" w14:textId="77777777" w:rsidR="00CA6690" w:rsidRPr="00B650A8" w:rsidRDefault="00CA6690" w:rsidP="00D31C48">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55B467FF" w14:textId="77777777" w:rsidR="00CA6690" w:rsidRPr="00631DAB" w:rsidRDefault="00CA6690"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68A9DBBA" w14:textId="77777777" w:rsidR="00CA6690" w:rsidRDefault="00CA6690" w:rsidP="00CA6690"/>
    <w:p w14:paraId="575F5765" w14:textId="77777777" w:rsidR="00CA6690" w:rsidRPr="0080426D" w:rsidRDefault="00CA6690" w:rsidP="00CA6690">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CA6690" w:rsidRPr="00631DAB" w14:paraId="29C55648" w14:textId="77777777" w:rsidTr="00D31C48">
        <w:trPr>
          <w:jc w:val="center"/>
        </w:trPr>
        <w:tc>
          <w:tcPr>
            <w:tcW w:w="0" w:type="auto"/>
            <w:shd w:val="clear" w:color="auto" w:fill="005596" w:themeFill="text2"/>
            <w:vAlign w:val="center"/>
          </w:tcPr>
          <w:p w14:paraId="7FA89BF3" w14:textId="77777777" w:rsidR="00CA6690" w:rsidRPr="00631DAB" w:rsidRDefault="00CA6690" w:rsidP="00D31C48">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0273A674" w14:textId="77777777" w:rsidR="00CA6690" w:rsidRPr="00631DAB" w:rsidRDefault="00CA6690"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A6690" w:rsidRPr="00631DAB" w14:paraId="187851E5" w14:textId="77777777" w:rsidTr="00D31C48">
        <w:trPr>
          <w:jc w:val="center"/>
        </w:trPr>
        <w:tc>
          <w:tcPr>
            <w:tcW w:w="0" w:type="auto"/>
            <w:vAlign w:val="center"/>
          </w:tcPr>
          <w:p w14:paraId="128BCD19" w14:textId="77777777" w:rsidR="00CA6690" w:rsidRPr="00631DAB" w:rsidRDefault="00CA6690" w:rsidP="00D31C48">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847E065" w14:textId="77777777" w:rsidR="00CA6690" w:rsidRPr="00631DAB" w:rsidRDefault="00CA6690"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CA6690" w:rsidRPr="00631DAB" w14:paraId="2894CD77" w14:textId="77777777" w:rsidTr="00D31C48">
        <w:trPr>
          <w:jc w:val="center"/>
        </w:trPr>
        <w:tc>
          <w:tcPr>
            <w:tcW w:w="0" w:type="auto"/>
            <w:vAlign w:val="center"/>
          </w:tcPr>
          <w:p w14:paraId="5AEA7171" w14:textId="77777777" w:rsidR="00CA6690" w:rsidRPr="00631DAB" w:rsidRDefault="00CA6690" w:rsidP="00D31C48">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6F0EDF2E" w14:textId="77777777" w:rsidR="00CA6690" w:rsidRPr="00631DAB" w:rsidRDefault="00CA6690"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0FF6310B" w14:textId="77777777" w:rsidR="00CA6690" w:rsidRDefault="00CA6690" w:rsidP="00CA6690"/>
    <w:p w14:paraId="72C420ED" w14:textId="77777777" w:rsidR="00CA6690" w:rsidRDefault="00CA6690" w:rsidP="00CA6690">
      <w:pPr>
        <w:rPr>
          <w:b/>
        </w:rPr>
      </w:pPr>
      <w:r>
        <w:rPr>
          <w:b/>
        </w:rPr>
        <w:t>Server Command Lines:</w:t>
      </w:r>
    </w:p>
    <w:p w14:paraId="1AE8D7B1" w14:textId="1EDDA2BF" w:rsidR="00CA6690" w:rsidRPr="00BA47BD" w:rsidRDefault="00E72D65" w:rsidP="00CA6690">
      <w:hyperlink w:anchor="_FDU_Transaction_History" w:history="1">
        <w:proofErr w:type="spellStart"/>
        <w:r w:rsidR="00CA6690" w:rsidRPr="000E2F33">
          <w:rPr>
            <w:rStyle w:val="Hyperlink"/>
          </w:rPr>
          <w:t>pkbfdutrans</w:t>
        </w:r>
        <w:proofErr w:type="spellEnd"/>
      </w:hyperlink>
      <w:r w:rsidR="00CA6690">
        <w:t xml:space="preserve"> / delete </w:t>
      </w:r>
      <w:proofErr w:type="spellStart"/>
      <w:r w:rsidR="00CA6690">
        <w:t>confirmdelete</w:t>
      </w:r>
      <w:proofErr w:type="spellEnd"/>
      <w:r w:rsidR="00CA6690">
        <w:t>=n</w:t>
      </w:r>
    </w:p>
    <w:p w14:paraId="6F787ABB" w14:textId="77777777" w:rsidR="00CA6690" w:rsidRDefault="00CA6690">
      <w:pPr>
        <w:jc w:val="left"/>
        <w:rPr>
          <w:rFonts w:cs="Arial"/>
          <w:b/>
          <w:bCs/>
          <w:iCs/>
          <w:color w:val="005596"/>
          <w:sz w:val="28"/>
          <w:szCs w:val="28"/>
        </w:rPr>
      </w:pPr>
      <w:r>
        <w:br w:type="page"/>
      </w:r>
    </w:p>
    <w:p w14:paraId="170F03EC" w14:textId="5A2F9BCA" w:rsidR="008F641E" w:rsidRDefault="008F641E" w:rsidP="008F641E">
      <w:pPr>
        <w:pStyle w:val="Heading2"/>
      </w:pPr>
      <w:bookmarkStart w:id="104" w:name="_Toc520366003"/>
      <w:r>
        <w:lastRenderedPageBreak/>
        <w:t>FDE Data Update</w:t>
      </w:r>
      <w:bookmarkEnd w:id="104"/>
    </w:p>
    <w:p w14:paraId="36163673" w14:textId="77777777" w:rsidR="008F641E" w:rsidRDefault="008F641E" w:rsidP="008F641E">
      <w:pPr>
        <w:rPr>
          <w:rFonts w:cs="Arial"/>
        </w:rPr>
      </w:pPr>
      <w:r w:rsidRPr="00962735">
        <w:rPr>
          <w:rFonts w:cs="Arial"/>
          <w:b/>
        </w:rPr>
        <w:t>Mid-Tier</w:t>
      </w:r>
      <w:r>
        <w:rPr>
          <w:rFonts w:cs="Arial"/>
        </w:rPr>
        <w:t>: Primary only</w:t>
      </w:r>
    </w:p>
    <w:p w14:paraId="0D3398B8" w14:textId="77777777" w:rsidR="008F641E" w:rsidRPr="00962735" w:rsidRDefault="008F641E" w:rsidP="008F641E"/>
    <w:p w14:paraId="0F769480" w14:textId="77777777" w:rsidR="008F641E" w:rsidRDefault="008F641E" w:rsidP="008F641E">
      <w:r w:rsidRPr="001916EE">
        <w:rPr>
          <w:b/>
        </w:rPr>
        <w:t>Purpose</w:t>
      </w:r>
      <w:r>
        <w:t xml:space="preserve">: Multithreads the execution of multiple fact data loads into Granite for data previously extracted and staged using the </w:t>
      </w:r>
      <w:hyperlink w:anchor="_Copy_Fact_Data" w:history="1">
        <w:proofErr w:type="spellStart"/>
        <w:r w:rsidRPr="008F641E">
          <w:rPr>
            <w:rStyle w:val="Hyperlink"/>
          </w:rPr>
          <w:t>CopyFactData</w:t>
        </w:r>
        <w:proofErr w:type="spellEnd"/>
      </w:hyperlink>
      <w:r>
        <w:t xml:space="preserve"> console application.</w:t>
      </w:r>
    </w:p>
    <w:p w14:paraId="532BBB2E" w14:textId="77777777" w:rsidR="008F641E" w:rsidRDefault="008F641E" w:rsidP="008F641E"/>
    <w:p w14:paraId="4FB8B4E4" w14:textId="77777777" w:rsidR="008F641E" w:rsidRPr="00631DAB" w:rsidRDefault="008F641E" w:rsidP="008F641E">
      <w:r w:rsidRPr="001916EE">
        <w:rPr>
          <w:b/>
        </w:rPr>
        <w:t>Usage</w:t>
      </w:r>
      <w:r w:rsidRPr="00631DAB">
        <w:t xml:space="preserve">: </w:t>
      </w:r>
      <w:proofErr w:type="spellStart"/>
      <w:r>
        <w:t>FDEDataUpdate</w:t>
      </w:r>
      <w:proofErr w:type="spellEnd"/>
    </w:p>
    <w:p w14:paraId="7C007F38" w14:textId="77777777" w:rsidR="008F641E" w:rsidRDefault="008F641E" w:rsidP="008F641E"/>
    <w:p w14:paraId="3A1D72DE" w14:textId="77777777" w:rsidR="008F641E" w:rsidRDefault="008F641E" w:rsidP="008F641E">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8F641E" w:rsidRPr="00631DAB" w14:paraId="330A3343" w14:textId="77777777" w:rsidTr="0086044A">
        <w:trPr>
          <w:jc w:val="center"/>
        </w:trPr>
        <w:tc>
          <w:tcPr>
            <w:tcW w:w="0" w:type="auto"/>
            <w:shd w:val="clear" w:color="auto" w:fill="005596" w:themeFill="text2"/>
            <w:vAlign w:val="center"/>
          </w:tcPr>
          <w:p w14:paraId="16CC7B4E" w14:textId="77777777" w:rsidR="008F641E" w:rsidRPr="00631DAB" w:rsidRDefault="008F641E" w:rsidP="0086044A">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3DA30BD8" w14:textId="77777777" w:rsidR="008F641E" w:rsidRPr="00631DAB" w:rsidRDefault="008F641E" w:rsidP="0086044A">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F641E" w:rsidRPr="00631DAB" w14:paraId="689A1D31" w14:textId="77777777" w:rsidTr="0086044A">
        <w:trPr>
          <w:jc w:val="center"/>
        </w:trPr>
        <w:tc>
          <w:tcPr>
            <w:tcW w:w="0" w:type="auto"/>
            <w:vAlign w:val="center"/>
          </w:tcPr>
          <w:p w14:paraId="295D6A5B" w14:textId="77777777" w:rsidR="008F641E" w:rsidRPr="00B650A8" w:rsidRDefault="008F641E" w:rsidP="0086044A">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7FC5F6CD" w14:textId="77777777" w:rsidR="008F641E" w:rsidRPr="00631DAB" w:rsidRDefault="008F641E"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7B5ED16A" w14:textId="77777777" w:rsidR="008F641E" w:rsidRDefault="008F641E" w:rsidP="008F641E"/>
    <w:p w14:paraId="7F94CFEE" w14:textId="77777777" w:rsidR="008F641E" w:rsidRPr="0080426D" w:rsidRDefault="008F641E" w:rsidP="008F641E">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8F641E" w:rsidRPr="00631DAB" w14:paraId="37D21E6A" w14:textId="77777777" w:rsidTr="0086044A">
        <w:trPr>
          <w:jc w:val="center"/>
        </w:trPr>
        <w:tc>
          <w:tcPr>
            <w:tcW w:w="0" w:type="auto"/>
            <w:shd w:val="clear" w:color="auto" w:fill="005596" w:themeFill="text2"/>
            <w:vAlign w:val="center"/>
          </w:tcPr>
          <w:p w14:paraId="0AF9EA8E" w14:textId="77777777" w:rsidR="008F641E" w:rsidRPr="00631DAB" w:rsidRDefault="008F641E" w:rsidP="0086044A">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0A7FE43" w14:textId="77777777" w:rsidR="008F641E" w:rsidRPr="00631DAB" w:rsidRDefault="008F641E" w:rsidP="0086044A">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F641E" w:rsidRPr="00631DAB" w14:paraId="0458CEAB" w14:textId="77777777" w:rsidTr="0086044A">
        <w:trPr>
          <w:jc w:val="center"/>
        </w:trPr>
        <w:tc>
          <w:tcPr>
            <w:tcW w:w="0" w:type="auto"/>
            <w:vAlign w:val="center"/>
          </w:tcPr>
          <w:p w14:paraId="12E5ACB1" w14:textId="77777777" w:rsidR="008F641E" w:rsidRPr="00631DAB" w:rsidRDefault="008F641E" w:rsidP="0086044A">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01EB029" w14:textId="77777777" w:rsidR="008F641E" w:rsidRPr="00631DAB" w:rsidRDefault="008F641E"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8F641E" w:rsidRPr="00631DAB" w14:paraId="77CAAE7C" w14:textId="77777777" w:rsidTr="0086044A">
        <w:trPr>
          <w:jc w:val="center"/>
        </w:trPr>
        <w:tc>
          <w:tcPr>
            <w:tcW w:w="0" w:type="auto"/>
            <w:vAlign w:val="center"/>
          </w:tcPr>
          <w:p w14:paraId="5DFD2B52" w14:textId="77777777" w:rsidR="008F641E" w:rsidRPr="00631DAB" w:rsidRDefault="008F641E" w:rsidP="0086044A">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5473C147" w14:textId="77777777" w:rsidR="008F641E" w:rsidRPr="00631DAB" w:rsidRDefault="008F641E"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3594C841" w14:textId="77777777" w:rsidR="008F641E" w:rsidRDefault="008F641E" w:rsidP="008F641E">
      <w:pPr>
        <w:rPr>
          <w:b/>
        </w:rPr>
      </w:pPr>
    </w:p>
    <w:p w14:paraId="27D32D2C" w14:textId="77777777" w:rsidR="008F641E" w:rsidRDefault="008F641E" w:rsidP="008F641E">
      <w:pPr>
        <w:rPr>
          <w:b/>
        </w:rPr>
      </w:pPr>
      <w:r>
        <w:rPr>
          <w:b/>
        </w:rPr>
        <w:t>Workflow:</w:t>
      </w:r>
    </w:p>
    <w:p w14:paraId="6B78B65E" w14:textId="77777777" w:rsidR="008F641E" w:rsidRPr="009226EF" w:rsidRDefault="00C54B69" w:rsidP="008F641E">
      <w:pPr>
        <w:jc w:val="center"/>
      </w:pPr>
      <w:r>
        <w:rPr>
          <w:noProof/>
        </w:rPr>
        <w:object w:dxaOrig="2996" w:dyaOrig="4584" w14:anchorId="10FF59C4">
          <v:shape id="_x0000_i1033" type="#_x0000_t75" alt="" style="width:111.75pt;height:171.75pt;mso-width-percent:0;mso-height-percent:0;mso-width-percent:0;mso-height-percent:0" o:ole="">
            <v:imagedata r:id="rId36" o:title=""/>
          </v:shape>
          <o:OLEObject Type="Embed" ProgID="Visio.Drawing.11" ShapeID="_x0000_i1033" DrawAspect="Content" ObjectID="_1594807997" r:id="rId37"/>
        </w:object>
      </w:r>
    </w:p>
    <w:p w14:paraId="10F915A2" w14:textId="77777777" w:rsidR="008F641E" w:rsidRDefault="008F641E" w:rsidP="008F641E">
      <w:r>
        <w:br w:type="page"/>
      </w:r>
    </w:p>
    <w:p w14:paraId="3EBFA777" w14:textId="77777777" w:rsidR="00991FCE" w:rsidRDefault="00991FCE" w:rsidP="00991FCE">
      <w:pPr>
        <w:pStyle w:val="Heading2"/>
      </w:pPr>
      <w:bookmarkStart w:id="105" w:name="_FDE_Stage_Fact"/>
      <w:bookmarkStart w:id="106" w:name="_Toc520366004"/>
      <w:bookmarkEnd w:id="105"/>
      <w:r>
        <w:lastRenderedPageBreak/>
        <w:t>FDE Stage Fact Data</w:t>
      </w:r>
      <w:bookmarkEnd w:id="106"/>
    </w:p>
    <w:p w14:paraId="5988623C" w14:textId="77777777" w:rsidR="00991FCE" w:rsidRDefault="00991FCE" w:rsidP="00991FCE">
      <w:pPr>
        <w:rPr>
          <w:rFonts w:cs="Arial"/>
        </w:rPr>
      </w:pPr>
      <w:r w:rsidRPr="00962735">
        <w:rPr>
          <w:rFonts w:cs="Arial"/>
          <w:b/>
        </w:rPr>
        <w:t>Mid-Tier</w:t>
      </w:r>
      <w:r>
        <w:rPr>
          <w:rFonts w:cs="Arial"/>
        </w:rPr>
        <w:t>: Primary only</w:t>
      </w:r>
    </w:p>
    <w:p w14:paraId="602D881D" w14:textId="77777777" w:rsidR="00991FCE" w:rsidRPr="00962735" w:rsidRDefault="00991FCE" w:rsidP="00991FCE"/>
    <w:p w14:paraId="4DCBA517" w14:textId="77777777" w:rsidR="00991FCE" w:rsidRDefault="00991FCE" w:rsidP="00991FCE">
      <w:r w:rsidRPr="001916EE">
        <w:rPr>
          <w:b/>
        </w:rPr>
        <w:t>Purpose</w:t>
      </w:r>
      <w:r>
        <w:t xml:space="preserve">: Multithreads the execution of multiple FDE </w:t>
      </w:r>
      <w:r w:rsidR="008F641E">
        <w:t>extracts and input source table</w:t>
      </w:r>
      <w:r>
        <w:t xml:space="preserve"> loads.</w:t>
      </w:r>
    </w:p>
    <w:p w14:paraId="1889340E" w14:textId="77777777" w:rsidR="00991FCE" w:rsidRDefault="00991FCE" w:rsidP="00991FCE"/>
    <w:p w14:paraId="629EC89D" w14:textId="77777777" w:rsidR="00991FCE" w:rsidRPr="00631DAB" w:rsidRDefault="00991FCE" w:rsidP="00991FCE">
      <w:r w:rsidRPr="001916EE">
        <w:rPr>
          <w:b/>
        </w:rPr>
        <w:t>Usage</w:t>
      </w:r>
      <w:r w:rsidRPr="00631DAB">
        <w:t xml:space="preserve">: </w:t>
      </w:r>
      <w:proofErr w:type="spellStart"/>
      <w:r>
        <w:t>FDEStageFactData</w:t>
      </w:r>
      <w:proofErr w:type="spellEnd"/>
    </w:p>
    <w:p w14:paraId="00830C7A" w14:textId="77777777" w:rsidR="00991FCE" w:rsidRDefault="00991FCE" w:rsidP="00991FCE"/>
    <w:p w14:paraId="3E8244D7" w14:textId="77777777" w:rsidR="00991FCE" w:rsidRDefault="00991FCE" w:rsidP="00991FCE">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991FCE" w:rsidRPr="00631DAB" w14:paraId="0FC0DB80" w14:textId="77777777" w:rsidTr="00B16EA2">
        <w:trPr>
          <w:jc w:val="center"/>
        </w:trPr>
        <w:tc>
          <w:tcPr>
            <w:tcW w:w="0" w:type="auto"/>
            <w:shd w:val="clear" w:color="auto" w:fill="005596" w:themeFill="text2"/>
            <w:vAlign w:val="center"/>
          </w:tcPr>
          <w:p w14:paraId="2697BF81" w14:textId="77777777" w:rsidR="00991FCE" w:rsidRPr="00631DAB" w:rsidRDefault="00991FCE" w:rsidP="00B16EA2">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69A7D2D" w14:textId="77777777" w:rsidR="00991FCE" w:rsidRPr="00631DAB" w:rsidRDefault="00991FCE" w:rsidP="00B16EA2">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91FCE" w:rsidRPr="00631DAB" w14:paraId="2D7E2BB3" w14:textId="77777777" w:rsidTr="00B16EA2">
        <w:trPr>
          <w:jc w:val="center"/>
        </w:trPr>
        <w:tc>
          <w:tcPr>
            <w:tcW w:w="0" w:type="auto"/>
            <w:vAlign w:val="center"/>
          </w:tcPr>
          <w:p w14:paraId="74B18128" w14:textId="77777777" w:rsidR="00991FCE" w:rsidRPr="00B650A8" w:rsidRDefault="00991FCE" w:rsidP="00B16EA2">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58B4DC8E" w14:textId="77777777" w:rsidR="00991FCE" w:rsidRPr="00631DAB" w:rsidRDefault="00991FCE" w:rsidP="00B16EA2">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5C5F2C05" w14:textId="77777777" w:rsidR="00991FCE" w:rsidRDefault="00991FCE" w:rsidP="00991FCE"/>
    <w:p w14:paraId="4A28AC49" w14:textId="77777777" w:rsidR="00991FCE" w:rsidRPr="0080426D" w:rsidRDefault="00991FCE" w:rsidP="00991FCE">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991FCE" w:rsidRPr="00631DAB" w14:paraId="1B62051F" w14:textId="77777777" w:rsidTr="00B16EA2">
        <w:trPr>
          <w:jc w:val="center"/>
        </w:trPr>
        <w:tc>
          <w:tcPr>
            <w:tcW w:w="0" w:type="auto"/>
            <w:shd w:val="clear" w:color="auto" w:fill="005596" w:themeFill="text2"/>
            <w:vAlign w:val="center"/>
          </w:tcPr>
          <w:p w14:paraId="156638A6" w14:textId="77777777" w:rsidR="00991FCE" w:rsidRPr="00631DAB" w:rsidRDefault="00991FCE" w:rsidP="00B16EA2">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0D9800C4" w14:textId="77777777" w:rsidR="00991FCE" w:rsidRPr="00631DAB" w:rsidRDefault="00991FCE" w:rsidP="00B16EA2">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91FCE" w:rsidRPr="00631DAB" w14:paraId="3624D44C" w14:textId="77777777" w:rsidTr="00B16EA2">
        <w:trPr>
          <w:jc w:val="center"/>
        </w:trPr>
        <w:tc>
          <w:tcPr>
            <w:tcW w:w="0" w:type="auto"/>
            <w:vAlign w:val="center"/>
          </w:tcPr>
          <w:p w14:paraId="1A6B264B" w14:textId="77777777" w:rsidR="00991FCE" w:rsidRPr="00631DAB" w:rsidRDefault="00991FCE" w:rsidP="00B16EA2">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BA8CF49" w14:textId="77777777" w:rsidR="00991FCE" w:rsidRPr="00631DAB" w:rsidRDefault="00991FCE" w:rsidP="00B16EA2">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991FCE" w:rsidRPr="00631DAB" w14:paraId="5E4E5F48" w14:textId="77777777" w:rsidTr="00B16EA2">
        <w:trPr>
          <w:jc w:val="center"/>
        </w:trPr>
        <w:tc>
          <w:tcPr>
            <w:tcW w:w="0" w:type="auto"/>
            <w:vAlign w:val="center"/>
          </w:tcPr>
          <w:p w14:paraId="3DF14AF7" w14:textId="77777777" w:rsidR="00991FCE" w:rsidRPr="00631DAB" w:rsidRDefault="00991FCE" w:rsidP="00B16EA2">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6CD5BA06" w14:textId="77777777" w:rsidR="00991FCE" w:rsidRPr="00631DAB" w:rsidRDefault="00991FCE" w:rsidP="00B16EA2">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7FAA2498" w14:textId="77777777" w:rsidR="00991FCE" w:rsidRDefault="00991FCE" w:rsidP="00991FCE">
      <w:pPr>
        <w:rPr>
          <w:b/>
        </w:rPr>
      </w:pPr>
    </w:p>
    <w:p w14:paraId="3D4ADA73" w14:textId="77777777" w:rsidR="00991FCE" w:rsidRPr="009226EF" w:rsidRDefault="00991FCE" w:rsidP="00991FCE">
      <w:r>
        <w:rPr>
          <w:b/>
        </w:rPr>
        <w:t>Workflow:</w:t>
      </w:r>
    </w:p>
    <w:p w14:paraId="7BAB31BC" w14:textId="77777777" w:rsidR="00991FCE" w:rsidRDefault="00C54B69" w:rsidP="00991FCE">
      <w:pPr>
        <w:pStyle w:val="JDAnormal"/>
        <w:jc w:val="center"/>
        <w:rPr>
          <w:rFonts w:ascii="Arial" w:hAnsi="Arial" w:cs="Arial"/>
          <w:sz w:val="20"/>
          <w:szCs w:val="20"/>
        </w:rPr>
      </w:pPr>
      <w:r>
        <w:rPr>
          <w:noProof/>
        </w:rPr>
        <w:object w:dxaOrig="4165" w:dyaOrig="4584" w14:anchorId="69C464A5">
          <v:shape id="_x0000_i1034" type="#_x0000_t75" alt="" style="width:156pt;height:171.75pt;mso-width-percent:0;mso-height-percent:0;mso-width-percent:0;mso-height-percent:0" o:ole="">
            <v:imagedata r:id="rId38" o:title=""/>
          </v:shape>
          <o:OLEObject Type="Embed" ProgID="Visio.Drawing.11" ShapeID="_x0000_i1034" DrawAspect="Content" ObjectID="_1594807998" r:id="rId39"/>
        </w:object>
      </w:r>
    </w:p>
    <w:p w14:paraId="719FEFD5" w14:textId="77777777" w:rsidR="00991FCE" w:rsidRDefault="00991FCE" w:rsidP="00991FCE">
      <w:r>
        <w:br w:type="page"/>
      </w:r>
    </w:p>
    <w:p w14:paraId="1FC0A602" w14:textId="77777777" w:rsidR="00D62C07" w:rsidRDefault="00D62C07" w:rsidP="00D62C07">
      <w:pPr>
        <w:pStyle w:val="Heading2"/>
      </w:pPr>
      <w:bookmarkStart w:id="107" w:name="_Toc520366005"/>
      <w:r>
        <w:lastRenderedPageBreak/>
        <w:t>F</w:t>
      </w:r>
      <w:r w:rsidR="005A6F26">
        <w:t>oundation Actuals Data Update</w:t>
      </w:r>
      <w:bookmarkEnd w:id="107"/>
    </w:p>
    <w:p w14:paraId="3CAD564C" w14:textId="77777777" w:rsidR="00962735" w:rsidRDefault="00962735" w:rsidP="00962735">
      <w:pPr>
        <w:rPr>
          <w:rFonts w:cs="Arial"/>
        </w:rPr>
      </w:pPr>
      <w:r w:rsidRPr="00962735">
        <w:rPr>
          <w:rFonts w:cs="Arial"/>
          <w:b/>
        </w:rPr>
        <w:t>Mid-Tier</w:t>
      </w:r>
      <w:r>
        <w:rPr>
          <w:rFonts w:cs="Arial"/>
        </w:rPr>
        <w:t>: Primary only</w:t>
      </w:r>
    </w:p>
    <w:p w14:paraId="60D46498" w14:textId="77777777" w:rsidR="00962735" w:rsidRPr="00962735" w:rsidRDefault="00962735" w:rsidP="00962735"/>
    <w:p w14:paraId="4F2403E5" w14:textId="77777777" w:rsidR="009226EF" w:rsidRDefault="009226EF" w:rsidP="009226EF">
      <w:r w:rsidRPr="001916EE">
        <w:rPr>
          <w:b/>
        </w:rPr>
        <w:t>Purpose</w:t>
      </w:r>
      <w:r>
        <w:t>: Multithreads the execution of multiple fact data loads into Granite for Actuals FTFs</w:t>
      </w:r>
      <w:r w:rsidR="00AE7513">
        <w:t>.</w:t>
      </w:r>
    </w:p>
    <w:p w14:paraId="33B63884" w14:textId="77777777" w:rsidR="009226EF" w:rsidRDefault="009226EF" w:rsidP="009226EF"/>
    <w:p w14:paraId="70A2EF00" w14:textId="77777777" w:rsidR="009226EF" w:rsidRPr="00631DAB" w:rsidRDefault="009226EF" w:rsidP="009226EF">
      <w:r w:rsidRPr="001916EE">
        <w:rPr>
          <w:b/>
        </w:rPr>
        <w:t>Usage</w:t>
      </w:r>
      <w:r w:rsidRPr="00631DAB">
        <w:t xml:space="preserve">: </w:t>
      </w:r>
      <w:proofErr w:type="spellStart"/>
      <w:r>
        <w:t>FoundationActualsDataUpdate</w:t>
      </w:r>
      <w:proofErr w:type="spellEnd"/>
    </w:p>
    <w:p w14:paraId="35B7C50B" w14:textId="77777777" w:rsidR="009226EF" w:rsidRDefault="009226EF" w:rsidP="009226EF"/>
    <w:p w14:paraId="660EFC27" w14:textId="77777777" w:rsidR="009226EF" w:rsidRDefault="009226EF" w:rsidP="009226E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9226EF" w:rsidRPr="00631DAB" w14:paraId="73BB47D0" w14:textId="77777777" w:rsidTr="00A22393">
        <w:trPr>
          <w:jc w:val="center"/>
        </w:trPr>
        <w:tc>
          <w:tcPr>
            <w:tcW w:w="0" w:type="auto"/>
            <w:shd w:val="clear" w:color="auto" w:fill="005596" w:themeFill="text2"/>
            <w:vAlign w:val="center"/>
          </w:tcPr>
          <w:p w14:paraId="67EC571B" w14:textId="77777777" w:rsidR="009226EF" w:rsidRPr="00631DAB" w:rsidRDefault="009226EF"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70D69912" w14:textId="77777777" w:rsidR="009226EF" w:rsidRPr="00631DAB" w:rsidRDefault="009226EF"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226EF" w:rsidRPr="00631DAB" w14:paraId="75CB4275" w14:textId="77777777" w:rsidTr="00A22393">
        <w:trPr>
          <w:jc w:val="center"/>
        </w:trPr>
        <w:tc>
          <w:tcPr>
            <w:tcW w:w="0" w:type="auto"/>
            <w:vAlign w:val="center"/>
          </w:tcPr>
          <w:p w14:paraId="72BEF590" w14:textId="77777777" w:rsidR="009226EF" w:rsidRPr="00B650A8" w:rsidRDefault="009226EF"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22DF9105" w14:textId="77777777" w:rsidR="009226EF" w:rsidRPr="00631DAB" w:rsidRDefault="009226E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11C173F3" w14:textId="77777777" w:rsidR="009226EF" w:rsidRDefault="009226EF" w:rsidP="009226EF"/>
    <w:p w14:paraId="4589E50E" w14:textId="77777777" w:rsidR="009226EF" w:rsidRPr="0080426D" w:rsidRDefault="009226EF" w:rsidP="009226EF">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9226EF" w:rsidRPr="00631DAB" w14:paraId="10D9BC2F" w14:textId="77777777" w:rsidTr="00A22393">
        <w:trPr>
          <w:jc w:val="center"/>
        </w:trPr>
        <w:tc>
          <w:tcPr>
            <w:tcW w:w="0" w:type="auto"/>
            <w:shd w:val="clear" w:color="auto" w:fill="005596" w:themeFill="text2"/>
            <w:vAlign w:val="center"/>
          </w:tcPr>
          <w:p w14:paraId="56251144" w14:textId="77777777" w:rsidR="009226EF" w:rsidRPr="00631DAB" w:rsidRDefault="009226EF"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67144CF8" w14:textId="77777777" w:rsidR="009226EF" w:rsidRPr="00631DAB" w:rsidRDefault="009226EF"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226EF" w:rsidRPr="00631DAB" w14:paraId="10BF2FB7" w14:textId="77777777" w:rsidTr="00A22393">
        <w:trPr>
          <w:jc w:val="center"/>
        </w:trPr>
        <w:tc>
          <w:tcPr>
            <w:tcW w:w="0" w:type="auto"/>
            <w:vAlign w:val="center"/>
          </w:tcPr>
          <w:p w14:paraId="0C1514BE" w14:textId="77777777" w:rsidR="009226EF" w:rsidRPr="00631DAB" w:rsidRDefault="009226EF"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FC9834F" w14:textId="77777777" w:rsidR="009226EF" w:rsidRPr="00631DAB" w:rsidRDefault="009226E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9226EF" w:rsidRPr="00631DAB" w14:paraId="6FBFD0D0" w14:textId="77777777" w:rsidTr="00A22393">
        <w:trPr>
          <w:jc w:val="center"/>
        </w:trPr>
        <w:tc>
          <w:tcPr>
            <w:tcW w:w="0" w:type="auto"/>
            <w:vAlign w:val="center"/>
          </w:tcPr>
          <w:p w14:paraId="119633EF" w14:textId="77777777" w:rsidR="009226EF" w:rsidRPr="00631DAB" w:rsidRDefault="009226EF" w:rsidP="00A22393">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4A5310FF" w14:textId="77777777" w:rsidR="009226EF" w:rsidRPr="00631DAB" w:rsidRDefault="009226E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2CBAB506" w14:textId="77777777" w:rsidR="008657C0" w:rsidRDefault="008657C0" w:rsidP="008657C0">
      <w:pPr>
        <w:rPr>
          <w:b/>
        </w:rPr>
      </w:pPr>
    </w:p>
    <w:p w14:paraId="11BF6B98" w14:textId="77777777" w:rsidR="009226EF" w:rsidRPr="009226EF" w:rsidRDefault="008D147B" w:rsidP="009226EF">
      <w:r>
        <w:rPr>
          <w:b/>
        </w:rPr>
        <w:t>Workflow:</w:t>
      </w:r>
    </w:p>
    <w:p w14:paraId="778F5379" w14:textId="77777777" w:rsidR="00D62C07" w:rsidRDefault="00C54B69" w:rsidP="00BB1638">
      <w:pPr>
        <w:pStyle w:val="JDAnormal"/>
        <w:jc w:val="center"/>
        <w:rPr>
          <w:rFonts w:ascii="Arial" w:hAnsi="Arial" w:cs="Arial"/>
          <w:sz w:val="20"/>
          <w:szCs w:val="20"/>
        </w:rPr>
      </w:pPr>
      <w:r>
        <w:rPr>
          <w:noProof/>
        </w:rPr>
        <w:object w:dxaOrig="2996" w:dyaOrig="4584" w14:anchorId="48B4AC45">
          <v:shape id="_x0000_i1035" type="#_x0000_t75" alt="" style="width:111.75pt;height:171.75pt;mso-width-percent:0;mso-height-percent:0;mso-width-percent:0;mso-height-percent:0" o:ole="">
            <v:imagedata r:id="rId40" o:title=""/>
          </v:shape>
          <o:OLEObject Type="Embed" ProgID="Visio.Drawing.11" ShapeID="_x0000_i1035" DrawAspect="Content" ObjectID="_1594807999" r:id="rId41"/>
        </w:object>
      </w:r>
    </w:p>
    <w:p w14:paraId="50823E12" w14:textId="77777777" w:rsidR="00BB1638" w:rsidRDefault="00BB1638" w:rsidP="00BB2F9B">
      <w:r>
        <w:br w:type="page"/>
      </w:r>
    </w:p>
    <w:p w14:paraId="2F940EC8" w14:textId="77777777" w:rsidR="00D62C07" w:rsidRDefault="00D62C07" w:rsidP="00D62C07">
      <w:pPr>
        <w:pStyle w:val="Heading2"/>
      </w:pPr>
      <w:bookmarkStart w:id="108" w:name="_Foundation_Plan_Data"/>
      <w:bookmarkStart w:id="109" w:name="_Toc520366006"/>
      <w:bookmarkEnd w:id="108"/>
      <w:r>
        <w:lastRenderedPageBreak/>
        <w:t>Foundation</w:t>
      </w:r>
      <w:r w:rsidR="005A6F26">
        <w:t xml:space="preserve"> </w:t>
      </w:r>
      <w:r>
        <w:t>Plan</w:t>
      </w:r>
      <w:r w:rsidR="005A6F26">
        <w:t xml:space="preserve"> </w:t>
      </w:r>
      <w:r>
        <w:t>Data</w:t>
      </w:r>
      <w:r w:rsidR="005A6F26">
        <w:t xml:space="preserve"> Update</w:t>
      </w:r>
      <w:bookmarkEnd w:id="109"/>
    </w:p>
    <w:p w14:paraId="5E07EB1E" w14:textId="77777777" w:rsidR="00962735" w:rsidRDefault="00962735" w:rsidP="00962735">
      <w:pPr>
        <w:rPr>
          <w:rFonts w:cs="Arial"/>
        </w:rPr>
      </w:pPr>
      <w:r w:rsidRPr="00962735">
        <w:rPr>
          <w:rFonts w:cs="Arial"/>
          <w:b/>
        </w:rPr>
        <w:t>Mid-Tier</w:t>
      </w:r>
      <w:r>
        <w:rPr>
          <w:rFonts w:cs="Arial"/>
        </w:rPr>
        <w:t>: Primary only</w:t>
      </w:r>
    </w:p>
    <w:p w14:paraId="70D3BD48" w14:textId="77777777" w:rsidR="00962735" w:rsidRPr="00962735" w:rsidRDefault="00962735" w:rsidP="00962735"/>
    <w:p w14:paraId="061155C4" w14:textId="77777777" w:rsidR="009226EF" w:rsidRDefault="009226EF" w:rsidP="009226EF">
      <w:r w:rsidRPr="001916EE">
        <w:rPr>
          <w:b/>
        </w:rPr>
        <w:t>Purpose</w:t>
      </w:r>
      <w:r>
        <w:t xml:space="preserve">: Multithreads the execution of multiple fact data loads </w:t>
      </w:r>
      <w:r w:rsidR="00DE561B">
        <w:t>into Granite for User Plan FTFs</w:t>
      </w:r>
      <w:r w:rsidR="00AE7513">
        <w:t>.</w:t>
      </w:r>
    </w:p>
    <w:p w14:paraId="6213F52D" w14:textId="77777777" w:rsidR="009226EF" w:rsidRDefault="009226EF" w:rsidP="009226EF"/>
    <w:p w14:paraId="32B1A94C" w14:textId="77777777" w:rsidR="009226EF" w:rsidRPr="00631DAB" w:rsidRDefault="009226EF" w:rsidP="009226EF">
      <w:r w:rsidRPr="001916EE">
        <w:rPr>
          <w:b/>
        </w:rPr>
        <w:t>Usage</w:t>
      </w:r>
      <w:r w:rsidRPr="00631DAB">
        <w:t xml:space="preserve">: </w:t>
      </w:r>
      <w:proofErr w:type="spellStart"/>
      <w:r>
        <w:t>FoundationPlanDataUpdate</w:t>
      </w:r>
      <w:proofErr w:type="spellEnd"/>
    </w:p>
    <w:p w14:paraId="64B89C4D" w14:textId="77777777" w:rsidR="009226EF" w:rsidRDefault="009226EF" w:rsidP="009226EF"/>
    <w:p w14:paraId="1951320E" w14:textId="77777777" w:rsidR="009226EF" w:rsidRDefault="009226EF" w:rsidP="009226E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9226EF" w:rsidRPr="00631DAB" w14:paraId="54C83753" w14:textId="77777777" w:rsidTr="00A22393">
        <w:trPr>
          <w:jc w:val="center"/>
        </w:trPr>
        <w:tc>
          <w:tcPr>
            <w:tcW w:w="0" w:type="auto"/>
            <w:shd w:val="clear" w:color="auto" w:fill="005596" w:themeFill="text2"/>
            <w:vAlign w:val="center"/>
          </w:tcPr>
          <w:p w14:paraId="5AFA1522" w14:textId="77777777" w:rsidR="009226EF" w:rsidRPr="00631DAB" w:rsidRDefault="009226EF"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47098F38" w14:textId="77777777" w:rsidR="009226EF" w:rsidRPr="00631DAB" w:rsidRDefault="009226EF"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226EF" w:rsidRPr="00631DAB" w14:paraId="30B19A25" w14:textId="77777777" w:rsidTr="00A22393">
        <w:trPr>
          <w:jc w:val="center"/>
        </w:trPr>
        <w:tc>
          <w:tcPr>
            <w:tcW w:w="0" w:type="auto"/>
            <w:vAlign w:val="center"/>
          </w:tcPr>
          <w:p w14:paraId="1FFF5F25" w14:textId="77777777" w:rsidR="009226EF" w:rsidRPr="00B650A8" w:rsidRDefault="009226EF"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22F1C8D0" w14:textId="77777777" w:rsidR="009226EF" w:rsidRPr="00631DAB" w:rsidRDefault="009226E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28735B54" w14:textId="77777777" w:rsidR="009226EF" w:rsidRDefault="009226EF" w:rsidP="009226EF"/>
    <w:p w14:paraId="6C836FD8" w14:textId="77777777" w:rsidR="009226EF" w:rsidRPr="0080426D" w:rsidRDefault="009226EF" w:rsidP="009226EF">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DA2F6E" w:rsidRPr="00631DAB" w14:paraId="418CD647" w14:textId="77777777" w:rsidTr="000E26E7">
        <w:trPr>
          <w:jc w:val="center"/>
        </w:trPr>
        <w:tc>
          <w:tcPr>
            <w:tcW w:w="0" w:type="auto"/>
            <w:shd w:val="clear" w:color="auto" w:fill="005596" w:themeFill="text2"/>
            <w:vAlign w:val="center"/>
          </w:tcPr>
          <w:p w14:paraId="09669281" w14:textId="77777777" w:rsidR="00DA2F6E" w:rsidRPr="00631DAB" w:rsidRDefault="00DA2F6E" w:rsidP="000E26E7">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F0F1B08" w14:textId="77777777" w:rsidR="00DA2F6E" w:rsidRPr="00631DAB" w:rsidRDefault="00DA2F6E" w:rsidP="000E26E7">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DA2F6E" w:rsidRPr="00631DAB" w14:paraId="4B44DF87" w14:textId="77777777" w:rsidTr="000E26E7">
        <w:trPr>
          <w:jc w:val="center"/>
        </w:trPr>
        <w:tc>
          <w:tcPr>
            <w:tcW w:w="0" w:type="auto"/>
            <w:vAlign w:val="center"/>
          </w:tcPr>
          <w:p w14:paraId="53052980" w14:textId="77777777" w:rsidR="00DA2F6E" w:rsidRPr="00631DAB" w:rsidRDefault="00DA2F6E" w:rsidP="000E26E7">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815E6D3" w14:textId="77777777" w:rsidR="00DA2F6E" w:rsidRPr="00631DAB" w:rsidRDefault="00DA2F6E"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DA2F6E" w:rsidRPr="00631DAB" w14:paraId="4A6FE29F" w14:textId="77777777" w:rsidTr="000E26E7">
        <w:trPr>
          <w:jc w:val="center"/>
        </w:trPr>
        <w:tc>
          <w:tcPr>
            <w:tcW w:w="0" w:type="auto"/>
            <w:vAlign w:val="center"/>
          </w:tcPr>
          <w:p w14:paraId="2C4024B2" w14:textId="77777777" w:rsidR="00DA2F6E" w:rsidRPr="00631DAB" w:rsidRDefault="00DA2F6E" w:rsidP="000E26E7">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33CC94A9" w14:textId="77777777" w:rsidR="00DA2F6E" w:rsidRPr="00631DAB" w:rsidRDefault="00DA2F6E"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4155D5B0" w14:textId="77777777" w:rsidR="008657C0" w:rsidRDefault="008657C0" w:rsidP="008657C0">
      <w:pPr>
        <w:rPr>
          <w:b/>
        </w:rPr>
      </w:pPr>
    </w:p>
    <w:p w14:paraId="14F3984F" w14:textId="77777777" w:rsidR="009226EF" w:rsidRPr="009226EF" w:rsidRDefault="008D147B" w:rsidP="009226EF">
      <w:r>
        <w:rPr>
          <w:b/>
        </w:rPr>
        <w:t>Workflow:</w:t>
      </w:r>
    </w:p>
    <w:p w14:paraId="6026BA3B" w14:textId="77777777" w:rsidR="00D62C07" w:rsidRDefault="00C54B69" w:rsidP="00CB5963">
      <w:pPr>
        <w:pStyle w:val="JDAnormal"/>
        <w:jc w:val="center"/>
        <w:rPr>
          <w:rFonts w:ascii="Arial" w:hAnsi="Arial" w:cs="Arial"/>
          <w:sz w:val="20"/>
          <w:szCs w:val="20"/>
        </w:rPr>
      </w:pPr>
      <w:r>
        <w:rPr>
          <w:noProof/>
        </w:rPr>
        <w:object w:dxaOrig="2996" w:dyaOrig="4584" w14:anchorId="29236298">
          <v:shape id="_x0000_i1036" type="#_x0000_t75" alt="" style="width:111.75pt;height:171.75pt;mso-width-percent:0;mso-height-percent:0;mso-width-percent:0;mso-height-percent:0" o:ole="">
            <v:imagedata r:id="rId36" o:title=""/>
          </v:shape>
          <o:OLEObject Type="Embed" ProgID="Visio.Drawing.11" ShapeID="_x0000_i1036" DrawAspect="Content" ObjectID="_1594808000" r:id="rId42"/>
        </w:object>
      </w:r>
    </w:p>
    <w:p w14:paraId="48C357BA" w14:textId="77777777" w:rsidR="00CB5963" w:rsidRDefault="00CB5963" w:rsidP="00BB2F9B">
      <w:r>
        <w:br w:type="page"/>
      </w:r>
    </w:p>
    <w:p w14:paraId="0E589F2A" w14:textId="44FFC491" w:rsidR="00375BCE" w:rsidRDefault="00375BCE" w:rsidP="00375BCE">
      <w:pPr>
        <w:pStyle w:val="Heading2"/>
      </w:pPr>
      <w:bookmarkStart w:id="110" w:name="_Foundation_Set_Time"/>
      <w:bookmarkStart w:id="111" w:name="_Toc520366007"/>
      <w:bookmarkEnd w:id="110"/>
      <w:r>
        <w:lastRenderedPageBreak/>
        <w:t>Foundation Purge Aged Data</w:t>
      </w:r>
      <w:bookmarkEnd w:id="111"/>
    </w:p>
    <w:p w14:paraId="78DED3A3" w14:textId="77777777" w:rsidR="00375BCE" w:rsidRDefault="00375BCE" w:rsidP="00375BCE">
      <w:pPr>
        <w:rPr>
          <w:rFonts w:cs="Arial"/>
        </w:rPr>
      </w:pPr>
      <w:r w:rsidRPr="00962735">
        <w:rPr>
          <w:rFonts w:cs="Arial"/>
          <w:b/>
        </w:rPr>
        <w:t>Mid-Tier</w:t>
      </w:r>
      <w:r>
        <w:rPr>
          <w:rFonts w:cs="Arial"/>
        </w:rPr>
        <w:t>: Primary only</w:t>
      </w:r>
    </w:p>
    <w:p w14:paraId="176A1C10" w14:textId="77777777" w:rsidR="00375BCE" w:rsidRPr="00962735" w:rsidRDefault="00375BCE" w:rsidP="00375BCE"/>
    <w:p w14:paraId="5CC3516D" w14:textId="183DCBE1" w:rsidR="00375BCE" w:rsidRDefault="00375BCE" w:rsidP="00375BCE">
      <w:r w:rsidRPr="001916EE">
        <w:rPr>
          <w:b/>
        </w:rPr>
        <w:t>Purpose</w:t>
      </w:r>
      <w:r>
        <w:t xml:space="preserve">: </w:t>
      </w:r>
      <w:r w:rsidRPr="00375BCE">
        <w:t>Purges aged data from Foundation.</w:t>
      </w:r>
    </w:p>
    <w:p w14:paraId="4C17A49A" w14:textId="77777777" w:rsidR="00375BCE" w:rsidRDefault="00375BCE" w:rsidP="00375BCE"/>
    <w:p w14:paraId="42129843" w14:textId="7A207E32" w:rsidR="00375BCE" w:rsidRPr="00631DAB" w:rsidRDefault="00375BCE" w:rsidP="00375BCE">
      <w:r w:rsidRPr="001916EE">
        <w:rPr>
          <w:b/>
        </w:rPr>
        <w:t>Usage</w:t>
      </w:r>
      <w:r w:rsidRPr="00631DAB">
        <w:t xml:space="preserve">: </w:t>
      </w:r>
      <w:proofErr w:type="spellStart"/>
      <w:r>
        <w:t>FoundationPurgeAgedData</w:t>
      </w:r>
      <w:proofErr w:type="spellEnd"/>
    </w:p>
    <w:p w14:paraId="5E6826E4" w14:textId="77777777" w:rsidR="00375BCE" w:rsidRDefault="00375BCE" w:rsidP="00375BCE"/>
    <w:p w14:paraId="5CA8EFE3" w14:textId="77777777" w:rsidR="00375BCE" w:rsidRDefault="00375BCE" w:rsidP="00375BCE">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375BCE" w:rsidRPr="00DB31D1" w14:paraId="37422005" w14:textId="77777777" w:rsidTr="00D31C48">
        <w:trPr>
          <w:jc w:val="center"/>
        </w:trPr>
        <w:tc>
          <w:tcPr>
            <w:tcW w:w="0" w:type="auto"/>
            <w:shd w:val="clear" w:color="auto" w:fill="005596" w:themeFill="text2"/>
            <w:vAlign w:val="center"/>
          </w:tcPr>
          <w:p w14:paraId="5807C95B" w14:textId="77777777" w:rsidR="00375BCE" w:rsidRPr="00DB31D1" w:rsidRDefault="00375BCE" w:rsidP="00D31C48">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3DC4857F" w14:textId="77777777" w:rsidR="00375BCE" w:rsidRPr="00DB31D1" w:rsidRDefault="00375BCE" w:rsidP="00D31C48">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375BCE" w:rsidRPr="00DB31D1" w14:paraId="1BEE4730" w14:textId="77777777" w:rsidTr="00D31C48">
        <w:trPr>
          <w:jc w:val="center"/>
        </w:trPr>
        <w:tc>
          <w:tcPr>
            <w:tcW w:w="0" w:type="auto"/>
            <w:vAlign w:val="center"/>
          </w:tcPr>
          <w:p w14:paraId="7ED33335" w14:textId="77777777" w:rsidR="00375BCE" w:rsidRPr="00DB31D1" w:rsidRDefault="00375BCE" w:rsidP="00D31C48">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07607ED4" w14:textId="77777777" w:rsidR="00375BCE" w:rsidRPr="00DB31D1" w:rsidRDefault="00375BCE"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1F2DAA72" w14:textId="77777777" w:rsidR="00375BCE" w:rsidRDefault="00375BCE" w:rsidP="00375BCE"/>
    <w:p w14:paraId="35F09F1F" w14:textId="77777777" w:rsidR="00375BCE" w:rsidRPr="0080426D" w:rsidRDefault="00375BCE" w:rsidP="00375BCE">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375BCE" w:rsidRPr="00631DAB" w14:paraId="74CAA8DF" w14:textId="77777777" w:rsidTr="00D31C48">
        <w:trPr>
          <w:jc w:val="center"/>
        </w:trPr>
        <w:tc>
          <w:tcPr>
            <w:tcW w:w="0" w:type="auto"/>
            <w:shd w:val="clear" w:color="auto" w:fill="005596" w:themeFill="text2"/>
            <w:vAlign w:val="center"/>
          </w:tcPr>
          <w:p w14:paraId="6B153B94" w14:textId="77777777" w:rsidR="00375BCE" w:rsidRPr="00631DAB" w:rsidRDefault="00375BCE" w:rsidP="00D31C48">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89B9C5F" w14:textId="77777777" w:rsidR="00375BCE" w:rsidRPr="00631DAB" w:rsidRDefault="00375BCE"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375BCE" w:rsidRPr="00631DAB" w14:paraId="0CD2922A" w14:textId="77777777" w:rsidTr="00D31C48">
        <w:trPr>
          <w:jc w:val="center"/>
        </w:trPr>
        <w:tc>
          <w:tcPr>
            <w:tcW w:w="0" w:type="auto"/>
            <w:vAlign w:val="center"/>
          </w:tcPr>
          <w:p w14:paraId="1DBD7457" w14:textId="77777777" w:rsidR="00375BCE" w:rsidRPr="00631DAB" w:rsidRDefault="00375BCE" w:rsidP="00D31C48">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824F4DE" w14:textId="77777777" w:rsidR="00375BCE" w:rsidRPr="00631DAB" w:rsidRDefault="00375BCE"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375BCE" w:rsidRPr="00631DAB" w14:paraId="17FD9D43" w14:textId="77777777" w:rsidTr="00D31C48">
        <w:trPr>
          <w:jc w:val="center"/>
        </w:trPr>
        <w:tc>
          <w:tcPr>
            <w:tcW w:w="0" w:type="auto"/>
            <w:vAlign w:val="center"/>
          </w:tcPr>
          <w:p w14:paraId="053DFA80" w14:textId="77777777" w:rsidR="00375BCE" w:rsidRPr="00631DAB" w:rsidRDefault="00375BCE" w:rsidP="00D31C48">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35BFBE8B" w14:textId="77777777" w:rsidR="00375BCE" w:rsidRPr="00631DAB" w:rsidRDefault="00375BCE"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7786C0BE" w14:textId="77777777" w:rsidR="00375BCE" w:rsidRDefault="00375BCE" w:rsidP="00375BCE">
      <w:pPr>
        <w:rPr>
          <w:b/>
        </w:rPr>
      </w:pPr>
    </w:p>
    <w:p w14:paraId="079D3C14" w14:textId="77777777" w:rsidR="00375BCE" w:rsidRDefault="00375BCE" w:rsidP="00375BCE">
      <w:pPr>
        <w:rPr>
          <w:b/>
        </w:rPr>
      </w:pPr>
      <w:r>
        <w:rPr>
          <w:b/>
        </w:rPr>
        <w:t>Server Command Lines:</w:t>
      </w:r>
    </w:p>
    <w:p w14:paraId="0FAD1400" w14:textId="1AD7105D" w:rsidR="00375BCE" w:rsidRDefault="00E72D65" w:rsidP="00375BCE">
      <w:hyperlink w:anchor="_Foundation_Data_Remove" w:history="1">
        <w:proofErr w:type="spellStart"/>
        <w:r w:rsidR="00375BCE" w:rsidRPr="00375BCE">
          <w:rPr>
            <w:rStyle w:val="Hyperlink"/>
          </w:rPr>
          <w:t>pkbfdatrm</w:t>
        </w:r>
        <w:proofErr w:type="spellEnd"/>
      </w:hyperlink>
      <w:r w:rsidR="00375BCE" w:rsidRPr="00375BCE">
        <w:t xml:space="preserve"> / type=FACTTABLES empty=n</w:t>
      </w:r>
    </w:p>
    <w:p w14:paraId="1F5CFB55" w14:textId="55F3A587" w:rsidR="00375BCE" w:rsidRDefault="00E72D65" w:rsidP="00375BCE">
      <w:hyperlink w:anchor="_Foundation_Data_Remove" w:history="1">
        <w:proofErr w:type="spellStart"/>
        <w:r w:rsidR="00375BCE" w:rsidRPr="00375BCE">
          <w:rPr>
            <w:rStyle w:val="Hyperlink"/>
          </w:rPr>
          <w:t>pkbfdatrm</w:t>
        </w:r>
        <w:proofErr w:type="spellEnd"/>
      </w:hyperlink>
      <w:r w:rsidR="00375BCE" w:rsidRPr="00375BCE">
        <w:t xml:space="preserve"> / type=FACTTABLES empty=n restart=s</w:t>
      </w:r>
    </w:p>
    <w:p w14:paraId="1895EE2C" w14:textId="77777777" w:rsidR="00375BCE" w:rsidRDefault="00375BCE" w:rsidP="00375BCE"/>
    <w:p w14:paraId="4D22A546" w14:textId="77777777" w:rsidR="00375BCE" w:rsidRDefault="00375BCE" w:rsidP="00375BCE">
      <w:pPr>
        <w:rPr>
          <w:b/>
        </w:rPr>
      </w:pPr>
      <w:r>
        <w:rPr>
          <w:b/>
        </w:rPr>
        <w:t>Workflow:</w:t>
      </w:r>
    </w:p>
    <w:p w14:paraId="474AB1CC" w14:textId="77777777" w:rsidR="00375BCE" w:rsidRDefault="00C54B69" w:rsidP="00375BCE">
      <w:pPr>
        <w:jc w:val="center"/>
      </w:pPr>
      <w:r>
        <w:rPr>
          <w:noProof/>
        </w:rPr>
        <w:object w:dxaOrig="3390" w:dyaOrig="5685" w14:anchorId="5B6974E5">
          <v:shape id="_x0000_i1037" type="#_x0000_t75" alt="" style="width:126.75pt;height:213.75pt;mso-width-percent:0;mso-height-percent:0;mso-width-percent:0;mso-height-percent:0" o:ole="">
            <v:imagedata r:id="rId43" o:title=""/>
          </v:shape>
          <o:OLEObject Type="Embed" ProgID="Visio.Drawing.11" ShapeID="_x0000_i1037" DrawAspect="Content" ObjectID="_1594808001" r:id="rId44"/>
        </w:object>
      </w:r>
    </w:p>
    <w:p w14:paraId="17A145AB" w14:textId="77777777" w:rsidR="00375BCE" w:rsidRDefault="00375BCE" w:rsidP="00375BCE">
      <w:pPr>
        <w:rPr>
          <w:rFonts w:cs="Arial"/>
          <w:b/>
          <w:bCs/>
          <w:iCs/>
          <w:color w:val="005596"/>
          <w:sz w:val="28"/>
          <w:szCs w:val="28"/>
        </w:rPr>
      </w:pPr>
      <w:r>
        <w:br w:type="page"/>
      </w:r>
    </w:p>
    <w:p w14:paraId="090962CD" w14:textId="1793AEB0" w:rsidR="00D62C07" w:rsidRDefault="00D62C07" w:rsidP="00375BCE">
      <w:pPr>
        <w:pStyle w:val="Heading2"/>
      </w:pPr>
      <w:bookmarkStart w:id="112" w:name="_Toc520366008"/>
      <w:r>
        <w:lastRenderedPageBreak/>
        <w:t>Foundation</w:t>
      </w:r>
      <w:r w:rsidR="005A6F26">
        <w:t xml:space="preserve"> </w:t>
      </w:r>
      <w:r>
        <w:t>Set</w:t>
      </w:r>
      <w:r w:rsidR="005A6F26">
        <w:t xml:space="preserve"> Time</w:t>
      </w:r>
      <w:bookmarkEnd w:id="112"/>
    </w:p>
    <w:p w14:paraId="481FF8FC" w14:textId="77777777" w:rsidR="00962735" w:rsidRDefault="00962735" w:rsidP="00962735">
      <w:pPr>
        <w:rPr>
          <w:rFonts w:cs="Arial"/>
        </w:rPr>
      </w:pPr>
      <w:r w:rsidRPr="00962735">
        <w:rPr>
          <w:rFonts w:cs="Arial"/>
          <w:b/>
        </w:rPr>
        <w:t>Mid-Tier</w:t>
      </w:r>
      <w:r>
        <w:rPr>
          <w:rFonts w:cs="Arial"/>
        </w:rPr>
        <w:t>: Primary only</w:t>
      </w:r>
    </w:p>
    <w:p w14:paraId="0D9FC353" w14:textId="77777777" w:rsidR="00962735" w:rsidRPr="00962735" w:rsidRDefault="00962735" w:rsidP="00962735"/>
    <w:p w14:paraId="45151095" w14:textId="24B1929B" w:rsidR="009226EF" w:rsidRDefault="009226EF" w:rsidP="009226EF">
      <w:r w:rsidRPr="001916EE">
        <w:rPr>
          <w:b/>
        </w:rPr>
        <w:t>Purpose</w:t>
      </w:r>
      <w:r>
        <w:t xml:space="preserve">: </w:t>
      </w:r>
      <w:r w:rsidRPr="009226EF">
        <w:t>Sets the Foundation Current Time</w:t>
      </w:r>
      <w:r>
        <w:t>.</w:t>
      </w:r>
      <w:r w:rsidR="001E2D34">
        <w:t xml:space="preserve">  If an increment, </w:t>
      </w:r>
      <w:r w:rsidR="00201196">
        <w:t>Calendar Member ID</w:t>
      </w:r>
      <w:r w:rsidR="001E2D34">
        <w:t xml:space="preserve"> or “latest”</w:t>
      </w:r>
      <w:r w:rsidR="00201196">
        <w:t xml:space="preserve"> are not specified as arguments, the increment is taken from the </w:t>
      </w:r>
      <w:hyperlink w:anchor="_Global_Variables" w:history="1">
        <w:r w:rsidR="00201196" w:rsidRPr="00201196">
          <w:rPr>
            <w:rStyle w:val="Hyperlink"/>
          </w:rPr>
          <w:t>DEFAULTINCREMENT</w:t>
        </w:r>
      </w:hyperlink>
      <w:r w:rsidR="00201196">
        <w:t xml:space="preserve"> global variable.</w:t>
      </w:r>
    </w:p>
    <w:p w14:paraId="5429FE44" w14:textId="77777777" w:rsidR="009226EF" w:rsidRDefault="009226EF" w:rsidP="009226EF"/>
    <w:p w14:paraId="6A0C643F" w14:textId="593EBB78" w:rsidR="009226EF" w:rsidRPr="00631DAB" w:rsidRDefault="009226EF" w:rsidP="009226EF">
      <w:r w:rsidRPr="001916EE">
        <w:rPr>
          <w:b/>
        </w:rPr>
        <w:t>Usage</w:t>
      </w:r>
      <w:r w:rsidRPr="00631DAB">
        <w:t xml:space="preserve">: </w:t>
      </w:r>
      <w:proofErr w:type="spellStart"/>
      <w:r>
        <w:t>FoundationSetTime</w:t>
      </w:r>
      <w:proofErr w:type="spellEnd"/>
      <w:r>
        <w:t xml:space="preserve"> [increment | </w:t>
      </w:r>
      <w:r w:rsidR="00DB31D1">
        <w:t>calendar member id</w:t>
      </w:r>
      <w:r w:rsidR="00E47842">
        <w:t xml:space="preserve"> | “latest”]</w:t>
      </w:r>
    </w:p>
    <w:p w14:paraId="786EB427" w14:textId="77777777" w:rsidR="009226EF" w:rsidRDefault="009226EF" w:rsidP="009226EF"/>
    <w:p w14:paraId="4A023241" w14:textId="77777777" w:rsidR="009226EF" w:rsidRDefault="009226EF" w:rsidP="009226E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2988"/>
        <w:gridCol w:w="6588"/>
      </w:tblGrid>
      <w:tr w:rsidR="00DB31D1" w:rsidRPr="00DB31D1" w14:paraId="00715616" w14:textId="77777777" w:rsidTr="00E47842">
        <w:trPr>
          <w:jc w:val="center"/>
        </w:trPr>
        <w:tc>
          <w:tcPr>
            <w:tcW w:w="2988" w:type="dxa"/>
            <w:shd w:val="clear" w:color="auto" w:fill="005596" w:themeFill="text2"/>
            <w:vAlign w:val="center"/>
          </w:tcPr>
          <w:p w14:paraId="514ECBA4" w14:textId="77777777" w:rsidR="009226EF" w:rsidRPr="00DB31D1" w:rsidRDefault="009226EF" w:rsidP="00A22393">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6588" w:type="dxa"/>
            <w:shd w:val="clear" w:color="auto" w:fill="005596" w:themeFill="text2"/>
            <w:vAlign w:val="center"/>
          </w:tcPr>
          <w:p w14:paraId="56E73F39" w14:textId="77777777" w:rsidR="009226EF" w:rsidRPr="00DB31D1" w:rsidRDefault="009226EF" w:rsidP="00A22393">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DB31D1" w:rsidRPr="00DB31D1" w14:paraId="6081D42C" w14:textId="77777777" w:rsidTr="00E47842">
        <w:trPr>
          <w:jc w:val="center"/>
        </w:trPr>
        <w:tc>
          <w:tcPr>
            <w:tcW w:w="2988" w:type="dxa"/>
            <w:vAlign w:val="center"/>
          </w:tcPr>
          <w:p w14:paraId="17003E72" w14:textId="077BF564" w:rsidR="009226EF" w:rsidRPr="00DB31D1" w:rsidRDefault="00DB31D1" w:rsidP="00A22393">
            <w:pPr>
              <w:jc w:val="left"/>
              <w:rPr>
                <w:rFonts w:asciiTheme="minorHAnsi" w:hAnsiTheme="minorHAnsi" w:cstheme="minorHAnsi"/>
                <w:sz w:val="16"/>
                <w:szCs w:val="16"/>
              </w:rPr>
            </w:pPr>
            <w:r w:rsidRPr="00DB31D1">
              <w:rPr>
                <w:rFonts w:asciiTheme="minorHAnsi" w:hAnsiTheme="minorHAnsi" w:cstheme="minorHAnsi"/>
                <w:sz w:val="16"/>
                <w:szCs w:val="16"/>
              </w:rPr>
              <w:t>increment | calendar member id</w:t>
            </w:r>
            <w:r w:rsidR="00E47842">
              <w:rPr>
                <w:rFonts w:asciiTheme="minorHAnsi" w:hAnsiTheme="minorHAnsi" w:cstheme="minorHAnsi"/>
                <w:sz w:val="16"/>
                <w:szCs w:val="16"/>
              </w:rPr>
              <w:t xml:space="preserve"> | “latest”</w:t>
            </w:r>
          </w:p>
        </w:tc>
        <w:tc>
          <w:tcPr>
            <w:tcW w:w="6588" w:type="dxa"/>
            <w:vAlign w:val="center"/>
          </w:tcPr>
          <w:p w14:paraId="7F685495" w14:textId="34EFAC1B" w:rsidR="009226EF" w:rsidRPr="00DB31D1" w:rsidRDefault="00DB31D1" w:rsidP="00E47842">
            <w:pPr>
              <w:autoSpaceDE w:val="0"/>
              <w:autoSpaceDN w:val="0"/>
              <w:adjustRightInd w:val="0"/>
              <w:jc w:val="left"/>
              <w:rPr>
                <w:rFonts w:asciiTheme="minorHAnsi" w:hAnsiTheme="minorHAnsi" w:cstheme="minorHAnsi"/>
                <w:color w:val="auto"/>
                <w:sz w:val="16"/>
                <w:szCs w:val="16"/>
              </w:rPr>
            </w:pPr>
            <w:r w:rsidRPr="00DB31D1">
              <w:rPr>
                <w:rFonts w:asciiTheme="minorHAnsi" w:hAnsiTheme="minorHAnsi" w:cstheme="minorHAnsi"/>
                <w:color w:val="auto"/>
                <w:sz w:val="16"/>
                <w:szCs w:val="16"/>
              </w:rPr>
              <w:t>EP support</w:t>
            </w:r>
            <w:r w:rsidR="00E47842">
              <w:rPr>
                <w:rFonts w:asciiTheme="minorHAnsi" w:hAnsiTheme="minorHAnsi" w:cstheme="minorHAnsi"/>
                <w:color w:val="auto"/>
                <w:sz w:val="16"/>
                <w:szCs w:val="16"/>
              </w:rPr>
              <w:t xml:space="preserve">ed increment such as ‘+week’, </w:t>
            </w:r>
            <w:r w:rsidRPr="00DB31D1">
              <w:rPr>
                <w:rFonts w:asciiTheme="minorHAnsi" w:hAnsiTheme="minorHAnsi" w:cstheme="minorHAnsi"/>
                <w:color w:val="auto"/>
                <w:sz w:val="16"/>
                <w:szCs w:val="16"/>
              </w:rPr>
              <w:t xml:space="preserve">a </w:t>
            </w:r>
            <w:r w:rsidR="00A25AFB">
              <w:rPr>
                <w:rFonts w:asciiTheme="minorHAnsi" w:hAnsiTheme="minorHAnsi" w:cstheme="minorHAnsi"/>
                <w:color w:val="auto"/>
                <w:sz w:val="16"/>
                <w:szCs w:val="16"/>
              </w:rPr>
              <w:t xml:space="preserve">Calendar </w:t>
            </w:r>
            <w:r w:rsidRPr="00DB31D1">
              <w:rPr>
                <w:rFonts w:asciiTheme="minorHAnsi" w:hAnsiTheme="minorHAnsi" w:cstheme="minorHAnsi"/>
                <w:color w:val="auto"/>
                <w:sz w:val="16"/>
                <w:szCs w:val="16"/>
              </w:rPr>
              <w:t>Member ID from EKBS</w:t>
            </w:r>
            <w:r w:rsidR="00E47842">
              <w:rPr>
                <w:rFonts w:asciiTheme="minorHAnsi" w:hAnsiTheme="minorHAnsi" w:cstheme="minorHAnsi"/>
                <w:color w:val="auto"/>
                <w:sz w:val="16"/>
                <w:szCs w:val="16"/>
              </w:rPr>
              <w:t xml:space="preserve"> or the calendar member id returned from a call to </w:t>
            </w:r>
            <w:hyperlink w:anchor="_Latest_Fact_Data" w:history="1">
              <w:proofErr w:type="spellStart"/>
              <w:r w:rsidR="00E47842" w:rsidRPr="001E2D34">
                <w:rPr>
                  <w:rStyle w:val="Hyperlink"/>
                  <w:rFonts w:asciiTheme="minorHAnsi" w:hAnsiTheme="minorHAnsi" w:cstheme="minorHAnsi"/>
                  <w:sz w:val="16"/>
                  <w:szCs w:val="16"/>
                </w:rPr>
                <w:t>LatestFactDataTime</w:t>
              </w:r>
              <w:proofErr w:type="spellEnd"/>
            </w:hyperlink>
          </w:p>
        </w:tc>
      </w:tr>
    </w:tbl>
    <w:p w14:paraId="6FB57DC3" w14:textId="77777777" w:rsidR="009226EF" w:rsidRDefault="009226EF" w:rsidP="009226EF"/>
    <w:p w14:paraId="20A6A39E" w14:textId="77777777" w:rsidR="009226EF" w:rsidRPr="0080426D" w:rsidRDefault="009226EF" w:rsidP="009226EF">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9226EF" w:rsidRPr="00631DAB" w14:paraId="005A9214" w14:textId="77777777" w:rsidTr="00A22393">
        <w:trPr>
          <w:jc w:val="center"/>
        </w:trPr>
        <w:tc>
          <w:tcPr>
            <w:tcW w:w="0" w:type="auto"/>
            <w:shd w:val="clear" w:color="auto" w:fill="005596" w:themeFill="text2"/>
            <w:vAlign w:val="center"/>
          </w:tcPr>
          <w:p w14:paraId="33DFAEF4" w14:textId="77777777" w:rsidR="009226EF" w:rsidRPr="00631DAB" w:rsidRDefault="009226EF"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7479637" w14:textId="77777777" w:rsidR="009226EF" w:rsidRPr="00631DAB" w:rsidRDefault="009226EF"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226EF" w:rsidRPr="00631DAB" w14:paraId="4C2C9CF3" w14:textId="77777777" w:rsidTr="00A22393">
        <w:trPr>
          <w:jc w:val="center"/>
        </w:trPr>
        <w:tc>
          <w:tcPr>
            <w:tcW w:w="0" w:type="auto"/>
            <w:vAlign w:val="center"/>
          </w:tcPr>
          <w:p w14:paraId="2DA2B16E" w14:textId="77777777" w:rsidR="009226EF" w:rsidRPr="00631DAB" w:rsidRDefault="009226EF"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557D8A39" w14:textId="77777777" w:rsidR="009226EF" w:rsidRPr="00631DAB" w:rsidRDefault="009226E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9226EF" w:rsidRPr="00631DAB" w14:paraId="6BAEE8F6" w14:textId="77777777" w:rsidTr="00A22393">
        <w:trPr>
          <w:jc w:val="center"/>
        </w:trPr>
        <w:tc>
          <w:tcPr>
            <w:tcW w:w="0" w:type="auto"/>
            <w:vAlign w:val="center"/>
          </w:tcPr>
          <w:p w14:paraId="668DF3DC" w14:textId="77777777" w:rsidR="009226EF" w:rsidRPr="00631DAB" w:rsidRDefault="009226EF" w:rsidP="00A22393">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6ED13A1A" w14:textId="77777777" w:rsidR="009226EF" w:rsidRPr="00631DAB" w:rsidRDefault="009226E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302C0667" w14:textId="77777777" w:rsidR="008657C0" w:rsidRDefault="008657C0" w:rsidP="008657C0">
      <w:pPr>
        <w:rPr>
          <w:b/>
        </w:rPr>
      </w:pPr>
    </w:p>
    <w:p w14:paraId="23FE5996" w14:textId="77777777" w:rsidR="002E7D32" w:rsidRDefault="002E7D32" w:rsidP="002E7D32">
      <w:pPr>
        <w:rPr>
          <w:b/>
        </w:rPr>
      </w:pPr>
      <w:r>
        <w:rPr>
          <w:b/>
        </w:rPr>
        <w:t>Server Command Lines:</w:t>
      </w:r>
    </w:p>
    <w:p w14:paraId="6FBFA3DC" w14:textId="77777777" w:rsidR="002E7D32" w:rsidRPr="006C0C23" w:rsidRDefault="00E72D65" w:rsidP="002E7D32">
      <w:pPr>
        <w:rPr>
          <w:i/>
        </w:rPr>
      </w:pPr>
      <w:hyperlink w:anchor="_Foundation_Set_Time" w:history="1">
        <w:proofErr w:type="spellStart"/>
        <w:r w:rsidR="002E7D32" w:rsidRPr="00F3140D">
          <w:rPr>
            <w:rStyle w:val="Hyperlink"/>
          </w:rPr>
          <w:t>pkbfstrstime</w:t>
        </w:r>
        <w:proofErr w:type="spellEnd"/>
      </w:hyperlink>
      <w:r w:rsidR="002E7D32" w:rsidRPr="002E7D32">
        <w:t xml:space="preserve"> / </w:t>
      </w:r>
      <w:r w:rsidR="002E7D32" w:rsidRPr="006C0C23">
        <w:rPr>
          <w:i/>
        </w:rPr>
        <w:t>%DEFAULTINCREMENT%</w:t>
      </w:r>
    </w:p>
    <w:p w14:paraId="25FE1CFE" w14:textId="77777777" w:rsidR="002E7D32" w:rsidRDefault="00E72D65" w:rsidP="002E7D32">
      <w:hyperlink w:anchor="_Foundation_Set_Time" w:history="1">
        <w:proofErr w:type="spellStart"/>
        <w:r w:rsidR="002E7D32" w:rsidRPr="00F3140D">
          <w:rPr>
            <w:rStyle w:val="Hyperlink"/>
          </w:rPr>
          <w:t>pkbfstrstime</w:t>
        </w:r>
        <w:proofErr w:type="spellEnd"/>
      </w:hyperlink>
      <w:r w:rsidR="002E7D32" w:rsidRPr="002E7D32">
        <w:t xml:space="preserve"> / </w:t>
      </w:r>
      <w:r w:rsidR="002E7D32" w:rsidRPr="006C0C23">
        <w:rPr>
          <w:i/>
        </w:rPr>
        <w:t xml:space="preserve">%DEFAULTINCREMENT% </w:t>
      </w:r>
      <w:r w:rsidR="002E7D32" w:rsidRPr="002E7D32">
        <w:t>restart=y</w:t>
      </w:r>
    </w:p>
    <w:p w14:paraId="20AB0FAC" w14:textId="77777777" w:rsidR="002E7D32" w:rsidRDefault="002E7D32" w:rsidP="002E7D32">
      <w:pPr>
        <w:jc w:val="left"/>
        <w:rPr>
          <w:i/>
          <w:sz w:val="16"/>
          <w:szCs w:val="16"/>
        </w:rPr>
      </w:pPr>
    </w:p>
    <w:p w14:paraId="5D84F354" w14:textId="77777777" w:rsidR="002E7D32" w:rsidRDefault="00E72D65" w:rsidP="002E7D32">
      <w:hyperlink w:anchor="_Foundation_Set_Time" w:history="1">
        <w:proofErr w:type="spellStart"/>
        <w:r w:rsidR="002E7D32" w:rsidRPr="00F3140D">
          <w:rPr>
            <w:rStyle w:val="Hyperlink"/>
          </w:rPr>
          <w:t>pkbfstrstime</w:t>
        </w:r>
        <w:proofErr w:type="spellEnd"/>
      </w:hyperlink>
      <w:r w:rsidR="002E7D32">
        <w:t xml:space="preserve"> / </w:t>
      </w:r>
      <w:r w:rsidR="002E7D32" w:rsidRPr="002E7D32">
        <w:rPr>
          <w:i/>
        </w:rPr>
        <w:t>[increment | calendar member id]</w:t>
      </w:r>
    </w:p>
    <w:p w14:paraId="5077C00C" w14:textId="77777777" w:rsidR="002E7D32" w:rsidRPr="00BA47BD" w:rsidRDefault="00E72D65" w:rsidP="002E7D32">
      <w:hyperlink w:anchor="_Foundation_Set_Time" w:history="1">
        <w:proofErr w:type="spellStart"/>
        <w:r w:rsidR="002E7D32" w:rsidRPr="00F3140D">
          <w:rPr>
            <w:rStyle w:val="Hyperlink"/>
          </w:rPr>
          <w:t>pkbfstrstime</w:t>
        </w:r>
        <w:proofErr w:type="spellEnd"/>
      </w:hyperlink>
      <w:r w:rsidR="002E7D32" w:rsidRPr="002E7D32">
        <w:t xml:space="preserve"> / </w:t>
      </w:r>
      <w:r w:rsidR="002E7D32" w:rsidRPr="002E7D32">
        <w:rPr>
          <w:i/>
        </w:rPr>
        <w:t>[increment | calendar member id]</w:t>
      </w:r>
      <w:r w:rsidR="00BA47BD" w:rsidRPr="00BA47BD">
        <w:t xml:space="preserve"> restart=y</w:t>
      </w:r>
    </w:p>
    <w:p w14:paraId="1D0F60BB" w14:textId="77777777" w:rsidR="002E7D32" w:rsidRDefault="002E7D32" w:rsidP="009226EF"/>
    <w:p w14:paraId="71FEADA3" w14:textId="77777777" w:rsidR="009226EF" w:rsidRPr="009226EF" w:rsidRDefault="008D147B" w:rsidP="009226EF">
      <w:r>
        <w:rPr>
          <w:b/>
        </w:rPr>
        <w:t>Workflow:</w:t>
      </w:r>
    </w:p>
    <w:p w14:paraId="52583FE6" w14:textId="270B1913" w:rsidR="00D62C07" w:rsidRDefault="00C54B69" w:rsidP="00712F25">
      <w:pPr>
        <w:pStyle w:val="JDAnormal"/>
        <w:jc w:val="center"/>
        <w:rPr>
          <w:rFonts w:ascii="Arial" w:hAnsi="Arial" w:cs="Arial"/>
          <w:sz w:val="20"/>
          <w:szCs w:val="20"/>
        </w:rPr>
      </w:pPr>
      <w:r>
        <w:rPr>
          <w:noProof/>
        </w:rPr>
        <w:object w:dxaOrig="3360" w:dyaOrig="7155" w14:anchorId="076BABCC">
          <v:shape id="_x0000_i1038" type="#_x0000_t75" alt="" style="width:126pt;height:267.75pt;mso-width-percent:0;mso-height-percent:0;mso-width-percent:0;mso-height-percent:0" o:ole="">
            <v:imagedata r:id="rId45" o:title=""/>
          </v:shape>
          <o:OLEObject Type="Embed" ProgID="Visio.Drawing.15" ShapeID="_x0000_i1038" DrawAspect="Content" ObjectID="_1594808002" r:id="rId46"/>
        </w:object>
      </w:r>
    </w:p>
    <w:p w14:paraId="1E9833CC" w14:textId="77777777" w:rsidR="00712F25" w:rsidRDefault="00712F25" w:rsidP="00BB2F9B">
      <w:r>
        <w:br w:type="page"/>
      </w:r>
    </w:p>
    <w:p w14:paraId="5007D966" w14:textId="77777777" w:rsidR="00874A8B" w:rsidRDefault="00874A8B" w:rsidP="00874A8B">
      <w:pPr>
        <w:pStyle w:val="Heading2"/>
      </w:pPr>
      <w:bookmarkStart w:id="113" w:name="_Global_Variables"/>
      <w:bookmarkStart w:id="114" w:name="_Foundation_Structure_Update"/>
      <w:bookmarkStart w:id="115" w:name="_Toc520366009"/>
      <w:bookmarkEnd w:id="113"/>
      <w:bookmarkEnd w:id="114"/>
      <w:r>
        <w:lastRenderedPageBreak/>
        <w:t>Foundation Structure Update</w:t>
      </w:r>
      <w:bookmarkEnd w:id="115"/>
    </w:p>
    <w:p w14:paraId="582BF20C" w14:textId="77777777" w:rsidR="00874A8B" w:rsidRDefault="00874A8B" w:rsidP="00874A8B">
      <w:pPr>
        <w:rPr>
          <w:rFonts w:cs="Arial"/>
        </w:rPr>
      </w:pPr>
      <w:r w:rsidRPr="00962735">
        <w:rPr>
          <w:rFonts w:cs="Arial"/>
          <w:b/>
        </w:rPr>
        <w:t>Mid-Tier</w:t>
      </w:r>
      <w:r>
        <w:rPr>
          <w:rFonts w:cs="Arial"/>
        </w:rPr>
        <w:t>: Primary only</w:t>
      </w:r>
    </w:p>
    <w:p w14:paraId="28F1A7F4" w14:textId="77777777" w:rsidR="00874A8B" w:rsidRPr="00962735" w:rsidRDefault="00874A8B" w:rsidP="00874A8B"/>
    <w:p w14:paraId="59C4FD34" w14:textId="77777777" w:rsidR="00874A8B" w:rsidRDefault="00874A8B" w:rsidP="00874A8B">
      <w:r w:rsidRPr="001916EE">
        <w:rPr>
          <w:b/>
        </w:rPr>
        <w:t>Purpose</w:t>
      </w:r>
      <w:r>
        <w:t xml:space="preserve">: </w:t>
      </w:r>
      <w:r w:rsidRPr="00874A8B">
        <w:t>Synchronizes EKB Foundation with EKB Structure</w:t>
      </w:r>
      <w:r>
        <w:t>.</w:t>
      </w:r>
    </w:p>
    <w:p w14:paraId="75328B41" w14:textId="77777777" w:rsidR="00874A8B" w:rsidRDefault="00874A8B" w:rsidP="00874A8B"/>
    <w:p w14:paraId="2F1534E0" w14:textId="77777777" w:rsidR="00874A8B" w:rsidRPr="00631DAB" w:rsidRDefault="00874A8B" w:rsidP="00874A8B">
      <w:r w:rsidRPr="001916EE">
        <w:rPr>
          <w:b/>
        </w:rPr>
        <w:t>Usage</w:t>
      </w:r>
      <w:r w:rsidRPr="00631DAB">
        <w:t xml:space="preserve">: </w:t>
      </w:r>
      <w:proofErr w:type="spellStart"/>
      <w:r>
        <w:t>FoundationStructureUpdate</w:t>
      </w:r>
      <w:proofErr w:type="spellEnd"/>
    </w:p>
    <w:p w14:paraId="5B9A3D61" w14:textId="77777777" w:rsidR="00874A8B" w:rsidRDefault="00874A8B" w:rsidP="00874A8B"/>
    <w:p w14:paraId="4731A16F" w14:textId="77777777" w:rsidR="00874A8B" w:rsidRDefault="00874A8B" w:rsidP="00874A8B">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874A8B" w:rsidRPr="00DB31D1" w14:paraId="0005E1C9" w14:textId="77777777" w:rsidTr="000E26E7">
        <w:trPr>
          <w:jc w:val="center"/>
        </w:trPr>
        <w:tc>
          <w:tcPr>
            <w:tcW w:w="0" w:type="auto"/>
            <w:shd w:val="clear" w:color="auto" w:fill="005596" w:themeFill="text2"/>
            <w:vAlign w:val="center"/>
          </w:tcPr>
          <w:p w14:paraId="560AE814" w14:textId="77777777" w:rsidR="00874A8B" w:rsidRPr="00DB31D1" w:rsidRDefault="00874A8B" w:rsidP="000E26E7">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7B762F6A" w14:textId="77777777" w:rsidR="00874A8B" w:rsidRPr="00DB31D1" w:rsidRDefault="00874A8B" w:rsidP="000E26E7">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874A8B" w:rsidRPr="00DB31D1" w14:paraId="0C3E5A0D" w14:textId="77777777" w:rsidTr="000E26E7">
        <w:trPr>
          <w:jc w:val="center"/>
        </w:trPr>
        <w:tc>
          <w:tcPr>
            <w:tcW w:w="0" w:type="auto"/>
            <w:vAlign w:val="center"/>
          </w:tcPr>
          <w:p w14:paraId="7CB37B43" w14:textId="77777777" w:rsidR="00874A8B" w:rsidRPr="00DB31D1" w:rsidRDefault="00874A8B" w:rsidP="000E26E7">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0C8CAFBB" w14:textId="77777777" w:rsidR="00874A8B" w:rsidRPr="00DB31D1" w:rsidRDefault="00874A8B"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4F115247" w14:textId="77777777" w:rsidR="00874A8B" w:rsidRDefault="00874A8B" w:rsidP="00874A8B"/>
    <w:p w14:paraId="668E586A" w14:textId="77777777" w:rsidR="00874A8B" w:rsidRPr="0080426D" w:rsidRDefault="00874A8B" w:rsidP="00874A8B">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874A8B" w:rsidRPr="00631DAB" w14:paraId="04375F43" w14:textId="77777777" w:rsidTr="000E26E7">
        <w:trPr>
          <w:jc w:val="center"/>
        </w:trPr>
        <w:tc>
          <w:tcPr>
            <w:tcW w:w="0" w:type="auto"/>
            <w:shd w:val="clear" w:color="auto" w:fill="005596" w:themeFill="text2"/>
            <w:vAlign w:val="center"/>
          </w:tcPr>
          <w:p w14:paraId="7DE2C68D" w14:textId="77777777" w:rsidR="00874A8B" w:rsidRPr="00631DAB" w:rsidRDefault="00874A8B" w:rsidP="000E26E7">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7FE80C93" w14:textId="77777777" w:rsidR="00874A8B" w:rsidRPr="00631DAB" w:rsidRDefault="00874A8B" w:rsidP="000E26E7">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74A8B" w:rsidRPr="00631DAB" w14:paraId="3CD083C2" w14:textId="77777777" w:rsidTr="000E26E7">
        <w:trPr>
          <w:jc w:val="center"/>
        </w:trPr>
        <w:tc>
          <w:tcPr>
            <w:tcW w:w="0" w:type="auto"/>
            <w:vAlign w:val="center"/>
          </w:tcPr>
          <w:p w14:paraId="5B4E4A8E" w14:textId="77777777" w:rsidR="00874A8B" w:rsidRPr="00631DAB" w:rsidRDefault="00874A8B" w:rsidP="000E26E7">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658F12C9" w14:textId="77777777" w:rsidR="00874A8B" w:rsidRPr="00631DAB" w:rsidRDefault="00874A8B"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874A8B" w:rsidRPr="00631DAB" w14:paraId="3F636C55" w14:textId="77777777" w:rsidTr="000E26E7">
        <w:trPr>
          <w:jc w:val="center"/>
        </w:trPr>
        <w:tc>
          <w:tcPr>
            <w:tcW w:w="0" w:type="auto"/>
            <w:vAlign w:val="center"/>
          </w:tcPr>
          <w:p w14:paraId="265B820B" w14:textId="77777777" w:rsidR="00874A8B" w:rsidRPr="00631DAB" w:rsidRDefault="00874A8B" w:rsidP="000E26E7">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1F98AE4C" w14:textId="77777777" w:rsidR="00874A8B" w:rsidRPr="00631DAB" w:rsidRDefault="00874A8B"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643FC0BC" w14:textId="77777777" w:rsidR="00874A8B" w:rsidRDefault="00874A8B" w:rsidP="00874A8B">
      <w:pPr>
        <w:rPr>
          <w:b/>
        </w:rPr>
      </w:pPr>
    </w:p>
    <w:p w14:paraId="7CD1CD8D" w14:textId="77777777" w:rsidR="00874A8B" w:rsidRDefault="00874A8B" w:rsidP="00874A8B">
      <w:pPr>
        <w:rPr>
          <w:b/>
        </w:rPr>
      </w:pPr>
      <w:r>
        <w:rPr>
          <w:b/>
        </w:rPr>
        <w:t>Server Command Lines:</w:t>
      </w:r>
    </w:p>
    <w:p w14:paraId="17C79196" w14:textId="77777777" w:rsidR="00874A8B" w:rsidRDefault="00E72D65" w:rsidP="002E51B4">
      <w:hyperlink w:anchor="_Global_Variables" w:history="1">
        <w:proofErr w:type="spellStart"/>
        <w:r w:rsidR="002E51B4" w:rsidRPr="00F3140D">
          <w:rPr>
            <w:rStyle w:val="Hyperlink"/>
          </w:rPr>
          <w:t>pkbfstrupd</w:t>
        </w:r>
        <w:proofErr w:type="spellEnd"/>
      </w:hyperlink>
      <w:r w:rsidR="002E51B4" w:rsidRPr="002E51B4">
        <w:t xml:space="preserve"> /</w:t>
      </w:r>
    </w:p>
    <w:p w14:paraId="5E28E89A" w14:textId="77777777" w:rsidR="002E51B4" w:rsidRPr="00BA47BD" w:rsidRDefault="00E72D65" w:rsidP="002E51B4">
      <w:hyperlink w:anchor="_Global_Variables" w:history="1">
        <w:proofErr w:type="spellStart"/>
        <w:r w:rsidR="002E51B4" w:rsidRPr="00F3140D">
          <w:rPr>
            <w:rStyle w:val="Hyperlink"/>
          </w:rPr>
          <w:t>pkbfstrupd</w:t>
        </w:r>
        <w:proofErr w:type="spellEnd"/>
      </w:hyperlink>
      <w:r w:rsidR="002E51B4" w:rsidRPr="002E51B4">
        <w:t xml:space="preserve"> / restart=y</w:t>
      </w:r>
    </w:p>
    <w:p w14:paraId="6270563A" w14:textId="77777777" w:rsidR="00874A8B" w:rsidRDefault="00874A8B" w:rsidP="00874A8B"/>
    <w:p w14:paraId="0AA8D9B2" w14:textId="77777777" w:rsidR="00874A8B" w:rsidRDefault="00874A8B" w:rsidP="00874A8B">
      <w:pPr>
        <w:rPr>
          <w:b/>
        </w:rPr>
      </w:pPr>
      <w:r>
        <w:rPr>
          <w:b/>
        </w:rPr>
        <w:t>Workflow:</w:t>
      </w:r>
    </w:p>
    <w:p w14:paraId="0AB4475A" w14:textId="77777777" w:rsidR="0092515D" w:rsidRPr="009226EF" w:rsidRDefault="00C54B69" w:rsidP="0092515D">
      <w:pPr>
        <w:jc w:val="center"/>
      </w:pPr>
      <w:r>
        <w:rPr>
          <w:noProof/>
        </w:rPr>
        <w:object w:dxaOrig="3415" w:dyaOrig="5709" w14:anchorId="02DA72E5">
          <v:shape id="_x0000_i1039" type="#_x0000_t75" alt="" style="width:128.25pt;height:3in;mso-width-percent:0;mso-height-percent:0;mso-width-percent:0;mso-height-percent:0" o:ole="">
            <v:imagedata r:id="rId47" o:title=""/>
          </v:shape>
          <o:OLEObject Type="Embed" ProgID="Visio.Drawing.11" ShapeID="_x0000_i1039" DrawAspect="Content" ObjectID="_1594808003" r:id="rId48"/>
        </w:object>
      </w:r>
    </w:p>
    <w:p w14:paraId="4121F853" w14:textId="77777777" w:rsidR="00874A8B" w:rsidRDefault="00874A8B">
      <w:pPr>
        <w:jc w:val="left"/>
        <w:rPr>
          <w:rFonts w:cs="Arial"/>
          <w:b/>
          <w:bCs/>
          <w:iCs/>
          <w:color w:val="005596"/>
          <w:sz w:val="28"/>
          <w:szCs w:val="28"/>
        </w:rPr>
      </w:pPr>
      <w:r>
        <w:br w:type="page"/>
      </w:r>
    </w:p>
    <w:p w14:paraId="4F405D92" w14:textId="77777777" w:rsidR="00D62C07" w:rsidRDefault="00D62C07" w:rsidP="00D62C07">
      <w:pPr>
        <w:pStyle w:val="Heading2"/>
      </w:pPr>
      <w:bookmarkStart w:id="116" w:name="_Global_Variables_1"/>
      <w:bookmarkStart w:id="117" w:name="_Toc520366010"/>
      <w:bookmarkEnd w:id="116"/>
      <w:r>
        <w:lastRenderedPageBreak/>
        <w:t>G</w:t>
      </w:r>
      <w:r w:rsidR="005A6F26">
        <w:t>lobal Variables</w:t>
      </w:r>
      <w:bookmarkEnd w:id="117"/>
    </w:p>
    <w:p w14:paraId="73528693" w14:textId="77777777" w:rsidR="00962735" w:rsidRDefault="00962735" w:rsidP="00962735">
      <w:pPr>
        <w:rPr>
          <w:rFonts w:cs="Arial"/>
        </w:rPr>
      </w:pPr>
      <w:r w:rsidRPr="00962735">
        <w:rPr>
          <w:rFonts w:cs="Arial"/>
          <w:b/>
        </w:rPr>
        <w:t>Mid-Tier</w:t>
      </w:r>
      <w:r>
        <w:rPr>
          <w:rFonts w:cs="Arial"/>
        </w:rPr>
        <w:t>: Primary and Secondary</w:t>
      </w:r>
    </w:p>
    <w:p w14:paraId="40019BC1" w14:textId="77777777" w:rsidR="00962735" w:rsidRPr="00962735" w:rsidRDefault="00962735" w:rsidP="00962735"/>
    <w:p w14:paraId="18C119C0" w14:textId="77777777" w:rsidR="00B61D37" w:rsidRDefault="00B61D37" w:rsidP="00B61D37">
      <w:r w:rsidRPr="001916EE">
        <w:rPr>
          <w:b/>
        </w:rPr>
        <w:t>Purpose</w:t>
      </w:r>
      <w:r>
        <w:t>: Single location to set variable values used by various other batch scripts.</w:t>
      </w:r>
    </w:p>
    <w:p w14:paraId="43059E09" w14:textId="77777777" w:rsidR="00B61D37" w:rsidRDefault="00B61D37" w:rsidP="00B61D37"/>
    <w:p w14:paraId="498C9D74" w14:textId="77777777" w:rsidR="00B61D37" w:rsidRPr="00631DAB" w:rsidRDefault="00B61D37" w:rsidP="00B61D37">
      <w:r w:rsidRPr="001916EE">
        <w:rPr>
          <w:b/>
        </w:rPr>
        <w:t>Usage</w:t>
      </w:r>
      <w:r w:rsidRPr="00631DAB">
        <w:t xml:space="preserve">: </w:t>
      </w:r>
      <w:proofErr w:type="spellStart"/>
      <w:r>
        <w:t>GlobalVariables</w:t>
      </w:r>
      <w:proofErr w:type="spellEnd"/>
    </w:p>
    <w:p w14:paraId="32815158" w14:textId="77777777" w:rsidR="00B61D37" w:rsidRDefault="00B61D37" w:rsidP="00B61D37"/>
    <w:p w14:paraId="261A6D85" w14:textId="77777777" w:rsidR="00B61D37" w:rsidRDefault="00B61D37" w:rsidP="00B61D37">
      <w:pPr>
        <w:rPr>
          <w:rFonts w:cs="Arial"/>
          <w:color w:val="auto"/>
        </w:rPr>
      </w:pPr>
      <w:r w:rsidRPr="00B650A8">
        <w:rPr>
          <w:rFonts w:cs="Arial"/>
          <w:b/>
          <w:color w:val="auto"/>
        </w:rPr>
        <w:t>Arguments</w:t>
      </w:r>
      <w:r>
        <w:rPr>
          <w:rFonts w:cs="Arial"/>
          <w:color w:val="auto"/>
        </w:rPr>
        <w:t>:</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612"/>
        <w:gridCol w:w="977"/>
      </w:tblGrid>
      <w:tr w:rsidR="00B61D37" w:rsidRPr="00DB31D1" w14:paraId="49296C80" w14:textId="77777777" w:rsidTr="00863152">
        <w:tc>
          <w:tcPr>
            <w:tcW w:w="0" w:type="auto"/>
            <w:shd w:val="clear" w:color="auto" w:fill="005596" w:themeFill="text2"/>
            <w:vAlign w:val="center"/>
          </w:tcPr>
          <w:p w14:paraId="5EE844E8" w14:textId="77777777" w:rsidR="00B61D37" w:rsidRPr="00DB31D1" w:rsidRDefault="00B61D37" w:rsidP="003C2497">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0FA85DF6" w14:textId="77777777" w:rsidR="00B61D37" w:rsidRPr="00DB31D1" w:rsidRDefault="00B61D37" w:rsidP="003C2497">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B61D37" w:rsidRPr="00DB31D1" w14:paraId="746EBF4E" w14:textId="77777777" w:rsidTr="00863152">
        <w:tc>
          <w:tcPr>
            <w:tcW w:w="0" w:type="auto"/>
            <w:vAlign w:val="center"/>
          </w:tcPr>
          <w:p w14:paraId="553444F0" w14:textId="77777777" w:rsidR="00B61D37" w:rsidRPr="00DB31D1" w:rsidRDefault="00B61D37" w:rsidP="003C2497">
            <w:pPr>
              <w:jc w:val="center"/>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51458E3E" w14:textId="77777777" w:rsidR="00B61D37" w:rsidRPr="00DB31D1" w:rsidRDefault="00B61D37" w:rsidP="003C249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57AE0AEC" w14:textId="3A4620BE" w:rsidR="00B61D37" w:rsidRDefault="003C2497" w:rsidP="003C2497">
      <w:r>
        <w:br w:type="textWrapping" w:clear="all"/>
      </w:r>
    </w:p>
    <w:p w14:paraId="4AE5D5AD" w14:textId="77777777" w:rsidR="00B61D37" w:rsidRPr="0080426D" w:rsidRDefault="00B61D37" w:rsidP="00B61D37">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B61D37" w:rsidRPr="00631DAB" w14:paraId="6B4E0900" w14:textId="77777777" w:rsidTr="00A22393">
        <w:trPr>
          <w:jc w:val="center"/>
        </w:trPr>
        <w:tc>
          <w:tcPr>
            <w:tcW w:w="0" w:type="auto"/>
            <w:shd w:val="clear" w:color="auto" w:fill="005596" w:themeFill="text2"/>
            <w:vAlign w:val="center"/>
          </w:tcPr>
          <w:p w14:paraId="6E4334CC" w14:textId="77777777" w:rsidR="00B61D37" w:rsidRPr="00631DAB" w:rsidRDefault="00B61D37"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34D65FB" w14:textId="77777777" w:rsidR="00B61D37" w:rsidRPr="00631DAB" w:rsidRDefault="00B61D37"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B61D37" w:rsidRPr="00631DAB" w14:paraId="6D80FFC5" w14:textId="77777777" w:rsidTr="00A22393">
        <w:trPr>
          <w:jc w:val="center"/>
        </w:trPr>
        <w:tc>
          <w:tcPr>
            <w:tcW w:w="0" w:type="auto"/>
            <w:vAlign w:val="center"/>
          </w:tcPr>
          <w:p w14:paraId="2BBC3565" w14:textId="77777777" w:rsidR="00B61D37" w:rsidRPr="00631DAB" w:rsidRDefault="00B61D37"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6E5928D9" w14:textId="77777777" w:rsidR="00B61D37" w:rsidRPr="00631DAB" w:rsidRDefault="00B61D37"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B61D37" w:rsidRPr="00631DAB" w14:paraId="0B18C48B" w14:textId="77777777" w:rsidTr="00A22393">
        <w:trPr>
          <w:jc w:val="center"/>
        </w:trPr>
        <w:tc>
          <w:tcPr>
            <w:tcW w:w="0" w:type="auto"/>
            <w:vAlign w:val="center"/>
          </w:tcPr>
          <w:p w14:paraId="08E11AFC" w14:textId="77777777" w:rsidR="00B61D37" w:rsidRPr="00631DAB" w:rsidRDefault="00B61D37" w:rsidP="00A22393">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3ED4F71C" w14:textId="77777777" w:rsidR="00B61D37" w:rsidRPr="00631DAB" w:rsidRDefault="00B61D37"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5038B407" w14:textId="77777777" w:rsidR="00B61D37" w:rsidRDefault="00B61D37" w:rsidP="00B61D37"/>
    <w:p w14:paraId="2A5F5ED7" w14:textId="77777777" w:rsidR="00B61D37" w:rsidRPr="0080426D" w:rsidRDefault="00B61D37" w:rsidP="00B61D37">
      <w:r>
        <w:rPr>
          <w:b/>
        </w:rPr>
        <w:t>Global Variables</w:t>
      </w:r>
      <w:r>
        <w:t>:</w:t>
      </w:r>
    </w:p>
    <w:p w14:paraId="27C61FF8" w14:textId="77777777" w:rsidR="00B61D37" w:rsidRPr="00B61D37" w:rsidRDefault="00B61D37" w:rsidP="00B61D37"/>
    <w:tbl>
      <w:tblPr>
        <w:tblStyle w:val="TableGrid"/>
        <w:tblW w:w="0" w:type="auto"/>
        <w:jc w:val="center"/>
        <w:tblLook w:val="04A0" w:firstRow="1" w:lastRow="0" w:firstColumn="1" w:lastColumn="0" w:noHBand="0" w:noVBand="1"/>
      </w:tblPr>
      <w:tblGrid>
        <w:gridCol w:w="1144"/>
        <w:gridCol w:w="2991"/>
      </w:tblGrid>
      <w:tr w:rsidR="00631DAB" w:rsidRPr="00631DAB" w14:paraId="074DC6E0" w14:textId="77777777" w:rsidTr="00631DAB">
        <w:trPr>
          <w:jc w:val="center"/>
        </w:trPr>
        <w:tc>
          <w:tcPr>
            <w:tcW w:w="0" w:type="auto"/>
            <w:gridSpan w:val="2"/>
            <w:shd w:val="clear" w:color="auto" w:fill="005596" w:themeFill="text2"/>
            <w:vAlign w:val="center"/>
          </w:tcPr>
          <w:p w14:paraId="76C539F8" w14:textId="77777777" w:rsidR="00631DAB" w:rsidRPr="00631DAB" w:rsidRDefault="00483323" w:rsidP="00631DAB">
            <w:pPr>
              <w:jc w:val="center"/>
              <w:rPr>
                <w:rFonts w:asciiTheme="minorHAnsi" w:hAnsiTheme="minorHAnsi" w:cstheme="minorHAnsi"/>
                <w:b/>
                <w:color w:val="FFFFFF" w:themeColor="background1"/>
                <w:sz w:val="16"/>
                <w:szCs w:val="16"/>
              </w:rPr>
            </w:pPr>
            <w:r w:rsidRPr="00483323">
              <w:rPr>
                <w:rFonts w:asciiTheme="minorHAnsi" w:hAnsiTheme="minorHAnsi" w:cstheme="minorHAnsi"/>
                <w:b/>
                <w:color w:val="FFFFFF" w:themeColor="background1"/>
                <w:sz w:val="16"/>
                <w:szCs w:val="16"/>
              </w:rPr>
              <w:t>JI ONLY SCRIPT VARIABLES</w:t>
            </w:r>
          </w:p>
        </w:tc>
      </w:tr>
      <w:tr w:rsidR="00631DAB" w:rsidRPr="00631DAB" w14:paraId="27E23FE0" w14:textId="77777777" w:rsidTr="00631DAB">
        <w:trPr>
          <w:jc w:val="center"/>
        </w:trPr>
        <w:tc>
          <w:tcPr>
            <w:tcW w:w="0" w:type="auto"/>
            <w:shd w:val="clear" w:color="auto" w:fill="005596" w:themeFill="text2"/>
            <w:vAlign w:val="center"/>
          </w:tcPr>
          <w:p w14:paraId="4DD32284" w14:textId="77777777" w:rsidR="00631DAB" w:rsidRPr="00631DAB" w:rsidRDefault="00631DAB" w:rsidP="00631DA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37E00310" w14:textId="77777777" w:rsidR="00631DAB" w:rsidRPr="00631DAB" w:rsidRDefault="00631DAB" w:rsidP="00631DA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631DAB" w:rsidRPr="00631DAB" w14:paraId="46512739" w14:textId="77777777" w:rsidTr="00631DAB">
        <w:trPr>
          <w:jc w:val="center"/>
        </w:trPr>
        <w:tc>
          <w:tcPr>
            <w:tcW w:w="0" w:type="auto"/>
            <w:vAlign w:val="center"/>
          </w:tcPr>
          <w:p w14:paraId="2DB93DA8" w14:textId="77777777" w:rsidR="00631DAB" w:rsidRPr="00631DAB" w:rsidRDefault="00631DAB" w:rsidP="00631DAB">
            <w:pPr>
              <w:jc w:val="left"/>
              <w:rPr>
                <w:rFonts w:asciiTheme="minorHAnsi" w:hAnsiTheme="minorHAnsi" w:cstheme="minorHAnsi"/>
                <w:sz w:val="16"/>
                <w:szCs w:val="16"/>
              </w:rPr>
            </w:pPr>
            <w:r w:rsidRPr="00631DAB">
              <w:rPr>
                <w:rFonts w:asciiTheme="minorHAnsi" w:hAnsiTheme="minorHAnsi" w:cstheme="minorHAnsi"/>
                <w:color w:val="auto"/>
                <w:sz w:val="16"/>
                <w:szCs w:val="16"/>
              </w:rPr>
              <w:t>DSDIR</w:t>
            </w:r>
          </w:p>
        </w:tc>
        <w:tc>
          <w:tcPr>
            <w:tcW w:w="0" w:type="auto"/>
            <w:vAlign w:val="center"/>
          </w:tcPr>
          <w:p w14:paraId="367F223C" w14:textId="77777777" w:rsidR="00631DAB" w:rsidRPr="00631DAB" w:rsidRDefault="00631DAB"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D:\IBM\InformationServer\Clients\Classic\</w:t>
            </w:r>
          </w:p>
        </w:tc>
      </w:tr>
      <w:tr w:rsidR="00631DAB" w:rsidRPr="00631DAB" w14:paraId="6773FF99" w14:textId="77777777" w:rsidTr="00631DAB">
        <w:trPr>
          <w:jc w:val="center"/>
        </w:trPr>
        <w:tc>
          <w:tcPr>
            <w:tcW w:w="0" w:type="auto"/>
            <w:vAlign w:val="center"/>
          </w:tcPr>
          <w:p w14:paraId="325A7DDD" w14:textId="77777777" w:rsidR="00631DAB" w:rsidRPr="00631DAB" w:rsidRDefault="00631DAB" w:rsidP="00631DAB">
            <w:pPr>
              <w:jc w:val="left"/>
              <w:rPr>
                <w:rFonts w:asciiTheme="minorHAnsi" w:hAnsiTheme="minorHAnsi" w:cstheme="minorHAnsi"/>
                <w:sz w:val="16"/>
                <w:szCs w:val="16"/>
              </w:rPr>
            </w:pPr>
            <w:r w:rsidRPr="00631DAB">
              <w:rPr>
                <w:rFonts w:asciiTheme="minorHAnsi" w:hAnsiTheme="minorHAnsi" w:cstheme="minorHAnsi"/>
                <w:color w:val="auto"/>
                <w:sz w:val="16"/>
                <w:szCs w:val="16"/>
              </w:rPr>
              <w:t>DSPASSWORD</w:t>
            </w:r>
          </w:p>
        </w:tc>
        <w:tc>
          <w:tcPr>
            <w:tcW w:w="0" w:type="auto"/>
            <w:vAlign w:val="center"/>
          </w:tcPr>
          <w:p w14:paraId="549B5E0D" w14:textId="5C89BA51" w:rsidR="00631DAB" w:rsidRPr="00631DAB" w:rsidRDefault="003C2497" w:rsidP="003C2497">
            <w:pPr>
              <w:autoSpaceDE w:val="0"/>
              <w:autoSpaceDN w:val="0"/>
              <w:adjustRightInd w:val="0"/>
              <w:jc w:val="left"/>
              <w:rPr>
                <w:rFonts w:asciiTheme="minorHAnsi" w:hAnsiTheme="minorHAnsi" w:cstheme="minorHAnsi"/>
                <w:color w:val="auto"/>
                <w:sz w:val="16"/>
                <w:szCs w:val="16"/>
              </w:rPr>
            </w:pPr>
            <w:proofErr w:type="spellStart"/>
            <w:r>
              <w:rPr>
                <w:rFonts w:asciiTheme="minorHAnsi" w:hAnsiTheme="minorHAnsi" w:cstheme="minorHAnsi"/>
                <w:color w:val="auto"/>
                <w:sz w:val="16"/>
                <w:szCs w:val="16"/>
              </w:rPr>
              <w:t>isadmin</w:t>
            </w:r>
            <w:proofErr w:type="spellEnd"/>
          </w:p>
        </w:tc>
      </w:tr>
      <w:tr w:rsidR="00631DAB" w:rsidRPr="00631DAB" w14:paraId="5B7FFBB1" w14:textId="77777777" w:rsidTr="00631DAB">
        <w:trPr>
          <w:jc w:val="center"/>
        </w:trPr>
        <w:tc>
          <w:tcPr>
            <w:tcW w:w="0" w:type="auto"/>
            <w:vAlign w:val="center"/>
          </w:tcPr>
          <w:p w14:paraId="6821797B" w14:textId="77777777" w:rsidR="00631DAB" w:rsidRPr="00631DAB" w:rsidRDefault="00631DAB" w:rsidP="00631DAB">
            <w:pPr>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DSPROJECT</w:t>
            </w:r>
          </w:p>
        </w:tc>
        <w:tc>
          <w:tcPr>
            <w:tcW w:w="0" w:type="auto"/>
            <w:vAlign w:val="center"/>
          </w:tcPr>
          <w:p w14:paraId="673E48E9" w14:textId="77777777" w:rsidR="00631DAB" w:rsidRPr="00631DAB" w:rsidRDefault="00631DAB"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SPEXTEPSD</w:t>
            </w:r>
          </w:p>
        </w:tc>
      </w:tr>
      <w:tr w:rsidR="00631DAB" w:rsidRPr="00631DAB" w14:paraId="6825532E" w14:textId="77777777" w:rsidTr="00631DAB">
        <w:trPr>
          <w:jc w:val="center"/>
        </w:trPr>
        <w:tc>
          <w:tcPr>
            <w:tcW w:w="0" w:type="auto"/>
            <w:vAlign w:val="center"/>
          </w:tcPr>
          <w:p w14:paraId="57E7A877" w14:textId="77777777" w:rsidR="00631DAB" w:rsidRPr="00631DAB" w:rsidRDefault="00631DAB" w:rsidP="00631DAB">
            <w:pPr>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DSSERVER</w:t>
            </w:r>
          </w:p>
        </w:tc>
        <w:tc>
          <w:tcPr>
            <w:tcW w:w="0" w:type="auto"/>
            <w:vAlign w:val="center"/>
          </w:tcPr>
          <w:p w14:paraId="6D36BE09" w14:textId="77777777" w:rsidR="00631DAB" w:rsidRPr="00631DAB" w:rsidRDefault="00631DAB"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WDCAE-DPLN11P</w:t>
            </w:r>
          </w:p>
        </w:tc>
      </w:tr>
      <w:tr w:rsidR="00631DAB" w:rsidRPr="00631DAB" w14:paraId="3F9CA9C0" w14:textId="77777777" w:rsidTr="00631DAB">
        <w:trPr>
          <w:jc w:val="center"/>
        </w:trPr>
        <w:tc>
          <w:tcPr>
            <w:tcW w:w="0" w:type="auto"/>
            <w:vAlign w:val="center"/>
          </w:tcPr>
          <w:p w14:paraId="7AF50BE9" w14:textId="77777777" w:rsidR="00631DAB" w:rsidRPr="00631DAB" w:rsidRDefault="00631DAB" w:rsidP="00631DAB">
            <w:pPr>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DSUSER</w:t>
            </w:r>
          </w:p>
        </w:tc>
        <w:tc>
          <w:tcPr>
            <w:tcW w:w="0" w:type="auto"/>
            <w:vAlign w:val="center"/>
          </w:tcPr>
          <w:p w14:paraId="25D6E1AE" w14:textId="48196AC1" w:rsidR="00631DAB" w:rsidRPr="00631DAB" w:rsidRDefault="003C2497" w:rsidP="00631DAB">
            <w:pPr>
              <w:autoSpaceDE w:val="0"/>
              <w:autoSpaceDN w:val="0"/>
              <w:adjustRightInd w:val="0"/>
              <w:jc w:val="left"/>
              <w:rPr>
                <w:rFonts w:asciiTheme="minorHAnsi" w:hAnsiTheme="minorHAnsi" w:cstheme="minorHAnsi"/>
                <w:color w:val="auto"/>
                <w:sz w:val="16"/>
                <w:szCs w:val="16"/>
              </w:rPr>
            </w:pPr>
            <w:proofErr w:type="spellStart"/>
            <w:r>
              <w:rPr>
                <w:rFonts w:asciiTheme="minorHAnsi" w:hAnsiTheme="minorHAnsi" w:cstheme="minorHAnsi"/>
                <w:color w:val="auto"/>
                <w:sz w:val="16"/>
                <w:szCs w:val="16"/>
              </w:rPr>
              <w:t>isadmin</w:t>
            </w:r>
            <w:proofErr w:type="spellEnd"/>
          </w:p>
        </w:tc>
      </w:tr>
      <w:tr w:rsidR="00631DAB" w:rsidRPr="00631DAB" w14:paraId="309C751F" w14:textId="77777777" w:rsidTr="00631DAB">
        <w:trPr>
          <w:jc w:val="center"/>
        </w:trPr>
        <w:tc>
          <w:tcPr>
            <w:tcW w:w="0" w:type="auto"/>
            <w:vAlign w:val="center"/>
          </w:tcPr>
          <w:p w14:paraId="782906E9" w14:textId="77777777" w:rsidR="00631DAB" w:rsidRPr="00631DAB" w:rsidRDefault="00631DAB" w:rsidP="00631DAB">
            <w:pPr>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JIUSER</w:t>
            </w:r>
          </w:p>
        </w:tc>
        <w:tc>
          <w:tcPr>
            <w:tcW w:w="0" w:type="auto"/>
            <w:vAlign w:val="center"/>
          </w:tcPr>
          <w:p w14:paraId="58FB0284" w14:textId="77777777" w:rsidR="00631DAB" w:rsidRPr="00631DAB" w:rsidRDefault="00631DAB" w:rsidP="00631DAB">
            <w:pPr>
              <w:autoSpaceDE w:val="0"/>
              <w:autoSpaceDN w:val="0"/>
              <w:adjustRightInd w:val="0"/>
              <w:jc w:val="left"/>
              <w:rPr>
                <w:rFonts w:asciiTheme="minorHAnsi" w:hAnsiTheme="minorHAnsi" w:cstheme="minorHAnsi"/>
                <w:color w:val="auto"/>
                <w:sz w:val="16"/>
                <w:szCs w:val="16"/>
              </w:rPr>
            </w:pPr>
            <w:proofErr w:type="spellStart"/>
            <w:r w:rsidRPr="00631DAB">
              <w:rPr>
                <w:rFonts w:asciiTheme="minorHAnsi" w:hAnsiTheme="minorHAnsi" w:cstheme="minorHAnsi"/>
                <w:color w:val="auto"/>
                <w:sz w:val="16"/>
                <w:szCs w:val="16"/>
              </w:rPr>
              <w:t>ext</w:t>
            </w:r>
            <w:proofErr w:type="spellEnd"/>
          </w:p>
        </w:tc>
      </w:tr>
    </w:tbl>
    <w:p w14:paraId="7D45E0B4" w14:textId="77777777" w:rsidR="00E9156E" w:rsidRDefault="00E9156E" w:rsidP="00E9156E"/>
    <w:tbl>
      <w:tblPr>
        <w:tblStyle w:val="TableGrid"/>
        <w:tblW w:w="0" w:type="auto"/>
        <w:jc w:val="center"/>
        <w:tblLook w:val="04A0" w:firstRow="1" w:lastRow="0" w:firstColumn="1" w:lastColumn="0" w:noHBand="0" w:noVBand="1"/>
      </w:tblPr>
      <w:tblGrid>
        <w:gridCol w:w="1462"/>
        <w:gridCol w:w="1122"/>
      </w:tblGrid>
      <w:tr w:rsidR="00E9156E" w:rsidRPr="00631DAB" w14:paraId="7804832C" w14:textId="77777777" w:rsidTr="00BB2F9B">
        <w:trPr>
          <w:jc w:val="center"/>
        </w:trPr>
        <w:tc>
          <w:tcPr>
            <w:tcW w:w="0" w:type="auto"/>
            <w:gridSpan w:val="2"/>
            <w:shd w:val="clear" w:color="auto" w:fill="005596" w:themeFill="text2"/>
            <w:vAlign w:val="center"/>
          </w:tcPr>
          <w:p w14:paraId="7CCA4D4D" w14:textId="77777777" w:rsidR="00E9156E" w:rsidRPr="00631DAB" w:rsidRDefault="00E9156E" w:rsidP="00BB2F9B">
            <w:pPr>
              <w:jc w:val="center"/>
              <w:rPr>
                <w:rFonts w:asciiTheme="minorHAnsi" w:hAnsiTheme="minorHAnsi" w:cstheme="minorHAnsi"/>
                <w:b/>
                <w:color w:val="FFFFFF" w:themeColor="background1"/>
                <w:sz w:val="16"/>
                <w:szCs w:val="16"/>
              </w:rPr>
            </w:pPr>
            <w:r w:rsidRPr="00E9156E">
              <w:rPr>
                <w:rFonts w:asciiTheme="minorHAnsi" w:hAnsiTheme="minorHAnsi" w:cstheme="minorHAnsi"/>
                <w:b/>
                <w:color w:val="FFFFFF" w:themeColor="background1"/>
                <w:sz w:val="16"/>
                <w:szCs w:val="16"/>
              </w:rPr>
              <w:t>GLOBAL SCRIPT VARIABLES</w:t>
            </w:r>
          </w:p>
        </w:tc>
      </w:tr>
      <w:tr w:rsidR="00E9156E" w:rsidRPr="00631DAB" w14:paraId="5D1F3D3D" w14:textId="77777777" w:rsidTr="00BB2F9B">
        <w:trPr>
          <w:jc w:val="center"/>
        </w:trPr>
        <w:tc>
          <w:tcPr>
            <w:tcW w:w="0" w:type="auto"/>
            <w:shd w:val="clear" w:color="auto" w:fill="005596" w:themeFill="text2"/>
            <w:vAlign w:val="center"/>
          </w:tcPr>
          <w:p w14:paraId="60292718" w14:textId="77777777" w:rsidR="00E9156E" w:rsidRPr="00631DAB" w:rsidRDefault="00E9156E" w:rsidP="00BB2F9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25CDA427" w14:textId="77777777" w:rsidR="00E9156E" w:rsidRPr="00631DAB" w:rsidRDefault="00E9156E" w:rsidP="00BB2F9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E9156E" w:rsidRPr="00631DAB" w14:paraId="604081EA" w14:textId="77777777" w:rsidTr="00BB2F9B">
        <w:trPr>
          <w:jc w:val="center"/>
        </w:trPr>
        <w:tc>
          <w:tcPr>
            <w:tcW w:w="0" w:type="auto"/>
            <w:vAlign w:val="center"/>
          </w:tcPr>
          <w:p w14:paraId="127D3B88" w14:textId="77777777" w:rsidR="00E9156E" w:rsidRPr="00631DAB" w:rsidRDefault="00E9156E" w:rsidP="00BB2F9B">
            <w:pPr>
              <w:jc w:val="left"/>
              <w:rPr>
                <w:rFonts w:asciiTheme="minorHAnsi" w:hAnsiTheme="minorHAnsi" w:cstheme="minorHAnsi"/>
                <w:sz w:val="16"/>
                <w:szCs w:val="16"/>
              </w:rPr>
            </w:pPr>
            <w:r w:rsidRPr="00E9156E">
              <w:rPr>
                <w:rFonts w:asciiTheme="minorHAnsi" w:hAnsiTheme="minorHAnsi" w:cstheme="minorHAnsi"/>
                <w:color w:val="auto"/>
                <w:sz w:val="16"/>
                <w:szCs w:val="16"/>
              </w:rPr>
              <w:t>DATASOURCE</w:t>
            </w:r>
          </w:p>
        </w:tc>
        <w:tc>
          <w:tcPr>
            <w:tcW w:w="0" w:type="auto"/>
            <w:vAlign w:val="center"/>
          </w:tcPr>
          <w:p w14:paraId="6961993C" w14:textId="77777777" w:rsidR="00E9156E" w:rsidRPr="00631DAB" w:rsidRDefault="00E9156E" w:rsidP="00BB2F9B">
            <w:pPr>
              <w:autoSpaceDE w:val="0"/>
              <w:autoSpaceDN w:val="0"/>
              <w:adjustRightInd w:val="0"/>
              <w:jc w:val="left"/>
              <w:rPr>
                <w:rFonts w:asciiTheme="minorHAnsi" w:hAnsiTheme="minorHAnsi" w:cstheme="minorHAnsi"/>
                <w:color w:val="auto"/>
                <w:sz w:val="16"/>
                <w:szCs w:val="16"/>
              </w:rPr>
            </w:pPr>
            <w:proofErr w:type="spellStart"/>
            <w:r w:rsidRPr="00E9156E">
              <w:rPr>
                <w:rFonts w:asciiTheme="minorHAnsi" w:hAnsiTheme="minorHAnsi" w:cstheme="minorHAnsi"/>
                <w:color w:val="auto"/>
                <w:sz w:val="16"/>
                <w:szCs w:val="16"/>
              </w:rPr>
              <w:t>epdev</w:t>
            </w:r>
            <w:proofErr w:type="spellEnd"/>
          </w:p>
        </w:tc>
      </w:tr>
      <w:tr w:rsidR="00E9156E" w:rsidRPr="00631DAB" w14:paraId="6350AC5E" w14:textId="77777777" w:rsidTr="00BB2F9B">
        <w:trPr>
          <w:jc w:val="center"/>
        </w:trPr>
        <w:tc>
          <w:tcPr>
            <w:tcW w:w="0" w:type="auto"/>
            <w:vAlign w:val="center"/>
          </w:tcPr>
          <w:p w14:paraId="25C4D629" w14:textId="77777777" w:rsidR="00E9156E" w:rsidRPr="00631DAB" w:rsidRDefault="00E9156E" w:rsidP="00BB2F9B">
            <w:pPr>
              <w:jc w:val="left"/>
              <w:rPr>
                <w:rFonts w:asciiTheme="minorHAnsi" w:hAnsiTheme="minorHAnsi" w:cstheme="minorHAnsi"/>
                <w:color w:val="auto"/>
                <w:sz w:val="16"/>
                <w:szCs w:val="16"/>
              </w:rPr>
            </w:pPr>
            <w:r w:rsidRPr="00E9156E">
              <w:rPr>
                <w:rFonts w:asciiTheme="minorHAnsi" w:hAnsiTheme="minorHAnsi" w:cstheme="minorHAnsi"/>
                <w:color w:val="auto"/>
                <w:sz w:val="16"/>
                <w:szCs w:val="16"/>
              </w:rPr>
              <w:t>FOUNDATIONUSE</w:t>
            </w:r>
            <w:r>
              <w:rPr>
                <w:rFonts w:asciiTheme="minorHAnsi" w:hAnsiTheme="minorHAnsi" w:cstheme="minorHAnsi"/>
                <w:color w:val="auto"/>
                <w:sz w:val="16"/>
                <w:szCs w:val="16"/>
              </w:rPr>
              <w:t>R</w:t>
            </w:r>
          </w:p>
        </w:tc>
        <w:tc>
          <w:tcPr>
            <w:tcW w:w="0" w:type="auto"/>
            <w:vAlign w:val="center"/>
          </w:tcPr>
          <w:p w14:paraId="0B58A8CE" w14:textId="77777777" w:rsidR="00E9156E" w:rsidRPr="00631DAB" w:rsidRDefault="00E9156E" w:rsidP="00BB2F9B">
            <w:pPr>
              <w:autoSpaceDE w:val="0"/>
              <w:autoSpaceDN w:val="0"/>
              <w:adjustRightInd w:val="0"/>
              <w:jc w:val="left"/>
              <w:rPr>
                <w:rFonts w:asciiTheme="minorHAnsi" w:hAnsiTheme="minorHAnsi" w:cstheme="minorHAnsi"/>
                <w:color w:val="auto"/>
                <w:sz w:val="16"/>
                <w:szCs w:val="16"/>
              </w:rPr>
            </w:pPr>
            <w:proofErr w:type="spellStart"/>
            <w:r>
              <w:rPr>
                <w:rFonts w:asciiTheme="minorHAnsi" w:hAnsiTheme="minorHAnsi" w:cstheme="minorHAnsi"/>
                <w:color w:val="auto"/>
                <w:sz w:val="16"/>
                <w:szCs w:val="16"/>
              </w:rPr>
              <w:t>ekbf</w:t>
            </w:r>
            <w:proofErr w:type="spellEnd"/>
          </w:p>
        </w:tc>
      </w:tr>
    </w:tbl>
    <w:p w14:paraId="28F18192" w14:textId="77777777" w:rsidR="00E9156E" w:rsidRDefault="00E9156E" w:rsidP="00E9156E"/>
    <w:tbl>
      <w:tblPr>
        <w:tblStyle w:val="TableGrid"/>
        <w:tblW w:w="0" w:type="auto"/>
        <w:jc w:val="center"/>
        <w:tblLook w:val="04A0" w:firstRow="1" w:lastRow="0" w:firstColumn="1" w:lastColumn="0" w:noHBand="0" w:noVBand="1"/>
      </w:tblPr>
      <w:tblGrid>
        <w:gridCol w:w="1224"/>
        <w:gridCol w:w="4814"/>
      </w:tblGrid>
      <w:tr w:rsidR="00E9156E" w:rsidRPr="00631DAB" w14:paraId="4A164007" w14:textId="77777777" w:rsidTr="00BB2F9B">
        <w:trPr>
          <w:jc w:val="center"/>
        </w:trPr>
        <w:tc>
          <w:tcPr>
            <w:tcW w:w="0" w:type="auto"/>
            <w:gridSpan w:val="2"/>
            <w:shd w:val="clear" w:color="auto" w:fill="005596" w:themeFill="text2"/>
            <w:vAlign w:val="center"/>
          </w:tcPr>
          <w:p w14:paraId="54047556" w14:textId="77777777" w:rsidR="00E9156E" w:rsidRPr="00631DAB" w:rsidRDefault="00E9156E" w:rsidP="00BB2F9B">
            <w:pPr>
              <w:jc w:val="center"/>
              <w:rPr>
                <w:rFonts w:asciiTheme="minorHAnsi" w:hAnsiTheme="minorHAnsi" w:cstheme="minorHAnsi"/>
                <w:b/>
                <w:color w:val="FFFFFF" w:themeColor="background1"/>
                <w:sz w:val="16"/>
                <w:szCs w:val="16"/>
              </w:rPr>
            </w:pPr>
            <w:r w:rsidRPr="00E9156E">
              <w:rPr>
                <w:rFonts w:asciiTheme="minorHAnsi" w:hAnsiTheme="minorHAnsi" w:cstheme="minorHAnsi"/>
                <w:b/>
                <w:color w:val="FFFFFF" w:themeColor="background1"/>
                <w:sz w:val="16"/>
                <w:szCs w:val="16"/>
              </w:rPr>
              <w:t>MID-TIER STOP START VARIABLES</w:t>
            </w:r>
          </w:p>
        </w:tc>
      </w:tr>
      <w:tr w:rsidR="00E9156E" w:rsidRPr="00631DAB" w14:paraId="262BFF49" w14:textId="77777777" w:rsidTr="00BB2F9B">
        <w:trPr>
          <w:jc w:val="center"/>
        </w:trPr>
        <w:tc>
          <w:tcPr>
            <w:tcW w:w="0" w:type="auto"/>
            <w:shd w:val="clear" w:color="auto" w:fill="005596" w:themeFill="text2"/>
            <w:vAlign w:val="center"/>
          </w:tcPr>
          <w:p w14:paraId="52A339F0" w14:textId="77777777" w:rsidR="00E9156E" w:rsidRPr="00631DAB" w:rsidRDefault="00E9156E" w:rsidP="00BB2F9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5AF28D85" w14:textId="77777777" w:rsidR="00E9156E" w:rsidRPr="00631DAB" w:rsidRDefault="00E9156E" w:rsidP="00BB2F9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E9156E" w:rsidRPr="00631DAB" w14:paraId="7774AC4F" w14:textId="77777777" w:rsidTr="00BB2F9B">
        <w:trPr>
          <w:jc w:val="center"/>
        </w:trPr>
        <w:tc>
          <w:tcPr>
            <w:tcW w:w="0" w:type="auto"/>
            <w:vAlign w:val="center"/>
          </w:tcPr>
          <w:p w14:paraId="00ED5071" w14:textId="77777777" w:rsidR="00E9156E" w:rsidRPr="00631DAB" w:rsidRDefault="00E9156E" w:rsidP="00E9156E">
            <w:pPr>
              <w:jc w:val="left"/>
              <w:rPr>
                <w:rFonts w:asciiTheme="minorHAnsi" w:hAnsiTheme="minorHAnsi" w:cstheme="minorHAnsi"/>
                <w:sz w:val="16"/>
                <w:szCs w:val="16"/>
              </w:rPr>
            </w:pPr>
            <w:r w:rsidRPr="00E9156E">
              <w:rPr>
                <w:rFonts w:asciiTheme="minorHAnsi" w:hAnsiTheme="minorHAnsi" w:cstheme="minorHAnsi"/>
                <w:color w:val="auto"/>
                <w:sz w:val="16"/>
                <w:szCs w:val="16"/>
              </w:rPr>
              <w:t>PRISEC</w:t>
            </w:r>
          </w:p>
        </w:tc>
        <w:tc>
          <w:tcPr>
            <w:tcW w:w="0" w:type="auto"/>
            <w:vAlign w:val="center"/>
          </w:tcPr>
          <w:p w14:paraId="2B33A604" w14:textId="77777777" w:rsidR="00E9156E" w:rsidRPr="00631DAB" w:rsidRDefault="00656033" w:rsidP="00BB2F9B">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primary or secondary</w:t>
            </w:r>
          </w:p>
        </w:tc>
      </w:tr>
      <w:tr w:rsidR="00E9156E" w:rsidRPr="00631DAB" w14:paraId="3B0ACF71" w14:textId="77777777" w:rsidTr="00BB2F9B">
        <w:trPr>
          <w:jc w:val="center"/>
        </w:trPr>
        <w:tc>
          <w:tcPr>
            <w:tcW w:w="0" w:type="auto"/>
            <w:vAlign w:val="center"/>
          </w:tcPr>
          <w:p w14:paraId="52035BA1" w14:textId="77777777" w:rsidR="00E9156E" w:rsidRPr="00631DAB" w:rsidRDefault="00E9156E" w:rsidP="00E9156E">
            <w:pPr>
              <w:jc w:val="left"/>
              <w:rPr>
                <w:rFonts w:asciiTheme="minorHAnsi" w:hAnsiTheme="minorHAnsi" w:cstheme="minorHAnsi"/>
                <w:sz w:val="16"/>
                <w:szCs w:val="16"/>
              </w:rPr>
            </w:pPr>
            <w:r w:rsidRPr="00E9156E">
              <w:rPr>
                <w:rFonts w:asciiTheme="minorHAnsi" w:hAnsiTheme="minorHAnsi" w:cstheme="minorHAnsi"/>
                <w:color w:val="auto"/>
                <w:sz w:val="16"/>
                <w:szCs w:val="16"/>
              </w:rPr>
              <w:t>SERVERCLONES</w:t>
            </w:r>
          </w:p>
        </w:tc>
        <w:tc>
          <w:tcPr>
            <w:tcW w:w="0" w:type="auto"/>
            <w:vAlign w:val="center"/>
          </w:tcPr>
          <w:p w14:paraId="65DF1A8F" w14:textId="77777777" w:rsidR="00E9156E" w:rsidRPr="00631DAB" w:rsidRDefault="00E9156E" w:rsidP="00BB2F9B">
            <w:pPr>
              <w:autoSpaceDE w:val="0"/>
              <w:autoSpaceDN w:val="0"/>
              <w:adjustRightInd w:val="0"/>
              <w:jc w:val="left"/>
              <w:rPr>
                <w:rFonts w:asciiTheme="minorHAnsi" w:hAnsiTheme="minorHAnsi" w:cstheme="minorHAnsi"/>
                <w:color w:val="auto"/>
                <w:sz w:val="16"/>
                <w:szCs w:val="16"/>
              </w:rPr>
            </w:pPr>
            <w:r w:rsidRPr="00E9156E">
              <w:rPr>
                <w:rFonts w:asciiTheme="minorHAnsi" w:hAnsiTheme="minorHAnsi" w:cstheme="minorHAnsi"/>
                <w:color w:val="auto"/>
                <w:sz w:val="16"/>
                <w:szCs w:val="16"/>
              </w:rPr>
              <w:t>JDABIClonedServer_PrimaryClone</w:t>
            </w:r>
            <w:proofErr w:type="gramStart"/>
            <w:r w:rsidRPr="00E9156E">
              <w:rPr>
                <w:rFonts w:asciiTheme="minorHAnsi" w:hAnsiTheme="minorHAnsi" w:cstheme="minorHAnsi"/>
                <w:color w:val="auto"/>
                <w:sz w:val="16"/>
                <w:szCs w:val="16"/>
              </w:rPr>
              <w:t>1,JDABIClonedServer</w:t>
            </w:r>
            <w:proofErr w:type="gramEnd"/>
            <w:r w:rsidRPr="00E9156E">
              <w:rPr>
                <w:rFonts w:asciiTheme="minorHAnsi" w:hAnsiTheme="minorHAnsi" w:cstheme="minorHAnsi"/>
                <w:color w:val="auto"/>
                <w:sz w:val="16"/>
                <w:szCs w:val="16"/>
              </w:rPr>
              <w:t>_PrimaryClone2</w:t>
            </w:r>
          </w:p>
        </w:tc>
      </w:tr>
    </w:tbl>
    <w:p w14:paraId="28C506AE" w14:textId="77777777" w:rsidR="00E9156E" w:rsidRDefault="00E9156E" w:rsidP="00E9156E"/>
    <w:tbl>
      <w:tblPr>
        <w:tblStyle w:val="TableGrid"/>
        <w:tblW w:w="0" w:type="auto"/>
        <w:jc w:val="center"/>
        <w:tblLook w:val="04A0" w:firstRow="1" w:lastRow="0" w:firstColumn="1" w:lastColumn="0" w:noHBand="0" w:noVBand="1"/>
      </w:tblPr>
      <w:tblGrid>
        <w:gridCol w:w="1312"/>
        <w:gridCol w:w="1122"/>
      </w:tblGrid>
      <w:tr w:rsidR="00E9156E" w:rsidRPr="00631DAB" w14:paraId="312D3725" w14:textId="77777777" w:rsidTr="00BB2F9B">
        <w:trPr>
          <w:jc w:val="center"/>
        </w:trPr>
        <w:tc>
          <w:tcPr>
            <w:tcW w:w="0" w:type="auto"/>
            <w:gridSpan w:val="2"/>
            <w:shd w:val="clear" w:color="auto" w:fill="005596" w:themeFill="text2"/>
            <w:vAlign w:val="center"/>
          </w:tcPr>
          <w:p w14:paraId="299E18E1" w14:textId="77777777" w:rsidR="00E9156E" w:rsidRPr="00631DAB" w:rsidRDefault="00E9156E" w:rsidP="00BB2F9B">
            <w:pPr>
              <w:jc w:val="center"/>
              <w:rPr>
                <w:rFonts w:asciiTheme="minorHAnsi" w:hAnsiTheme="minorHAnsi" w:cstheme="minorHAnsi"/>
                <w:b/>
                <w:color w:val="FFFFFF" w:themeColor="background1"/>
                <w:sz w:val="16"/>
                <w:szCs w:val="16"/>
              </w:rPr>
            </w:pPr>
            <w:r w:rsidRPr="00E9156E">
              <w:rPr>
                <w:rFonts w:asciiTheme="minorHAnsi" w:hAnsiTheme="minorHAnsi" w:cstheme="minorHAnsi"/>
                <w:b/>
                <w:color w:val="FFFFFF" w:themeColor="background1"/>
                <w:sz w:val="16"/>
                <w:szCs w:val="16"/>
              </w:rPr>
              <w:t>CONTEXT REBUILD VARIABLES</w:t>
            </w:r>
          </w:p>
        </w:tc>
      </w:tr>
      <w:tr w:rsidR="00E9156E" w:rsidRPr="00631DAB" w14:paraId="1732399D" w14:textId="77777777" w:rsidTr="00BB2F9B">
        <w:trPr>
          <w:jc w:val="center"/>
        </w:trPr>
        <w:tc>
          <w:tcPr>
            <w:tcW w:w="0" w:type="auto"/>
            <w:shd w:val="clear" w:color="auto" w:fill="005596" w:themeFill="text2"/>
            <w:vAlign w:val="center"/>
          </w:tcPr>
          <w:p w14:paraId="2EA96441" w14:textId="77777777" w:rsidR="00E9156E" w:rsidRPr="00631DAB" w:rsidRDefault="00E9156E" w:rsidP="00BB2F9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3377D4FA" w14:textId="77777777" w:rsidR="00E9156E" w:rsidRPr="00631DAB" w:rsidRDefault="00E9156E" w:rsidP="00BB2F9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E9156E" w:rsidRPr="00631DAB" w14:paraId="28FAD1B4" w14:textId="77777777" w:rsidTr="00BB2F9B">
        <w:trPr>
          <w:jc w:val="center"/>
        </w:trPr>
        <w:tc>
          <w:tcPr>
            <w:tcW w:w="0" w:type="auto"/>
            <w:vAlign w:val="center"/>
          </w:tcPr>
          <w:p w14:paraId="7CD8F7C0" w14:textId="77777777" w:rsidR="00E9156E" w:rsidRPr="00631DAB" w:rsidRDefault="00E9156E" w:rsidP="00E9156E">
            <w:pPr>
              <w:jc w:val="left"/>
              <w:rPr>
                <w:rFonts w:asciiTheme="minorHAnsi" w:hAnsiTheme="minorHAnsi" w:cstheme="minorHAnsi"/>
                <w:sz w:val="16"/>
                <w:szCs w:val="16"/>
              </w:rPr>
            </w:pPr>
            <w:r w:rsidRPr="00E9156E">
              <w:rPr>
                <w:rFonts w:asciiTheme="minorHAnsi" w:hAnsiTheme="minorHAnsi" w:cstheme="minorHAnsi"/>
                <w:color w:val="auto"/>
                <w:sz w:val="16"/>
                <w:szCs w:val="16"/>
              </w:rPr>
              <w:t>CONTEXTNAMES</w:t>
            </w:r>
          </w:p>
        </w:tc>
        <w:tc>
          <w:tcPr>
            <w:tcW w:w="0" w:type="auto"/>
            <w:vAlign w:val="center"/>
          </w:tcPr>
          <w:p w14:paraId="2AA5780A" w14:textId="07BFE7E8" w:rsidR="00E9156E" w:rsidRPr="00631DAB" w:rsidRDefault="004C02CE" w:rsidP="00BB2F9B">
            <w:pPr>
              <w:autoSpaceDE w:val="0"/>
              <w:autoSpaceDN w:val="0"/>
              <w:adjustRightInd w:val="0"/>
              <w:jc w:val="left"/>
              <w:rPr>
                <w:rFonts w:asciiTheme="minorHAnsi" w:hAnsiTheme="minorHAnsi" w:cstheme="minorHAnsi"/>
                <w:color w:val="auto"/>
                <w:sz w:val="16"/>
                <w:szCs w:val="16"/>
              </w:rPr>
            </w:pPr>
            <w:proofErr w:type="spellStart"/>
            <w:r w:rsidRPr="004C02CE">
              <w:rPr>
                <w:rFonts w:asciiTheme="minorHAnsi" w:hAnsiTheme="minorHAnsi" w:cstheme="minorHAnsi"/>
                <w:color w:val="auto"/>
                <w:sz w:val="16"/>
                <w:szCs w:val="16"/>
              </w:rPr>
              <w:t>EPPlan</w:t>
            </w:r>
            <w:proofErr w:type="spellEnd"/>
          </w:p>
        </w:tc>
      </w:tr>
    </w:tbl>
    <w:p w14:paraId="394BB777" w14:textId="77777777" w:rsidR="00E9156E" w:rsidRDefault="00E9156E" w:rsidP="00E9156E"/>
    <w:tbl>
      <w:tblPr>
        <w:tblStyle w:val="TableGrid"/>
        <w:tblW w:w="0" w:type="auto"/>
        <w:jc w:val="center"/>
        <w:tblLook w:val="04A0" w:firstRow="1" w:lastRow="0" w:firstColumn="1" w:lastColumn="0" w:noHBand="0" w:noVBand="1"/>
      </w:tblPr>
      <w:tblGrid>
        <w:gridCol w:w="1966"/>
        <w:gridCol w:w="2086"/>
      </w:tblGrid>
      <w:tr w:rsidR="00E9156E" w:rsidRPr="00B65368" w14:paraId="6C10A4FD" w14:textId="77777777" w:rsidTr="00BB2F9B">
        <w:trPr>
          <w:jc w:val="center"/>
        </w:trPr>
        <w:tc>
          <w:tcPr>
            <w:tcW w:w="0" w:type="auto"/>
            <w:gridSpan w:val="2"/>
            <w:shd w:val="clear" w:color="auto" w:fill="005596" w:themeFill="text2"/>
            <w:vAlign w:val="center"/>
          </w:tcPr>
          <w:p w14:paraId="28CA183D" w14:textId="77777777" w:rsidR="00E9156E" w:rsidRPr="00B65368" w:rsidRDefault="00E9156E" w:rsidP="00BB2F9B">
            <w:pPr>
              <w:jc w:val="center"/>
              <w:rPr>
                <w:rFonts w:asciiTheme="minorHAnsi" w:hAnsiTheme="minorHAnsi" w:cstheme="minorHAnsi"/>
                <w:b/>
                <w:color w:val="FFFFFF" w:themeColor="background1"/>
                <w:sz w:val="16"/>
                <w:szCs w:val="16"/>
              </w:rPr>
            </w:pPr>
            <w:r w:rsidRPr="00B65368">
              <w:rPr>
                <w:rFonts w:asciiTheme="minorHAnsi" w:hAnsiTheme="minorHAnsi" w:cstheme="minorHAnsi"/>
                <w:b/>
                <w:color w:val="FFFFFF" w:themeColor="background1"/>
                <w:sz w:val="16"/>
                <w:szCs w:val="16"/>
              </w:rPr>
              <w:t>FOUNDATON TIME VARIABLES</w:t>
            </w:r>
          </w:p>
        </w:tc>
      </w:tr>
      <w:tr w:rsidR="00E9156E" w:rsidRPr="00B65368" w14:paraId="16088B72" w14:textId="77777777" w:rsidTr="00BB2F9B">
        <w:trPr>
          <w:jc w:val="center"/>
        </w:trPr>
        <w:tc>
          <w:tcPr>
            <w:tcW w:w="0" w:type="auto"/>
            <w:shd w:val="clear" w:color="auto" w:fill="005596" w:themeFill="text2"/>
            <w:vAlign w:val="center"/>
          </w:tcPr>
          <w:p w14:paraId="55966D07" w14:textId="77777777" w:rsidR="00E9156E" w:rsidRPr="00B65368" w:rsidRDefault="00E9156E" w:rsidP="00BB2F9B">
            <w:pPr>
              <w:jc w:val="left"/>
              <w:rPr>
                <w:rFonts w:asciiTheme="minorHAnsi" w:hAnsiTheme="minorHAnsi" w:cstheme="minorHAnsi"/>
                <w:b/>
                <w:color w:val="FFFFFF" w:themeColor="background1"/>
                <w:sz w:val="16"/>
                <w:szCs w:val="16"/>
              </w:rPr>
            </w:pPr>
            <w:r w:rsidRPr="00B65368">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06E18DC6" w14:textId="77777777" w:rsidR="00E9156E" w:rsidRPr="00B65368" w:rsidRDefault="00E9156E" w:rsidP="00BB2F9B">
            <w:pPr>
              <w:jc w:val="left"/>
              <w:rPr>
                <w:rFonts w:asciiTheme="minorHAnsi" w:hAnsiTheme="minorHAnsi" w:cstheme="minorHAnsi"/>
                <w:b/>
                <w:color w:val="FFFFFF" w:themeColor="background1"/>
                <w:sz w:val="16"/>
                <w:szCs w:val="16"/>
              </w:rPr>
            </w:pPr>
            <w:r w:rsidRPr="00B65368">
              <w:rPr>
                <w:rFonts w:asciiTheme="minorHAnsi" w:hAnsiTheme="minorHAnsi" w:cstheme="minorHAnsi"/>
                <w:b/>
                <w:color w:val="FFFFFF" w:themeColor="background1"/>
                <w:sz w:val="16"/>
                <w:szCs w:val="16"/>
              </w:rPr>
              <w:t>Sample Value</w:t>
            </w:r>
          </w:p>
        </w:tc>
      </w:tr>
      <w:tr w:rsidR="00D22974" w:rsidRPr="00B65368" w14:paraId="318058BC" w14:textId="77777777" w:rsidTr="00D31C48">
        <w:trPr>
          <w:jc w:val="center"/>
        </w:trPr>
        <w:tc>
          <w:tcPr>
            <w:tcW w:w="0" w:type="auto"/>
          </w:tcPr>
          <w:p w14:paraId="107A61BC" w14:textId="77777777" w:rsidR="00D22974" w:rsidRPr="00B65368" w:rsidRDefault="00D22974" w:rsidP="00B65368">
            <w:pPr>
              <w:jc w:val="left"/>
              <w:rPr>
                <w:rFonts w:asciiTheme="minorHAnsi" w:hAnsiTheme="minorHAnsi" w:cstheme="minorHAnsi"/>
                <w:color w:val="auto"/>
                <w:sz w:val="16"/>
                <w:szCs w:val="16"/>
              </w:rPr>
            </w:pPr>
            <w:r w:rsidRPr="00B65368">
              <w:rPr>
                <w:rFonts w:asciiTheme="minorHAnsi" w:hAnsiTheme="minorHAnsi"/>
                <w:sz w:val="16"/>
                <w:szCs w:val="16"/>
              </w:rPr>
              <w:t>DEFAULTFTFTABLE</w:t>
            </w:r>
          </w:p>
        </w:tc>
        <w:tc>
          <w:tcPr>
            <w:tcW w:w="0" w:type="auto"/>
          </w:tcPr>
          <w:p w14:paraId="42041402" w14:textId="77777777" w:rsidR="00D22974" w:rsidRPr="00B65368" w:rsidRDefault="00D22974" w:rsidP="00B65368">
            <w:pPr>
              <w:autoSpaceDE w:val="0"/>
              <w:autoSpaceDN w:val="0"/>
              <w:adjustRightInd w:val="0"/>
              <w:jc w:val="left"/>
              <w:rPr>
                <w:rFonts w:asciiTheme="minorHAnsi" w:hAnsiTheme="minorHAnsi" w:cstheme="minorHAnsi"/>
                <w:color w:val="auto"/>
                <w:sz w:val="16"/>
                <w:szCs w:val="16"/>
              </w:rPr>
            </w:pPr>
            <w:r w:rsidRPr="00B65368">
              <w:rPr>
                <w:rFonts w:asciiTheme="minorHAnsi" w:hAnsiTheme="minorHAnsi"/>
                <w:sz w:val="16"/>
                <w:szCs w:val="16"/>
              </w:rPr>
              <w:t>PF_FT_ACTUAL_INVBAL_000</w:t>
            </w:r>
          </w:p>
        </w:tc>
      </w:tr>
      <w:tr w:rsidR="00D22974" w:rsidRPr="00B65368" w14:paraId="3181082D" w14:textId="77777777" w:rsidTr="00D31C48">
        <w:trPr>
          <w:jc w:val="center"/>
        </w:trPr>
        <w:tc>
          <w:tcPr>
            <w:tcW w:w="0" w:type="auto"/>
          </w:tcPr>
          <w:p w14:paraId="23D8ED21" w14:textId="77777777" w:rsidR="00D22974" w:rsidRPr="00B65368" w:rsidRDefault="00D22974" w:rsidP="00B65368">
            <w:pPr>
              <w:jc w:val="left"/>
              <w:rPr>
                <w:rFonts w:asciiTheme="minorHAnsi" w:hAnsiTheme="minorHAnsi" w:cstheme="minorHAnsi"/>
                <w:color w:val="auto"/>
                <w:sz w:val="16"/>
                <w:szCs w:val="16"/>
              </w:rPr>
            </w:pPr>
            <w:r w:rsidRPr="00B65368">
              <w:rPr>
                <w:rFonts w:asciiTheme="minorHAnsi" w:hAnsiTheme="minorHAnsi"/>
                <w:sz w:val="16"/>
                <w:szCs w:val="16"/>
              </w:rPr>
              <w:t>DEFAULTFTFTIMECOLUMN</w:t>
            </w:r>
          </w:p>
        </w:tc>
        <w:tc>
          <w:tcPr>
            <w:tcW w:w="0" w:type="auto"/>
          </w:tcPr>
          <w:p w14:paraId="540DD3BE" w14:textId="77777777" w:rsidR="00D22974" w:rsidRPr="00B65368" w:rsidRDefault="00D22974" w:rsidP="00B65368">
            <w:pPr>
              <w:autoSpaceDE w:val="0"/>
              <w:autoSpaceDN w:val="0"/>
              <w:adjustRightInd w:val="0"/>
              <w:jc w:val="left"/>
              <w:rPr>
                <w:rFonts w:asciiTheme="minorHAnsi" w:hAnsiTheme="minorHAnsi" w:cstheme="minorHAnsi"/>
                <w:color w:val="auto"/>
                <w:sz w:val="16"/>
                <w:szCs w:val="16"/>
              </w:rPr>
            </w:pPr>
            <w:r w:rsidRPr="00B65368">
              <w:rPr>
                <w:rFonts w:asciiTheme="minorHAnsi" w:hAnsiTheme="minorHAnsi"/>
                <w:sz w:val="16"/>
                <w:szCs w:val="16"/>
              </w:rPr>
              <w:t>CALENDAR_KEY_END</w:t>
            </w:r>
          </w:p>
        </w:tc>
      </w:tr>
      <w:tr w:rsidR="00D22974" w:rsidRPr="00B65368" w14:paraId="53FD9BA5" w14:textId="77777777" w:rsidTr="00BB2F9B">
        <w:trPr>
          <w:jc w:val="center"/>
        </w:trPr>
        <w:tc>
          <w:tcPr>
            <w:tcW w:w="0" w:type="auto"/>
            <w:vAlign w:val="center"/>
          </w:tcPr>
          <w:p w14:paraId="3E236C42" w14:textId="77777777" w:rsidR="00D22974" w:rsidRPr="00B65368" w:rsidRDefault="00D22974" w:rsidP="00BB2F9B">
            <w:pPr>
              <w:jc w:val="left"/>
              <w:rPr>
                <w:rFonts w:asciiTheme="minorHAnsi" w:hAnsiTheme="minorHAnsi" w:cstheme="minorHAnsi"/>
                <w:sz w:val="16"/>
                <w:szCs w:val="16"/>
              </w:rPr>
            </w:pPr>
            <w:r w:rsidRPr="00B65368">
              <w:rPr>
                <w:rFonts w:asciiTheme="minorHAnsi" w:hAnsiTheme="minorHAnsi" w:cstheme="minorHAnsi"/>
                <w:color w:val="auto"/>
                <w:sz w:val="16"/>
                <w:szCs w:val="16"/>
              </w:rPr>
              <w:t>DEFAULTINCREMENT</w:t>
            </w:r>
          </w:p>
        </w:tc>
        <w:tc>
          <w:tcPr>
            <w:tcW w:w="0" w:type="auto"/>
            <w:vAlign w:val="center"/>
          </w:tcPr>
          <w:p w14:paraId="6FFCE582" w14:textId="77777777" w:rsidR="00D22974" w:rsidRPr="00B65368" w:rsidRDefault="00D22974" w:rsidP="00BB2F9B">
            <w:pPr>
              <w:autoSpaceDE w:val="0"/>
              <w:autoSpaceDN w:val="0"/>
              <w:adjustRightInd w:val="0"/>
              <w:jc w:val="left"/>
              <w:rPr>
                <w:rFonts w:asciiTheme="minorHAnsi" w:hAnsiTheme="minorHAnsi" w:cstheme="minorHAnsi"/>
                <w:color w:val="auto"/>
                <w:sz w:val="16"/>
                <w:szCs w:val="16"/>
              </w:rPr>
            </w:pPr>
            <w:r w:rsidRPr="00B65368">
              <w:rPr>
                <w:rFonts w:asciiTheme="minorHAnsi" w:hAnsiTheme="minorHAnsi" w:cstheme="minorHAnsi"/>
                <w:color w:val="auto"/>
                <w:sz w:val="16"/>
                <w:szCs w:val="16"/>
              </w:rPr>
              <w:t>+WEEK</w:t>
            </w:r>
          </w:p>
        </w:tc>
      </w:tr>
    </w:tbl>
    <w:p w14:paraId="18F908C5" w14:textId="77777777" w:rsidR="00E9156E" w:rsidRDefault="00E9156E" w:rsidP="00E9156E"/>
    <w:tbl>
      <w:tblPr>
        <w:tblStyle w:val="TableGrid"/>
        <w:tblW w:w="0" w:type="auto"/>
        <w:jc w:val="center"/>
        <w:tblLook w:val="04A0" w:firstRow="1" w:lastRow="0" w:firstColumn="1" w:lastColumn="0" w:noHBand="0" w:noVBand="1"/>
      </w:tblPr>
      <w:tblGrid>
        <w:gridCol w:w="1754"/>
        <w:gridCol w:w="1560"/>
      </w:tblGrid>
      <w:tr w:rsidR="00A715D9" w:rsidRPr="00631DAB" w14:paraId="2F808FAF" w14:textId="77777777" w:rsidTr="0086044A">
        <w:trPr>
          <w:jc w:val="center"/>
        </w:trPr>
        <w:tc>
          <w:tcPr>
            <w:tcW w:w="0" w:type="auto"/>
            <w:gridSpan w:val="2"/>
            <w:shd w:val="clear" w:color="auto" w:fill="005596" w:themeFill="text2"/>
            <w:vAlign w:val="center"/>
          </w:tcPr>
          <w:p w14:paraId="24D23679" w14:textId="3D4298D9" w:rsidR="00A715D9" w:rsidRPr="00631DAB" w:rsidRDefault="00A715D9" w:rsidP="0054536F">
            <w:pPr>
              <w:jc w:val="center"/>
              <w:rPr>
                <w:rFonts w:asciiTheme="minorHAnsi" w:hAnsiTheme="minorHAnsi" w:cstheme="minorHAnsi"/>
                <w:b/>
                <w:color w:val="FFFFFF" w:themeColor="background1"/>
                <w:sz w:val="16"/>
                <w:szCs w:val="16"/>
              </w:rPr>
            </w:pPr>
            <w:r w:rsidRPr="00A715D9">
              <w:rPr>
                <w:rFonts w:asciiTheme="minorHAnsi" w:hAnsiTheme="minorHAnsi" w:cstheme="minorHAnsi"/>
                <w:b/>
                <w:color w:val="FFFFFF" w:themeColor="background1"/>
                <w:sz w:val="16"/>
                <w:szCs w:val="16"/>
              </w:rPr>
              <w:t xml:space="preserve">ACTUAL DATA </w:t>
            </w:r>
            <w:r w:rsidR="0054536F">
              <w:rPr>
                <w:rFonts w:asciiTheme="minorHAnsi" w:hAnsiTheme="minorHAnsi" w:cstheme="minorHAnsi"/>
                <w:b/>
                <w:color w:val="FFFFFF" w:themeColor="background1"/>
                <w:sz w:val="16"/>
                <w:szCs w:val="16"/>
              </w:rPr>
              <w:t>POSTING VARIABLES</w:t>
            </w:r>
          </w:p>
        </w:tc>
      </w:tr>
      <w:tr w:rsidR="00A715D9" w:rsidRPr="00631DAB" w14:paraId="51BD515C" w14:textId="77777777" w:rsidTr="0086044A">
        <w:trPr>
          <w:jc w:val="center"/>
        </w:trPr>
        <w:tc>
          <w:tcPr>
            <w:tcW w:w="0" w:type="auto"/>
            <w:shd w:val="clear" w:color="auto" w:fill="005596" w:themeFill="text2"/>
            <w:vAlign w:val="center"/>
          </w:tcPr>
          <w:p w14:paraId="7214EA3D" w14:textId="77777777" w:rsidR="00A715D9" w:rsidRPr="00631DAB" w:rsidRDefault="00A715D9" w:rsidP="0086044A">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276B12CF" w14:textId="77777777" w:rsidR="00A715D9" w:rsidRPr="00631DAB" w:rsidRDefault="00A715D9" w:rsidP="0086044A">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A715D9" w:rsidRPr="00631DAB" w14:paraId="61FB18B8" w14:textId="77777777" w:rsidTr="0086044A">
        <w:trPr>
          <w:jc w:val="center"/>
        </w:trPr>
        <w:tc>
          <w:tcPr>
            <w:tcW w:w="0" w:type="auto"/>
            <w:vAlign w:val="center"/>
          </w:tcPr>
          <w:p w14:paraId="66E71F2B" w14:textId="005B907B" w:rsidR="00A715D9" w:rsidRPr="00631DAB" w:rsidRDefault="00707F2C" w:rsidP="0086044A">
            <w:pPr>
              <w:jc w:val="left"/>
              <w:rPr>
                <w:rFonts w:asciiTheme="minorHAnsi" w:hAnsiTheme="minorHAnsi" w:cstheme="minorHAnsi"/>
                <w:sz w:val="16"/>
                <w:szCs w:val="16"/>
              </w:rPr>
            </w:pPr>
            <w:r>
              <w:rPr>
                <w:rFonts w:asciiTheme="minorHAnsi" w:hAnsiTheme="minorHAnsi" w:cstheme="minorHAnsi"/>
                <w:sz w:val="16"/>
                <w:szCs w:val="16"/>
              </w:rPr>
              <w:t>ALLOWEDERRORCODES</w:t>
            </w:r>
          </w:p>
        </w:tc>
        <w:tc>
          <w:tcPr>
            <w:tcW w:w="0" w:type="auto"/>
            <w:vAlign w:val="center"/>
          </w:tcPr>
          <w:p w14:paraId="4BA3B247" w14:textId="53C2687E" w:rsidR="00A715D9" w:rsidRPr="00631DAB" w:rsidRDefault="00707F2C"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23</w:t>
            </w:r>
          </w:p>
        </w:tc>
      </w:tr>
      <w:tr w:rsidR="00584871" w:rsidRPr="00631DAB" w14:paraId="4ED59D4B" w14:textId="77777777" w:rsidTr="0086044A">
        <w:trPr>
          <w:jc w:val="center"/>
        </w:trPr>
        <w:tc>
          <w:tcPr>
            <w:tcW w:w="0" w:type="auto"/>
            <w:vAlign w:val="center"/>
          </w:tcPr>
          <w:p w14:paraId="54B9EBD8" w14:textId="26880410" w:rsidR="00584871" w:rsidRDefault="004C02CE" w:rsidP="0086044A">
            <w:pPr>
              <w:jc w:val="left"/>
              <w:rPr>
                <w:rFonts w:asciiTheme="minorHAnsi" w:hAnsiTheme="minorHAnsi" w:cstheme="minorHAnsi"/>
                <w:sz w:val="16"/>
                <w:szCs w:val="16"/>
              </w:rPr>
            </w:pPr>
            <w:r w:rsidRPr="004C02CE">
              <w:rPr>
                <w:rFonts w:asciiTheme="minorHAnsi" w:hAnsiTheme="minorHAnsi" w:cstheme="minorHAnsi"/>
                <w:sz w:val="16"/>
                <w:szCs w:val="16"/>
              </w:rPr>
              <w:t>FORCEEMPTY</w:t>
            </w:r>
          </w:p>
        </w:tc>
        <w:tc>
          <w:tcPr>
            <w:tcW w:w="0" w:type="auto"/>
            <w:vAlign w:val="center"/>
          </w:tcPr>
          <w:p w14:paraId="7B999AD3" w14:textId="73201E14" w:rsidR="00584871" w:rsidRDefault="004C02CE" w:rsidP="0086044A">
            <w:pPr>
              <w:autoSpaceDE w:val="0"/>
              <w:autoSpaceDN w:val="0"/>
              <w:adjustRightInd w:val="0"/>
              <w:jc w:val="left"/>
              <w:rPr>
                <w:rFonts w:asciiTheme="minorHAnsi" w:hAnsiTheme="minorHAnsi" w:cstheme="minorHAnsi"/>
                <w:color w:val="auto"/>
                <w:sz w:val="16"/>
                <w:szCs w:val="16"/>
              </w:rPr>
            </w:pPr>
            <w:r w:rsidRPr="004C02CE">
              <w:rPr>
                <w:rFonts w:asciiTheme="minorHAnsi" w:hAnsiTheme="minorHAnsi" w:cstheme="minorHAnsi"/>
                <w:sz w:val="16"/>
                <w:szCs w:val="16"/>
              </w:rPr>
              <w:t>ACTUAL_ON_ORDER</w:t>
            </w:r>
          </w:p>
        </w:tc>
      </w:tr>
      <w:tr w:rsidR="00707F2C" w:rsidRPr="00631DAB" w14:paraId="3656013C" w14:textId="77777777" w:rsidTr="0086044A">
        <w:trPr>
          <w:jc w:val="center"/>
        </w:trPr>
        <w:tc>
          <w:tcPr>
            <w:tcW w:w="0" w:type="auto"/>
            <w:vAlign w:val="center"/>
          </w:tcPr>
          <w:p w14:paraId="5185172A" w14:textId="7BB918DC" w:rsidR="00707F2C" w:rsidRPr="00A715D9" w:rsidRDefault="00707F2C" w:rsidP="00707F2C">
            <w:pPr>
              <w:jc w:val="left"/>
              <w:rPr>
                <w:rFonts w:asciiTheme="minorHAnsi" w:hAnsiTheme="minorHAnsi" w:cstheme="minorHAnsi"/>
                <w:color w:val="auto"/>
                <w:sz w:val="16"/>
                <w:szCs w:val="16"/>
              </w:rPr>
            </w:pPr>
            <w:r w:rsidRPr="00A715D9">
              <w:rPr>
                <w:rFonts w:asciiTheme="minorHAnsi" w:hAnsiTheme="minorHAnsi" w:cstheme="minorHAnsi"/>
                <w:color w:val="auto"/>
                <w:sz w:val="16"/>
                <w:szCs w:val="16"/>
              </w:rPr>
              <w:t>FULLSTATEMENT</w:t>
            </w:r>
          </w:p>
        </w:tc>
        <w:tc>
          <w:tcPr>
            <w:tcW w:w="0" w:type="auto"/>
            <w:vAlign w:val="center"/>
          </w:tcPr>
          <w:p w14:paraId="79D68916" w14:textId="5A7ECB2A" w:rsidR="00707F2C" w:rsidRPr="00A715D9" w:rsidRDefault="00707F2C" w:rsidP="00707F2C">
            <w:pPr>
              <w:autoSpaceDE w:val="0"/>
              <w:autoSpaceDN w:val="0"/>
              <w:adjustRightInd w:val="0"/>
              <w:jc w:val="left"/>
              <w:rPr>
                <w:rFonts w:asciiTheme="minorHAnsi" w:hAnsiTheme="minorHAnsi" w:cstheme="minorHAnsi"/>
                <w:color w:val="auto"/>
                <w:sz w:val="16"/>
                <w:szCs w:val="16"/>
              </w:rPr>
            </w:pPr>
            <w:r w:rsidRPr="00A715D9">
              <w:rPr>
                <w:rFonts w:asciiTheme="minorHAnsi" w:hAnsiTheme="minorHAnsi" w:cstheme="minorHAnsi"/>
                <w:color w:val="auto"/>
                <w:sz w:val="16"/>
                <w:szCs w:val="16"/>
              </w:rPr>
              <w:t>ACTUAL_ON_ORDER</w:t>
            </w:r>
          </w:p>
        </w:tc>
      </w:tr>
    </w:tbl>
    <w:p w14:paraId="441DFD44" w14:textId="77777777" w:rsidR="00BA3728" w:rsidRDefault="00BA3728" w:rsidP="00BB2F9B"/>
    <w:tbl>
      <w:tblPr>
        <w:tblStyle w:val="TableGrid"/>
        <w:tblW w:w="0" w:type="auto"/>
        <w:jc w:val="center"/>
        <w:tblLook w:val="04A0" w:firstRow="1" w:lastRow="0" w:firstColumn="1" w:lastColumn="0" w:noHBand="0" w:noVBand="1"/>
      </w:tblPr>
      <w:tblGrid>
        <w:gridCol w:w="1141"/>
        <w:gridCol w:w="3497"/>
      </w:tblGrid>
      <w:tr w:rsidR="00BA3728" w:rsidRPr="00631DAB" w14:paraId="72E29FC9" w14:textId="77777777" w:rsidTr="00D31C48">
        <w:trPr>
          <w:jc w:val="center"/>
        </w:trPr>
        <w:tc>
          <w:tcPr>
            <w:tcW w:w="0" w:type="auto"/>
            <w:gridSpan w:val="2"/>
            <w:shd w:val="clear" w:color="auto" w:fill="005596" w:themeFill="text2"/>
            <w:vAlign w:val="center"/>
          </w:tcPr>
          <w:p w14:paraId="1FC565E4" w14:textId="0672B7B8" w:rsidR="00BA3728" w:rsidRPr="00631DAB" w:rsidRDefault="00BA3728"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EP SHUTDOWN</w:t>
            </w:r>
            <w:r w:rsidR="0054536F">
              <w:rPr>
                <w:rFonts w:asciiTheme="minorHAnsi" w:hAnsiTheme="minorHAnsi" w:cstheme="minorHAnsi"/>
                <w:b/>
                <w:color w:val="FFFFFF" w:themeColor="background1"/>
                <w:sz w:val="16"/>
                <w:szCs w:val="16"/>
              </w:rPr>
              <w:t xml:space="preserve"> VARIABLES</w:t>
            </w:r>
          </w:p>
        </w:tc>
      </w:tr>
      <w:tr w:rsidR="00BA3728" w:rsidRPr="00631DAB" w14:paraId="4EA7D2F5" w14:textId="77777777" w:rsidTr="00D31C48">
        <w:trPr>
          <w:jc w:val="center"/>
        </w:trPr>
        <w:tc>
          <w:tcPr>
            <w:tcW w:w="0" w:type="auto"/>
            <w:shd w:val="clear" w:color="auto" w:fill="005596" w:themeFill="text2"/>
            <w:vAlign w:val="center"/>
          </w:tcPr>
          <w:p w14:paraId="7B18E40E" w14:textId="77777777" w:rsidR="00BA3728" w:rsidRPr="00631DAB" w:rsidRDefault="00BA3728" w:rsidP="00D31C48">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04F1E340" w14:textId="77777777" w:rsidR="00BA3728" w:rsidRPr="00631DAB" w:rsidRDefault="00BA3728" w:rsidP="00D31C48">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BA3728" w:rsidRPr="00631DAB" w14:paraId="49AB62DE" w14:textId="77777777" w:rsidTr="00D31C48">
        <w:trPr>
          <w:jc w:val="center"/>
        </w:trPr>
        <w:tc>
          <w:tcPr>
            <w:tcW w:w="0" w:type="auto"/>
            <w:vAlign w:val="center"/>
          </w:tcPr>
          <w:p w14:paraId="1754F080" w14:textId="2990D3FB" w:rsidR="00BA3728" w:rsidRPr="00631DAB" w:rsidRDefault="00BA3728" w:rsidP="00D31C48">
            <w:pPr>
              <w:jc w:val="left"/>
              <w:rPr>
                <w:rFonts w:asciiTheme="minorHAnsi" w:hAnsiTheme="minorHAnsi" w:cstheme="minorHAnsi"/>
                <w:sz w:val="16"/>
                <w:szCs w:val="16"/>
              </w:rPr>
            </w:pPr>
            <w:r>
              <w:rPr>
                <w:rFonts w:asciiTheme="minorHAnsi" w:hAnsiTheme="minorHAnsi" w:cstheme="minorHAnsi"/>
                <w:color w:val="auto"/>
                <w:sz w:val="16"/>
                <w:szCs w:val="16"/>
              </w:rPr>
              <w:t>TRIGGERPATH</w:t>
            </w:r>
          </w:p>
        </w:tc>
        <w:tc>
          <w:tcPr>
            <w:tcW w:w="0" w:type="auto"/>
            <w:vAlign w:val="center"/>
          </w:tcPr>
          <w:p w14:paraId="309B1CC4" w14:textId="158B1B80" w:rsidR="00BA3728" w:rsidRPr="00631DAB" w:rsidRDefault="004C02CE" w:rsidP="00D31C48">
            <w:pPr>
              <w:autoSpaceDE w:val="0"/>
              <w:autoSpaceDN w:val="0"/>
              <w:adjustRightInd w:val="0"/>
              <w:jc w:val="left"/>
              <w:rPr>
                <w:rFonts w:asciiTheme="minorHAnsi" w:hAnsiTheme="minorHAnsi" w:cstheme="minorHAnsi"/>
                <w:color w:val="auto"/>
                <w:sz w:val="16"/>
                <w:szCs w:val="16"/>
              </w:rPr>
            </w:pPr>
            <w:r w:rsidRPr="004C02CE">
              <w:rPr>
                <w:rFonts w:asciiTheme="minorHAnsi" w:hAnsiTheme="minorHAnsi" w:cstheme="minorHAnsi"/>
                <w:color w:val="auto"/>
                <w:sz w:val="16"/>
                <w:szCs w:val="16"/>
              </w:rPr>
              <w:t>\</w:t>
            </w:r>
            <w:proofErr w:type="gramStart"/>
            <w:r w:rsidRPr="004C02CE">
              <w:rPr>
                <w:rFonts w:asciiTheme="minorHAnsi" w:hAnsiTheme="minorHAnsi" w:cstheme="minorHAnsi"/>
                <w:color w:val="auto"/>
                <w:sz w:val="16"/>
                <w:szCs w:val="16"/>
              </w:rPr>
              <w:t>\[</w:t>
            </w:r>
            <w:proofErr w:type="gramEnd"/>
            <w:r w:rsidRPr="004C02CE">
              <w:rPr>
                <w:rFonts w:asciiTheme="minorHAnsi" w:hAnsiTheme="minorHAnsi" w:cstheme="minorHAnsi"/>
                <w:color w:val="auto"/>
                <w:sz w:val="16"/>
                <w:szCs w:val="16"/>
              </w:rPr>
              <w:t>admin sever]\Toolkit\Corporate\Plan\trigger.ini</w:t>
            </w:r>
          </w:p>
        </w:tc>
      </w:tr>
    </w:tbl>
    <w:p w14:paraId="78F03D42" w14:textId="77777777" w:rsidR="00EC5BCB" w:rsidRDefault="00EC5BCB" w:rsidP="00BB2F9B">
      <w:r>
        <w:br w:type="page"/>
      </w:r>
    </w:p>
    <w:tbl>
      <w:tblPr>
        <w:tblStyle w:val="TableGrid"/>
        <w:tblW w:w="0" w:type="auto"/>
        <w:jc w:val="center"/>
        <w:tblLook w:val="04A0" w:firstRow="1" w:lastRow="0" w:firstColumn="1" w:lastColumn="0" w:noHBand="0" w:noVBand="1"/>
      </w:tblPr>
      <w:tblGrid>
        <w:gridCol w:w="1866"/>
        <w:gridCol w:w="3783"/>
      </w:tblGrid>
      <w:tr w:rsidR="0054536F" w:rsidRPr="00631DAB" w14:paraId="202B5CEB" w14:textId="77777777" w:rsidTr="00D31C48">
        <w:trPr>
          <w:jc w:val="center"/>
        </w:trPr>
        <w:tc>
          <w:tcPr>
            <w:tcW w:w="0" w:type="auto"/>
            <w:gridSpan w:val="2"/>
            <w:shd w:val="clear" w:color="auto" w:fill="005596" w:themeFill="text2"/>
            <w:vAlign w:val="center"/>
          </w:tcPr>
          <w:p w14:paraId="3F790115" w14:textId="7F3A9A2E" w:rsidR="0054536F" w:rsidRPr="00631DAB" w:rsidRDefault="0054536F"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lastRenderedPageBreak/>
              <w:t>LOG ARCHIVING VARIABLES</w:t>
            </w:r>
          </w:p>
        </w:tc>
      </w:tr>
      <w:tr w:rsidR="0054536F" w:rsidRPr="00631DAB" w14:paraId="41F5AB29" w14:textId="77777777" w:rsidTr="00D31C48">
        <w:trPr>
          <w:jc w:val="center"/>
        </w:trPr>
        <w:tc>
          <w:tcPr>
            <w:tcW w:w="0" w:type="auto"/>
            <w:shd w:val="clear" w:color="auto" w:fill="005596" w:themeFill="text2"/>
            <w:vAlign w:val="center"/>
          </w:tcPr>
          <w:p w14:paraId="3A98787E" w14:textId="77777777" w:rsidR="0054536F" w:rsidRPr="00631DAB" w:rsidRDefault="0054536F" w:rsidP="00D31C48">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06533A71" w14:textId="77777777" w:rsidR="0054536F" w:rsidRPr="00631DAB" w:rsidRDefault="0054536F" w:rsidP="00D31C48">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54536F" w:rsidRPr="00631DAB" w14:paraId="180510E5" w14:textId="77777777" w:rsidTr="00D31C48">
        <w:trPr>
          <w:jc w:val="center"/>
        </w:trPr>
        <w:tc>
          <w:tcPr>
            <w:tcW w:w="0" w:type="auto"/>
            <w:vAlign w:val="center"/>
          </w:tcPr>
          <w:p w14:paraId="08B420E2" w14:textId="2AB987A9" w:rsidR="0054536F" w:rsidRPr="00631DAB" w:rsidRDefault="0054536F" w:rsidP="00D31C48">
            <w:pPr>
              <w:jc w:val="left"/>
              <w:rPr>
                <w:rFonts w:asciiTheme="minorHAnsi" w:hAnsiTheme="minorHAnsi" w:cstheme="minorHAnsi"/>
                <w:sz w:val="16"/>
                <w:szCs w:val="16"/>
              </w:rPr>
            </w:pPr>
            <w:r w:rsidRPr="0054536F">
              <w:rPr>
                <w:rFonts w:asciiTheme="minorHAnsi" w:hAnsiTheme="minorHAnsi" w:cstheme="minorHAnsi"/>
                <w:color w:val="auto"/>
                <w:sz w:val="16"/>
                <w:szCs w:val="16"/>
              </w:rPr>
              <w:t>ARCHIVEFILEEXTENSIONS</w:t>
            </w:r>
          </w:p>
        </w:tc>
        <w:tc>
          <w:tcPr>
            <w:tcW w:w="0" w:type="auto"/>
            <w:vAlign w:val="center"/>
          </w:tcPr>
          <w:p w14:paraId="015E418B" w14:textId="18006E45" w:rsidR="0054536F" w:rsidRPr="00631DAB" w:rsidRDefault="0054536F" w:rsidP="00D31C48">
            <w:pPr>
              <w:autoSpaceDE w:val="0"/>
              <w:autoSpaceDN w:val="0"/>
              <w:adjustRightInd w:val="0"/>
              <w:jc w:val="left"/>
              <w:rPr>
                <w:rFonts w:asciiTheme="minorHAnsi" w:hAnsiTheme="minorHAnsi" w:cstheme="minorHAnsi"/>
                <w:color w:val="auto"/>
                <w:sz w:val="16"/>
                <w:szCs w:val="16"/>
              </w:rPr>
            </w:pPr>
            <w:proofErr w:type="spellStart"/>
            <w:proofErr w:type="gramStart"/>
            <w:r w:rsidRPr="0054536F">
              <w:rPr>
                <w:rFonts w:asciiTheme="minorHAnsi" w:hAnsiTheme="minorHAnsi" w:cstheme="minorHAnsi"/>
                <w:color w:val="auto"/>
                <w:sz w:val="16"/>
                <w:szCs w:val="16"/>
              </w:rPr>
              <w:t>log,trc</w:t>
            </w:r>
            <w:proofErr w:type="gramEnd"/>
            <w:r w:rsidRPr="0054536F">
              <w:rPr>
                <w:rFonts w:asciiTheme="minorHAnsi" w:hAnsiTheme="minorHAnsi" w:cstheme="minorHAnsi"/>
                <w:color w:val="auto"/>
                <w:sz w:val="16"/>
                <w:szCs w:val="16"/>
              </w:rPr>
              <w:t>,errlist,errors,infolist,bin,shape,facttables,sr,tmp</w:t>
            </w:r>
            <w:proofErr w:type="spellEnd"/>
          </w:p>
        </w:tc>
      </w:tr>
      <w:tr w:rsidR="0054536F" w:rsidRPr="00631DAB" w14:paraId="5B2CCC5D" w14:textId="77777777" w:rsidTr="00D31C48">
        <w:trPr>
          <w:jc w:val="center"/>
        </w:trPr>
        <w:tc>
          <w:tcPr>
            <w:tcW w:w="0" w:type="auto"/>
            <w:vAlign w:val="center"/>
          </w:tcPr>
          <w:p w14:paraId="310B2E99" w14:textId="3C928561" w:rsidR="0054536F" w:rsidRPr="0054536F" w:rsidRDefault="0054536F" w:rsidP="00D31C48">
            <w:pPr>
              <w:jc w:val="left"/>
              <w:rPr>
                <w:rFonts w:asciiTheme="minorHAnsi" w:hAnsiTheme="minorHAnsi" w:cstheme="minorHAnsi"/>
                <w:color w:val="auto"/>
                <w:sz w:val="16"/>
                <w:szCs w:val="16"/>
              </w:rPr>
            </w:pPr>
            <w:r w:rsidRPr="0054536F">
              <w:rPr>
                <w:rFonts w:asciiTheme="minorHAnsi" w:hAnsiTheme="minorHAnsi" w:cstheme="minorHAnsi"/>
                <w:color w:val="auto"/>
                <w:sz w:val="16"/>
                <w:szCs w:val="16"/>
              </w:rPr>
              <w:t>EXPIREDAYS</w:t>
            </w:r>
          </w:p>
        </w:tc>
        <w:tc>
          <w:tcPr>
            <w:tcW w:w="0" w:type="auto"/>
            <w:vAlign w:val="center"/>
          </w:tcPr>
          <w:p w14:paraId="15077C00" w14:textId="3525D354" w:rsidR="0054536F" w:rsidRPr="00BA3728" w:rsidRDefault="0054536F" w:rsidP="00D31C48">
            <w:pPr>
              <w:autoSpaceDE w:val="0"/>
              <w:autoSpaceDN w:val="0"/>
              <w:adjustRightInd w:val="0"/>
              <w:jc w:val="left"/>
              <w:rPr>
                <w:rFonts w:asciiTheme="minorHAnsi" w:hAnsiTheme="minorHAnsi" w:cstheme="minorHAnsi"/>
                <w:color w:val="auto"/>
                <w:sz w:val="16"/>
                <w:szCs w:val="16"/>
              </w:rPr>
            </w:pPr>
            <w:r w:rsidRPr="0054536F">
              <w:rPr>
                <w:rFonts w:asciiTheme="minorHAnsi" w:hAnsiTheme="minorHAnsi" w:cstheme="minorHAnsi"/>
                <w:color w:val="auto"/>
                <w:sz w:val="16"/>
                <w:szCs w:val="16"/>
              </w:rPr>
              <w:t>28</w:t>
            </w:r>
          </w:p>
        </w:tc>
      </w:tr>
      <w:tr w:rsidR="0054536F" w:rsidRPr="00631DAB" w14:paraId="6607C4DB" w14:textId="77777777" w:rsidTr="00D31C48">
        <w:trPr>
          <w:jc w:val="center"/>
        </w:trPr>
        <w:tc>
          <w:tcPr>
            <w:tcW w:w="0" w:type="auto"/>
            <w:vAlign w:val="center"/>
          </w:tcPr>
          <w:p w14:paraId="54782BDC" w14:textId="2F5B3C80" w:rsidR="0054536F" w:rsidRPr="0054536F" w:rsidRDefault="0054536F" w:rsidP="00D31C48">
            <w:pPr>
              <w:jc w:val="left"/>
              <w:rPr>
                <w:rFonts w:asciiTheme="minorHAnsi" w:hAnsiTheme="minorHAnsi" w:cstheme="minorHAnsi"/>
                <w:color w:val="auto"/>
                <w:sz w:val="16"/>
                <w:szCs w:val="16"/>
              </w:rPr>
            </w:pPr>
            <w:r w:rsidRPr="0054536F">
              <w:rPr>
                <w:rFonts w:asciiTheme="minorHAnsi" w:hAnsiTheme="minorHAnsi" w:cstheme="minorHAnsi"/>
                <w:color w:val="auto"/>
                <w:sz w:val="16"/>
                <w:szCs w:val="16"/>
              </w:rPr>
              <w:t>QUARTZHOMEPATH</w:t>
            </w:r>
            <w:r w:rsidR="005E3281">
              <w:rPr>
                <w:rFonts w:asciiTheme="minorHAnsi" w:hAnsiTheme="minorHAnsi" w:cstheme="minorHAnsi"/>
                <w:color w:val="auto"/>
                <w:sz w:val="16"/>
                <w:szCs w:val="16"/>
              </w:rPr>
              <w:t>S</w:t>
            </w:r>
          </w:p>
        </w:tc>
        <w:tc>
          <w:tcPr>
            <w:tcW w:w="0" w:type="auto"/>
            <w:vAlign w:val="center"/>
          </w:tcPr>
          <w:p w14:paraId="21376AC5" w14:textId="4AA9E187" w:rsidR="0054536F" w:rsidRPr="00BA3728" w:rsidRDefault="0054536F" w:rsidP="00D31C48">
            <w:pPr>
              <w:autoSpaceDE w:val="0"/>
              <w:autoSpaceDN w:val="0"/>
              <w:adjustRightInd w:val="0"/>
              <w:jc w:val="left"/>
              <w:rPr>
                <w:rFonts w:asciiTheme="minorHAnsi" w:hAnsiTheme="minorHAnsi" w:cstheme="minorHAnsi"/>
                <w:color w:val="auto"/>
                <w:sz w:val="16"/>
                <w:szCs w:val="16"/>
              </w:rPr>
            </w:pPr>
            <w:proofErr w:type="gramStart"/>
            <w:r w:rsidRPr="0054536F">
              <w:rPr>
                <w:rFonts w:asciiTheme="minorHAnsi" w:hAnsiTheme="minorHAnsi" w:cstheme="minorHAnsi"/>
                <w:color w:val="auto"/>
                <w:sz w:val="16"/>
                <w:szCs w:val="16"/>
              </w:rPr>
              <w:t>D:\Quartz,C:\ProgramData\JDA\EKBF</w:t>
            </w:r>
            <w:proofErr w:type="gramEnd"/>
          </w:p>
        </w:tc>
      </w:tr>
    </w:tbl>
    <w:p w14:paraId="798D5EC1" w14:textId="173891F5" w:rsidR="0054536F" w:rsidRDefault="0054536F" w:rsidP="00BB2F9B"/>
    <w:tbl>
      <w:tblPr>
        <w:tblStyle w:val="TableGrid"/>
        <w:tblW w:w="0" w:type="auto"/>
        <w:jc w:val="center"/>
        <w:tblLook w:val="04A0" w:firstRow="1" w:lastRow="0" w:firstColumn="1" w:lastColumn="0" w:noHBand="0" w:noVBand="1"/>
      </w:tblPr>
      <w:tblGrid>
        <w:gridCol w:w="2224"/>
        <w:gridCol w:w="2639"/>
      </w:tblGrid>
      <w:tr w:rsidR="004C02CE" w:rsidRPr="00046A6F" w14:paraId="5E9FD0ED" w14:textId="77777777" w:rsidTr="00C83706">
        <w:trPr>
          <w:jc w:val="center"/>
        </w:trPr>
        <w:tc>
          <w:tcPr>
            <w:tcW w:w="0" w:type="auto"/>
            <w:gridSpan w:val="2"/>
            <w:shd w:val="clear" w:color="auto" w:fill="005596" w:themeFill="text2"/>
            <w:vAlign w:val="center"/>
          </w:tcPr>
          <w:p w14:paraId="6A7326AE" w14:textId="2BFAE211" w:rsidR="004C02CE" w:rsidRPr="00046A6F" w:rsidRDefault="004C02CE" w:rsidP="00C83706">
            <w:pPr>
              <w:jc w:val="center"/>
              <w:rPr>
                <w:rFonts w:asciiTheme="minorHAnsi" w:hAnsiTheme="minorHAnsi" w:cstheme="minorHAnsi"/>
                <w:b/>
                <w:color w:val="FFFFFF" w:themeColor="background1"/>
                <w:sz w:val="16"/>
                <w:szCs w:val="16"/>
              </w:rPr>
            </w:pPr>
            <w:r w:rsidRPr="00046A6F">
              <w:rPr>
                <w:rFonts w:asciiTheme="minorHAnsi" w:hAnsiTheme="minorHAnsi" w:cstheme="minorHAnsi"/>
                <w:b/>
                <w:color w:val="FFFFFF" w:themeColor="background1"/>
                <w:sz w:val="16"/>
                <w:szCs w:val="16"/>
              </w:rPr>
              <w:t>CLOUD SFTP VARIABLES</w:t>
            </w:r>
          </w:p>
        </w:tc>
      </w:tr>
      <w:tr w:rsidR="004C02CE" w:rsidRPr="00046A6F" w14:paraId="04308611" w14:textId="77777777" w:rsidTr="00C83706">
        <w:trPr>
          <w:jc w:val="center"/>
        </w:trPr>
        <w:tc>
          <w:tcPr>
            <w:tcW w:w="0" w:type="auto"/>
            <w:shd w:val="clear" w:color="auto" w:fill="005596" w:themeFill="text2"/>
            <w:vAlign w:val="center"/>
          </w:tcPr>
          <w:p w14:paraId="341F0DA2" w14:textId="77777777" w:rsidR="004C02CE" w:rsidRPr="00046A6F" w:rsidRDefault="004C02CE" w:rsidP="00C83706">
            <w:pPr>
              <w:jc w:val="left"/>
              <w:rPr>
                <w:rFonts w:asciiTheme="minorHAnsi" w:hAnsiTheme="minorHAnsi" w:cstheme="minorHAnsi"/>
                <w:b/>
                <w:color w:val="FFFFFF" w:themeColor="background1"/>
                <w:sz w:val="16"/>
                <w:szCs w:val="16"/>
              </w:rPr>
            </w:pPr>
            <w:r w:rsidRPr="00046A6F">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265ACB28" w14:textId="77777777" w:rsidR="004C02CE" w:rsidRPr="00046A6F" w:rsidRDefault="004C02CE" w:rsidP="00C83706">
            <w:pPr>
              <w:jc w:val="left"/>
              <w:rPr>
                <w:rFonts w:asciiTheme="minorHAnsi" w:hAnsiTheme="minorHAnsi" w:cstheme="minorHAnsi"/>
                <w:b/>
                <w:color w:val="FFFFFF" w:themeColor="background1"/>
                <w:sz w:val="16"/>
                <w:szCs w:val="16"/>
              </w:rPr>
            </w:pPr>
            <w:r w:rsidRPr="00046A6F">
              <w:rPr>
                <w:rFonts w:asciiTheme="minorHAnsi" w:hAnsiTheme="minorHAnsi" w:cstheme="minorHAnsi"/>
                <w:b/>
                <w:color w:val="FFFFFF" w:themeColor="background1"/>
                <w:sz w:val="16"/>
                <w:szCs w:val="16"/>
              </w:rPr>
              <w:t>Sample Value</w:t>
            </w:r>
          </w:p>
        </w:tc>
      </w:tr>
      <w:tr w:rsidR="00046A6F" w:rsidRPr="00046A6F" w14:paraId="1ED3099E" w14:textId="77777777" w:rsidTr="00E72D65">
        <w:trPr>
          <w:jc w:val="center"/>
        </w:trPr>
        <w:tc>
          <w:tcPr>
            <w:tcW w:w="0" w:type="auto"/>
          </w:tcPr>
          <w:p w14:paraId="5493E70F" w14:textId="64CC8525" w:rsidR="00046A6F" w:rsidRPr="00046A6F" w:rsidRDefault="00046A6F" w:rsidP="00046A6F">
            <w:pPr>
              <w:jc w:val="left"/>
              <w:rPr>
                <w:rFonts w:asciiTheme="minorHAnsi" w:hAnsiTheme="minorHAnsi" w:cstheme="minorHAnsi"/>
                <w:color w:val="auto"/>
                <w:sz w:val="16"/>
                <w:szCs w:val="16"/>
              </w:rPr>
            </w:pPr>
            <w:r>
              <w:rPr>
                <w:rFonts w:asciiTheme="minorHAnsi" w:hAnsiTheme="minorHAnsi"/>
                <w:sz w:val="16"/>
                <w:szCs w:val="16"/>
              </w:rPr>
              <w:t>CLOUD</w:t>
            </w:r>
          </w:p>
        </w:tc>
        <w:tc>
          <w:tcPr>
            <w:tcW w:w="0" w:type="auto"/>
          </w:tcPr>
          <w:p w14:paraId="4913FCB8" w14:textId="03D447ED"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N</w:t>
            </w:r>
          </w:p>
        </w:tc>
      </w:tr>
      <w:tr w:rsidR="00046A6F" w:rsidRPr="00046A6F" w14:paraId="58309CD8" w14:textId="77777777" w:rsidTr="00E72D65">
        <w:trPr>
          <w:jc w:val="center"/>
        </w:trPr>
        <w:tc>
          <w:tcPr>
            <w:tcW w:w="0" w:type="auto"/>
          </w:tcPr>
          <w:p w14:paraId="2124C605" w14:textId="151CCF89"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SFTPPATH</w:t>
            </w:r>
          </w:p>
        </w:tc>
        <w:tc>
          <w:tcPr>
            <w:tcW w:w="0" w:type="auto"/>
          </w:tcPr>
          <w:p w14:paraId="1ACD7C92" w14:textId="01D7F384"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D:\SFTP</w:t>
            </w:r>
          </w:p>
        </w:tc>
      </w:tr>
      <w:tr w:rsidR="00046A6F" w:rsidRPr="00046A6F" w14:paraId="4318C80E" w14:textId="77777777" w:rsidTr="00E72D65">
        <w:trPr>
          <w:jc w:val="center"/>
        </w:trPr>
        <w:tc>
          <w:tcPr>
            <w:tcW w:w="0" w:type="auto"/>
          </w:tcPr>
          <w:p w14:paraId="3A95E3C4" w14:textId="0D526E40"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FACTHISTORYPATH</w:t>
            </w:r>
          </w:p>
        </w:tc>
        <w:tc>
          <w:tcPr>
            <w:tcW w:w="0" w:type="auto"/>
          </w:tcPr>
          <w:p w14:paraId="234FAFD2" w14:textId="54A5CD11"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%SFTPPATH%\</w:t>
            </w:r>
            <w:proofErr w:type="spellStart"/>
            <w:r w:rsidRPr="00046A6F">
              <w:rPr>
                <w:rFonts w:asciiTheme="minorHAnsi" w:hAnsiTheme="minorHAnsi"/>
                <w:sz w:val="16"/>
                <w:szCs w:val="16"/>
              </w:rPr>
              <w:t>Fact_History</w:t>
            </w:r>
            <w:proofErr w:type="spellEnd"/>
          </w:p>
        </w:tc>
      </w:tr>
      <w:tr w:rsidR="00046A6F" w:rsidRPr="00046A6F" w14:paraId="67B8243E" w14:textId="77777777" w:rsidTr="00E72D65">
        <w:trPr>
          <w:jc w:val="center"/>
        </w:trPr>
        <w:tc>
          <w:tcPr>
            <w:tcW w:w="0" w:type="auto"/>
          </w:tcPr>
          <w:p w14:paraId="5BFDDFF6" w14:textId="2E5C388F"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INBOXPATH</w:t>
            </w:r>
          </w:p>
        </w:tc>
        <w:tc>
          <w:tcPr>
            <w:tcW w:w="0" w:type="auto"/>
          </w:tcPr>
          <w:p w14:paraId="3585C3DF" w14:textId="77B8F545"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%SFTPPATH%\Inbox</w:t>
            </w:r>
          </w:p>
        </w:tc>
      </w:tr>
      <w:tr w:rsidR="00046A6F" w:rsidRPr="00046A6F" w14:paraId="261CE8EF" w14:textId="77777777" w:rsidTr="00E72D65">
        <w:trPr>
          <w:jc w:val="center"/>
        </w:trPr>
        <w:tc>
          <w:tcPr>
            <w:tcW w:w="0" w:type="auto"/>
          </w:tcPr>
          <w:p w14:paraId="7F34EE91" w14:textId="22F29F57"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INBOXARCHIVEPATH</w:t>
            </w:r>
          </w:p>
        </w:tc>
        <w:tc>
          <w:tcPr>
            <w:tcW w:w="0" w:type="auto"/>
          </w:tcPr>
          <w:p w14:paraId="2CB13A78" w14:textId="0DA63EB9"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%INBOXPATH%\Archive</w:t>
            </w:r>
          </w:p>
        </w:tc>
      </w:tr>
      <w:tr w:rsidR="00046A6F" w:rsidRPr="00046A6F" w14:paraId="473335D3" w14:textId="77777777" w:rsidTr="00E72D65">
        <w:trPr>
          <w:jc w:val="center"/>
        </w:trPr>
        <w:tc>
          <w:tcPr>
            <w:tcW w:w="0" w:type="auto"/>
          </w:tcPr>
          <w:p w14:paraId="7B01E03B" w14:textId="50D79AD4"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OUTBOXPATH</w:t>
            </w:r>
          </w:p>
        </w:tc>
        <w:tc>
          <w:tcPr>
            <w:tcW w:w="0" w:type="auto"/>
          </w:tcPr>
          <w:p w14:paraId="12043A09" w14:textId="3DC0ECFD"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%SFTPPATH%\Outbox</w:t>
            </w:r>
          </w:p>
        </w:tc>
      </w:tr>
      <w:tr w:rsidR="00046A6F" w:rsidRPr="00046A6F" w14:paraId="0482F4E6" w14:textId="77777777" w:rsidTr="00E72D65">
        <w:trPr>
          <w:jc w:val="center"/>
        </w:trPr>
        <w:tc>
          <w:tcPr>
            <w:tcW w:w="0" w:type="auto"/>
          </w:tcPr>
          <w:p w14:paraId="5FFFBCD2" w14:textId="7A5BA921"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SFTPSUPPORTPATH</w:t>
            </w:r>
          </w:p>
        </w:tc>
        <w:tc>
          <w:tcPr>
            <w:tcW w:w="0" w:type="auto"/>
          </w:tcPr>
          <w:p w14:paraId="70FBBCB2" w14:textId="2D507F14"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D:\EP_Batch\SFTP_Support</w:t>
            </w:r>
          </w:p>
        </w:tc>
      </w:tr>
      <w:tr w:rsidR="00046A6F" w:rsidRPr="00046A6F" w14:paraId="0C701C24" w14:textId="77777777" w:rsidTr="00E72D65">
        <w:trPr>
          <w:jc w:val="center"/>
        </w:trPr>
        <w:tc>
          <w:tcPr>
            <w:tcW w:w="0" w:type="auto"/>
          </w:tcPr>
          <w:p w14:paraId="02201884" w14:textId="29744955"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SQLLDRCONTROLPATH</w:t>
            </w:r>
          </w:p>
        </w:tc>
        <w:tc>
          <w:tcPr>
            <w:tcW w:w="0" w:type="auto"/>
          </w:tcPr>
          <w:p w14:paraId="24592F16" w14:textId="0427DB97"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%SFTPSUPPORTPATH%\</w:t>
            </w:r>
            <w:proofErr w:type="spellStart"/>
            <w:r w:rsidRPr="00046A6F">
              <w:rPr>
                <w:rFonts w:asciiTheme="minorHAnsi" w:hAnsiTheme="minorHAnsi"/>
                <w:sz w:val="16"/>
                <w:szCs w:val="16"/>
              </w:rPr>
              <w:t>Ctl_Files</w:t>
            </w:r>
            <w:proofErr w:type="spellEnd"/>
          </w:p>
        </w:tc>
      </w:tr>
      <w:tr w:rsidR="00046A6F" w:rsidRPr="00046A6F" w14:paraId="1ECE28F4" w14:textId="77777777" w:rsidTr="00E72D65">
        <w:trPr>
          <w:jc w:val="center"/>
        </w:trPr>
        <w:tc>
          <w:tcPr>
            <w:tcW w:w="0" w:type="auto"/>
          </w:tcPr>
          <w:p w14:paraId="36102245" w14:textId="6D2DFC8C"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SQLLDRERRORSPATH</w:t>
            </w:r>
          </w:p>
        </w:tc>
        <w:tc>
          <w:tcPr>
            <w:tcW w:w="0" w:type="auto"/>
          </w:tcPr>
          <w:p w14:paraId="23FF9399" w14:textId="081FE19D"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%SFTPPATH%\</w:t>
            </w:r>
            <w:proofErr w:type="spellStart"/>
            <w:r w:rsidRPr="00046A6F">
              <w:rPr>
                <w:rFonts w:asciiTheme="minorHAnsi" w:hAnsiTheme="minorHAnsi"/>
                <w:sz w:val="16"/>
                <w:szCs w:val="16"/>
              </w:rPr>
              <w:t>SQLLDR_Errors</w:t>
            </w:r>
            <w:proofErr w:type="spellEnd"/>
          </w:p>
        </w:tc>
      </w:tr>
      <w:tr w:rsidR="00046A6F" w:rsidRPr="00046A6F" w14:paraId="7227F6C7" w14:textId="77777777" w:rsidTr="00E72D65">
        <w:trPr>
          <w:jc w:val="center"/>
        </w:trPr>
        <w:tc>
          <w:tcPr>
            <w:tcW w:w="0" w:type="auto"/>
          </w:tcPr>
          <w:p w14:paraId="6AD98711" w14:textId="183E6951"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SQLLDRLOGSPATH</w:t>
            </w:r>
          </w:p>
        </w:tc>
        <w:tc>
          <w:tcPr>
            <w:tcW w:w="0" w:type="auto"/>
          </w:tcPr>
          <w:p w14:paraId="361F846C" w14:textId="4A1EE886"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%SFTPPATH%\</w:t>
            </w:r>
            <w:proofErr w:type="spellStart"/>
            <w:r w:rsidRPr="00046A6F">
              <w:rPr>
                <w:rFonts w:asciiTheme="minorHAnsi" w:hAnsiTheme="minorHAnsi"/>
                <w:sz w:val="16"/>
                <w:szCs w:val="16"/>
              </w:rPr>
              <w:t>SQLLDR_Logs</w:t>
            </w:r>
            <w:proofErr w:type="spellEnd"/>
          </w:p>
        </w:tc>
      </w:tr>
      <w:tr w:rsidR="00046A6F" w:rsidRPr="00046A6F" w14:paraId="2C2887D9" w14:textId="77777777" w:rsidTr="00E72D65">
        <w:trPr>
          <w:jc w:val="center"/>
        </w:trPr>
        <w:tc>
          <w:tcPr>
            <w:tcW w:w="0" w:type="auto"/>
          </w:tcPr>
          <w:p w14:paraId="713C44D0" w14:textId="2D5B15FA"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STRUCTURELOADERRORSPATH</w:t>
            </w:r>
          </w:p>
        </w:tc>
        <w:tc>
          <w:tcPr>
            <w:tcW w:w="0" w:type="auto"/>
          </w:tcPr>
          <w:p w14:paraId="3028E6BC" w14:textId="1ECB4821"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%SFTPPATH%\</w:t>
            </w:r>
            <w:proofErr w:type="spellStart"/>
            <w:r w:rsidRPr="00046A6F">
              <w:rPr>
                <w:rFonts w:asciiTheme="minorHAnsi" w:hAnsiTheme="minorHAnsi"/>
                <w:sz w:val="16"/>
                <w:szCs w:val="16"/>
              </w:rPr>
              <w:t>Structure_Load_Errors</w:t>
            </w:r>
            <w:proofErr w:type="spellEnd"/>
          </w:p>
        </w:tc>
      </w:tr>
      <w:tr w:rsidR="00046A6F" w:rsidRPr="00046A6F" w14:paraId="712328B1" w14:textId="77777777" w:rsidTr="00E72D65">
        <w:trPr>
          <w:jc w:val="center"/>
        </w:trPr>
        <w:tc>
          <w:tcPr>
            <w:tcW w:w="0" w:type="auto"/>
          </w:tcPr>
          <w:p w14:paraId="473D6585" w14:textId="1A66F196"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TYLOADERRORSPATH</w:t>
            </w:r>
          </w:p>
        </w:tc>
        <w:tc>
          <w:tcPr>
            <w:tcW w:w="0" w:type="auto"/>
          </w:tcPr>
          <w:p w14:paraId="196C7723" w14:textId="779ADF98"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%SFTPPATH%\</w:t>
            </w:r>
            <w:proofErr w:type="spellStart"/>
            <w:r w:rsidRPr="00046A6F">
              <w:rPr>
                <w:rFonts w:asciiTheme="minorHAnsi" w:hAnsiTheme="minorHAnsi"/>
                <w:sz w:val="16"/>
                <w:szCs w:val="16"/>
              </w:rPr>
              <w:t>TY_Load_Errors</w:t>
            </w:r>
            <w:proofErr w:type="spellEnd"/>
          </w:p>
        </w:tc>
      </w:tr>
    </w:tbl>
    <w:p w14:paraId="70442257" w14:textId="77777777" w:rsidR="004C02CE" w:rsidRDefault="004C02CE" w:rsidP="00BB2F9B"/>
    <w:p w14:paraId="32BCE065" w14:textId="69341447" w:rsidR="00026C0A" w:rsidRDefault="00AE16D1" w:rsidP="00026C0A">
      <w:pPr>
        <w:pStyle w:val="Heading2"/>
      </w:pPr>
      <w:bookmarkStart w:id="118" w:name="_JI_Member_Data"/>
      <w:bookmarkStart w:id="119" w:name="_Toc520366011"/>
      <w:bookmarkEnd w:id="118"/>
      <w:r>
        <w:t>Initialize SFTP</w:t>
      </w:r>
      <w:bookmarkEnd w:id="119"/>
    </w:p>
    <w:p w14:paraId="12F9593D" w14:textId="77777777" w:rsidR="00026C0A" w:rsidRDefault="00026C0A" w:rsidP="00026C0A">
      <w:pPr>
        <w:rPr>
          <w:rFonts w:cs="Arial"/>
        </w:rPr>
      </w:pPr>
      <w:r w:rsidRPr="00962735">
        <w:rPr>
          <w:rFonts w:cs="Arial"/>
          <w:b/>
        </w:rPr>
        <w:t>Mid-Tier</w:t>
      </w:r>
      <w:r>
        <w:rPr>
          <w:rFonts w:cs="Arial"/>
        </w:rPr>
        <w:t>: Primary only</w:t>
      </w:r>
    </w:p>
    <w:p w14:paraId="02E124C6" w14:textId="77777777" w:rsidR="00026C0A" w:rsidRPr="00962735" w:rsidRDefault="00026C0A" w:rsidP="00026C0A"/>
    <w:p w14:paraId="18508157" w14:textId="5E04397B" w:rsidR="00026C0A" w:rsidRDefault="00026C0A" w:rsidP="00026C0A">
      <w:r w:rsidRPr="001916EE">
        <w:rPr>
          <w:b/>
        </w:rPr>
        <w:t>Purpose</w:t>
      </w:r>
      <w:r>
        <w:t xml:space="preserve">: </w:t>
      </w:r>
      <w:r w:rsidR="00AE16D1" w:rsidRPr="00AE16D1">
        <w:t>Initializes the SFTP environment for an EP Cloud implementation</w:t>
      </w:r>
      <w:r w:rsidR="00AE16D1">
        <w:t>.</w:t>
      </w:r>
    </w:p>
    <w:p w14:paraId="631E16D9" w14:textId="77777777" w:rsidR="00AE16D1" w:rsidRDefault="00AE16D1" w:rsidP="00026C0A"/>
    <w:p w14:paraId="637EA47F" w14:textId="25E2543A" w:rsidR="00026C0A" w:rsidRPr="00631DAB" w:rsidRDefault="00026C0A" w:rsidP="00026C0A">
      <w:r w:rsidRPr="001916EE">
        <w:rPr>
          <w:b/>
        </w:rPr>
        <w:t>Usage</w:t>
      </w:r>
      <w:r w:rsidRPr="00631DAB">
        <w:t xml:space="preserve">: </w:t>
      </w:r>
      <w:proofErr w:type="spellStart"/>
      <w:r w:rsidR="00AE16D1">
        <w:t>InitializeSFTP</w:t>
      </w:r>
      <w:proofErr w:type="spellEnd"/>
    </w:p>
    <w:p w14:paraId="0C797754" w14:textId="77777777" w:rsidR="00026C0A" w:rsidRDefault="00026C0A" w:rsidP="00026C0A"/>
    <w:p w14:paraId="2AE3872A" w14:textId="77777777" w:rsidR="00026C0A" w:rsidRDefault="00026C0A" w:rsidP="00026C0A">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026C0A" w:rsidRPr="00631DAB" w14:paraId="51845A97" w14:textId="77777777" w:rsidTr="00C83706">
        <w:trPr>
          <w:jc w:val="center"/>
        </w:trPr>
        <w:tc>
          <w:tcPr>
            <w:tcW w:w="0" w:type="auto"/>
            <w:shd w:val="clear" w:color="auto" w:fill="005596" w:themeFill="text2"/>
            <w:vAlign w:val="center"/>
          </w:tcPr>
          <w:p w14:paraId="75C53231" w14:textId="77777777" w:rsidR="00026C0A" w:rsidRPr="00631DAB" w:rsidRDefault="00026C0A" w:rsidP="00C83706">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9237D22" w14:textId="77777777" w:rsidR="00026C0A" w:rsidRPr="00631DAB" w:rsidRDefault="00026C0A" w:rsidP="00C83706">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026C0A" w:rsidRPr="00631DAB" w14:paraId="3001C9F0" w14:textId="77777777" w:rsidTr="00C83706">
        <w:trPr>
          <w:jc w:val="center"/>
        </w:trPr>
        <w:tc>
          <w:tcPr>
            <w:tcW w:w="0" w:type="auto"/>
            <w:vAlign w:val="center"/>
          </w:tcPr>
          <w:p w14:paraId="5D943981" w14:textId="77777777" w:rsidR="00026C0A" w:rsidRPr="00B650A8" w:rsidRDefault="00026C0A" w:rsidP="00C83706">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1A6F0439" w14:textId="77777777" w:rsidR="00026C0A" w:rsidRPr="00631DAB" w:rsidRDefault="00026C0A"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4FACBDC0" w14:textId="77777777" w:rsidR="00026C0A" w:rsidRDefault="00026C0A" w:rsidP="00026C0A"/>
    <w:p w14:paraId="30F8461E" w14:textId="77777777" w:rsidR="00026C0A" w:rsidRPr="0080426D" w:rsidRDefault="00026C0A" w:rsidP="00026C0A">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026C0A" w:rsidRPr="00631DAB" w14:paraId="3F5B47DC" w14:textId="77777777" w:rsidTr="00C83706">
        <w:trPr>
          <w:jc w:val="center"/>
        </w:trPr>
        <w:tc>
          <w:tcPr>
            <w:tcW w:w="0" w:type="auto"/>
            <w:shd w:val="clear" w:color="auto" w:fill="005596" w:themeFill="text2"/>
            <w:vAlign w:val="center"/>
          </w:tcPr>
          <w:p w14:paraId="3FA6BECC" w14:textId="77777777" w:rsidR="00026C0A" w:rsidRPr="00631DAB" w:rsidRDefault="00026C0A" w:rsidP="00C83706">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7AF2600A" w14:textId="77777777" w:rsidR="00026C0A" w:rsidRPr="00631DAB" w:rsidRDefault="00026C0A" w:rsidP="00C83706">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026C0A" w:rsidRPr="00631DAB" w14:paraId="4A1973C9" w14:textId="77777777" w:rsidTr="00C83706">
        <w:trPr>
          <w:jc w:val="center"/>
        </w:trPr>
        <w:tc>
          <w:tcPr>
            <w:tcW w:w="0" w:type="auto"/>
            <w:vAlign w:val="center"/>
          </w:tcPr>
          <w:p w14:paraId="2BE08FE0" w14:textId="77777777" w:rsidR="00026C0A" w:rsidRPr="00631DAB" w:rsidRDefault="00026C0A" w:rsidP="00C83706">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60FC4CC1" w14:textId="77777777" w:rsidR="00026C0A" w:rsidRPr="00631DAB" w:rsidRDefault="00026C0A"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026C0A" w:rsidRPr="00631DAB" w14:paraId="5A41559F" w14:textId="77777777" w:rsidTr="00C83706">
        <w:trPr>
          <w:jc w:val="center"/>
        </w:trPr>
        <w:tc>
          <w:tcPr>
            <w:tcW w:w="0" w:type="auto"/>
            <w:vAlign w:val="center"/>
          </w:tcPr>
          <w:p w14:paraId="4D7BC088" w14:textId="77777777" w:rsidR="00026C0A" w:rsidRPr="00631DAB" w:rsidRDefault="00026C0A" w:rsidP="00C83706">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1F960B6F" w14:textId="77777777" w:rsidR="00026C0A" w:rsidRPr="00631DAB" w:rsidRDefault="00026C0A"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3505CD28" w14:textId="77777777" w:rsidR="00AE16D1" w:rsidRDefault="00AE16D1" w:rsidP="00D62C07">
      <w:pPr>
        <w:pStyle w:val="Heading2"/>
      </w:pPr>
    </w:p>
    <w:p w14:paraId="17FC116E" w14:textId="77777777" w:rsidR="00AE16D1" w:rsidRDefault="00AE16D1">
      <w:pPr>
        <w:jc w:val="left"/>
        <w:rPr>
          <w:rFonts w:cs="Arial"/>
          <w:b/>
          <w:bCs/>
          <w:iCs/>
          <w:color w:val="005596"/>
          <w:sz w:val="28"/>
          <w:szCs w:val="28"/>
        </w:rPr>
      </w:pPr>
      <w:r>
        <w:br w:type="page"/>
      </w:r>
    </w:p>
    <w:p w14:paraId="336AF4D4" w14:textId="3A9C447C" w:rsidR="00D62C07" w:rsidRDefault="00D62C07" w:rsidP="00D62C07">
      <w:pPr>
        <w:pStyle w:val="Heading2"/>
      </w:pPr>
      <w:bookmarkStart w:id="120" w:name="_Toc520366012"/>
      <w:r>
        <w:lastRenderedPageBreak/>
        <w:t>JI</w:t>
      </w:r>
      <w:r w:rsidR="005A6F26">
        <w:t xml:space="preserve"> </w:t>
      </w:r>
      <w:r>
        <w:t>Member</w:t>
      </w:r>
      <w:r w:rsidR="005A6F26">
        <w:t xml:space="preserve"> </w:t>
      </w:r>
      <w:r>
        <w:t>Data</w:t>
      </w:r>
      <w:r w:rsidR="005A6F26">
        <w:t xml:space="preserve"> Load</w:t>
      </w:r>
      <w:bookmarkEnd w:id="120"/>
    </w:p>
    <w:p w14:paraId="293F3991" w14:textId="77777777" w:rsidR="00962735" w:rsidRDefault="00962735" w:rsidP="00962735">
      <w:pPr>
        <w:rPr>
          <w:rFonts w:cs="Arial"/>
        </w:rPr>
      </w:pPr>
      <w:r w:rsidRPr="00962735">
        <w:rPr>
          <w:rFonts w:cs="Arial"/>
          <w:b/>
        </w:rPr>
        <w:t>Mid-Tier</w:t>
      </w:r>
      <w:r>
        <w:rPr>
          <w:rFonts w:cs="Arial"/>
        </w:rPr>
        <w:t>: Primary only</w:t>
      </w:r>
    </w:p>
    <w:p w14:paraId="79902D43" w14:textId="77777777" w:rsidR="00962735" w:rsidRPr="00962735" w:rsidRDefault="00962735" w:rsidP="00962735"/>
    <w:p w14:paraId="2B256F62" w14:textId="77777777" w:rsidR="00BB4FDD" w:rsidRDefault="00BB4FDD" w:rsidP="00BB4FDD">
      <w:r w:rsidRPr="001916EE">
        <w:rPr>
          <w:b/>
        </w:rPr>
        <w:t>Purpose</w:t>
      </w:r>
      <w:r>
        <w:t>: Executes the JI Server Data job to load EKBS Member updates.</w:t>
      </w:r>
    </w:p>
    <w:p w14:paraId="562EC8CF" w14:textId="77777777" w:rsidR="00BB4FDD" w:rsidRDefault="00BB4FDD" w:rsidP="00BB4FDD"/>
    <w:p w14:paraId="5BDA8E9B" w14:textId="77777777" w:rsidR="00BB4FDD" w:rsidRPr="00631DAB" w:rsidRDefault="00BB4FDD" w:rsidP="00BB4FDD">
      <w:r w:rsidRPr="001916EE">
        <w:rPr>
          <w:b/>
        </w:rPr>
        <w:t>Usage</w:t>
      </w:r>
      <w:r w:rsidRPr="00631DAB">
        <w:t xml:space="preserve">: </w:t>
      </w:r>
      <w:proofErr w:type="spellStart"/>
      <w:r>
        <w:t>JIMemberDataLoad</w:t>
      </w:r>
      <w:proofErr w:type="spellEnd"/>
    </w:p>
    <w:p w14:paraId="6A9DAF3E" w14:textId="77777777" w:rsidR="00BB4FDD" w:rsidRDefault="00BB4FDD" w:rsidP="00BB4FDD"/>
    <w:p w14:paraId="3E58BCAF" w14:textId="77777777" w:rsidR="00BB4FDD" w:rsidRDefault="00BB4FDD" w:rsidP="00BB4FD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BB4FDD" w:rsidRPr="00DB31D1" w14:paraId="44FAB6D0" w14:textId="77777777" w:rsidTr="00A22393">
        <w:trPr>
          <w:jc w:val="center"/>
        </w:trPr>
        <w:tc>
          <w:tcPr>
            <w:tcW w:w="0" w:type="auto"/>
            <w:shd w:val="clear" w:color="auto" w:fill="005596" w:themeFill="text2"/>
            <w:vAlign w:val="center"/>
          </w:tcPr>
          <w:p w14:paraId="6D4B5346" w14:textId="77777777" w:rsidR="00BB4FDD" w:rsidRPr="00DB31D1" w:rsidRDefault="00BB4FDD" w:rsidP="00A22393">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7DC68C21" w14:textId="77777777" w:rsidR="00BB4FDD" w:rsidRPr="00DB31D1" w:rsidRDefault="00BB4FDD" w:rsidP="00A22393">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BB4FDD" w:rsidRPr="00DB31D1" w14:paraId="47D1352F" w14:textId="77777777" w:rsidTr="00A22393">
        <w:trPr>
          <w:jc w:val="center"/>
        </w:trPr>
        <w:tc>
          <w:tcPr>
            <w:tcW w:w="0" w:type="auto"/>
            <w:vAlign w:val="center"/>
          </w:tcPr>
          <w:p w14:paraId="614427E5" w14:textId="77777777" w:rsidR="00BB4FDD" w:rsidRPr="00DB31D1" w:rsidRDefault="00BB4FDD" w:rsidP="00A22393">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0EBB7055" w14:textId="77777777" w:rsidR="00BB4FDD" w:rsidRPr="00DB31D1" w:rsidRDefault="00BB4FDD"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3FF230C7" w14:textId="77777777" w:rsidR="00BB4FDD" w:rsidRDefault="00BB4FDD" w:rsidP="00BB4FDD"/>
    <w:p w14:paraId="494620ED" w14:textId="77777777" w:rsidR="00BB4FDD" w:rsidRPr="0080426D" w:rsidRDefault="00BB4FDD" w:rsidP="00BB4FDD">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1561"/>
      </w:tblGrid>
      <w:tr w:rsidR="00BB4FDD" w:rsidRPr="00631DAB" w14:paraId="25A0653E" w14:textId="77777777" w:rsidTr="00A22393">
        <w:trPr>
          <w:jc w:val="center"/>
        </w:trPr>
        <w:tc>
          <w:tcPr>
            <w:tcW w:w="0" w:type="auto"/>
            <w:shd w:val="clear" w:color="auto" w:fill="005596" w:themeFill="text2"/>
            <w:vAlign w:val="center"/>
          </w:tcPr>
          <w:p w14:paraId="226A0DC0" w14:textId="77777777" w:rsidR="00BB4FDD" w:rsidRPr="00631DAB" w:rsidRDefault="00BB4FDD"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599E3692" w14:textId="77777777" w:rsidR="00BB4FDD" w:rsidRPr="00631DAB" w:rsidRDefault="00BB4FDD"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BB4FDD" w:rsidRPr="00631DAB" w14:paraId="45617173" w14:textId="77777777" w:rsidTr="00A22393">
        <w:trPr>
          <w:jc w:val="center"/>
        </w:trPr>
        <w:tc>
          <w:tcPr>
            <w:tcW w:w="0" w:type="auto"/>
            <w:vAlign w:val="center"/>
          </w:tcPr>
          <w:p w14:paraId="1558CC13" w14:textId="77777777" w:rsidR="00BB4FDD" w:rsidRPr="00631DAB" w:rsidRDefault="00BB4FDD"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A99B27F" w14:textId="77777777" w:rsidR="00BB4FDD" w:rsidRPr="00631DAB" w:rsidRDefault="00BB4FDD"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BB4FDD" w:rsidRPr="00631DAB" w14:paraId="6DF75FB3" w14:textId="77777777" w:rsidTr="00A22393">
        <w:trPr>
          <w:jc w:val="center"/>
        </w:trPr>
        <w:tc>
          <w:tcPr>
            <w:tcW w:w="0" w:type="auto"/>
            <w:vAlign w:val="center"/>
          </w:tcPr>
          <w:p w14:paraId="464A3546" w14:textId="77777777" w:rsidR="00BB4FDD" w:rsidRPr="00631DAB" w:rsidRDefault="0063003A" w:rsidP="00A22393">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27EA98DF" w14:textId="77777777" w:rsidR="00BB4FDD" w:rsidRPr="00631DAB" w:rsidRDefault="00BB4FDD"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r w:rsidR="0063003A" w:rsidRPr="00631DAB" w14:paraId="7247FCDA" w14:textId="77777777" w:rsidTr="00A22393">
        <w:trPr>
          <w:jc w:val="center"/>
        </w:trPr>
        <w:tc>
          <w:tcPr>
            <w:tcW w:w="0" w:type="auto"/>
            <w:vAlign w:val="center"/>
          </w:tcPr>
          <w:p w14:paraId="461F5B2D" w14:textId="77777777" w:rsidR="0063003A" w:rsidRDefault="0063003A" w:rsidP="00A22393">
            <w:pPr>
              <w:jc w:val="center"/>
              <w:rPr>
                <w:rFonts w:asciiTheme="minorHAnsi" w:hAnsiTheme="minorHAnsi" w:cstheme="minorHAnsi"/>
                <w:color w:val="auto"/>
                <w:sz w:val="16"/>
                <w:szCs w:val="16"/>
              </w:rPr>
            </w:pPr>
            <w:r>
              <w:rPr>
                <w:rFonts w:asciiTheme="minorHAnsi" w:hAnsiTheme="minorHAnsi" w:cstheme="minorHAnsi"/>
                <w:color w:val="auto"/>
                <w:sz w:val="16"/>
                <w:szCs w:val="16"/>
              </w:rPr>
              <w:t>9999</w:t>
            </w:r>
          </w:p>
        </w:tc>
        <w:tc>
          <w:tcPr>
            <w:tcW w:w="0" w:type="auto"/>
            <w:vAlign w:val="center"/>
          </w:tcPr>
          <w:p w14:paraId="3BF99EA5" w14:textId="77777777" w:rsidR="0063003A" w:rsidRDefault="0063003A"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Errors in staged data</w:t>
            </w:r>
          </w:p>
        </w:tc>
      </w:tr>
    </w:tbl>
    <w:p w14:paraId="4EBC1A06" w14:textId="77777777" w:rsidR="008657C0" w:rsidRDefault="008657C0" w:rsidP="008657C0">
      <w:pPr>
        <w:rPr>
          <w:b/>
        </w:rPr>
      </w:pPr>
    </w:p>
    <w:p w14:paraId="213F4880" w14:textId="77777777" w:rsidR="00BB4FDD" w:rsidRPr="00BB4FDD" w:rsidRDefault="008D147B" w:rsidP="00BB4FDD">
      <w:r>
        <w:rPr>
          <w:b/>
        </w:rPr>
        <w:t>Workflow:</w:t>
      </w:r>
    </w:p>
    <w:p w14:paraId="13CD14B2" w14:textId="77777777" w:rsidR="00D62C07" w:rsidRDefault="00C54B69" w:rsidP="008909F9">
      <w:pPr>
        <w:pStyle w:val="JDAnormal"/>
        <w:jc w:val="center"/>
        <w:rPr>
          <w:rFonts w:ascii="Arial" w:hAnsi="Arial" w:cs="Arial"/>
          <w:sz w:val="20"/>
          <w:szCs w:val="20"/>
        </w:rPr>
      </w:pPr>
      <w:r>
        <w:rPr>
          <w:noProof/>
        </w:rPr>
        <w:object w:dxaOrig="4359" w:dyaOrig="7104" w14:anchorId="66C11E65">
          <v:shape id="_x0000_i1040" type="#_x0000_t75" alt="" style="width:162.75pt;height:266.25pt;mso-width-percent:0;mso-height-percent:0;mso-width-percent:0;mso-height-percent:0" o:ole="">
            <v:imagedata r:id="rId49" o:title=""/>
          </v:shape>
          <o:OLEObject Type="Embed" ProgID="Visio.Drawing.11" ShapeID="_x0000_i1040" DrawAspect="Content" ObjectID="_1594808004" r:id="rId50"/>
        </w:object>
      </w:r>
    </w:p>
    <w:p w14:paraId="3D9F9B00" w14:textId="77777777" w:rsidR="008909F9" w:rsidRDefault="008909F9" w:rsidP="00BB2F9B">
      <w:r>
        <w:br w:type="page"/>
      </w:r>
    </w:p>
    <w:p w14:paraId="2F0A1A87" w14:textId="77777777" w:rsidR="00D62C07" w:rsidRDefault="00D62C07" w:rsidP="00D62C07">
      <w:pPr>
        <w:pStyle w:val="Heading2"/>
      </w:pPr>
      <w:bookmarkStart w:id="121" w:name="_JI_Meta_Data"/>
      <w:bookmarkStart w:id="122" w:name="_Toc520366013"/>
      <w:bookmarkEnd w:id="121"/>
      <w:r>
        <w:lastRenderedPageBreak/>
        <w:t>JI</w:t>
      </w:r>
      <w:r w:rsidR="005A6F26">
        <w:t xml:space="preserve"> </w:t>
      </w:r>
      <w:r>
        <w:t>Meta</w:t>
      </w:r>
      <w:r w:rsidR="005A6F26">
        <w:t xml:space="preserve"> </w:t>
      </w:r>
      <w:r>
        <w:t>Data</w:t>
      </w:r>
      <w:r w:rsidR="005A6F26">
        <w:t xml:space="preserve"> Load</w:t>
      </w:r>
      <w:bookmarkEnd w:id="122"/>
    </w:p>
    <w:p w14:paraId="31A88A7B" w14:textId="77777777" w:rsidR="00962735" w:rsidRDefault="00962735" w:rsidP="00962735">
      <w:pPr>
        <w:rPr>
          <w:rFonts w:cs="Arial"/>
        </w:rPr>
      </w:pPr>
      <w:r w:rsidRPr="00962735">
        <w:rPr>
          <w:rFonts w:cs="Arial"/>
          <w:b/>
        </w:rPr>
        <w:t>Mid-Tier</w:t>
      </w:r>
      <w:r>
        <w:rPr>
          <w:rFonts w:cs="Arial"/>
        </w:rPr>
        <w:t>: Primary only</w:t>
      </w:r>
    </w:p>
    <w:p w14:paraId="29D55791" w14:textId="77777777" w:rsidR="00962735" w:rsidRPr="00962735" w:rsidRDefault="00962735" w:rsidP="00962735"/>
    <w:p w14:paraId="788D2911" w14:textId="77777777" w:rsidR="00BB4FDD" w:rsidRDefault="00BB4FDD" w:rsidP="00BB4FDD">
      <w:r w:rsidRPr="001916EE">
        <w:rPr>
          <w:b/>
        </w:rPr>
        <w:t>Purpose</w:t>
      </w:r>
      <w:r>
        <w:t xml:space="preserve">: </w:t>
      </w:r>
      <w:r w:rsidRPr="00BB4FDD">
        <w:t>Executes the JI Meta Data job to load EKBS Meta Data changes.</w:t>
      </w:r>
    </w:p>
    <w:p w14:paraId="5A6D77BF" w14:textId="77777777" w:rsidR="00BB4FDD" w:rsidRDefault="00BB4FDD" w:rsidP="00BB4FDD"/>
    <w:p w14:paraId="3497BCEB" w14:textId="77777777" w:rsidR="00BB4FDD" w:rsidRPr="00631DAB" w:rsidRDefault="00BB4FDD" w:rsidP="00BB4FDD">
      <w:r w:rsidRPr="001916EE">
        <w:rPr>
          <w:b/>
        </w:rPr>
        <w:t>Usage</w:t>
      </w:r>
      <w:r w:rsidRPr="00631DAB">
        <w:t xml:space="preserve">: </w:t>
      </w:r>
      <w:proofErr w:type="spellStart"/>
      <w:r>
        <w:t>JIMetaDataLoad</w:t>
      </w:r>
      <w:proofErr w:type="spellEnd"/>
    </w:p>
    <w:p w14:paraId="3C3757BE" w14:textId="77777777" w:rsidR="00BB4FDD" w:rsidRDefault="00BB4FDD" w:rsidP="00BB4FDD"/>
    <w:p w14:paraId="322DDBBB" w14:textId="77777777" w:rsidR="00BB4FDD" w:rsidRDefault="00BB4FDD" w:rsidP="00BB4FD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BB4FDD" w:rsidRPr="00DB31D1" w14:paraId="7DEAB7D8" w14:textId="77777777" w:rsidTr="00A22393">
        <w:trPr>
          <w:jc w:val="center"/>
        </w:trPr>
        <w:tc>
          <w:tcPr>
            <w:tcW w:w="0" w:type="auto"/>
            <w:shd w:val="clear" w:color="auto" w:fill="005596" w:themeFill="text2"/>
            <w:vAlign w:val="center"/>
          </w:tcPr>
          <w:p w14:paraId="24536842" w14:textId="77777777" w:rsidR="00BB4FDD" w:rsidRPr="00DB31D1" w:rsidRDefault="00BB4FDD" w:rsidP="00A22393">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ED35EDB" w14:textId="77777777" w:rsidR="00BB4FDD" w:rsidRPr="00DB31D1" w:rsidRDefault="00BB4FDD" w:rsidP="00A22393">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BB4FDD" w:rsidRPr="00DB31D1" w14:paraId="39C90D52" w14:textId="77777777" w:rsidTr="00A22393">
        <w:trPr>
          <w:jc w:val="center"/>
        </w:trPr>
        <w:tc>
          <w:tcPr>
            <w:tcW w:w="0" w:type="auto"/>
            <w:vAlign w:val="center"/>
          </w:tcPr>
          <w:p w14:paraId="309BD3D4" w14:textId="77777777" w:rsidR="00BB4FDD" w:rsidRPr="00DB31D1" w:rsidRDefault="00BB4FDD" w:rsidP="00A22393">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651A3751" w14:textId="77777777" w:rsidR="00BB4FDD" w:rsidRPr="00DB31D1" w:rsidRDefault="00BB4FDD"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7110D608" w14:textId="77777777" w:rsidR="00BB4FDD" w:rsidRDefault="00BB4FDD" w:rsidP="00BB4FDD"/>
    <w:p w14:paraId="2DEFE98B" w14:textId="77777777" w:rsidR="00BB4FDD" w:rsidRPr="0080426D" w:rsidRDefault="00BB4FDD" w:rsidP="00BB4FDD">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1561"/>
      </w:tblGrid>
      <w:tr w:rsidR="0063003A" w:rsidRPr="00631DAB" w14:paraId="49C00073" w14:textId="77777777" w:rsidTr="000E26E7">
        <w:trPr>
          <w:jc w:val="center"/>
        </w:trPr>
        <w:tc>
          <w:tcPr>
            <w:tcW w:w="0" w:type="auto"/>
            <w:shd w:val="clear" w:color="auto" w:fill="005596" w:themeFill="text2"/>
            <w:vAlign w:val="center"/>
          </w:tcPr>
          <w:p w14:paraId="67DF3E0E" w14:textId="77777777" w:rsidR="0063003A" w:rsidRPr="00631DAB" w:rsidRDefault="0063003A" w:rsidP="000E26E7">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7A5C80A4" w14:textId="77777777" w:rsidR="0063003A" w:rsidRPr="00631DAB" w:rsidRDefault="0063003A" w:rsidP="000E26E7">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63003A" w:rsidRPr="00631DAB" w14:paraId="1F977416" w14:textId="77777777" w:rsidTr="000E26E7">
        <w:trPr>
          <w:jc w:val="center"/>
        </w:trPr>
        <w:tc>
          <w:tcPr>
            <w:tcW w:w="0" w:type="auto"/>
            <w:vAlign w:val="center"/>
          </w:tcPr>
          <w:p w14:paraId="65DE12C4" w14:textId="77777777" w:rsidR="0063003A" w:rsidRPr="00631DAB" w:rsidRDefault="0063003A" w:rsidP="000E26E7">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382E4FD" w14:textId="77777777" w:rsidR="0063003A" w:rsidRPr="00631DAB" w:rsidRDefault="0063003A"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63003A" w:rsidRPr="00631DAB" w14:paraId="540C11D5" w14:textId="77777777" w:rsidTr="000E26E7">
        <w:trPr>
          <w:jc w:val="center"/>
        </w:trPr>
        <w:tc>
          <w:tcPr>
            <w:tcW w:w="0" w:type="auto"/>
            <w:vAlign w:val="center"/>
          </w:tcPr>
          <w:p w14:paraId="104D2FFC" w14:textId="77777777" w:rsidR="0063003A" w:rsidRPr="00631DAB" w:rsidRDefault="0063003A" w:rsidP="000E26E7">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7C368EAA" w14:textId="77777777" w:rsidR="0063003A" w:rsidRPr="00631DAB" w:rsidRDefault="0063003A"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r w:rsidR="0063003A" w:rsidRPr="00631DAB" w14:paraId="6917909F" w14:textId="77777777" w:rsidTr="000E26E7">
        <w:trPr>
          <w:jc w:val="center"/>
        </w:trPr>
        <w:tc>
          <w:tcPr>
            <w:tcW w:w="0" w:type="auto"/>
            <w:vAlign w:val="center"/>
          </w:tcPr>
          <w:p w14:paraId="6E14FECE" w14:textId="77777777" w:rsidR="0063003A" w:rsidRDefault="0063003A" w:rsidP="000E26E7">
            <w:pPr>
              <w:jc w:val="center"/>
              <w:rPr>
                <w:rFonts w:asciiTheme="minorHAnsi" w:hAnsiTheme="minorHAnsi" w:cstheme="minorHAnsi"/>
                <w:color w:val="auto"/>
                <w:sz w:val="16"/>
                <w:szCs w:val="16"/>
              </w:rPr>
            </w:pPr>
            <w:r>
              <w:rPr>
                <w:rFonts w:asciiTheme="minorHAnsi" w:hAnsiTheme="minorHAnsi" w:cstheme="minorHAnsi"/>
                <w:color w:val="auto"/>
                <w:sz w:val="16"/>
                <w:szCs w:val="16"/>
              </w:rPr>
              <w:t>9999</w:t>
            </w:r>
          </w:p>
        </w:tc>
        <w:tc>
          <w:tcPr>
            <w:tcW w:w="0" w:type="auto"/>
            <w:vAlign w:val="center"/>
          </w:tcPr>
          <w:p w14:paraId="36800A4A" w14:textId="77777777" w:rsidR="0063003A" w:rsidRDefault="0063003A"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Errors in staged data</w:t>
            </w:r>
          </w:p>
        </w:tc>
      </w:tr>
    </w:tbl>
    <w:p w14:paraId="48141880" w14:textId="77777777" w:rsidR="008657C0" w:rsidRDefault="008657C0" w:rsidP="008657C0">
      <w:pPr>
        <w:rPr>
          <w:b/>
        </w:rPr>
      </w:pPr>
    </w:p>
    <w:p w14:paraId="45FCC030" w14:textId="77777777" w:rsidR="00BB4FDD" w:rsidRPr="00BB4FDD" w:rsidRDefault="008D147B" w:rsidP="00BB4FDD">
      <w:r>
        <w:rPr>
          <w:b/>
        </w:rPr>
        <w:t>Workflow:</w:t>
      </w:r>
    </w:p>
    <w:p w14:paraId="0C65DB8A" w14:textId="3A15FC9C" w:rsidR="00EC5BCB" w:rsidRPr="00EC5BCB" w:rsidRDefault="00727BA1" w:rsidP="00BB2F9B">
      <w:pPr>
        <w:jc w:val="center"/>
      </w:pPr>
      <w:r>
        <w:rPr>
          <w:noProof/>
        </w:rPr>
        <w:object w:dxaOrig="4200" w:dyaOrig="7080" w14:anchorId="0A8A7FB9">
          <v:shape id="_x0000_i1041" type="#_x0000_t75" alt="" style="width:157.5pt;height:265.5pt" o:ole="">
            <v:imagedata r:id="rId51" o:title=""/>
          </v:shape>
          <o:OLEObject Type="Embed" ProgID="Visio.Drawing.11" ShapeID="_x0000_i1041" DrawAspect="Content" ObjectID="_1594808005" r:id="rId52"/>
        </w:object>
      </w:r>
    </w:p>
    <w:p w14:paraId="3AA3F867" w14:textId="77777777" w:rsidR="00EC5BCB" w:rsidRDefault="00EC5BCB" w:rsidP="00BB2F9B">
      <w:r>
        <w:br w:type="page"/>
      </w:r>
    </w:p>
    <w:p w14:paraId="3F7D54E5" w14:textId="77777777" w:rsidR="00D62C07" w:rsidRDefault="00D62C07" w:rsidP="00D62C07">
      <w:pPr>
        <w:pStyle w:val="Heading2"/>
      </w:pPr>
      <w:bookmarkStart w:id="123" w:name="_Plan_Cube_Sync"/>
      <w:bookmarkStart w:id="124" w:name="_Toc520366014"/>
      <w:bookmarkEnd w:id="123"/>
      <w:r>
        <w:lastRenderedPageBreak/>
        <w:t>P</w:t>
      </w:r>
      <w:r w:rsidR="005A6F26">
        <w:t>lan Cube Sync</w:t>
      </w:r>
      <w:bookmarkEnd w:id="124"/>
    </w:p>
    <w:p w14:paraId="462EA7FD" w14:textId="77777777" w:rsidR="00962735" w:rsidRDefault="00962735" w:rsidP="00962735">
      <w:pPr>
        <w:rPr>
          <w:rFonts w:cs="Arial"/>
        </w:rPr>
      </w:pPr>
      <w:r w:rsidRPr="00962735">
        <w:rPr>
          <w:rFonts w:cs="Arial"/>
          <w:b/>
        </w:rPr>
        <w:t>Mid-Tier</w:t>
      </w:r>
      <w:r>
        <w:rPr>
          <w:rFonts w:cs="Arial"/>
        </w:rPr>
        <w:t>: Primary and Secondary</w:t>
      </w:r>
    </w:p>
    <w:p w14:paraId="06EF63BD" w14:textId="77777777" w:rsidR="00962735" w:rsidRPr="00962735" w:rsidRDefault="00962735" w:rsidP="00962735"/>
    <w:p w14:paraId="28D2006F" w14:textId="77777777" w:rsidR="00853CF7" w:rsidRDefault="00853CF7" w:rsidP="00853CF7">
      <w:r w:rsidRPr="001916EE">
        <w:rPr>
          <w:b/>
        </w:rPr>
        <w:t>Purpose</w:t>
      </w:r>
      <w:r>
        <w:t>: Multithreads the execution of multiple Quartz Cube structure and data syncs.</w:t>
      </w:r>
      <w:r w:rsidR="003E10FE">
        <w:t xml:space="preserve">  Quartz Cubes are those that contain User Plan data only.</w:t>
      </w:r>
    </w:p>
    <w:p w14:paraId="1B6773B3" w14:textId="77777777" w:rsidR="00853CF7" w:rsidRDefault="00853CF7" w:rsidP="00853CF7"/>
    <w:p w14:paraId="6ACE578B" w14:textId="77777777" w:rsidR="00853CF7" w:rsidRPr="00631DAB" w:rsidRDefault="00853CF7" w:rsidP="00853CF7">
      <w:r w:rsidRPr="001916EE">
        <w:rPr>
          <w:b/>
        </w:rPr>
        <w:t>Usage</w:t>
      </w:r>
      <w:r w:rsidRPr="00631DAB">
        <w:t xml:space="preserve">: </w:t>
      </w:r>
      <w:proofErr w:type="spellStart"/>
      <w:r>
        <w:t>PlanCubeSync</w:t>
      </w:r>
      <w:proofErr w:type="spellEnd"/>
    </w:p>
    <w:p w14:paraId="09014E36" w14:textId="77777777" w:rsidR="00853CF7" w:rsidRDefault="00853CF7" w:rsidP="00853CF7"/>
    <w:p w14:paraId="12221183" w14:textId="77777777" w:rsidR="00853CF7" w:rsidRDefault="00853CF7" w:rsidP="00853CF7">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853CF7" w:rsidRPr="00DB31D1" w14:paraId="137976E6" w14:textId="77777777" w:rsidTr="00A22393">
        <w:trPr>
          <w:jc w:val="center"/>
        </w:trPr>
        <w:tc>
          <w:tcPr>
            <w:tcW w:w="0" w:type="auto"/>
            <w:shd w:val="clear" w:color="auto" w:fill="005596" w:themeFill="text2"/>
            <w:vAlign w:val="center"/>
          </w:tcPr>
          <w:p w14:paraId="4006824A" w14:textId="77777777" w:rsidR="00853CF7" w:rsidRPr="00DB31D1" w:rsidRDefault="00853CF7" w:rsidP="00A22393">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54C13775" w14:textId="77777777" w:rsidR="00853CF7" w:rsidRPr="00DB31D1" w:rsidRDefault="00853CF7" w:rsidP="00A22393">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853CF7" w:rsidRPr="00DB31D1" w14:paraId="7CA7A375" w14:textId="77777777" w:rsidTr="00A22393">
        <w:trPr>
          <w:jc w:val="center"/>
        </w:trPr>
        <w:tc>
          <w:tcPr>
            <w:tcW w:w="0" w:type="auto"/>
            <w:vAlign w:val="center"/>
          </w:tcPr>
          <w:p w14:paraId="35D2FE8B" w14:textId="77777777" w:rsidR="00853CF7" w:rsidRPr="00DB31D1" w:rsidRDefault="00853CF7" w:rsidP="00A22393">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7A7BDBAE" w14:textId="77777777" w:rsidR="00853CF7" w:rsidRPr="00DB31D1" w:rsidRDefault="00853CF7"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4636CC72" w14:textId="77777777" w:rsidR="00853CF7" w:rsidRDefault="00853CF7" w:rsidP="00853CF7"/>
    <w:p w14:paraId="3F4DFE84" w14:textId="77777777" w:rsidR="00853CF7" w:rsidRPr="0080426D" w:rsidRDefault="00853CF7" w:rsidP="00853CF7">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853CF7" w:rsidRPr="00631DAB" w14:paraId="2D63F967" w14:textId="77777777" w:rsidTr="00A22393">
        <w:trPr>
          <w:jc w:val="center"/>
        </w:trPr>
        <w:tc>
          <w:tcPr>
            <w:tcW w:w="0" w:type="auto"/>
            <w:shd w:val="clear" w:color="auto" w:fill="005596" w:themeFill="text2"/>
            <w:vAlign w:val="center"/>
          </w:tcPr>
          <w:p w14:paraId="2E29E446" w14:textId="77777777" w:rsidR="00853CF7" w:rsidRPr="00631DAB" w:rsidRDefault="00853CF7"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8270E80" w14:textId="77777777" w:rsidR="00853CF7" w:rsidRPr="00631DAB" w:rsidRDefault="00853CF7"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53CF7" w:rsidRPr="00631DAB" w14:paraId="2C945756" w14:textId="77777777" w:rsidTr="00A22393">
        <w:trPr>
          <w:jc w:val="center"/>
        </w:trPr>
        <w:tc>
          <w:tcPr>
            <w:tcW w:w="0" w:type="auto"/>
            <w:vAlign w:val="center"/>
          </w:tcPr>
          <w:p w14:paraId="6F63A108" w14:textId="77777777" w:rsidR="00853CF7" w:rsidRPr="00631DAB" w:rsidRDefault="00853CF7"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5C25AE16" w14:textId="77777777" w:rsidR="00853CF7" w:rsidRPr="00631DAB" w:rsidRDefault="00853CF7"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853CF7" w:rsidRPr="00631DAB" w14:paraId="037DA299" w14:textId="77777777" w:rsidTr="00A22393">
        <w:trPr>
          <w:jc w:val="center"/>
        </w:trPr>
        <w:tc>
          <w:tcPr>
            <w:tcW w:w="0" w:type="auto"/>
            <w:vAlign w:val="center"/>
          </w:tcPr>
          <w:p w14:paraId="51E753CF" w14:textId="77777777" w:rsidR="00853CF7" w:rsidRPr="00631DAB" w:rsidRDefault="00853CF7" w:rsidP="00A22393">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328716AC" w14:textId="77777777" w:rsidR="00853CF7" w:rsidRPr="00631DAB" w:rsidRDefault="00853CF7"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05D38075" w14:textId="77777777" w:rsidR="008657C0" w:rsidRDefault="008657C0" w:rsidP="008657C0">
      <w:pPr>
        <w:rPr>
          <w:b/>
        </w:rPr>
      </w:pPr>
    </w:p>
    <w:p w14:paraId="1DF3B6D0" w14:textId="77777777" w:rsidR="00853CF7" w:rsidRPr="00853CF7" w:rsidRDefault="008D147B" w:rsidP="00853CF7">
      <w:r>
        <w:rPr>
          <w:b/>
        </w:rPr>
        <w:t>Workflow:</w:t>
      </w:r>
    </w:p>
    <w:p w14:paraId="29B906C8" w14:textId="77777777" w:rsidR="000013E5" w:rsidRDefault="00C54B69" w:rsidP="00BB2F9B">
      <w:pPr>
        <w:jc w:val="center"/>
      </w:pPr>
      <w:r>
        <w:rPr>
          <w:noProof/>
        </w:rPr>
        <w:object w:dxaOrig="3019" w:dyaOrig="4584" w14:anchorId="7BB31507">
          <v:shape id="_x0000_i1042" type="#_x0000_t75" alt="" style="width:113.25pt;height:171.75pt;mso-width-percent:0;mso-height-percent:0;mso-width-percent:0;mso-height-percent:0" o:ole="">
            <v:imagedata r:id="rId53" o:title=""/>
          </v:shape>
          <o:OLEObject Type="Embed" ProgID="Visio.Drawing.11" ShapeID="_x0000_i1042" DrawAspect="Content" ObjectID="_1594808006" r:id="rId54"/>
        </w:object>
      </w:r>
    </w:p>
    <w:p w14:paraId="3A45E97E" w14:textId="77777777" w:rsidR="000013E5" w:rsidRDefault="000013E5" w:rsidP="00BB2F9B">
      <w:r>
        <w:br w:type="page"/>
      </w:r>
    </w:p>
    <w:p w14:paraId="271B6183" w14:textId="77777777" w:rsidR="00D62C07" w:rsidRDefault="00D62C07" w:rsidP="00D62C07">
      <w:pPr>
        <w:pStyle w:val="Heading2"/>
      </w:pPr>
      <w:bookmarkStart w:id="125" w:name="_Toc520366015"/>
      <w:r>
        <w:lastRenderedPageBreak/>
        <w:t>Plan</w:t>
      </w:r>
      <w:r w:rsidR="005A6F26">
        <w:t xml:space="preserve"> </w:t>
      </w:r>
      <w:r>
        <w:t>Data</w:t>
      </w:r>
      <w:r w:rsidR="005A6F26">
        <w:t xml:space="preserve"> Update</w:t>
      </w:r>
      <w:bookmarkEnd w:id="125"/>
    </w:p>
    <w:p w14:paraId="6078B727" w14:textId="77777777" w:rsidR="00962735" w:rsidRDefault="00962735" w:rsidP="00962735">
      <w:pPr>
        <w:rPr>
          <w:rFonts w:cs="Arial"/>
        </w:rPr>
      </w:pPr>
      <w:r w:rsidRPr="00962735">
        <w:rPr>
          <w:rFonts w:cs="Arial"/>
          <w:b/>
        </w:rPr>
        <w:t>Mid-Tier</w:t>
      </w:r>
      <w:r>
        <w:rPr>
          <w:rFonts w:cs="Arial"/>
        </w:rPr>
        <w:t>: Primary only</w:t>
      </w:r>
    </w:p>
    <w:p w14:paraId="121747D6" w14:textId="77777777" w:rsidR="00962735" w:rsidRPr="00962735" w:rsidRDefault="00962735" w:rsidP="00962735"/>
    <w:p w14:paraId="222B891A" w14:textId="44026910" w:rsidR="00732A11" w:rsidRDefault="00732A11" w:rsidP="00732A11">
      <w:r w:rsidRPr="001916EE">
        <w:rPr>
          <w:b/>
        </w:rPr>
        <w:t>Purpose</w:t>
      </w:r>
      <w:r>
        <w:t xml:space="preserve">: Executes EKBF Commands to load fact data into Granite for a single User Plan FTF and then </w:t>
      </w:r>
      <w:r w:rsidR="00C57413">
        <w:t xml:space="preserve">optionally </w:t>
      </w:r>
      <w:r>
        <w:t>purges th</w:t>
      </w:r>
      <w:r w:rsidR="001408A0">
        <w:t>e contents of the staging table.  If there are errors in the processing of data, the staging table will not be purged.</w:t>
      </w:r>
    </w:p>
    <w:p w14:paraId="7B37724C" w14:textId="77777777" w:rsidR="00732A11" w:rsidRDefault="00732A11" w:rsidP="00732A11"/>
    <w:p w14:paraId="1928D53B" w14:textId="55461ED8" w:rsidR="00732A11" w:rsidRPr="00631DAB" w:rsidRDefault="00732A11" w:rsidP="00732A11">
      <w:r w:rsidRPr="001916EE">
        <w:rPr>
          <w:b/>
        </w:rPr>
        <w:t>Usage</w:t>
      </w:r>
      <w:r w:rsidRPr="00631DAB">
        <w:t xml:space="preserve">: </w:t>
      </w:r>
      <w:proofErr w:type="spellStart"/>
      <w:r>
        <w:t>PlanDataUpdate</w:t>
      </w:r>
      <w:proofErr w:type="spellEnd"/>
      <w:r>
        <w:t xml:space="preserve"> [FTF]</w:t>
      </w:r>
      <w:r w:rsidR="00C57413">
        <w:t xml:space="preserve"> [retain/truncate]</w:t>
      </w:r>
    </w:p>
    <w:p w14:paraId="4E890995" w14:textId="77777777" w:rsidR="00732A11" w:rsidRDefault="00732A11" w:rsidP="00732A11"/>
    <w:p w14:paraId="7A41681A" w14:textId="77777777" w:rsidR="00732A11" w:rsidRDefault="00732A11" w:rsidP="00732A11">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220"/>
        <w:gridCol w:w="8356"/>
      </w:tblGrid>
      <w:tr w:rsidR="00732A11" w:rsidRPr="00631DAB" w14:paraId="5F77ACE9" w14:textId="77777777" w:rsidTr="00A22393">
        <w:trPr>
          <w:jc w:val="center"/>
        </w:trPr>
        <w:tc>
          <w:tcPr>
            <w:tcW w:w="0" w:type="auto"/>
            <w:shd w:val="clear" w:color="auto" w:fill="005596" w:themeFill="text2"/>
            <w:vAlign w:val="center"/>
          </w:tcPr>
          <w:p w14:paraId="3A439885" w14:textId="77777777" w:rsidR="00732A11" w:rsidRPr="00631DAB" w:rsidRDefault="00732A11"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4E3EEF85" w14:textId="77777777" w:rsidR="00732A11" w:rsidRPr="00631DAB" w:rsidRDefault="00732A11"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732A11" w:rsidRPr="00631DAB" w14:paraId="7458C36F" w14:textId="77777777" w:rsidTr="00A22393">
        <w:trPr>
          <w:jc w:val="center"/>
        </w:trPr>
        <w:tc>
          <w:tcPr>
            <w:tcW w:w="0" w:type="auto"/>
            <w:vAlign w:val="center"/>
          </w:tcPr>
          <w:p w14:paraId="0D31608E" w14:textId="77777777" w:rsidR="00732A11" w:rsidRPr="00B650A8" w:rsidRDefault="00732A11" w:rsidP="00A22393">
            <w:pPr>
              <w:jc w:val="left"/>
              <w:rPr>
                <w:rFonts w:asciiTheme="minorHAnsi" w:hAnsiTheme="minorHAnsi" w:cstheme="minorHAnsi"/>
                <w:sz w:val="16"/>
                <w:szCs w:val="16"/>
              </w:rPr>
            </w:pPr>
            <w:r>
              <w:rPr>
                <w:rFonts w:asciiTheme="minorHAnsi" w:hAnsiTheme="minorHAnsi" w:cstheme="minorHAnsi"/>
                <w:color w:val="auto"/>
                <w:sz w:val="16"/>
                <w:szCs w:val="16"/>
              </w:rPr>
              <w:t>FTF</w:t>
            </w:r>
          </w:p>
        </w:tc>
        <w:tc>
          <w:tcPr>
            <w:tcW w:w="0" w:type="auto"/>
            <w:vAlign w:val="center"/>
          </w:tcPr>
          <w:p w14:paraId="3A51EF5E" w14:textId="77777777" w:rsidR="00732A11" w:rsidRPr="00631DAB" w:rsidRDefault="00732A11"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Fact Table Family name</w:t>
            </w:r>
          </w:p>
        </w:tc>
      </w:tr>
      <w:tr w:rsidR="00C57413" w:rsidRPr="00631DAB" w14:paraId="415CAA06" w14:textId="77777777" w:rsidTr="00A22393">
        <w:trPr>
          <w:jc w:val="center"/>
        </w:trPr>
        <w:tc>
          <w:tcPr>
            <w:tcW w:w="0" w:type="auto"/>
            <w:vAlign w:val="center"/>
          </w:tcPr>
          <w:p w14:paraId="3ABBDDFF" w14:textId="674004E0" w:rsidR="00C57413" w:rsidRDefault="00C57413" w:rsidP="00C57413">
            <w:pPr>
              <w:jc w:val="left"/>
              <w:rPr>
                <w:rFonts w:asciiTheme="minorHAnsi" w:hAnsiTheme="minorHAnsi" w:cstheme="minorHAnsi"/>
                <w:color w:val="auto"/>
                <w:sz w:val="16"/>
                <w:szCs w:val="16"/>
              </w:rPr>
            </w:pPr>
            <w:r>
              <w:rPr>
                <w:rFonts w:asciiTheme="minorHAnsi" w:hAnsiTheme="minorHAnsi" w:cstheme="minorHAnsi"/>
                <w:color w:val="auto"/>
                <w:sz w:val="16"/>
                <w:szCs w:val="16"/>
              </w:rPr>
              <w:t>retain/truncate</w:t>
            </w:r>
          </w:p>
        </w:tc>
        <w:tc>
          <w:tcPr>
            <w:tcW w:w="0" w:type="auto"/>
            <w:vAlign w:val="center"/>
          </w:tcPr>
          <w:p w14:paraId="544049D1" w14:textId="6255951F" w:rsidR="00C57413" w:rsidRDefault="00C57413" w:rsidP="00C5741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Specifying ‘retain’ will disable the truncating of input source tables except in restart scenarios.  The default is ‘truncate’ which does not have to be specified.</w:t>
            </w:r>
          </w:p>
        </w:tc>
      </w:tr>
    </w:tbl>
    <w:p w14:paraId="0C4E74CF" w14:textId="77777777" w:rsidR="00732A11" w:rsidRDefault="00732A11" w:rsidP="00732A11"/>
    <w:p w14:paraId="38E3E9DD" w14:textId="77777777" w:rsidR="00732A11" w:rsidRPr="0080426D" w:rsidRDefault="00732A11" w:rsidP="00732A11">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1561"/>
      </w:tblGrid>
      <w:tr w:rsidR="00AE7513" w:rsidRPr="00631DAB" w14:paraId="3A15D6AB" w14:textId="77777777" w:rsidTr="000E26E7">
        <w:trPr>
          <w:jc w:val="center"/>
        </w:trPr>
        <w:tc>
          <w:tcPr>
            <w:tcW w:w="0" w:type="auto"/>
            <w:shd w:val="clear" w:color="auto" w:fill="005596" w:themeFill="text2"/>
            <w:vAlign w:val="center"/>
          </w:tcPr>
          <w:p w14:paraId="1A8F93C3" w14:textId="77777777" w:rsidR="00AE7513" w:rsidRPr="00631DAB" w:rsidRDefault="00AE7513" w:rsidP="000E26E7">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1245677" w14:textId="77777777" w:rsidR="00AE7513" w:rsidRPr="00631DAB" w:rsidRDefault="00AE7513" w:rsidP="000E26E7">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AE7513" w:rsidRPr="00631DAB" w14:paraId="7D854079" w14:textId="77777777" w:rsidTr="000E26E7">
        <w:trPr>
          <w:jc w:val="center"/>
        </w:trPr>
        <w:tc>
          <w:tcPr>
            <w:tcW w:w="0" w:type="auto"/>
            <w:vAlign w:val="center"/>
          </w:tcPr>
          <w:p w14:paraId="72D923E0" w14:textId="77777777" w:rsidR="00AE7513" w:rsidRPr="00631DAB" w:rsidRDefault="00AE7513" w:rsidP="000E26E7">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F424CB4" w14:textId="77777777" w:rsidR="00AE7513" w:rsidRPr="00631DAB" w:rsidRDefault="00AE7513"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AE7513" w:rsidRPr="00631DAB" w14:paraId="7051C10A" w14:textId="77777777" w:rsidTr="000E26E7">
        <w:trPr>
          <w:jc w:val="center"/>
        </w:trPr>
        <w:tc>
          <w:tcPr>
            <w:tcW w:w="0" w:type="auto"/>
            <w:vAlign w:val="center"/>
          </w:tcPr>
          <w:p w14:paraId="7C074CCD" w14:textId="77777777" w:rsidR="00AE7513" w:rsidRPr="00631DAB" w:rsidRDefault="00AE7513" w:rsidP="000E26E7">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3F1A5593" w14:textId="77777777" w:rsidR="00AE7513" w:rsidRPr="00631DAB" w:rsidRDefault="00AE7513"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r w:rsidR="00AE7513" w:rsidRPr="00631DAB" w14:paraId="33E1334F" w14:textId="77777777" w:rsidTr="000E26E7">
        <w:trPr>
          <w:jc w:val="center"/>
        </w:trPr>
        <w:tc>
          <w:tcPr>
            <w:tcW w:w="0" w:type="auto"/>
            <w:vAlign w:val="center"/>
          </w:tcPr>
          <w:p w14:paraId="0B679845" w14:textId="77777777" w:rsidR="00AE7513" w:rsidRDefault="00AE7513" w:rsidP="000E26E7">
            <w:pPr>
              <w:jc w:val="center"/>
              <w:rPr>
                <w:rFonts w:asciiTheme="minorHAnsi" w:hAnsiTheme="minorHAnsi" w:cstheme="minorHAnsi"/>
                <w:color w:val="auto"/>
                <w:sz w:val="16"/>
                <w:szCs w:val="16"/>
              </w:rPr>
            </w:pPr>
            <w:r>
              <w:rPr>
                <w:rFonts w:asciiTheme="minorHAnsi" w:hAnsiTheme="minorHAnsi" w:cstheme="minorHAnsi"/>
                <w:color w:val="auto"/>
                <w:sz w:val="16"/>
                <w:szCs w:val="16"/>
              </w:rPr>
              <w:t>9999</w:t>
            </w:r>
          </w:p>
        </w:tc>
        <w:tc>
          <w:tcPr>
            <w:tcW w:w="0" w:type="auto"/>
            <w:vAlign w:val="center"/>
          </w:tcPr>
          <w:p w14:paraId="20493774" w14:textId="77777777" w:rsidR="00AE7513" w:rsidRDefault="00AE7513"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Errors in staged data</w:t>
            </w:r>
          </w:p>
        </w:tc>
      </w:tr>
    </w:tbl>
    <w:p w14:paraId="617A3331" w14:textId="77777777" w:rsidR="008657C0" w:rsidRDefault="008657C0" w:rsidP="008657C0">
      <w:pPr>
        <w:rPr>
          <w:b/>
        </w:rPr>
      </w:pPr>
    </w:p>
    <w:p w14:paraId="280AC24F" w14:textId="77777777" w:rsidR="00BC5E05" w:rsidRDefault="00BC5E05" w:rsidP="00373558">
      <w:pPr>
        <w:tabs>
          <w:tab w:val="left" w:pos="7875"/>
        </w:tabs>
        <w:rPr>
          <w:b/>
        </w:rPr>
      </w:pPr>
      <w:r>
        <w:rPr>
          <w:b/>
        </w:rPr>
        <w:t>Server Command Lines:</w:t>
      </w:r>
      <w:r w:rsidR="00373558">
        <w:rPr>
          <w:b/>
        </w:rPr>
        <w:tab/>
      </w:r>
    </w:p>
    <w:p w14:paraId="3FCD0C91" w14:textId="77777777" w:rsidR="00BC5E05" w:rsidRDefault="00E72D65" w:rsidP="00BC5E05">
      <w:pPr>
        <w:jc w:val="left"/>
      </w:pPr>
      <w:hyperlink w:anchor="_Foundation_Plan_Data" w:history="1">
        <w:proofErr w:type="spellStart"/>
        <w:r w:rsidR="00BC5E05" w:rsidRPr="008804F6">
          <w:rPr>
            <w:rStyle w:val="Hyperlink"/>
          </w:rPr>
          <w:t>pkbfdatupd</w:t>
        </w:r>
        <w:proofErr w:type="spellEnd"/>
      </w:hyperlink>
      <w:r w:rsidR="00BC5E05">
        <w:t xml:space="preserve"> / </w:t>
      </w:r>
      <w:r w:rsidR="00BC5E05" w:rsidRPr="002E7D32">
        <w:rPr>
          <w:i/>
        </w:rPr>
        <w:t xml:space="preserve">[FTF] </w:t>
      </w:r>
      <w:proofErr w:type="spellStart"/>
      <w:r w:rsidR="00BC5E05" w:rsidRPr="00BC5E05">
        <w:t>dropindexgranite</w:t>
      </w:r>
      <w:proofErr w:type="spellEnd"/>
      <w:r w:rsidR="00BC5E05" w:rsidRPr="00BC5E05">
        <w:t>=y</w:t>
      </w:r>
    </w:p>
    <w:p w14:paraId="3867F589" w14:textId="77777777" w:rsidR="00BC5E05" w:rsidRPr="00BC5E05" w:rsidRDefault="00E72D65" w:rsidP="00BC5E05">
      <w:pPr>
        <w:jc w:val="left"/>
      </w:pPr>
      <w:hyperlink w:anchor="_Foundation_Data_Update" w:history="1">
        <w:proofErr w:type="spellStart"/>
        <w:r w:rsidR="00BC5E05" w:rsidRPr="008804F6">
          <w:rPr>
            <w:rStyle w:val="Hyperlink"/>
          </w:rPr>
          <w:t>pkbfdatupd</w:t>
        </w:r>
        <w:proofErr w:type="spellEnd"/>
      </w:hyperlink>
      <w:r w:rsidR="00BC5E05" w:rsidRPr="00FE5B3F">
        <w:t xml:space="preserve"> / </w:t>
      </w:r>
      <w:r w:rsidR="00BC5E05" w:rsidRPr="002E7D32">
        <w:rPr>
          <w:i/>
        </w:rPr>
        <w:t>[FTF]</w:t>
      </w:r>
      <w:r w:rsidR="00BC5E05" w:rsidRPr="00FE5B3F">
        <w:t xml:space="preserve"> </w:t>
      </w:r>
      <w:proofErr w:type="spellStart"/>
      <w:r w:rsidR="00BC5E05" w:rsidRPr="00BC5E05">
        <w:t>dropindexgranite</w:t>
      </w:r>
      <w:proofErr w:type="spellEnd"/>
      <w:r w:rsidR="00BC5E05" w:rsidRPr="00BC5E05">
        <w:t>=y restart=y</w:t>
      </w:r>
    </w:p>
    <w:p w14:paraId="074360F7" w14:textId="77777777" w:rsidR="00BC5E05" w:rsidRDefault="00BC5E05" w:rsidP="00BC5E05">
      <w:pPr>
        <w:jc w:val="left"/>
      </w:pPr>
    </w:p>
    <w:p w14:paraId="3EEB8F30" w14:textId="77777777" w:rsidR="00BC5E05" w:rsidRDefault="00E72D65" w:rsidP="00BC5E05">
      <w:pPr>
        <w:jc w:val="left"/>
      </w:pPr>
      <w:hyperlink w:anchor="_Foundation_Data_Remove" w:history="1">
        <w:proofErr w:type="spellStart"/>
        <w:r w:rsidR="00BC5E05" w:rsidRPr="008804F6">
          <w:rPr>
            <w:rStyle w:val="Hyperlink"/>
          </w:rPr>
          <w:t>pkbfdatrm</w:t>
        </w:r>
        <w:proofErr w:type="spellEnd"/>
      </w:hyperlink>
      <w:r w:rsidR="00BC5E05" w:rsidRPr="00FE5B3F">
        <w:t xml:space="preserve"> / type=</w:t>
      </w:r>
      <w:proofErr w:type="spellStart"/>
      <w:r w:rsidR="001C6587">
        <w:t>inputsources</w:t>
      </w:r>
      <w:proofErr w:type="spellEnd"/>
      <w:r w:rsidR="00BC5E05" w:rsidRPr="00FE5B3F">
        <w:t xml:space="preserve"> </w:t>
      </w:r>
      <w:proofErr w:type="spellStart"/>
      <w:r w:rsidR="00BC5E05" w:rsidRPr="00FE5B3F">
        <w:t>ftf</w:t>
      </w:r>
      <w:proofErr w:type="spellEnd"/>
      <w:r w:rsidR="00BC5E05" w:rsidRPr="00FE5B3F">
        <w:t>=</w:t>
      </w:r>
      <w:r w:rsidR="00BC5E05" w:rsidRPr="002E7D32">
        <w:rPr>
          <w:i/>
        </w:rPr>
        <w:t>[FTF]</w:t>
      </w:r>
      <w:r w:rsidR="00BC5E05" w:rsidRPr="00FE5B3F">
        <w:t xml:space="preserve"> analyze=n empty=y</w:t>
      </w:r>
    </w:p>
    <w:p w14:paraId="6DE10BC3" w14:textId="77777777" w:rsidR="00BC5E05" w:rsidRDefault="00E72D65" w:rsidP="00BC5E05">
      <w:pPr>
        <w:jc w:val="left"/>
      </w:pPr>
      <w:hyperlink w:anchor="_Foundation_Data_Remove" w:history="1">
        <w:proofErr w:type="spellStart"/>
        <w:r w:rsidR="00BC5E05" w:rsidRPr="008804F6">
          <w:rPr>
            <w:rStyle w:val="Hyperlink"/>
          </w:rPr>
          <w:t>pkbfdatrm</w:t>
        </w:r>
        <w:proofErr w:type="spellEnd"/>
      </w:hyperlink>
      <w:r w:rsidR="00BC5E05" w:rsidRPr="00FE5B3F">
        <w:t xml:space="preserve"> / type=</w:t>
      </w:r>
      <w:proofErr w:type="spellStart"/>
      <w:r w:rsidR="001C6587">
        <w:t>inputsources</w:t>
      </w:r>
      <w:proofErr w:type="spellEnd"/>
      <w:r w:rsidR="00BC5E05" w:rsidRPr="00FE5B3F">
        <w:t xml:space="preserve"> </w:t>
      </w:r>
      <w:proofErr w:type="spellStart"/>
      <w:r w:rsidR="00BC5E05" w:rsidRPr="00FE5B3F">
        <w:t>ftf</w:t>
      </w:r>
      <w:proofErr w:type="spellEnd"/>
      <w:r w:rsidR="00BC5E05" w:rsidRPr="00FE5B3F">
        <w:t>=</w:t>
      </w:r>
      <w:r w:rsidR="00BC5E05" w:rsidRPr="002E7D32">
        <w:rPr>
          <w:i/>
        </w:rPr>
        <w:t xml:space="preserve">[FTF] </w:t>
      </w:r>
      <w:r w:rsidR="00BC5E05" w:rsidRPr="00FE5B3F">
        <w:t>analyze=n empty=y restart=s</w:t>
      </w:r>
    </w:p>
    <w:p w14:paraId="6D8D242F" w14:textId="77777777" w:rsidR="00BC5E05" w:rsidRDefault="00BC5E05">
      <w:pPr>
        <w:jc w:val="left"/>
        <w:rPr>
          <w:b/>
        </w:rPr>
      </w:pPr>
      <w:r>
        <w:rPr>
          <w:b/>
        </w:rPr>
        <w:br w:type="page"/>
      </w:r>
    </w:p>
    <w:p w14:paraId="5AB21216" w14:textId="77777777" w:rsidR="00732A11" w:rsidRPr="00732A11" w:rsidRDefault="008D147B" w:rsidP="00732A11">
      <w:r>
        <w:rPr>
          <w:b/>
        </w:rPr>
        <w:lastRenderedPageBreak/>
        <w:t>Workflow:</w:t>
      </w:r>
    </w:p>
    <w:p w14:paraId="7C6CCF4C" w14:textId="77777777" w:rsidR="00D62C07" w:rsidRDefault="00C54B69" w:rsidP="00E150E3">
      <w:pPr>
        <w:pStyle w:val="JDAnormal"/>
        <w:jc w:val="center"/>
        <w:rPr>
          <w:rFonts w:ascii="Arial" w:hAnsi="Arial" w:cs="Arial"/>
          <w:sz w:val="20"/>
          <w:szCs w:val="20"/>
        </w:rPr>
      </w:pPr>
      <w:r>
        <w:rPr>
          <w:noProof/>
        </w:rPr>
        <w:object w:dxaOrig="7110" w:dyaOrig="9714" w14:anchorId="4D15CE26">
          <v:shape id="_x0000_i1043" type="#_x0000_t75" alt="" style="width:267pt;height:364.5pt;mso-width-percent:0;mso-height-percent:0;mso-width-percent:0;mso-height-percent:0" o:ole="">
            <v:imagedata r:id="rId55" o:title=""/>
          </v:shape>
          <o:OLEObject Type="Embed" ProgID="Visio.Drawing.11" ShapeID="_x0000_i1043" DrawAspect="Content" ObjectID="_1594808007" r:id="rId56"/>
        </w:object>
      </w:r>
    </w:p>
    <w:p w14:paraId="755999BB" w14:textId="77777777" w:rsidR="005920DE" w:rsidRDefault="005920DE" w:rsidP="005920DE">
      <w:pPr>
        <w:pStyle w:val="JDAnormal"/>
      </w:pPr>
      <w:r w:rsidRPr="001A185B">
        <w:rPr>
          <w:b/>
        </w:rPr>
        <w:t>Not depicted in above diagram:</w:t>
      </w:r>
      <w:r>
        <w:t xml:space="preserve"> If the staging table is empty, a FDU/FDR is not performed.  However, if a restart is pending, the FDU or FDR will be restarted.</w:t>
      </w:r>
    </w:p>
    <w:p w14:paraId="096B9658" w14:textId="77777777" w:rsidR="00713C2B" w:rsidRDefault="00713C2B" w:rsidP="005920DE">
      <w:r>
        <w:br w:type="page"/>
      </w:r>
    </w:p>
    <w:p w14:paraId="7F7367BC" w14:textId="77777777" w:rsidR="00D62C07" w:rsidRDefault="00D62C07" w:rsidP="00D62C07">
      <w:pPr>
        <w:pStyle w:val="Heading2"/>
      </w:pPr>
      <w:bookmarkStart w:id="126" w:name="_Quartz_Cube_Sync"/>
      <w:bookmarkStart w:id="127" w:name="_Toc520366016"/>
      <w:bookmarkEnd w:id="126"/>
      <w:r>
        <w:lastRenderedPageBreak/>
        <w:t>Q</w:t>
      </w:r>
      <w:r w:rsidR="005A6F26">
        <w:t>uartz Cube Sync</w:t>
      </w:r>
      <w:bookmarkEnd w:id="127"/>
    </w:p>
    <w:p w14:paraId="095F993A" w14:textId="77777777" w:rsidR="00962735" w:rsidRDefault="00962735" w:rsidP="00962735">
      <w:pPr>
        <w:rPr>
          <w:rFonts w:cs="Arial"/>
        </w:rPr>
      </w:pPr>
      <w:r w:rsidRPr="00962735">
        <w:rPr>
          <w:rFonts w:cs="Arial"/>
          <w:b/>
        </w:rPr>
        <w:t>Mid-Tier</w:t>
      </w:r>
      <w:r>
        <w:rPr>
          <w:rFonts w:cs="Arial"/>
        </w:rPr>
        <w:t>: Primary and Secondary</w:t>
      </w:r>
    </w:p>
    <w:p w14:paraId="3385F859" w14:textId="77777777" w:rsidR="00962735" w:rsidRPr="00962735" w:rsidRDefault="00962735" w:rsidP="00962735"/>
    <w:p w14:paraId="3595439A" w14:textId="77777777" w:rsidR="00F714BF" w:rsidRDefault="00F714BF" w:rsidP="00F714BF">
      <w:r w:rsidRPr="001916EE">
        <w:rPr>
          <w:b/>
        </w:rPr>
        <w:t>Purpose</w:t>
      </w:r>
      <w:r>
        <w:t>: Multithreads the execution of multiple Quartz Cube structure and data syncs.  This script includes both Actuals and User Plan Quartz Cubes.</w:t>
      </w:r>
    </w:p>
    <w:p w14:paraId="3A4F398C" w14:textId="77777777" w:rsidR="00F714BF" w:rsidRDefault="00F714BF" w:rsidP="00F714BF"/>
    <w:p w14:paraId="0C5F7818" w14:textId="77777777" w:rsidR="00F714BF" w:rsidRPr="00631DAB" w:rsidRDefault="00F714BF" w:rsidP="00F714BF">
      <w:r w:rsidRPr="001916EE">
        <w:rPr>
          <w:b/>
        </w:rPr>
        <w:t>Usage</w:t>
      </w:r>
      <w:r w:rsidRPr="00631DAB">
        <w:t xml:space="preserve">: </w:t>
      </w:r>
      <w:proofErr w:type="spellStart"/>
      <w:r w:rsidR="00A63F03">
        <w:t>QuartzCubeSync</w:t>
      </w:r>
      <w:proofErr w:type="spellEnd"/>
    </w:p>
    <w:p w14:paraId="458EE817" w14:textId="77777777" w:rsidR="00F714BF" w:rsidRDefault="00F714BF" w:rsidP="00F714BF"/>
    <w:p w14:paraId="166A9D1D" w14:textId="77777777" w:rsidR="00F714BF" w:rsidRDefault="00F714BF" w:rsidP="00F714B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F714BF" w:rsidRPr="00631DAB" w14:paraId="0FB878B6" w14:textId="77777777" w:rsidTr="00A22393">
        <w:trPr>
          <w:jc w:val="center"/>
        </w:trPr>
        <w:tc>
          <w:tcPr>
            <w:tcW w:w="0" w:type="auto"/>
            <w:shd w:val="clear" w:color="auto" w:fill="005596" w:themeFill="text2"/>
            <w:vAlign w:val="center"/>
          </w:tcPr>
          <w:p w14:paraId="131A2473" w14:textId="77777777" w:rsidR="00F714BF" w:rsidRPr="00631DAB" w:rsidRDefault="00F714BF"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6CF50B1E" w14:textId="77777777" w:rsidR="00F714BF" w:rsidRPr="00631DAB" w:rsidRDefault="00F714BF"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714BF" w:rsidRPr="00631DAB" w14:paraId="6F89DD66" w14:textId="77777777" w:rsidTr="00A22393">
        <w:trPr>
          <w:jc w:val="center"/>
        </w:trPr>
        <w:tc>
          <w:tcPr>
            <w:tcW w:w="0" w:type="auto"/>
            <w:vAlign w:val="center"/>
          </w:tcPr>
          <w:p w14:paraId="32FB8681" w14:textId="77777777" w:rsidR="00F714BF" w:rsidRPr="00B650A8" w:rsidRDefault="00A63F03"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7663D907" w14:textId="77777777" w:rsidR="00F714BF" w:rsidRPr="00631DAB" w:rsidRDefault="00A63F03"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16FF75A3" w14:textId="77777777" w:rsidR="00F714BF" w:rsidRDefault="00F714BF" w:rsidP="00F714BF"/>
    <w:p w14:paraId="6150B120" w14:textId="77777777" w:rsidR="00F714BF" w:rsidRPr="0080426D" w:rsidRDefault="00F714BF" w:rsidP="00F714BF">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F714BF" w:rsidRPr="00631DAB" w14:paraId="735E35E6" w14:textId="77777777" w:rsidTr="00A22393">
        <w:trPr>
          <w:jc w:val="center"/>
        </w:trPr>
        <w:tc>
          <w:tcPr>
            <w:tcW w:w="0" w:type="auto"/>
            <w:shd w:val="clear" w:color="auto" w:fill="005596" w:themeFill="text2"/>
            <w:vAlign w:val="center"/>
          </w:tcPr>
          <w:p w14:paraId="6FA7FA54" w14:textId="77777777" w:rsidR="00F714BF" w:rsidRPr="00631DAB" w:rsidRDefault="00F714BF"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A3B6353" w14:textId="77777777" w:rsidR="00F714BF" w:rsidRPr="00631DAB" w:rsidRDefault="00F714BF"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714BF" w:rsidRPr="00631DAB" w14:paraId="4B0C524B" w14:textId="77777777" w:rsidTr="00A22393">
        <w:trPr>
          <w:jc w:val="center"/>
        </w:trPr>
        <w:tc>
          <w:tcPr>
            <w:tcW w:w="0" w:type="auto"/>
            <w:vAlign w:val="center"/>
          </w:tcPr>
          <w:p w14:paraId="0046B517" w14:textId="77777777" w:rsidR="00F714BF" w:rsidRPr="00631DAB" w:rsidRDefault="00F714BF"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339DE2A3" w14:textId="77777777" w:rsidR="00F714BF" w:rsidRPr="00631DAB" w:rsidRDefault="00F714B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F714BF" w:rsidRPr="00631DAB" w14:paraId="4ADDC3F0" w14:textId="77777777" w:rsidTr="00A22393">
        <w:trPr>
          <w:jc w:val="center"/>
        </w:trPr>
        <w:tc>
          <w:tcPr>
            <w:tcW w:w="0" w:type="auto"/>
            <w:vAlign w:val="center"/>
          </w:tcPr>
          <w:p w14:paraId="32BDEF9F" w14:textId="77777777" w:rsidR="00F714BF" w:rsidRPr="00631DAB" w:rsidRDefault="00F714BF" w:rsidP="00A22393">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3B9E8193" w14:textId="77777777" w:rsidR="00F714BF" w:rsidRPr="00631DAB" w:rsidRDefault="00F714B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38B2985E" w14:textId="77777777" w:rsidR="008657C0" w:rsidRDefault="008657C0" w:rsidP="008657C0">
      <w:pPr>
        <w:rPr>
          <w:b/>
        </w:rPr>
      </w:pPr>
    </w:p>
    <w:p w14:paraId="368C213F" w14:textId="77777777" w:rsidR="00F714BF" w:rsidRPr="00F714BF" w:rsidRDefault="008D147B" w:rsidP="00F714BF">
      <w:r>
        <w:rPr>
          <w:b/>
        </w:rPr>
        <w:t>Workflow:</w:t>
      </w:r>
    </w:p>
    <w:p w14:paraId="38E43239" w14:textId="77777777" w:rsidR="00713C2B" w:rsidRDefault="00C54B69" w:rsidP="00BB2F9B">
      <w:pPr>
        <w:jc w:val="center"/>
      </w:pPr>
      <w:r>
        <w:rPr>
          <w:noProof/>
        </w:rPr>
        <w:object w:dxaOrig="3019" w:dyaOrig="4584" w14:anchorId="29689768">
          <v:shape id="_x0000_i1044" type="#_x0000_t75" alt="" style="width:113.25pt;height:171.75pt;mso-width-percent:0;mso-height-percent:0;mso-width-percent:0;mso-height-percent:0" o:ole="">
            <v:imagedata r:id="rId57" o:title=""/>
          </v:shape>
          <o:OLEObject Type="Embed" ProgID="Visio.Drawing.11" ShapeID="_x0000_i1044" DrawAspect="Content" ObjectID="_1594808008" r:id="rId58"/>
        </w:object>
      </w:r>
    </w:p>
    <w:p w14:paraId="2567815C" w14:textId="77777777" w:rsidR="00713C2B" w:rsidRDefault="00713C2B" w:rsidP="00BB2F9B">
      <w:r>
        <w:br w:type="page"/>
      </w:r>
    </w:p>
    <w:p w14:paraId="4DFDC472" w14:textId="172B6772" w:rsidR="001A655A" w:rsidRDefault="001A655A" w:rsidP="001A655A">
      <w:pPr>
        <w:pStyle w:val="Heading2"/>
      </w:pPr>
      <w:bookmarkStart w:id="128" w:name="_Rebuild_Contexts"/>
      <w:bookmarkStart w:id="129" w:name="_Toc520366017"/>
      <w:bookmarkEnd w:id="128"/>
      <w:r>
        <w:lastRenderedPageBreak/>
        <w:t>Quartz Purge Aged Data</w:t>
      </w:r>
      <w:bookmarkEnd w:id="129"/>
    </w:p>
    <w:p w14:paraId="1B662DE5" w14:textId="77777777" w:rsidR="001A655A" w:rsidRDefault="001A655A" w:rsidP="001A655A">
      <w:pPr>
        <w:rPr>
          <w:rFonts w:cs="Arial"/>
        </w:rPr>
      </w:pPr>
      <w:r w:rsidRPr="00962735">
        <w:rPr>
          <w:rFonts w:cs="Arial"/>
          <w:b/>
        </w:rPr>
        <w:t>Mid-Tier</w:t>
      </w:r>
      <w:r>
        <w:rPr>
          <w:rFonts w:cs="Arial"/>
        </w:rPr>
        <w:t>: Primary and Secondary</w:t>
      </w:r>
    </w:p>
    <w:p w14:paraId="39FB73EC" w14:textId="77777777" w:rsidR="001A655A" w:rsidRPr="00962735" w:rsidRDefault="001A655A" w:rsidP="001A655A"/>
    <w:p w14:paraId="7E9AF461" w14:textId="3293AAE5" w:rsidR="001A655A" w:rsidRDefault="001A655A" w:rsidP="001A655A">
      <w:r w:rsidRPr="001916EE">
        <w:rPr>
          <w:b/>
        </w:rPr>
        <w:t>Purpose</w:t>
      </w:r>
      <w:r>
        <w:t>: Multithreads the execution of multiple Quartz Cube aged data purge processes.</w:t>
      </w:r>
    </w:p>
    <w:p w14:paraId="199E30AA" w14:textId="77777777" w:rsidR="001A655A" w:rsidRDefault="001A655A" w:rsidP="001A655A"/>
    <w:p w14:paraId="64BDB44F" w14:textId="0C97B6FC" w:rsidR="001A655A" w:rsidRPr="00631DAB" w:rsidRDefault="001A655A" w:rsidP="001A655A">
      <w:r w:rsidRPr="001916EE">
        <w:rPr>
          <w:b/>
        </w:rPr>
        <w:t>Usage</w:t>
      </w:r>
      <w:r w:rsidRPr="00631DAB">
        <w:t xml:space="preserve">: </w:t>
      </w:r>
      <w:proofErr w:type="spellStart"/>
      <w:r>
        <w:t>QuartzPurgeAgedData</w:t>
      </w:r>
      <w:proofErr w:type="spellEnd"/>
    </w:p>
    <w:p w14:paraId="5CBB30A3" w14:textId="77777777" w:rsidR="001A655A" w:rsidRDefault="001A655A" w:rsidP="001A655A"/>
    <w:p w14:paraId="1445B34F" w14:textId="77777777" w:rsidR="001A655A" w:rsidRDefault="001A655A" w:rsidP="001A655A">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1A655A" w:rsidRPr="00631DAB" w14:paraId="162F14BD" w14:textId="77777777" w:rsidTr="00D31C48">
        <w:trPr>
          <w:jc w:val="center"/>
        </w:trPr>
        <w:tc>
          <w:tcPr>
            <w:tcW w:w="0" w:type="auto"/>
            <w:shd w:val="clear" w:color="auto" w:fill="005596" w:themeFill="text2"/>
            <w:vAlign w:val="center"/>
          </w:tcPr>
          <w:p w14:paraId="50FCAC39" w14:textId="77777777" w:rsidR="001A655A" w:rsidRPr="00631DAB" w:rsidRDefault="001A655A"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0867EE56" w14:textId="77777777" w:rsidR="001A655A" w:rsidRPr="00631DAB" w:rsidRDefault="001A655A"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1A655A" w:rsidRPr="00631DAB" w14:paraId="0395C0E5" w14:textId="77777777" w:rsidTr="00D31C48">
        <w:trPr>
          <w:jc w:val="center"/>
        </w:trPr>
        <w:tc>
          <w:tcPr>
            <w:tcW w:w="0" w:type="auto"/>
            <w:vAlign w:val="center"/>
          </w:tcPr>
          <w:p w14:paraId="273B52AE" w14:textId="77777777" w:rsidR="001A655A" w:rsidRPr="00B650A8" w:rsidRDefault="001A655A" w:rsidP="00D31C48">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29DFA3A5" w14:textId="77777777" w:rsidR="001A655A" w:rsidRPr="00631DAB" w:rsidRDefault="001A655A"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2315BD67" w14:textId="77777777" w:rsidR="001A655A" w:rsidRDefault="001A655A" w:rsidP="001A655A"/>
    <w:p w14:paraId="140FD257" w14:textId="77777777" w:rsidR="001A655A" w:rsidRPr="0080426D" w:rsidRDefault="001A655A" w:rsidP="001A655A">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1A655A" w:rsidRPr="00631DAB" w14:paraId="77291082" w14:textId="77777777" w:rsidTr="00D31C48">
        <w:trPr>
          <w:jc w:val="center"/>
        </w:trPr>
        <w:tc>
          <w:tcPr>
            <w:tcW w:w="0" w:type="auto"/>
            <w:shd w:val="clear" w:color="auto" w:fill="005596" w:themeFill="text2"/>
            <w:vAlign w:val="center"/>
          </w:tcPr>
          <w:p w14:paraId="3E0516BE" w14:textId="77777777" w:rsidR="001A655A" w:rsidRPr="00631DAB" w:rsidRDefault="001A655A" w:rsidP="00D31C48">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64464745" w14:textId="77777777" w:rsidR="001A655A" w:rsidRPr="00631DAB" w:rsidRDefault="001A655A"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1A655A" w:rsidRPr="00631DAB" w14:paraId="39FC6ED7" w14:textId="77777777" w:rsidTr="00D31C48">
        <w:trPr>
          <w:jc w:val="center"/>
        </w:trPr>
        <w:tc>
          <w:tcPr>
            <w:tcW w:w="0" w:type="auto"/>
            <w:vAlign w:val="center"/>
          </w:tcPr>
          <w:p w14:paraId="7D6B4163" w14:textId="77777777" w:rsidR="001A655A" w:rsidRPr="00631DAB" w:rsidRDefault="001A655A" w:rsidP="00D31C48">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6B85E0A" w14:textId="77777777" w:rsidR="001A655A" w:rsidRPr="00631DAB" w:rsidRDefault="001A655A"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1A655A" w:rsidRPr="00631DAB" w14:paraId="1C3FB3F4" w14:textId="77777777" w:rsidTr="00D31C48">
        <w:trPr>
          <w:jc w:val="center"/>
        </w:trPr>
        <w:tc>
          <w:tcPr>
            <w:tcW w:w="0" w:type="auto"/>
            <w:vAlign w:val="center"/>
          </w:tcPr>
          <w:p w14:paraId="2434F357" w14:textId="77777777" w:rsidR="001A655A" w:rsidRPr="00631DAB" w:rsidRDefault="001A655A" w:rsidP="00D31C48">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1E682427" w14:textId="77777777" w:rsidR="001A655A" w:rsidRPr="00631DAB" w:rsidRDefault="001A655A"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52E74B91" w14:textId="77777777" w:rsidR="001A655A" w:rsidRDefault="001A655A" w:rsidP="001A655A">
      <w:pPr>
        <w:rPr>
          <w:b/>
        </w:rPr>
      </w:pPr>
    </w:p>
    <w:p w14:paraId="0E4ACECC" w14:textId="77777777" w:rsidR="001A655A" w:rsidRPr="00F714BF" w:rsidRDefault="001A655A" w:rsidP="001A655A">
      <w:r>
        <w:rPr>
          <w:b/>
        </w:rPr>
        <w:t>Workflow:</w:t>
      </w:r>
    </w:p>
    <w:p w14:paraId="2675A668" w14:textId="77777777" w:rsidR="001A655A" w:rsidRDefault="00C54B69" w:rsidP="001A655A">
      <w:pPr>
        <w:jc w:val="center"/>
      </w:pPr>
      <w:r>
        <w:rPr>
          <w:noProof/>
        </w:rPr>
        <w:object w:dxaOrig="3000" w:dyaOrig="4560" w14:anchorId="49324D1E">
          <v:shape id="_x0000_i1045" type="#_x0000_t75" alt="" style="width:111.75pt;height:170.25pt;mso-width-percent:0;mso-height-percent:0;mso-width-percent:0;mso-height-percent:0" o:ole="">
            <v:imagedata r:id="rId59" o:title=""/>
          </v:shape>
          <o:OLEObject Type="Embed" ProgID="Visio.Drawing.11" ShapeID="_x0000_i1045" DrawAspect="Content" ObjectID="_1594808009" r:id="rId60"/>
        </w:object>
      </w:r>
    </w:p>
    <w:p w14:paraId="64452279" w14:textId="77777777" w:rsidR="001A655A" w:rsidRDefault="001A655A" w:rsidP="001A655A">
      <w:r>
        <w:br w:type="page"/>
      </w:r>
    </w:p>
    <w:p w14:paraId="0EDA794C" w14:textId="1398B42F" w:rsidR="00D62C07" w:rsidRDefault="00D62C07" w:rsidP="001A655A">
      <w:pPr>
        <w:pStyle w:val="Heading2"/>
      </w:pPr>
      <w:bookmarkStart w:id="130" w:name="_Toc520366018"/>
      <w:r>
        <w:lastRenderedPageBreak/>
        <w:t>Rebuild</w:t>
      </w:r>
      <w:r w:rsidR="005A6F26">
        <w:t xml:space="preserve"> Contexts</w:t>
      </w:r>
      <w:bookmarkEnd w:id="130"/>
    </w:p>
    <w:p w14:paraId="6E6C0809" w14:textId="77777777" w:rsidR="00962735" w:rsidRDefault="00962735" w:rsidP="00962735">
      <w:pPr>
        <w:rPr>
          <w:rFonts w:cs="Arial"/>
        </w:rPr>
      </w:pPr>
      <w:r w:rsidRPr="00962735">
        <w:rPr>
          <w:rFonts w:cs="Arial"/>
          <w:b/>
        </w:rPr>
        <w:t>Mid-Tier</w:t>
      </w:r>
      <w:r>
        <w:rPr>
          <w:rFonts w:cs="Arial"/>
        </w:rPr>
        <w:t>: Primary only</w:t>
      </w:r>
    </w:p>
    <w:p w14:paraId="417D40A6" w14:textId="77777777" w:rsidR="00962735" w:rsidRPr="00962735" w:rsidRDefault="00962735" w:rsidP="00962735"/>
    <w:p w14:paraId="7D25F20C" w14:textId="77777777" w:rsidR="009B1589" w:rsidRDefault="009B1589" w:rsidP="009B1589">
      <w:r w:rsidRPr="001916EE">
        <w:rPr>
          <w:b/>
        </w:rPr>
        <w:t>Purpose</w:t>
      </w:r>
      <w:r>
        <w:t xml:space="preserve">: </w:t>
      </w:r>
      <w:r w:rsidRPr="009B1589">
        <w:t>Executes EP Mid-Tier command to rebuild all Contexts</w:t>
      </w:r>
      <w:r>
        <w:t>.</w:t>
      </w:r>
    </w:p>
    <w:p w14:paraId="33C3BD15" w14:textId="77777777" w:rsidR="009B1589" w:rsidRDefault="009B1589" w:rsidP="009B1589"/>
    <w:p w14:paraId="773998E1" w14:textId="77777777" w:rsidR="009B1589" w:rsidRPr="00631DAB" w:rsidRDefault="009B1589" w:rsidP="009B1589">
      <w:r w:rsidRPr="001916EE">
        <w:rPr>
          <w:b/>
        </w:rPr>
        <w:t>Usage</w:t>
      </w:r>
      <w:r w:rsidRPr="00631DAB">
        <w:t xml:space="preserve">: </w:t>
      </w:r>
      <w:proofErr w:type="spellStart"/>
      <w:r>
        <w:t>RebuildContexts</w:t>
      </w:r>
      <w:proofErr w:type="spellEnd"/>
    </w:p>
    <w:p w14:paraId="77AAF02A" w14:textId="77777777" w:rsidR="009B1589" w:rsidRDefault="009B1589" w:rsidP="009B1589"/>
    <w:p w14:paraId="73CC61FB" w14:textId="77777777" w:rsidR="009B1589" w:rsidRDefault="009B1589" w:rsidP="009B1589">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9B1589" w:rsidRPr="00631DAB" w14:paraId="30D099BB" w14:textId="77777777" w:rsidTr="00A22393">
        <w:trPr>
          <w:jc w:val="center"/>
        </w:trPr>
        <w:tc>
          <w:tcPr>
            <w:tcW w:w="0" w:type="auto"/>
            <w:shd w:val="clear" w:color="auto" w:fill="005596" w:themeFill="text2"/>
            <w:vAlign w:val="center"/>
          </w:tcPr>
          <w:p w14:paraId="02D7DB97" w14:textId="77777777" w:rsidR="009B1589" w:rsidRPr="00631DAB" w:rsidRDefault="009B1589"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E0FD7A5" w14:textId="77777777" w:rsidR="009B1589" w:rsidRPr="00631DAB" w:rsidRDefault="009B1589"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B1589" w:rsidRPr="00631DAB" w14:paraId="6151D8F6" w14:textId="77777777" w:rsidTr="00A22393">
        <w:trPr>
          <w:jc w:val="center"/>
        </w:trPr>
        <w:tc>
          <w:tcPr>
            <w:tcW w:w="0" w:type="auto"/>
            <w:vAlign w:val="center"/>
          </w:tcPr>
          <w:p w14:paraId="4DA65BAC" w14:textId="77777777" w:rsidR="009B1589" w:rsidRPr="00B650A8" w:rsidRDefault="009B1589"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0217ACEE"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1BFD3F8C" w14:textId="77777777" w:rsidR="009B1589" w:rsidRDefault="009B1589" w:rsidP="009B1589"/>
    <w:p w14:paraId="5D7B90BC" w14:textId="77777777" w:rsidR="009B1589" w:rsidRPr="0080426D" w:rsidRDefault="009B1589" w:rsidP="009B1589">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9B1589" w:rsidRPr="00631DAB" w14:paraId="6AA1C0A8" w14:textId="77777777" w:rsidTr="00A22393">
        <w:trPr>
          <w:jc w:val="center"/>
        </w:trPr>
        <w:tc>
          <w:tcPr>
            <w:tcW w:w="0" w:type="auto"/>
            <w:shd w:val="clear" w:color="auto" w:fill="005596" w:themeFill="text2"/>
            <w:vAlign w:val="center"/>
          </w:tcPr>
          <w:p w14:paraId="686C62F2" w14:textId="77777777" w:rsidR="009B1589" w:rsidRPr="00631DAB" w:rsidRDefault="009B1589"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11CD846" w14:textId="77777777" w:rsidR="009B1589" w:rsidRPr="00631DAB" w:rsidRDefault="009B1589"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B1589" w:rsidRPr="00631DAB" w14:paraId="64021868" w14:textId="77777777" w:rsidTr="00A22393">
        <w:trPr>
          <w:jc w:val="center"/>
        </w:trPr>
        <w:tc>
          <w:tcPr>
            <w:tcW w:w="0" w:type="auto"/>
            <w:vAlign w:val="center"/>
          </w:tcPr>
          <w:p w14:paraId="5A68D4F5" w14:textId="77777777" w:rsidR="009B1589" w:rsidRPr="00631DAB" w:rsidRDefault="009B1589"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2BE9260"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9B1589" w:rsidRPr="00631DAB" w14:paraId="7B857029" w14:textId="77777777" w:rsidTr="00A22393">
        <w:trPr>
          <w:jc w:val="center"/>
        </w:trPr>
        <w:tc>
          <w:tcPr>
            <w:tcW w:w="0" w:type="auto"/>
            <w:vAlign w:val="center"/>
          </w:tcPr>
          <w:p w14:paraId="3F6F3C14" w14:textId="77777777" w:rsidR="009B1589" w:rsidRPr="00631DAB" w:rsidRDefault="009B1589" w:rsidP="00A22393">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2960A422"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492CBD7F" w14:textId="77777777" w:rsidR="009B1589" w:rsidRDefault="009B1589" w:rsidP="009B1589"/>
    <w:p w14:paraId="546E7A7E" w14:textId="77777777" w:rsidR="008657C0" w:rsidRPr="009B1589" w:rsidRDefault="008D147B" w:rsidP="009B1589">
      <w:r>
        <w:rPr>
          <w:b/>
        </w:rPr>
        <w:t>Workflow:</w:t>
      </w:r>
    </w:p>
    <w:p w14:paraId="2D5E06F2" w14:textId="77777777" w:rsidR="009B2B99" w:rsidRDefault="00C54B69" w:rsidP="00BB2F9B">
      <w:pPr>
        <w:jc w:val="center"/>
      </w:pPr>
      <w:r>
        <w:rPr>
          <w:noProof/>
        </w:rPr>
        <w:object w:dxaOrig="1524" w:dyaOrig="4044" w14:anchorId="23743151">
          <v:shape id="_x0000_i1046" type="#_x0000_t75" alt="" style="width:57.75pt;height:153pt;mso-width-percent:0;mso-height-percent:0;mso-width-percent:0;mso-height-percent:0" o:ole="">
            <v:imagedata r:id="rId61" o:title=""/>
          </v:shape>
          <o:OLEObject Type="Embed" ProgID="Visio.Drawing.11" ShapeID="_x0000_i1046" DrawAspect="Content" ObjectID="_1594808010" r:id="rId62"/>
        </w:object>
      </w:r>
    </w:p>
    <w:p w14:paraId="0B3D3D38" w14:textId="77777777" w:rsidR="009B2B99" w:rsidRDefault="009B2B99" w:rsidP="00BB2F9B">
      <w:r>
        <w:br w:type="page"/>
      </w:r>
    </w:p>
    <w:p w14:paraId="476255E0" w14:textId="77777777" w:rsidR="00D62C07" w:rsidRDefault="00D62C07" w:rsidP="00D62C07">
      <w:pPr>
        <w:pStyle w:val="Heading2"/>
      </w:pPr>
      <w:bookmarkStart w:id="131" w:name="_Start_EP_Services"/>
      <w:bookmarkStart w:id="132" w:name="_Toc520366019"/>
      <w:bookmarkEnd w:id="131"/>
      <w:r>
        <w:lastRenderedPageBreak/>
        <w:t>S</w:t>
      </w:r>
      <w:r w:rsidR="005A6F26">
        <w:t>tart EP Services</w:t>
      </w:r>
      <w:bookmarkEnd w:id="132"/>
    </w:p>
    <w:p w14:paraId="2285459F" w14:textId="77777777" w:rsidR="00962735" w:rsidRDefault="00962735" w:rsidP="00962735">
      <w:pPr>
        <w:rPr>
          <w:rFonts w:cs="Arial"/>
        </w:rPr>
      </w:pPr>
      <w:r w:rsidRPr="00962735">
        <w:rPr>
          <w:rFonts w:cs="Arial"/>
          <w:b/>
        </w:rPr>
        <w:t>Mid-Tier</w:t>
      </w:r>
      <w:r>
        <w:rPr>
          <w:rFonts w:cs="Arial"/>
        </w:rPr>
        <w:t>: Primary and Secondary</w:t>
      </w:r>
    </w:p>
    <w:p w14:paraId="6DCCB708" w14:textId="77777777" w:rsidR="00962735" w:rsidRPr="00962735" w:rsidRDefault="00962735" w:rsidP="00962735"/>
    <w:p w14:paraId="619698AD" w14:textId="77777777" w:rsidR="009B1589" w:rsidRDefault="009B1589" w:rsidP="009B1589">
      <w:r w:rsidRPr="001916EE">
        <w:rPr>
          <w:b/>
        </w:rPr>
        <w:t>Purpose</w:t>
      </w:r>
      <w:r>
        <w:t xml:space="preserve">: </w:t>
      </w:r>
      <w:r w:rsidRPr="009B1589">
        <w:t xml:space="preserve">Restarts IIS and starts EP Mid-Tier Services for a single </w:t>
      </w:r>
      <w:proofErr w:type="spellStart"/>
      <w:r w:rsidRPr="009B1589">
        <w:t>Mid Tier</w:t>
      </w:r>
      <w:proofErr w:type="spellEnd"/>
      <w:r w:rsidRPr="009B1589">
        <w:t>.</w:t>
      </w:r>
      <w:r w:rsidR="00E203E0">
        <w:t xml:space="preserve">  Services should be started on the secondary mid-tiers first and the primary mid-tier last.  The mid-tier start order is an EP Product suggestion rather than an EP Batch Facility requirement.</w:t>
      </w:r>
    </w:p>
    <w:p w14:paraId="696C1EE7" w14:textId="77777777" w:rsidR="009B1589" w:rsidRDefault="009B1589" w:rsidP="009B1589"/>
    <w:p w14:paraId="73EA7FFF" w14:textId="77777777" w:rsidR="009B1589" w:rsidRPr="00631DAB" w:rsidRDefault="009B1589" w:rsidP="009B1589">
      <w:r w:rsidRPr="001916EE">
        <w:rPr>
          <w:b/>
        </w:rPr>
        <w:t>Usage</w:t>
      </w:r>
      <w:r w:rsidRPr="00631DAB">
        <w:t xml:space="preserve">: </w:t>
      </w:r>
      <w:proofErr w:type="spellStart"/>
      <w:r>
        <w:t>StartEPServices</w:t>
      </w:r>
      <w:proofErr w:type="spellEnd"/>
    </w:p>
    <w:p w14:paraId="063D520D" w14:textId="77777777" w:rsidR="009B1589" w:rsidRDefault="009B1589" w:rsidP="009B1589"/>
    <w:p w14:paraId="79816C4D" w14:textId="77777777" w:rsidR="009B1589" w:rsidRDefault="009B1589" w:rsidP="009B1589">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9B1589" w:rsidRPr="00631DAB" w14:paraId="07EAB9DF" w14:textId="77777777" w:rsidTr="00A22393">
        <w:trPr>
          <w:jc w:val="center"/>
        </w:trPr>
        <w:tc>
          <w:tcPr>
            <w:tcW w:w="0" w:type="auto"/>
            <w:shd w:val="clear" w:color="auto" w:fill="005596" w:themeFill="text2"/>
            <w:vAlign w:val="center"/>
          </w:tcPr>
          <w:p w14:paraId="7524ACEC" w14:textId="77777777" w:rsidR="009B1589" w:rsidRPr="00631DAB" w:rsidRDefault="009B1589"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B0AC9C1" w14:textId="77777777" w:rsidR="009B1589" w:rsidRPr="00631DAB" w:rsidRDefault="009B1589"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B1589" w:rsidRPr="00631DAB" w14:paraId="33766423" w14:textId="77777777" w:rsidTr="00A22393">
        <w:trPr>
          <w:jc w:val="center"/>
        </w:trPr>
        <w:tc>
          <w:tcPr>
            <w:tcW w:w="0" w:type="auto"/>
            <w:vAlign w:val="center"/>
          </w:tcPr>
          <w:p w14:paraId="52E961CC" w14:textId="77777777" w:rsidR="009B1589" w:rsidRPr="00B650A8" w:rsidRDefault="009B1589"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5E59BB61"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5FEC5BC5" w14:textId="77777777" w:rsidR="009B1589" w:rsidRDefault="009B1589" w:rsidP="009B1589"/>
    <w:p w14:paraId="0989723B" w14:textId="77777777" w:rsidR="009B1589" w:rsidRPr="0080426D" w:rsidRDefault="009B1589" w:rsidP="009B1589">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9B1589" w:rsidRPr="00631DAB" w14:paraId="6C099DF8" w14:textId="77777777" w:rsidTr="00A22393">
        <w:trPr>
          <w:jc w:val="center"/>
        </w:trPr>
        <w:tc>
          <w:tcPr>
            <w:tcW w:w="0" w:type="auto"/>
            <w:shd w:val="clear" w:color="auto" w:fill="005596" w:themeFill="text2"/>
            <w:vAlign w:val="center"/>
          </w:tcPr>
          <w:p w14:paraId="78EFF6DB" w14:textId="77777777" w:rsidR="009B1589" w:rsidRPr="00631DAB" w:rsidRDefault="009B1589"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8DE1CF5" w14:textId="77777777" w:rsidR="009B1589" w:rsidRPr="00631DAB" w:rsidRDefault="009B1589"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B1589" w:rsidRPr="00631DAB" w14:paraId="05235806" w14:textId="77777777" w:rsidTr="00A22393">
        <w:trPr>
          <w:jc w:val="center"/>
        </w:trPr>
        <w:tc>
          <w:tcPr>
            <w:tcW w:w="0" w:type="auto"/>
            <w:vAlign w:val="center"/>
          </w:tcPr>
          <w:p w14:paraId="47FE316C" w14:textId="77777777" w:rsidR="009B1589" w:rsidRPr="00631DAB" w:rsidRDefault="009B1589"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7DBADFA9"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9B1589" w:rsidRPr="00631DAB" w14:paraId="32D73C39" w14:textId="77777777" w:rsidTr="00A22393">
        <w:trPr>
          <w:jc w:val="center"/>
        </w:trPr>
        <w:tc>
          <w:tcPr>
            <w:tcW w:w="0" w:type="auto"/>
            <w:vAlign w:val="center"/>
          </w:tcPr>
          <w:p w14:paraId="37F49AF3" w14:textId="77777777" w:rsidR="009B1589" w:rsidRPr="00631DAB" w:rsidRDefault="009B1589" w:rsidP="00A22393">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3DE91BAB"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062E2D07" w14:textId="77777777" w:rsidR="008657C0" w:rsidRDefault="008657C0" w:rsidP="008657C0">
      <w:pPr>
        <w:rPr>
          <w:b/>
        </w:rPr>
      </w:pPr>
    </w:p>
    <w:p w14:paraId="3482229C" w14:textId="77777777" w:rsidR="009B1589" w:rsidRPr="009B1589" w:rsidRDefault="008D147B" w:rsidP="009B1589">
      <w:r>
        <w:rPr>
          <w:b/>
        </w:rPr>
        <w:t>Workflow:</w:t>
      </w:r>
    </w:p>
    <w:p w14:paraId="7F7695EE" w14:textId="77777777" w:rsidR="00D62C07" w:rsidRDefault="00C54B69" w:rsidP="002B2830">
      <w:pPr>
        <w:pStyle w:val="JDAnormal"/>
        <w:jc w:val="center"/>
        <w:rPr>
          <w:rFonts w:ascii="Arial" w:hAnsi="Arial" w:cs="Arial"/>
          <w:sz w:val="20"/>
          <w:szCs w:val="20"/>
        </w:rPr>
      </w:pPr>
      <w:r>
        <w:rPr>
          <w:noProof/>
        </w:rPr>
        <w:object w:dxaOrig="8004" w:dyaOrig="5754" w14:anchorId="39A56236">
          <v:shape id="_x0000_i1047" type="#_x0000_t75" alt="" style="width:300pt;height:215.25pt;mso-width-percent:0;mso-height-percent:0;mso-width-percent:0;mso-height-percent:0" o:ole="">
            <v:imagedata r:id="rId63" o:title=""/>
          </v:shape>
          <o:OLEObject Type="Embed" ProgID="Visio.Drawing.11" ShapeID="_x0000_i1047" DrawAspect="Content" ObjectID="_1594808011" r:id="rId64"/>
        </w:object>
      </w:r>
    </w:p>
    <w:p w14:paraId="0362D4CF" w14:textId="77777777" w:rsidR="002B2830" w:rsidRDefault="002B2830" w:rsidP="00BB2F9B">
      <w:r>
        <w:br w:type="page"/>
      </w:r>
    </w:p>
    <w:p w14:paraId="018ABABB" w14:textId="77777777" w:rsidR="00D62C07" w:rsidRDefault="00D62C07" w:rsidP="00D62C07">
      <w:pPr>
        <w:pStyle w:val="Heading2"/>
      </w:pPr>
      <w:bookmarkStart w:id="133" w:name="_Stop_EP_Services"/>
      <w:bookmarkStart w:id="134" w:name="_Toc520366020"/>
      <w:bookmarkEnd w:id="133"/>
      <w:r>
        <w:lastRenderedPageBreak/>
        <w:t>Stop</w:t>
      </w:r>
      <w:r w:rsidR="005A6F26">
        <w:t xml:space="preserve"> </w:t>
      </w:r>
      <w:r>
        <w:t>EP</w:t>
      </w:r>
      <w:r w:rsidR="005A6F26">
        <w:t xml:space="preserve"> Services</w:t>
      </w:r>
      <w:bookmarkEnd w:id="134"/>
    </w:p>
    <w:p w14:paraId="422A4DE2" w14:textId="77777777" w:rsidR="00962735" w:rsidRDefault="00962735" w:rsidP="00962735">
      <w:pPr>
        <w:rPr>
          <w:rFonts w:cs="Arial"/>
        </w:rPr>
      </w:pPr>
      <w:r w:rsidRPr="00962735">
        <w:rPr>
          <w:rFonts w:cs="Arial"/>
          <w:b/>
        </w:rPr>
        <w:t>Mid-Tier</w:t>
      </w:r>
      <w:r>
        <w:rPr>
          <w:rFonts w:cs="Arial"/>
        </w:rPr>
        <w:t>: Primary and Secondary</w:t>
      </w:r>
    </w:p>
    <w:p w14:paraId="6BFAA88C" w14:textId="77777777" w:rsidR="00962735" w:rsidRPr="00962735" w:rsidRDefault="00962735" w:rsidP="00962735"/>
    <w:p w14:paraId="0A20F92D" w14:textId="77777777" w:rsidR="009B1589" w:rsidRDefault="009B1589" w:rsidP="009B1589">
      <w:r w:rsidRPr="001916EE">
        <w:rPr>
          <w:b/>
        </w:rPr>
        <w:t>Purpose</w:t>
      </w:r>
      <w:r>
        <w:t xml:space="preserve">: </w:t>
      </w:r>
      <w:r w:rsidRPr="009B1589">
        <w:t xml:space="preserve">Stops EP Mid-Tier Services for a single </w:t>
      </w:r>
      <w:proofErr w:type="spellStart"/>
      <w:r w:rsidRPr="009B1589">
        <w:t>Mid Tier</w:t>
      </w:r>
      <w:proofErr w:type="spellEnd"/>
      <w:r w:rsidRPr="009B1589">
        <w:t>.</w:t>
      </w:r>
    </w:p>
    <w:p w14:paraId="2E03DFA2" w14:textId="77777777" w:rsidR="009B1589" w:rsidRDefault="009B1589" w:rsidP="009B1589"/>
    <w:p w14:paraId="65A70ABD" w14:textId="77777777" w:rsidR="009B1589" w:rsidRPr="00631DAB" w:rsidRDefault="009B1589" w:rsidP="009B1589">
      <w:r w:rsidRPr="001916EE">
        <w:rPr>
          <w:b/>
        </w:rPr>
        <w:t>Usage</w:t>
      </w:r>
      <w:r w:rsidRPr="00631DAB">
        <w:t xml:space="preserve">: </w:t>
      </w:r>
      <w:proofErr w:type="spellStart"/>
      <w:r>
        <w:t>StopEPServices</w:t>
      </w:r>
      <w:proofErr w:type="spellEnd"/>
    </w:p>
    <w:p w14:paraId="5453DA0A" w14:textId="77777777" w:rsidR="009B1589" w:rsidRDefault="009B1589" w:rsidP="009B1589"/>
    <w:p w14:paraId="2FE08242" w14:textId="77777777" w:rsidR="009B1589" w:rsidRDefault="009B1589" w:rsidP="009B1589">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9B1589" w:rsidRPr="00631DAB" w14:paraId="3D96F406" w14:textId="77777777" w:rsidTr="00A22393">
        <w:trPr>
          <w:jc w:val="center"/>
        </w:trPr>
        <w:tc>
          <w:tcPr>
            <w:tcW w:w="0" w:type="auto"/>
            <w:shd w:val="clear" w:color="auto" w:fill="005596" w:themeFill="text2"/>
            <w:vAlign w:val="center"/>
          </w:tcPr>
          <w:p w14:paraId="52F1E289" w14:textId="77777777" w:rsidR="009B1589" w:rsidRPr="00631DAB" w:rsidRDefault="009B1589"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48C8354" w14:textId="77777777" w:rsidR="009B1589" w:rsidRPr="00631DAB" w:rsidRDefault="009B1589"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B1589" w:rsidRPr="00631DAB" w14:paraId="08F7A411" w14:textId="77777777" w:rsidTr="00A22393">
        <w:trPr>
          <w:jc w:val="center"/>
        </w:trPr>
        <w:tc>
          <w:tcPr>
            <w:tcW w:w="0" w:type="auto"/>
            <w:vAlign w:val="center"/>
          </w:tcPr>
          <w:p w14:paraId="631C6118" w14:textId="77777777" w:rsidR="009B1589" w:rsidRPr="00B650A8" w:rsidRDefault="009B1589"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52C5CA88"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1F5DDFCB" w14:textId="77777777" w:rsidR="009B1589" w:rsidRDefault="009B1589" w:rsidP="009B1589"/>
    <w:p w14:paraId="6F5F2A63" w14:textId="77777777" w:rsidR="009B1589" w:rsidRPr="0080426D" w:rsidRDefault="009B1589" w:rsidP="009B1589">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9B1589" w:rsidRPr="00631DAB" w14:paraId="1E4174B0" w14:textId="77777777" w:rsidTr="00A22393">
        <w:trPr>
          <w:jc w:val="center"/>
        </w:trPr>
        <w:tc>
          <w:tcPr>
            <w:tcW w:w="0" w:type="auto"/>
            <w:shd w:val="clear" w:color="auto" w:fill="005596" w:themeFill="text2"/>
            <w:vAlign w:val="center"/>
          </w:tcPr>
          <w:p w14:paraId="30EA0849" w14:textId="77777777" w:rsidR="009B1589" w:rsidRPr="00631DAB" w:rsidRDefault="009B1589"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D4C96CA" w14:textId="77777777" w:rsidR="009B1589" w:rsidRPr="00631DAB" w:rsidRDefault="009B1589"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B1589" w:rsidRPr="00631DAB" w14:paraId="79FF5803" w14:textId="77777777" w:rsidTr="00A22393">
        <w:trPr>
          <w:jc w:val="center"/>
        </w:trPr>
        <w:tc>
          <w:tcPr>
            <w:tcW w:w="0" w:type="auto"/>
            <w:vAlign w:val="center"/>
          </w:tcPr>
          <w:p w14:paraId="50264B58" w14:textId="77777777" w:rsidR="009B1589" w:rsidRPr="00631DAB" w:rsidRDefault="009B1589"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68254CC7"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9B1589" w:rsidRPr="00631DAB" w14:paraId="6FC25EFD" w14:textId="77777777" w:rsidTr="00A22393">
        <w:trPr>
          <w:jc w:val="center"/>
        </w:trPr>
        <w:tc>
          <w:tcPr>
            <w:tcW w:w="0" w:type="auto"/>
            <w:vAlign w:val="center"/>
          </w:tcPr>
          <w:p w14:paraId="53E0769B" w14:textId="77777777" w:rsidR="009B1589" w:rsidRPr="00631DAB" w:rsidRDefault="009B1589" w:rsidP="00A22393">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6532FA8A"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0EC30E78" w14:textId="77777777" w:rsidR="008657C0" w:rsidRDefault="008657C0" w:rsidP="009B1589">
      <w:pPr>
        <w:rPr>
          <w:b/>
        </w:rPr>
      </w:pPr>
    </w:p>
    <w:p w14:paraId="6C0EBD20" w14:textId="77777777" w:rsidR="009B1589" w:rsidRPr="009B1589" w:rsidRDefault="008D147B" w:rsidP="009B1589">
      <w:r>
        <w:rPr>
          <w:b/>
        </w:rPr>
        <w:t>Workflow:</w:t>
      </w:r>
    </w:p>
    <w:p w14:paraId="0C7A62EC" w14:textId="77777777" w:rsidR="00BB2F9B" w:rsidRDefault="00C54B69" w:rsidP="00BB5414">
      <w:pPr>
        <w:pStyle w:val="JDAnormal"/>
        <w:jc w:val="center"/>
      </w:pPr>
      <w:r>
        <w:rPr>
          <w:noProof/>
        </w:rPr>
        <w:object w:dxaOrig="10164" w:dyaOrig="5754" w14:anchorId="0FD3BB11">
          <v:shape id="_x0000_i1048" type="#_x0000_t75" alt="" style="width:381pt;height:3in;mso-width-percent:0;mso-height-percent:0;mso-width-percent:0;mso-height-percent:0" o:ole="">
            <v:imagedata r:id="rId65" o:title=""/>
          </v:shape>
          <o:OLEObject Type="Embed" ProgID="Visio.Drawing.11" ShapeID="_x0000_i1048" DrawAspect="Content" ObjectID="_1594808012" r:id="rId66"/>
        </w:object>
      </w:r>
    </w:p>
    <w:p w14:paraId="4E31B999" w14:textId="77777777" w:rsidR="00BB2F9B" w:rsidRDefault="00BB2F9B">
      <w:pPr>
        <w:jc w:val="left"/>
        <w:rPr>
          <w:rFonts w:ascii="Verdana" w:eastAsia="Batang" w:hAnsi="Verdana"/>
          <w:color w:val="auto"/>
          <w:sz w:val="18"/>
        </w:rPr>
      </w:pPr>
      <w:r>
        <w:br w:type="page"/>
      </w:r>
    </w:p>
    <w:p w14:paraId="64A9EF75" w14:textId="77777777" w:rsidR="00401ECE" w:rsidRDefault="002E72E0" w:rsidP="004F598B">
      <w:pPr>
        <w:pStyle w:val="Heading1"/>
        <w:tabs>
          <w:tab w:val="left" w:pos="7740"/>
        </w:tabs>
      </w:pPr>
      <w:bookmarkStart w:id="135" w:name="_Toc520366021"/>
      <w:bookmarkEnd w:id="5"/>
      <w:bookmarkEnd w:id="6"/>
      <w:bookmarkEnd w:id="7"/>
      <w:r>
        <w:lastRenderedPageBreak/>
        <w:t>EP Batch Service</w:t>
      </w:r>
      <w:r w:rsidR="004F598B">
        <w:tab/>
        <w:t xml:space="preserve">Section </w:t>
      </w:r>
      <w:r w:rsidR="004939F2">
        <w:t>6</w:t>
      </w:r>
      <w:bookmarkEnd w:id="135"/>
    </w:p>
    <w:p w14:paraId="66544347" w14:textId="77777777" w:rsidR="00AB021F" w:rsidRDefault="00AB021F" w:rsidP="00AB021F">
      <w:r>
        <w:t xml:space="preserve">The EP Batch </w:t>
      </w:r>
      <w:r w:rsidR="002E72E0">
        <w:rPr>
          <w:rFonts w:cs="Arial"/>
          <w:szCs w:val="20"/>
        </w:rPr>
        <w:t>Service</w:t>
      </w:r>
      <w:r w:rsidR="002E72E0">
        <w:t xml:space="preserve"> </w:t>
      </w:r>
      <w:r>
        <w:t>is a windows service that runs on each EP Mid-Tier Server.  This service listens on port 7777 waiting for connection requests form the EP Batch Client.  Each request sent from an EP Batch Client is matched to one of the Batch Scripts documented in Section 5 of this document.</w:t>
      </w:r>
      <w:r w:rsidR="008D077C">
        <w:t xml:space="preserve">  Request to Batch Script mappings </w:t>
      </w:r>
      <w:r w:rsidR="00427145">
        <w:t xml:space="preserve">and the file system location of the Batch Scripts </w:t>
      </w:r>
      <w:r w:rsidR="008D077C">
        <w:t>are stored in the Application</w:t>
      </w:r>
      <w:r w:rsidR="00624EA5">
        <w:t>s</w:t>
      </w:r>
      <w:r w:rsidR="008D077C">
        <w:t xml:space="preserve"> Settings.</w:t>
      </w:r>
    </w:p>
    <w:p w14:paraId="49A5EA96" w14:textId="77777777" w:rsidR="00427145" w:rsidRDefault="00427145" w:rsidP="00AB021F"/>
    <w:p w14:paraId="7D2556A1" w14:textId="77777777" w:rsidR="00AB021F" w:rsidRDefault="00AB021F" w:rsidP="00AB021F">
      <w:r>
        <w:t xml:space="preserve">One Batch Script can be run at a time.  While the EP Batch </w:t>
      </w:r>
      <w:r w:rsidR="002E72E0">
        <w:rPr>
          <w:rFonts w:cs="Arial"/>
          <w:szCs w:val="20"/>
        </w:rPr>
        <w:t>Service</w:t>
      </w:r>
      <w:r w:rsidR="002E72E0">
        <w:t xml:space="preserve"> </w:t>
      </w:r>
      <w:r>
        <w:t xml:space="preserve">is running a Batch Script, incoming EP Batch Client requests are </w:t>
      </w:r>
      <w:proofErr w:type="gramStart"/>
      <w:r>
        <w:t>queued</w:t>
      </w:r>
      <w:proofErr w:type="gramEnd"/>
      <w:r>
        <w:t xml:space="preserve"> and the EP Batch Client enters wait mode.</w:t>
      </w:r>
    </w:p>
    <w:p w14:paraId="1C794C09" w14:textId="77777777" w:rsidR="00AB021F" w:rsidRDefault="00AB021F" w:rsidP="00AB021F"/>
    <w:p w14:paraId="7466BE52" w14:textId="77777777" w:rsidR="00AB021F" w:rsidRDefault="00AB021F" w:rsidP="00AB021F">
      <w:r>
        <w:t xml:space="preserve">Messages are logged to the Windows Application Event Log.  Request types, login ids of requestors and date/times are the kind of </w:t>
      </w:r>
      <w:r w:rsidR="00240D4A">
        <w:t>details</w:t>
      </w:r>
      <w:r>
        <w:t xml:space="preserve"> typically logged.</w:t>
      </w:r>
    </w:p>
    <w:p w14:paraId="24A053D1" w14:textId="77777777" w:rsidR="004804CB" w:rsidRDefault="004804CB" w:rsidP="00AB021F"/>
    <w:p w14:paraId="35BC2E80" w14:textId="77777777" w:rsidR="00631CC4" w:rsidRDefault="00631CC4" w:rsidP="00631CC4">
      <w:r>
        <w:t xml:space="preserve">The EP Batch </w:t>
      </w:r>
      <w:r w:rsidR="002E72E0">
        <w:rPr>
          <w:rFonts w:cs="Arial"/>
          <w:szCs w:val="20"/>
        </w:rPr>
        <w:t>Service</w:t>
      </w:r>
      <w:r w:rsidR="002E72E0">
        <w:t xml:space="preserve"> </w:t>
      </w:r>
      <w:r>
        <w:t>and Client are written against the .NET 4.0 Framework and require the downloadable installation found at…</w:t>
      </w:r>
    </w:p>
    <w:p w14:paraId="0F50B979" w14:textId="77777777" w:rsidR="00631CC4" w:rsidRDefault="00631CC4" w:rsidP="00631CC4"/>
    <w:p w14:paraId="26E809AF" w14:textId="77777777" w:rsidR="00631CC4" w:rsidRDefault="00E72D65" w:rsidP="00631CC4">
      <w:pPr>
        <w:ind w:firstLine="720"/>
        <w:rPr>
          <w:color w:val="1F497D"/>
        </w:rPr>
      </w:pPr>
      <w:hyperlink r:id="rId67" w:history="1">
        <w:r w:rsidR="00631CC4">
          <w:rPr>
            <w:rStyle w:val="Hyperlink"/>
          </w:rPr>
          <w:t>http://www.microsoft.com/en-us/download/details.aspx?id=17718</w:t>
        </w:r>
      </w:hyperlink>
    </w:p>
    <w:p w14:paraId="2EC8574A" w14:textId="77777777" w:rsidR="00631CC4" w:rsidRDefault="00631CC4" w:rsidP="00AB021F"/>
    <w:p w14:paraId="56C98E1E" w14:textId="77777777" w:rsidR="004804CB" w:rsidRPr="004804CB" w:rsidRDefault="004804CB" w:rsidP="00AB021F">
      <w:pPr>
        <w:rPr>
          <w:b/>
          <w:i/>
        </w:rPr>
      </w:pPr>
      <w:r w:rsidRPr="004804CB">
        <w:rPr>
          <w:b/>
          <w:i/>
        </w:rPr>
        <w:t>Note: The EP Batch Client/Server is not intended for production use but rather a tool for the building and testing of an EP Implementation.</w:t>
      </w:r>
    </w:p>
    <w:p w14:paraId="0D5E05BE" w14:textId="77777777" w:rsidR="00AB021F" w:rsidRDefault="00AB021F" w:rsidP="00AB021F"/>
    <w:p w14:paraId="6B0F12A0" w14:textId="77777777" w:rsidR="00F35AF1" w:rsidRDefault="00F35AF1">
      <w:pPr>
        <w:jc w:val="left"/>
        <w:rPr>
          <w:rFonts w:cs="Arial"/>
          <w:b/>
          <w:bCs/>
          <w:iCs/>
          <w:color w:val="005596"/>
          <w:sz w:val="28"/>
          <w:szCs w:val="28"/>
        </w:rPr>
      </w:pPr>
      <w:r>
        <w:br w:type="page"/>
      </w:r>
    </w:p>
    <w:p w14:paraId="3C4A84B4" w14:textId="77777777" w:rsidR="003E5EE6" w:rsidRDefault="003E5EE6" w:rsidP="003E5EE6">
      <w:pPr>
        <w:pStyle w:val="Heading2"/>
      </w:pPr>
      <w:bookmarkStart w:id="136" w:name="_Toc520366022"/>
      <w:r>
        <w:lastRenderedPageBreak/>
        <w:t>EP Batch Client</w:t>
      </w:r>
      <w:r w:rsidR="004804CB">
        <w:t>/Server</w:t>
      </w:r>
      <w:r w:rsidR="008D147B">
        <w:t xml:space="preserve"> Workf</w:t>
      </w:r>
      <w:r>
        <w:t>low</w:t>
      </w:r>
      <w:bookmarkEnd w:id="136"/>
    </w:p>
    <w:p w14:paraId="11D1BB8B" w14:textId="77777777" w:rsidR="003E5EE6" w:rsidRPr="00AB021F" w:rsidRDefault="003E5EE6" w:rsidP="00AB021F"/>
    <w:p w14:paraId="36148848" w14:textId="77777777" w:rsidR="008E4A88" w:rsidRDefault="00C54B69" w:rsidP="008E2878">
      <w:pPr>
        <w:jc w:val="center"/>
      </w:pPr>
      <w:r>
        <w:rPr>
          <w:noProof/>
        </w:rPr>
        <w:object w:dxaOrig="8274" w:dyaOrig="13764" w14:anchorId="10B6F009">
          <v:shape id="_x0000_i1049" type="#_x0000_t75" alt="" style="width:310.5pt;height:513.75pt;mso-width-percent:0;mso-height-percent:0;mso-width-percent:0;mso-height-percent:0" o:ole="">
            <v:imagedata r:id="rId68" o:title=""/>
          </v:shape>
          <o:OLEObject Type="Embed" ProgID="Visio.Drawing.11" ShapeID="_x0000_i1049" DrawAspect="Content" ObjectID="_1594808013" r:id="rId69"/>
        </w:object>
      </w:r>
    </w:p>
    <w:p w14:paraId="4CBD0241" w14:textId="77777777" w:rsidR="00F35AF1" w:rsidRDefault="00F35AF1">
      <w:pPr>
        <w:jc w:val="left"/>
        <w:rPr>
          <w:rFonts w:cs="Arial"/>
          <w:b/>
          <w:bCs/>
          <w:iCs/>
          <w:color w:val="005596"/>
          <w:sz w:val="28"/>
          <w:szCs w:val="28"/>
        </w:rPr>
      </w:pPr>
      <w:r>
        <w:br w:type="page"/>
      </w:r>
    </w:p>
    <w:p w14:paraId="0A0C5820" w14:textId="77777777" w:rsidR="00EA68A3" w:rsidRDefault="00EA68A3" w:rsidP="00EA68A3">
      <w:pPr>
        <w:pStyle w:val="Heading2"/>
      </w:pPr>
      <w:bookmarkStart w:id="137" w:name="_Suggested_Batch_Service"/>
      <w:bookmarkStart w:id="138" w:name="_Toc520366023"/>
      <w:bookmarkEnd w:id="137"/>
      <w:r>
        <w:lastRenderedPageBreak/>
        <w:t>Suggested Batch Service Settings</w:t>
      </w:r>
      <w:bookmarkEnd w:id="138"/>
    </w:p>
    <w:p w14:paraId="169D754E" w14:textId="77777777" w:rsidR="00EA68A3" w:rsidRDefault="001C27B5" w:rsidP="00EA68A3">
      <w:r>
        <w:t>The following settings are suggested using the Microsoft Services application found in Administrative Tools.</w:t>
      </w:r>
    </w:p>
    <w:p w14:paraId="31A9F539" w14:textId="77777777" w:rsidR="001C27B5" w:rsidRPr="00EA68A3" w:rsidRDefault="001C27B5" w:rsidP="00EA68A3"/>
    <w:p w14:paraId="603154E9" w14:textId="77777777" w:rsidR="00993DBF" w:rsidRDefault="00993DBF" w:rsidP="00993DBF">
      <w:pPr>
        <w:jc w:val="left"/>
        <w:rPr>
          <w:rFonts w:cs="Arial"/>
          <w:b/>
          <w:bCs/>
          <w:iCs/>
          <w:color w:val="005596"/>
          <w:sz w:val="28"/>
          <w:szCs w:val="28"/>
        </w:rPr>
      </w:pPr>
      <w:bookmarkStart w:id="139" w:name="_Sample_Applications_Settings"/>
      <w:bookmarkEnd w:id="139"/>
      <w:r>
        <w:rPr>
          <w:noProof/>
        </w:rPr>
        <w:drawing>
          <wp:inline distT="0" distB="0" distL="0" distR="0" wp14:anchorId="0931157F" wp14:editId="3B12612F">
            <wp:extent cx="2926080" cy="32994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26080" cy="3299460"/>
                    </a:xfrm>
                    <a:prstGeom prst="rect">
                      <a:avLst/>
                    </a:prstGeom>
                    <a:noFill/>
                    <a:ln>
                      <a:noFill/>
                    </a:ln>
                  </pic:spPr>
                </pic:pic>
              </a:graphicData>
            </a:graphic>
          </wp:inline>
        </w:drawing>
      </w:r>
      <w:r>
        <w:rPr>
          <w:noProof/>
        </w:rPr>
        <w:t xml:space="preserve"> </w:t>
      </w:r>
      <w:r>
        <w:rPr>
          <w:noProof/>
        </w:rPr>
        <w:drawing>
          <wp:inline distT="0" distB="0" distL="0" distR="0" wp14:anchorId="4B271CD1" wp14:editId="3689687A">
            <wp:extent cx="2926080" cy="32994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26080" cy="3299460"/>
                    </a:xfrm>
                    <a:prstGeom prst="rect">
                      <a:avLst/>
                    </a:prstGeom>
                    <a:noFill/>
                    <a:ln>
                      <a:noFill/>
                    </a:ln>
                  </pic:spPr>
                </pic:pic>
              </a:graphicData>
            </a:graphic>
          </wp:inline>
        </w:drawing>
      </w:r>
      <w:r>
        <w:br w:type="page"/>
      </w:r>
    </w:p>
    <w:p w14:paraId="5F935A3D" w14:textId="77777777" w:rsidR="00427145" w:rsidRDefault="0094797E" w:rsidP="00427145">
      <w:pPr>
        <w:pStyle w:val="Heading2"/>
      </w:pPr>
      <w:bookmarkStart w:id="140" w:name="_Toc520366024"/>
      <w:r>
        <w:lastRenderedPageBreak/>
        <w:t>Sample Application</w:t>
      </w:r>
      <w:r w:rsidR="00427145">
        <w:t xml:space="preserve"> Settings</w:t>
      </w:r>
      <w:bookmarkEnd w:id="140"/>
    </w:p>
    <w:p w14:paraId="32F9D012" w14:textId="77777777" w:rsidR="0078010A" w:rsidRPr="0078010A" w:rsidRDefault="0078010A" w:rsidP="0078010A">
      <w:pPr>
        <w:autoSpaceDE w:val="0"/>
        <w:autoSpaceDN w:val="0"/>
        <w:adjustRightInd w:val="0"/>
        <w:jc w:val="left"/>
        <w:rPr>
          <w:rFonts w:ascii="Consolas" w:hAnsi="Consolas" w:cs="Consolas"/>
          <w:color w:val="auto"/>
          <w:sz w:val="16"/>
          <w:szCs w:val="16"/>
        </w:rPr>
      </w:pPr>
      <w:proofErr w:type="gramStart"/>
      <w:r w:rsidRPr="0078010A">
        <w:rPr>
          <w:rFonts w:ascii="Consolas" w:hAnsi="Consolas" w:cs="Consolas"/>
          <w:color w:val="0000FF"/>
          <w:sz w:val="16"/>
          <w:szCs w:val="16"/>
        </w:rPr>
        <w:t>&lt;?</w:t>
      </w:r>
      <w:r w:rsidRPr="0078010A">
        <w:rPr>
          <w:rFonts w:ascii="Consolas" w:hAnsi="Consolas" w:cs="Consolas"/>
          <w:color w:val="A31515"/>
          <w:sz w:val="16"/>
          <w:szCs w:val="16"/>
        </w:rPr>
        <w:t>xml</w:t>
      </w:r>
      <w:proofErr w:type="gramEnd"/>
      <w:r w:rsidRPr="0078010A">
        <w:rPr>
          <w:rFonts w:ascii="Consolas" w:hAnsi="Consolas" w:cs="Consolas"/>
          <w:color w:val="0000FF"/>
          <w:sz w:val="16"/>
          <w:szCs w:val="16"/>
        </w:rPr>
        <w:t xml:space="preserve"> </w:t>
      </w:r>
      <w:r w:rsidRPr="0078010A">
        <w:rPr>
          <w:rFonts w:ascii="Consolas" w:hAnsi="Consolas" w:cs="Consolas"/>
          <w:color w:val="FF0000"/>
          <w:sz w:val="16"/>
          <w:szCs w:val="16"/>
        </w:rPr>
        <w:t>version</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1.0</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encoding</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utf-8</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34B00A5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&lt;</w:t>
      </w:r>
      <w:r w:rsidRPr="0078010A">
        <w:rPr>
          <w:rFonts w:ascii="Consolas" w:hAnsi="Consolas" w:cs="Consolas"/>
          <w:color w:val="A31515"/>
          <w:sz w:val="16"/>
          <w:szCs w:val="16"/>
        </w:rPr>
        <w:t>configuration</w:t>
      </w:r>
      <w:r w:rsidRPr="0078010A">
        <w:rPr>
          <w:rFonts w:ascii="Consolas" w:hAnsi="Consolas" w:cs="Consolas"/>
          <w:color w:val="0000FF"/>
          <w:sz w:val="16"/>
          <w:szCs w:val="16"/>
        </w:rPr>
        <w:t>&gt;</w:t>
      </w:r>
    </w:p>
    <w:p w14:paraId="6088C613"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configSections</w:t>
      </w:r>
      <w:proofErr w:type="spellEnd"/>
      <w:r w:rsidRPr="0078010A">
        <w:rPr>
          <w:rFonts w:ascii="Consolas" w:hAnsi="Consolas" w:cs="Consolas"/>
          <w:color w:val="0000FF"/>
          <w:sz w:val="16"/>
          <w:szCs w:val="16"/>
        </w:rPr>
        <w:t>&gt;</w:t>
      </w:r>
    </w:p>
    <w:p w14:paraId="7A23C26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sectionGroup</w:t>
      </w:r>
      <w:proofErr w:type="spellEnd"/>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applicationSettings</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type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proofErr w:type="gramStart"/>
      <w:r w:rsidRPr="0078010A">
        <w:rPr>
          <w:rFonts w:ascii="Consolas" w:hAnsi="Consolas" w:cs="Consolas"/>
          <w:color w:val="0000FF"/>
          <w:sz w:val="16"/>
          <w:szCs w:val="16"/>
        </w:rPr>
        <w:t>System.Configuration.ApplicationSettingsGroup</w:t>
      </w:r>
      <w:proofErr w:type="spellEnd"/>
      <w:proofErr w:type="gramEnd"/>
      <w:r w:rsidRPr="0078010A">
        <w:rPr>
          <w:rFonts w:ascii="Consolas" w:hAnsi="Consolas" w:cs="Consolas"/>
          <w:color w:val="0000FF"/>
          <w:sz w:val="16"/>
          <w:szCs w:val="16"/>
        </w:rPr>
        <w:t xml:space="preserve">, System, Version=4.0.0.0, Culture=neutral, </w:t>
      </w:r>
      <w:proofErr w:type="spellStart"/>
      <w:r w:rsidRPr="0078010A">
        <w:rPr>
          <w:rFonts w:ascii="Consolas" w:hAnsi="Consolas" w:cs="Consolas"/>
          <w:color w:val="0000FF"/>
          <w:sz w:val="16"/>
          <w:szCs w:val="16"/>
        </w:rPr>
        <w:t>PublicKeyToken</w:t>
      </w:r>
      <w:proofErr w:type="spellEnd"/>
      <w:r w:rsidRPr="0078010A">
        <w:rPr>
          <w:rFonts w:ascii="Consolas" w:hAnsi="Consolas" w:cs="Consolas"/>
          <w:color w:val="0000FF"/>
          <w:sz w:val="16"/>
          <w:szCs w:val="16"/>
        </w:rPr>
        <w:t>=b77a5c561934e089</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48E510A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section</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proofErr w:type="gramStart"/>
      <w:r w:rsidRPr="0078010A">
        <w:rPr>
          <w:rFonts w:ascii="Consolas" w:hAnsi="Consolas" w:cs="Consolas"/>
          <w:color w:val="0000FF"/>
          <w:sz w:val="16"/>
          <w:szCs w:val="16"/>
        </w:rPr>
        <w:t>EPBatchService.Properties.Settings</w:t>
      </w:r>
      <w:proofErr w:type="spellEnd"/>
      <w:proofErr w:type="gram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type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System.Configuration.ClientSettingsSection</w:t>
      </w:r>
      <w:proofErr w:type="spellEnd"/>
      <w:r w:rsidRPr="0078010A">
        <w:rPr>
          <w:rFonts w:ascii="Consolas" w:hAnsi="Consolas" w:cs="Consolas"/>
          <w:color w:val="0000FF"/>
          <w:sz w:val="16"/>
          <w:szCs w:val="16"/>
        </w:rPr>
        <w:t xml:space="preserve">, System, Version=4.0.0.0, Culture=neutral, </w:t>
      </w:r>
      <w:proofErr w:type="spellStart"/>
      <w:r w:rsidRPr="0078010A">
        <w:rPr>
          <w:rFonts w:ascii="Consolas" w:hAnsi="Consolas" w:cs="Consolas"/>
          <w:color w:val="0000FF"/>
          <w:sz w:val="16"/>
          <w:szCs w:val="16"/>
        </w:rPr>
        <w:t>PublicKeyToken</w:t>
      </w:r>
      <w:proofErr w:type="spellEnd"/>
      <w:r w:rsidRPr="0078010A">
        <w:rPr>
          <w:rFonts w:ascii="Consolas" w:hAnsi="Consolas" w:cs="Consolas"/>
          <w:color w:val="0000FF"/>
          <w:sz w:val="16"/>
          <w:szCs w:val="16"/>
        </w:rPr>
        <w:t>=b77a5c561934e089</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requirePermission</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false</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16BBC10A"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sectionGroup</w:t>
      </w:r>
      <w:proofErr w:type="spellEnd"/>
      <w:r w:rsidRPr="0078010A">
        <w:rPr>
          <w:rFonts w:ascii="Consolas" w:hAnsi="Consolas" w:cs="Consolas"/>
          <w:color w:val="0000FF"/>
          <w:sz w:val="16"/>
          <w:szCs w:val="16"/>
        </w:rPr>
        <w:t>&gt;</w:t>
      </w:r>
    </w:p>
    <w:p w14:paraId="3BE95A3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sectionGroup</w:t>
      </w:r>
      <w:proofErr w:type="spellEnd"/>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userSettings</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type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proofErr w:type="gramStart"/>
      <w:r w:rsidRPr="0078010A">
        <w:rPr>
          <w:rFonts w:ascii="Consolas" w:hAnsi="Consolas" w:cs="Consolas"/>
          <w:color w:val="0000FF"/>
          <w:sz w:val="16"/>
          <w:szCs w:val="16"/>
        </w:rPr>
        <w:t>System.Configuration.UserSettingsGroup</w:t>
      </w:r>
      <w:proofErr w:type="spellEnd"/>
      <w:proofErr w:type="gramEnd"/>
      <w:r w:rsidRPr="0078010A">
        <w:rPr>
          <w:rFonts w:ascii="Consolas" w:hAnsi="Consolas" w:cs="Consolas"/>
          <w:color w:val="0000FF"/>
          <w:sz w:val="16"/>
          <w:szCs w:val="16"/>
        </w:rPr>
        <w:t xml:space="preserve">, System, Version=4.0.0.0, Culture=neutral, </w:t>
      </w:r>
      <w:proofErr w:type="spellStart"/>
      <w:r w:rsidRPr="0078010A">
        <w:rPr>
          <w:rFonts w:ascii="Consolas" w:hAnsi="Consolas" w:cs="Consolas"/>
          <w:color w:val="0000FF"/>
          <w:sz w:val="16"/>
          <w:szCs w:val="16"/>
        </w:rPr>
        <w:t>PublicKeyToken</w:t>
      </w:r>
      <w:proofErr w:type="spellEnd"/>
      <w:r w:rsidRPr="0078010A">
        <w:rPr>
          <w:rFonts w:ascii="Consolas" w:hAnsi="Consolas" w:cs="Consolas"/>
          <w:color w:val="0000FF"/>
          <w:sz w:val="16"/>
          <w:szCs w:val="16"/>
        </w:rPr>
        <w:t>=b77a5c561934e089</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0237226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section</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proofErr w:type="gramStart"/>
      <w:r w:rsidRPr="0078010A">
        <w:rPr>
          <w:rFonts w:ascii="Consolas" w:hAnsi="Consolas" w:cs="Consolas"/>
          <w:color w:val="0000FF"/>
          <w:sz w:val="16"/>
          <w:szCs w:val="16"/>
        </w:rPr>
        <w:t>EPBatchService.Properties.Settings</w:t>
      </w:r>
      <w:proofErr w:type="spellEnd"/>
      <w:proofErr w:type="gram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type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System.Configuration.ClientSettingsSection</w:t>
      </w:r>
      <w:proofErr w:type="spellEnd"/>
      <w:r w:rsidRPr="0078010A">
        <w:rPr>
          <w:rFonts w:ascii="Consolas" w:hAnsi="Consolas" w:cs="Consolas"/>
          <w:color w:val="0000FF"/>
          <w:sz w:val="16"/>
          <w:szCs w:val="16"/>
        </w:rPr>
        <w:t xml:space="preserve">, System, Version=4.0.0.0, Culture=neutral, </w:t>
      </w:r>
      <w:proofErr w:type="spellStart"/>
      <w:r w:rsidRPr="0078010A">
        <w:rPr>
          <w:rFonts w:ascii="Consolas" w:hAnsi="Consolas" w:cs="Consolas"/>
          <w:color w:val="0000FF"/>
          <w:sz w:val="16"/>
          <w:szCs w:val="16"/>
        </w:rPr>
        <w:t>PublicKeyToken</w:t>
      </w:r>
      <w:proofErr w:type="spellEnd"/>
      <w:r w:rsidRPr="0078010A">
        <w:rPr>
          <w:rFonts w:ascii="Consolas" w:hAnsi="Consolas" w:cs="Consolas"/>
          <w:color w:val="0000FF"/>
          <w:sz w:val="16"/>
          <w:szCs w:val="16"/>
        </w:rPr>
        <w:t>=b77a5c561934e089</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allowExeDefinition</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MachineToLocalUser</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requirePermission</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false</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182EF61A"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sectionGroup</w:t>
      </w:r>
      <w:proofErr w:type="spellEnd"/>
      <w:r w:rsidRPr="0078010A">
        <w:rPr>
          <w:rFonts w:ascii="Consolas" w:hAnsi="Consolas" w:cs="Consolas"/>
          <w:color w:val="0000FF"/>
          <w:sz w:val="16"/>
          <w:szCs w:val="16"/>
        </w:rPr>
        <w:t>&gt;</w:t>
      </w:r>
    </w:p>
    <w:p w14:paraId="5CA3F785"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configSections</w:t>
      </w:r>
      <w:proofErr w:type="spellEnd"/>
      <w:r w:rsidRPr="0078010A">
        <w:rPr>
          <w:rFonts w:ascii="Consolas" w:hAnsi="Consolas" w:cs="Consolas"/>
          <w:color w:val="0000FF"/>
          <w:sz w:val="16"/>
          <w:szCs w:val="16"/>
        </w:rPr>
        <w:t>&gt;</w:t>
      </w:r>
    </w:p>
    <w:p w14:paraId="195BA36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applicationSettings</w:t>
      </w:r>
      <w:proofErr w:type="spellEnd"/>
      <w:r w:rsidRPr="0078010A">
        <w:rPr>
          <w:rFonts w:ascii="Consolas" w:hAnsi="Consolas" w:cs="Consolas"/>
          <w:color w:val="0000FF"/>
          <w:sz w:val="16"/>
          <w:szCs w:val="16"/>
        </w:rPr>
        <w:t>&gt;</w:t>
      </w:r>
    </w:p>
    <w:p w14:paraId="6B976F97"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proofErr w:type="gramStart"/>
      <w:r w:rsidRPr="0078010A">
        <w:rPr>
          <w:rFonts w:ascii="Consolas" w:hAnsi="Consolas" w:cs="Consolas"/>
          <w:color w:val="0000FF"/>
          <w:sz w:val="16"/>
          <w:szCs w:val="16"/>
        </w:rPr>
        <w:t>&lt;</w:t>
      </w:r>
      <w:proofErr w:type="spellStart"/>
      <w:r w:rsidRPr="0078010A">
        <w:rPr>
          <w:rFonts w:ascii="Consolas" w:hAnsi="Consolas" w:cs="Consolas"/>
          <w:color w:val="A31515"/>
          <w:sz w:val="16"/>
          <w:szCs w:val="16"/>
        </w:rPr>
        <w:t>EPBatchService.Properties.Settings</w:t>
      </w:r>
      <w:proofErr w:type="spellEnd"/>
      <w:proofErr w:type="gramEnd"/>
      <w:r w:rsidRPr="0078010A">
        <w:rPr>
          <w:rFonts w:ascii="Consolas" w:hAnsi="Consolas" w:cs="Consolas"/>
          <w:color w:val="0000FF"/>
          <w:sz w:val="16"/>
          <w:szCs w:val="16"/>
        </w:rPr>
        <w:t>&gt;</w:t>
      </w:r>
    </w:p>
    <w:p w14:paraId="2BA0EC4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RequestType</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serializeAs</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Xml</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5794C2A5"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00FC1AE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 xml:space="preserve"> </w:t>
      </w:r>
      <w:proofErr w:type="spellStart"/>
      <w:proofErr w:type="gramStart"/>
      <w:r w:rsidRPr="0078010A">
        <w:rPr>
          <w:rFonts w:ascii="Consolas" w:hAnsi="Consolas" w:cs="Consolas"/>
          <w:color w:val="FF0000"/>
          <w:sz w:val="16"/>
          <w:szCs w:val="16"/>
        </w:rPr>
        <w:t>xmlns:xsi</w:t>
      </w:r>
      <w:proofErr w:type="spellEnd"/>
      <w:proofErr w:type="gram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http://www.w3.org/2001/XMLSchema-instance</w:t>
      </w:r>
      <w:r w:rsidRPr="0078010A">
        <w:rPr>
          <w:rFonts w:ascii="Consolas" w:hAnsi="Consolas" w:cs="Consolas"/>
          <w:color w:val="auto"/>
          <w:sz w:val="16"/>
          <w:szCs w:val="16"/>
        </w:rPr>
        <w:t>"</w:t>
      </w:r>
    </w:p>
    <w:p w14:paraId="62A08CB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xmlns:xsd</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444269C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FDE_POST_FACT_DATA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2E09F7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FDE_STAGE_FACT_DATA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3E520CC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POST_ACTUALS_DATA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6CC09D0F"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POST_PLAN_DATA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34562AD5"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REBUILD_CONTEXTS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68B5F3E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RUN_JI_MEMBER_DATA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275A226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RUN_JI_META_DATA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7E5D80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START_EP_SERVICES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579E4B6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STOP_EP_SERVICES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6EBEAE37"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SYNC_PLAN_CUBES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242E55F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SYNC_ACTUALS_CUBES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20A594D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SYNC_ALL_CUBES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0B4CC6D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SYNC_FOUNDATION_AND_STRUCTURE</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1B74F6C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&gt;</w:t>
      </w:r>
    </w:p>
    <w:p w14:paraId="712D085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67A6B53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018312AB"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RequestCommand</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serializeAs</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Xml</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1C6FDE20"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0AA9275A"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 xml:space="preserve"> </w:t>
      </w:r>
      <w:proofErr w:type="spellStart"/>
      <w:proofErr w:type="gramStart"/>
      <w:r w:rsidRPr="0078010A">
        <w:rPr>
          <w:rFonts w:ascii="Consolas" w:hAnsi="Consolas" w:cs="Consolas"/>
          <w:color w:val="FF0000"/>
          <w:sz w:val="16"/>
          <w:szCs w:val="16"/>
        </w:rPr>
        <w:t>xmlns:xsi</w:t>
      </w:r>
      <w:proofErr w:type="spellEnd"/>
      <w:proofErr w:type="gram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http://www.w3.org/2001/XMLSchema-instance</w:t>
      </w:r>
      <w:r w:rsidRPr="0078010A">
        <w:rPr>
          <w:rFonts w:ascii="Consolas" w:hAnsi="Consolas" w:cs="Consolas"/>
          <w:color w:val="auto"/>
          <w:sz w:val="16"/>
          <w:szCs w:val="16"/>
        </w:rPr>
        <w:t>"</w:t>
      </w:r>
    </w:p>
    <w:p w14:paraId="16576FB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xmlns:xsd</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3366852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FDEDataUpdate.bat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7F0F2967"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FDEStageFactData.bat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03B4631F"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FoundationActualsDataUpdate.bat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3A4B608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FoundationPlanDataUpdate.bat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78C2BA5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RebuildContexts.bat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617458C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JIMemberDataLoad.bat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77E9FC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JIMetaDataLoad.bat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5FC4C58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StartEPServices.bat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1ADA87EA"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StopEPServices.bat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C9CD48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PlanCubeSync.bat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3791310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ActualsCubeSync.bat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5813B7E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QuartzCubeSync.bat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0783269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FoundationStructureUpdate.bat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D6CF4A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&gt;</w:t>
      </w:r>
    </w:p>
    <w:p w14:paraId="67F29D8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619255B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45EEB86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CommandDirectory</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serializeAs</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String</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722605D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r w:rsidRPr="0078010A">
        <w:rPr>
          <w:rFonts w:ascii="Consolas" w:hAnsi="Consolas" w:cs="Consolas"/>
          <w:color w:val="auto"/>
          <w:sz w:val="16"/>
          <w:szCs w:val="16"/>
        </w:rPr>
        <w:t>D:\</w:t>
      </w:r>
      <w:proofErr w:type="spellStart"/>
      <w:r w:rsidRPr="0078010A">
        <w:rPr>
          <w:rFonts w:ascii="Consolas" w:hAnsi="Consolas" w:cs="Consolas"/>
          <w:color w:val="auto"/>
          <w:sz w:val="16"/>
          <w:szCs w:val="16"/>
        </w:rPr>
        <w:t>EP_Batch</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37BBC813"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39F7642F"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proofErr w:type="gramStart"/>
      <w:r w:rsidRPr="0078010A">
        <w:rPr>
          <w:rFonts w:ascii="Consolas" w:hAnsi="Consolas" w:cs="Consolas"/>
          <w:color w:val="A31515"/>
          <w:sz w:val="16"/>
          <w:szCs w:val="16"/>
        </w:rPr>
        <w:t>EPBatchService.Properties.Settings</w:t>
      </w:r>
      <w:proofErr w:type="spellEnd"/>
      <w:proofErr w:type="gramEnd"/>
      <w:r w:rsidRPr="0078010A">
        <w:rPr>
          <w:rFonts w:ascii="Consolas" w:hAnsi="Consolas" w:cs="Consolas"/>
          <w:color w:val="0000FF"/>
          <w:sz w:val="16"/>
          <w:szCs w:val="16"/>
        </w:rPr>
        <w:t>&gt;</w:t>
      </w:r>
    </w:p>
    <w:p w14:paraId="62CB2C6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applicationSettings</w:t>
      </w:r>
      <w:proofErr w:type="spellEnd"/>
      <w:r w:rsidRPr="0078010A">
        <w:rPr>
          <w:rFonts w:ascii="Consolas" w:hAnsi="Consolas" w:cs="Consolas"/>
          <w:color w:val="0000FF"/>
          <w:sz w:val="16"/>
          <w:szCs w:val="16"/>
        </w:rPr>
        <w:t>&gt;</w:t>
      </w:r>
    </w:p>
    <w:p w14:paraId="27733047"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userSettings</w:t>
      </w:r>
      <w:proofErr w:type="spellEnd"/>
      <w:r w:rsidRPr="0078010A">
        <w:rPr>
          <w:rFonts w:ascii="Consolas" w:hAnsi="Consolas" w:cs="Consolas"/>
          <w:color w:val="0000FF"/>
          <w:sz w:val="16"/>
          <w:szCs w:val="16"/>
        </w:rPr>
        <w:t>&gt;</w:t>
      </w:r>
    </w:p>
    <w:p w14:paraId="090FEAD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proofErr w:type="gramStart"/>
      <w:r w:rsidRPr="0078010A">
        <w:rPr>
          <w:rFonts w:ascii="Consolas" w:hAnsi="Consolas" w:cs="Consolas"/>
          <w:color w:val="0000FF"/>
          <w:sz w:val="16"/>
          <w:szCs w:val="16"/>
        </w:rPr>
        <w:t>&lt;</w:t>
      </w:r>
      <w:proofErr w:type="spellStart"/>
      <w:r w:rsidRPr="0078010A">
        <w:rPr>
          <w:rFonts w:ascii="Consolas" w:hAnsi="Consolas" w:cs="Consolas"/>
          <w:color w:val="A31515"/>
          <w:sz w:val="16"/>
          <w:szCs w:val="16"/>
        </w:rPr>
        <w:t>EPBatchService.Properties.Settings</w:t>
      </w:r>
      <w:proofErr w:type="spellEnd"/>
      <w:proofErr w:type="gramEnd"/>
      <w:r w:rsidRPr="0078010A">
        <w:rPr>
          <w:rFonts w:ascii="Consolas" w:hAnsi="Consolas" w:cs="Consolas"/>
          <w:color w:val="0000FF"/>
          <w:sz w:val="16"/>
          <w:szCs w:val="16"/>
        </w:rPr>
        <w:t>&gt;</w:t>
      </w:r>
    </w:p>
    <w:p w14:paraId="42B1D64F"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AdvancedRequestTypes</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serializeAs</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Xml</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3B776D1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6FA1D84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 xml:space="preserve"> </w:t>
      </w:r>
      <w:proofErr w:type="spellStart"/>
      <w:proofErr w:type="gramStart"/>
      <w:r w:rsidRPr="0078010A">
        <w:rPr>
          <w:rFonts w:ascii="Consolas" w:hAnsi="Consolas" w:cs="Consolas"/>
          <w:color w:val="FF0000"/>
          <w:sz w:val="16"/>
          <w:szCs w:val="16"/>
        </w:rPr>
        <w:t>xmlns:xsi</w:t>
      </w:r>
      <w:proofErr w:type="spellEnd"/>
      <w:proofErr w:type="gram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http://www.w3.org/2001/XMLSchema-instance</w:t>
      </w:r>
      <w:r w:rsidRPr="0078010A">
        <w:rPr>
          <w:rFonts w:ascii="Consolas" w:hAnsi="Consolas" w:cs="Consolas"/>
          <w:color w:val="auto"/>
          <w:sz w:val="16"/>
          <w:szCs w:val="16"/>
        </w:rPr>
        <w:t>"</w:t>
      </w:r>
    </w:p>
    <w:p w14:paraId="2EF25D4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xmlns:xsd</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22F2409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lastRenderedPageBreak/>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POST_ACTUALS_DATA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2A4D71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REBUILD_CONTEXTS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8DC7F5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RUN_JI_MEMBER_DATA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E0D513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RUN_JI_META_DATA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6FF0ADE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START_EP_SERVICES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7F4D30D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STOP_EP_SERVICES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F58917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SYNC_ACTUALS_CUBES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13D21DF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SYNC_ALL_CUBES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7ED52183"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SYNC_FOUNDATION_AND_STRUCTURE</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51739E0B"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&gt;</w:t>
      </w:r>
    </w:p>
    <w:p w14:paraId="5B82E4C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478FD63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741A356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proofErr w:type="gramStart"/>
      <w:r w:rsidRPr="0078010A">
        <w:rPr>
          <w:rFonts w:ascii="Consolas" w:hAnsi="Consolas" w:cs="Consolas"/>
          <w:color w:val="A31515"/>
          <w:sz w:val="16"/>
          <w:szCs w:val="16"/>
        </w:rPr>
        <w:t>EPBatchService.Properties.Settings</w:t>
      </w:r>
      <w:proofErr w:type="spellEnd"/>
      <w:proofErr w:type="gramEnd"/>
      <w:r w:rsidRPr="0078010A">
        <w:rPr>
          <w:rFonts w:ascii="Consolas" w:hAnsi="Consolas" w:cs="Consolas"/>
          <w:color w:val="0000FF"/>
          <w:sz w:val="16"/>
          <w:szCs w:val="16"/>
        </w:rPr>
        <w:t>&gt;</w:t>
      </w:r>
    </w:p>
    <w:p w14:paraId="2C8085F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userSettings</w:t>
      </w:r>
      <w:proofErr w:type="spellEnd"/>
      <w:r w:rsidRPr="0078010A">
        <w:rPr>
          <w:rFonts w:ascii="Consolas" w:hAnsi="Consolas" w:cs="Consolas"/>
          <w:color w:val="0000FF"/>
          <w:sz w:val="16"/>
          <w:szCs w:val="16"/>
        </w:rPr>
        <w:t>&gt;</w:t>
      </w:r>
    </w:p>
    <w:p w14:paraId="599F4564" w14:textId="77777777" w:rsidR="0078010A" w:rsidRPr="0078010A" w:rsidRDefault="0078010A" w:rsidP="0078010A">
      <w:pPr>
        <w:autoSpaceDE w:val="0"/>
        <w:autoSpaceDN w:val="0"/>
        <w:adjustRightInd w:val="0"/>
        <w:jc w:val="left"/>
        <w:rPr>
          <w:rFonts w:ascii="Consolas" w:hAnsi="Consolas" w:cs="Consolas"/>
          <w:color w:val="0000FF"/>
          <w:sz w:val="16"/>
          <w:szCs w:val="16"/>
        </w:rPr>
      </w:pPr>
      <w:r w:rsidRPr="0078010A">
        <w:rPr>
          <w:rFonts w:ascii="Consolas" w:hAnsi="Consolas" w:cs="Consolas"/>
          <w:color w:val="0000FF"/>
          <w:sz w:val="16"/>
          <w:szCs w:val="16"/>
        </w:rPr>
        <w:t>&lt;/</w:t>
      </w:r>
      <w:r w:rsidRPr="0078010A">
        <w:rPr>
          <w:rFonts w:ascii="Consolas" w:hAnsi="Consolas" w:cs="Consolas"/>
          <w:color w:val="A31515"/>
          <w:sz w:val="16"/>
          <w:szCs w:val="16"/>
        </w:rPr>
        <w:t>configuration</w:t>
      </w:r>
      <w:r w:rsidRPr="0078010A">
        <w:rPr>
          <w:rFonts w:ascii="Consolas" w:hAnsi="Consolas" w:cs="Consolas"/>
          <w:color w:val="0000FF"/>
          <w:sz w:val="16"/>
          <w:szCs w:val="16"/>
        </w:rPr>
        <w:t>&gt;</w:t>
      </w:r>
    </w:p>
    <w:p w14:paraId="4E35FB2C" w14:textId="77777777" w:rsidR="00427145" w:rsidRPr="00427145" w:rsidRDefault="00427145" w:rsidP="00427145"/>
    <w:p w14:paraId="07F1ABC4" w14:textId="77777777" w:rsidR="008E4A88" w:rsidRDefault="008E4A88" w:rsidP="008E4A88">
      <w:pPr>
        <w:pStyle w:val="Heading1"/>
        <w:tabs>
          <w:tab w:val="left" w:pos="7740"/>
          <w:tab w:val="right" w:pos="9360"/>
        </w:tabs>
      </w:pPr>
      <w:bookmarkStart w:id="141" w:name="_Toc520366025"/>
      <w:r>
        <w:lastRenderedPageBreak/>
        <w:t>EP Batch Client</w:t>
      </w:r>
      <w:r>
        <w:tab/>
        <w:t xml:space="preserve">Section </w:t>
      </w:r>
      <w:r w:rsidR="004939F2">
        <w:t>7</w:t>
      </w:r>
      <w:bookmarkEnd w:id="141"/>
    </w:p>
    <w:p w14:paraId="5D573D71" w14:textId="77777777" w:rsidR="00C03C0E" w:rsidRDefault="00C03C0E" w:rsidP="00C03C0E">
      <w:r>
        <w:t xml:space="preserve">The EP Batch Client is used to run batch scripts on an EP Mid-Tier system through a TCP connection to the EP Batch </w:t>
      </w:r>
      <w:r w:rsidR="002E72E0">
        <w:rPr>
          <w:rFonts w:cs="Arial"/>
          <w:szCs w:val="20"/>
        </w:rPr>
        <w:t>Service</w:t>
      </w:r>
      <w:r w:rsidR="000C61C7">
        <w:t>.</w:t>
      </w:r>
    </w:p>
    <w:p w14:paraId="76DCFD93" w14:textId="77777777" w:rsidR="009A4462" w:rsidRDefault="008C61B0" w:rsidP="008C61B0">
      <w:pPr>
        <w:pStyle w:val="Heading2"/>
      </w:pPr>
      <w:bookmarkStart w:id="142" w:name="_Toc520366026"/>
      <w:r>
        <w:t>EP Batch Client Desktop</w:t>
      </w:r>
      <w:bookmarkEnd w:id="142"/>
    </w:p>
    <w:p w14:paraId="16F8F554" w14:textId="77777777" w:rsidR="000C61C7" w:rsidRDefault="000C61C7" w:rsidP="000C61C7">
      <w:r>
        <w:t>The EP Batch Client Desktop contains multiple EP Batch Client Session windows and contains the main menu for the EP Batch Client application.</w:t>
      </w:r>
    </w:p>
    <w:p w14:paraId="67E853FB" w14:textId="77777777" w:rsidR="000C61C7" w:rsidRPr="000C61C7" w:rsidRDefault="000C61C7" w:rsidP="000C61C7"/>
    <w:p w14:paraId="56EAB46D" w14:textId="77777777" w:rsidR="008C61B0" w:rsidRDefault="00FC4E32" w:rsidP="00C01B65">
      <w:pPr>
        <w:jc w:val="center"/>
      </w:pPr>
      <w:r>
        <w:rPr>
          <w:noProof/>
        </w:rPr>
        <w:drawing>
          <wp:inline distT="0" distB="0" distL="0" distR="0" wp14:anchorId="5079CF09" wp14:editId="6C086761">
            <wp:extent cx="4873625" cy="3657600"/>
            <wp:effectExtent l="0" t="0" r="3175"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2"/>
                    <a:stretch>
                      <a:fillRect/>
                    </a:stretch>
                  </pic:blipFill>
                  <pic:spPr>
                    <a:xfrm>
                      <a:off x="0" y="0"/>
                      <a:ext cx="4873625" cy="3657600"/>
                    </a:xfrm>
                    <a:prstGeom prst="rect">
                      <a:avLst/>
                    </a:prstGeom>
                  </pic:spPr>
                </pic:pic>
              </a:graphicData>
            </a:graphic>
          </wp:inline>
        </w:drawing>
      </w:r>
    </w:p>
    <w:p w14:paraId="05189730" w14:textId="77777777" w:rsidR="00CA60C0" w:rsidRDefault="00CA60C0" w:rsidP="00CA60C0">
      <w:pPr>
        <w:jc w:val="left"/>
      </w:pPr>
    </w:p>
    <w:p w14:paraId="1B6CBAE5" w14:textId="77777777" w:rsidR="00F617DC" w:rsidRDefault="00F617DC" w:rsidP="00F617DC">
      <w:pPr>
        <w:pStyle w:val="Heading2"/>
      </w:pPr>
      <w:bookmarkStart w:id="143" w:name="_Toc520366027"/>
      <w:r>
        <w:t>Menu Items</w:t>
      </w:r>
      <w:bookmarkEnd w:id="143"/>
    </w:p>
    <w:tbl>
      <w:tblPr>
        <w:tblStyle w:val="TableGrid"/>
        <w:tblW w:w="0" w:type="auto"/>
        <w:tblLook w:val="04A0" w:firstRow="1" w:lastRow="0" w:firstColumn="1" w:lastColumn="0" w:noHBand="0" w:noVBand="1"/>
      </w:tblPr>
      <w:tblGrid>
        <w:gridCol w:w="762"/>
        <w:gridCol w:w="1169"/>
        <w:gridCol w:w="7645"/>
      </w:tblGrid>
      <w:tr w:rsidR="008D077C" w:rsidRPr="00AA4BED" w14:paraId="6B7BC503" w14:textId="77777777" w:rsidTr="00CA60C0">
        <w:tc>
          <w:tcPr>
            <w:tcW w:w="0" w:type="auto"/>
            <w:shd w:val="clear" w:color="auto" w:fill="005596" w:themeFill="text2"/>
            <w:vAlign w:val="center"/>
          </w:tcPr>
          <w:p w14:paraId="354AAE58" w14:textId="77777777" w:rsidR="00AA4BED" w:rsidRPr="00AA4BED" w:rsidRDefault="00AA4BED" w:rsidP="00AA4BED">
            <w:pPr>
              <w:jc w:val="left"/>
              <w:rPr>
                <w:rFonts w:asciiTheme="minorHAnsi" w:hAnsiTheme="minorHAnsi" w:cstheme="minorHAnsi"/>
                <w:b/>
                <w:color w:val="FFFFFF" w:themeColor="background1"/>
                <w:sz w:val="16"/>
                <w:szCs w:val="16"/>
              </w:rPr>
            </w:pPr>
            <w:r w:rsidRPr="00AA4BED">
              <w:rPr>
                <w:rFonts w:asciiTheme="minorHAnsi" w:hAnsiTheme="minorHAnsi" w:cstheme="minorHAnsi"/>
                <w:b/>
                <w:color w:val="FFFFFF" w:themeColor="background1"/>
                <w:sz w:val="16"/>
                <w:szCs w:val="16"/>
              </w:rPr>
              <w:t>Menu</w:t>
            </w:r>
          </w:p>
        </w:tc>
        <w:tc>
          <w:tcPr>
            <w:tcW w:w="0" w:type="auto"/>
            <w:shd w:val="clear" w:color="auto" w:fill="005596" w:themeFill="text2"/>
            <w:vAlign w:val="center"/>
          </w:tcPr>
          <w:p w14:paraId="0D0F46EE" w14:textId="77777777" w:rsidR="00AA4BED" w:rsidRPr="00AA4BED" w:rsidRDefault="00AA4BED" w:rsidP="00AA4BED">
            <w:pPr>
              <w:jc w:val="left"/>
              <w:rPr>
                <w:rFonts w:asciiTheme="minorHAnsi" w:hAnsiTheme="minorHAnsi" w:cstheme="minorHAnsi"/>
                <w:b/>
                <w:color w:val="FFFFFF" w:themeColor="background1"/>
                <w:sz w:val="16"/>
                <w:szCs w:val="16"/>
              </w:rPr>
            </w:pPr>
            <w:r w:rsidRPr="00AA4BED">
              <w:rPr>
                <w:rFonts w:asciiTheme="minorHAnsi" w:hAnsiTheme="minorHAnsi" w:cstheme="minorHAnsi"/>
                <w:b/>
                <w:color w:val="FFFFFF" w:themeColor="background1"/>
                <w:sz w:val="16"/>
                <w:szCs w:val="16"/>
              </w:rPr>
              <w:t>Menu Item</w:t>
            </w:r>
          </w:p>
        </w:tc>
        <w:tc>
          <w:tcPr>
            <w:tcW w:w="0" w:type="auto"/>
            <w:shd w:val="clear" w:color="auto" w:fill="005596" w:themeFill="text2"/>
            <w:vAlign w:val="center"/>
          </w:tcPr>
          <w:p w14:paraId="1E20CD96" w14:textId="77777777" w:rsidR="00AA4BED" w:rsidRPr="00AA4BED" w:rsidRDefault="00AA4BED" w:rsidP="00AA4BED">
            <w:pPr>
              <w:jc w:val="left"/>
              <w:rPr>
                <w:rFonts w:asciiTheme="minorHAnsi" w:hAnsiTheme="minorHAnsi" w:cstheme="minorHAnsi"/>
                <w:b/>
                <w:color w:val="FFFFFF" w:themeColor="background1"/>
                <w:sz w:val="16"/>
                <w:szCs w:val="16"/>
              </w:rPr>
            </w:pPr>
            <w:proofErr w:type="spellStart"/>
            <w:r w:rsidRPr="00AA4BED">
              <w:rPr>
                <w:rFonts w:asciiTheme="minorHAnsi" w:hAnsiTheme="minorHAnsi" w:cstheme="minorHAnsi"/>
                <w:b/>
                <w:color w:val="FFFFFF" w:themeColor="background1"/>
                <w:sz w:val="16"/>
                <w:szCs w:val="16"/>
              </w:rPr>
              <w:t>Desciption</w:t>
            </w:r>
            <w:proofErr w:type="spellEnd"/>
          </w:p>
        </w:tc>
      </w:tr>
      <w:tr w:rsidR="008D077C" w:rsidRPr="00AA4BED" w14:paraId="0BAD2C07" w14:textId="77777777" w:rsidTr="00CA60C0">
        <w:tc>
          <w:tcPr>
            <w:tcW w:w="0" w:type="auto"/>
            <w:vAlign w:val="center"/>
          </w:tcPr>
          <w:p w14:paraId="0641F5E9"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File</w:t>
            </w:r>
          </w:p>
        </w:tc>
        <w:tc>
          <w:tcPr>
            <w:tcW w:w="0" w:type="auto"/>
            <w:vAlign w:val="center"/>
          </w:tcPr>
          <w:p w14:paraId="2B839BD3"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New…</w:t>
            </w:r>
          </w:p>
        </w:tc>
        <w:tc>
          <w:tcPr>
            <w:tcW w:w="0" w:type="auto"/>
            <w:vAlign w:val="center"/>
          </w:tcPr>
          <w:p w14:paraId="72FDBF9F"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Creates a new EP Batch Client Session Window</w:t>
            </w:r>
          </w:p>
        </w:tc>
      </w:tr>
      <w:tr w:rsidR="008D077C" w:rsidRPr="00AA4BED" w14:paraId="17CD0BAF" w14:textId="77777777" w:rsidTr="00CA60C0">
        <w:tc>
          <w:tcPr>
            <w:tcW w:w="0" w:type="auto"/>
            <w:vAlign w:val="center"/>
          </w:tcPr>
          <w:p w14:paraId="0D7EC65D"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File</w:t>
            </w:r>
          </w:p>
        </w:tc>
        <w:tc>
          <w:tcPr>
            <w:tcW w:w="0" w:type="auto"/>
            <w:vAlign w:val="center"/>
          </w:tcPr>
          <w:p w14:paraId="538C8BA4"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Exit</w:t>
            </w:r>
          </w:p>
        </w:tc>
        <w:tc>
          <w:tcPr>
            <w:tcW w:w="0" w:type="auto"/>
            <w:vAlign w:val="center"/>
          </w:tcPr>
          <w:p w14:paraId="51D5F2B6"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Terminates the EP Batch Client.  Batch processes in progress will continue to run to completion on the Server.</w:t>
            </w:r>
          </w:p>
        </w:tc>
      </w:tr>
      <w:tr w:rsidR="008D077C" w:rsidRPr="00AA4BED" w14:paraId="574E5C34" w14:textId="77777777" w:rsidTr="00CA60C0">
        <w:tc>
          <w:tcPr>
            <w:tcW w:w="0" w:type="auto"/>
            <w:vAlign w:val="center"/>
          </w:tcPr>
          <w:p w14:paraId="3045EAB4"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Tools</w:t>
            </w:r>
          </w:p>
        </w:tc>
        <w:tc>
          <w:tcPr>
            <w:tcW w:w="0" w:type="auto"/>
            <w:vAlign w:val="center"/>
          </w:tcPr>
          <w:p w14:paraId="0549C2BA"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Advanced Requests</w:t>
            </w:r>
          </w:p>
        </w:tc>
        <w:tc>
          <w:tcPr>
            <w:tcW w:w="0" w:type="auto"/>
            <w:vAlign w:val="center"/>
          </w:tcPr>
          <w:p w14:paraId="79C00A0C"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When selected, the Request drop down list will contain all available Server Requests.  When not selected, the Request drop down list will contain only items for posting/synchronizing User Plan data.  The selection value persists in the User Settings.</w:t>
            </w:r>
            <w:r w:rsidR="00BA0334">
              <w:rPr>
                <w:rFonts w:asciiTheme="minorHAnsi" w:hAnsiTheme="minorHAnsi" w:cstheme="minorHAnsi"/>
                <w:sz w:val="16"/>
                <w:szCs w:val="16"/>
              </w:rPr>
              <w:t xml:space="preserve">  The</w:t>
            </w:r>
            <w:r w:rsidR="008B6BC8">
              <w:rPr>
                <w:rFonts w:asciiTheme="minorHAnsi" w:hAnsiTheme="minorHAnsi" w:cstheme="minorHAnsi"/>
                <w:sz w:val="16"/>
                <w:szCs w:val="16"/>
              </w:rPr>
              <w:t xml:space="preserve"> Request</w:t>
            </w:r>
            <w:r w:rsidR="008D077C">
              <w:rPr>
                <w:rFonts w:asciiTheme="minorHAnsi" w:hAnsiTheme="minorHAnsi" w:cstheme="minorHAnsi"/>
                <w:sz w:val="16"/>
                <w:szCs w:val="16"/>
              </w:rPr>
              <w:t xml:space="preserve"> lists are stored in the Applications Settings.</w:t>
            </w:r>
          </w:p>
        </w:tc>
      </w:tr>
      <w:tr w:rsidR="008D077C" w:rsidRPr="00AA4BED" w14:paraId="3E88C501" w14:textId="77777777" w:rsidTr="00CA60C0">
        <w:tc>
          <w:tcPr>
            <w:tcW w:w="0" w:type="auto"/>
            <w:vAlign w:val="center"/>
          </w:tcPr>
          <w:p w14:paraId="74341BD1"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Tools</w:t>
            </w:r>
          </w:p>
        </w:tc>
        <w:tc>
          <w:tcPr>
            <w:tcW w:w="0" w:type="auto"/>
            <w:vAlign w:val="center"/>
          </w:tcPr>
          <w:p w14:paraId="0E1C1478"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Options…</w:t>
            </w:r>
          </w:p>
        </w:tc>
        <w:tc>
          <w:tcPr>
            <w:tcW w:w="0" w:type="auto"/>
            <w:vAlign w:val="center"/>
          </w:tcPr>
          <w:p w14:paraId="6649F6AA"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Renders the Options Panel.</w:t>
            </w:r>
          </w:p>
        </w:tc>
      </w:tr>
      <w:tr w:rsidR="008D077C" w:rsidRPr="00AA4BED" w14:paraId="39BBC02E" w14:textId="77777777" w:rsidTr="00CA60C0">
        <w:tc>
          <w:tcPr>
            <w:tcW w:w="0" w:type="auto"/>
            <w:vAlign w:val="center"/>
          </w:tcPr>
          <w:p w14:paraId="1FFA8AC3"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Window</w:t>
            </w:r>
          </w:p>
        </w:tc>
        <w:tc>
          <w:tcPr>
            <w:tcW w:w="0" w:type="auto"/>
            <w:vAlign w:val="center"/>
          </w:tcPr>
          <w:p w14:paraId="69AA14AF"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Cascade</w:t>
            </w:r>
          </w:p>
        </w:tc>
        <w:tc>
          <w:tcPr>
            <w:tcW w:w="0" w:type="auto"/>
            <w:vAlign w:val="center"/>
          </w:tcPr>
          <w:p w14:paraId="3CE8601B"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Makes all t</w:t>
            </w:r>
            <w:r w:rsidR="00FE1D9B">
              <w:rPr>
                <w:rFonts w:asciiTheme="minorHAnsi" w:hAnsiTheme="minorHAnsi" w:cstheme="minorHAnsi"/>
                <w:sz w:val="16"/>
                <w:szCs w:val="16"/>
              </w:rPr>
              <w:t>he open EP Batch Client Session</w:t>
            </w:r>
            <w:r>
              <w:rPr>
                <w:rFonts w:asciiTheme="minorHAnsi" w:hAnsiTheme="minorHAnsi" w:cstheme="minorHAnsi"/>
                <w:sz w:val="16"/>
                <w:szCs w:val="16"/>
              </w:rPr>
              <w:t xml:space="preserve"> Windows the same size and arranges them in a cascading orientation.</w:t>
            </w:r>
          </w:p>
        </w:tc>
      </w:tr>
      <w:tr w:rsidR="008D077C" w:rsidRPr="00AA4BED" w14:paraId="03090B4A" w14:textId="77777777" w:rsidTr="00CA60C0">
        <w:tc>
          <w:tcPr>
            <w:tcW w:w="0" w:type="auto"/>
            <w:vAlign w:val="center"/>
          </w:tcPr>
          <w:p w14:paraId="72C86C6A"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Window</w:t>
            </w:r>
          </w:p>
        </w:tc>
        <w:tc>
          <w:tcPr>
            <w:tcW w:w="0" w:type="auto"/>
            <w:vAlign w:val="center"/>
          </w:tcPr>
          <w:p w14:paraId="0DF41832"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Tile Horizontal</w:t>
            </w:r>
          </w:p>
        </w:tc>
        <w:tc>
          <w:tcPr>
            <w:tcW w:w="0" w:type="auto"/>
            <w:vAlign w:val="center"/>
          </w:tcPr>
          <w:p w14:paraId="6850E90A"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Makes all t</w:t>
            </w:r>
            <w:r w:rsidR="00FE1D9B">
              <w:rPr>
                <w:rFonts w:asciiTheme="minorHAnsi" w:hAnsiTheme="minorHAnsi" w:cstheme="minorHAnsi"/>
                <w:sz w:val="16"/>
                <w:szCs w:val="16"/>
              </w:rPr>
              <w:t>he open EP Batch Client Session</w:t>
            </w:r>
            <w:r>
              <w:rPr>
                <w:rFonts w:asciiTheme="minorHAnsi" w:hAnsiTheme="minorHAnsi" w:cstheme="minorHAnsi"/>
                <w:sz w:val="16"/>
                <w:szCs w:val="16"/>
              </w:rPr>
              <w:t xml:space="preserve"> Windows the same size and arranges them in a horizontally tiled orientation.</w:t>
            </w:r>
          </w:p>
        </w:tc>
      </w:tr>
      <w:tr w:rsidR="008D077C" w:rsidRPr="00AA4BED" w14:paraId="0D90B6DF" w14:textId="77777777" w:rsidTr="00CA60C0">
        <w:tc>
          <w:tcPr>
            <w:tcW w:w="0" w:type="auto"/>
            <w:vAlign w:val="center"/>
          </w:tcPr>
          <w:p w14:paraId="0D02C385"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Window</w:t>
            </w:r>
          </w:p>
        </w:tc>
        <w:tc>
          <w:tcPr>
            <w:tcW w:w="0" w:type="auto"/>
            <w:vAlign w:val="center"/>
          </w:tcPr>
          <w:p w14:paraId="3E136A2F"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Tile Vertical</w:t>
            </w:r>
          </w:p>
        </w:tc>
        <w:tc>
          <w:tcPr>
            <w:tcW w:w="0" w:type="auto"/>
            <w:vAlign w:val="center"/>
          </w:tcPr>
          <w:p w14:paraId="09DD65A2"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Makes all t</w:t>
            </w:r>
            <w:r w:rsidR="00FE1D9B">
              <w:rPr>
                <w:rFonts w:asciiTheme="minorHAnsi" w:hAnsiTheme="minorHAnsi" w:cstheme="minorHAnsi"/>
                <w:sz w:val="16"/>
                <w:szCs w:val="16"/>
              </w:rPr>
              <w:t>he open EP Batch Client Session</w:t>
            </w:r>
            <w:r>
              <w:rPr>
                <w:rFonts w:asciiTheme="minorHAnsi" w:hAnsiTheme="minorHAnsi" w:cstheme="minorHAnsi"/>
                <w:sz w:val="16"/>
                <w:szCs w:val="16"/>
              </w:rPr>
              <w:t xml:space="preserve"> Windows the same size and arranges them in a vertically tiled orientation.</w:t>
            </w:r>
          </w:p>
        </w:tc>
      </w:tr>
      <w:tr w:rsidR="008D077C" w:rsidRPr="00AA4BED" w14:paraId="59A0891A" w14:textId="77777777" w:rsidTr="00CA60C0">
        <w:tc>
          <w:tcPr>
            <w:tcW w:w="0" w:type="auto"/>
            <w:vAlign w:val="center"/>
          </w:tcPr>
          <w:p w14:paraId="03C43346"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Window</w:t>
            </w:r>
          </w:p>
        </w:tc>
        <w:tc>
          <w:tcPr>
            <w:tcW w:w="0" w:type="auto"/>
            <w:vAlign w:val="center"/>
          </w:tcPr>
          <w:p w14:paraId="18EFC8FE"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Arrange Icons</w:t>
            </w:r>
          </w:p>
        </w:tc>
        <w:tc>
          <w:tcPr>
            <w:tcW w:w="0" w:type="auto"/>
            <w:vAlign w:val="center"/>
          </w:tcPr>
          <w:p w14:paraId="41FE7378" w14:textId="77777777" w:rsidR="00AA4BED" w:rsidRPr="00AA4BED" w:rsidRDefault="00FE1D9B" w:rsidP="00AA4BED">
            <w:pPr>
              <w:jc w:val="left"/>
              <w:rPr>
                <w:rFonts w:asciiTheme="minorHAnsi" w:hAnsiTheme="minorHAnsi" w:cstheme="minorHAnsi"/>
                <w:sz w:val="16"/>
                <w:szCs w:val="16"/>
              </w:rPr>
            </w:pPr>
            <w:r>
              <w:rPr>
                <w:rFonts w:asciiTheme="minorHAnsi" w:hAnsiTheme="minorHAnsi" w:cstheme="minorHAnsi"/>
                <w:sz w:val="16"/>
                <w:szCs w:val="16"/>
              </w:rPr>
              <w:t>Cleans up the arrangement of any miniaturized EP Batch Client Session Windows.</w:t>
            </w:r>
          </w:p>
        </w:tc>
      </w:tr>
      <w:tr w:rsidR="008D077C" w:rsidRPr="00AA4BED" w14:paraId="6AAE80FD" w14:textId="77777777" w:rsidTr="00CA60C0">
        <w:tc>
          <w:tcPr>
            <w:tcW w:w="0" w:type="auto"/>
            <w:vAlign w:val="center"/>
          </w:tcPr>
          <w:p w14:paraId="7EB8815C"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Window</w:t>
            </w:r>
          </w:p>
        </w:tc>
        <w:tc>
          <w:tcPr>
            <w:tcW w:w="0" w:type="auto"/>
            <w:vAlign w:val="center"/>
          </w:tcPr>
          <w:p w14:paraId="07479B3D"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Close All</w:t>
            </w:r>
          </w:p>
        </w:tc>
        <w:tc>
          <w:tcPr>
            <w:tcW w:w="0" w:type="auto"/>
            <w:vAlign w:val="center"/>
          </w:tcPr>
          <w:p w14:paraId="611B2D87" w14:textId="77777777" w:rsidR="00AA4BED" w:rsidRPr="00AA4BED" w:rsidRDefault="002B64D1" w:rsidP="00AA4BED">
            <w:pPr>
              <w:jc w:val="left"/>
              <w:rPr>
                <w:rFonts w:asciiTheme="minorHAnsi" w:hAnsiTheme="minorHAnsi" w:cstheme="minorHAnsi"/>
                <w:sz w:val="16"/>
                <w:szCs w:val="16"/>
              </w:rPr>
            </w:pPr>
            <w:r>
              <w:rPr>
                <w:rFonts w:asciiTheme="minorHAnsi" w:hAnsiTheme="minorHAnsi" w:cstheme="minorHAnsi"/>
                <w:sz w:val="16"/>
                <w:szCs w:val="16"/>
              </w:rPr>
              <w:t>Closes all EP Batch Client Session Windows.</w:t>
            </w:r>
          </w:p>
        </w:tc>
      </w:tr>
      <w:tr w:rsidR="008D077C" w:rsidRPr="00AA4BED" w14:paraId="5E68794C" w14:textId="77777777" w:rsidTr="00CA60C0">
        <w:tc>
          <w:tcPr>
            <w:tcW w:w="0" w:type="auto"/>
            <w:vAlign w:val="center"/>
          </w:tcPr>
          <w:p w14:paraId="439747CC"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Help</w:t>
            </w:r>
          </w:p>
        </w:tc>
        <w:tc>
          <w:tcPr>
            <w:tcW w:w="0" w:type="auto"/>
            <w:vAlign w:val="center"/>
          </w:tcPr>
          <w:p w14:paraId="1DAA2771"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About EP Batch Client…</w:t>
            </w:r>
          </w:p>
        </w:tc>
        <w:tc>
          <w:tcPr>
            <w:tcW w:w="0" w:type="auto"/>
            <w:vAlign w:val="center"/>
          </w:tcPr>
          <w:p w14:paraId="23B7D4B9"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Displays the EP Batch Client Info Panel</w:t>
            </w:r>
          </w:p>
        </w:tc>
      </w:tr>
    </w:tbl>
    <w:p w14:paraId="69024C5F" w14:textId="77777777" w:rsidR="00A843E5" w:rsidRDefault="00A843E5">
      <w:pPr>
        <w:jc w:val="left"/>
        <w:rPr>
          <w:rFonts w:cs="Arial"/>
          <w:b/>
          <w:bCs/>
          <w:iCs/>
          <w:color w:val="005596"/>
          <w:sz w:val="28"/>
          <w:szCs w:val="28"/>
        </w:rPr>
      </w:pPr>
      <w:r>
        <w:br w:type="page"/>
      </w:r>
    </w:p>
    <w:p w14:paraId="1838CAB5" w14:textId="77777777" w:rsidR="008C61B0" w:rsidRDefault="008C61B0" w:rsidP="008C61B0">
      <w:pPr>
        <w:pStyle w:val="Heading2"/>
      </w:pPr>
      <w:bookmarkStart w:id="144" w:name="_Toc520366028"/>
      <w:r>
        <w:lastRenderedPageBreak/>
        <w:t>EP Batch Client Session</w:t>
      </w:r>
      <w:bookmarkEnd w:id="144"/>
    </w:p>
    <w:p w14:paraId="55C52E56" w14:textId="77777777" w:rsidR="000C61C7" w:rsidRDefault="000C61C7" w:rsidP="000C61C7">
      <w:r>
        <w:t xml:space="preserve">The EP Batch Client Session allows the selection of an EP Mid-Tier Server and a Batch Request to run on the server.  The send button establishes a connection to the EP Batch </w:t>
      </w:r>
      <w:r w:rsidR="002E72E0">
        <w:rPr>
          <w:rFonts w:cs="Arial"/>
          <w:szCs w:val="20"/>
        </w:rPr>
        <w:t>Service</w:t>
      </w:r>
      <w:r>
        <w:t xml:space="preserve">, sends the Request to the server and displays the Response, real time, from a background thread.  The connection to the EP Batch </w:t>
      </w:r>
      <w:r w:rsidR="002E72E0">
        <w:rPr>
          <w:rFonts w:cs="Arial"/>
          <w:szCs w:val="20"/>
        </w:rPr>
        <w:t>Service</w:t>
      </w:r>
      <w:r w:rsidR="002E72E0">
        <w:t xml:space="preserve"> </w:t>
      </w:r>
      <w:r>
        <w:t>is closed upon completion of the Request.</w:t>
      </w:r>
    </w:p>
    <w:p w14:paraId="088F7602" w14:textId="77777777" w:rsidR="000C61C7" w:rsidRDefault="000C61C7" w:rsidP="000C61C7"/>
    <w:p w14:paraId="02AED943" w14:textId="77777777" w:rsidR="00C668E6" w:rsidRDefault="00C668E6" w:rsidP="000C61C7">
      <w:r>
        <w:t>Available Batch Requests include:</w:t>
      </w:r>
    </w:p>
    <w:p w14:paraId="08D18B1A" w14:textId="77777777" w:rsidR="00C668E6" w:rsidRDefault="00C668E6" w:rsidP="000C61C7"/>
    <w:tbl>
      <w:tblPr>
        <w:tblStyle w:val="TableGrid"/>
        <w:tblW w:w="0" w:type="auto"/>
        <w:jc w:val="center"/>
        <w:tblLook w:val="04A0" w:firstRow="1" w:lastRow="0" w:firstColumn="1" w:lastColumn="0" w:noHBand="0" w:noVBand="1"/>
      </w:tblPr>
      <w:tblGrid>
        <w:gridCol w:w="2766"/>
        <w:gridCol w:w="2330"/>
        <w:gridCol w:w="1452"/>
      </w:tblGrid>
      <w:tr w:rsidR="00640A34" w:rsidRPr="00953448" w14:paraId="060FB692" w14:textId="77777777" w:rsidTr="00953448">
        <w:trPr>
          <w:jc w:val="center"/>
        </w:trPr>
        <w:tc>
          <w:tcPr>
            <w:tcW w:w="0" w:type="auto"/>
            <w:shd w:val="clear" w:color="auto" w:fill="005596" w:themeFill="text2"/>
            <w:vAlign w:val="center"/>
          </w:tcPr>
          <w:p w14:paraId="69D21AEB" w14:textId="77777777" w:rsidR="00640A34" w:rsidRPr="00953448" w:rsidRDefault="00640A34" w:rsidP="00953448">
            <w:pPr>
              <w:jc w:val="left"/>
              <w:rPr>
                <w:rFonts w:asciiTheme="minorHAnsi" w:hAnsiTheme="minorHAnsi" w:cstheme="minorHAnsi"/>
                <w:b/>
                <w:color w:val="FFFFFF" w:themeColor="background1"/>
                <w:sz w:val="16"/>
                <w:szCs w:val="16"/>
              </w:rPr>
            </w:pPr>
            <w:r w:rsidRPr="00953448">
              <w:rPr>
                <w:rFonts w:asciiTheme="minorHAnsi" w:hAnsiTheme="minorHAnsi" w:cstheme="minorHAnsi"/>
                <w:b/>
                <w:color w:val="FFFFFF" w:themeColor="background1"/>
                <w:sz w:val="16"/>
                <w:szCs w:val="16"/>
              </w:rPr>
              <w:t>Request</w:t>
            </w:r>
          </w:p>
        </w:tc>
        <w:tc>
          <w:tcPr>
            <w:tcW w:w="0" w:type="auto"/>
            <w:shd w:val="clear" w:color="auto" w:fill="005596" w:themeFill="text2"/>
            <w:vAlign w:val="center"/>
          </w:tcPr>
          <w:p w14:paraId="3C5F9C3A" w14:textId="77777777" w:rsidR="00640A34" w:rsidRPr="00953448" w:rsidRDefault="00640A34" w:rsidP="00953448">
            <w:pPr>
              <w:jc w:val="left"/>
              <w:rPr>
                <w:rFonts w:asciiTheme="minorHAnsi" w:hAnsiTheme="minorHAnsi" w:cstheme="minorHAnsi"/>
                <w:b/>
                <w:color w:val="FFFFFF" w:themeColor="background1"/>
                <w:sz w:val="16"/>
                <w:szCs w:val="16"/>
              </w:rPr>
            </w:pPr>
            <w:r w:rsidRPr="00953448">
              <w:rPr>
                <w:rFonts w:asciiTheme="minorHAnsi" w:hAnsiTheme="minorHAnsi" w:cstheme="minorHAnsi"/>
                <w:b/>
                <w:color w:val="FFFFFF" w:themeColor="background1"/>
                <w:sz w:val="16"/>
                <w:szCs w:val="16"/>
              </w:rPr>
              <w:t>Batch Service Action</w:t>
            </w:r>
          </w:p>
        </w:tc>
        <w:tc>
          <w:tcPr>
            <w:tcW w:w="0" w:type="auto"/>
            <w:shd w:val="clear" w:color="auto" w:fill="005596" w:themeFill="text2"/>
            <w:vAlign w:val="center"/>
          </w:tcPr>
          <w:p w14:paraId="3AF93915" w14:textId="77777777" w:rsidR="00640A34" w:rsidRPr="00953448" w:rsidRDefault="00640A34" w:rsidP="00953448">
            <w:pPr>
              <w:jc w:val="left"/>
              <w:rPr>
                <w:rFonts w:asciiTheme="minorHAnsi" w:hAnsiTheme="minorHAnsi" w:cstheme="minorHAnsi"/>
                <w:b/>
                <w:color w:val="FFFFFF" w:themeColor="background1"/>
                <w:sz w:val="16"/>
                <w:szCs w:val="16"/>
              </w:rPr>
            </w:pPr>
            <w:r w:rsidRPr="00953448">
              <w:rPr>
                <w:rFonts w:asciiTheme="minorHAnsi" w:hAnsiTheme="minorHAnsi" w:cstheme="minorHAnsi"/>
                <w:b/>
                <w:color w:val="FFFFFF" w:themeColor="background1"/>
                <w:sz w:val="16"/>
                <w:szCs w:val="16"/>
              </w:rPr>
              <w:t>Advanced Request</w:t>
            </w:r>
          </w:p>
        </w:tc>
      </w:tr>
      <w:tr w:rsidR="00953448" w:rsidRPr="00953448" w14:paraId="295A7B00" w14:textId="77777777" w:rsidTr="00953448">
        <w:trPr>
          <w:jc w:val="center"/>
        </w:trPr>
        <w:tc>
          <w:tcPr>
            <w:tcW w:w="0" w:type="auto"/>
            <w:vAlign w:val="center"/>
          </w:tcPr>
          <w:p w14:paraId="23DBADA6" w14:textId="77777777" w:rsidR="00953448" w:rsidRPr="00953448" w:rsidRDefault="00953448" w:rsidP="00953448">
            <w:pPr>
              <w:jc w:val="left"/>
              <w:rPr>
                <w:rFonts w:asciiTheme="minorHAnsi" w:hAnsiTheme="minorHAnsi" w:cstheme="minorHAnsi"/>
                <w:sz w:val="16"/>
                <w:szCs w:val="16"/>
              </w:rPr>
            </w:pPr>
            <w:r w:rsidRPr="00953448">
              <w:rPr>
                <w:rFonts w:asciiTheme="minorHAnsi" w:hAnsiTheme="minorHAnsi" w:cstheme="minorHAnsi"/>
                <w:sz w:val="16"/>
                <w:szCs w:val="16"/>
              </w:rPr>
              <w:t>FDE_POST_FACT_DATA</w:t>
            </w:r>
          </w:p>
        </w:tc>
        <w:tc>
          <w:tcPr>
            <w:tcW w:w="0" w:type="auto"/>
            <w:vAlign w:val="center"/>
          </w:tcPr>
          <w:p w14:paraId="3DA16C08" w14:textId="77777777" w:rsidR="00953448" w:rsidRPr="00953448" w:rsidRDefault="00E72D65" w:rsidP="00953448">
            <w:pPr>
              <w:jc w:val="left"/>
              <w:rPr>
                <w:rFonts w:asciiTheme="minorHAnsi" w:hAnsiTheme="minorHAnsi" w:cstheme="minorHAnsi"/>
                <w:sz w:val="16"/>
                <w:szCs w:val="16"/>
              </w:rPr>
            </w:pPr>
            <w:hyperlink w:anchor="_FDE_Data_Update" w:history="1">
              <w:r w:rsidR="00953448" w:rsidRPr="00953448">
                <w:rPr>
                  <w:rStyle w:val="Hyperlink"/>
                  <w:rFonts w:asciiTheme="minorHAnsi" w:hAnsiTheme="minorHAnsi" w:cstheme="minorHAnsi"/>
                  <w:sz w:val="16"/>
                  <w:szCs w:val="16"/>
                </w:rPr>
                <w:t>FDE Data Update</w:t>
              </w:r>
            </w:hyperlink>
          </w:p>
        </w:tc>
        <w:tc>
          <w:tcPr>
            <w:tcW w:w="0" w:type="auto"/>
            <w:vAlign w:val="center"/>
          </w:tcPr>
          <w:p w14:paraId="74BA479E" w14:textId="77777777" w:rsidR="00953448" w:rsidRPr="00953448" w:rsidRDefault="00953448" w:rsidP="00953448">
            <w:pPr>
              <w:jc w:val="left"/>
              <w:rPr>
                <w:rFonts w:asciiTheme="minorHAnsi" w:hAnsiTheme="minorHAnsi" w:cstheme="minorHAnsi"/>
                <w:sz w:val="16"/>
                <w:szCs w:val="16"/>
              </w:rPr>
            </w:pPr>
          </w:p>
        </w:tc>
      </w:tr>
      <w:tr w:rsidR="00953448" w:rsidRPr="00953448" w14:paraId="715DF66F" w14:textId="77777777" w:rsidTr="00953448">
        <w:trPr>
          <w:jc w:val="center"/>
        </w:trPr>
        <w:tc>
          <w:tcPr>
            <w:tcW w:w="0" w:type="auto"/>
            <w:vAlign w:val="center"/>
          </w:tcPr>
          <w:p w14:paraId="0F2D798F" w14:textId="77777777" w:rsidR="00953448" w:rsidRPr="00953448" w:rsidRDefault="00953448" w:rsidP="00953448">
            <w:pPr>
              <w:jc w:val="left"/>
              <w:rPr>
                <w:rFonts w:asciiTheme="minorHAnsi" w:hAnsiTheme="minorHAnsi" w:cstheme="minorHAnsi"/>
                <w:sz w:val="16"/>
                <w:szCs w:val="16"/>
              </w:rPr>
            </w:pPr>
            <w:r w:rsidRPr="00953448">
              <w:rPr>
                <w:rFonts w:asciiTheme="minorHAnsi" w:hAnsiTheme="minorHAnsi" w:cstheme="minorHAnsi"/>
                <w:sz w:val="16"/>
                <w:szCs w:val="16"/>
              </w:rPr>
              <w:t>FDE_STAGE_FACT_DATA</w:t>
            </w:r>
          </w:p>
        </w:tc>
        <w:tc>
          <w:tcPr>
            <w:tcW w:w="0" w:type="auto"/>
            <w:vAlign w:val="center"/>
          </w:tcPr>
          <w:p w14:paraId="5E9D0C29" w14:textId="77777777" w:rsidR="00953448" w:rsidRPr="00953448" w:rsidRDefault="00E72D65" w:rsidP="00953448">
            <w:pPr>
              <w:jc w:val="left"/>
              <w:rPr>
                <w:rFonts w:asciiTheme="minorHAnsi" w:hAnsiTheme="minorHAnsi" w:cstheme="minorHAnsi"/>
                <w:sz w:val="16"/>
                <w:szCs w:val="16"/>
              </w:rPr>
            </w:pPr>
            <w:hyperlink w:anchor="_FDE_Stage_Fact" w:history="1">
              <w:r w:rsidR="00953448" w:rsidRPr="00953448">
                <w:rPr>
                  <w:rStyle w:val="Hyperlink"/>
                  <w:rFonts w:asciiTheme="minorHAnsi" w:hAnsiTheme="minorHAnsi" w:cstheme="minorHAnsi"/>
                  <w:sz w:val="16"/>
                  <w:szCs w:val="16"/>
                </w:rPr>
                <w:t>FDE Stage Fact Data</w:t>
              </w:r>
            </w:hyperlink>
          </w:p>
        </w:tc>
        <w:tc>
          <w:tcPr>
            <w:tcW w:w="0" w:type="auto"/>
            <w:vAlign w:val="center"/>
          </w:tcPr>
          <w:p w14:paraId="49E856FD" w14:textId="77777777" w:rsidR="00953448" w:rsidRPr="00953448" w:rsidRDefault="00953448" w:rsidP="00953448">
            <w:pPr>
              <w:jc w:val="left"/>
              <w:rPr>
                <w:rFonts w:asciiTheme="minorHAnsi" w:hAnsiTheme="minorHAnsi" w:cstheme="minorHAnsi"/>
                <w:sz w:val="16"/>
                <w:szCs w:val="16"/>
              </w:rPr>
            </w:pPr>
          </w:p>
        </w:tc>
      </w:tr>
      <w:tr w:rsidR="00640A34" w:rsidRPr="00953448" w14:paraId="1E2F5D9F" w14:textId="77777777" w:rsidTr="00953448">
        <w:trPr>
          <w:jc w:val="center"/>
        </w:trPr>
        <w:tc>
          <w:tcPr>
            <w:tcW w:w="0" w:type="auto"/>
            <w:vAlign w:val="center"/>
          </w:tcPr>
          <w:p w14:paraId="3CC3E7F3"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POST_ACTUALS_DATA</w:t>
            </w:r>
          </w:p>
        </w:tc>
        <w:tc>
          <w:tcPr>
            <w:tcW w:w="0" w:type="auto"/>
            <w:vAlign w:val="center"/>
          </w:tcPr>
          <w:p w14:paraId="42A63735" w14:textId="77777777" w:rsidR="00640A34" w:rsidRPr="00953448" w:rsidRDefault="00E72D65" w:rsidP="00953448">
            <w:pPr>
              <w:jc w:val="left"/>
              <w:rPr>
                <w:rFonts w:asciiTheme="minorHAnsi" w:hAnsiTheme="minorHAnsi" w:cstheme="minorHAnsi"/>
                <w:sz w:val="16"/>
                <w:szCs w:val="16"/>
              </w:rPr>
            </w:pPr>
            <w:hyperlink w:anchor="_Foundation_Actuals_Data" w:history="1">
              <w:r w:rsidR="00640A34" w:rsidRPr="00953448">
                <w:rPr>
                  <w:rStyle w:val="Hyperlink"/>
                  <w:rFonts w:asciiTheme="minorHAnsi" w:hAnsiTheme="minorHAnsi" w:cstheme="minorHAnsi"/>
                  <w:sz w:val="16"/>
                  <w:szCs w:val="16"/>
                </w:rPr>
                <w:t>Foundation Actuals Data Update</w:t>
              </w:r>
            </w:hyperlink>
          </w:p>
        </w:tc>
        <w:tc>
          <w:tcPr>
            <w:tcW w:w="0" w:type="auto"/>
            <w:vAlign w:val="center"/>
          </w:tcPr>
          <w:p w14:paraId="7DA0D59A"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06F96323" w14:textId="77777777" w:rsidTr="00953448">
        <w:trPr>
          <w:jc w:val="center"/>
        </w:trPr>
        <w:tc>
          <w:tcPr>
            <w:tcW w:w="0" w:type="auto"/>
            <w:vAlign w:val="center"/>
          </w:tcPr>
          <w:p w14:paraId="1A276D2A"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POST_PLAN_DATA</w:t>
            </w:r>
          </w:p>
        </w:tc>
        <w:tc>
          <w:tcPr>
            <w:tcW w:w="0" w:type="auto"/>
            <w:vAlign w:val="center"/>
          </w:tcPr>
          <w:p w14:paraId="759393E9" w14:textId="77777777" w:rsidR="00640A34" w:rsidRPr="00953448" w:rsidRDefault="00E72D65" w:rsidP="00953448">
            <w:pPr>
              <w:jc w:val="left"/>
              <w:rPr>
                <w:rFonts w:asciiTheme="minorHAnsi" w:hAnsiTheme="minorHAnsi" w:cstheme="minorHAnsi"/>
                <w:sz w:val="16"/>
                <w:szCs w:val="16"/>
              </w:rPr>
            </w:pPr>
            <w:hyperlink w:anchor="_Foundation_Plan_Data" w:history="1">
              <w:r w:rsidR="00640A34" w:rsidRPr="00953448">
                <w:rPr>
                  <w:rStyle w:val="Hyperlink"/>
                  <w:rFonts w:asciiTheme="minorHAnsi" w:hAnsiTheme="minorHAnsi" w:cstheme="minorHAnsi"/>
                  <w:sz w:val="16"/>
                  <w:szCs w:val="16"/>
                </w:rPr>
                <w:t>Foundation Plan Data Update</w:t>
              </w:r>
            </w:hyperlink>
          </w:p>
        </w:tc>
        <w:tc>
          <w:tcPr>
            <w:tcW w:w="0" w:type="auto"/>
            <w:vAlign w:val="center"/>
          </w:tcPr>
          <w:p w14:paraId="399E3F91" w14:textId="77777777" w:rsidR="00640A34" w:rsidRPr="00953448" w:rsidRDefault="00640A34" w:rsidP="00953448">
            <w:pPr>
              <w:jc w:val="left"/>
              <w:rPr>
                <w:rFonts w:asciiTheme="minorHAnsi" w:hAnsiTheme="minorHAnsi" w:cstheme="minorHAnsi"/>
                <w:sz w:val="16"/>
                <w:szCs w:val="16"/>
              </w:rPr>
            </w:pPr>
          </w:p>
        </w:tc>
      </w:tr>
      <w:tr w:rsidR="00640A34" w:rsidRPr="00953448" w14:paraId="38B02919" w14:textId="77777777" w:rsidTr="00953448">
        <w:trPr>
          <w:jc w:val="center"/>
        </w:trPr>
        <w:tc>
          <w:tcPr>
            <w:tcW w:w="0" w:type="auto"/>
            <w:vAlign w:val="center"/>
          </w:tcPr>
          <w:p w14:paraId="285CF7CE"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REBUILD_CONTEXTS</w:t>
            </w:r>
          </w:p>
        </w:tc>
        <w:tc>
          <w:tcPr>
            <w:tcW w:w="0" w:type="auto"/>
            <w:vAlign w:val="center"/>
          </w:tcPr>
          <w:p w14:paraId="119B5542" w14:textId="77777777" w:rsidR="00640A34" w:rsidRPr="00953448" w:rsidRDefault="00E72D65" w:rsidP="00953448">
            <w:pPr>
              <w:jc w:val="left"/>
              <w:rPr>
                <w:rFonts w:asciiTheme="minorHAnsi" w:hAnsiTheme="minorHAnsi" w:cstheme="minorHAnsi"/>
                <w:sz w:val="16"/>
                <w:szCs w:val="16"/>
              </w:rPr>
            </w:pPr>
            <w:hyperlink w:anchor="_Rebuild_Contexts" w:history="1">
              <w:r w:rsidR="00640A34" w:rsidRPr="00953448">
                <w:rPr>
                  <w:rStyle w:val="Hyperlink"/>
                  <w:rFonts w:asciiTheme="minorHAnsi" w:hAnsiTheme="minorHAnsi" w:cstheme="minorHAnsi"/>
                  <w:sz w:val="16"/>
                  <w:szCs w:val="16"/>
                </w:rPr>
                <w:t>Rebuild Contexts</w:t>
              </w:r>
            </w:hyperlink>
          </w:p>
        </w:tc>
        <w:tc>
          <w:tcPr>
            <w:tcW w:w="0" w:type="auto"/>
            <w:vAlign w:val="center"/>
          </w:tcPr>
          <w:p w14:paraId="0F227A07"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73F6256D" w14:textId="77777777" w:rsidTr="00953448">
        <w:trPr>
          <w:jc w:val="center"/>
        </w:trPr>
        <w:tc>
          <w:tcPr>
            <w:tcW w:w="0" w:type="auto"/>
            <w:vAlign w:val="center"/>
          </w:tcPr>
          <w:p w14:paraId="592573A8"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RUN_JI_MEMBER_DATA</w:t>
            </w:r>
          </w:p>
        </w:tc>
        <w:tc>
          <w:tcPr>
            <w:tcW w:w="0" w:type="auto"/>
            <w:vAlign w:val="center"/>
          </w:tcPr>
          <w:p w14:paraId="0CD2CA21" w14:textId="77777777" w:rsidR="00640A34" w:rsidRPr="00953448" w:rsidRDefault="00E72D65" w:rsidP="00953448">
            <w:pPr>
              <w:jc w:val="left"/>
              <w:rPr>
                <w:rFonts w:asciiTheme="minorHAnsi" w:hAnsiTheme="minorHAnsi" w:cstheme="minorHAnsi"/>
                <w:sz w:val="16"/>
                <w:szCs w:val="16"/>
              </w:rPr>
            </w:pPr>
            <w:hyperlink w:anchor="_JI_Member_Data" w:history="1">
              <w:r w:rsidR="00640A34" w:rsidRPr="00953448">
                <w:rPr>
                  <w:rStyle w:val="Hyperlink"/>
                  <w:rFonts w:asciiTheme="minorHAnsi" w:hAnsiTheme="minorHAnsi" w:cstheme="minorHAnsi"/>
                  <w:sz w:val="16"/>
                  <w:szCs w:val="16"/>
                </w:rPr>
                <w:t>JI Member Data Load</w:t>
              </w:r>
            </w:hyperlink>
          </w:p>
        </w:tc>
        <w:tc>
          <w:tcPr>
            <w:tcW w:w="0" w:type="auto"/>
            <w:vAlign w:val="center"/>
          </w:tcPr>
          <w:p w14:paraId="0DA0FC27"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2F089F15" w14:textId="77777777" w:rsidTr="00953448">
        <w:trPr>
          <w:jc w:val="center"/>
        </w:trPr>
        <w:tc>
          <w:tcPr>
            <w:tcW w:w="0" w:type="auto"/>
            <w:vAlign w:val="center"/>
          </w:tcPr>
          <w:p w14:paraId="4506CED1"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RUN_JI_META_DATA</w:t>
            </w:r>
          </w:p>
        </w:tc>
        <w:tc>
          <w:tcPr>
            <w:tcW w:w="0" w:type="auto"/>
            <w:vAlign w:val="center"/>
          </w:tcPr>
          <w:p w14:paraId="31390A75" w14:textId="77777777" w:rsidR="00640A34" w:rsidRPr="00953448" w:rsidRDefault="00E72D65" w:rsidP="00953448">
            <w:pPr>
              <w:jc w:val="left"/>
              <w:rPr>
                <w:rFonts w:asciiTheme="minorHAnsi" w:hAnsiTheme="minorHAnsi" w:cstheme="minorHAnsi"/>
                <w:sz w:val="16"/>
                <w:szCs w:val="16"/>
              </w:rPr>
            </w:pPr>
            <w:hyperlink w:anchor="_JI_Meta_Data" w:history="1">
              <w:r w:rsidR="00640A34" w:rsidRPr="00953448">
                <w:rPr>
                  <w:rStyle w:val="Hyperlink"/>
                  <w:rFonts w:asciiTheme="minorHAnsi" w:hAnsiTheme="minorHAnsi" w:cstheme="minorHAnsi"/>
                  <w:sz w:val="16"/>
                  <w:szCs w:val="16"/>
                </w:rPr>
                <w:t>JI Meta Data Load</w:t>
              </w:r>
            </w:hyperlink>
          </w:p>
        </w:tc>
        <w:tc>
          <w:tcPr>
            <w:tcW w:w="0" w:type="auto"/>
            <w:vAlign w:val="center"/>
          </w:tcPr>
          <w:p w14:paraId="7452FEDF"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2F5AD682" w14:textId="77777777" w:rsidTr="00953448">
        <w:trPr>
          <w:jc w:val="center"/>
        </w:trPr>
        <w:tc>
          <w:tcPr>
            <w:tcW w:w="0" w:type="auto"/>
            <w:vAlign w:val="center"/>
          </w:tcPr>
          <w:p w14:paraId="78CBBC05"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START_EP_SERVICES</w:t>
            </w:r>
          </w:p>
        </w:tc>
        <w:tc>
          <w:tcPr>
            <w:tcW w:w="0" w:type="auto"/>
            <w:vAlign w:val="center"/>
          </w:tcPr>
          <w:p w14:paraId="3AF91263" w14:textId="77777777" w:rsidR="00640A34" w:rsidRPr="00953448" w:rsidRDefault="00E72D65" w:rsidP="00953448">
            <w:pPr>
              <w:jc w:val="left"/>
              <w:rPr>
                <w:rFonts w:asciiTheme="minorHAnsi" w:hAnsiTheme="minorHAnsi" w:cstheme="minorHAnsi"/>
                <w:sz w:val="16"/>
                <w:szCs w:val="16"/>
              </w:rPr>
            </w:pPr>
            <w:hyperlink w:anchor="_Start_EP_Services" w:history="1">
              <w:r w:rsidR="00640A34" w:rsidRPr="00953448">
                <w:rPr>
                  <w:rStyle w:val="Hyperlink"/>
                  <w:rFonts w:asciiTheme="minorHAnsi" w:hAnsiTheme="minorHAnsi" w:cstheme="minorHAnsi"/>
                  <w:sz w:val="16"/>
                  <w:szCs w:val="16"/>
                </w:rPr>
                <w:t>Start EP Services</w:t>
              </w:r>
            </w:hyperlink>
          </w:p>
        </w:tc>
        <w:tc>
          <w:tcPr>
            <w:tcW w:w="0" w:type="auto"/>
            <w:vAlign w:val="center"/>
          </w:tcPr>
          <w:p w14:paraId="00434280"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15357CDF" w14:textId="77777777" w:rsidTr="00953448">
        <w:trPr>
          <w:jc w:val="center"/>
        </w:trPr>
        <w:tc>
          <w:tcPr>
            <w:tcW w:w="0" w:type="auto"/>
            <w:vAlign w:val="center"/>
          </w:tcPr>
          <w:p w14:paraId="4AE400EF"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STOP_EP_SERVICES</w:t>
            </w:r>
          </w:p>
        </w:tc>
        <w:tc>
          <w:tcPr>
            <w:tcW w:w="0" w:type="auto"/>
            <w:vAlign w:val="center"/>
          </w:tcPr>
          <w:p w14:paraId="2804B288" w14:textId="77777777" w:rsidR="00640A34" w:rsidRPr="00953448" w:rsidRDefault="00E72D65" w:rsidP="00953448">
            <w:pPr>
              <w:jc w:val="left"/>
              <w:rPr>
                <w:rFonts w:asciiTheme="minorHAnsi" w:hAnsiTheme="minorHAnsi" w:cstheme="minorHAnsi"/>
                <w:sz w:val="16"/>
                <w:szCs w:val="16"/>
              </w:rPr>
            </w:pPr>
            <w:hyperlink w:anchor="_Stop_EP_Services" w:history="1">
              <w:r w:rsidR="00640A34" w:rsidRPr="00953448">
                <w:rPr>
                  <w:rStyle w:val="Hyperlink"/>
                  <w:rFonts w:asciiTheme="minorHAnsi" w:hAnsiTheme="minorHAnsi" w:cstheme="minorHAnsi"/>
                  <w:sz w:val="16"/>
                  <w:szCs w:val="16"/>
                </w:rPr>
                <w:t>Stop EP Services</w:t>
              </w:r>
            </w:hyperlink>
          </w:p>
        </w:tc>
        <w:tc>
          <w:tcPr>
            <w:tcW w:w="0" w:type="auto"/>
            <w:vAlign w:val="center"/>
          </w:tcPr>
          <w:p w14:paraId="5741DFD9"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7CC6A323" w14:textId="77777777" w:rsidTr="00953448">
        <w:trPr>
          <w:jc w:val="center"/>
        </w:trPr>
        <w:tc>
          <w:tcPr>
            <w:tcW w:w="0" w:type="auto"/>
            <w:vAlign w:val="center"/>
          </w:tcPr>
          <w:p w14:paraId="40044636"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SYNC_PLAN_CUBES</w:t>
            </w:r>
          </w:p>
        </w:tc>
        <w:tc>
          <w:tcPr>
            <w:tcW w:w="0" w:type="auto"/>
            <w:vAlign w:val="center"/>
          </w:tcPr>
          <w:p w14:paraId="7F065F3A" w14:textId="77777777" w:rsidR="00640A34" w:rsidRPr="00953448" w:rsidRDefault="00E72D65" w:rsidP="00953448">
            <w:pPr>
              <w:jc w:val="left"/>
              <w:rPr>
                <w:rFonts w:asciiTheme="minorHAnsi" w:hAnsiTheme="minorHAnsi" w:cstheme="minorHAnsi"/>
                <w:sz w:val="16"/>
                <w:szCs w:val="16"/>
              </w:rPr>
            </w:pPr>
            <w:hyperlink w:anchor="_Plan_Cube_Sync" w:history="1">
              <w:r w:rsidR="00640A34" w:rsidRPr="00953448">
                <w:rPr>
                  <w:rStyle w:val="Hyperlink"/>
                  <w:rFonts w:asciiTheme="minorHAnsi" w:hAnsiTheme="minorHAnsi" w:cstheme="minorHAnsi"/>
                  <w:sz w:val="16"/>
                  <w:szCs w:val="16"/>
                </w:rPr>
                <w:t>Plan Cube Sync</w:t>
              </w:r>
            </w:hyperlink>
          </w:p>
        </w:tc>
        <w:tc>
          <w:tcPr>
            <w:tcW w:w="0" w:type="auto"/>
            <w:vAlign w:val="center"/>
          </w:tcPr>
          <w:p w14:paraId="32803D91" w14:textId="77777777" w:rsidR="00640A34" w:rsidRPr="00953448" w:rsidRDefault="00640A34" w:rsidP="00953448">
            <w:pPr>
              <w:jc w:val="left"/>
              <w:rPr>
                <w:rFonts w:asciiTheme="minorHAnsi" w:hAnsiTheme="minorHAnsi" w:cstheme="minorHAnsi"/>
                <w:sz w:val="16"/>
                <w:szCs w:val="16"/>
              </w:rPr>
            </w:pPr>
          </w:p>
        </w:tc>
      </w:tr>
      <w:tr w:rsidR="00640A34" w:rsidRPr="00953448" w14:paraId="06BCB53C" w14:textId="77777777" w:rsidTr="00953448">
        <w:trPr>
          <w:jc w:val="center"/>
        </w:trPr>
        <w:tc>
          <w:tcPr>
            <w:tcW w:w="0" w:type="auto"/>
            <w:vAlign w:val="center"/>
          </w:tcPr>
          <w:p w14:paraId="6B6D7025"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SYNC_ACTUALS_CUBES</w:t>
            </w:r>
          </w:p>
        </w:tc>
        <w:tc>
          <w:tcPr>
            <w:tcW w:w="0" w:type="auto"/>
            <w:vAlign w:val="center"/>
          </w:tcPr>
          <w:p w14:paraId="60743426" w14:textId="77777777" w:rsidR="00640A34" w:rsidRPr="00953448" w:rsidRDefault="00E72D65" w:rsidP="00953448">
            <w:pPr>
              <w:jc w:val="left"/>
              <w:rPr>
                <w:rFonts w:asciiTheme="minorHAnsi" w:hAnsiTheme="minorHAnsi" w:cstheme="minorHAnsi"/>
                <w:sz w:val="16"/>
                <w:szCs w:val="16"/>
              </w:rPr>
            </w:pPr>
            <w:hyperlink w:anchor="_Actuals_Cube_Sync" w:history="1">
              <w:r w:rsidR="00640A34" w:rsidRPr="00953448">
                <w:rPr>
                  <w:rStyle w:val="Hyperlink"/>
                  <w:rFonts w:asciiTheme="minorHAnsi" w:hAnsiTheme="minorHAnsi" w:cstheme="minorHAnsi"/>
                  <w:sz w:val="16"/>
                  <w:szCs w:val="16"/>
                </w:rPr>
                <w:t>Actuals Cube Sync</w:t>
              </w:r>
            </w:hyperlink>
          </w:p>
        </w:tc>
        <w:tc>
          <w:tcPr>
            <w:tcW w:w="0" w:type="auto"/>
            <w:vAlign w:val="center"/>
          </w:tcPr>
          <w:p w14:paraId="6501879E"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34A71ED2" w14:textId="77777777" w:rsidTr="00953448">
        <w:trPr>
          <w:jc w:val="center"/>
        </w:trPr>
        <w:tc>
          <w:tcPr>
            <w:tcW w:w="0" w:type="auto"/>
            <w:vAlign w:val="center"/>
          </w:tcPr>
          <w:p w14:paraId="10816371"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SYNC_ALL_CUBES</w:t>
            </w:r>
          </w:p>
        </w:tc>
        <w:tc>
          <w:tcPr>
            <w:tcW w:w="0" w:type="auto"/>
            <w:vAlign w:val="center"/>
          </w:tcPr>
          <w:p w14:paraId="4ED092B5" w14:textId="77777777" w:rsidR="00640A34" w:rsidRPr="00953448" w:rsidRDefault="00E72D65" w:rsidP="00953448">
            <w:pPr>
              <w:jc w:val="left"/>
              <w:rPr>
                <w:rFonts w:asciiTheme="minorHAnsi" w:hAnsiTheme="minorHAnsi" w:cstheme="minorHAnsi"/>
                <w:sz w:val="16"/>
                <w:szCs w:val="16"/>
              </w:rPr>
            </w:pPr>
            <w:hyperlink w:anchor="_Quartz_Cube_Sync" w:history="1">
              <w:r w:rsidR="00640A34" w:rsidRPr="00953448">
                <w:rPr>
                  <w:rStyle w:val="Hyperlink"/>
                  <w:rFonts w:asciiTheme="minorHAnsi" w:hAnsiTheme="minorHAnsi" w:cstheme="minorHAnsi"/>
                  <w:sz w:val="16"/>
                  <w:szCs w:val="16"/>
                </w:rPr>
                <w:t>Quartz Cube Sync</w:t>
              </w:r>
            </w:hyperlink>
          </w:p>
        </w:tc>
        <w:tc>
          <w:tcPr>
            <w:tcW w:w="0" w:type="auto"/>
            <w:vAlign w:val="center"/>
          </w:tcPr>
          <w:p w14:paraId="32990D7C"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AA6355" w:rsidRPr="00953448" w14:paraId="71B2685F" w14:textId="77777777" w:rsidTr="00953448">
        <w:trPr>
          <w:jc w:val="center"/>
        </w:trPr>
        <w:tc>
          <w:tcPr>
            <w:tcW w:w="0" w:type="auto"/>
            <w:vAlign w:val="center"/>
          </w:tcPr>
          <w:p w14:paraId="0A5630CA" w14:textId="77777777" w:rsidR="00AA6355" w:rsidRPr="00953448" w:rsidRDefault="00AA6355" w:rsidP="00953448">
            <w:pPr>
              <w:jc w:val="left"/>
              <w:rPr>
                <w:rFonts w:asciiTheme="minorHAnsi" w:hAnsiTheme="minorHAnsi" w:cstheme="minorHAnsi"/>
                <w:sz w:val="16"/>
                <w:szCs w:val="16"/>
              </w:rPr>
            </w:pPr>
            <w:r w:rsidRPr="00953448">
              <w:rPr>
                <w:rFonts w:asciiTheme="minorHAnsi" w:hAnsiTheme="minorHAnsi" w:cstheme="minorHAnsi"/>
                <w:color w:val="auto"/>
                <w:sz w:val="16"/>
                <w:szCs w:val="16"/>
              </w:rPr>
              <w:t>SYNC_FOUNDATION_AND_STRUCTURE</w:t>
            </w:r>
          </w:p>
        </w:tc>
        <w:tc>
          <w:tcPr>
            <w:tcW w:w="0" w:type="auto"/>
            <w:vAlign w:val="center"/>
          </w:tcPr>
          <w:p w14:paraId="279A6856" w14:textId="77777777" w:rsidR="00AA6355" w:rsidRPr="00953448" w:rsidRDefault="00E72D65" w:rsidP="00953448">
            <w:pPr>
              <w:jc w:val="left"/>
              <w:rPr>
                <w:rFonts w:asciiTheme="minorHAnsi" w:hAnsiTheme="minorHAnsi" w:cstheme="minorHAnsi"/>
                <w:sz w:val="16"/>
                <w:szCs w:val="16"/>
              </w:rPr>
            </w:pPr>
            <w:hyperlink w:anchor="_Foundation_Structure_Update" w:history="1">
              <w:r w:rsidR="00AA6355" w:rsidRPr="00953448">
                <w:rPr>
                  <w:rStyle w:val="Hyperlink"/>
                  <w:rFonts w:asciiTheme="minorHAnsi" w:hAnsiTheme="minorHAnsi" w:cstheme="minorHAnsi"/>
                  <w:sz w:val="16"/>
                  <w:szCs w:val="16"/>
                </w:rPr>
                <w:t>Foundation Structure Sync</w:t>
              </w:r>
            </w:hyperlink>
          </w:p>
        </w:tc>
        <w:tc>
          <w:tcPr>
            <w:tcW w:w="0" w:type="auto"/>
            <w:vAlign w:val="center"/>
          </w:tcPr>
          <w:p w14:paraId="69A1727F" w14:textId="77777777" w:rsidR="00AA6355" w:rsidRPr="00953448" w:rsidRDefault="00AA6355"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bl>
    <w:p w14:paraId="645AF67A" w14:textId="77777777" w:rsidR="00C668E6" w:rsidRDefault="00C668E6" w:rsidP="000C61C7"/>
    <w:p w14:paraId="10AE8ACD" w14:textId="77777777" w:rsidR="000C61C7" w:rsidRDefault="000C61C7" w:rsidP="000C61C7">
      <w:r>
        <w:t>Match criteria allows the Response text to be filtered to only contain lines that contain a Match string.  The Apply button performs the filtering and the Restore button redisplays the full Response text.</w:t>
      </w:r>
    </w:p>
    <w:p w14:paraId="130FA435" w14:textId="77777777" w:rsidR="000C61C7" w:rsidRPr="000C61C7" w:rsidRDefault="000C61C7" w:rsidP="000C61C7"/>
    <w:p w14:paraId="5A1B2E8A" w14:textId="77777777" w:rsidR="008C61B0" w:rsidRDefault="00FC4E32" w:rsidP="00005B8D">
      <w:pPr>
        <w:jc w:val="center"/>
      </w:pPr>
      <w:r>
        <w:rPr>
          <w:noProof/>
        </w:rPr>
        <w:drawing>
          <wp:inline distT="0" distB="0" distL="0" distR="0" wp14:anchorId="1972EFA6" wp14:editId="69606D12">
            <wp:extent cx="4800600" cy="1691640"/>
            <wp:effectExtent l="0" t="0" r="0" b="381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3"/>
                    <a:stretch>
                      <a:fillRect/>
                    </a:stretch>
                  </pic:blipFill>
                  <pic:spPr>
                    <a:xfrm>
                      <a:off x="0" y="0"/>
                      <a:ext cx="4800600" cy="1691640"/>
                    </a:xfrm>
                    <a:prstGeom prst="rect">
                      <a:avLst/>
                    </a:prstGeom>
                  </pic:spPr>
                </pic:pic>
              </a:graphicData>
            </a:graphic>
          </wp:inline>
        </w:drawing>
      </w:r>
    </w:p>
    <w:p w14:paraId="5FD54131" w14:textId="77777777" w:rsidR="008C61B0" w:rsidRDefault="008C61B0" w:rsidP="008C61B0">
      <w:pPr>
        <w:pStyle w:val="Heading2"/>
      </w:pPr>
      <w:bookmarkStart w:id="145" w:name="_Toc520366029"/>
      <w:r>
        <w:t>Options Panel</w:t>
      </w:r>
      <w:bookmarkEnd w:id="145"/>
    </w:p>
    <w:p w14:paraId="1332E592" w14:textId="77777777" w:rsidR="00C03C0E" w:rsidRDefault="00C03C0E" w:rsidP="00C03C0E">
      <w:r>
        <w:t>The Options panel is where EP Mid-Tier Servers are defined.  The checkbox denotes a Server that will be au</w:t>
      </w:r>
      <w:r w:rsidR="00F617DC">
        <w:t>to opened at application launch.  The values in</w:t>
      </w:r>
      <w:r w:rsidR="00651067">
        <w:t xml:space="preserve"> this panel persist in the User</w:t>
      </w:r>
      <w:r w:rsidR="00F617DC">
        <w:t xml:space="preserve"> Settings.</w:t>
      </w:r>
    </w:p>
    <w:p w14:paraId="229DD3AE" w14:textId="77777777" w:rsidR="00C03C0E" w:rsidRPr="00C03C0E" w:rsidRDefault="00C03C0E" w:rsidP="00C03C0E"/>
    <w:p w14:paraId="1BCE722F" w14:textId="44DB7A0E" w:rsidR="00C01B65" w:rsidRDefault="00B17286" w:rsidP="00C01B65">
      <w:pPr>
        <w:jc w:val="center"/>
      </w:pPr>
      <w:r w:rsidRPr="00B17286">
        <w:rPr>
          <w:noProof/>
        </w:rPr>
        <w:t xml:space="preserve"> </w:t>
      </w:r>
      <w:r>
        <w:rPr>
          <w:noProof/>
        </w:rPr>
        <w:drawing>
          <wp:inline distT="0" distB="0" distL="0" distR="0" wp14:anchorId="643A5A9F" wp14:editId="5E001967">
            <wp:extent cx="1664208" cy="167335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64208" cy="1673352"/>
                    </a:xfrm>
                    <a:prstGeom prst="rect">
                      <a:avLst/>
                    </a:prstGeom>
                  </pic:spPr>
                </pic:pic>
              </a:graphicData>
            </a:graphic>
          </wp:inline>
        </w:drawing>
      </w:r>
    </w:p>
    <w:p w14:paraId="59FF42D9" w14:textId="77777777" w:rsidR="00427145" w:rsidRDefault="00427145" w:rsidP="00427145">
      <w:r>
        <w:br w:type="page"/>
      </w:r>
    </w:p>
    <w:p w14:paraId="30B46D81" w14:textId="77777777" w:rsidR="002A1DF2" w:rsidRPr="002A1DF2" w:rsidRDefault="002A1DF2" w:rsidP="002A1DF2">
      <w:pPr>
        <w:pStyle w:val="Heading2"/>
      </w:pPr>
      <w:bookmarkStart w:id="146" w:name="_Toc520366030"/>
      <w:r>
        <w:lastRenderedPageBreak/>
        <w:t>Sample Application Settings</w:t>
      </w:r>
      <w:bookmarkEnd w:id="146"/>
    </w:p>
    <w:p w14:paraId="14D9AC35" w14:textId="77777777" w:rsidR="0078010A" w:rsidRPr="0078010A" w:rsidRDefault="0078010A" w:rsidP="0078010A">
      <w:pPr>
        <w:autoSpaceDE w:val="0"/>
        <w:autoSpaceDN w:val="0"/>
        <w:adjustRightInd w:val="0"/>
        <w:jc w:val="left"/>
        <w:rPr>
          <w:rFonts w:ascii="Consolas" w:hAnsi="Consolas" w:cs="Consolas"/>
          <w:color w:val="auto"/>
          <w:sz w:val="16"/>
          <w:szCs w:val="16"/>
        </w:rPr>
      </w:pPr>
      <w:proofErr w:type="gramStart"/>
      <w:r w:rsidRPr="0078010A">
        <w:rPr>
          <w:rFonts w:ascii="Consolas" w:hAnsi="Consolas" w:cs="Consolas"/>
          <w:color w:val="0000FF"/>
          <w:sz w:val="16"/>
          <w:szCs w:val="16"/>
        </w:rPr>
        <w:t>&lt;?</w:t>
      </w:r>
      <w:r w:rsidRPr="0078010A">
        <w:rPr>
          <w:rFonts w:ascii="Consolas" w:hAnsi="Consolas" w:cs="Consolas"/>
          <w:color w:val="A31515"/>
          <w:sz w:val="16"/>
          <w:szCs w:val="16"/>
        </w:rPr>
        <w:t>xml</w:t>
      </w:r>
      <w:proofErr w:type="gramEnd"/>
      <w:r w:rsidRPr="0078010A">
        <w:rPr>
          <w:rFonts w:ascii="Consolas" w:hAnsi="Consolas" w:cs="Consolas"/>
          <w:color w:val="0000FF"/>
          <w:sz w:val="16"/>
          <w:szCs w:val="16"/>
        </w:rPr>
        <w:t xml:space="preserve"> </w:t>
      </w:r>
      <w:r w:rsidRPr="0078010A">
        <w:rPr>
          <w:rFonts w:ascii="Consolas" w:hAnsi="Consolas" w:cs="Consolas"/>
          <w:color w:val="FF0000"/>
          <w:sz w:val="16"/>
          <w:szCs w:val="16"/>
        </w:rPr>
        <w:t>version</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1.0</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encoding</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utf-8</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7DB0258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&lt;</w:t>
      </w:r>
      <w:r w:rsidRPr="0078010A">
        <w:rPr>
          <w:rFonts w:ascii="Consolas" w:hAnsi="Consolas" w:cs="Consolas"/>
          <w:color w:val="A31515"/>
          <w:sz w:val="16"/>
          <w:szCs w:val="16"/>
        </w:rPr>
        <w:t>configuration</w:t>
      </w:r>
      <w:r w:rsidRPr="0078010A">
        <w:rPr>
          <w:rFonts w:ascii="Consolas" w:hAnsi="Consolas" w:cs="Consolas"/>
          <w:color w:val="0000FF"/>
          <w:sz w:val="16"/>
          <w:szCs w:val="16"/>
        </w:rPr>
        <w:t>&gt;</w:t>
      </w:r>
    </w:p>
    <w:p w14:paraId="699C6F5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configSections</w:t>
      </w:r>
      <w:proofErr w:type="spellEnd"/>
      <w:r w:rsidRPr="0078010A">
        <w:rPr>
          <w:rFonts w:ascii="Consolas" w:hAnsi="Consolas" w:cs="Consolas"/>
          <w:color w:val="0000FF"/>
          <w:sz w:val="16"/>
          <w:szCs w:val="16"/>
        </w:rPr>
        <w:t>&gt;</w:t>
      </w:r>
    </w:p>
    <w:p w14:paraId="3167C7DA"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sectionGroup</w:t>
      </w:r>
      <w:proofErr w:type="spellEnd"/>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userSettings</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type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proofErr w:type="gramStart"/>
      <w:r w:rsidRPr="0078010A">
        <w:rPr>
          <w:rFonts w:ascii="Consolas" w:hAnsi="Consolas" w:cs="Consolas"/>
          <w:color w:val="0000FF"/>
          <w:sz w:val="16"/>
          <w:szCs w:val="16"/>
        </w:rPr>
        <w:t>System.Configuration.UserSettingsGroup</w:t>
      </w:r>
      <w:proofErr w:type="spellEnd"/>
      <w:proofErr w:type="gramEnd"/>
      <w:r w:rsidRPr="0078010A">
        <w:rPr>
          <w:rFonts w:ascii="Consolas" w:hAnsi="Consolas" w:cs="Consolas"/>
          <w:color w:val="0000FF"/>
          <w:sz w:val="16"/>
          <w:szCs w:val="16"/>
        </w:rPr>
        <w:t xml:space="preserve">, System, Version=4.0.0.0, Culture=neutral, </w:t>
      </w:r>
      <w:proofErr w:type="spellStart"/>
      <w:r w:rsidRPr="0078010A">
        <w:rPr>
          <w:rFonts w:ascii="Consolas" w:hAnsi="Consolas" w:cs="Consolas"/>
          <w:color w:val="0000FF"/>
          <w:sz w:val="16"/>
          <w:szCs w:val="16"/>
        </w:rPr>
        <w:t>PublicKeyToken</w:t>
      </w:r>
      <w:proofErr w:type="spellEnd"/>
      <w:r w:rsidRPr="0078010A">
        <w:rPr>
          <w:rFonts w:ascii="Consolas" w:hAnsi="Consolas" w:cs="Consolas"/>
          <w:color w:val="0000FF"/>
          <w:sz w:val="16"/>
          <w:szCs w:val="16"/>
        </w:rPr>
        <w:t>=b77a5c561934e089</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756AC3F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section</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proofErr w:type="gramStart"/>
      <w:r w:rsidRPr="0078010A">
        <w:rPr>
          <w:rFonts w:ascii="Consolas" w:hAnsi="Consolas" w:cs="Consolas"/>
          <w:color w:val="0000FF"/>
          <w:sz w:val="16"/>
          <w:szCs w:val="16"/>
        </w:rPr>
        <w:t>EPBatchClient.Properties.Settings</w:t>
      </w:r>
      <w:proofErr w:type="spellEnd"/>
      <w:proofErr w:type="gram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type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System.Configuration.ClientSettingsSection</w:t>
      </w:r>
      <w:proofErr w:type="spellEnd"/>
      <w:r w:rsidRPr="0078010A">
        <w:rPr>
          <w:rFonts w:ascii="Consolas" w:hAnsi="Consolas" w:cs="Consolas"/>
          <w:color w:val="0000FF"/>
          <w:sz w:val="16"/>
          <w:szCs w:val="16"/>
        </w:rPr>
        <w:t xml:space="preserve">, System, Version=4.0.0.0, Culture=neutral, </w:t>
      </w:r>
      <w:proofErr w:type="spellStart"/>
      <w:r w:rsidRPr="0078010A">
        <w:rPr>
          <w:rFonts w:ascii="Consolas" w:hAnsi="Consolas" w:cs="Consolas"/>
          <w:color w:val="0000FF"/>
          <w:sz w:val="16"/>
          <w:szCs w:val="16"/>
        </w:rPr>
        <w:t>PublicKeyToken</w:t>
      </w:r>
      <w:proofErr w:type="spellEnd"/>
      <w:r w:rsidRPr="0078010A">
        <w:rPr>
          <w:rFonts w:ascii="Consolas" w:hAnsi="Consolas" w:cs="Consolas"/>
          <w:color w:val="0000FF"/>
          <w:sz w:val="16"/>
          <w:szCs w:val="16"/>
        </w:rPr>
        <w:t>=b77a5c561934e089</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allowExeDefinition</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MachineToLocalUser</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requirePermission</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false</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1BECEFC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sectionGroup</w:t>
      </w:r>
      <w:proofErr w:type="spellEnd"/>
      <w:r w:rsidRPr="0078010A">
        <w:rPr>
          <w:rFonts w:ascii="Consolas" w:hAnsi="Consolas" w:cs="Consolas"/>
          <w:color w:val="0000FF"/>
          <w:sz w:val="16"/>
          <w:szCs w:val="16"/>
        </w:rPr>
        <w:t>&gt;</w:t>
      </w:r>
    </w:p>
    <w:p w14:paraId="6BB6F09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configSections</w:t>
      </w:r>
      <w:proofErr w:type="spellEnd"/>
      <w:r w:rsidRPr="0078010A">
        <w:rPr>
          <w:rFonts w:ascii="Consolas" w:hAnsi="Consolas" w:cs="Consolas"/>
          <w:color w:val="0000FF"/>
          <w:sz w:val="16"/>
          <w:szCs w:val="16"/>
        </w:rPr>
        <w:t>&gt;</w:t>
      </w:r>
    </w:p>
    <w:p w14:paraId="6439C300"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userSettings</w:t>
      </w:r>
      <w:proofErr w:type="spellEnd"/>
      <w:r w:rsidRPr="0078010A">
        <w:rPr>
          <w:rFonts w:ascii="Consolas" w:hAnsi="Consolas" w:cs="Consolas"/>
          <w:color w:val="0000FF"/>
          <w:sz w:val="16"/>
          <w:szCs w:val="16"/>
        </w:rPr>
        <w:t>&gt;</w:t>
      </w:r>
    </w:p>
    <w:p w14:paraId="16FABC8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proofErr w:type="gramStart"/>
      <w:r w:rsidRPr="0078010A">
        <w:rPr>
          <w:rFonts w:ascii="Consolas" w:hAnsi="Consolas" w:cs="Consolas"/>
          <w:color w:val="0000FF"/>
          <w:sz w:val="16"/>
          <w:szCs w:val="16"/>
        </w:rPr>
        <w:t>&lt;</w:t>
      </w:r>
      <w:proofErr w:type="spellStart"/>
      <w:r w:rsidRPr="0078010A">
        <w:rPr>
          <w:rFonts w:ascii="Consolas" w:hAnsi="Consolas" w:cs="Consolas"/>
          <w:color w:val="A31515"/>
          <w:sz w:val="16"/>
          <w:szCs w:val="16"/>
        </w:rPr>
        <w:t>EPBatchClient.Properties.Settings</w:t>
      </w:r>
      <w:proofErr w:type="spellEnd"/>
      <w:proofErr w:type="gramEnd"/>
      <w:r w:rsidRPr="0078010A">
        <w:rPr>
          <w:rFonts w:ascii="Consolas" w:hAnsi="Consolas" w:cs="Consolas"/>
          <w:color w:val="0000FF"/>
          <w:sz w:val="16"/>
          <w:szCs w:val="16"/>
        </w:rPr>
        <w:t>&gt;</w:t>
      </w:r>
    </w:p>
    <w:p w14:paraId="2C1F659B"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ServerIpAddresses</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serializeAs</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Xml</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4B89A7A0"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7AF0876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 xml:space="preserve"> </w:t>
      </w:r>
      <w:proofErr w:type="spellStart"/>
      <w:proofErr w:type="gramStart"/>
      <w:r w:rsidRPr="0078010A">
        <w:rPr>
          <w:rFonts w:ascii="Consolas" w:hAnsi="Consolas" w:cs="Consolas"/>
          <w:color w:val="FF0000"/>
          <w:sz w:val="16"/>
          <w:szCs w:val="16"/>
        </w:rPr>
        <w:t>xmlns:xsi</w:t>
      </w:r>
      <w:proofErr w:type="spellEnd"/>
      <w:proofErr w:type="gram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http://www.w3.org/2001/XMLSchema-instance</w:t>
      </w:r>
      <w:r w:rsidRPr="0078010A">
        <w:rPr>
          <w:rFonts w:ascii="Consolas" w:hAnsi="Consolas" w:cs="Consolas"/>
          <w:color w:val="auto"/>
          <w:sz w:val="16"/>
          <w:szCs w:val="16"/>
        </w:rPr>
        <w:t>"</w:t>
      </w:r>
    </w:p>
    <w:p w14:paraId="78886CC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xmlns:xsd</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24C25587"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10.96.65.230</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E57F54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10.96.77.230</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1F69B1CF"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&gt;</w:t>
      </w:r>
    </w:p>
    <w:p w14:paraId="34D7263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3CE11765"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224B3F4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ServerNames</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serializeAs</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Xml</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3BC677FB"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47F5AA1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 xml:space="preserve"> </w:t>
      </w:r>
      <w:proofErr w:type="spellStart"/>
      <w:proofErr w:type="gramStart"/>
      <w:r w:rsidRPr="0078010A">
        <w:rPr>
          <w:rFonts w:ascii="Consolas" w:hAnsi="Consolas" w:cs="Consolas"/>
          <w:color w:val="FF0000"/>
          <w:sz w:val="16"/>
          <w:szCs w:val="16"/>
        </w:rPr>
        <w:t>xmlns:xsi</w:t>
      </w:r>
      <w:proofErr w:type="spellEnd"/>
      <w:proofErr w:type="gram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http://www.w3.org/2001/XMLSchema-instance</w:t>
      </w:r>
      <w:r w:rsidRPr="0078010A">
        <w:rPr>
          <w:rFonts w:ascii="Consolas" w:hAnsi="Consolas" w:cs="Consolas"/>
          <w:color w:val="auto"/>
          <w:sz w:val="16"/>
          <w:szCs w:val="16"/>
        </w:rPr>
        <w:t>"</w:t>
      </w:r>
    </w:p>
    <w:p w14:paraId="368AAF90"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xmlns:xsd</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017DE92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AEO Dev Primary Mid-Tier</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5667303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AEO Dev Secondary Mid-Tier</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FB1E27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&gt;</w:t>
      </w:r>
    </w:p>
    <w:p w14:paraId="764A83F0"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23B486A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5F9F515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AdvancedRequests</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serializeAs</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String</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7DFF92A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r w:rsidRPr="0078010A">
        <w:rPr>
          <w:rFonts w:ascii="Consolas" w:hAnsi="Consolas" w:cs="Consolas"/>
          <w:color w:val="auto"/>
          <w:sz w:val="16"/>
          <w:szCs w:val="16"/>
        </w:rPr>
        <w:t>False</w:t>
      </w:r>
      <w:r w:rsidRPr="0078010A">
        <w:rPr>
          <w:rFonts w:ascii="Consolas" w:hAnsi="Consolas" w:cs="Consolas"/>
          <w:color w:val="0000FF"/>
          <w:sz w:val="16"/>
          <w:szCs w:val="16"/>
        </w:rPr>
        <w:t>&lt;/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50A9DEAB"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1FD0236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AutoLaunch</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serializeAs</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Xml</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0EEB2C1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6F0749F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 xml:space="preserve"> </w:t>
      </w:r>
      <w:proofErr w:type="spellStart"/>
      <w:proofErr w:type="gramStart"/>
      <w:r w:rsidRPr="0078010A">
        <w:rPr>
          <w:rFonts w:ascii="Consolas" w:hAnsi="Consolas" w:cs="Consolas"/>
          <w:color w:val="FF0000"/>
          <w:sz w:val="16"/>
          <w:szCs w:val="16"/>
        </w:rPr>
        <w:t>xmlns:xsi</w:t>
      </w:r>
      <w:proofErr w:type="spellEnd"/>
      <w:proofErr w:type="gram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http://www.w3.org/2001/XMLSchema-instance</w:t>
      </w:r>
      <w:r w:rsidRPr="0078010A">
        <w:rPr>
          <w:rFonts w:ascii="Consolas" w:hAnsi="Consolas" w:cs="Consolas"/>
          <w:color w:val="auto"/>
          <w:sz w:val="16"/>
          <w:szCs w:val="16"/>
        </w:rPr>
        <w:t>"</w:t>
      </w:r>
    </w:p>
    <w:p w14:paraId="05AE74B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xmlns:xsd</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10C113A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AEO Dev Primary Mid-Tier</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5A1BF92F"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AEO Dev Secondary Mid-Tier</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7E336227"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&gt;</w:t>
      </w:r>
    </w:p>
    <w:p w14:paraId="14496975"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5F5F679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6A15437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proofErr w:type="gramStart"/>
      <w:r w:rsidRPr="0078010A">
        <w:rPr>
          <w:rFonts w:ascii="Consolas" w:hAnsi="Consolas" w:cs="Consolas"/>
          <w:color w:val="A31515"/>
          <w:sz w:val="16"/>
          <w:szCs w:val="16"/>
        </w:rPr>
        <w:t>EPBatchClient.Properties.Settings</w:t>
      </w:r>
      <w:proofErr w:type="spellEnd"/>
      <w:proofErr w:type="gramEnd"/>
      <w:r w:rsidRPr="0078010A">
        <w:rPr>
          <w:rFonts w:ascii="Consolas" w:hAnsi="Consolas" w:cs="Consolas"/>
          <w:color w:val="0000FF"/>
          <w:sz w:val="16"/>
          <w:szCs w:val="16"/>
        </w:rPr>
        <w:t>&gt;</w:t>
      </w:r>
    </w:p>
    <w:p w14:paraId="4CCA6753"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userSettings</w:t>
      </w:r>
      <w:proofErr w:type="spellEnd"/>
      <w:r w:rsidRPr="0078010A">
        <w:rPr>
          <w:rFonts w:ascii="Consolas" w:hAnsi="Consolas" w:cs="Consolas"/>
          <w:color w:val="0000FF"/>
          <w:sz w:val="16"/>
          <w:szCs w:val="16"/>
        </w:rPr>
        <w:t>&gt;</w:t>
      </w:r>
    </w:p>
    <w:p w14:paraId="0BEACA59" w14:textId="77777777" w:rsidR="0078010A" w:rsidRPr="0078010A" w:rsidRDefault="0078010A" w:rsidP="0078010A">
      <w:pPr>
        <w:autoSpaceDE w:val="0"/>
        <w:autoSpaceDN w:val="0"/>
        <w:adjustRightInd w:val="0"/>
        <w:jc w:val="left"/>
        <w:rPr>
          <w:rFonts w:ascii="Consolas" w:hAnsi="Consolas" w:cs="Consolas"/>
          <w:color w:val="0000FF"/>
          <w:sz w:val="16"/>
          <w:szCs w:val="16"/>
        </w:rPr>
      </w:pPr>
      <w:r w:rsidRPr="0078010A">
        <w:rPr>
          <w:rFonts w:ascii="Consolas" w:hAnsi="Consolas" w:cs="Consolas"/>
          <w:color w:val="0000FF"/>
          <w:sz w:val="16"/>
          <w:szCs w:val="16"/>
        </w:rPr>
        <w:t>&lt;/</w:t>
      </w:r>
      <w:r w:rsidRPr="0078010A">
        <w:rPr>
          <w:rFonts w:ascii="Consolas" w:hAnsi="Consolas" w:cs="Consolas"/>
          <w:color w:val="A31515"/>
          <w:sz w:val="16"/>
          <w:szCs w:val="16"/>
        </w:rPr>
        <w:t>configuration</w:t>
      </w:r>
      <w:r w:rsidRPr="0078010A">
        <w:rPr>
          <w:rFonts w:ascii="Consolas" w:hAnsi="Consolas" w:cs="Consolas"/>
          <w:color w:val="0000FF"/>
          <w:sz w:val="16"/>
          <w:szCs w:val="16"/>
        </w:rPr>
        <w:t>&gt;</w:t>
      </w:r>
    </w:p>
    <w:p w14:paraId="49618116" w14:textId="77777777" w:rsidR="002A1DF2" w:rsidRPr="002A1DF2" w:rsidRDefault="002A1DF2" w:rsidP="002A1DF2"/>
    <w:p w14:paraId="3CA21125" w14:textId="77777777" w:rsidR="00427145" w:rsidRDefault="00427145" w:rsidP="00427145">
      <w:pPr>
        <w:pStyle w:val="Heading2"/>
      </w:pPr>
      <w:bookmarkStart w:id="147" w:name="_Toc520366031"/>
      <w:r>
        <w:t>Sample User Settings</w:t>
      </w:r>
      <w:bookmarkEnd w:id="147"/>
    </w:p>
    <w:p w14:paraId="30787E5A" w14:textId="77777777" w:rsidR="003D6250" w:rsidRPr="003D6250" w:rsidRDefault="003D6250" w:rsidP="003D6250">
      <w:pPr>
        <w:autoSpaceDE w:val="0"/>
        <w:autoSpaceDN w:val="0"/>
        <w:adjustRightInd w:val="0"/>
        <w:jc w:val="left"/>
        <w:rPr>
          <w:rFonts w:ascii="Consolas" w:hAnsi="Consolas" w:cs="Consolas"/>
          <w:color w:val="auto"/>
          <w:sz w:val="16"/>
          <w:szCs w:val="16"/>
        </w:rPr>
      </w:pPr>
      <w:proofErr w:type="gramStart"/>
      <w:r w:rsidRPr="003D6250">
        <w:rPr>
          <w:rFonts w:ascii="Consolas" w:hAnsi="Consolas" w:cs="Consolas"/>
          <w:color w:val="0000FF"/>
          <w:sz w:val="16"/>
          <w:szCs w:val="16"/>
        </w:rPr>
        <w:t>&lt;?</w:t>
      </w:r>
      <w:r w:rsidRPr="003D6250">
        <w:rPr>
          <w:rFonts w:ascii="Consolas" w:hAnsi="Consolas" w:cs="Consolas"/>
          <w:color w:val="A31515"/>
          <w:sz w:val="16"/>
          <w:szCs w:val="16"/>
        </w:rPr>
        <w:t>xml</w:t>
      </w:r>
      <w:proofErr w:type="gramEnd"/>
      <w:r w:rsidRPr="003D6250">
        <w:rPr>
          <w:rFonts w:ascii="Consolas" w:hAnsi="Consolas" w:cs="Consolas"/>
          <w:color w:val="0000FF"/>
          <w:sz w:val="16"/>
          <w:szCs w:val="16"/>
        </w:rPr>
        <w:t xml:space="preserve"> </w:t>
      </w:r>
      <w:r w:rsidRPr="003D6250">
        <w:rPr>
          <w:rFonts w:ascii="Consolas" w:hAnsi="Consolas" w:cs="Consolas"/>
          <w:color w:val="FF0000"/>
          <w:sz w:val="16"/>
          <w:szCs w:val="16"/>
        </w:rPr>
        <w:t>version</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1.0</w:t>
      </w:r>
      <w:r w:rsidRPr="003D6250">
        <w:rPr>
          <w:rFonts w:ascii="Consolas" w:hAnsi="Consolas" w:cs="Consolas"/>
          <w:color w:val="auto"/>
          <w:sz w:val="16"/>
          <w:szCs w:val="16"/>
        </w:rPr>
        <w:t>"</w:t>
      </w:r>
      <w:r w:rsidRPr="003D6250">
        <w:rPr>
          <w:rFonts w:ascii="Consolas" w:hAnsi="Consolas" w:cs="Consolas"/>
          <w:color w:val="0000FF"/>
          <w:sz w:val="16"/>
          <w:szCs w:val="16"/>
        </w:rPr>
        <w:t xml:space="preserve"> </w:t>
      </w:r>
      <w:r w:rsidRPr="003D6250">
        <w:rPr>
          <w:rFonts w:ascii="Consolas" w:hAnsi="Consolas" w:cs="Consolas"/>
          <w:color w:val="FF0000"/>
          <w:sz w:val="16"/>
          <w:szCs w:val="16"/>
        </w:rPr>
        <w:t>encoding</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utf-8</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1994083B"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&lt;</w:t>
      </w:r>
      <w:r w:rsidRPr="003D6250">
        <w:rPr>
          <w:rFonts w:ascii="Consolas" w:hAnsi="Consolas" w:cs="Consolas"/>
          <w:color w:val="A31515"/>
          <w:sz w:val="16"/>
          <w:szCs w:val="16"/>
        </w:rPr>
        <w:t>configuration</w:t>
      </w:r>
      <w:r w:rsidRPr="003D6250">
        <w:rPr>
          <w:rFonts w:ascii="Consolas" w:hAnsi="Consolas" w:cs="Consolas"/>
          <w:color w:val="0000FF"/>
          <w:sz w:val="16"/>
          <w:szCs w:val="16"/>
        </w:rPr>
        <w:t>&gt;</w:t>
      </w:r>
    </w:p>
    <w:p w14:paraId="5F0C887D"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proofErr w:type="spellStart"/>
      <w:r w:rsidRPr="003D6250">
        <w:rPr>
          <w:rFonts w:ascii="Consolas" w:hAnsi="Consolas" w:cs="Consolas"/>
          <w:color w:val="A31515"/>
          <w:sz w:val="16"/>
          <w:szCs w:val="16"/>
        </w:rPr>
        <w:t>userSettings</w:t>
      </w:r>
      <w:proofErr w:type="spellEnd"/>
      <w:r w:rsidRPr="003D6250">
        <w:rPr>
          <w:rFonts w:ascii="Consolas" w:hAnsi="Consolas" w:cs="Consolas"/>
          <w:color w:val="0000FF"/>
          <w:sz w:val="16"/>
          <w:szCs w:val="16"/>
        </w:rPr>
        <w:t>&gt;</w:t>
      </w:r>
    </w:p>
    <w:p w14:paraId="7EDD0111"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w:t>
      </w:r>
      <w:proofErr w:type="gramStart"/>
      <w:r w:rsidRPr="003D6250">
        <w:rPr>
          <w:rFonts w:ascii="Consolas" w:hAnsi="Consolas" w:cs="Consolas"/>
          <w:color w:val="0000FF"/>
          <w:sz w:val="16"/>
          <w:szCs w:val="16"/>
        </w:rPr>
        <w:t>&lt;</w:t>
      </w:r>
      <w:proofErr w:type="spellStart"/>
      <w:r w:rsidRPr="003D6250">
        <w:rPr>
          <w:rFonts w:ascii="Consolas" w:hAnsi="Consolas" w:cs="Consolas"/>
          <w:color w:val="A31515"/>
          <w:sz w:val="16"/>
          <w:szCs w:val="16"/>
        </w:rPr>
        <w:t>EPBatchClient.Properties.Settings</w:t>
      </w:r>
      <w:proofErr w:type="spellEnd"/>
      <w:proofErr w:type="gramEnd"/>
      <w:r w:rsidRPr="003D6250">
        <w:rPr>
          <w:rFonts w:ascii="Consolas" w:hAnsi="Consolas" w:cs="Consolas"/>
          <w:color w:val="0000FF"/>
          <w:sz w:val="16"/>
          <w:szCs w:val="16"/>
        </w:rPr>
        <w:t>&gt;</w:t>
      </w:r>
    </w:p>
    <w:p w14:paraId="7F7EEB5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 xml:space="preserve"> </w:t>
      </w:r>
      <w:r w:rsidRPr="003D6250">
        <w:rPr>
          <w:rFonts w:ascii="Consolas" w:hAnsi="Consolas" w:cs="Consolas"/>
          <w:color w:val="FF0000"/>
          <w:sz w:val="16"/>
          <w:szCs w:val="16"/>
        </w:rPr>
        <w:t>name</w:t>
      </w:r>
      <w:r w:rsidRPr="003D6250">
        <w:rPr>
          <w:rFonts w:ascii="Consolas" w:hAnsi="Consolas" w:cs="Consolas"/>
          <w:color w:val="0000FF"/>
          <w:sz w:val="16"/>
          <w:szCs w:val="16"/>
        </w:rPr>
        <w:t>=</w:t>
      </w:r>
      <w:r w:rsidRPr="003D6250">
        <w:rPr>
          <w:rFonts w:ascii="Consolas" w:hAnsi="Consolas" w:cs="Consolas"/>
          <w:color w:val="auto"/>
          <w:sz w:val="16"/>
          <w:szCs w:val="16"/>
        </w:rPr>
        <w:t>"</w:t>
      </w:r>
      <w:proofErr w:type="spellStart"/>
      <w:r w:rsidRPr="003D6250">
        <w:rPr>
          <w:rFonts w:ascii="Consolas" w:hAnsi="Consolas" w:cs="Consolas"/>
          <w:color w:val="0000FF"/>
          <w:sz w:val="16"/>
          <w:szCs w:val="16"/>
        </w:rPr>
        <w:t>ServerIpAddresses</w:t>
      </w:r>
      <w:proofErr w:type="spellEnd"/>
      <w:r w:rsidRPr="003D6250">
        <w:rPr>
          <w:rFonts w:ascii="Consolas" w:hAnsi="Consolas" w:cs="Consolas"/>
          <w:color w:val="auto"/>
          <w:sz w:val="16"/>
          <w:szCs w:val="16"/>
        </w:rPr>
        <w:t>"</w:t>
      </w:r>
      <w:r w:rsidRPr="003D6250">
        <w:rPr>
          <w:rFonts w:ascii="Consolas" w:hAnsi="Consolas" w:cs="Consolas"/>
          <w:color w:val="0000FF"/>
          <w:sz w:val="16"/>
          <w:szCs w:val="16"/>
        </w:rPr>
        <w:t xml:space="preserve"> </w:t>
      </w:r>
      <w:proofErr w:type="spellStart"/>
      <w:r w:rsidRPr="003D6250">
        <w:rPr>
          <w:rFonts w:ascii="Consolas" w:hAnsi="Consolas" w:cs="Consolas"/>
          <w:color w:val="FF0000"/>
          <w:sz w:val="16"/>
          <w:szCs w:val="16"/>
        </w:rPr>
        <w:t>serializeAs</w:t>
      </w:r>
      <w:proofErr w:type="spellEnd"/>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Xml</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4316BC9F"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value</w:t>
      </w:r>
      <w:r w:rsidRPr="003D6250">
        <w:rPr>
          <w:rFonts w:ascii="Consolas" w:hAnsi="Consolas" w:cs="Consolas"/>
          <w:color w:val="0000FF"/>
          <w:sz w:val="16"/>
          <w:szCs w:val="16"/>
        </w:rPr>
        <w:t>&gt;</w:t>
      </w:r>
    </w:p>
    <w:p w14:paraId="5A4F082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proofErr w:type="spellStart"/>
      <w:r w:rsidRPr="003D6250">
        <w:rPr>
          <w:rFonts w:ascii="Consolas" w:hAnsi="Consolas" w:cs="Consolas"/>
          <w:color w:val="A31515"/>
          <w:sz w:val="16"/>
          <w:szCs w:val="16"/>
        </w:rPr>
        <w:t>ArrayOfString</w:t>
      </w:r>
      <w:proofErr w:type="spellEnd"/>
      <w:r w:rsidRPr="003D6250">
        <w:rPr>
          <w:rFonts w:ascii="Consolas" w:hAnsi="Consolas" w:cs="Consolas"/>
          <w:color w:val="0000FF"/>
          <w:sz w:val="16"/>
          <w:szCs w:val="16"/>
        </w:rPr>
        <w:t xml:space="preserve"> </w:t>
      </w:r>
      <w:proofErr w:type="spellStart"/>
      <w:proofErr w:type="gramStart"/>
      <w:r w:rsidRPr="003D6250">
        <w:rPr>
          <w:rFonts w:ascii="Consolas" w:hAnsi="Consolas" w:cs="Consolas"/>
          <w:color w:val="FF0000"/>
          <w:sz w:val="16"/>
          <w:szCs w:val="16"/>
        </w:rPr>
        <w:t>xmlns:xsi</w:t>
      </w:r>
      <w:proofErr w:type="spellEnd"/>
      <w:proofErr w:type="gramEnd"/>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http://www.w3.org/2001/XMLSchema-instance</w:t>
      </w:r>
      <w:r w:rsidRPr="003D6250">
        <w:rPr>
          <w:rFonts w:ascii="Consolas" w:hAnsi="Consolas" w:cs="Consolas"/>
          <w:color w:val="auto"/>
          <w:sz w:val="16"/>
          <w:szCs w:val="16"/>
        </w:rPr>
        <w:t>"</w:t>
      </w:r>
    </w:p>
    <w:p w14:paraId="24F80188"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w:t>
      </w:r>
      <w:proofErr w:type="spellStart"/>
      <w:r w:rsidRPr="003D6250">
        <w:rPr>
          <w:rFonts w:ascii="Consolas" w:hAnsi="Consolas" w:cs="Consolas"/>
          <w:color w:val="FF0000"/>
          <w:sz w:val="16"/>
          <w:szCs w:val="16"/>
        </w:rPr>
        <w:t>xmlns:xsd</w:t>
      </w:r>
      <w:proofErr w:type="spellEnd"/>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http://www.w3.org/2001/XMLSchema</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595F779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string</w:t>
      </w:r>
      <w:r w:rsidRPr="003D6250">
        <w:rPr>
          <w:rFonts w:ascii="Consolas" w:hAnsi="Consolas" w:cs="Consolas"/>
          <w:color w:val="0000FF"/>
          <w:sz w:val="16"/>
          <w:szCs w:val="16"/>
        </w:rPr>
        <w:t>&gt;</w:t>
      </w:r>
      <w:r w:rsidRPr="003D6250">
        <w:rPr>
          <w:rFonts w:ascii="Consolas" w:hAnsi="Consolas" w:cs="Consolas"/>
          <w:color w:val="auto"/>
          <w:sz w:val="16"/>
          <w:szCs w:val="16"/>
        </w:rPr>
        <w:t>10.96.65.230</w:t>
      </w:r>
      <w:r w:rsidRPr="003D6250">
        <w:rPr>
          <w:rFonts w:ascii="Consolas" w:hAnsi="Consolas" w:cs="Consolas"/>
          <w:color w:val="0000FF"/>
          <w:sz w:val="16"/>
          <w:szCs w:val="16"/>
        </w:rPr>
        <w:t>&lt;/</w:t>
      </w:r>
      <w:r w:rsidRPr="003D6250">
        <w:rPr>
          <w:rFonts w:ascii="Consolas" w:hAnsi="Consolas" w:cs="Consolas"/>
          <w:color w:val="A31515"/>
          <w:sz w:val="16"/>
          <w:szCs w:val="16"/>
        </w:rPr>
        <w:t>string</w:t>
      </w:r>
      <w:r w:rsidRPr="003D6250">
        <w:rPr>
          <w:rFonts w:ascii="Consolas" w:hAnsi="Consolas" w:cs="Consolas"/>
          <w:color w:val="0000FF"/>
          <w:sz w:val="16"/>
          <w:szCs w:val="16"/>
        </w:rPr>
        <w:t>&gt;</w:t>
      </w:r>
    </w:p>
    <w:p w14:paraId="3E7B32F2"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string</w:t>
      </w:r>
      <w:r w:rsidRPr="003D6250">
        <w:rPr>
          <w:rFonts w:ascii="Consolas" w:hAnsi="Consolas" w:cs="Consolas"/>
          <w:color w:val="0000FF"/>
          <w:sz w:val="16"/>
          <w:szCs w:val="16"/>
        </w:rPr>
        <w:t>&gt;</w:t>
      </w:r>
      <w:r w:rsidRPr="003D6250">
        <w:rPr>
          <w:rFonts w:ascii="Consolas" w:hAnsi="Consolas" w:cs="Consolas"/>
          <w:color w:val="auto"/>
          <w:sz w:val="16"/>
          <w:szCs w:val="16"/>
        </w:rPr>
        <w:t>10.96.77.230</w:t>
      </w:r>
      <w:r w:rsidRPr="003D6250">
        <w:rPr>
          <w:rFonts w:ascii="Consolas" w:hAnsi="Consolas" w:cs="Consolas"/>
          <w:color w:val="0000FF"/>
          <w:sz w:val="16"/>
          <w:szCs w:val="16"/>
        </w:rPr>
        <w:t>&lt;/</w:t>
      </w:r>
      <w:r w:rsidRPr="003D6250">
        <w:rPr>
          <w:rFonts w:ascii="Consolas" w:hAnsi="Consolas" w:cs="Consolas"/>
          <w:color w:val="A31515"/>
          <w:sz w:val="16"/>
          <w:szCs w:val="16"/>
        </w:rPr>
        <w:t>string</w:t>
      </w:r>
      <w:r w:rsidRPr="003D6250">
        <w:rPr>
          <w:rFonts w:ascii="Consolas" w:hAnsi="Consolas" w:cs="Consolas"/>
          <w:color w:val="0000FF"/>
          <w:sz w:val="16"/>
          <w:szCs w:val="16"/>
        </w:rPr>
        <w:t>&gt;</w:t>
      </w:r>
    </w:p>
    <w:p w14:paraId="175E410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proofErr w:type="spellStart"/>
      <w:r w:rsidRPr="003D6250">
        <w:rPr>
          <w:rFonts w:ascii="Consolas" w:hAnsi="Consolas" w:cs="Consolas"/>
          <w:color w:val="A31515"/>
          <w:sz w:val="16"/>
          <w:szCs w:val="16"/>
        </w:rPr>
        <w:t>ArrayOfString</w:t>
      </w:r>
      <w:proofErr w:type="spellEnd"/>
      <w:r w:rsidRPr="003D6250">
        <w:rPr>
          <w:rFonts w:ascii="Consolas" w:hAnsi="Consolas" w:cs="Consolas"/>
          <w:color w:val="0000FF"/>
          <w:sz w:val="16"/>
          <w:szCs w:val="16"/>
        </w:rPr>
        <w:t>&gt;</w:t>
      </w:r>
    </w:p>
    <w:p w14:paraId="15F0D46D"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value</w:t>
      </w:r>
      <w:r w:rsidRPr="003D6250">
        <w:rPr>
          <w:rFonts w:ascii="Consolas" w:hAnsi="Consolas" w:cs="Consolas"/>
          <w:color w:val="0000FF"/>
          <w:sz w:val="16"/>
          <w:szCs w:val="16"/>
        </w:rPr>
        <w:t>&gt;</w:t>
      </w:r>
    </w:p>
    <w:p w14:paraId="53122640"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&gt;</w:t>
      </w:r>
    </w:p>
    <w:p w14:paraId="7A52381E"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 xml:space="preserve"> </w:t>
      </w:r>
      <w:r w:rsidRPr="003D6250">
        <w:rPr>
          <w:rFonts w:ascii="Consolas" w:hAnsi="Consolas" w:cs="Consolas"/>
          <w:color w:val="FF0000"/>
          <w:sz w:val="16"/>
          <w:szCs w:val="16"/>
        </w:rPr>
        <w:t>name</w:t>
      </w:r>
      <w:r w:rsidRPr="003D6250">
        <w:rPr>
          <w:rFonts w:ascii="Consolas" w:hAnsi="Consolas" w:cs="Consolas"/>
          <w:color w:val="0000FF"/>
          <w:sz w:val="16"/>
          <w:szCs w:val="16"/>
        </w:rPr>
        <w:t>=</w:t>
      </w:r>
      <w:r w:rsidRPr="003D6250">
        <w:rPr>
          <w:rFonts w:ascii="Consolas" w:hAnsi="Consolas" w:cs="Consolas"/>
          <w:color w:val="auto"/>
          <w:sz w:val="16"/>
          <w:szCs w:val="16"/>
        </w:rPr>
        <w:t>"</w:t>
      </w:r>
      <w:proofErr w:type="spellStart"/>
      <w:r w:rsidRPr="003D6250">
        <w:rPr>
          <w:rFonts w:ascii="Consolas" w:hAnsi="Consolas" w:cs="Consolas"/>
          <w:color w:val="0000FF"/>
          <w:sz w:val="16"/>
          <w:szCs w:val="16"/>
        </w:rPr>
        <w:t>ServerNames</w:t>
      </w:r>
      <w:proofErr w:type="spellEnd"/>
      <w:r w:rsidRPr="003D6250">
        <w:rPr>
          <w:rFonts w:ascii="Consolas" w:hAnsi="Consolas" w:cs="Consolas"/>
          <w:color w:val="auto"/>
          <w:sz w:val="16"/>
          <w:szCs w:val="16"/>
        </w:rPr>
        <w:t>"</w:t>
      </w:r>
      <w:r w:rsidRPr="003D6250">
        <w:rPr>
          <w:rFonts w:ascii="Consolas" w:hAnsi="Consolas" w:cs="Consolas"/>
          <w:color w:val="0000FF"/>
          <w:sz w:val="16"/>
          <w:szCs w:val="16"/>
        </w:rPr>
        <w:t xml:space="preserve"> </w:t>
      </w:r>
      <w:proofErr w:type="spellStart"/>
      <w:r w:rsidRPr="003D6250">
        <w:rPr>
          <w:rFonts w:ascii="Consolas" w:hAnsi="Consolas" w:cs="Consolas"/>
          <w:color w:val="FF0000"/>
          <w:sz w:val="16"/>
          <w:szCs w:val="16"/>
        </w:rPr>
        <w:t>serializeAs</w:t>
      </w:r>
      <w:proofErr w:type="spellEnd"/>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Xml</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3F3FD30E"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value</w:t>
      </w:r>
      <w:r w:rsidRPr="003D6250">
        <w:rPr>
          <w:rFonts w:ascii="Consolas" w:hAnsi="Consolas" w:cs="Consolas"/>
          <w:color w:val="0000FF"/>
          <w:sz w:val="16"/>
          <w:szCs w:val="16"/>
        </w:rPr>
        <w:t>&gt;</w:t>
      </w:r>
    </w:p>
    <w:p w14:paraId="0E90992E"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proofErr w:type="spellStart"/>
      <w:r w:rsidRPr="003D6250">
        <w:rPr>
          <w:rFonts w:ascii="Consolas" w:hAnsi="Consolas" w:cs="Consolas"/>
          <w:color w:val="A31515"/>
          <w:sz w:val="16"/>
          <w:szCs w:val="16"/>
        </w:rPr>
        <w:t>ArrayOfString</w:t>
      </w:r>
      <w:proofErr w:type="spellEnd"/>
      <w:r w:rsidRPr="003D6250">
        <w:rPr>
          <w:rFonts w:ascii="Consolas" w:hAnsi="Consolas" w:cs="Consolas"/>
          <w:color w:val="0000FF"/>
          <w:sz w:val="16"/>
          <w:szCs w:val="16"/>
        </w:rPr>
        <w:t xml:space="preserve"> </w:t>
      </w:r>
      <w:proofErr w:type="spellStart"/>
      <w:proofErr w:type="gramStart"/>
      <w:r w:rsidRPr="003D6250">
        <w:rPr>
          <w:rFonts w:ascii="Consolas" w:hAnsi="Consolas" w:cs="Consolas"/>
          <w:color w:val="FF0000"/>
          <w:sz w:val="16"/>
          <w:szCs w:val="16"/>
        </w:rPr>
        <w:t>xmlns:xsi</w:t>
      </w:r>
      <w:proofErr w:type="spellEnd"/>
      <w:proofErr w:type="gramEnd"/>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http://www.w3.org/2001/XMLSchema-instance</w:t>
      </w:r>
      <w:r w:rsidRPr="003D6250">
        <w:rPr>
          <w:rFonts w:ascii="Consolas" w:hAnsi="Consolas" w:cs="Consolas"/>
          <w:color w:val="auto"/>
          <w:sz w:val="16"/>
          <w:szCs w:val="16"/>
        </w:rPr>
        <w:t>"</w:t>
      </w:r>
    </w:p>
    <w:p w14:paraId="5C512C10"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w:t>
      </w:r>
      <w:proofErr w:type="spellStart"/>
      <w:r w:rsidRPr="003D6250">
        <w:rPr>
          <w:rFonts w:ascii="Consolas" w:hAnsi="Consolas" w:cs="Consolas"/>
          <w:color w:val="FF0000"/>
          <w:sz w:val="16"/>
          <w:szCs w:val="16"/>
        </w:rPr>
        <w:t>xmlns:xsd</w:t>
      </w:r>
      <w:proofErr w:type="spellEnd"/>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http://www.w3.org/2001/XMLSchema</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31143E0D"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string</w:t>
      </w:r>
      <w:r w:rsidRPr="003D6250">
        <w:rPr>
          <w:rFonts w:ascii="Consolas" w:hAnsi="Consolas" w:cs="Consolas"/>
          <w:color w:val="0000FF"/>
          <w:sz w:val="16"/>
          <w:szCs w:val="16"/>
        </w:rPr>
        <w:t>&gt;</w:t>
      </w:r>
      <w:r w:rsidRPr="003D6250">
        <w:rPr>
          <w:rFonts w:ascii="Consolas" w:hAnsi="Consolas" w:cs="Consolas"/>
          <w:color w:val="auto"/>
          <w:sz w:val="16"/>
          <w:szCs w:val="16"/>
        </w:rPr>
        <w:t>AEO Dev Primary Mid-Tier</w:t>
      </w:r>
      <w:r w:rsidRPr="003D6250">
        <w:rPr>
          <w:rFonts w:ascii="Consolas" w:hAnsi="Consolas" w:cs="Consolas"/>
          <w:color w:val="0000FF"/>
          <w:sz w:val="16"/>
          <w:szCs w:val="16"/>
        </w:rPr>
        <w:t>&lt;/</w:t>
      </w:r>
      <w:r w:rsidRPr="003D6250">
        <w:rPr>
          <w:rFonts w:ascii="Consolas" w:hAnsi="Consolas" w:cs="Consolas"/>
          <w:color w:val="A31515"/>
          <w:sz w:val="16"/>
          <w:szCs w:val="16"/>
        </w:rPr>
        <w:t>string</w:t>
      </w:r>
      <w:r w:rsidRPr="003D6250">
        <w:rPr>
          <w:rFonts w:ascii="Consolas" w:hAnsi="Consolas" w:cs="Consolas"/>
          <w:color w:val="0000FF"/>
          <w:sz w:val="16"/>
          <w:szCs w:val="16"/>
        </w:rPr>
        <w:t>&gt;</w:t>
      </w:r>
    </w:p>
    <w:p w14:paraId="709D433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string</w:t>
      </w:r>
      <w:r w:rsidRPr="003D6250">
        <w:rPr>
          <w:rFonts w:ascii="Consolas" w:hAnsi="Consolas" w:cs="Consolas"/>
          <w:color w:val="0000FF"/>
          <w:sz w:val="16"/>
          <w:szCs w:val="16"/>
        </w:rPr>
        <w:t>&gt;</w:t>
      </w:r>
      <w:r w:rsidRPr="003D6250">
        <w:rPr>
          <w:rFonts w:ascii="Consolas" w:hAnsi="Consolas" w:cs="Consolas"/>
          <w:color w:val="auto"/>
          <w:sz w:val="16"/>
          <w:szCs w:val="16"/>
        </w:rPr>
        <w:t>AEO Dev Secondary Mid-Tier</w:t>
      </w:r>
      <w:r w:rsidRPr="003D6250">
        <w:rPr>
          <w:rFonts w:ascii="Consolas" w:hAnsi="Consolas" w:cs="Consolas"/>
          <w:color w:val="0000FF"/>
          <w:sz w:val="16"/>
          <w:szCs w:val="16"/>
        </w:rPr>
        <w:t>&lt;/</w:t>
      </w:r>
      <w:r w:rsidRPr="003D6250">
        <w:rPr>
          <w:rFonts w:ascii="Consolas" w:hAnsi="Consolas" w:cs="Consolas"/>
          <w:color w:val="A31515"/>
          <w:sz w:val="16"/>
          <w:szCs w:val="16"/>
        </w:rPr>
        <w:t>string</w:t>
      </w:r>
      <w:r w:rsidRPr="003D6250">
        <w:rPr>
          <w:rFonts w:ascii="Consolas" w:hAnsi="Consolas" w:cs="Consolas"/>
          <w:color w:val="0000FF"/>
          <w:sz w:val="16"/>
          <w:szCs w:val="16"/>
        </w:rPr>
        <w:t>&gt;</w:t>
      </w:r>
    </w:p>
    <w:p w14:paraId="5C27EA7F"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lastRenderedPageBreak/>
        <w:t xml:space="preserve">                    &lt;/</w:t>
      </w:r>
      <w:proofErr w:type="spellStart"/>
      <w:r w:rsidRPr="003D6250">
        <w:rPr>
          <w:rFonts w:ascii="Consolas" w:hAnsi="Consolas" w:cs="Consolas"/>
          <w:color w:val="A31515"/>
          <w:sz w:val="16"/>
          <w:szCs w:val="16"/>
        </w:rPr>
        <w:t>ArrayOfString</w:t>
      </w:r>
      <w:proofErr w:type="spellEnd"/>
      <w:r w:rsidRPr="003D6250">
        <w:rPr>
          <w:rFonts w:ascii="Consolas" w:hAnsi="Consolas" w:cs="Consolas"/>
          <w:color w:val="0000FF"/>
          <w:sz w:val="16"/>
          <w:szCs w:val="16"/>
        </w:rPr>
        <w:t>&gt;</w:t>
      </w:r>
    </w:p>
    <w:p w14:paraId="025BE46E"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value</w:t>
      </w:r>
      <w:r w:rsidRPr="003D6250">
        <w:rPr>
          <w:rFonts w:ascii="Consolas" w:hAnsi="Consolas" w:cs="Consolas"/>
          <w:color w:val="0000FF"/>
          <w:sz w:val="16"/>
          <w:szCs w:val="16"/>
        </w:rPr>
        <w:t>&gt;</w:t>
      </w:r>
    </w:p>
    <w:p w14:paraId="1A56FEB8"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&gt;</w:t>
      </w:r>
    </w:p>
    <w:p w14:paraId="1676998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 xml:space="preserve"> </w:t>
      </w:r>
      <w:r w:rsidRPr="003D6250">
        <w:rPr>
          <w:rFonts w:ascii="Consolas" w:hAnsi="Consolas" w:cs="Consolas"/>
          <w:color w:val="FF0000"/>
          <w:sz w:val="16"/>
          <w:szCs w:val="16"/>
        </w:rPr>
        <w:t>name</w:t>
      </w:r>
      <w:r w:rsidRPr="003D6250">
        <w:rPr>
          <w:rFonts w:ascii="Consolas" w:hAnsi="Consolas" w:cs="Consolas"/>
          <w:color w:val="0000FF"/>
          <w:sz w:val="16"/>
          <w:szCs w:val="16"/>
        </w:rPr>
        <w:t>=</w:t>
      </w:r>
      <w:r w:rsidRPr="003D6250">
        <w:rPr>
          <w:rFonts w:ascii="Consolas" w:hAnsi="Consolas" w:cs="Consolas"/>
          <w:color w:val="auto"/>
          <w:sz w:val="16"/>
          <w:szCs w:val="16"/>
        </w:rPr>
        <w:t>"</w:t>
      </w:r>
      <w:proofErr w:type="spellStart"/>
      <w:r w:rsidRPr="003D6250">
        <w:rPr>
          <w:rFonts w:ascii="Consolas" w:hAnsi="Consolas" w:cs="Consolas"/>
          <w:color w:val="0000FF"/>
          <w:sz w:val="16"/>
          <w:szCs w:val="16"/>
        </w:rPr>
        <w:t>AdvancedRequests</w:t>
      </w:r>
      <w:proofErr w:type="spellEnd"/>
      <w:r w:rsidRPr="003D6250">
        <w:rPr>
          <w:rFonts w:ascii="Consolas" w:hAnsi="Consolas" w:cs="Consolas"/>
          <w:color w:val="auto"/>
          <w:sz w:val="16"/>
          <w:szCs w:val="16"/>
        </w:rPr>
        <w:t>"</w:t>
      </w:r>
      <w:r w:rsidRPr="003D6250">
        <w:rPr>
          <w:rFonts w:ascii="Consolas" w:hAnsi="Consolas" w:cs="Consolas"/>
          <w:color w:val="0000FF"/>
          <w:sz w:val="16"/>
          <w:szCs w:val="16"/>
        </w:rPr>
        <w:t xml:space="preserve"> </w:t>
      </w:r>
      <w:proofErr w:type="spellStart"/>
      <w:r w:rsidRPr="003D6250">
        <w:rPr>
          <w:rFonts w:ascii="Consolas" w:hAnsi="Consolas" w:cs="Consolas"/>
          <w:color w:val="FF0000"/>
          <w:sz w:val="16"/>
          <w:szCs w:val="16"/>
        </w:rPr>
        <w:t>serializeAs</w:t>
      </w:r>
      <w:proofErr w:type="spellEnd"/>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String</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5EEBF7B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value</w:t>
      </w:r>
      <w:r w:rsidRPr="003D6250">
        <w:rPr>
          <w:rFonts w:ascii="Consolas" w:hAnsi="Consolas" w:cs="Consolas"/>
          <w:color w:val="0000FF"/>
          <w:sz w:val="16"/>
          <w:szCs w:val="16"/>
        </w:rPr>
        <w:t>&gt;</w:t>
      </w:r>
      <w:r w:rsidRPr="003D6250">
        <w:rPr>
          <w:rFonts w:ascii="Consolas" w:hAnsi="Consolas" w:cs="Consolas"/>
          <w:color w:val="auto"/>
          <w:sz w:val="16"/>
          <w:szCs w:val="16"/>
        </w:rPr>
        <w:t>True</w:t>
      </w:r>
      <w:r w:rsidRPr="003D6250">
        <w:rPr>
          <w:rFonts w:ascii="Consolas" w:hAnsi="Consolas" w:cs="Consolas"/>
          <w:color w:val="0000FF"/>
          <w:sz w:val="16"/>
          <w:szCs w:val="16"/>
        </w:rPr>
        <w:t>&lt;/</w:t>
      </w:r>
      <w:r w:rsidRPr="003D6250">
        <w:rPr>
          <w:rFonts w:ascii="Consolas" w:hAnsi="Consolas" w:cs="Consolas"/>
          <w:color w:val="A31515"/>
          <w:sz w:val="16"/>
          <w:szCs w:val="16"/>
        </w:rPr>
        <w:t>value</w:t>
      </w:r>
      <w:r w:rsidRPr="003D6250">
        <w:rPr>
          <w:rFonts w:ascii="Consolas" w:hAnsi="Consolas" w:cs="Consolas"/>
          <w:color w:val="0000FF"/>
          <w:sz w:val="16"/>
          <w:szCs w:val="16"/>
        </w:rPr>
        <w:t>&gt;</w:t>
      </w:r>
    </w:p>
    <w:p w14:paraId="1D8A8850"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&gt;</w:t>
      </w:r>
    </w:p>
    <w:p w14:paraId="669C2952"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 xml:space="preserve"> </w:t>
      </w:r>
      <w:r w:rsidRPr="003D6250">
        <w:rPr>
          <w:rFonts w:ascii="Consolas" w:hAnsi="Consolas" w:cs="Consolas"/>
          <w:color w:val="FF0000"/>
          <w:sz w:val="16"/>
          <w:szCs w:val="16"/>
        </w:rPr>
        <w:t>name</w:t>
      </w:r>
      <w:r w:rsidRPr="003D6250">
        <w:rPr>
          <w:rFonts w:ascii="Consolas" w:hAnsi="Consolas" w:cs="Consolas"/>
          <w:color w:val="0000FF"/>
          <w:sz w:val="16"/>
          <w:szCs w:val="16"/>
        </w:rPr>
        <w:t>=</w:t>
      </w:r>
      <w:r w:rsidRPr="003D6250">
        <w:rPr>
          <w:rFonts w:ascii="Consolas" w:hAnsi="Consolas" w:cs="Consolas"/>
          <w:color w:val="auto"/>
          <w:sz w:val="16"/>
          <w:szCs w:val="16"/>
        </w:rPr>
        <w:t>"</w:t>
      </w:r>
      <w:proofErr w:type="spellStart"/>
      <w:r w:rsidRPr="003D6250">
        <w:rPr>
          <w:rFonts w:ascii="Consolas" w:hAnsi="Consolas" w:cs="Consolas"/>
          <w:color w:val="0000FF"/>
          <w:sz w:val="16"/>
          <w:szCs w:val="16"/>
        </w:rPr>
        <w:t>AutoLaunch</w:t>
      </w:r>
      <w:proofErr w:type="spellEnd"/>
      <w:r w:rsidRPr="003D6250">
        <w:rPr>
          <w:rFonts w:ascii="Consolas" w:hAnsi="Consolas" w:cs="Consolas"/>
          <w:color w:val="auto"/>
          <w:sz w:val="16"/>
          <w:szCs w:val="16"/>
        </w:rPr>
        <w:t>"</w:t>
      </w:r>
      <w:r w:rsidRPr="003D6250">
        <w:rPr>
          <w:rFonts w:ascii="Consolas" w:hAnsi="Consolas" w:cs="Consolas"/>
          <w:color w:val="0000FF"/>
          <w:sz w:val="16"/>
          <w:szCs w:val="16"/>
        </w:rPr>
        <w:t xml:space="preserve"> </w:t>
      </w:r>
      <w:proofErr w:type="spellStart"/>
      <w:r w:rsidRPr="003D6250">
        <w:rPr>
          <w:rFonts w:ascii="Consolas" w:hAnsi="Consolas" w:cs="Consolas"/>
          <w:color w:val="FF0000"/>
          <w:sz w:val="16"/>
          <w:szCs w:val="16"/>
        </w:rPr>
        <w:t>serializeAs</w:t>
      </w:r>
      <w:proofErr w:type="spellEnd"/>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Xml</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0FEA1AD7"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value</w:t>
      </w:r>
      <w:r w:rsidRPr="003D6250">
        <w:rPr>
          <w:rFonts w:ascii="Consolas" w:hAnsi="Consolas" w:cs="Consolas"/>
          <w:color w:val="0000FF"/>
          <w:sz w:val="16"/>
          <w:szCs w:val="16"/>
        </w:rPr>
        <w:t>&gt;</w:t>
      </w:r>
    </w:p>
    <w:p w14:paraId="23145ABC"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proofErr w:type="spellStart"/>
      <w:r w:rsidRPr="003D6250">
        <w:rPr>
          <w:rFonts w:ascii="Consolas" w:hAnsi="Consolas" w:cs="Consolas"/>
          <w:color w:val="A31515"/>
          <w:sz w:val="16"/>
          <w:szCs w:val="16"/>
        </w:rPr>
        <w:t>ArrayOfString</w:t>
      </w:r>
      <w:proofErr w:type="spellEnd"/>
      <w:r w:rsidRPr="003D6250">
        <w:rPr>
          <w:rFonts w:ascii="Consolas" w:hAnsi="Consolas" w:cs="Consolas"/>
          <w:color w:val="0000FF"/>
          <w:sz w:val="16"/>
          <w:szCs w:val="16"/>
        </w:rPr>
        <w:t xml:space="preserve"> </w:t>
      </w:r>
      <w:proofErr w:type="spellStart"/>
      <w:proofErr w:type="gramStart"/>
      <w:r w:rsidRPr="003D6250">
        <w:rPr>
          <w:rFonts w:ascii="Consolas" w:hAnsi="Consolas" w:cs="Consolas"/>
          <w:color w:val="FF0000"/>
          <w:sz w:val="16"/>
          <w:szCs w:val="16"/>
        </w:rPr>
        <w:t>xmlns:xsi</w:t>
      </w:r>
      <w:proofErr w:type="spellEnd"/>
      <w:proofErr w:type="gramEnd"/>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http://www.w3.org/2001/XMLSchema-instance</w:t>
      </w:r>
      <w:r w:rsidRPr="003D6250">
        <w:rPr>
          <w:rFonts w:ascii="Consolas" w:hAnsi="Consolas" w:cs="Consolas"/>
          <w:color w:val="auto"/>
          <w:sz w:val="16"/>
          <w:szCs w:val="16"/>
        </w:rPr>
        <w:t>"</w:t>
      </w:r>
    </w:p>
    <w:p w14:paraId="5EE9B3B7"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w:t>
      </w:r>
      <w:proofErr w:type="spellStart"/>
      <w:r w:rsidRPr="003D6250">
        <w:rPr>
          <w:rFonts w:ascii="Consolas" w:hAnsi="Consolas" w:cs="Consolas"/>
          <w:color w:val="FF0000"/>
          <w:sz w:val="16"/>
          <w:szCs w:val="16"/>
        </w:rPr>
        <w:t>xmlns:xsd</w:t>
      </w:r>
      <w:proofErr w:type="spellEnd"/>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http://www.w3.org/2001/XMLSchema</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46A05004"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string</w:t>
      </w:r>
      <w:r w:rsidRPr="003D6250">
        <w:rPr>
          <w:rFonts w:ascii="Consolas" w:hAnsi="Consolas" w:cs="Consolas"/>
          <w:color w:val="0000FF"/>
          <w:sz w:val="16"/>
          <w:szCs w:val="16"/>
        </w:rPr>
        <w:t>&gt;</w:t>
      </w:r>
      <w:r w:rsidRPr="003D6250">
        <w:rPr>
          <w:rFonts w:ascii="Consolas" w:hAnsi="Consolas" w:cs="Consolas"/>
          <w:color w:val="auto"/>
          <w:sz w:val="16"/>
          <w:szCs w:val="16"/>
        </w:rPr>
        <w:t>AEO Dev Primary Mid-Tier</w:t>
      </w:r>
      <w:r w:rsidRPr="003D6250">
        <w:rPr>
          <w:rFonts w:ascii="Consolas" w:hAnsi="Consolas" w:cs="Consolas"/>
          <w:color w:val="0000FF"/>
          <w:sz w:val="16"/>
          <w:szCs w:val="16"/>
        </w:rPr>
        <w:t>&lt;/</w:t>
      </w:r>
      <w:r w:rsidRPr="003D6250">
        <w:rPr>
          <w:rFonts w:ascii="Consolas" w:hAnsi="Consolas" w:cs="Consolas"/>
          <w:color w:val="A31515"/>
          <w:sz w:val="16"/>
          <w:szCs w:val="16"/>
        </w:rPr>
        <w:t>string</w:t>
      </w:r>
      <w:r w:rsidRPr="003D6250">
        <w:rPr>
          <w:rFonts w:ascii="Consolas" w:hAnsi="Consolas" w:cs="Consolas"/>
          <w:color w:val="0000FF"/>
          <w:sz w:val="16"/>
          <w:szCs w:val="16"/>
        </w:rPr>
        <w:t>&gt;</w:t>
      </w:r>
    </w:p>
    <w:p w14:paraId="0F2A8FCF"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string</w:t>
      </w:r>
      <w:r w:rsidRPr="003D6250">
        <w:rPr>
          <w:rFonts w:ascii="Consolas" w:hAnsi="Consolas" w:cs="Consolas"/>
          <w:color w:val="0000FF"/>
          <w:sz w:val="16"/>
          <w:szCs w:val="16"/>
        </w:rPr>
        <w:t>&gt;</w:t>
      </w:r>
      <w:r w:rsidRPr="003D6250">
        <w:rPr>
          <w:rFonts w:ascii="Consolas" w:hAnsi="Consolas" w:cs="Consolas"/>
          <w:color w:val="auto"/>
          <w:sz w:val="16"/>
          <w:szCs w:val="16"/>
        </w:rPr>
        <w:t>AEO Dev Secondary Mid-Tier</w:t>
      </w:r>
      <w:r w:rsidRPr="003D6250">
        <w:rPr>
          <w:rFonts w:ascii="Consolas" w:hAnsi="Consolas" w:cs="Consolas"/>
          <w:color w:val="0000FF"/>
          <w:sz w:val="16"/>
          <w:szCs w:val="16"/>
        </w:rPr>
        <w:t>&lt;/</w:t>
      </w:r>
      <w:r w:rsidRPr="003D6250">
        <w:rPr>
          <w:rFonts w:ascii="Consolas" w:hAnsi="Consolas" w:cs="Consolas"/>
          <w:color w:val="A31515"/>
          <w:sz w:val="16"/>
          <w:szCs w:val="16"/>
        </w:rPr>
        <w:t>string</w:t>
      </w:r>
      <w:r w:rsidRPr="003D6250">
        <w:rPr>
          <w:rFonts w:ascii="Consolas" w:hAnsi="Consolas" w:cs="Consolas"/>
          <w:color w:val="0000FF"/>
          <w:sz w:val="16"/>
          <w:szCs w:val="16"/>
        </w:rPr>
        <w:t>&gt;</w:t>
      </w:r>
    </w:p>
    <w:p w14:paraId="6EDBB051"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proofErr w:type="spellStart"/>
      <w:r w:rsidRPr="003D6250">
        <w:rPr>
          <w:rFonts w:ascii="Consolas" w:hAnsi="Consolas" w:cs="Consolas"/>
          <w:color w:val="A31515"/>
          <w:sz w:val="16"/>
          <w:szCs w:val="16"/>
        </w:rPr>
        <w:t>ArrayOfString</w:t>
      </w:r>
      <w:proofErr w:type="spellEnd"/>
      <w:r w:rsidRPr="003D6250">
        <w:rPr>
          <w:rFonts w:ascii="Consolas" w:hAnsi="Consolas" w:cs="Consolas"/>
          <w:color w:val="0000FF"/>
          <w:sz w:val="16"/>
          <w:szCs w:val="16"/>
        </w:rPr>
        <w:t>&gt;</w:t>
      </w:r>
    </w:p>
    <w:p w14:paraId="7D08157F"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value</w:t>
      </w:r>
      <w:r w:rsidRPr="003D6250">
        <w:rPr>
          <w:rFonts w:ascii="Consolas" w:hAnsi="Consolas" w:cs="Consolas"/>
          <w:color w:val="0000FF"/>
          <w:sz w:val="16"/>
          <w:szCs w:val="16"/>
        </w:rPr>
        <w:t>&gt;</w:t>
      </w:r>
    </w:p>
    <w:p w14:paraId="3A2DB5ED"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&gt;</w:t>
      </w:r>
    </w:p>
    <w:p w14:paraId="06A92AA1"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proofErr w:type="spellStart"/>
      <w:proofErr w:type="gramStart"/>
      <w:r w:rsidRPr="003D6250">
        <w:rPr>
          <w:rFonts w:ascii="Consolas" w:hAnsi="Consolas" w:cs="Consolas"/>
          <w:color w:val="A31515"/>
          <w:sz w:val="16"/>
          <w:szCs w:val="16"/>
        </w:rPr>
        <w:t>EPBatchClient.Properties.Settings</w:t>
      </w:r>
      <w:proofErr w:type="spellEnd"/>
      <w:proofErr w:type="gramEnd"/>
      <w:r w:rsidRPr="003D6250">
        <w:rPr>
          <w:rFonts w:ascii="Consolas" w:hAnsi="Consolas" w:cs="Consolas"/>
          <w:color w:val="0000FF"/>
          <w:sz w:val="16"/>
          <w:szCs w:val="16"/>
        </w:rPr>
        <w:t>&gt;</w:t>
      </w:r>
    </w:p>
    <w:p w14:paraId="22D51AB0"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proofErr w:type="spellStart"/>
      <w:r w:rsidRPr="003D6250">
        <w:rPr>
          <w:rFonts w:ascii="Consolas" w:hAnsi="Consolas" w:cs="Consolas"/>
          <w:color w:val="A31515"/>
          <w:sz w:val="16"/>
          <w:szCs w:val="16"/>
        </w:rPr>
        <w:t>userSettings</w:t>
      </w:r>
      <w:proofErr w:type="spellEnd"/>
      <w:r w:rsidRPr="003D6250">
        <w:rPr>
          <w:rFonts w:ascii="Consolas" w:hAnsi="Consolas" w:cs="Consolas"/>
          <w:color w:val="0000FF"/>
          <w:sz w:val="16"/>
          <w:szCs w:val="16"/>
        </w:rPr>
        <w:t>&gt;</w:t>
      </w:r>
    </w:p>
    <w:p w14:paraId="646D8E41" w14:textId="77777777" w:rsidR="003D6250" w:rsidRPr="003D6250" w:rsidRDefault="003D6250" w:rsidP="003D6250">
      <w:pPr>
        <w:autoSpaceDE w:val="0"/>
        <w:autoSpaceDN w:val="0"/>
        <w:adjustRightInd w:val="0"/>
        <w:jc w:val="left"/>
        <w:rPr>
          <w:rFonts w:ascii="Consolas" w:hAnsi="Consolas" w:cs="Consolas"/>
          <w:color w:val="0000FF"/>
          <w:sz w:val="16"/>
          <w:szCs w:val="16"/>
        </w:rPr>
      </w:pPr>
      <w:r w:rsidRPr="003D6250">
        <w:rPr>
          <w:rFonts w:ascii="Consolas" w:hAnsi="Consolas" w:cs="Consolas"/>
          <w:color w:val="0000FF"/>
          <w:sz w:val="16"/>
          <w:szCs w:val="16"/>
        </w:rPr>
        <w:t>&lt;/</w:t>
      </w:r>
      <w:r w:rsidRPr="003D6250">
        <w:rPr>
          <w:rFonts w:ascii="Consolas" w:hAnsi="Consolas" w:cs="Consolas"/>
          <w:color w:val="A31515"/>
          <w:sz w:val="16"/>
          <w:szCs w:val="16"/>
        </w:rPr>
        <w:t>configuration</w:t>
      </w:r>
      <w:r w:rsidRPr="003D6250">
        <w:rPr>
          <w:rFonts w:ascii="Consolas" w:hAnsi="Consolas" w:cs="Consolas"/>
          <w:color w:val="0000FF"/>
          <w:sz w:val="16"/>
          <w:szCs w:val="16"/>
        </w:rPr>
        <w:t>&gt;</w:t>
      </w:r>
    </w:p>
    <w:p w14:paraId="59F735EB" w14:textId="77777777" w:rsidR="00514226" w:rsidRDefault="00514226" w:rsidP="00514226">
      <w:pPr>
        <w:pStyle w:val="Heading1"/>
        <w:tabs>
          <w:tab w:val="left" w:pos="7740"/>
          <w:tab w:val="right" w:pos="9360"/>
        </w:tabs>
      </w:pPr>
      <w:bookmarkStart w:id="148" w:name="_Toc520366032"/>
      <w:r>
        <w:lastRenderedPageBreak/>
        <w:t xml:space="preserve">EP Batch </w:t>
      </w:r>
      <w:r w:rsidR="009F2CEB">
        <w:t>Facility</w:t>
      </w:r>
      <w:r>
        <w:t xml:space="preserve"> Installation</w:t>
      </w:r>
      <w:r>
        <w:tab/>
        <w:t xml:space="preserve">Section </w:t>
      </w:r>
      <w:r w:rsidR="000710B6">
        <w:t>8</w:t>
      </w:r>
      <w:bookmarkEnd w:id="148"/>
    </w:p>
    <w:p w14:paraId="7BDC5E32" w14:textId="77777777" w:rsidR="00B73ECF" w:rsidRPr="00B73ECF" w:rsidRDefault="00C93E58" w:rsidP="00B73ECF">
      <w:pPr>
        <w:pStyle w:val="Heading2"/>
      </w:pPr>
      <w:bookmarkStart w:id="149" w:name="_EP_Batch_Client"/>
      <w:bookmarkStart w:id="150" w:name="_Toc520366033"/>
      <w:bookmarkEnd w:id="149"/>
      <w:r>
        <w:t>EP Batch Client and EP Batch Ser</w:t>
      </w:r>
      <w:r w:rsidR="002E72E0">
        <w:t>vice</w:t>
      </w:r>
      <w:bookmarkEnd w:id="150"/>
    </w:p>
    <w:p w14:paraId="50169E99" w14:textId="77777777" w:rsidR="003D6250" w:rsidRDefault="00514226" w:rsidP="003D6250">
      <w:r>
        <w:t xml:space="preserve">Both the EP Batch Client and EP Batch </w:t>
      </w:r>
      <w:r w:rsidR="002E72E0">
        <w:rPr>
          <w:rFonts w:cs="Arial"/>
          <w:szCs w:val="20"/>
        </w:rPr>
        <w:t>Service</w:t>
      </w:r>
      <w:r w:rsidR="002E72E0">
        <w:t xml:space="preserve"> </w:t>
      </w:r>
      <w:r>
        <w:t xml:space="preserve">are installed using individual Microsoft Installer packages.  By </w:t>
      </w:r>
      <w:proofErr w:type="gramStart"/>
      <w:r>
        <w:t>default</w:t>
      </w:r>
      <w:proofErr w:type="gramEnd"/>
      <w:r>
        <w:t xml:space="preserve"> both of these installer packages install into the </w:t>
      </w:r>
      <w:r w:rsidRPr="00514226">
        <w:t>C:\Program Files (x86)</w:t>
      </w:r>
      <w:r>
        <w:t xml:space="preserve"> directory.</w:t>
      </w:r>
    </w:p>
    <w:p w14:paraId="0ECF25EE" w14:textId="77777777" w:rsidR="00514226" w:rsidRDefault="00514226" w:rsidP="003D6250"/>
    <w:p w14:paraId="3BEEE6D7" w14:textId="77777777" w:rsidR="00514226" w:rsidRDefault="00514226" w:rsidP="003D6250">
      <w:r>
        <w:t xml:space="preserve">The EP Batch Client install package will place a short cut to the EP Batch Client on the </w:t>
      </w:r>
      <w:proofErr w:type="spellStart"/>
      <w:proofErr w:type="gramStart"/>
      <w:r>
        <w:t>users</w:t>
      </w:r>
      <w:proofErr w:type="spellEnd"/>
      <w:proofErr w:type="gramEnd"/>
      <w:r>
        <w:t xml:space="preserve"> desktop as well as on the Start menu.</w:t>
      </w:r>
    </w:p>
    <w:p w14:paraId="571A959A" w14:textId="77777777" w:rsidR="00514226" w:rsidRDefault="00514226" w:rsidP="003D6250"/>
    <w:p w14:paraId="31EA2A6F" w14:textId="77777777" w:rsidR="00514226" w:rsidRDefault="00514226" w:rsidP="003D6250">
      <w:r>
        <w:t xml:space="preserve">The EP Batch </w:t>
      </w:r>
      <w:r w:rsidR="002E72E0">
        <w:rPr>
          <w:rFonts w:cs="Arial"/>
          <w:szCs w:val="20"/>
        </w:rPr>
        <w:t>Service</w:t>
      </w:r>
      <w:r w:rsidR="002E72E0">
        <w:t xml:space="preserve"> </w:t>
      </w:r>
      <w:r>
        <w:t xml:space="preserve">install </w:t>
      </w:r>
      <w:r w:rsidR="00BA5DE6">
        <w:t>package also installs</w:t>
      </w:r>
      <w:r>
        <w:t xml:space="preserve"> two scripts for the convenience of registering and unregistering the EP Batch Service.  The two scripts are:</w:t>
      </w:r>
    </w:p>
    <w:p w14:paraId="7F6AB6F7" w14:textId="77777777" w:rsidR="00514226" w:rsidRDefault="00514226" w:rsidP="003D6250"/>
    <w:p w14:paraId="3BFA2F58" w14:textId="77777777" w:rsidR="00514226" w:rsidRPr="00514226" w:rsidRDefault="00514226" w:rsidP="00514226">
      <w:pPr>
        <w:pStyle w:val="ListParagraph"/>
        <w:numPr>
          <w:ilvl w:val="0"/>
          <w:numId w:val="37"/>
        </w:numPr>
      </w:pPr>
      <w:r w:rsidRPr="007625A9">
        <w:rPr>
          <w:rFonts w:ascii="Arial" w:hAnsi="Arial" w:cs="Arial"/>
          <w:b/>
          <w:sz w:val="16"/>
          <w:szCs w:val="16"/>
        </w:rPr>
        <w:t>InstallEPBatchService.bat</w:t>
      </w:r>
      <w:r>
        <w:rPr>
          <w:rFonts w:ascii="Arial" w:hAnsi="Arial" w:cs="Arial"/>
          <w:sz w:val="16"/>
          <w:szCs w:val="16"/>
        </w:rPr>
        <w:t xml:space="preserve"> – This script must be manually run after the install package has been installed</w:t>
      </w:r>
      <w:r w:rsidR="00BA5DE6">
        <w:rPr>
          <w:rFonts w:ascii="Arial" w:hAnsi="Arial" w:cs="Arial"/>
          <w:sz w:val="16"/>
          <w:szCs w:val="16"/>
        </w:rPr>
        <w:t xml:space="preserve">.  </w:t>
      </w:r>
      <w:r>
        <w:rPr>
          <w:rFonts w:ascii="Arial" w:hAnsi="Arial" w:cs="Arial"/>
          <w:sz w:val="16"/>
          <w:szCs w:val="16"/>
        </w:rPr>
        <w:t xml:space="preserve"> </w:t>
      </w:r>
      <w:r w:rsidR="00BA5DE6">
        <w:rPr>
          <w:rFonts w:ascii="Arial" w:hAnsi="Arial" w:cs="Arial"/>
          <w:sz w:val="16"/>
          <w:szCs w:val="16"/>
        </w:rPr>
        <w:t xml:space="preserve">The EP Batch </w:t>
      </w:r>
      <w:proofErr w:type="spellStart"/>
      <w:r w:rsidR="00BA5DE6">
        <w:rPr>
          <w:rFonts w:ascii="Arial" w:hAnsi="Arial" w:cs="Arial"/>
          <w:sz w:val="16"/>
          <w:szCs w:val="16"/>
        </w:rPr>
        <w:t>Serivce</w:t>
      </w:r>
      <w:proofErr w:type="spellEnd"/>
      <w:r w:rsidR="00BA5DE6">
        <w:rPr>
          <w:rFonts w:ascii="Arial" w:hAnsi="Arial" w:cs="Arial"/>
          <w:sz w:val="16"/>
          <w:szCs w:val="16"/>
        </w:rPr>
        <w:t xml:space="preserve"> will be</w:t>
      </w:r>
      <w:r>
        <w:rPr>
          <w:rFonts w:ascii="Arial" w:hAnsi="Arial" w:cs="Arial"/>
          <w:sz w:val="16"/>
          <w:szCs w:val="16"/>
        </w:rPr>
        <w:t xml:space="preserve"> </w:t>
      </w:r>
      <w:r w:rsidR="00BA5DE6">
        <w:rPr>
          <w:rFonts w:ascii="Arial" w:hAnsi="Arial" w:cs="Arial"/>
          <w:sz w:val="16"/>
          <w:szCs w:val="16"/>
        </w:rPr>
        <w:t xml:space="preserve">registered </w:t>
      </w:r>
      <w:r>
        <w:rPr>
          <w:rFonts w:ascii="Arial" w:hAnsi="Arial" w:cs="Arial"/>
          <w:sz w:val="16"/>
          <w:szCs w:val="16"/>
        </w:rPr>
        <w:t>with Microsoft Windows</w:t>
      </w:r>
      <w:r w:rsidR="008B4FB0">
        <w:rPr>
          <w:rFonts w:ascii="Arial" w:hAnsi="Arial" w:cs="Arial"/>
          <w:sz w:val="16"/>
          <w:szCs w:val="16"/>
        </w:rPr>
        <w:t xml:space="preserve">, configured (See </w:t>
      </w:r>
      <w:hyperlink w:anchor="_Suggested_Batch_Service" w:history="1">
        <w:r w:rsidR="008B4FB0" w:rsidRPr="00514226">
          <w:rPr>
            <w:rStyle w:val="Hyperlink"/>
            <w:rFonts w:ascii="Arial" w:hAnsi="Arial" w:cs="Arial"/>
            <w:sz w:val="16"/>
            <w:szCs w:val="16"/>
          </w:rPr>
          <w:t>Suggested Batch Service Settings</w:t>
        </w:r>
      </w:hyperlink>
      <w:r w:rsidR="008B4FB0">
        <w:rPr>
          <w:rFonts w:ascii="Arial" w:hAnsi="Arial" w:cs="Arial"/>
          <w:sz w:val="16"/>
          <w:szCs w:val="16"/>
        </w:rPr>
        <w:t>)</w:t>
      </w:r>
      <w:r w:rsidR="00BA5DE6">
        <w:rPr>
          <w:rFonts w:ascii="Arial" w:hAnsi="Arial" w:cs="Arial"/>
          <w:sz w:val="16"/>
          <w:szCs w:val="16"/>
        </w:rPr>
        <w:t xml:space="preserve"> and then started</w:t>
      </w:r>
      <w:r w:rsidR="008B4FB0">
        <w:rPr>
          <w:rFonts w:ascii="Arial" w:hAnsi="Arial" w:cs="Arial"/>
          <w:sz w:val="16"/>
          <w:szCs w:val="16"/>
        </w:rPr>
        <w:t xml:space="preserve">.  </w:t>
      </w:r>
      <w:r w:rsidR="00BA5DE6">
        <w:rPr>
          <w:rFonts w:ascii="Arial" w:hAnsi="Arial" w:cs="Arial"/>
          <w:sz w:val="16"/>
          <w:szCs w:val="16"/>
        </w:rPr>
        <w:t>Be prepared to provide Administrator credentials when prompted.</w:t>
      </w:r>
    </w:p>
    <w:p w14:paraId="07F72880" w14:textId="77777777" w:rsidR="00514226" w:rsidRPr="0074036B" w:rsidRDefault="00514226" w:rsidP="00514226">
      <w:pPr>
        <w:pStyle w:val="ListParagraph"/>
        <w:numPr>
          <w:ilvl w:val="0"/>
          <w:numId w:val="37"/>
        </w:numPr>
      </w:pPr>
      <w:r w:rsidRPr="007625A9">
        <w:rPr>
          <w:rFonts w:ascii="Arial" w:hAnsi="Arial" w:cs="Arial"/>
          <w:b/>
          <w:sz w:val="16"/>
          <w:szCs w:val="16"/>
        </w:rPr>
        <w:t>UninstallEPBatchService.bat</w:t>
      </w:r>
      <w:r w:rsidR="00BA5DE6">
        <w:rPr>
          <w:rFonts w:ascii="Arial" w:hAnsi="Arial" w:cs="Arial"/>
          <w:sz w:val="16"/>
          <w:szCs w:val="16"/>
        </w:rPr>
        <w:t xml:space="preserve"> </w:t>
      </w:r>
      <w:r w:rsidR="00A6737A">
        <w:rPr>
          <w:rFonts w:ascii="Arial" w:hAnsi="Arial" w:cs="Arial"/>
          <w:sz w:val="16"/>
          <w:szCs w:val="16"/>
        </w:rPr>
        <w:t>–</w:t>
      </w:r>
      <w:r w:rsidR="00BA5DE6">
        <w:rPr>
          <w:rFonts w:ascii="Arial" w:hAnsi="Arial" w:cs="Arial"/>
          <w:sz w:val="16"/>
          <w:szCs w:val="16"/>
        </w:rPr>
        <w:t xml:space="preserve"> </w:t>
      </w:r>
      <w:r w:rsidR="00A6737A">
        <w:rPr>
          <w:rFonts w:ascii="Arial" w:hAnsi="Arial" w:cs="Arial"/>
          <w:sz w:val="16"/>
          <w:szCs w:val="16"/>
        </w:rPr>
        <w:t>Stops the EP Batch Service and unregisters it with Microsoft Windows.</w:t>
      </w:r>
    </w:p>
    <w:p w14:paraId="2FD96EB3" w14:textId="77777777" w:rsidR="0074036B" w:rsidRDefault="0074036B" w:rsidP="0074036B"/>
    <w:p w14:paraId="43788558" w14:textId="77777777" w:rsidR="0074036B" w:rsidRDefault="0074036B" w:rsidP="0074036B">
      <w:r>
        <w:t xml:space="preserve">By default, the EP Batch </w:t>
      </w:r>
      <w:r w:rsidR="002E72E0">
        <w:rPr>
          <w:rFonts w:cs="Arial"/>
          <w:szCs w:val="20"/>
        </w:rPr>
        <w:t>Service</w:t>
      </w:r>
      <w:r w:rsidR="002E72E0">
        <w:t xml:space="preserve"> </w:t>
      </w:r>
      <w:r>
        <w:t xml:space="preserve">expects </w:t>
      </w:r>
      <w:r w:rsidR="008749A1">
        <w:t xml:space="preserve">the </w:t>
      </w:r>
      <w:r>
        <w:t xml:space="preserve">batch working directory (location of scripts and console applications) to be the D:\EP_Batch directory.  This can be changed from the application settings file (See </w:t>
      </w:r>
      <w:hyperlink w:anchor="_Sample_Applications_Settings" w:history="1">
        <w:r w:rsidR="0094797E">
          <w:rPr>
            <w:rStyle w:val="Hyperlink"/>
          </w:rPr>
          <w:t>Sample Application</w:t>
        </w:r>
        <w:r w:rsidRPr="0074036B">
          <w:rPr>
            <w:rStyle w:val="Hyperlink"/>
          </w:rPr>
          <w:t xml:space="preserve"> Settings</w:t>
        </w:r>
      </w:hyperlink>
      <w:r>
        <w:t>).</w:t>
      </w:r>
    </w:p>
    <w:p w14:paraId="01A06347" w14:textId="77777777" w:rsidR="0094797E" w:rsidRDefault="0094797E" w:rsidP="0074036B"/>
    <w:p w14:paraId="010D5A43" w14:textId="77777777" w:rsidR="00B73ECF" w:rsidRDefault="00C93E58" w:rsidP="00B73ECF">
      <w:pPr>
        <w:pStyle w:val="Heading2"/>
      </w:pPr>
      <w:bookmarkStart w:id="151" w:name="_Toc520366034"/>
      <w:r>
        <w:t xml:space="preserve">Batch Command </w:t>
      </w:r>
      <w:r w:rsidR="00B73ECF">
        <w:t>Console Applications</w:t>
      </w:r>
      <w:r w:rsidR="00FE7435">
        <w:t xml:space="preserve"> and Scripts</w:t>
      </w:r>
      <w:bookmarkEnd w:id="151"/>
    </w:p>
    <w:p w14:paraId="784C6A0B" w14:textId="7D329386" w:rsidR="0094797E" w:rsidRDefault="0094797E" w:rsidP="0074036B">
      <w:r>
        <w:t xml:space="preserve">The batch scripts and console applications are available as </w:t>
      </w:r>
      <w:r w:rsidR="00C83706">
        <w:t>a single</w:t>
      </w:r>
      <w:r>
        <w:t>.zip file</w:t>
      </w:r>
      <w:r w:rsidR="00C83706">
        <w:t>:</w:t>
      </w:r>
    </w:p>
    <w:p w14:paraId="268D2C0F" w14:textId="77777777" w:rsidR="00C3124F" w:rsidRDefault="00C3124F" w:rsidP="0074036B"/>
    <w:p w14:paraId="7A1D08EC" w14:textId="691C7A06" w:rsidR="00C3124F" w:rsidRPr="00233A24" w:rsidRDefault="00C83706" w:rsidP="00C3124F">
      <w:pPr>
        <w:pStyle w:val="ListParagraph"/>
        <w:numPr>
          <w:ilvl w:val="0"/>
          <w:numId w:val="38"/>
        </w:numPr>
        <w:rPr>
          <w:rFonts w:ascii="Arial" w:hAnsi="Arial" w:cs="Arial"/>
          <w:sz w:val="16"/>
          <w:szCs w:val="16"/>
        </w:rPr>
      </w:pPr>
      <w:r>
        <w:rPr>
          <w:rFonts w:ascii="Arial" w:hAnsi="Arial" w:cs="Arial"/>
          <w:b/>
          <w:sz w:val="16"/>
          <w:szCs w:val="16"/>
        </w:rPr>
        <w:t>EP Batch Facility [version].zip</w:t>
      </w:r>
    </w:p>
    <w:p w14:paraId="46EC378D" w14:textId="77777777" w:rsidR="00233A24" w:rsidRDefault="00233A24" w:rsidP="00233A24">
      <w:pPr>
        <w:rPr>
          <w:rFonts w:asciiTheme="minorHAnsi" w:hAnsiTheme="minorHAnsi" w:cstheme="minorHAnsi"/>
          <w:sz w:val="16"/>
          <w:szCs w:val="16"/>
        </w:rPr>
      </w:pPr>
    </w:p>
    <w:p w14:paraId="6F1BF2C3" w14:textId="77777777" w:rsidR="00233A24" w:rsidRDefault="00233A24" w:rsidP="00233A24">
      <w:r>
        <w:t>Once the batch scripts have been extracted, the following files need to be manually edited to conform to the current EP Implementation:</w:t>
      </w:r>
    </w:p>
    <w:p w14:paraId="1E3D1B2D" w14:textId="77777777" w:rsidR="00233A24" w:rsidRDefault="00233A24" w:rsidP="00233A24">
      <w:pPr>
        <w:rPr>
          <w:rFonts w:asciiTheme="minorHAnsi" w:hAnsiTheme="minorHAnsi" w:cstheme="minorHAnsi"/>
          <w:sz w:val="16"/>
          <w:szCs w:val="16"/>
        </w:rPr>
      </w:pPr>
    </w:p>
    <w:p w14:paraId="29485C66" w14:textId="77777777" w:rsidR="00311EA6" w:rsidRPr="00042B1A" w:rsidRDefault="00311EA6" w:rsidP="00233A24">
      <w:pPr>
        <w:pStyle w:val="ListParagraph"/>
        <w:numPr>
          <w:ilvl w:val="0"/>
          <w:numId w:val="39"/>
        </w:numPr>
        <w:rPr>
          <w:rFonts w:ascii="Arial" w:hAnsi="Arial" w:cs="Arial"/>
          <w:sz w:val="16"/>
          <w:szCs w:val="16"/>
        </w:rPr>
      </w:pPr>
      <w:r w:rsidRPr="00042B1A">
        <w:rPr>
          <w:rFonts w:ascii="Arial" w:hAnsi="Arial" w:cs="Arial"/>
          <w:b/>
          <w:sz w:val="16"/>
          <w:szCs w:val="16"/>
        </w:rPr>
        <w:t>ActualsCubeSync.bat</w:t>
      </w:r>
      <w:r w:rsidRPr="00042B1A">
        <w:rPr>
          <w:rFonts w:ascii="Arial" w:hAnsi="Arial" w:cs="Arial"/>
          <w:sz w:val="16"/>
          <w:szCs w:val="16"/>
        </w:rPr>
        <w:t xml:space="preserve"> – Modify to reflect current Actuals Quartz Cubes</w:t>
      </w:r>
      <w:r>
        <w:rPr>
          <w:rFonts w:ascii="Arial" w:hAnsi="Arial" w:cs="Arial"/>
          <w:sz w:val="16"/>
          <w:szCs w:val="16"/>
        </w:rPr>
        <w:t xml:space="preserve"> (primary and secondary)</w:t>
      </w:r>
    </w:p>
    <w:p w14:paraId="580D80BB" w14:textId="0754081C" w:rsidR="00311EA6" w:rsidRDefault="00311EA6" w:rsidP="00233A24">
      <w:pPr>
        <w:pStyle w:val="ListParagraph"/>
        <w:numPr>
          <w:ilvl w:val="0"/>
          <w:numId w:val="39"/>
        </w:numPr>
        <w:rPr>
          <w:rFonts w:ascii="Arial" w:hAnsi="Arial" w:cs="Arial"/>
          <w:sz w:val="16"/>
          <w:szCs w:val="16"/>
        </w:rPr>
      </w:pPr>
      <w:r w:rsidRPr="009514FF">
        <w:rPr>
          <w:rFonts w:ascii="Arial" w:hAnsi="Arial" w:cs="Arial"/>
          <w:b/>
          <w:sz w:val="16"/>
          <w:szCs w:val="16"/>
        </w:rPr>
        <w:t>EPBatchFacility.xml</w:t>
      </w:r>
      <w:r>
        <w:rPr>
          <w:rFonts w:ascii="Arial" w:hAnsi="Arial" w:cs="Arial"/>
          <w:sz w:val="16"/>
          <w:szCs w:val="16"/>
        </w:rPr>
        <w:t xml:space="preserve"> – Modify to reflect current JI </w:t>
      </w:r>
      <w:r w:rsidR="00C83706">
        <w:rPr>
          <w:rFonts w:ascii="Arial" w:hAnsi="Arial" w:cs="Arial"/>
          <w:sz w:val="16"/>
          <w:szCs w:val="16"/>
        </w:rPr>
        <w:t>schema password</w:t>
      </w:r>
    </w:p>
    <w:p w14:paraId="397BB7C0" w14:textId="77777777" w:rsidR="00311EA6" w:rsidRPr="00042B1A" w:rsidRDefault="00311EA6" w:rsidP="00233A24">
      <w:pPr>
        <w:pStyle w:val="ListParagraph"/>
        <w:numPr>
          <w:ilvl w:val="0"/>
          <w:numId w:val="39"/>
        </w:numPr>
        <w:rPr>
          <w:rFonts w:ascii="Arial" w:hAnsi="Arial" w:cs="Arial"/>
          <w:sz w:val="16"/>
          <w:szCs w:val="16"/>
        </w:rPr>
      </w:pPr>
      <w:r w:rsidRPr="00042B1A">
        <w:rPr>
          <w:rFonts w:ascii="Arial" w:hAnsi="Arial" w:cs="Arial"/>
          <w:b/>
          <w:sz w:val="16"/>
          <w:szCs w:val="16"/>
        </w:rPr>
        <w:t>FoundationActualsDataUpdate.bat</w:t>
      </w:r>
      <w:r w:rsidRPr="00042B1A">
        <w:rPr>
          <w:rFonts w:ascii="Arial" w:hAnsi="Arial" w:cs="Arial"/>
          <w:sz w:val="16"/>
          <w:szCs w:val="16"/>
        </w:rPr>
        <w:t xml:space="preserve"> – Modify to reflect current Actuals Fact Table Families</w:t>
      </w:r>
      <w:r>
        <w:rPr>
          <w:rFonts w:ascii="Arial" w:hAnsi="Arial" w:cs="Arial"/>
          <w:sz w:val="16"/>
          <w:szCs w:val="16"/>
        </w:rPr>
        <w:t xml:space="preserve"> (primary only)</w:t>
      </w:r>
    </w:p>
    <w:p w14:paraId="5A4519EA" w14:textId="77777777" w:rsidR="00311EA6" w:rsidRPr="00042B1A" w:rsidRDefault="00311EA6" w:rsidP="00233A24">
      <w:pPr>
        <w:pStyle w:val="ListParagraph"/>
        <w:numPr>
          <w:ilvl w:val="0"/>
          <w:numId w:val="39"/>
        </w:numPr>
        <w:rPr>
          <w:rFonts w:ascii="Arial" w:hAnsi="Arial" w:cs="Arial"/>
          <w:sz w:val="16"/>
          <w:szCs w:val="16"/>
        </w:rPr>
      </w:pPr>
      <w:r w:rsidRPr="00042B1A">
        <w:rPr>
          <w:rFonts w:ascii="Arial" w:hAnsi="Arial" w:cs="Arial"/>
          <w:b/>
          <w:sz w:val="16"/>
          <w:szCs w:val="16"/>
        </w:rPr>
        <w:t>FoundationPlanDataUpdate.bat</w:t>
      </w:r>
      <w:r w:rsidRPr="00042B1A">
        <w:rPr>
          <w:rFonts w:ascii="Arial" w:hAnsi="Arial" w:cs="Arial"/>
          <w:sz w:val="16"/>
          <w:szCs w:val="16"/>
        </w:rPr>
        <w:t xml:space="preserve"> – Modify to reflect current User Plan Fact Table Families</w:t>
      </w:r>
      <w:r>
        <w:rPr>
          <w:rFonts w:ascii="Arial" w:hAnsi="Arial" w:cs="Arial"/>
          <w:sz w:val="16"/>
          <w:szCs w:val="16"/>
        </w:rPr>
        <w:t xml:space="preserve"> (primary only)</w:t>
      </w:r>
    </w:p>
    <w:p w14:paraId="280005B1" w14:textId="77777777" w:rsidR="00311EA6" w:rsidRPr="00042B1A" w:rsidRDefault="00311EA6" w:rsidP="00233A24">
      <w:pPr>
        <w:pStyle w:val="ListParagraph"/>
        <w:numPr>
          <w:ilvl w:val="0"/>
          <w:numId w:val="39"/>
        </w:numPr>
        <w:rPr>
          <w:rFonts w:ascii="Arial" w:hAnsi="Arial" w:cs="Arial"/>
          <w:sz w:val="16"/>
          <w:szCs w:val="16"/>
        </w:rPr>
      </w:pPr>
      <w:r w:rsidRPr="00042B1A">
        <w:rPr>
          <w:rFonts w:ascii="Arial" w:hAnsi="Arial" w:cs="Arial"/>
          <w:b/>
          <w:sz w:val="16"/>
          <w:szCs w:val="16"/>
        </w:rPr>
        <w:t>GlobalVariables.bat</w:t>
      </w:r>
      <w:r w:rsidRPr="00042B1A">
        <w:rPr>
          <w:rFonts w:ascii="Arial" w:hAnsi="Arial" w:cs="Arial"/>
          <w:sz w:val="16"/>
          <w:szCs w:val="16"/>
        </w:rPr>
        <w:t xml:space="preserve"> – Modify to reflect current EP </w:t>
      </w:r>
      <w:proofErr w:type="spellStart"/>
      <w:r w:rsidRPr="00042B1A">
        <w:rPr>
          <w:rFonts w:ascii="Arial" w:hAnsi="Arial" w:cs="Arial"/>
          <w:sz w:val="16"/>
          <w:szCs w:val="16"/>
        </w:rPr>
        <w:t>Implmentation</w:t>
      </w:r>
      <w:proofErr w:type="spellEnd"/>
      <w:r>
        <w:rPr>
          <w:rFonts w:ascii="Arial" w:hAnsi="Arial" w:cs="Arial"/>
          <w:sz w:val="16"/>
          <w:szCs w:val="16"/>
        </w:rPr>
        <w:t xml:space="preserve"> (primary and secondary)</w:t>
      </w:r>
    </w:p>
    <w:p w14:paraId="23E72F6B" w14:textId="2B85519F" w:rsidR="00311EA6" w:rsidRDefault="00311EA6" w:rsidP="00233A24">
      <w:pPr>
        <w:pStyle w:val="ListParagraph"/>
        <w:numPr>
          <w:ilvl w:val="0"/>
          <w:numId w:val="39"/>
        </w:numPr>
        <w:rPr>
          <w:rFonts w:ascii="Arial" w:hAnsi="Arial" w:cs="Arial"/>
          <w:sz w:val="16"/>
          <w:szCs w:val="16"/>
        </w:rPr>
      </w:pPr>
      <w:r w:rsidRPr="00042B1A">
        <w:rPr>
          <w:rFonts w:ascii="Arial" w:hAnsi="Arial" w:cs="Arial"/>
          <w:b/>
          <w:sz w:val="16"/>
          <w:szCs w:val="16"/>
        </w:rPr>
        <w:t>PlanCubeSync.bat</w:t>
      </w:r>
      <w:r w:rsidRPr="00042B1A">
        <w:rPr>
          <w:rFonts w:ascii="Arial" w:hAnsi="Arial" w:cs="Arial"/>
          <w:sz w:val="16"/>
          <w:szCs w:val="16"/>
        </w:rPr>
        <w:t xml:space="preserve"> – Modify to reflect current User Plan Quartz Cubes</w:t>
      </w:r>
      <w:r>
        <w:rPr>
          <w:rFonts w:ascii="Arial" w:hAnsi="Arial" w:cs="Arial"/>
          <w:sz w:val="16"/>
          <w:szCs w:val="16"/>
        </w:rPr>
        <w:t xml:space="preserve"> (primary and secondary)</w:t>
      </w:r>
    </w:p>
    <w:p w14:paraId="34990D31" w14:textId="0BD7AEFA" w:rsidR="00C57413" w:rsidRPr="00C57413" w:rsidRDefault="00C57413" w:rsidP="00C57413">
      <w:pPr>
        <w:pStyle w:val="ListParagraph"/>
        <w:numPr>
          <w:ilvl w:val="0"/>
          <w:numId w:val="39"/>
        </w:numPr>
        <w:rPr>
          <w:rFonts w:ascii="Arial" w:hAnsi="Arial" w:cs="Arial"/>
          <w:sz w:val="16"/>
          <w:szCs w:val="16"/>
        </w:rPr>
      </w:pPr>
      <w:r w:rsidRPr="00C57413">
        <w:rPr>
          <w:rFonts w:ascii="Arial" w:hAnsi="Arial" w:cs="Arial"/>
          <w:b/>
          <w:sz w:val="16"/>
          <w:szCs w:val="16"/>
        </w:rPr>
        <w:t xml:space="preserve">QuartzCubeSync.bat </w:t>
      </w:r>
      <w:r w:rsidRPr="00042B1A">
        <w:rPr>
          <w:rFonts w:ascii="Arial" w:hAnsi="Arial" w:cs="Arial"/>
          <w:sz w:val="16"/>
          <w:szCs w:val="16"/>
        </w:rPr>
        <w:t>– Modify to reflect current Quartz Cubes</w:t>
      </w:r>
      <w:r>
        <w:rPr>
          <w:rFonts w:ascii="Arial" w:hAnsi="Arial" w:cs="Arial"/>
          <w:sz w:val="16"/>
          <w:szCs w:val="16"/>
        </w:rPr>
        <w:t xml:space="preserve"> (primary and secondary)</w:t>
      </w:r>
    </w:p>
    <w:p w14:paraId="64D5D0AB" w14:textId="609D4B5D" w:rsidR="00880DDF" w:rsidRDefault="00880DDF" w:rsidP="00233A24">
      <w:pPr>
        <w:pStyle w:val="ListParagraph"/>
        <w:numPr>
          <w:ilvl w:val="0"/>
          <w:numId w:val="39"/>
        </w:numPr>
        <w:rPr>
          <w:rFonts w:ascii="Arial" w:hAnsi="Arial" w:cs="Arial"/>
          <w:sz w:val="16"/>
          <w:szCs w:val="16"/>
        </w:rPr>
      </w:pPr>
      <w:r w:rsidRPr="00880DDF">
        <w:rPr>
          <w:rFonts w:ascii="Arial" w:hAnsi="Arial" w:cs="Arial"/>
          <w:b/>
          <w:sz w:val="16"/>
          <w:szCs w:val="16"/>
        </w:rPr>
        <w:t>QuartzPurgeAgedData.bat</w:t>
      </w:r>
      <w:r>
        <w:rPr>
          <w:rFonts w:ascii="Arial" w:hAnsi="Arial" w:cs="Arial"/>
          <w:sz w:val="16"/>
          <w:szCs w:val="16"/>
        </w:rPr>
        <w:t xml:space="preserve"> –</w:t>
      </w:r>
      <w:r w:rsidRPr="00042B1A">
        <w:rPr>
          <w:rFonts w:ascii="Arial" w:hAnsi="Arial" w:cs="Arial"/>
          <w:sz w:val="16"/>
          <w:szCs w:val="16"/>
        </w:rPr>
        <w:t>Modify to reflect current Quartz Cubes</w:t>
      </w:r>
      <w:r>
        <w:rPr>
          <w:rFonts w:ascii="Arial" w:hAnsi="Arial" w:cs="Arial"/>
          <w:sz w:val="16"/>
          <w:szCs w:val="16"/>
        </w:rPr>
        <w:t xml:space="preserve"> (primary and secondary)</w:t>
      </w:r>
    </w:p>
    <w:p w14:paraId="7712E6B9" w14:textId="77777777" w:rsidR="00EF3DBF" w:rsidRDefault="00EF3DBF" w:rsidP="00EF3DBF">
      <w:pPr>
        <w:rPr>
          <w:rFonts w:cs="Arial"/>
          <w:sz w:val="16"/>
          <w:szCs w:val="16"/>
        </w:rPr>
      </w:pPr>
    </w:p>
    <w:p w14:paraId="2B2A32A8" w14:textId="21147C40" w:rsidR="00EF3DBF" w:rsidRPr="00B237C9" w:rsidRDefault="00EF3DBF" w:rsidP="00EF3DBF">
      <w:pPr>
        <w:rPr>
          <w:rFonts w:cs="Arial"/>
          <w:szCs w:val="20"/>
        </w:rPr>
      </w:pPr>
      <w:r w:rsidRPr="00B237C9">
        <w:rPr>
          <w:rFonts w:cs="Arial"/>
          <w:b/>
          <w:szCs w:val="20"/>
        </w:rPr>
        <w:t>Note</w:t>
      </w:r>
      <w:r w:rsidR="000711CA">
        <w:rPr>
          <w:rFonts w:cs="Arial"/>
          <w:szCs w:val="20"/>
        </w:rPr>
        <w:t xml:space="preserve">: The ActualsCubeSync.bat, </w:t>
      </w:r>
      <w:r w:rsidRPr="00B237C9">
        <w:rPr>
          <w:rFonts w:cs="Arial"/>
          <w:szCs w:val="20"/>
        </w:rPr>
        <w:t>PlanCubeSync.bat</w:t>
      </w:r>
      <w:r w:rsidR="000711CA">
        <w:rPr>
          <w:rFonts w:cs="Arial"/>
          <w:szCs w:val="20"/>
        </w:rPr>
        <w:t xml:space="preserve"> and QuartzPurgeAgedData.bat</w:t>
      </w:r>
      <w:r w:rsidRPr="00B237C9">
        <w:rPr>
          <w:rFonts w:cs="Arial"/>
          <w:szCs w:val="20"/>
        </w:rPr>
        <w:t xml:space="preserve"> are not the same between primary and secondary.  These scripts need to reference only those Cubes </w:t>
      </w:r>
      <w:r w:rsidR="00FF6145" w:rsidRPr="00B237C9">
        <w:rPr>
          <w:rFonts w:cs="Arial"/>
          <w:szCs w:val="20"/>
        </w:rPr>
        <w:t>whose working directories (temp, log and sort) reside</w:t>
      </w:r>
      <w:r w:rsidRPr="00B237C9">
        <w:rPr>
          <w:rFonts w:cs="Arial"/>
          <w:szCs w:val="20"/>
        </w:rPr>
        <w:t xml:space="preserve"> on the </w:t>
      </w:r>
      <w:proofErr w:type="gramStart"/>
      <w:r w:rsidRPr="00B237C9">
        <w:rPr>
          <w:rFonts w:cs="Arial"/>
          <w:szCs w:val="20"/>
        </w:rPr>
        <w:t>particular server</w:t>
      </w:r>
      <w:proofErr w:type="gramEnd"/>
      <w:r w:rsidRPr="00B237C9">
        <w:rPr>
          <w:rFonts w:cs="Arial"/>
          <w:szCs w:val="20"/>
        </w:rPr>
        <w:t xml:space="preserve">.  GlobalVariables.bat is different between primary and secondary since this file identifies whether the server is a primary or secondary (See PRISEC in </w:t>
      </w:r>
      <w:hyperlink w:anchor="_Global_Variables" w:history="1">
        <w:r w:rsidRPr="00B237C9">
          <w:rPr>
            <w:rStyle w:val="Hyperlink"/>
            <w:rFonts w:cs="Arial"/>
            <w:szCs w:val="20"/>
          </w:rPr>
          <w:t>Global Variables</w:t>
        </w:r>
      </w:hyperlink>
      <w:r w:rsidRPr="00B237C9">
        <w:rPr>
          <w:rFonts w:cs="Arial"/>
          <w:szCs w:val="20"/>
        </w:rPr>
        <w:t>).</w:t>
      </w:r>
    </w:p>
    <w:sectPr w:rsidR="00EF3DBF" w:rsidRPr="00B237C9" w:rsidSect="00C668E6">
      <w:footerReference w:type="default" r:id="rId75"/>
      <w:pgSz w:w="12240" w:h="15840" w:code="1"/>
      <w:pgMar w:top="1440" w:right="1440" w:bottom="108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E36B40" w14:textId="77777777" w:rsidR="00177A1B" w:rsidRDefault="00177A1B">
      <w:r>
        <w:separator/>
      </w:r>
    </w:p>
  </w:endnote>
  <w:endnote w:type="continuationSeparator" w:id="0">
    <w:p w14:paraId="293B85B1" w14:textId="77777777" w:rsidR="00177A1B" w:rsidRDefault="00177A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D67C76" w14:textId="77777777" w:rsidR="00E72D65" w:rsidRDefault="00E72D65" w:rsidP="004E4567">
    <w:pPr>
      <w:pStyle w:val="Footer"/>
      <w:framePr w:wrap="around" w:vAnchor="text" w:hAnchor="margin" w:xAlign="right" w:y="1"/>
    </w:pPr>
    <w:r>
      <w:fldChar w:fldCharType="begin"/>
    </w:r>
    <w:r>
      <w:instrText xml:space="preserve">PAGE  </w:instrText>
    </w:r>
    <w:r>
      <w:fldChar w:fldCharType="end"/>
    </w:r>
  </w:p>
  <w:p w14:paraId="5971AB1C" w14:textId="77777777" w:rsidR="00E72D65" w:rsidRDefault="00E72D65" w:rsidP="0076365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49D4C" w14:textId="77777777" w:rsidR="00E72D65" w:rsidRPr="00C165C6" w:rsidRDefault="00E72D65" w:rsidP="00C165C6">
    <w:pPr>
      <w:pStyle w:val="Footer"/>
      <w:tabs>
        <w:tab w:val="right" w:pos="9540"/>
      </w:tabs>
      <w:rPr>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72E447" w14:textId="77777777" w:rsidR="00E72D65" w:rsidRPr="00561A37" w:rsidRDefault="00E72D65" w:rsidP="00561A3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935CD" w14:textId="032777DB" w:rsidR="00E72D65" w:rsidRPr="00C165C6" w:rsidRDefault="00E72D65" w:rsidP="00561A37">
    <w:pPr>
      <w:pStyle w:val="Footer"/>
      <w:tabs>
        <w:tab w:val="right" w:pos="9360"/>
      </w:tabs>
      <w:rPr>
        <w:szCs w:val="16"/>
      </w:rPr>
    </w:pPr>
    <w:r w:rsidRPr="00CB3C03">
      <w:t>© 20</w:t>
    </w:r>
    <w:r>
      <w:t>18</w:t>
    </w:r>
    <w:r w:rsidRPr="00CB3C03">
      <w:t xml:space="preserve"> JDA Software Gr</w:t>
    </w:r>
    <w:r>
      <w:rPr>
        <w:szCs w:val="16"/>
      </w:rPr>
      <w:t>oup, Inc. - Confidential</w:t>
    </w:r>
    <w:r w:rsidRPr="00C165C6">
      <w:rPr>
        <w:szCs w:val="16"/>
      </w:rPr>
      <w:tab/>
    </w:r>
    <w:r>
      <w:fldChar w:fldCharType="begin"/>
    </w:r>
    <w:r>
      <w:instrText xml:space="preserve"> PAGE </w:instrText>
    </w:r>
    <w:r>
      <w:fldChar w:fldCharType="separate"/>
    </w:r>
    <w:r>
      <w:rPr>
        <w:noProof/>
      </w:rPr>
      <w:t>64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2F49EF" w14:textId="77777777" w:rsidR="00177A1B" w:rsidRDefault="00177A1B">
      <w:r>
        <w:separator/>
      </w:r>
    </w:p>
  </w:footnote>
  <w:footnote w:type="continuationSeparator" w:id="0">
    <w:p w14:paraId="1CBA109C" w14:textId="77777777" w:rsidR="00177A1B" w:rsidRDefault="00177A1B">
      <w:r>
        <w:continuationSeparator/>
      </w:r>
    </w:p>
  </w:footnote>
  <w:footnote w:id="1">
    <w:p w14:paraId="3658F075" w14:textId="77777777" w:rsidR="00E72D65" w:rsidRDefault="00E72D65">
      <w:pPr>
        <w:pStyle w:val="FootnoteText"/>
      </w:pPr>
      <w:r>
        <w:rPr>
          <w:rStyle w:val="FootnoteReference"/>
        </w:rPr>
        <w:footnoteRef/>
      </w:r>
      <w:r>
        <w:t xml:space="preserve"> As of EP release 8.0, EKBS, EKBP and EKBF have been merged into a single schema.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6774A5" w14:textId="77777777" w:rsidR="00E72D65" w:rsidRPr="00120852" w:rsidRDefault="00E72D65" w:rsidP="00120852">
    <w:pPr>
      <w:pStyle w:val="Header"/>
      <w:pBdr>
        <w:bottom w:val="single" w:sz="4" w:space="0" w:color="005596"/>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F14CB" w14:textId="40A7FD24" w:rsidR="00E72D65" w:rsidRDefault="008B573A" w:rsidP="00120852">
    <w:pPr>
      <w:pStyle w:val="Header"/>
      <w:pBdr>
        <w:bottom w:val="none" w:sz="0" w:space="0" w:color="auto"/>
      </w:pBdr>
    </w:pPr>
    <w:r>
      <w:rPr>
        <w:noProof/>
        <w:lang w:val="en"/>
      </w:rPr>
      <w:drawing>
        <wp:inline distT="0" distB="0" distL="0" distR="0" wp14:anchorId="07A73003" wp14:editId="33E9A614">
          <wp:extent cx="1884021" cy="1002182"/>
          <wp:effectExtent l="0" t="0" r="0" b="0"/>
          <wp:docPr id="6" name="Picture 6" descr="JDA Software Group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DA Software Group 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15867" cy="1019122"/>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030C2D" w14:textId="3A586FEB" w:rsidR="00E72D65" w:rsidRDefault="00E72D65">
    <w:pPr>
      <w:pStyle w:val="Header"/>
    </w:pPr>
    <w:r w:rsidRPr="00274429">
      <w:t>JDA Software Group, Inc.</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A5D1B4" w14:textId="77777777" w:rsidR="00E72D65" w:rsidRPr="00274429" w:rsidRDefault="00E72D65" w:rsidP="00274429">
    <w:pPr>
      <w:pStyle w:val="Header"/>
    </w:pPr>
    <w:r w:rsidRPr="00274429">
      <w:t>JDA Software Group, Inc.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243AB"/>
    <w:multiLevelType w:val="hybridMultilevel"/>
    <w:tmpl w:val="89F8907E"/>
    <w:lvl w:ilvl="0" w:tplc="CDACE8E6">
      <w:start w:val="1"/>
      <w:numFmt w:val="bullet"/>
      <w:lvlText w:val="•"/>
      <w:lvlJc w:val="left"/>
      <w:pPr>
        <w:tabs>
          <w:tab w:val="num" w:pos="720"/>
        </w:tabs>
        <w:ind w:left="720" w:hanging="360"/>
      </w:pPr>
      <w:rPr>
        <w:rFonts w:ascii="Times New Roman" w:hAnsi="Times New Roman" w:hint="default"/>
      </w:rPr>
    </w:lvl>
    <w:lvl w:ilvl="1" w:tplc="3C9A6896">
      <w:start w:val="1221"/>
      <w:numFmt w:val="bullet"/>
      <w:lvlText w:val="–"/>
      <w:lvlJc w:val="left"/>
      <w:pPr>
        <w:tabs>
          <w:tab w:val="num" w:pos="1440"/>
        </w:tabs>
        <w:ind w:left="1440" w:hanging="360"/>
      </w:pPr>
      <w:rPr>
        <w:rFonts w:ascii="Times New Roman" w:hAnsi="Times New Roman" w:hint="default"/>
      </w:rPr>
    </w:lvl>
    <w:lvl w:ilvl="2" w:tplc="E1809D4A">
      <w:start w:val="1221"/>
      <w:numFmt w:val="bullet"/>
      <w:lvlText w:val="•"/>
      <w:lvlJc w:val="left"/>
      <w:pPr>
        <w:tabs>
          <w:tab w:val="num" w:pos="2160"/>
        </w:tabs>
        <w:ind w:left="2160" w:hanging="360"/>
      </w:pPr>
      <w:rPr>
        <w:rFonts w:ascii="Times New Roman" w:hAnsi="Times New Roman" w:hint="default"/>
      </w:rPr>
    </w:lvl>
    <w:lvl w:ilvl="3" w:tplc="B8F66C40" w:tentative="1">
      <w:start w:val="1"/>
      <w:numFmt w:val="bullet"/>
      <w:lvlText w:val="•"/>
      <w:lvlJc w:val="left"/>
      <w:pPr>
        <w:tabs>
          <w:tab w:val="num" w:pos="2880"/>
        </w:tabs>
        <w:ind w:left="2880" w:hanging="360"/>
      </w:pPr>
      <w:rPr>
        <w:rFonts w:ascii="Times New Roman" w:hAnsi="Times New Roman" w:hint="default"/>
      </w:rPr>
    </w:lvl>
    <w:lvl w:ilvl="4" w:tplc="491C4CEA" w:tentative="1">
      <w:start w:val="1"/>
      <w:numFmt w:val="bullet"/>
      <w:lvlText w:val="•"/>
      <w:lvlJc w:val="left"/>
      <w:pPr>
        <w:tabs>
          <w:tab w:val="num" w:pos="3600"/>
        </w:tabs>
        <w:ind w:left="3600" w:hanging="360"/>
      </w:pPr>
      <w:rPr>
        <w:rFonts w:ascii="Times New Roman" w:hAnsi="Times New Roman" w:hint="default"/>
      </w:rPr>
    </w:lvl>
    <w:lvl w:ilvl="5" w:tplc="38884A26" w:tentative="1">
      <w:start w:val="1"/>
      <w:numFmt w:val="bullet"/>
      <w:lvlText w:val="•"/>
      <w:lvlJc w:val="left"/>
      <w:pPr>
        <w:tabs>
          <w:tab w:val="num" w:pos="4320"/>
        </w:tabs>
        <w:ind w:left="4320" w:hanging="360"/>
      </w:pPr>
      <w:rPr>
        <w:rFonts w:ascii="Times New Roman" w:hAnsi="Times New Roman" w:hint="default"/>
      </w:rPr>
    </w:lvl>
    <w:lvl w:ilvl="6" w:tplc="069834E8" w:tentative="1">
      <w:start w:val="1"/>
      <w:numFmt w:val="bullet"/>
      <w:lvlText w:val="•"/>
      <w:lvlJc w:val="left"/>
      <w:pPr>
        <w:tabs>
          <w:tab w:val="num" w:pos="5040"/>
        </w:tabs>
        <w:ind w:left="5040" w:hanging="360"/>
      </w:pPr>
      <w:rPr>
        <w:rFonts w:ascii="Times New Roman" w:hAnsi="Times New Roman" w:hint="default"/>
      </w:rPr>
    </w:lvl>
    <w:lvl w:ilvl="7" w:tplc="20C8177A" w:tentative="1">
      <w:start w:val="1"/>
      <w:numFmt w:val="bullet"/>
      <w:lvlText w:val="•"/>
      <w:lvlJc w:val="left"/>
      <w:pPr>
        <w:tabs>
          <w:tab w:val="num" w:pos="5760"/>
        </w:tabs>
        <w:ind w:left="5760" w:hanging="360"/>
      </w:pPr>
      <w:rPr>
        <w:rFonts w:ascii="Times New Roman" w:hAnsi="Times New Roman" w:hint="default"/>
      </w:rPr>
    </w:lvl>
    <w:lvl w:ilvl="8" w:tplc="06203302"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EAB7BE7"/>
    <w:multiLevelType w:val="hybridMultilevel"/>
    <w:tmpl w:val="36FA7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DB12CF"/>
    <w:multiLevelType w:val="hybridMultilevel"/>
    <w:tmpl w:val="8AE86436"/>
    <w:lvl w:ilvl="0" w:tplc="3AC29CD8">
      <w:start w:val="1"/>
      <w:numFmt w:val="bullet"/>
      <w:lvlText w:val="–"/>
      <w:lvlJc w:val="left"/>
      <w:pPr>
        <w:tabs>
          <w:tab w:val="num" w:pos="720"/>
        </w:tabs>
        <w:ind w:left="720" w:hanging="360"/>
      </w:pPr>
      <w:rPr>
        <w:rFonts w:ascii="Times New Roman" w:hAnsi="Times New Roman" w:hint="default"/>
      </w:rPr>
    </w:lvl>
    <w:lvl w:ilvl="1" w:tplc="8B387C80">
      <w:start w:val="1"/>
      <w:numFmt w:val="bullet"/>
      <w:lvlText w:val="–"/>
      <w:lvlJc w:val="left"/>
      <w:pPr>
        <w:tabs>
          <w:tab w:val="num" w:pos="1440"/>
        </w:tabs>
        <w:ind w:left="1440" w:hanging="360"/>
      </w:pPr>
      <w:rPr>
        <w:rFonts w:ascii="Times New Roman" w:hAnsi="Times New Roman" w:hint="default"/>
      </w:rPr>
    </w:lvl>
    <w:lvl w:ilvl="2" w:tplc="DA06B596">
      <w:start w:val="1303"/>
      <w:numFmt w:val="bullet"/>
      <w:lvlText w:val="•"/>
      <w:lvlJc w:val="left"/>
      <w:pPr>
        <w:tabs>
          <w:tab w:val="num" w:pos="2160"/>
        </w:tabs>
        <w:ind w:left="2160" w:hanging="360"/>
      </w:pPr>
      <w:rPr>
        <w:rFonts w:ascii="Times New Roman" w:hAnsi="Times New Roman" w:hint="default"/>
      </w:rPr>
    </w:lvl>
    <w:lvl w:ilvl="3" w:tplc="D7DCA71C" w:tentative="1">
      <w:start w:val="1"/>
      <w:numFmt w:val="bullet"/>
      <w:lvlText w:val="–"/>
      <w:lvlJc w:val="left"/>
      <w:pPr>
        <w:tabs>
          <w:tab w:val="num" w:pos="2880"/>
        </w:tabs>
        <w:ind w:left="2880" w:hanging="360"/>
      </w:pPr>
      <w:rPr>
        <w:rFonts w:ascii="Times New Roman" w:hAnsi="Times New Roman" w:hint="default"/>
      </w:rPr>
    </w:lvl>
    <w:lvl w:ilvl="4" w:tplc="83DC01E6" w:tentative="1">
      <w:start w:val="1"/>
      <w:numFmt w:val="bullet"/>
      <w:lvlText w:val="–"/>
      <w:lvlJc w:val="left"/>
      <w:pPr>
        <w:tabs>
          <w:tab w:val="num" w:pos="3600"/>
        </w:tabs>
        <w:ind w:left="3600" w:hanging="360"/>
      </w:pPr>
      <w:rPr>
        <w:rFonts w:ascii="Times New Roman" w:hAnsi="Times New Roman" w:hint="default"/>
      </w:rPr>
    </w:lvl>
    <w:lvl w:ilvl="5" w:tplc="519C386A" w:tentative="1">
      <w:start w:val="1"/>
      <w:numFmt w:val="bullet"/>
      <w:lvlText w:val="–"/>
      <w:lvlJc w:val="left"/>
      <w:pPr>
        <w:tabs>
          <w:tab w:val="num" w:pos="4320"/>
        </w:tabs>
        <w:ind w:left="4320" w:hanging="360"/>
      </w:pPr>
      <w:rPr>
        <w:rFonts w:ascii="Times New Roman" w:hAnsi="Times New Roman" w:hint="default"/>
      </w:rPr>
    </w:lvl>
    <w:lvl w:ilvl="6" w:tplc="A57AC2CE" w:tentative="1">
      <w:start w:val="1"/>
      <w:numFmt w:val="bullet"/>
      <w:lvlText w:val="–"/>
      <w:lvlJc w:val="left"/>
      <w:pPr>
        <w:tabs>
          <w:tab w:val="num" w:pos="5040"/>
        </w:tabs>
        <w:ind w:left="5040" w:hanging="360"/>
      </w:pPr>
      <w:rPr>
        <w:rFonts w:ascii="Times New Roman" w:hAnsi="Times New Roman" w:hint="default"/>
      </w:rPr>
    </w:lvl>
    <w:lvl w:ilvl="7" w:tplc="145EA378" w:tentative="1">
      <w:start w:val="1"/>
      <w:numFmt w:val="bullet"/>
      <w:lvlText w:val="–"/>
      <w:lvlJc w:val="left"/>
      <w:pPr>
        <w:tabs>
          <w:tab w:val="num" w:pos="5760"/>
        </w:tabs>
        <w:ind w:left="5760" w:hanging="360"/>
      </w:pPr>
      <w:rPr>
        <w:rFonts w:ascii="Times New Roman" w:hAnsi="Times New Roman" w:hint="default"/>
      </w:rPr>
    </w:lvl>
    <w:lvl w:ilvl="8" w:tplc="DE2CFBFE"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EF6224E"/>
    <w:multiLevelType w:val="hybridMultilevel"/>
    <w:tmpl w:val="F9247F50"/>
    <w:lvl w:ilvl="0" w:tplc="D29658EE">
      <w:start w:val="1"/>
      <w:numFmt w:val="bullet"/>
      <w:lvlText w:val=""/>
      <w:lvlJc w:val="left"/>
      <w:pPr>
        <w:tabs>
          <w:tab w:val="num" w:pos="720"/>
        </w:tabs>
        <w:ind w:left="720" w:hanging="360"/>
      </w:pPr>
      <w:rPr>
        <w:rFonts w:ascii="Symbol" w:hAnsi="Symbol" w:hint="default"/>
      </w:rPr>
    </w:lvl>
    <w:lvl w:ilvl="1" w:tplc="37506E72" w:tentative="1">
      <w:start w:val="1"/>
      <w:numFmt w:val="bullet"/>
      <w:lvlText w:val="o"/>
      <w:lvlJc w:val="left"/>
      <w:pPr>
        <w:tabs>
          <w:tab w:val="num" w:pos="1440"/>
        </w:tabs>
        <w:ind w:left="1440" w:hanging="360"/>
      </w:pPr>
      <w:rPr>
        <w:rFonts w:ascii="Courier New" w:hAnsi="Courier New" w:cs="Courier New" w:hint="default"/>
      </w:rPr>
    </w:lvl>
    <w:lvl w:ilvl="2" w:tplc="74F65B38" w:tentative="1">
      <w:start w:val="1"/>
      <w:numFmt w:val="bullet"/>
      <w:lvlText w:val=""/>
      <w:lvlJc w:val="left"/>
      <w:pPr>
        <w:tabs>
          <w:tab w:val="num" w:pos="2160"/>
        </w:tabs>
        <w:ind w:left="2160" w:hanging="360"/>
      </w:pPr>
      <w:rPr>
        <w:rFonts w:ascii="Wingdings" w:hAnsi="Wingdings" w:hint="default"/>
      </w:rPr>
    </w:lvl>
    <w:lvl w:ilvl="3" w:tplc="09AEB800" w:tentative="1">
      <w:start w:val="1"/>
      <w:numFmt w:val="bullet"/>
      <w:lvlText w:val=""/>
      <w:lvlJc w:val="left"/>
      <w:pPr>
        <w:tabs>
          <w:tab w:val="num" w:pos="2880"/>
        </w:tabs>
        <w:ind w:left="2880" w:hanging="360"/>
      </w:pPr>
      <w:rPr>
        <w:rFonts w:ascii="Symbol" w:hAnsi="Symbol" w:hint="default"/>
      </w:rPr>
    </w:lvl>
    <w:lvl w:ilvl="4" w:tplc="46DA6FEA" w:tentative="1">
      <w:start w:val="1"/>
      <w:numFmt w:val="bullet"/>
      <w:lvlText w:val="o"/>
      <w:lvlJc w:val="left"/>
      <w:pPr>
        <w:tabs>
          <w:tab w:val="num" w:pos="3600"/>
        </w:tabs>
        <w:ind w:left="3600" w:hanging="360"/>
      </w:pPr>
      <w:rPr>
        <w:rFonts w:ascii="Courier New" w:hAnsi="Courier New" w:cs="Courier New" w:hint="default"/>
      </w:rPr>
    </w:lvl>
    <w:lvl w:ilvl="5" w:tplc="DD280992" w:tentative="1">
      <w:start w:val="1"/>
      <w:numFmt w:val="bullet"/>
      <w:lvlText w:val=""/>
      <w:lvlJc w:val="left"/>
      <w:pPr>
        <w:tabs>
          <w:tab w:val="num" w:pos="4320"/>
        </w:tabs>
        <w:ind w:left="4320" w:hanging="360"/>
      </w:pPr>
      <w:rPr>
        <w:rFonts w:ascii="Wingdings" w:hAnsi="Wingdings" w:hint="default"/>
      </w:rPr>
    </w:lvl>
    <w:lvl w:ilvl="6" w:tplc="76D897B8" w:tentative="1">
      <w:start w:val="1"/>
      <w:numFmt w:val="bullet"/>
      <w:lvlText w:val=""/>
      <w:lvlJc w:val="left"/>
      <w:pPr>
        <w:tabs>
          <w:tab w:val="num" w:pos="5040"/>
        </w:tabs>
        <w:ind w:left="5040" w:hanging="360"/>
      </w:pPr>
      <w:rPr>
        <w:rFonts w:ascii="Symbol" w:hAnsi="Symbol" w:hint="default"/>
      </w:rPr>
    </w:lvl>
    <w:lvl w:ilvl="7" w:tplc="099ACFBC" w:tentative="1">
      <w:start w:val="1"/>
      <w:numFmt w:val="bullet"/>
      <w:lvlText w:val="o"/>
      <w:lvlJc w:val="left"/>
      <w:pPr>
        <w:tabs>
          <w:tab w:val="num" w:pos="5760"/>
        </w:tabs>
        <w:ind w:left="5760" w:hanging="360"/>
      </w:pPr>
      <w:rPr>
        <w:rFonts w:ascii="Courier New" w:hAnsi="Courier New" w:cs="Courier New" w:hint="default"/>
      </w:rPr>
    </w:lvl>
    <w:lvl w:ilvl="8" w:tplc="F5CAF58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D226F7"/>
    <w:multiLevelType w:val="hybridMultilevel"/>
    <w:tmpl w:val="01F4285C"/>
    <w:lvl w:ilvl="0" w:tplc="EA960BF6">
      <w:start w:val="1"/>
      <w:numFmt w:val="bullet"/>
      <w:lvlText w:val=""/>
      <w:lvlJc w:val="left"/>
      <w:pPr>
        <w:tabs>
          <w:tab w:val="num" w:pos="720"/>
        </w:tabs>
        <w:ind w:left="720" w:hanging="360"/>
      </w:pPr>
      <w:rPr>
        <w:rFonts w:ascii="Symbol" w:hAnsi="Symbol" w:hint="default"/>
      </w:rPr>
    </w:lvl>
    <w:lvl w:ilvl="1" w:tplc="176E60C4">
      <w:start w:val="1"/>
      <w:numFmt w:val="bullet"/>
      <w:lvlText w:val="o"/>
      <w:lvlJc w:val="left"/>
      <w:pPr>
        <w:tabs>
          <w:tab w:val="num" w:pos="1440"/>
        </w:tabs>
        <w:ind w:left="1440" w:hanging="360"/>
      </w:pPr>
      <w:rPr>
        <w:rFonts w:ascii="Courier New" w:hAnsi="Courier New" w:cs="Courier New" w:hint="default"/>
      </w:rPr>
    </w:lvl>
    <w:lvl w:ilvl="2" w:tplc="99943AB0" w:tentative="1">
      <w:start w:val="1"/>
      <w:numFmt w:val="bullet"/>
      <w:lvlText w:val=""/>
      <w:lvlJc w:val="left"/>
      <w:pPr>
        <w:tabs>
          <w:tab w:val="num" w:pos="2160"/>
        </w:tabs>
        <w:ind w:left="2160" w:hanging="360"/>
      </w:pPr>
      <w:rPr>
        <w:rFonts w:ascii="Wingdings" w:hAnsi="Wingdings" w:hint="default"/>
      </w:rPr>
    </w:lvl>
    <w:lvl w:ilvl="3" w:tplc="E8280590" w:tentative="1">
      <w:start w:val="1"/>
      <w:numFmt w:val="bullet"/>
      <w:lvlText w:val=""/>
      <w:lvlJc w:val="left"/>
      <w:pPr>
        <w:tabs>
          <w:tab w:val="num" w:pos="2880"/>
        </w:tabs>
        <w:ind w:left="2880" w:hanging="360"/>
      </w:pPr>
      <w:rPr>
        <w:rFonts w:ascii="Symbol" w:hAnsi="Symbol" w:hint="default"/>
      </w:rPr>
    </w:lvl>
    <w:lvl w:ilvl="4" w:tplc="C4C2CC32" w:tentative="1">
      <w:start w:val="1"/>
      <w:numFmt w:val="bullet"/>
      <w:lvlText w:val="o"/>
      <w:lvlJc w:val="left"/>
      <w:pPr>
        <w:tabs>
          <w:tab w:val="num" w:pos="3600"/>
        </w:tabs>
        <w:ind w:left="3600" w:hanging="360"/>
      </w:pPr>
      <w:rPr>
        <w:rFonts w:ascii="Courier New" w:hAnsi="Courier New" w:cs="Courier New" w:hint="default"/>
      </w:rPr>
    </w:lvl>
    <w:lvl w:ilvl="5" w:tplc="11D43A1C" w:tentative="1">
      <w:start w:val="1"/>
      <w:numFmt w:val="bullet"/>
      <w:lvlText w:val=""/>
      <w:lvlJc w:val="left"/>
      <w:pPr>
        <w:tabs>
          <w:tab w:val="num" w:pos="4320"/>
        </w:tabs>
        <w:ind w:left="4320" w:hanging="360"/>
      </w:pPr>
      <w:rPr>
        <w:rFonts w:ascii="Wingdings" w:hAnsi="Wingdings" w:hint="default"/>
      </w:rPr>
    </w:lvl>
    <w:lvl w:ilvl="6" w:tplc="C950A112" w:tentative="1">
      <w:start w:val="1"/>
      <w:numFmt w:val="bullet"/>
      <w:lvlText w:val=""/>
      <w:lvlJc w:val="left"/>
      <w:pPr>
        <w:tabs>
          <w:tab w:val="num" w:pos="5040"/>
        </w:tabs>
        <w:ind w:left="5040" w:hanging="360"/>
      </w:pPr>
      <w:rPr>
        <w:rFonts w:ascii="Symbol" w:hAnsi="Symbol" w:hint="default"/>
      </w:rPr>
    </w:lvl>
    <w:lvl w:ilvl="7" w:tplc="D76CFE00" w:tentative="1">
      <w:start w:val="1"/>
      <w:numFmt w:val="bullet"/>
      <w:lvlText w:val="o"/>
      <w:lvlJc w:val="left"/>
      <w:pPr>
        <w:tabs>
          <w:tab w:val="num" w:pos="5760"/>
        </w:tabs>
        <w:ind w:left="5760" w:hanging="360"/>
      </w:pPr>
      <w:rPr>
        <w:rFonts w:ascii="Courier New" w:hAnsi="Courier New" w:cs="Courier New" w:hint="default"/>
      </w:rPr>
    </w:lvl>
    <w:lvl w:ilvl="8" w:tplc="DD26BAA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F9492C"/>
    <w:multiLevelType w:val="hybridMultilevel"/>
    <w:tmpl w:val="18AE201C"/>
    <w:lvl w:ilvl="0" w:tplc="D2B86FD6">
      <w:start w:val="1"/>
      <w:numFmt w:val="decimal"/>
      <w:lvlText w:val="%1."/>
      <w:lvlJc w:val="left"/>
      <w:pPr>
        <w:ind w:left="720" w:hanging="360"/>
      </w:pPr>
    </w:lvl>
    <w:lvl w:ilvl="1" w:tplc="E202271E" w:tentative="1">
      <w:start w:val="1"/>
      <w:numFmt w:val="lowerLetter"/>
      <w:lvlText w:val="%2."/>
      <w:lvlJc w:val="left"/>
      <w:pPr>
        <w:ind w:left="1440" w:hanging="360"/>
      </w:pPr>
    </w:lvl>
    <w:lvl w:ilvl="2" w:tplc="FF7E3C48" w:tentative="1">
      <w:start w:val="1"/>
      <w:numFmt w:val="lowerRoman"/>
      <w:lvlText w:val="%3."/>
      <w:lvlJc w:val="right"/>
      <w:pPr>
        <w:ind w:left="2160" w:hanging="180"/>
      </w:pPr>
    </w:lvl>
    <w:lvl w:ilvl="3" w:tplc="0316A230" w:tentative="1">
      <w:start w:val="1"/>
      <w:numFmt w:val="decimal"/>
      <w:lvlText w:val="%4."/>
      <w:lvlJc w:val="left"/>
      <w:pPr>
        <w:ind w:left="2880" w:hanging="360"/>
      </w:pPr>
    </w:lvl>
    <w:lvl w:ilvl="4" w:tplc="AAE0C796" w:tentative="1">
      <w:start w:val="1"/>
      <w:numFmt w:val="lowerLetter"/>
      <w:lvlText w:val="%5."/>
      <w:lvlJc w:val="left"/>
      <w:pPr>
        <w:ind w:left="3600" w:hanging="360"/>
      </w:pPr>
    </w:lvl>
    <w:lvl w:ilvl="5" w:tplc="683069A0" w:tentative="1">
      <w:start w:val="1"/>
      <w:numFmt w:val="lowerRoman"/>
      <w:lvlText w:val="%6."/>
      <w:lvlJc w:val="right"/>
      <w:pPr>
        <w:ind w:left="4320" w:hanging="180"/>
      </w:pPr>
    </w:lvl>
    <w:lvl w:ilvl="6" w:tplc="962482D8" w:tentative="1">
      <w:start w:val="1"/>
      <w:numFmt w:val="decimal"/>
      <w:lvlText w:val="%7."/>
      <w:lvlJc w:val="left"/>
      <w:pPr>
        <w:ind w:left="5040" w:hanging="360"/>
      </w:pPr>
    </w:lvl>
    <w:lvl w:ilvl="7" w:tplc="F9F838EA" w:tentative="1">
      <w:start w:val="1"/>
      <w:numFmt w:val="lowerLetter"/>
      <w:lvlText w:val="%8."/>
      <w:lvlJc w:val="left"/>
      <w:pPr>
        <w:ind w:left="5760" w:hanging="360"/>
      </w:pPr>
    </w:lvl>
    <w:lvl w:ilvl="8" w:tplc="DF985182" w:tentative="1">
      <w:start w:val="1"/>
      <w:numFmt w:val="lowerRoman"/>
      <w:lvlText w:val="%9."/>
      <w:lvlJc w:val="right"/>
      <w:pPr>
        <w:ind w:left="6480" w:hanging="180"/>
      </w:pPr>
    </w:lvl>
  </w:abstractNum>
  <w:abstractNum w:abstractNumId="6" w15:restartNumberingAfterBreak="0">
    <w:nsid w:val="1590616E"/>
    <w:multiLevelType w:val="hybridMultilevel"/>
    <w:tmpl w:val="C82029D0"/>
    <w:lvl w:ilvl="0" w:tplc="EA288096">
      <w:start w:val="1"/>
      <w:numFmt w:val="decimal"/>
      <w:lvlText w:val="%1."/>
      <w:lvlJc w:val="left"/>
      <w:pPr>
        <w:ind w:left="720" w:hanging="360"/>
      </w:pPr>
    </w:lvl>
    <w:lvl w:ilvl="1" w:tplc="5CDE279C">
      <w:start w:val="1"/>
      <w:numFmt w:val="lowerLetter"/>
      <w:lvlText w:val="%2."/>
      <w:lvlJc w:val="left"/>
      <w:pPr>
        <w:ind w:left="1440" w:hanging="360"/>
      </w:pPr>
    </w:lvl>
    <w:lvl w:ilvl="2" w:tplc="09C2ACAC">
      <w:start w:val="1"/>
      <w:numFmt w:val="lowerRoman"/>
      <w:lvlText w:val="%3."/>
      <w:lvlJc w:val="right"/>
      <w:pPr>
        <w:ind w:left="2160" w:hanging="180"/>
      </w:pPr>
    </w:lvl>
    <w:lvl w:ilvl="3" w:tplc="DF9276F2" w:tentative="1">
      <w:start w:val="1"/>
      <w:numFmt w:val="decimal"/>
      <w:lvlText w:val="%4."/>
      <w:lvlJc w:val="left"/>
      <w:pPr>
        <w:ind w:left="2880" w:hanging="360"/>
      </w:pPr>
    </w:lvl>
    <w:lvl w:ilvl="4" w:tplc="A1442FEC" w:tentative="1">
      <w:start w:val="1"/>
      <w:numFmt w:val="lowerLetter"/>
      <w:lvlText w:val="%5."/>
      <w:lvlJc w:val="left"/>
      <w:pPr>
        <w:ind w:left="3600" w:hanging="360"/>
      </w:pPr>
    </w:lvl>
    <w:lvl w:ilvl="5" w:tplc="F120EA56" w:tentative="1">
      <w:start w:val="1"/>
      <w:numFmt w:val="lowerRoman"/>
      <w:lvlText w:val="%6."/>
      <w:lvlJc w:val="right"/>
      <w:pPr>
        <w:ind w:left="4320" w:hanging="180"/>
      </w:pPr>
    </w:lvl>
    <w:lvl w:ilvl="6" w:tplc="A664C0C6" w:tentative="1">
      <w:start w:val="1"/>
      <w:numFmt w:val="decimal"/>
      <w:lvlText w:val="%7."/>
      <w:lvlJc w:val="left"/>
      <w:pPr>
        <w:ind w:left="5040" w:hanging="360"/>
      </w:pPr>
    </w:lvl>
    <w:lvl w:ilvl="7" w:tplc="0D82AF30" w:tentative="1">
      <w:start w:val="1"/>
      <w:numFmt w:val="lowerLetter"/>
      <w:lvlText w:val="%8."/>
      <w:lvlJc w:val="left"/>
      <w:pPr>
        <w:ind w:left="5760" w:hanging="360"/>
      </w:pPr>
    </w:lvl>
    <w:lvl w:ilvl="8" w:tplc="5464D68E" w:tentative="1">
      <w:start w:val="1"/>
      <w:numFmt w:val="lowerRoman"/>
      <w:lvlText w:val="%9."/>
      <w:lvlJc w:val="right"/>
      <w:pPr>
        <w:ind w:left="6480" w:hanging="180"/>
      </w:pPr>
    </w:lvl>
  </w:abstractNum>
  <w:abstractNum w:abstractNumId="7" w15:restartNumberingAfterBreak="0">
    <w:nsid w:val="1678294F"/>
    <w:multiLevelType w:val="hybridMultilevel"/>
    <w:tmpl w:val="E15C33E4"/>
    <w:lvl w:ilvl="0" w:tplc="1A16111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250C88"/>
    <w:multiLevelType w:val="hybridMultilevel"/>
    <w:tmpl w:val="BDDE5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582EBC"/>
    <w:multiLevelType w:val="hybridMultilevel"/>
    <w:tmpl w:val="64463182"/>
    <w:lvl w:ilvl="0" w:tplc="3A285E34">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87E57B4"/>
    <w:multiLevelType w:val="hybridMultilevel"/>
    <w:tmpl w:val="9FAA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535AE5"/>
    <w:multiLevelType w:val="hybridMultilevel"/>
    <w:tmpl w:val="AA948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BD4911"/>
    <w:multiLevelType w:val="hybridMultilevel"/>
    <w:tmpl w:val="AD38C896"/>
    <w:lvl w:ilvl="0" w:tplc="1A16111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7F7BE0"/>
    <w:multiLevelType w:val="hybridMultilevel"/>
    <w:tmpl w:val="1CF43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0F1EAD"/>
    <w:multiLevelType w:val="hybridMultilevel"/>
    <w:tmpl w:val="34A28FBE"/>
    <w:lvl w:ilvl="0" w:tplc="36D038B0">
      <w:numFmt w:val="bullet"/>
      <w:lvlText w:val=""/>
      <w:lvlJc w:val="left"/>
      <w:pPr>
        <w:ind w:left="720" w:hanging="360"/>
      </w:pPr>
      <w:rPr>
        <w:rFonts w:ascii="Wingdings" w:eastAsia="Times New Roman"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273460"/>
    <w:multiLevelType w:val="hybridMultilevel"/>
    <w:tmpl w:val="277C43B2"/>
    <w:lvl w:ilvl="0" w:tplc="F18C0BEA">
      <w:start w:val="1"/>
      <w:numFmt w:val="bullet"/>
      <w:lvlText w:val="–"/>
      <w:lvlJc w:val="left"/>
      <w:pPr>
        <w:tabs>
          <w:tab w:val="num" w:pos="720"/>
        </w:tabs>
        <w:ind w:left="720" w:hanging="360"/>
      </w:pPr>
      <w:rPr>
        <w:rFonts w:ascii="Times New Roman" w:hAnsi="Times New Roman" w:hint="default"/>
      </w:rPr>
    </w:lvl>
    <w:lvl w:ilvl="1" w:tplc="5A5E454C">
      <w:start w:val="1"/>
      <w:numFmt w:val="bullet"/>
      <w:lvlText w:val="–"/>
      <w:lvlJc w:val="left"/>
      <w:pPr>
        <w:tabs>
          <w:tab w:val="num" w:pos="1440"/>
        </w:tabs>
        <w:ind w:left="1440" w:hanging="360"/>
      </w:pPr>
      <w:rPr>
        <w:rFonts w:ascii="Times New Roman" w:hAnsi="Times New Roman" w:hint="default"/>
      </w:rPr>
    </w:lvl>
    <w:lvl w:ilvl="2" w:tplc="E4EA6610">
      <w:start w:val="1079"/>
      <w:numFmt w:val="bullet"/>
      <w:lvlText w:val="•"/>
      <w:lvlJc w:val="left"/>
      <w:pPr>
        <w:tabs>
          <w:tab w:val="num" w:pos="2160"/>
        </w:tabs>
        <w:ind w:left="2160" w:hanging="360"/>
      </w:pPr>
      <w:rPr>
        <w:rFonts w:ascii="Times New Roman" w:hAnsi="Times New Roman" w:hint="default"/>
      </w:rPr>
    </w:lvl>
    <w:lvl w:ilvl="3" w:tplc="0AB2C6E8" w:tentative="1">
      <w:start w:val="1"/>
      <w:numFmt w:val="bullet"/>
      <w:lvlText w:val="–"/>
      <w:lvlJc w:val="left"/>
      <w:pPr>
        <w:tabs>
          <w:tab w:val="num" w:pos="2880"/>
        </w:tabs>
        <w:ind w:left="2880" w:hanging="360"/>
      </w:pPr>
      <w:rPr>
        <w:rFonts w:ascii="Times New Roman" w:hAnsi="Times New Roman" w:hint="default"/>
      </w:rPr>
    </w:lvl>
    <w:lvl w:ilvl="4" w:tplc="34B69954" w:tentative="1">
      <w:start w:val="1"/>
      <w:numFmt w:val="bullet"/>
      <w:lvlText w:val="–"/>
      <w:lvlJc w:val="left"/>
      <w:pPr>
        <w:tabs>
          <w:tab w:val="num" w:pos="3600"/>
        </w:tabs>
        <w:ind w:left="3600" w:hanging="360"/>
      </w:pPr>
      <w:rPr>
        <w:rFonts w:ascii="Times New Roman" w:hAnsi="Times New Roman" w:hint="default"/>
      </w:rPr>
    </w:lvl>
    <w:lvl w:ilvl="5" w:tplc="8FF08D3A" w:tentative="1">
      <w:start w:val="1"/>
      <w:numFmt w:val="bullet"/>
      <w:lvlText w:val="–"/>
      <w:lvlJc w:val="left"/>
      <w:pPr>
        <w:tabs>
          <w:tab w:val="num" w:pos="4320"/>
        </w:tabs>
        <w:ind w:left="4320" w:hanging="360"/>
      </w:pPr>
      <w:rPr>
        <w:rFonts w:ascii="Times New Roman" w:hAnsi="Times New Roman" w:hint="default"/>
      </w:rPr>
    </w:lvl>
    <w:lvl w:ilvl="6" w:tplc="58A2A9CE" w:tentative="1">
      <w:start w:val="1"/>
      <w:numFmt w:val="bullet"/>
      <w:lvlText w:val="–"/>
      <w:lvlJc w:val="left"/>
      <w:pPr>
        <w:tabs>
          <w:tab w:val="num" w:pos="5040"/>
        </w:tabs>
        <w:ind w:left="5040" w:hanging="360"/>
      </w:pPr>
      <w:rPr>
        <w:rFonts w:ascii="Times New Roman" w:hAnsi="Times New Roman" w:hint="default"/>
      </w:rPr>
    </w:lvl>
    <w:lvl w:ilvl="7" w:tplc="E5C66F5E" w:tentative="1">
      <w:start w:val="1"/>
      <w:numFmt w:val="bullet"/>
      <w:lvlText w:val="–"/>
      <w:lvlJc w:val="left"/>
      <w:pPr>
        <w:tabs>
          <w:tab w:val="num" w:pos="5760"/>
        </w:tabs>
        <w:ind w:left="5760" w:hanging="360"/>
      </w:pPr>
      <w:rPr>
        <w:rFonts w:ascii="Times New Roman" w:hAnsi="Times New Roman" w:hint="default"/>
      </w:rPr>
    </w:lvl>
    <w:lvl w:ilvl="8" w:tplc="F558C7F6"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361A4C30"/>
    <w:multiLevelType w:val="hybridMultilevel"/>
    <w:tmpl w:val="1F8E0DA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15:restartNumberingAfterBreak="0">
    <w:nsid w:val="36657833"/>
    <w:multiLevelType w:val="hybridMultilevel"/>
    <w:tmpl w:val="35C64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9F2BEF"/>
    <w:multiLevelType w:val="hybridMultilevel"/>
    <w:tmpl w:val="3E5CD792"/>
    <w:lvl w:ilvl="0" w:tplc="1A16111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67755F"/>
    <w:multiLevelType w:val="hybridMultilevel"/>
    <w:tmpl w:val="4308E32A"/>
    <w:lvl w:ilvl="0" w:tplc="A08ECDD4">
      <w:start w:val="1"/>
      <w:numFmt w:val="bullet"/>
      <w:lvlText w:val=""/>
      <w:lvlJc w:val="left"/>
      <w:pPr>
        <w:tabs>
          <w:tab w:val="num" w:pos="720"/>
        </w:tabs>
        <w:ind w:left="720" w:hanging="360"/>
      </w:pPr>
      <w:rPr>
        <w:rFonts w:ascii="Symbol" w:hAnsi="Symbol" w:hint="default"/>
      </w:rPr>
    </w:lvl>
    <w:lvl w:ilvl="1" w:tplc="E4727608">
      <w:start w:val="1"/>
      <w:numFmt w:val="bullet"/>
      <w:lvlText w:val="o"/>
      <w:lvlJc w:val="left"/>
      <w:pPr>
        <w:tabs>
          <w:tab w:val="num" w:pos="1440"/>
        </w:tabs>
        <w:ind w:left="1440" w:hanging="360"/>
      </w:pPr>
      <w:rPr>
        <w:rFonts w:ascii="Courier New" w:hAnsi="Courier New" w:cs="Courier New" w:hint="default"/>
      </w:rPr>
    </w:lvl>
    <w:lvl w:ilvl="2" w:tplc="98022D68">
      <w:start w:val="1"/>
      <w:numFmt w:val="bullet"/>
      <w:lvlText w:val=""/>
      <w:lvlJc w:val="left"/>
      <w:pPr>
        <w:tabs>
          <w:tab w:val="num" w:pos="2160"/>
        </w:tabs>
        <w:ind w:left="2160" w:hanging="360"/>
      </w:pPr>
      <w:rPr>
        <w:rFonts w:ascii="Wingdings" w:hAnsi="Wingdings" w:hint="default"/>
      </w:rPr>
    </w:lvl>
    <w:lvl w:ilvl="3" w:tplc="44CA5B6C" w:tentative="1">
      <w:start w:val="1"/>
      <w:numFmt w:val="bullet"/>
      <w:lvlText w:val=""/>
      <w:lvlJc w:val="left"/>
      <w:pPr>
        <w:tabs>
          <w:tab w:val="num" w:pos="2880"/>
        </w:tabs>
        <w:ind w:left="2880" w:hanging="360"/>
      </w:pPr>
      <w:rPr>
        <w:rFonts w:ascii="Symbol" w:hAnsi="Symbol" w:hint="default"/>
      </w:rPr>
    </w:lvl>
    <w:lvl w:ilvl="4" w:tplc="BA1C40E4" w:tentative="1">
      <w:start w:val="1"/>
      <w:numFmt w:val="bullet"/>
      <w:lvlText w:val="o"/>
      <w:lvlJc w:val="left"/>
      <w:pPr>
        <w:tabs>
          <w:tab w:val="num" w:pos="3600"/>
        </w:tabs>
        <w:ind w:left="3600" w:hanging="360"/>
      </w:pPr>
      <w:rPr>
        <w:rFonts w:ascii="Courier New" w:hAnsi="Courier New" w:cs="Courier New" w:hint="default"/>
      </w:rPr>
    </w:lvl>
    <w:lvl w:ilvl="5" w:tplc="F9EA52CE" w:tentative="1">
      <w:start w:val="1"/>
      <w:numFmt w:val="bullet"/>
      <w:lvlText w:val=""/>
      <w:lvlJc w:val="left"/>
      <w:pPr>
        <w:tabs>
          <w:tab w:val="num" w:pos="4320"/>
        </w:tabs>
        <w:ind w:left="4320" w:hanging="360"/>
      </w:pPr>
      <w:rPr>
        <w:rFonts w:ascii="Wingdings" w:hAnsi="Wingdings" w:hint="default"/>
      </w:rPr>
    </w:lvl>
    <w:lvl w:ilvl="6" w:tplc="22EC2636" w:tentative="1">
      <w:start w:val="1"/>
      <w:numFmt w:val="bullet"/>
      <w:lvlText w:val=""/>
      <w:lvlJc w:val="left"/>
      <w:pPr>
        <w:tabs>
          <w:tab w:val="num" w:pos="5040"/>
        </w:tabs>
        <w:ind w:left="5040" w:hanging="360"/>
      </w:pPr>
      <w:rPr>
        <w:rFonts w:ascii="Symbol" w:hAnsi="Symbol" w:hint="default"/>
      </w:rPr>
    </w:lvl>
    <w:lvl w:ilvl="7" w:tplc="2DA0B3A2" w:tentative="1">
      <w:start w:val="1"/>
      <w:numFmt w:val="bullet"/>
      <w:lvlText w:val="o"/>
      <w:lvlJc w:val="left"/>
      <w:pPr>
        <w:tabs>
          <w:tab w:val="num" w:pos="5760"/>
        </w:tabs>
        <w:ind w:left="5760" w:hanging="360"/>
      </w:pPr>
      <w:rPr>
        <w:rFonts w:ascii="Courier New" w:hAnsi="Courier New" w:cs="Courier New" w:hint="default"/>
      </w:rPr>
    </w:lvl>
    <w:lvl w:ilvl="8" w:tplc="CB1C822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A297BB2"/>
    <w:multiLevelType w:val="multilevel"/>
    <w:tmpl w:val="D4FA22F2"/>
    <w:styleLink w:val="Numbered"/>
    <w:lvl w:ilvl="0">
      <w:start w:val="1"/>
      <w:numFmt w:val="decimal"/>
      <w:lvlText w:val="%1."/>
      <w:lvlJc w:val="left"/>
      <w:pPr>
        <w:tabs>
          <w:tab w:val="num" w:pos="360"/>
        </w:tabs>
        <w:ind w:left="360" w:hanging="360"/>
      </w:pPr>
      <w:rPr>
        <w:rFonts w:ascii="Garamond" w:hAnsi="Garamond" w:hint="default"/>
        <w:color w:val="000000"/>
        <w:sz w:val="22"/>
        <w:szCs w:val="24"/>
      </w:rPr>
    </w:lvl>
    <w:lvl w:ilvl="1">
      <w:start w:val="1"/>
      <w:numFmt w:val="lowerLetter"/>
      <w:lvlText w:val="%2."/>
      <w:lvlJc w:val="left"/>
      <w:pPr>
        <w:tabs>
          <w:tab w:val="num" w:pos="720"/>
        </w:tabs>
        <w:ind w:left="720" w:hanging="360"/>
      </w:pPr>
      <w:rPr>
        <w:rFonts w:hint="default"/>
      </w:rPr>
    </w:lvl>
    <w:lvl w:ilvl="2">
      <w:start w:val="1"/>
      <w:numFmt w:val="lowerRoman"/>
      <w:lvlText w:val="%3."/>
      <w:lvlJc w:val="righ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right"/>
      <w:pPr>
        <w:tabs>
          <w:tab w:val="num" w:pos="3240"/>
        </w:tabs>
        <w:ind w:left="3240" w:hanging="360"/>
      </w:pPr>
      <w:rPr>
        <w:rFonts w:hint="default"/>
      </w:rPr>
    </w:lvl>
  </w:abstractNum>
  <w:abstractNum w:abstractNumId="21" w15:restartNumberingAfterBreak="0">
    <w:nsid w:val="3AC26652"/>
    <w:multiLevelType w:val="hybridMultilevel"/>
    <w:tmpl w:val="24E83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2B2457"/>
    <w:multiLevelType w:val="hybridMultilevel"/>
    <w:tmpl w:val="A210C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765C19"/>
    <w:multiLevelType w:val="hybridMultilevel"/>
    <w:tmpl w:val="031EE156"/>
    <w:lvl w:ilvl="0" w:tplc="9D7C2E18">
      <w:start w:val="1"/>
      <w:numFmt w:val="bullet"/>
      <w:lvlText w:val=""/>
      <w:lvlJc w:val="left"/>
      <w:pPr>
        <w:tabs>
          <w:tab w:val="num" w:pos="720"/>
        </w:tabs>
        <w:ind w:left="720" w:hanging="360"/>
      </w:pPr>
      <w:rPr>
        <w:rFonts w:ascii="Symbol" w:hAnsi="Symbol" w:hint="default"/>
        <w:color w:val="auto"/>
      </w:rPr>
    </w:lvl>
    <w:lvl w:ilvl="1" w:tplc="CD1E9F56" w:tentative="1">
      <w:start w:val="1"/>
      <w:numFmt w:val="bullet"/>
      <w:lvlText w:val="o"/>
      <w:lvlJc w:val="left"/>
      <w:pPr>
        <w:tabs>
          <w:tab w:val="num" w:pos="1440"/>
        </w:tabs>
        <w:ind w:left="1440" w:hanging="360"/>
      </w:pPr>
      <w:rPr>
        <w:rFonts w:ascii="Courier New" w:hAnsi="Courier New" w:cs="Courier New" w:hint="default"/>
      </w:rPr>
    </w:lvl>
    <w:lvl w:ilvl="2" w:tplc="123E5834" w:tentative="1">
      <w:start w:val="1"/>
      <w:numFmt w:val="bullet"/>
      <w:lvlText w:val=""/>
      <w:lvlJc w:val="left"/>
      <w:pPr>
        <w:tabs>
          <w:tab w:val="num" w:pos="2160"/>
        </w:tabs>
        <w:ind w:left="2160" w:hanging="360"/>
      </w:pPr>
      <w:rPr>
        <w:rFonts w:ascii="Wingdings" w:hAnsi="Wingdings" w:hint="default"/>
      </w:rPr>
    </w:lvl>
    <w:lvl w:ilvl="3" w:tplc="43DCDECA" w:tentative="1">
      <w:start w:val="1"/>
      <w:numFmt w:val="bullet"/>
      <w:lvlText w:val=""/>
      <w:lvlJc w:val="left"/>
      <w:pPr>
        <w:tabs>
          <w:tab w:val="num" w:pos="2880"/>
        </w:tabs>
        <w:ind w:left="2880" w:hanging="360"/>
      </w:pPr>
      <w:rPr>
        <w:rFonts w:ascii="Symbol" w:hAnsi="Symbol" w:hint="default"/>
      </w:rPr>
    </w:lvl>
    <w:lvl w:ilvl="4" w:tplc="6506F61C" w:tentative="1">
      <w:start w:val="1"/>
      <w:numFmt w:val="bullet"/>
      <w:lvlText w:val="o"/>
      <w:lvlJc w:val="left"/>
      <w:pPr>
        <w:tabs>
          <w:tab w:val="num" w:pos="3600"/>
        </w:tabs>
        <w:ind w:left="3600" w:hanging="360"/>
      </w:pPr>
      <w:rPr>
        <w:rFonts w:ascii="Courier New" w:hAnsi="Courier New" w:cs="Courier New" w:hint="default"/>
      </w:rPr>
    </w:lvl>
    <w:lvl w:ilvl="5" w:tplc="49DA8140" w:tentative="1">
      <w:start w:val="1"/>
      <w:numFmt w:val="bullet"/>
      <w:lvlText w:val=""/>
      <w:lvlJc w:val="left"/>
      <w:pPr>
        <w:tabs>
          <w:tab w:val="num" w:pos="4320"/>
        </w:tabs>
        <w:ind w:left="4320" w:hanging="360"/>
      </w:pPr>
      <w:rPr>
        <w:rFonts w:ascii="Wingdings" w:hAnsi="Wingdings" w:hint="default"/>
      </w:rPr>
    </w:lvl>
    <w:lvl w:ilvl="6" w:tplc="03FC304E" w:tentative="1">
      <w:start w:val="1"/>
      <w:numFmt w:val="bullet"/>
      <w:lvlText w:val=""/>
      <w:lvlJc w:val="left"/>
      <w:pPr>
        <w:tabs>
          <w:tab w:val="num" w:pos="5040"/>
        </w:tabs>
        <w:ind w:left="5040" w:hanging="360"/>
      </w:pPr>
      <w:rPr>
        <w:rFonts w:ascii="Symbol" w:hAnsi="Symbol" w:hint="default"/>
      </w:rPr>
    </w:lvl>
    <w:lvl w:ilvl="7" w:tplc="8AB6E764" w:tentative="1">
      <w:start w:val="1"/>
      <w:numFmt w:val="bullet"/>
      <w:lvlText w:val="o"/>
      <w:lvlJc w:val="left"/>
      <w:pPr>
        <w:tabs>
          <w:tab w:val="num" w:pos="5760"/>
        </w:tabs>
        <w:ind w:left="5760" w:hanging="360"/>
      </w:pPr>
      <w:rPr>
        <w:rFonts w:ascii="Courier New" w:hAnsi="Courier New" w:cs="Courier New" w:hint="default"/>
      </w:rPr>
    </w:lvl>
    <w:lvl w:ilvl="8" w:tplc="80EC79AE"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3AD1193"/>
    <w:multiLevelType w:val="hybridMultilevel"/>
    <w:tmpl w:val="F4D2D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290488"/>
    <w:multiLevelType w:val="hybridMultilevel"/>
    <w:tmpl w:val="EF820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C6135C"/>
    <w:multiLevelType w:val="hybridMultilevel"/>
    <w:tmpl w:val="01044DB0"/>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9644FCF"/>
    <w:multiLevelType w:val="hybridMultilevel"/>
    <w:tmpl w:val="E3F81C4C"/>
    <w:lvl w:ilvl="0" w:tplc="7CE6E974">
      <w:start w:val="1"/>
      <w:numFmt w:val="bullet"/>
      <w:lvlText w:val=""/>
      <w:lvlJc w:val="left"/>
      <w:pPr>
        <w:tabs>
          <w:tab w:val="num" w:pos="720"/>
        </w:tabs>
        <w:ind w:left="720" w:hanging="360"/>
      </w:pPr>
      <w:rPr>
        <w:rFonts w:ascii="Symbol" w:hAnsi="Symbol" w:hint="default"/>
      </w:rPr>
    </w:lvl>
    <w:lvl w:ilvl="1" w:tplc="AB509EAC" w:tentative="1">
      <w:start w:val="1"/>
      <w:numFmt w:val="bullet"/>
      <w:lvlText w:val="o"/>
      <w:lvlJc w:val="left"/>
      <w:pPr>
        <w:tabs>
          <w:tab w:val="num" w:pos="1440"/>
        </w:tabs>
        <w:ind w:left="1440" w:hanging="360"/>
      </w:pPr>
      <w:rPr>
        <w:rFonts w:ascii="Courier New" w:hAnsi="Courier New" w:cs="Courier New" w:hint="default"/>
      </w:rPr>
    </w:lvl>
    <w:lvl w:ilvl="2" w:tplc="D34CAC82" w:tentative="1">
      <w:start w:val="1"/>
      <w:numFmt w:val="bullet"/>
      <w:lvlText w:val=""/>
      <w:lvlJc w:val="left"/>
      <w:pPr>
        <w:tabs>
          <w:tab w:val="num" w:pos="2160"/>
        </w:tabs>
        <w:ind w:left="2160" w:hanging="360"/>
      </w:pPr>
      <w:rPr>
        <w:rFonts w:ascii="Wingdings" w:hAnsi="Wingdings" w:hint="default"/>
      </w:rPr>
    </w:lvl>
    <w:lvl w:ilvl="3" w:tplc="70B8A42A" w:tentative="1">
      <w:start w:val="1"/>
      <w:numFmt w:val="bullet"/>
      <w:lvlText w:val=""/>
      <w:lvlJc w:val="left"/>
      <w:pPr>
        <w:tabs>
          <w:tab w:val="num" w:pos="2880"/>
        </w:tabs>
        <w:ind w:left="2880" w:hanging="360"/>
      </w:pPr>
      <w:rPr>
        <w:rFonts w:ascii="Symbol" w:hAnsi="Symbol" w:hint="default"/>
      </w:rPr>
    </w:lvl>
    <w:lvl w:ilvl="4" w:tplc="8E90BAF2" w:tentative="1">
      <w:start w:val="1"/>
      <w:numFmt w:val="bullet"/>
      <w:lvlText w:val="o"/>
      <w:lvlJc w:val="left"/>
      <w:pPr>
        <w:tabs>
          <w:tab w:val="num" w:pos="3600"/>
        </w:tabs>
        <w:ind w:left="3600" w:hanging="360"/>
      </w:pPr>
      <w:rPr>
        <w:rFonts w:ascii="Courier New" w:hAnsi="Courier New" w:cs="Courier New" w:hint="default"/>
      </w:rPr>
    </w:lvl>
    <w:lvl w:ilvl="5" w:tplc="87846904" w:tentative="1">
      <w:start w:val="1"/>
      <w:numFmt w:val="bullet"/>
      <w:lvlText w:val=""/>
      <w:lvlJc w:val="left"/>
      <w:pPr>
        <w:tabs>
          <w:tab w:val="num" w:pos="4320"/>
        </w:tabs>
        <w:ind w:left="4320" w:hanging="360"/>
      </w:pPr>
      <w:rPr>
        <w:rFonts w:ascii="Wingdings" w:hAnsi="Wingdings" w:hint="default"/>
      </w:rPr>
    </w:lvl>
    <w:lvl w:ilvl="6" w:tplc="318E8B22" w:tentative="1">
      <w:start w:val="1"/>
      <w:numFmt w:val="bullet"/>
      <w:lvlText w:val=""/>
      <w:lvlJc w:val="left"/>
      <w:pPr>
        <w:tabs>
          <w:tab w:val="num" w:pos="5040"/>
        </w:tabs>
        <w:ind w:left="5040" w:hanging="360"/>
      </w:pPr>
      <w:rPr>
        <w:rFonts w:ascii="Symbol" w:hAnsi="Symbol" w:hint="default"/>
      </w:rPr>
    </w:lvl>
    <w:lvl w:ilvl="7" w:tplc="2ACAE5F8" w:tentative="1">
      <w:start w:val="1"/>
      <w:numFmt w:val="bullet"/>
      <w:lvlText w:val="o"/>
      <w:lvlJc w:val="left"/>
      <w:pPr>
        <w:tabs>
          <w:tab w:val="num" w:pos="5760"/>
        </w:tabs>
        <w:ind w:left="5760" w:hanging="360"/>
      </w:pPr>
      <w:rPr>
        <w:rFonts w:ascii="Courier New" w:hAnsi="Courier New" w:cs="Courier New" w:hint="default"/>
      </w:rPr>
    </w:lvl>
    <w:lvl w:ilvl="8" w:tplc="0CCAE8BA"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BF001CC"/>
    <w:multiLevelType w:val="hybridMultilevel"/>
    <w:tmpl w:val="591287F0"/>
    <w:lvl w:ilvl="0" w:tplc="36A49BC4">
      <w:start w:val="1"/>
      <w:numFmt w:val="bullet"/>
      <w:lvlText w:val="–"/>
      <w:lvlJc w:val="left"/>
      <w:pPr>
        <w:tabs>
          <w:tab w:val="num" w:pos="720"/>
        </w:tabs>
        <w:ind w:left="720" w:hanging="360"/>
      </w:pPr>
      <w:rPr>
        <w:rFonts w:ascii="Times New Roman" w:hAnsi="Times New Roman" w:hint="default"/>
      </w:rPr>
    </w:lvl>
    <w:lvl w:ilvl="1" w:tplc="3D5EA700">
      <w:start w:val="1"/>
      <w:numFmt w:val="bullet"/>
      <w:lvlText w:val="–"/>
      <w:lvlJc w:val="left"/>
      <w:pPr>
        <w:tabs>
          <w:tab w:val="num" w:pos="1440"/>
        </w:tabs>
        <w:ind w:left="1440" w:hanging="360"/>
      </w:pPr>
      <w:rPr>
        <w:rFonts w:ascii="Times New Roman" w:hAnsi="Times New Roman" w:hint="default"/>
      </w:rPr>
    </w:lvl>
    <w:lvl w:ilvl="2" w:tplc="2F82FADA">
      <w:start w:val="3145"/>
      <w:numFmt w:val="bullet"/>
      <w:lvlText w:val="•"/>
      <w:lvlJc w:val="left"/>
      <w:pPr>
        <w:tabs>
          <w:tab w:val="num" w:pos="2160"/>
        </w:tabs>
        <w:ind w:left="2160" w:hanging="360"/>
      </w:pPr>
      <w:rPr>
        <w:rFonts w:ascii="Times New Roman" w:hAnsi="Times New Roman" w:hint="default"/>
      </w:rPr>
    </w:lvl>
    <w:lvl w:ilvl="3" w:tplc="46C41C2C">
      <w:start w:val="3145"/>
      <w:numFmt w:val="bullet"/>
      <w:lvlText w:val="–"/>
      <w:lvlJc w:val="left"/>
      <w:pPr>
        <w:tabs>
          <w:tab w:val="num" w:pos="2880"/>
        </w:tabs>
        <w:ind w:left="2880" w:hanging="360"/>
      </w:pPr>
      <w:rPr>
        <w:rFonts w:ascii="Times New Roman" w:hAnsi="Times New Roman" w:hint="default"/>
      </w:rPr>
    </w:lvl>
    <w:lvl w:ilvl="4" w:tplc="239434AC" w:tentative="1">
      <w:start w:val="1"/>
      <w:numFmt w:val="bullet"/>
      <w:lvlText w:val="–"/>
      <w:lvlJc w:val="left"/>
      <w:pPr>
        <w:tabs>
          <w:tab w:val="num" w:pos="3600"/>
        </w:tabs>
        <w:ind w:left="3600" w:hanging="360"/>
      </w:pPr>
      <w:rPr>
        <w:rFonts w:ascii="Times New Roman" w:hAnsi="Times New Roman" w:hint="default"/>
      </w:rPr>
    </w:lvl>
    <w:lvl w:ilvl="5" w:tplc="FEFA5040" w:tentative="1">
      <w:start w:val="1"/>
      <w:numFmt w:val="bullet"/>
      <w:lvlText w:val="–"/>
      <w:lvlJc w:val="left"/>
      <w:pPr>
        <w:tabs>
          <w:tab w:val="num" w:pos="4320"/>
        </w:tabs>
        <w:ind w:left="4320" w:hanging="360"/>
      </w:pPr>
      <w:rPr>
        <w:rFonts w:ascii="Times New Roman" w:hAnsi="Times New Roman" w:hint="default"/>
      </w:rPr>
    </w:lvl>
    <w:lvl w:ilvl="6" w:tplc="3E84B8C8" w:tentative="1">
      <w:start w:val="1"/>
      <w:numFmt w:val="bullet"/>
      <w:lvlText w:val="–"/>
      <w:lvlJc w:val="left"/>
      <w:pPr>
        <w:tabs>
          <w:tab w:val="num" w:pos="5040"/>
        </w:tabs>
        <w:ind w:left="5040" w:hanging="360"/>
      </w:pPr>
      <w:rPr>
        <w:rFonts w:ascii="Times New Roman" w:hAnsi="Times New Roman" w:hint="default"/>
      </w:rPr>
    </w:lvl>
    <w:lvl w:ilvl="7" w:tplc="3E3859D0" w:tentative="1">
      <w:start w:val="1"/>
      <w:numFmt w:val="bullet"/>
      <w:lvlText w:val="–"/>
      <w:lvlJc w:val="left"/>
      <w:pPr>
        <w:tabs>
          <w:tab w:val="num" w:pos="5760"/>
        </w:tabs>
        <w:ind w:left="5760" w:hanging="360"/>
      </w:pPr>
      <w:rPr>
        <w:rFonts w:ascii="Times New Roman" w:hAnsi="Times New Roman" w:hint="default"/>
      </w:rPr>
    </w:lvl>
    <w:lvl w:ilvl="8" w:tplc="EEC80406"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4C2749B3"/>
    <w:multiLevelType w:val="hybridMultilevel"/>
    <w:tmpl w:val="48B00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5933EC"/>
    <w:multiLevelType w:val="hybridMultilevel"/>
    <w:tmpl w:val="5B96EF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1A036B2"/>
    <w:multiLevelType w:val="hybridMultilevel"/>
    <w:tmpl w:val="A19666FA"/>
    <w:lvl w:ilvl="0" w:tplc="1A16111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AC6F44"/>
    <w:multiLevelType w:val="hybridMultilevel"/>
    <w:tmpl w:val="BA641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F86F38"/>
    <w:multiLevelType w:val="hybridMultilevel"/>
    <w:tmpl w:val="EC2C0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9659C9"/>
    <w:multiLevelType w:val="hybridMultilevel"/>
    <w:tmpl w:val="6A1E6ED4"/>
    <w:lvl w:ilvl="0" w:tplc="90AA2BD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B65DCD"/>
    <w:multiLevelType w:val="multilevel"/>
    <w:tmpl w:val="306AD922"/>
    <w:lvl w:ilvl="0">
      <w:start w:val="1"/>
      <w:numFmt w:val="bullet"/>
      <w:pStyle w:val="BulletedText"/>
      <w:lvlText w:val=""/>
      <w:lvlJc w:val="left"/>
      <w:pPr>
        <w:tabs>
          <w:tab w:val="num" w:pos="360"/>
        </w:tabs>
        <w:ind w:left="360" w:hanging="360"/>
      </w:pPr>
      <w:rPr>
        <w:rFonts w:ascii="Symbol" w:hAnsi="Symbol" w:cs="Times New Roman" w:hint="default"/>
        <w:color w:val="000000"/>
        <w:sz w:val="22"/>
        <w:szCs w:val="22"/>
      </w:rPr>
    </w:lvl>
    <w:lvl w:ilvl="1">
      <w:start w:val="1"/>
      <w:numFmt w:val="bullet"/>
      <w:lvlText w:val="o"/>
      <w:lvlJc w:val="left"/>
      <w:pPr>
        <w:tabs>
          <w:tab w:val="num" w:pos="720"/>
        </w:tabs>
        <w:ind w:left="720" w:hanging="360"/>
      </w:pPr>
      <w:rPr>
        <w:rFonts w:ascii="Courier New" w:hAnsi="Courier New" w:cs="Times New Roman" w:hint="default"/>
      </w:rPr>
    </w:lvl>
    <w:lvl w:ilvl="2">
      <w:start w:val="1"/>
      <w:numFmt w:val="bullet"/>
      <w:lvlText w:val=""/>
      <w:lvlJc w:val="left"/>
      <w:pPr>
        <w:tabs>
          <w:tab w:val="num" w:pos="1080"/>
        </w:tabs>
        <w:ind w:left="1080" w:hanging="360"/>
      </w:pPr>
      <w:rPr>
        <w:rFonts w:ascii="Wingdings" w:hAnsi="Wingdings" w:cs="Times New Roman" w:hint="default"/>
      </w:rPr>
    </w:lvl>
    <w:lvl w:ilvl="3">
      <w:start w:val="1"/>
      <w:numFmt w:val="bullet"/>
      <w:lvlText w:val=""/>
      <w:lvlJc w:val="left"/>
      <w:pPr>
        <w:tabs>
          <w:tab w:val="num" w:pos="1440"/>
        </w:tabs>
        <w:ind w:left="1440" w:hanging="360"/>
      </w:pPr>
      <w:rPr>
        <w:rFonts w:ascii="Symbol" w:hAnsi="Symbol" w:cs="Times New Roman" w:hint="default"/>
      </w:rPr>
    </w:lvl>
    <w:lvl w:ilvl="4">
      <w:start w:val="1"/>
      <w:numFmt w:val="bullet"/>
      <w:lvlText w:val="o"/>
      <w:lvlJc w:val="left"/>
      <w:pPr>
        <w:tabs>
          <w:tab w:val="num" w:pos="1800"/>
        </w:tabs>
        <w:ind w:left="1800" w:hanging="360"/>
      </w:pPr>
      <w:rPr>
        <w:rFonts w:ascii="Courier New" w:hAnsi="Courier New" w:cs="Times New Roman" w:hint="default"/>
      </w:rPr>
    </w:lvl>
    <w:lvl w:ilvl="5">
      <w:start w:val="1"/>
      <w:numFmt w:val="bullet"/>
      <w:lvlText w:val=""/>
      <w:lvlJc w:val="left"/>
      <w:pPr>
        <w:tabs>
          <w:tab w:val="num" w:pos="2160"/>
        </w:tabs>
        <w:ind w:left="2160" w:hanging="360"/>
      </w:pPr>
      <w:rPr>
        <w:rFonts w:ascii="Wingdings" w:hAnsi="Wingdings" w:cs="Times New Roman" w:hint="default"/>
      </w:rPr>
    </w:lvl>
    <w:lvl w:ilvl="6">
      <w:start w:val="1"/>
      <w:numFmt w:val="bullet"/>
      <w:lvlText w:val=""/>
      <w:lvlJc w:val="left"/>
      <w:pPr>
        <w:tabs>
          <w:tab w:val="num" w:pos="2520"/>
        </w:tabs>
        <w:ind w:left="2520" w:hanging="360"/>
      </w:pPr>
      <w:rPr>
        <w:rFonts w:ascii="Symbol" w:hAnsi="Symbol" w:cs="Times New Roman" w:hint="default"/>
      </w:rPr>
    </w:lvl>
    <w:lvl w:ilvl="7">
      <w:start w:val="1"/>
      <w:numFmt w:val="bullet"/>
      <w:lvlText w:val="o"/>
      <w:lvlJc w:val="left"/>
      <w:pPr>
        <w:tabs>
          <w:tab w:val="num" w:pos="2880"/>
        </w:tabs>
        <w:ind w:left="2880" w:hanging="360"/>
      </w:pPr>
      <w:rPr>
        <w:rFonts w:ascii="Courier New" w:hAnsi="Courier New" w:cs="Times New Roman" w:hint="default"/>
      </w:rPr>
    </w:lvl>
    <w:lvl w:ilvl="8">
      <w:start w:val="1"/>
      <w:numFmt w:val="bullet"/>
      <w:lvlText w:val=""/>
      <w:lvlJc w:val="left"/>
      <w:pPr>
        <w:tabs>
          <w:tab w:val="num" w:pos="3240"/>
        </w:tabs>
        <w:ind w:left="3240" w:hanging="360"/>
      </w:pPr>
      <w:rPr>
        <w:rFonts w:ascii="Wingdings" w:hAnsi="Wingdings" w:cs="Times New Roman" w:hint="default"/>
      </w:rPr>
    </w:lvl>
  </w:abstractNum>
  <w:abstractNum w:abstractNumId="36" w15:restartNumberingAfterBreak="0">
    <w:nsid w:val="586F624D"/>
    <w:multiLevelType w:val="hybridMultilevel"/>
    <w:tmpl w:val="EDF0D044"/>
    <w:lvl w:ilvl="0" w:tplc="1A16111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6833DE"/>
    <w:multiLevelType w:val="hybridMultilevel"/>
    <w:tmpl w:val="FBAE0F34"/>
    <w:lvl w:ilvl="0" w:tplc="85EAF328">
      <w:start w:val="1"/>
      <w:numFmt w:val="bullet"/>
      <w:lvlText w:val="•"/>
      <w:lvlJc w:val="left"/>
      <w:pPr>
        <w:tabs>
          <w:tab w:val="num" w:pos="720"/>
        </w:tabs>
        <w:ind w:left="720" w:hanging="360"/>
      </w:pPr>
      <w:rPr>
        <w:rFonts w:ascii="Times New Roman" w:hAnsi="Times New Roman" w:hint="default"/>
      </w:rPr>
    </w:lvl>
    <w:lvl w:ilvl="1" w:tplc="E7728812" w:tentative="1">
      <w:start w:val="1"/>
      <w:numFmt w:val="bullet"/>
      <w:lvlText w:val="•"/>
      <w:lvlJc w:val="left"/>
      <w:pPr>
        <w:tabs>
          <w:tab w:val="num" w:pos="1440"/>
        </w:tabs>
        <w:ind w:left="1440" w:hanging="360"/>
      </w:pPr>
      <w:rPr>
        <w:rFonts w:ascii="Times New Roman" w:hAnsi="Times New Roman" w:hint="default"/>
      </w:rPr>
    </w:lvl>
    <w:lvl w:ilvl="2" w:tplc="8D7C43C4">
      <w:start w:val="1"/>
      <w:numFmt w:val="bullet"/>
      <w:lvlText w:val="•"/>
      <w:lvlJc w:val="left"/>
      <w:pPr>
        <w:tabs>
          <w:tab w:val="num" w:pos="2160"/>
        </w:tabs>
        <w:ind w:left="2160" w:hanging="360"/>
      </w:pPr>
      <w:rPr>
        <w:rFonts w:ascii="Times New Roman" w:hAnsi="Times New Roman" w:hint="default"/>
      </w:rPr>
    </w:lvl>
    <w:lvl w:ilvl="3" w:tplc="2FD442F8" w:tentative="1">
      <w:start w:val="1"/>
      <w:numFmt w:val="bullet"/>
      <w:lvlText w:val="•"/>
      <w:lvlJc w:val="left"/>
      <w:pPr>
        <w:tabs>
          <w:tab w:val="num" w:pos="2880"/>
        </w:tabs>
        <w:ind w:left="2880" w:hanging="360"/>
      </w:pPr>
      <w:rPr>
        <w:rFonts w:ascii="Times New Roman" w:hAnsi="Times New Roman" w:hint="default"/>
      </w:rPr>
    </w:lvl>
    <w:lvl w:ilvl="4" w:tplc="B22263F4" w:tentative="1">
      <w:start w:val="1"/>
      <w:numFmt w:val="bullet"/>
      <w:lvlText w:val="•"/>
      <w:lvlJc w:val="left"/>
      <w:pPr>
        <w:tabs>
          <w:tab w:val="num" w:pos="3600"/>
        </w:tabs>
        <w:ind w:left="3600" w:hanging="360"/>
      </w:pPr>
      <w:rPr>
        <w:rFonts w:ascii="Times New Roman" w:hAnsi="Times New Roman" w:hint="default"/>
      </w:rPr>
    </w:lvl>
    <w:lvl w:ilvl="5" w:tplc="EEEED7E0" w:tentative="1">
      <w:start w:val="1"/>
      <w:numFmt w:val="bullet"/>
      <w:lvlText w:val="•"/>
      <w:lvlJc w:val="left"/>
      <w:pPr>
        <w:tabs>
          <w:tab w:val="num" w:pos="4320"/>
        </w:tabs>
        <w:ind w:left="4320" w:hanging="360"/>
      </w:pPr>
      <w:rPr>
        <w:rFonts w:ascii="Times New Roman" w:hAnsi="Times New Roman" w:hint="default"/>
      </w:rPr>
    </w:lvl>
    <w:lvl w:ilvl="6" w:tplc="6F6C2338" w:tentative="1">
      <w:start w:val="1"/>
      <w:numFmt w:val="bullet"/>
      <w:lvlText w:val="•"/>
      <w:lvlJc w:val="left"/>
      <w:pPr>
        <w:tabs>
          <w:tab w:val="num" w:pos="5040"/>
        </w:tabs>
        <w:ind w:left="5040" w:hanging="360"/>
      </w:pPr>
      <w:rPr>
        <w:rFonts w:ascii="Times New Roman" w:hAnsi="Times New Roman" w:hint="default"/>
      </w:rPr>
    </w:lvl>
    <w:lvl w:ilvl="7" w:tplc="A03E1392" w:tentative="1">
      <w:start w:val="1"/>
      <w:numFmt w:val="bullet"/>
      <w:lvlText w:val="•"/>
      <w:lvlJc w:val="left"/>
      <w:pPr>
        <w:tabs>
          <w:tab w:val="num" w:pos="5760"/>
        </w:tabs>
        <w:ind w:left="5760" w:hanging="360"/>
      </w:pPr>
      <w:rPr>
        <w:rFonts w:ascii="Times New Roman" w:hAnsi="Times New Roman" w:hint="default"/>
      </w:rPr>
    </w:lvl>
    <w:lvl w:ilvl="8" w:tplc="12580A18"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59927ACA"/>
    <w:multiLevelType w:val="hybridMultilevel"/>
    <w:tmpl w:val="E04E9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FA26A4"/>
    <w:multiLevelType w:val="hybridMultilevel"/>
    <w:tmpl w:val="3AB806DA"/>
    <w:lvl w:ilvl="0" w:tplc="1A16111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720F90"/>
    <w:multiLevelType w:val="hybridMultilevel"/>
    <w:tmpl w:val="7AC8F056"/>
    <w:lvl w:ilvl="0" w:tplc="793A275A">
      <w:start w:val="1"/>
      <w:numFmt w:val="bullet"/>
      <w:lvlText w:val=""/>
      <w:lvlJc w:val="left"/>
      <w:pPr>
        <w:tabs>
          <w:tab w:val="num" w:pos="720"/>
        </w:tabs>
        <w:ind w:left="720" w:hanging="360"/>
      </w:pPr>
      <w:rPr>
        <w:rFonts w:ascii="Symbol" w:hAnsi="Symbol" w:hint="default"/>
      </w:rPr>
    </w:lvl>
    <w:lvl w:ilvl="1" w:tplc="2B48C4FC" w:tentative="1">
      <w:start w:val="1"/>
      <w:numFmt w:val="bullet"/>
      <w:lvlText w:val="o"/>
      <w:lvlJc w:val="left"/>
      <w:pPr>
        <w:tabs>
          <w:tab w:val="num" w:pos="1440"/>
        </w:tabs>
        <w:ind w:left="1440" w:hanging="360"/>
      </w:pPr>
      <w:rPr>
        <w:rFonts w:ascii="Courier New" w:hAnsi="Courier New" w:cs="Courier New" w:hint="default"/>
      </w:rPr>
    </w:lvl>
    <w:lvl w:ilvl="2" w:tplc="94A4E142" w:tentative="1">
      <w:start w:val="1"/>
      <w:numFmt w:val="bullet"/>
      <w:lvlText w:val=""/>
      <w:lvlJc w:val="left"/>
      <w:pPr>
        <w:tabs>
          <w:tab w:val="num" w:pos="2160"/>
        </w:tabs>
        <w:ind w:left="2160" w:hanging="360"/>
      </w:pPr>
      <w:rPr>
        <w:rFonts w:ascii="Wingdings" w:hAnsi="Wingdings" w:hint="default"/>
      </w:rPr>
    </w:lvl>
    <w:lvl w:ilvl="3" w:tplc="5874AD5C" w:tentative="1">
      <w:start w:val="1"/>
      <w:numFmt w:val="bullet"/>
      <w:lvlText w:val=""/>
      <w:lvlJc w:val="left"/>
      <w:pPr>
        <w:tabs>
          <w:tab w:val="num" w:pos="2880"/>
        </w:tabs>
        <w:ind w:left="2880" w:hanging="360"/>
      </w:pPr>
      <w:rPr>
        <w:rFonts w:ascii="Symbol" w:hAnsi="Symbol" w:hint="default"/>
      </w:rPr>
    </w:lvl>
    <w:lvl w:ilvl="4" w:tplc="23605B0E" w:tentative="1">
      <w:start w:val="1"/>
      <w:numFmt w:val="bullet"/>
      <w:lvlText w:val="o"/>
      <w:lvlJc w:val="left"/>
      <w:pPr>
        <w:tabs>
          <w:tab w:val="num" w:pos="3600"/>
        </w:tabs>
        <w:ind w:left="3600" w:hanging="360"/>
      </w:pPr>
      <w:rPr>
        <w:rFonts w:ascii="Courier New" w:hAnsi="Courier New" w:cs="Courier New" w:hint="default"/>
      </w:rPr>
    </w:lvl>
    <w:lvl w:ilvl="5" w:tplc="BC5A3AE0" w:tentative="1">
      <w:start w:val="1"/>
      <w:numFmt w:val="bullet"/>
      <w:lvlText w:val=""/>
      <w:lvlJc w:val="left"/>
      <w:pPr>
        <w:tabs>
          <w:tab w:val="num" w:pos="4320"/>
        </w:tabs>
        <w:ind w:left="4320" w:hanging="360"/>
      </w:pPr>
      <w:rPr>
        <w:rFonts w:ascii="Wingdings" w:hAnsi="Wingdings" w:hint="default"/>
      </w:rPr>
    </w:lvl>
    <w:lvl w:ilvl="6" w:tplc="36AAA334" w:tentative="1">
      <w:start w:val="1"/>
      <w:numFmt w:val="bullet"/>
      <w:lvlText w:val=""/>
      <w:lvlJc w:val="left"/>
      <w:pPr>
        <w:tabs>
          <w:tab w:val="num" w:pos="5040"/>
        </w:tabs>
        <w:ind w:left="5040" w:hanging="360"/>
      </w:pPr>
      <w:rPr>
        <w:rFonts w:ascii="Symbol" w:hAnsi="Symbol" w:hint="default"/>
      </w:rPr>
    </w:lvl>
    <w:lvl w:ilvl="7" w:tplc="8FE4A948" w:tentative="1">
      <w:start w:val="1"/>
      <w:numFmt w:val="bullet"/>
      <w:lvlText w:val="o"/>
      <w:lvlJc w:val="left"/>
      <w:pPr>
        <w:tabs>
          <w:tab w:val="num" w:pos="5760"/>
        </w:tabs>
        <w:ind w:left="5760" w:hanging="360"/>
      </w:pPr>
      <w:rPr>
        <w:rFonts w:ascii="Courier New" w:hAnsi="Courier New" w:cs="Courier New" w:hint="default"/>
      </w:rPr>
    </w:lvl>
    <w:lvl w:ilvl="8" w:tplc="D03AFA2A"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CD45A94"/>
    <w:multiLevelType w:val="hybridMultilevel"/>
    <w:tmpl w:val="576AD508"/>
    <w:lvl w:ilvl="0" w:tplc="63122E42">
      <w:start w:val="1"/>
      <w:numFmt w:val="decimal"/>
      <w:lvlText w:val="%1."/>
      <w:lvlJc w:val="left"/>
      <w:pPr>
        <w:ind w:left="720" w:hanging="360"/>
      </w:pPr>
    </w:lvl>
    <w:lvl w:ilvl="1" w:tplc="202A475C">
      <w:start w:val="1"/>
      <w:numFmt w:val="lowerLetter"/>
      <w:lvlText w:val="%2."/>
      <w:lvlJc w:val="left"/>
      <w:pPr>
        <w:ind w:left="1440" w:hanging="360"/>
      </w:pPr>
    </w:lvl>
    <w:lvl w:ilvl="2" w:tplc="1D605286" w:tentative="1">
      <w:start w:val="1"/>
      <w:numFmt w:val="lowerRoman"/>
      <w:lvlText w:val="%3."/>
      <w:lvlJc w:val="right"/>
      <w:pPr>
        <w:ind w:left="2160" w:hanging="180"/>
      </w:pPr>
    </w:lvl>
    <w:lvl w:ilvl="3" w:tplc="421239A4" w:tentative="1">
      <w:start w:val="1"/>
      <w:numFmt w:val="decimal"/>
      <w:lvlText w:val="%4."/>
      <w:lvlJc w:val="left"/>
      <w:pPr>
        <w:ind w:left="2880" w:hanging="360"/>
      </w:pPr>
    </w:lvl>
    <w:lvl w:ilvl="4" w:tplc="D00E6366" w:tentative="1">
      <w:start w:val="1"/>
      <w:numFmt w:val="lowerLetter"/>
      <w:lvlText w:val="%5."/>
      <w:lvlJc w:val="left"/>
      <w:pPr>
        <w:ind w:left="3600" w:hanging="360"/>
      </w:pPr>
    </w:lvl>
    <w:lvl w:ilvl="5" w:tplc="967CA86A" w:tentative="1">
      <w:start w:val="1"/>
      <w:numFmt w:val="lowerRoman"/>
      <w:lvlText w:val="%6."/>
      <w:lvlJc w:val="right"/>
      <w:pPr>
        <w:ind w:left="4320" w:hanging="180"/>
      </w:pPr>
    </w:lvl>
    <w:lvl w:ilvl="6" w:tplc="5E123A3E" w:tentative="1">
      <w:start w:val="1"/>
      <w:numFmt w:val="decimal"/>
      <w:lvlText w:val="%7."/>
      <w:lvlJc w:val="left"/>
      <w:pPr>
        <w:ind w:left="5040" w:hanging="360"/>
      </w:pPr>
    </w:lvl>
    <w:lvl w:ilvl="7" w:tplc="B734BFE4" w:tentative="1">
      <w:start w:val="1"/>
      <w:numFmt w:val="lowerLetter"/>
      <w:lvlText w:val="%8."/>
      <w:lvlJc w:val="left"/>
      <w:pPr>
        <w:ind w:left="5760" w:hanging="360"/>
      </w:pPr>
    </w:lvl>
    <w:lvl w:ilvl="8" w:tplc="0EC05926" w:tentative="1">
      <w:start w:val="1"/>
      <w:numFmt w:val="lowerRoman"/>
      <w:lvlText w:val="%9."/>
      <w:lvlJc w:val="right"/>
      <w:pPr>
        <w:ind w:left="6480" w:hanging="180"/>
      </w:pPr>
    </w:lvl>
  </w:abstractNum>
  <w:abstractNum w:abstractNumId="42" w15:restartNumberingAfterBreak="0">
    <w:nsid w:val="6EE47ECD"/>
    <w:multiLevelType w:val="hybridMultilevel"/>
    <w:tmpl w:val="908A8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C11508"/>
    <w:multiLevelType w:val="hybridMultilevel"/>
    <w:tmpl w:val="247C1C38"/>
    <w:lvl w:ilvl="0" w:tplc="8328374A">
      <w:start w:val="1"/>
      <w:numFmt w:val="bullet"/>
      <w:lvlText w:val="•"/>
      <w:lvlJc w:val="left"/>
      <w:pPr>
        <w:tabs>
          <w:tab w:val="num" w:pos="720"/>
        </w:tabs>
        <w:ind w:left="720" w:hanging="360"/>
      </w:pPr>
      <w:rPr>
        <w:rFonts w:ascii="Times New Roman" w:hAnsi="Times New Roman" w:hint="default"/>
      </w:rPr>
    </w:lvl>
    <w:lvl w:ilvl="1" w:tplc="81A40E46">
      <w:start w:val="1163"/>
      <w:numFmt w:val="bullet"/>
      <w:lvlText w:val="–"/>
      <w:lvlJc w:val="left"/>
      <w:pPr>
        <w:tabs>
          <w:tab w:val="num" w:pos="1440"/>
        </w:tabs>
        <w:ind w:left="1440" w:hanging="360"/>
      </w:pPr>
      <w:rPr>
        <w:rFonts w:ascii="Times New Roman" w:hAnsi="Times New Roman" w:hint="default"/>
      </w:rPr>
    </w:lvl>
    <w:lvl w:ilvl="2" w:tplc="E1760B94">
      <w:start w:val="1163"/>
      <w:numFmt w:val="bullet"/>
      <w:lvlText w:val="•"/>
      <w:lvlJc w:val="left"/>
      <w:pPr>
        <w:tabs>
          <w:tab w:val="num" w:pos="2160"/>
        </w:tabs>
        <w:ind w:left="2160" w:hanging="360"/>
      </w:pPr>
      <w:rPr>
        <w:rFonts w:ascii="Times New Roman" w:hAnsi="Times New Roman" w:hint="default"/>
      </w:rPr>
    </w:lvl>
    <w:lvl w:ilvl="3" w:tplc="6D7CBA08">
      <w:start w:val="1163"/>
      <w:numFmt w:val="bullet"/>
      <w:lvlText w:val="–"/>
      <w:lvlJc w:val="left"/>
      <w:pPr>
        <w:tabs>
          <w:tab w:val="num" w:pos="2880"/>
        </w:tabs>
        <w:ind w:left="2880" w:hanging="360"/>
      </w:pPr>
      <w:rPr>
        <w:rFonts w:ascii="Times New Roman" w:hAnsi="Times New Roman" w:hint="default"/>
      </w:rPr>
    </w:lvl>
    <w:lvl w:ilvl="4" w:tplc="5EFC3C36">
      <w:start w:val="1163"/>
      <w:numFmt w:val="bullet"/>
      <w:lvlText w:val="»"/>
      <w:lvlJc w:val="left"/>
      <w:pPr>
        <w:tabs>
          <w:tab w:val="num" w:pos="3600"/>
        </w:tabs>
        <w:ind w:left="3600" w:hanging="360"/>
      </w:pPr>
      <w:rPr>
        <w:rFonts w:ascii="Times New Roman" w:hAnsi="Times New Roman" w:hint="default"/>
      </w:rPr>
    </w:lvl>
    <w:lvl w:ilvl="5" w:tplc="390A8150" w:tentative="1">
      <w:start w:val="1"/>
      <w:numFmt w:val="bullet"/>
      <w:lvlText w:val="•"/>
      <w:lvlJc w:val="left"/>
      <w:pPr>
        <w:tabs>
          <w:tab w:val="num" w:pos="4320"/>
        </w:tabs>
        <w:ind w:left="4320" w:hanging="360"/>
      </w:pPr>
      <w:rPr>
        <w:rFonts w:ascii="Times New Roman" w:hAnsi="Times New Roman" w:hint="default"/>
      </w:rPr>
    </w:lvl>
    <w:lvl w:ilvl="6" w:tplc="76F03570" w:tentative="1">
      <w:start w:val="1"/>
      <w:numFmt w:val="bullet"/>
      <w:lvlText w:val="•"/>
      <w:lvlJc w:val="left"/>
      <w:pPr>
        <w:tabs>
          <w:tab w:val="num" w:pos="5040"/>
        </w:tabs>
        <w:ind w:left="5040" w:hanging="360"/>
      </w:pPr>
      <w:rPr>
        <w:rFonts w:ascii="Times New Roman" w:hAnsi="Times New Roman" w:hint="default"/>
      </w:rPr>
    </w:lvl>
    <w:lvl w:ilvl="7" w:tplc="7534BEB6" w:tentative="1">
      <w:start w:val="1"/>
      <w:numFmt w:val="bullet"/>
      <w:lvlText w:val="•"/>
      <w:lvlJc w:val="left"/>
      <w:pPr>
        <w:tabs>
          <w:tab w:val="num" w:pos="5760"/>
        </w:tabs>
        <w:ind w:left="5760" w:hanging="360"/>
      </w:pPr>
      <w:rPr>
        <w:rFonts w:ascii="Times New Roman" w:hAnsi="Times New Roman" w:hint="default"/>
      </w:rPr>
    </w:lvl>
    <w:lvl w:ilvl="8" w:tplc="C4B87454" w:tentative="1">
      <w:start w:val="1"/>
      <w:numFmt w:val="bullet"/>
      <w:lvlText w:val="•"/>
      <w:lvlJc w:val="left"/>
      <w:pPr>
        <w:tabs>
          <w:tab w:val="num" w:pos="6480"/>
        </w:tabs>
        <w:ind w:left="6480" w:hanging="360"/>
      </w:pPr>
      <w:rPr>
        <w:rFonts w:ascii="Times New Roman" w:hAnsi="Times New Roman" w:hint="default"/>
      </w:rPr>
    </w:lvl>
  </w:abstractNum>
  <w:abstractNum w:abstractNumId="44" w15:restartNumberingAfterBreak="0">
    <w:nsid w:val="7AD045BC"/>
    <w:multiLevelType w:val="hybridMultilevel"/>
    <w:tmpl w:val="17F22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3E6E3C"/>
    <w:multiLevelType w:val="hybridMultilevel"/>
    <w:tmpl w:val="959CF21A"/>
    <w:lvl w:ilvl="0" w:tplc="48DCB1A4">
      <w:numFmt w:val="bullet"/>
      <w:lvlText w:val=""/>
      <w:lvlJc w:val="left"/>
      <w:pPr>
        <w:ind w:left="720" w:hanging="360"/>
      </w:pPr>
      <w:rPr>
        <w:rFonts w:ascii="Wingdings" w:eastAsia="Times New Roman"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20"/>
  </w:num>
  <w:num w:numId="3">
    <w:abstractNumId w:val="19"/>
  </w:num>
  <w:num w:numId="4">
    <w:abstractNumId w:val="4"/>
  </w:num>
  <w:num w:numId="5">
    <w:abstractNumId w:val="43"/>
  </w:num>
  <w:num w:numId="6">
    <w:abstractNumId w:val="28"/>
  </w:num>
  <w:num w:numId="7">
    <w:abstractNumId w:val="2"/>
  </w:num>
  <w:num w:numId="8">
    <w:abstractNumId w:val="37"/>
  </w:num>
  <w:num w:numId="9">
    <w:abstractNumId w:val="15"/>
  </w:num>
  <w:num w:numId="10">
    <w:abstractNumId w:val="0"/>
  </w:num>
  <w:num w:numId="11">
    <w:abstractNumId w:val="34"/>
  </w:num>
  <w:num w:numId="12">
    <w:abstractNumId w:val="6"/>
  </w:num>
  <w:num w:numId="13">
    <w:abstractNumId w:val="41"/>
  </w:num>
  <w:num w:numId="14">
    <w:abstractNumId w:val="5"/>
  </w:num>
  <w:num w:numId="15">
    <w:abstractNumId w:val="9"/>
  </w:num>
  <w:num w:numId="16">
    <w:abstractNumId w:val="40"/>
  </w:num>
  <w:num w:numId="17">
    <w:abstractNumId w:val="26"/>
  </w:num>
  <w:num w:numId="18">
    <w:abstractNumId w:val="3"/>
  </w:num>
  <w:num w:numId="19">
    <w:abstractNumId w:val="27"/>
  </w:num>
  <w:num w:numId="20">
    <w:abstractNumId w:val="23"/>
  </w:num>
  <w:num w:numId="21">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num>
  <w:num w:numId="23">
    <w:abstractNumId w:val="42"/>
  </w:num>
  <w:num w:numId="24">
    <w:abstractNumId w:val="22"/>
  </w:num>
  <w:num w:numId="25">
    <w:abstractNumId w:val="38"/>
  </w:num>
  <w:num w:numId="26">
    <w:abstractNumId w:val="30"/>
  </w:num>
  <w:num w:numId="27">
    <w:abstractNumId w:val="21"/>
  </w:num>
  <w:num w:numId="28">
    <w:abstractNumId w:val="17"/>
  </w:num>
  <w:num w:numId="29">
    <w:abstractNumId w:val="32"/>
  </w:num>
  <w:num w:numId="30">
    <w:abstractNumId w:val="13"/>
  </w:num>
  <w:num w:numId="31">
    <w:abstractNumId w:val="11"/>
  </w:num>
  <w:num w:numId="32">
    <w:abstractNumId w:val="44"/>
  </w:num>
  <w:num w:numId="33">
    <w:abstractNumId w:val="29"/>
  </w:num>
  <w:num w:numId="34">
    <w:abstractNumId w:val="31"/>
  </w:num>
  <w:num w:numId="35">
    <w:abstractNumId w:val="12"/>
  </w:num>
  <w:num w:numId="36">
    <w:abstractNumId w:val="7"/>
  </w:num>
  <w:num w:numId="37">
    <w:abstractNumId w:val="36"/>
  </w:num>
  <w:num w:numId="38">
    <w:abstractNumId w:val="39"/>
  </w:num>
  <w:num w:numId="39">
    <w:abstractNumId w:val="18"/>
  </w:num>
  <w:num w:numId="40">
    <w:abstractNumId w:val="33"/>
  </w:num>
  <w:num w:numId="41">
    <w:abstractNumId w:val="1"/>
  </w:num>
  <w:num w:numId="42">
    <w:abstractNumId w:val="8"/>
  </w:num>
  <w:num w:numId="43">
    <w:abstractNumId w:val="45"/>
  </w:num>
  <w:num w:numId="44">
    <w:abstractNumId w:val="14"/>
  </w:num>
  <w:num w:numId="45">
    <w:abstractNumId w:val="24"/>
  </w:num>
  <w:num w:numId="46">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36759"/>
    <w:rsid w:val="00000451"/>
    <w:rsid w:val="00000D39"/>
    <w:rsid w:val="00000E1E"/>
    <w:rsid w:val="00000FCE"/>
    <w:rsid w:val="000013E5"/>
    <w:rsid w:val="00001EA7"/>
    <w:rsid w:val="00001FBE"/>
    <w:rsid w:val="00002348"/>
    <w:rsid w:val="0000316A"/>
    <w:rsid w:val="000037D5"/>
    <w:rsid w:val="000037E3"/>
    <w:rsid w:val="00003877"/>
    <w:rsid w:val="00004351"/>
    <w:rsid w:val="00004E8E"/>
    <w:rsid w:val="00005703"/>
    <w:rsid w:val="00005B8D"/>
    <w:rsid w:val="00005CCA"/>
    <w:rsid w:val="000072DA"/>
    <w:rsid w:val="00007B65"/>
    <w:rsid w:val="000105DF"/>
    <w:rsid w:val="0001107B"/>
    <w:rsid w:val="00011281"/>
    <w:rsid w:val="00011537"/>
    <w:rsid w:val="0001163D"/>
    <w:rsid w:val="000119BB"/>
    <w:rsid w:val="00011D66"/>
    <w:rsid w:val="00012F84"/>
    <w:rsid w:val="00013408"/>
    <w:rsid w:val="00013ED2"/>
    <w:rsid w:val="000140C4"/>
    <w:rsid w:val="000151DE"/>
    <w:rsid w:val="00015342"/>
    <w:rsid w:val="000155B5"/>
    <w:rsid w:val="000160C0"/>
    <w:rsid w:val="000164D5"/>
    <w:rsid w:val="000168DF"/>
    <w:rsid w:val="000168E5"/>
    <w:rsid w:val="000178D9"/>
    <w:rsid w:val="000179B1"/>
    <w:rsid w:val="000202CA"/>
    <w:rsid w:val="0002094F"/>
    <w:rsid w:val="000212E5"/>
    <w:rsid w:val="0002145F"/>
    <w:rsid w:val="00021B08"/>
    <w:rsid w:val="00021B0D"/>
    <w:rsid w:val="0002255A"/>
    <w:rsid w:val="00023A08"/>
    <w:rsid w:val="00023BB0"/>
    <w:rsid w:val="00023C2A"/>
    <w:rsid w:val="0002427C"/>
    <w:rsid w:val="00024F0F"/>
    <w:rsid w:val="000259F1"/>
    <w:rsid w:val="00025B00"/>
    <w:rsid w:val="00026190"/>
    <w:rsid w:val="0002620A"/>
    <w:rsid w:val="0002623D"/>
    <w:rsid w:val="00026C0A"/>
    <w:rsid w:val="00030235"/>
    <w:rsid w:val="00030835"/>
    <w:rsid w:val="00030B1C"/>
    <w:rsid w:val="000313D3"/>
    <w:rsid w:val="000313F5"/>
    <w:rsid w:val="000318C6"/>
    <w:rsid w:val="00032169"/>
    <w:rsid w:val="00032487"/>
    <w:rsid w:val="000343BB"/>
    <w:rsid w:val="00034648"/>
    <w:rsid w:val="00035682"/>
    <w:rsid w:val="000374D1"/>
    <w:rsid w:val="000407DC"/>
    <w:rsid w:val="000413FD"/>
    <w:rsid w:val="00041587"/>
    <w:rsid w:val="00042889"/>
    <w:rsid w:val="00042B1A"/>
    <w:rsid w:val="00042F82"/>
    <w:rsid w:val="000437EA"/>
    <w:rsid w:val="00043A57"/>
    <w:rsid w:val="00043B88"/>
    <w:rsid w:val="000443E3"/>
    <w:rsid w:val="00044779"/>
    <w:rsid w:val="000449AC"/>
    <w:rsid w:val="00044B71"/>
    <w:rsid w:val="00045160"/>
    <w:rsid w:val="0004560D"/>
    <w:rsid w:val="000456D2"/>
    <w:rsid w:val="000458BA"/>
    <w:rsid w:val="00046344"/>
    <w:rsid w:val="00046405"/>
    <w:rsid w:val="000465A7"/>
    <w:rsid w:val="000465E1"/>
    <w:rsid w:val="000468F1"/>
    <w:rsid w:val="00046A6F"/>
    <w:rsid w:val="000470E1"/>
    <w:rsid w:val="0004746D"/>
    <w:rsid w:val="00047A1B"/>
    <w:rsid w:val="00047B29"/>
    <w:rsid w:val="00050219"/>
    <w:rsid w:val="00050251"/>
    <w:rsid w:val="000505C1"/>
    <w:rsid w:val="000509DC"/>
    <w:rsid w:val="00050DF9"/>
    <w:rsid w:val="0005119A"/>
    <w:rsid w:val="00051E2E"/>
    <w:rsid w:val="000527DB"/>
    <w:rsid w:val="00052B6B"/>
    <w:rsid w:val="00052FAA"/>
    <w:rsid w:val="00052FDA"/>
    <w:rsid w:val="000539BF"/>
    <w:rsid w:val="00054021"/>
    <w:rsid w:val="00054734"/>
    <w:rsid w:val="0005487B"/>
    <w:rsid w:val="00054C92"/>
    <w:rsid w:val="00055029"/>
    <w:rsid w:val="0005559B"/>
    <w:rsid w:val="00055D17"/>
    <w:rsid w:val="00055EAB"/>
    <w:rsid w:val="00055FEB"/>
    <w:rsid w:val="0005606B"/>
    <w:rsid w:val="0005639A"/>
    <w:rsid w:val="0005650B"/>
    <w:rsid w:val="0005656A"/>
    <w:rsid w:val="000565C9"/>
    <w:rsid w:val="0005799D"/>
    <w:rsid w:val="00057CB5"/>
    <w:rsid w:val="0006057F"/>
    <w:rsid w:val="00061210"/>
    <w:rsid w:val="000615E2"/>
    <w:rsid w:val="000618DC"/>
    <w:rsid w:val="0006293E"/>
    <w:rsid w:val="00062A42"/>
    <w:rsid w:val="00062FAF"/>
    <w:rsid w:val="00062FF8"/>
    <w:rsid w:val="00063413"/>
    <w:rsid w:val="00063657"/>
    <w:rsid w:val="00063713"/>
    <w:rsid w:val="00063A4B"/>
    <w:rsid w:val="00064190"/>
    <w:rsid w:val="0006433C"/>
    <w:rsid w:val="00064EAE"/>
    <w:rsid w:val="000667D4"/>
    <w:rsid w:val="00066A63"/>
    <w:rsid w:val="00066CF9"/>
    <w:rsid w:val="00066E36"/>
    <w:rsid w:val="00066E67"/>
    <w:rsid w:val="00067584"/>
    <w:rsid w:val="00067D1D"/>
    <w:rsid w:val="00067E22"/>
    <w:rsid w:val="000702C8"/>
    <w:rsid w:val="000704AE"/>
    <w:rsid w:val="00070764"/>
    <w:rsid w:val="00070B0B"/>
    <w:rsid w:val="000710B6"/>
    <w:rsid w:val="000710EA"/>
    <w:rsid w:val="000711CA"/>
    <w:rsid w:val="000727CE"/>
    <w:rsid w:val="00073073"/>
    <w:rsid w:val="0007346F"/>
    <w:rsid w:val="0007347C"/>
    <w:rsid w:val="000738B8"/>
    <w:rsid w:val="000752C3"/>
    <w:rsid w:val="00075E40"/>
    <w:rsid w:val="00076057"/>
    <w:rsid w:val="00076313"/>
    <w:rsid w:val="00076D4D"/>
    <w:rsid w:val="000779B5"/>
    <w:rsid w:val="00077BD2"/>
    <w:rsid w:val="00077D57"/>
    <w:rsid w:val="000801FB"/>
    <w:rsid w:val="0008059A"/>
    <w:rsid w:val="00080F58"/>
    <w:rsid w:val="00080FCC"/>
    <w:rsid w:val="00081260"/>
    <w:rsid w:val="00081581"/>
    <w:rsid w:val="00081629"/>
    <w:rsid w:val="00081AA0"/>
    <w:rsid w:val="00081D77"/>
    <w:rsid w:val="00081FBD"/>
    <w:rsid w:val="000832F3"/>
    <w:rsid w:val="0008334D"/>
    <w:rsid w:val="000834FB"/>
    <w:rsid w:val="000838A9"/>
    <w:rsid w:val="00083C8C"/>
    <w:rsid w:val="0008403D"/>
    <w:rsid w:val="00084333"/>
    <w:rsid w:val="00084C6E"/>
    <w:rsid w:val="00084CD3"/>
    <w:rsid w:val="00084E23"/>
    <w:rsid w:val="00085263"/>
    <w:rsid w:val="0008547D"/>
    <w:rsid w:val="00085810"/>
    <w:rsid w:val="0008680A"/>
    <w:rsid w:val="00086AE6"/>
    <w:rsid w:val="000902A4"/>
    <w:rsid w:val="00090CD4"/>
    <w:rsid w:val="00090FA1"/>
    <w:rsid w:val="000914B6"/>
    <w:rsid w:val="0009167A"/>
    <w:rsid w:val="00091C8D"/>
    <w:rsid w:val="0009210D"/>
    <w:rsid w:val="0009220D"/>
    <w:rsid w:val="00093511"/>
    <w:rsid w:val="00093A21"/>
    <w:rsid w:val="0009423A"/>
    <w:rsid w:val="00094402"/>
    <w:rsid w:val="0009445E"/>
    <w:rsid w:val="00094DC8"/>
    <w:rsid w:val="000956D8"/>
    <w:rsid w:val="00096B60"/>
    <w:rsid w:val="00097538"/>
    <w:rsid w:val="00097947"/>
    <w:rsid w:val="00097C53"/>
    <w:rsid w:val="00097FB4"/>
    <w:rsid w:val="00097FEF"/>
    <w:rsid w:val="000A0617"/>
    <w:rsid w:val="000A0AC1"/>
    <w:rsid w:val="000A14B5"/>
    <w:rsid w:val="000A17D4"/>
    <w:rsid w:val="000A2CB3"/>
    <w:rsid w:val="000A352F"/>
    <w:rsid w:val="000A3CF9"/>
    <w:rsid w:val="000A3F61"/>
    <w:rsid w:val="000A4C87"/>
    <w:rsid w:val="000A4E97"/>
    <w:rsid w:val="000A7004"/>
    <w:rsid w:val="000A7F8E"/>
    <w:rsid w:val="000B0323"/>
    <w:rsid w:val="000B0D78"/>
    <w:rsid w:val="000B13B8"/>
    <w:rsid w:val="000B240F"/>
    <w:rsid w:val="000B2E42"/>
    <w:rsid w:val="000B3A0B"/>
    <w:rsid w:val="000B3CA9"/>
    <w:rsid w:val="000B3DCA"/>
    <w:rsid w:val="000B409A"/>
    <w:rsid w:val="000B5146"/>
    <w:rsid w:val="000B63D0"/>
    <w:rsid w:val="000B6A71"/>
    <w:rsid w:val="000B6CC0"/>
    <w:rsid w:val="000B749D"/>
    <w:rsid w:val="000B7D2C"/>
    <w:rsid w:val="000C056E"/>
    <w:rsid w:val="000C05D5"/>
    <w:rsid w:val="000C0CCF"/>
    <w:rsid w:val="000C1478"/>
    <w:rsid w:val="000C16FB"/>
    <w:rsid w:val="000C28DF"/>
    <w:rsid w:val="000C3103"/>
    <w:rsid w:val="000C32A3"/>
    <w:rsid w:val="000C33DA"/>
    <w:rsid w:val="000C40E9"/>
    <w:rsid w:val="000C41F4"/>
    <w:rsid w:val="000C42F8"/>
    <w:rsid w:val="000C48C2"/>
    <w:rsid w:val="000C5311"/>
    <w:rsid w:val="000C61C7"/>
    <w:rsid w:val="000C70CC"/>
    <w:rsid w:val="000C7BD2"/>
    <w:rsid w:val="000C7BDD"/>
    <w:rsid w:val="000D1124"/>
    <w:rsid w:val="000D13C3"/>
    <w:rsid w:val="000D1759"/>
    <w:rsid w:val="000D2CA2"/>
    <w:rsid w:val="000D3094"/>
    <w:rsid w:val="000D3E60"/>
    <w:rsid w:val="000D411B"/>
    <w:rsid w:val="000D4273"/>
    <w:rsid w:val="000D43F7"/>
    <w:rsid w:val="000D5995"/>
    <w:rsid w:val="000D5A33"/>
    <w:rsid w:val="000D5ACA"/>
    <w:rsid w:val="000D5F5E"/>
    <w:rsid w:val="000D6779"/>
    <w:rsid w:val="000D7502"/>
    <w:rsid w:val="000D7878"/>
    <w:rsid w:val="000E0824"/>
    <w:rsid w:val="000E0A45"/>
    <w:rsid w:val="000E0B01"/>
    <w:rsid w:val="000E0BDA"/>
    <w:rsid w:val="000E0BE7"/>
    <w:rsid w:val="000E0D16"/>
    <w:rsid w:val="000E20AF"/>
    <w:rsid w:val="000E26E7"/>
    <w:rsid w:val="000E2793"/>
    <w:rsid w:val="000E2C01"/>
    <w:rsid w:val="000E2F33"/>
    <w:rsid w:val="000E326A"/>
    <w:rsid w:val="000E33E2"/>
    <w:rsid w:val="000E3FFD"/>
    <w:rsid w:val="000E4E12"/>
    <w:rsid w:val="000E589D"/>
    <w:rsid w:val="000E5EC4"/>
    <w:rsid w:val="000E5F4F"/>
    <w:rsid w:val="000E6725"/>
    <w:rsid w:val="000E6CAA"/>
    <w:rsid w:val="000E725B"/>
    <w:rsid w:val="000E757A"/>
    <w:rsid w:val="000E7A27"/>
    <w:rsid w:val="000E7D5E"/>
    <w:rsid w:val="000E7E2B"/>
    <w:rsid w:val="000F08B5"/>
    <w:rsid w:val="000F162B"/>
    <w:rsid w:val="000F1E2D"/>
    <w:rsid w:val="000F1E67"/>
    <w:rsid w:val="000F254D"/>
    <w:rsid w:val="000F2675"/>
    <w:rsid w:val="000F2CD3"/>
    <w:rsid w:val="000F34AB"/>
    <w:rsid w:val="000F3535"/>
    <w:rsid w:val="000F3892"/>
    <w:rsid w:val="000F44C2"/>
    <w:rsid w:val="000F4637"/>
    <w:rsid w:val="000F4EAF"/>
    <w:rsid w:val="000F5151"/>
    <w:rsid w:val="000F552E"/>
    <w:rsid w:val="000F5576"/>
    <w:rsid w:val="000F5BE4"/>
    <w:rsid w:val="000F731C"/>
    <w:rsid w:val="000F767F"/>
    <w:rsid w:val="000F7D0F"/>
    <w:rsid w:val="00100D11"/>
    <w:rsid w:val="00101BE3"/>
    <w:rsid w:val="00101BE6"/>
    <w:rsid w:val="00101BFC"/>
    <w:rsid w:val="00102064"/>
    <w:rsid w:val="001020B9"/>
    <w:rsid w:val="001027CB"/>
    <w:rsid w:val="001029A1"/>
    <w:rsid w:val="00103084"/>
    <w:rsid w:val="00103216"/>
    <w:rsid w:val="001035C8"/>
    <w:rsid w:val="001045DC"/>
    <w:rsid w:val="00104C17"/>
    <w:rsid w:val="00104C92"/>
    <w:rsid w:val="0010527E"/>
    <w:rsid w:val="00105520"/>
    <w:rsid w:val="001055ED"/>
    <w:rsid w:val="00105705"/>
    <w:rsid w:val="00105B31"/>
    <w:rsid w:val="001060DA"/>
    <w:rsid w:val="00106D31"/>
    <w:rsid w:val="00107AD7"/>
    <w:rsid w:val="00110354"/>
    <w:rsid w:val="001103ED"/>
    <w:rsid w:val="001105FD"/>
    <w:rsid w:val="00110C50"/>
    <w:rsid w:val="00110CA9"/>
    <w:rsid w:val="00111B4A"/>
    <w:rsid w:val="00111C62"/>
    <w:rsid w:val="00112167"/>
    <w:rsid w:val="00112307"/>
    <w:rsid w:val="0011396F"/>
    <w:rsid w:val="00114550"/>
    <w:rsid w:val="0011608F"/>
    <w:rsid w:val="00116B9D"/>
    <w:rsid w:val="00116D89"/>
    <w:rsid w:val="00117455"/>
    <w:rsid w:val="001177D3"/>
    <w:rsid w:val="00117E16"/>
    <w:rsid w:val="00120852"/>
    <w:rsid w:val="00120992"/>
    <w:rsid w:val="00120B5A"/>
    <w:rsid w:val="00121700"/>
    <w:rsid w:val="00121C3D"/>
    <w:rsid w:val="0012206C"/>
    <w:rsid w:val="00122974"/>
    <w:rsid w:val="00123489"/>
    <w:rsid w:val="00123BA9"/>
    <w:rsid w:val="0012406C"/>
    <w:rsid w:val="001241B8"/>
    <w:rsid w:val="001246D3"/>
    <w:rsid w:val="0012522F"/>
    <w:rsid w:val="00125777"/>
    <w:rsid w:val="0012583D"/>
    <w:rsid w:val="00125AD9"/>
    <w:rsid w:val="00125EDB"/>
    <w:rsid w:val="00127B04"/>
    <w:rsid w:val="001307C0"/>
    <w:rsid w:val="00130DA5"/>
    <w:rsid w:val="00131025"/>
    <w:rsid w:val="00131114"/>
    <w:rsid w:val="00131E4E"/>
    <w:rsid w:val="0013271D"/>
    <w:rsid w:val="0013299C"/>
    <w:rsid w:val="00132B7E"/>
    <w:rsid w:val="00133649"/>
    <w:rsid w:val="001336BC"/>
    <w:rsid w:val="0013377C"/>
    <w:rsid w:val="0013423D"/>
    <w:rsid w:val="00134265"/>
    <w:rsid w:val="00134E1D"/>
    <w:rsid w:val="00135190"/>
    <w:rsid w:val="00135426"/>
    <w:rsid w:val="00135611"/>
    <w:rsid w:val="00135969"/>
    <w:rsid w:val="00135BE5"/>
    <w:rsid w:val="00136141"/>
    <w:rsid w:val="00136221"/>
    <w:rsid w:val="001364BE"/>
    <w:rsid w:val="0013763E"/>
    <w:rsid w:val="00137B5D"/>
    <w:rsid w:val="001406CB"/>
    <w:rsid w:val="00140760"/>
    <w:rsid w:val="001408A0"/>
    <w:rsid w:val="001419EF"/>
    <w:rsid w:val="001420DB"/>
    <w:rsid w:val="00142F7D"/>
    <w:rsid w:val="001430F0"/>
    <w:rsid w:val="0014395C"/>
    <w:rsid w:val="00143FD8"/>
    <w:rsid w:val="0014439C"/>
    <w:rsid w:val="00144753"/>
    <w:rsid w:val="0014493F"/>
    <w:rsid w:val="00144CCC"/>
    <w:rsid w:val="001456D1"/>
    <w:rsid w:val="00145B2F"/>
    <w:rsid w:val="00145C55"/>
    <w:rsid w:val="001463FD"/>
    <w:rsid w:val="00146EF6"/>
    <w:rsid w:val="00147173"/>
    <w:rsid w:val="00147472"/>
    <w:rsid w:val="0015094B"/>
    <w:rsid w:val="00150BDF"/>
    <w:rsid w:val="00151156"/>
    <w:rsid w:val="00151200"/>
    <w:rsid w:val="00152317"/>
    <w:rsid w:val="001523BB"/>
    <w:rsid w:val="00152ACE"/>
    <w:rsid w:val="00152C5F"/>
    <w:rsid w:val="00153482"/>
    <w:rsid w:val="0015366D"/>
    <w:rsid w:val="001543EC"/>
    <w:rsid w:val="001546C6"/>
    <w:rsid w:val="0015493A"/>
    <w:rsid w:val="0015493C"/>
    <w:rsid w:val="00156612"/>
    <w:rsid w:val="00156DE3"/>
    <w:rsid w:val="00156E8F"/>
    <w:rsid w:val="00157468"/>
    <w:rsid w:val="00157931"/>
    <w:rsid w:val="001579AF"/>
    <w:rsid w:val="00157FC5"/>
    <w:rsid w:val="00160512"/>
    <w:rsid w:val="001606EA"/>
    <w:rsid w:val="00160CE7"/>
    <w:rsid w:val="00161C75"/>
    <w:rsid w:val="00161C8D"/>
    <w:rsid w:val="0016214A"/>
    <w:rsid w:val="00162254"/>
    <w:rsid w:val="0016270D"/>
    <w:rsid w:val="001627C4"/>
    <w:rsid w:val="0016416A"/>
    <w:rsid w:val="0016433E"/>
    <w:rsid w:val="0016435E"/>
    <w:rsid w:val="001647BF"/>
    <w:rsid w:val="00164D76"/>
    <w:rsid w:val="0016527B"/>
    <w:rsid w:val="00165735"/>
    <w:rsid w:val="00166589"/>
    <w:rsid w:val="001666B5"/>
    <w:rsid w:val="00166A55"/>
    <w:rsid w:val="00166B97"/>
    <w:rsid w:val="00166EB1"/>
    <w:rsid w:val="0016701A"/>
    <w:rsid w:val="00167206"/>
    <w:rsid w:val="00167462"/>
    <w:rsid w:val="0016776B"/>
    <w:rsid w:val="001706BF"/>
    <w:rsid w:val="00170CCB"/>
    <w:rsid w:val="00170DD3"/>
    <w:rsid w:val="00170EDC"/>
    <w:rsid w:val="00171A9D"/>
    <w:rsid w:val="00171B55"/>
    <w:rsid w:val="00172C6D"/>
    <w:rsid w:val="00173252"/>
    <w:rsid w:val="00173452"/>
    <w:rsid w:val="00173A58"/>
    <w:rsid w:val="00174B12"/>
    <w:rsid w:val="00174D27"/>
    <w:rsid w:val="001763F6"/>
    <w:rsid w:val="00177A1B"/>
    <w:rsid w:val="00177B29"/>
    <w:rsid w:val="00177E49"/>
    <w:rsid w:val="001808C1"/>
    <w:rsid w:val="00180EF3"/>
    <w:rsid w:val="001810BA"/>
    <w:rsid w:val="001815D3"/>
    <w:rsid w:val="001816FB"/>
    <w:rsid w:val="001818B1"/>
    <w:rsid w:val="00181D8C"/>
    <w:rsid w:val="00182B5C"/>
    <w:rsid w:val="00182FC1"/>
    <w:rsid w:val="00184418"/>
    <w:rsid w:val="00184DB3"/>
    <w:rsid w:val="00185E53"/>
    <w:rsid w:val="00185EE9"/>
    <w:rsid w:val="00186244"/>
    <w:rsid w:val="0018647A"/>
    <w:rsid w:val="001867E2"/>
    <w:rsid w:val="00186BB5"/>
    <w:rsid w:val="001871F4"/>
    <w:rsid w:val="001874A3"/>
    <w:rsid w:val="00190414"/>
    <w:rsid w:val="001910F2"/>
    <w:rsid w:val="001913B4"/>
    <w:rsid w:val="001916EE"/>
    <w:rsid w:val="001919C1"/>
    <w:rsid w:val="00191F98"/>
    <w:rsid w:val="0019289D"/>
    <w:rsid w:val="0019394D"/>
    <w:rsid w:val="00193B41"/>
    <w:rsid w:val="00193EFB"/>
    <w:rsid w:val="00194467"/>
    <w:rsid w:val="0019463C"/>
    <w:rsid w:val="00194888"/>
    <w:rsid w:val="00195327"/>
    <w:rsid w:val="0019562C"/>
    <w:rsid w:val="0019586A"/>
    <w:rsid w:val="00196AB2"/>
    <w:rsid w:val="001972A3"/>
    <w:rsid w:val="00197F9E"/>
    <w:rsid w:val="001A0297"/>
    <w:rsid w:val="001A03D7"/>
    <w:rsid w:val="001A10C4"/>
    <w:rsid w:val="001A185B"/>
    <w:rsid w:val="001A1F97"/>
    <w:rsid w:val="001A240B"/>
    <w:rsid w:val="001A4ACD"/>
    <w:rsid w:val="001A4CDE"/>
    <w:rsid w:val="001A5118"/>
    <w:rsid w:val="001A5291"/>
    <w:rsid w:val="001A5AFC"/>
    <w:rsid w:val="001A5F95"/>
    <w:rsid w:val="001A5FD2"/>
    <w:rsid w:val="001A655A"/>
    <w:rsid w:val="001A6921"/>
    <w:rsid w:val="001A7384"/>
    <w:rsid w:val="001A7724"/>
    <w:rsid w:val="001B1158"/>
    <w:rsid w:val="001B1467"/>
    <w:rsid w:val="001B178F"/>
    <w:rsid w:val="001B1AB3"/>
    <w:rsid w:val="001B1BD5"/>
    <w:rsid w:val="001B1DA8"/>
    <w:rsid w:val="001B2711"/>
    <w:rsid w:val="001B27DE"/>
    <w:rsid w:val="001B2B1D"/>
    <w:rsid w:val="001B2F5C"/>
    <w:rsid w:val="001B3069"/>
    <w:rsid w:val="001B3344"/>
    <w:rsid w:val="001B3392"/>
    <w:rsid w:val="001B372B"/>
    <w:rsid w:val="001B3BF6"/>
    <w:rsid w:val="001B3FF7"/>
    <w:rsid w:val="001B415D"/>
    <w:rsid w:val="001B4DFC"/>
    <w:rsid w:val="001B56D9"/>
    <w:rsid w:val="001B63B8"/>
    <w:rsid w:val="001B6AED"/>
    <w:rsid w:val="001B75C5"/>
    <w:rsid w:val="001B76C1"/>
    <w:rsid w:val="001B78D6"/>
    <w:rsid w:val="001C0163"/>
    <w:rsid w:val="001C0BBD"/>
    <w:rsid w:val="001C13EC"/>
    <w:rsid w:val="001C173E"/>
    <w:rsid w:val="001C192A"/>
    <w:rsid w:val="001C24FD"/>
    <w:rsid w:val="001C27B5"/>
    <w:rsid w:val="001C33D1"/>
    <w:rsid w:val="001C3459"/>
    <w:rsid w:val="001C455A"/>
    <w:rsid w:val="001C464C"/>
    <w:rsid w:val="001C56C6"/>
    <w:rsid w:val="001C60B2"/>
    <w:rsid w:val="001C6587"/>
    <w:rsid w:val="001C66BC"/>
    <w:rsid w:val="001D055F"/>
    <w:rsid w:val="001D0D5A"/>
    <w:rsid w:val="001D1825"/>
    <w:rsid w:val="001D22F7"/>
    <w:rsid w:val="001D2780"/>
    <w:rsid w:val="001D331A"/>
    <w:rsid w:val="001D3372"/>
    <w:rsid w:val="001D360A"/>
    <w:rsid w:val="001D37E8"/>
    <w:rsid w:val="001D43F1"/>
    <w:rsid w:val="001D4412"/>
    <w:rsid w:val="001D472A"/>
    <w:rsid w:val="001D5376"/>
    <w:rsid w:val="001D565D"/>
    <w:rsid w:val="001D5B03"/>
    <w:rsid w:val="001D6378"/>
    <w:rsid w:val="001D6F47"/>
    <w:rsid w:val="001D729F"/>
    <w:rsid w:val="001D75BD"/>
    <w:rsid w:val="001D7AE7"/>
    <w:rsid w:val="001D7F26"/>
    <w:rsid w:val="001D7FD2"/>
    <w:rsid w:val="001E0307"/>
    <w:rsid w:val="001E0BF8"/>
    <w:rsid w:val="001E1090"/>
    <w:rsid w:val="001E1C6E"/>
    <w:rsid w:val="001E2A53"/>
    <w:rsid w:val="001E2D34"/>
    <w:rsid w:val="001E30CC"/>
    <w:rsid w:val="001E469D"/>
    <w:rsid w:val="001E484B"/>
    <w:rsid w:val="001E489D"/>
    <w:rsid w:val="001E4968"/>
    <w:rsid w:val="001E606A"/>
    <w:rsid w:val="001E6C0A"/>
    <w:rsid w:val="001F0A3A"/>
    <w:rsid w:val="001F0E18"/>
    <w:rsid w:val="001F1A71"/>
    <w:rsid w:val="001F250D"/>
    <w:rsid w:val="001F3262"/>
    <w:rsid w:val="001F3A86"/>
    <w:rsid w:val="001F3B08"/>
    <w:rsid w:val="001F3BDF"/>
    <w:rsid w:val="001F4586"/>
    <w:rsid w:val="001F53EE"/>
    <w:rsid w:val="001F5549"/>
    <w:rsid w:val="001F595F"/>
    <w:rsid w:val="001F5BDD"/>
    <w:rsid w:val="001F5D1E"/>
    <w:rsid w:val="001F6FB0"/>
    <w:rsid w:val="001F70FA"/>
    <w:rsid w:val="001F7657"/>
    <w:rsid w:val="0020004F"/>
    <w:rsid w:val="002003C4"/>
    <w:rsid w:val="00200665"/>
    <w:rsid w:val="00201196"/>
    <w:rsid w:val="00201B00"/>
    <w:rsid w:val="00201DD8"/>
    <w:rsid w:val="002027A5"/>
    <w:rsid w:val="00202975"/>
    <w:rsid w:val="002036A6"/>
    <w:rsid w:val="0020373F"/>
    <w:rsid w:val="00203CDB"/>
    <w:rsid w:val="002044A5"/>
    <w:rsid w:val="00205929"/>
    <w:rsid w:val="00205AEA"/>
    <w:rsid w:val="00205C38"/>
    <w:rsid w:val="00211492"/>
    <w:rsid w:val="00212407"/>
    <w:rsid w:val="002130E4"/>
    <w:rsid w:val="0021345E"/>
    <w:rsid w:val="002137DA"/>
    <w:rsid w:val="00213A74"/>
    <w:rsid w:val="00213FE2"/>
    <w:rsid w:val="00214D5F"/>
    <w:rsid w:val="00214F03"/>
    <w:rsid w:val="002157E0"/>
    <w:rsid w:val="00216119"/>
    <w:rsid w:val="002161C2"/>
    <w:rsid w:val="002165F8"/>
    <w:rsid w:val="0021723A"/>
    <w:rsid w:val="00220AA2"/>
    <w:rsid w:val="00220D1B"/>
    <w:rsid w:val="00220FF5"/>
    <w:rsid w:val="00221B87"/>
    <w:rsid w:val="002224EF"/>
    <w:rsid w:val="00222E34"/>
    <w:rsid w:val="00223494"/>
    <w:rsid w:val="00223B3F"/>
    <w:rsid w:val="00223BB5"/>
    <w:rsid w:val="00223CAE"/>
    <w:rsid w:val="00225A55"/>
    <w:rsid w:val="002276C4"/>
    <w:rsid w:val="0022780F"/>
    <w:rsid w:val="00230D4E"/>
    <w:rsid w:val="0023156A"/>
    <w:rsid w:val="00232154"/>
    <w:rsid w:val="00232A32"/>
    <w:rsid w:val="00232B7C"/>
    <w:rsid w:val="002333EA"/>
    <w:rsid w:val="00233456"/>
    <w:rsid w:val="0023382D"/>
    <w:rsid w:val="00233A24"/>
    <w:rsid w:val="00233F3B"/>
    <w:rsid w:val="00234BF4"/>
    <w:rsid w:val="00234D7D"/>
    <w:rsid w:val="00234FF4"/>
    <w:rsid w:val="002353E0"/>
    <w:rsid w:val="002354D1"/>
    <w:rsid w:val="00235E64"/>
    <w:rsid w:val="00236002"/>
    <w:rsid w:val="00236CA6"/>
    <w:rsid w:val="00240C11"/>
    <w:rsid w:val="00240C3B"/>
    <w:rsid w:val="00240D4A"/>
    <w:rsid w:val="00240F17"/>
    <w:rsid w:val="00242644"/>
    <w:rsid w:val="00242A66"/>
    <w:rsid w:val="00244197"/>
    <w:rsid w:val="00244402"/>
    <w:rsid w:val="002444E2"/>
    <w:rsid w:val="00244C35"/>
    <w:rsid w:val="00244E7B"/>
    <w:rsid w:val="00245644"/>
    <w:rsid w:val="0024652C"/>
    <w:rsid w:val="0024690C"/>
    <w:rsid w:val="00246CE2"/>
    <w:rsid w:val="00247008"/>
    <w:rsid w:val="00247107"/>
    <w:rsid w:val="00247B29"/>
    <w:rsid w:val="00250165"/>
    <w:rsid w:val="00250DCD"/>
    <w:rsid w:val="00251143"/>
    <w:rsid w:val="002511B1"/>
    <w:rsid w:val="0025166B"/>
    <w:rsid w:val="00251759"/>
    <w:rsid w:val="002517E1"/>
    <w:rsid w:val="00251AD7"/>
    <w:rsid w:val="0025230C"/>
    <w:rsid w:val="00252AF6"/>
    <w:rsid w:val="0025302E"/>
    <w:rsid w:val="00253465"/>
    <w:rsid w:val="00253AB4"/>
    <w:rsid w:val="00254315"/>
    <w:rsid w:val="0025477A"/>
    <w:rsid w:val="00254997"/>
    <w:rsid w:val="00255302"/>
    <w:rsid w:val="002559CF"/>
    <w:rsid w:val="00255A29"/>
    <w:rsid w:val="00255EA7"/>
    <w:rsid w:val="0025653A"/>
    <w:rsid w:val="002568E2"/>
    <w:rsid w:val="0025750A"/>
    <w:rsid w:val="002579B8"/>
    <w:rsid w:val="00257F20"/>
    <w:rsid w:val="00261489"/>
    <w:rsid w:val="0026184C"/>
    <w:rsid w:val="002619D8"/>
    <w:rsid w:val="00261AB3"/>
    <w:rsid w:val="00262008"/>
    <w:rsid w:val="00262CF6"/>
    <w:rsid w:val="00262FB4"/>
    <w:rsid w:val="00263206"/>
    <w:rsid w:val="002633A9"/>
    <w:rsid w:val="00263573"/>
    <w:rsid w:val="00263FD0"/>
    <w:rsid w:val="00264356"/>
    <w:rsid w:val="00264642"/>
    <w:rsid w:val="0026486D"/>
    <w:rsid w:val="00264D3F"/>
    <w:rsid w:val="00265045"/>
    <w:rsid w:val="00265B8D"/>
    <w:rsid w:val="002662BE"/>
    <w:rsid w:val="00266342"/>
    <w:rsid w:val="00266957"/>
    <w:rsid w:val="00266FA3"/>
    <w:rsid w:val="00267056"/>
    <w:rsid w:val="002700AB"/>
    <w:rsid w:val="00270321"/>
    <w:rsid w:val="00270AD2"/>
    <w:rsid w:val="00271C6D"/>
    <w:rsid w:val="0027266E"/>
    <w:rsid w:val="0027267E"/>
    <w:rsid w:val="00273128"/>
    <w:rsid w:val="00273146"/>
    <w:rsid w:val="002733B2"/>
    <w:rsid w:val="00274429"/>
    <w:rsid w:val="00274612"/>
    <w:rsid w:val="00274718"/>
    <w:rsid w:val="00274C5F"/>
    <w:rsid w:val="00274D73"/>
    <w:rsid w:val="00274E5D"/>
    <w:rsid w:val="0027666A"/>
    <w:rsid w:val="0027736C"/>
    <w:rsid w:val="00277AF3"/>
    <w:rsid w:val="002804CD"/>
    <w:rsid w:val="00280A9A"/>
    <w:rsid w:val="00281B8A"/>
    <w:rsid w:val="002820FF"/>
    <w:rsid w:val="00282118"/>
    <w:rsid w:val="0028274D"/>
    <w:rsid w:val="00282B4E"/>
    <w:rsid w:val="00283719"/>
    <w:rsid w:val="00283F25"/>
    <w:rsid w:val="00284707"/>
    <w:rsid w:val="00285D18"/>
    <w:rsid w:val="002860F9"/>
    <w:rsid w:val="002865C3"/>
    <w:rsid w:val="00286D09"/>
    <w:rsid w:val="002878A8"/>
    <w:rsid w:val="0029006E"/>
    <w:rsid w:val="00290AC1"/>
    <w:rsid w:val="00290E2B"/>
    <w:rsid w:val="00290FCA"/>
    <w:rsid w:val="00291258"/>
    <w:rsid w:val="002913B1"/>
    <w:rsid w:val="00291878"/>
    <w:rsid w:val="002919E7"/>
    <w:rsid w:val="00291E8E"/>
    <w:rsid w:val="00291FEA"/>
    <w:rsid w:val="00292573"/>
    <w:rsid w:val="002928A8"/>
    <w:rsid w:val="0029367C"/>
    <w:rsid w:val="00294558"/>
    <w:rsid w:val="002946C8"/>
    <w:rsid w:val="00295789"/>
    <w:rsid w:val="002959C4"/>
    <w:rsid w:val="00296560"/>
    <w:rsid w:val="00296C21"/>
    <w:rsid w:val="00297A3D"/>
    <w:rsid w:val="00297E31"/>
    <w:rsid w:val="002A058E"/>
    <w:rsid w:val="002A15E1"/>
    <w:rsid w:val="002A15E7"/>
    <w:rsid w:val="002A1685"/>
    <w:rsid w:val="002A178A"/>
    <w:rsid w:val="002A1DF2"/>
    <w:rsid w:val="002A2344"/>
    <w:rsid w:val="002A2AE1"/>
    <w:rsid w:val="002A2E4B"/>
    <w:rsid w:val="002A349E"/>
    <w:rsid w:val="002A358B"/>
    <w:rsid w:val="002A3F5D"/>
    <w:rsid w:val="002A4C99"/>
    <w:rsid w:val="002A56A0"/>
    <w:rsid w:val="002A5941"/>
    <w:rsid w:val="002A5C32"/>
    <w:rsid w:val="002A615A"/>
    <w:rsid w:val="002A6227"/>
    <w:rsid w:val="002A63F1"/>
    <w:rsid w:val="002A6447"/>
    <w:rsid w:val="002A738B"/>
    <w:rsid w:val="002A78A4"/>
    <w:rsid w:val="002A7C4F"/>
    <w:rsid w:val="002B0676"/>
    <w:rsid w:val="002B0C35"/>
    <w:rsid w:val="002B0E62"/>
    <w:rsid w:val="002B1838"/>
    <w:rsid w:val="002B248C"/>
    <w:rsid w:val="002B2830"/>
    <w:rsid w:val="002B29C9"/>
    <w:rsid w:val="002B2F99"/>
    <w:rsid w:val="002B34F1"/>
    <w:rsid w:val="002B4075"/>
    <w:rsid w:val="002B4A58"/>
    <w:rsid w:val="002B5513"/>
    <w:rsid w:val="002B5C03"/>
    <w:rsid w:val="002B64D1"/>
    <w:rsid w:val="002B6EAE"/>
    <w:rsid w:val="002B712C"/>
    <w:rsid w:val="002B722D"/>
    <w:rsid w:val="002B7BD8"/>
    <w:rsid w:val="002B7D98"/>
    <w:rsid w:val="002C0733"/>
    <w:rsid w:val="002C09F1"/>
    <w:rsid w:val="002C0CF5"/>
    <w:rsid w:val="002C140E"/>
    <w:rsid w:val="002C1B28"/>
    <w:rsid w:val="002C1D07"/>
    <w:rsid w:val="002C2049"/>
    <w:rsid w:val="002C3119"/>
    <w:rsid w:val="002C3402"/>
    <w:rsid w:val="002C39EF"/>
    <w:rsid w:val="002C5C30"/>
    <w:rsid w:val="002C5E92"/>
    <w:rsid w:val="002C7248"/>
    <w:rsid w:val="002C739A"/>
    <w:rsid w:val="002D0159"/>
    <w:rsid w:val="002D19AE"/>
    <w:rsid w:val="002D1B93"/>
    <w:rsid w:val="002D1BD5"/>
    <w:rsid w:val="002D1D4F"/>
    <w:rsid w:val="002D2313"/>
    <w:rsid w:val="002D23A7"/>
    <w:rsid w:val="002D34B2"/>
    <w:rsid w:val="002D3C2B"/>
    <w:rsid w:val="002D3DF5"/>
    <w:rsid w:val="002D433E"/>
    <w:rsid w:val="002D461E"/>
    <w:rsid w:val="002D4852"/>
    <w:rsid w:val="002D55B0"/>
    <w:rsid w:val="002D5902"/>
    <w:rsid w:val="002D6618"/>
    <w:rsid w:val="002D6BD8"/>
    <w:rsid w:val="002D6C4D"/>
    <w:rsid w:val="002D6E96"/>
    <w:rsid w:val="002D7012"/>
    <w:rsid w:val="002D7290"/>
    <w:rsid w:val="002D7459"/>
    <w:rsid w:val="002D7541"/>
    <w:rsid w:val="002D7B97"/>
    <w:rsid w:val="002D7DDD"/>
    <w:rsid w:val="002E0783"/>
    <w:rsid w:val="002E1638"/>
    <w:rsid w:val="002E1FDB"/>
    <w:rsid w:val="002E21C1"/>
    <w:rsid w:val="002E2510"/>
    <w:rsid w:val="002E2BCC"/>
    <w:rsid w:val="002E324B"/>
    <w:rsid w:val="002E328B"/>
    <w:rsid w:val="002E3DCB"/>
    <w:rsid w:val="002E3F27"/>
    <w:rsid w:val="002E3F84"/>
    <w:rsid w:val="002E49CA"/>
    <w:rsid w:val="002E4A14"/>
    <w:rsid w:val="002E51B4"/>
    <w:rsid w:val="002E57C3"/>
    <w:rsid w:val="002E61D5"/>
    <w:rsid w:val="002E6492"/>
    <w:rsid w:val="002E725B"/>
    <w:rsid w:val="002E72E0"/>
    <w:rsid w:val="002E756F"/>
    <w:rsid w:val="002E778F"/>
    <w:rsid w:val="002E7A13"/>
    <w:rsid w:val="002E7D32"/>
    <w:rsid w:val="002F0027"/>
    <w:rsid w:val="002F1A70"/>
    <w:rsid w:val="002F1D28"/>
    <w:rsid w:val="002F1EE5"/>
    <w:rsid w:val="002F22D9"/>
    <w:rsid w:val="002F2934"/>
    <w:rsid w:val="002F3024"/>
    <w:rsid w:val="002F3566"/>
    <w:rsid w:val="002F388A"/>
    <w:rsid w:val="002F39F0"/>
    <w:rsid w:val="002F3C4D"/>
    <w:rsid w:val="002F3C82"/>
    <w:rsid w:val="002F3F45"/>
    <w:rsid w:val="002F4313"/>
    <w:rsid w:val="002F44F2"/>
    <w:rsid w:val="002F50B1"/>
    <w:rsid w:val="002F5D96"/>
    <w:rsid w:val="002F5F0B"/>
    <w:rsid w:val="002F634A"/>
    <w:rsid w:val="002F643E"/>
    <w:rsid w:val="002F6A67"/>
    <w:rsid w:val="002F7465"/>
    <w:rsid w:val="002F799E"/>
    <w:rsid w:val="002F7A2E"/>
    <w:rsid w:val="002F7BCB"/>
    <w:rsid w:val="00300172"/>
    <w:rsid w:val="0030187B"/>
    <w:rsid w:val="00302332"/>
    <w:rsid w:val="00302714"/>
    <w:rsid w:val="003027AB"/>
    <w:rsid w:val="00302844"/>
    <w:rsid w:val="00302C41"/>
    <w:rsid w:val="00302CD7"/>
    <w:rsid w:val="00302D0A"/>
    <w:rsid w:val="00303390"/>
    <w:rsid w:val="0030363B"/>
    <w:rsid w:val="00303649"/>
    <w:rsid w:val="003043CC"/>
    <w:rsid w:val="00304B92"/>
    <w:rsid w:val="0030561D"/>
    <w:rsid w:val="00305971"/>
    <w:rsid w:val="00305B06"/>
    <w:rsid w:val="00305CF6"/>
    <w:rsid w:val="00307441"/>
    <w:rsid w:val="00307D0F"/>
    <w:rsid w:val="00307E3C"/>
    <w:rsid w:val="00310703"/>
    <w:rsid w:val="00310EF8"/>
    <w:rsid w:val="003111A2"/>
    <w:rsid w:val="0031127D"/>
    <w:rsid w:val="00311760"/>
    <w:rsid w:val="00311B0E"/>
    <w:rsid w:val="00311C01"/>
    <w:rsid w:val="00311EA6"/>
    <w:rsid w:val="00312038"/>
    <w:rsid w:val="003121FF"/>
    <w:rsid w:val="003123A9"/>
    <w:rsid w:val="00312867"/>
    <w:rsid w:val="003130E9"/>
    <w:rsid w:val="003135F7"/>
    <w:rsid w:val="003136AC"/>
    <w:rsid w:val="00313B7D"/>
    <w:rsid w:val="00315819"/>
    <w:rsid w:val="00315910"/>
    <w:rsid w:val="00315CA9"/>
    <w:rsid w:val="003160F8"/>
    <w:rsid w:val="003161B5"/>
    <w:rsid w:val="0031692B"/>
    <w:rsid w:val="00316A71"/>
    <w:rsid w:val="00317416"/>
    <w:rsid w:val="00317D1D"/>
    <w:rsid w:val="00320359"/>
    <w:rsid w:val="003205A7"/>
    <w:rsid w:val="00321959"/>
    <w:rsid w:val="00321DDD"/>
    <w:rsid w:val="0032357B"/>
    <w:rsid w:val="00323A4A"/>
    <w:rsid w:val="00323FE7"/>
    <w:rsid w:val="00324AF9"/>
    <w:rsid w:val="00324DEC"/>
    <w:rsid w:val="00326007"/>
    <w:rsid w:val="0032619F"/>
    <w:rsid w:val="003278DC"/>
    <w:rsid w:val="00327EEA"/>
    <w:rsid w:val="00330B32"/>
    <w:rsid w:val="00330FF0"/>
    <w:rsid w:val="003311E6"/>
    <w:rsid w:val="003314E6"/>
    <w:rsid w:val="003315A5"/>
    <w:rsid w:val="00331982"/>
    <w:rsid w:val="00331EAF"/>
    <w:rsid w:val="0033204C"/>
    <w:rsid w:val="00332263"/>
    <w:rsid w:val="0033230B"/>
    <w:rsid w:val="0033254F"/>
    <w:rsid w:val="003329A3"/>
    <w:rsid w:val="00332DB9"/>
    <w:rsid w:val="00333095"/>
    <w:rsid w:val="003331B3"/>
    <w:rsid w:val="00333FD2"/>
    <w:rsid w:val="003340BC"/>
    <w:rsid w:val="003344B8"/>
    <w:rsid w:val="00334775"/>
    <w:rsid w:val="00334C22"/>
    <w:rsid w:val="00334D51"/>
    <w:rsid w:val="00334F68"/>
    <w:rsid w:val="00335198"/>
    <w:rsid w:val="00335A1A"/>
    <w:rsid w:val="00336219"/>
    <w:rsid w:val="0033621D"/>
    <w:rsid w:val="0033667E"/>
    <w:rsid w:val="0033680B"/>
    <w:rsid w:val="00336861"/>
    <w:rsid w:val="00336B35"/>
    <w:rsid w:val="00336F8E"/>
    <w:rsid w:val="0033717C"/>
    <w:rsid w:val="003379F7"/>
    <w:rsid w:val="00337BCB"/>
    <w:rsid w:val="003406CC"/>
    <w:rsid w:val="00340A35"/>
    <w:rsid w:val="00340B22"/>
    <w:rsid w:val="00340E31"/>
    <w:rsid w:val="0034106A"/>
    <w:rsid w:val="0034341C"/>
    <w:rsid w:val="00343711"/>
    <w:rsid w:val="00344311"/>
    <w:rsid w:val="00344C44"/>
    <w:rsid w:val="0034500F"/>
    <w:rsid w:val="003455B4"/>
    <w:rsid w:val="003455D5"/>
    <w:rsid w:val="003458F6"/>
    <w:rsid w:val="00345B81"/>
    <w:rsid w:val="00345FDB"/>
    <w:rsid w:val="0034775B"/>
    <w:rsid w:val="00347DE3"/>
    <w:rsid w:val="0035057E"/>
    <w:rsid w:val="00351AC5"/>
    <w:rsid w:val="00351ADC"/>
    <w:rsid w:val="00351C30"/>
    <w:rsid w:val="00351FB7"/>
    <w:rsid w:val="003523D1"/>
    <w:rsid w:val="0035389F"/>
    <w:rsid w:val="0035394F"/>
    <w:rsid w:val="00353A76"/>
    <w:rsid w:val="00354DA5"/>
    <w:rsid w:val="00355181"/>
    <w:rsid w:val="003551D6"/>
    <w:rsid w:val="00356B73"/>
    <w:rsid w:val="003574FC"/>
    <w:rsid w:val="00357A40"/>
    <w:rsid w:val="00360DAE"/>
    <w:rsid w:val="00361070"/>
    <w:rsid w:val="00361162"/>
    <w:rsid w:val="00361EC0"/>
    <w:rsid w:val="00362B1E"/>
    <w:rsid w:val="003633C6"/>
    <w:rsid w:val="00364266"/>
    <w:rsid w:val="00364725"/>
    <w:rsid w:val="003653E6"/>
    <w:rsid w:val="003658F5"/>
    <w:rsid w:val="003661F8"/>
    <w:rsid w:val="003668E0"/>
    <w:rsid w:val="00366A29"/>
    <w:rsid w:val="00366B4B"/>
    <w:rsid w:val="003670B8"/>
    <w:rsid w:val="003670D9"/>
    <w:rsid w:val="00367B1B"/>
    <w:rsid w:val="0037016D"/>
    <w:rsid w:val="003701D5"/>
    <w:rsid w:val="003706A9"/>
    <w:rsid w:val="0037074E"/>
    <w:rsid w:val="00370992"/>
    <w:rsid w:val="003715F9"/>
    <w:rsid w:val="003718CA"/>
    <w:rsid w:val="003720AC"/>
    <w:rsid w:val="003720E9"/>
    <w:rsid w:val="00372339"/>
    <w:rsid w:val="003726E3"/>
    <w:rsid w:val="00372FDE"/>
    <w:rsid w:val="00373017"/>
    <w:rsid w:val="00373558"/>
    <w:rsid w:val="00373BDC"/>
    <w:rsid w:val="003742E6"/>
    <w:rsid w:val="00374836"/>
    <w:rsid w:val="00375BCE"/>
    <w:rsid w:val="003767A3"/>
    <w:rsid w:val="00376809"/>
    <w:rsid w:val="0037708B"/>
    <w:rsid w:val="00377FCA"/>
    <w:rsid w:val="003807D0"/>
    <w:rsid w:val="003811D3"/>
    <w:rsid w:val="00381285"/>
    <w:rsid w:val="00381304"/>
    <w:rsid w:val="00381CD1"/>
    <w:rsid w:val="003833AB"/>
    <w:rsid w:val="00383C1A"/>
    <w:rsid w:val="00383F91"/>
    <w:rsid w:val="00384470"/>
    <w:rsid w:val="00384585"/>
    <w:rsid w:val="0038466B"/>
    <w:rsid w:val="00384A13"/>
    <w:rsid w:val="00385A7D"/>
    <w:rsid w:val="00386479"/>
    <w:rsid w:val="00386760"/>
    <w:rsid w:val="003868D6"/>
    <w:rsid w:val="00387239"/>
    <w:rsid w:val="003878B9"/>
    <w:rsid w:val="00387EDA"/>
    <w:rsid w:val="00390474"/>
    <w:rsid w:val="00390EEB"/>
    <w:rsid w:val="0039179E"/>
    <w:rsid w:val="00391B91"/>
    <w:rsid w:val="00391CCB"/>
    <w:rsid w:val="0039328A"/>
    <w:rsid w:val="00393466"/>
    <w:rsid w:val="003936A4"/>
    <w:rsid w:val="003940C1"/>
    <w:rsid w:val="003945BB"/>
    <w:rsid w:val="003946E2"/>
    <w:rsid w:val="00394CE9"/>
    <w:rsid w:val="00394E14"/>
    <w:rsid w:val="00395D7F"/>
    <w:rsid w:val="00395E67"/>
    <w:rsid w:val="00396F7C"/>
    <w:rsid w:val="003A003B"/>
    <w:rsid w:val="003A03CE"/>
    <w:rsid w:val="003A07BA"/>
    <w:rsid w:val="003A1AE1"/>
    <w:rsid w:val="003A2458"/>
    <w:rsid w:val="003A27C9"/>
    <w:rsid w:val="003A2DD1"/>
    <w:rsid w:val="003A2E1B"/>
    <w:rsid w:val="003A3634"/>
    <w:rsid w:val="003A3F5C"/>
    <w:rsid w:val="003A4010"/>
    <w:rsid w:val="003A4450"/>
    <w:rsid w:val="003A460F"/>
    <w:rsid w:val="003A49A3"/>
    <w:rsid w:val="003A4C0C"/>
    <w:rsid w:val="003A513E"/>
    <w:rsid w:val="003A5FD0"/>
    <w:rsid w:val="003A6357"/>
    <w:rsid w:val="003A67D4"/>
    <w:rsid w:val="003A6D06"/>
    <w:rsid w:val="003A6F03"/>
    <w:rsid w:val="003A718B"/>
    <w:rsid w:val="003B0BBD"/>
    <w:rsid w:val="003B10C6"/>
    <w:rsid w:val="003B21E3"/>
    <w:rsid w:val="003B2625"/>
    <w:rsid w:val="003B2AF1"/>
    <w:rsid w:val="003B34F0"/>
    <w:rsid w:val="003B3EAF"/>
    <w:rsid w:val="003B40FD"/>
    <w:rsid w:val="003B4334"/>
    <w:rsid w:val="003B48BE"/>
    <w:rsid w:val="003B53A4"/>
    <w:rsid w:val="003B5553"/>
    <w:rsid w:val="003B5680"/>
    <w:rsid w:val="003B684D"/>
    <w:rsid w:val="003B7788"/>
    <w:rsid w:val="003B7DA5"/>
    <w:rsid w:val="003C046C"/>
    <w:rsid w:val="003C090F"/>
    <w:rsid w:val="003C0FC5"/>
    <w:rsid w:val="003C10C3"/>
    <w:rsid w:val="003C19E0"/>
    <w:rsid w:val="003C1C7A"/>
    <w:rsid w:val="003C1FFE"/>
    <w:rsid w:val="003C2497"/>
    <w:rsid w:val="003C24F3"/>
    <w:rsid w:val="003C2988"/>
    <w:rsid w:val="003C2A45"/>
    <w:rsid w:val="003C323F"/>
    <w:rsid w:val="003C3EF0"/>
    <w:rsid w:val="003C43FD"/>
    <w:rsid w:val="003C4CE2"/>
    <w:rsid w:val="003C5307"/>
    <w:rsid w:val="003C5AF9"/>
    <w:rsid w:val="003C60ED"/>
    <w:rsid w:val="003C65FD"/>
    <w:rsid w:val="003C759F"/>
    <w:rsid w:val="003D095F"/>
    <w:rsid w:val="003D0C31"/>
    <w:rsid w:val="003D12AD"/>
    <w:rsid w:val="003D180F"/>
    <w:rsid w:val="003D270D"/>
    <w:rsid w:val="003D32AD"/>
    <w:rsid w:val="003D3751"/>
    <w:rsid w:val="003D4045"/>
    <w:rsid w:val="003D43C6"/>
    <w:rsid w:val="003D4635"/>
    <w:rsid w:val="003D4F2C"/>
    <w:rsid w:val="003D5F46"/>
    <w:rsid w:val="003D6250"/>
    <w:rsid w:val="003D6E60"/>
    <w:rsid w:val="003D7072"/>
    <w:rsid w:val="003D790A"/>
    <w:rsid w:val="003D7A6A"/>
    <w:rsid w:val="003D7AFF"/>
    <w:rsid w:val="003E0425"/>
    <w:rsid w:val="003E051E"/>
    <w:rsid w:val="003E069F"/>
    <w:rsid w:val="003E0DDF"/>
    <w:rsid w:val="003E0E53"/>
    <w:rsid w:val="003E10FE"/>
    <w:rsid w:val="003E1170"/>
    <w:rsid w:val="003E343D"/>
    <w:rsid w:val="003E3648"/>
    <w:rsid w:val="003E3F59"/>
    <w:rsid w:val="003E401D"/>
    <w:rsid w:val="003E510A"/>
    <w:rsid w:val="003E5411"/>
    <w:rsid w:val="003E5BA1"/>
    <w:rsid w:val="003E5EE6"/>
    <w:rsid w:val="003E60A4"/>
    <w:rsid w:val="003E65C4"/>
    <w:rsid w:val="003E6721"/>
    <w:rsid w:val="003E674F"/>
    <w:rsid w:val="003E749A"/>
    <w:rsid w:val="003E7C9C"/>
    <w:rsid w:val="003F015E"/>
    <w:rsid w:val="003F04F1"/>
    <w:rsid w:val="003F0D0C"/>
    <w:rsid w:val="003F1C5A"/>
    <w:rsid w:val="003F2522"/>
    <w:rsid w:val="003F2FE4"/>
    <w:rsid w:val="003F3149"/>
    <w:rsid w:val="003F3210"/>
    <w:rsid w:val="003F321C"/>
    <w:rsid w:val="003F3536"/>
    <w:rsid w:val="003F3898"/>
    <w:rsid w:val="003F3B58"/>
    <w:rsid w:val="003F3C93"/>
    <w:rsid w:val="003F43ED"/>
    <w:rsid w:val="003F533F"/>
    <w:rsid w:val="003F59AC"/>
    <w:rsid w:val="003F6595"/>
    <w:rsid w:val="003F6BF4"/>
    <w:rsid w:val="003F6DED"/>
    <w:rsid w:val="003F722C"/>
    <w:rsid w:val="003F79C6"/>
    <w:rsid w:val="003F7A0F"/>
    <w:rsid w:val="003F7D2C"/>
    <w:rsid w:val="003F7F9A"/>
    <w:rsid w:val="0040026C"/>
    <w:rsid w:val="00400CB2"/>
    <w:rsid w:val="00400E2F"/>
    <w:rsid w:val="00401ECE"/>
    <w:rsid w:val="00401FEE"/>
    <w:rsid w:val="00402464"/>
    <w:rsid w:val="00403286"/>
    <w:rsid w:val="0040352C"/>
    <w:rsid w:val="00403936"/>
    <w:rsid w:val="00403F98"/>
    <w:rsid w:val="004042B3"/>
    <w:rsid w:val="00404301"/>
    <w:rsid w:val="00404557"/>
    <w:rsid w:val="004048C0"/>
    <w:rsid w:val="004048FD"/>
    <w:rsid w:val="00407E2D"/>
    <w:rsid w:val="004101FF"/>
    <w:rsid w:val="00410F12"/>
    <w:rsid w:val="004111EC"/>
    <w:rsid w:val="004117DB"/>
    <w:rsid w:val="00412363"/>
    <w:rsid w:val="004127F6"/>
    <w:rsid w:val="00412CBE"/>
    <w:rsid w:val="004133D3"/>
    <w:rsid w:val="004137DA"/>
    <w:rsid w:val="00413ACE"/>
    <w:rsid w:val="00413B18"/>
    <w:rsid w:val="00413D8D"/>
    <w:rsid w:val="004142F0"/>
    <w:rsid w:val="004145BC"/>
    <w:rsid w:val="00415C62"/>
    <w:rsid w:val="00416BC6"/>
    <w:rsid w:val="00416F62"/>
    <w:rsid w:val="00417602"/>
    <w:rsid w:val="00417A87"/>
    <w:rsid w:val="00420271"/>
    <w:rsid w:val="004209FA"/>
    <w:rsid w:val="00420D35"/>
    <w:rsid w:val="004213E2"/>
    <w:rsid w:val="004215D2"/>
    <w:rsid w:val="004216BA"/>
    <w:rsid w:val="00421EF1"/>
    <w:rsid w:val="0042247A"/>
    <w:rsid w:val="0042294C"/>
    <w:rsid w:val="00422A22"/>
    <w:rsid w:val="00422F08"/>
    <w:rsid w:val="00423373"/>
    <w:rsid w:val="00424561"/>
    <w:rsid w:val="004245AA"/>
    <w:rsid w:val="0042543C"/>
    <w:rsid w:val="00425A15"/>
    <w:rsid w:val="0042669B"/>
    <w:rsid w:val="00426C6C"/>
    <w:rsid w:val="00427127"/>
    <w:rsid w:val="00427145"/>
    <w:rsid w:val="004271F9"/>
    <w:rsid w:val="00427411"/>
    <w:rsid w:val="0042749C"/>
    <w:rsid w:val="00427758"/>
    <w:rsid w:val="0042782E"/>
    <w:rsid w:val="00430A3E"/>
    <w:rsid w:val="00430B25"/>
    <w:rsid w:val="004310F4"/>
    <w:rsid w:val="00431159"/>
    <w:rsid w:val="0043129B"/>
    <w:rsid w:val="004314DB"/>
    <w:rsid w:val="00431EF5"/>
    <w:rsid w:val="00431F1B"/>
    <w:rsid w:val="00431F97"/>
    <w:rsid w:val="00432F38"/>
    <w:rsid w:val="00433FB5"/>
    <w:rsid w:val="004347BF"/>
    <w:rsid w:val="00435355"/>
    <w:rsid w:val="0043597A"/>
    <w:rsid w:val="00435CB5"/>
    <w:rsid w:val="0043637A"/>
    <w:rsid w:val="00436960"/>
    <w:rsid w:val="00437087"/>
    <w:rsid w:val="004373BA"/>
    <w:rsid w:val="004373C8"/>
    <w:rsid w:val="004374E4"/>
    <w:rsid w:val="00437C77"/>
    <w:rsid w:val="004402A7"/>
    <w:rsid w:val="0044096C"/>
    <w:rsid w:val="00440AC7"/>
    <w:rsid w:val="00440DCE"/>
    <w:rsid w:val="00440DE6"/>
    <w:rsid w:val="00441025"/>
    <w:rsid w:val="004418A9"/>
    <w:rsid w:val="00442562"/>
    <w:rsid w:val="00442735"/>
    <w:rsid w:val="00442EC4"/>
    <w:rsid w:val="00443EFA"/>
    <w:rsid w:val="00443F6D"/>
    <w:rsid w:val="00443FFC"/>
    <w:rsid w:val="00444532"/>
    <w:rsid w:val="00445194"/>
    <w:rsid w:val="0044561F"/>
    <w:rsid w:val="004460E6"/>
    <w:rsid w:val="00446108"/>
    <w:rsid w:val="00446368"/>
    <w:rsid w:val="00446921"/>
    <w:rsid w:val="004502B7"/>
    <w:rsid w:val="00450578"/>
    <w:rsid w:val="00450790"/>
    <w:rsid w:val="00450F7A"/>
    <w:rsid w:val="00451515"/>
    <w:rsid w:val="004519CC"/>
    <w:rsid w:val="00451B35"/>
    <w:rsid w:val="004521AD"/>
    <w:rsid w:val="00452F8A"/>
    <w:rsid w:val="0045330A"/>
    <w:rsid w:val="004539FE"/>
    <w:rsid w:val="00454091"/>
    <w:rsid w:val="0045432F"/>
    <w:rsid w:val="00454350"/>
    <w:rsid w:val="004543A9"/>
    <w:rsid w:val="00455331"/>
    <w:rsid w:val="00455626"/>
    <w:rsid w:val="00455A89"/>
    <w:rsid w:val="00455F31"/>
    <w:rsid w:val="00456091"/>
    <w:rsid w:val="00456475"/>
    <w:rsid w:val="004572F4"/>
    <w:rsid w:val="004574DD"/>
    <w:rsid w:val="00457681"/>
    <w:rsid w:val="004577D7"/>
    <w:rsid w:val="00457A74"/>
    <w:rsid w:val="00460E6D"/>
    <w:rsid w:val="004611CD"/>
    <w:rsid w:val="0046138B"/>
    <w:rsid w:val="00461B3B"/>
    <w:rsid w:val="00461CE1"/>
    <w:rsid w:val="0046277B"/>
    <w:rsid w:val="00462CE4"/>
    <w:rsid w:val="00462E27"/>
    <w:rsid w:val="00463675"/>
    <w:rsid w:val="004636C2"/>
    <w:rsid w:val="00463EC2"/>
    <w:rsid w:val="0046496E"/>
    <w:rsid w:val="00465887"/>
    <w:rsid w:val="004669EE"/>
    <w:rsid w:val="00466FED"/>
    <w:rsid w:val="0046727D"/>
    <w:rsid w:val="0046734A"/>
    <w:rsid w:val="00467592"/>
    <w:rsid w:val="00467632"/>
    <w:rsid w:val="00470B61"/>
    <w:rsid w:val="00471204"/>
    <w:rsid w:val="004712A3"/>
    <w:rsid w:val="004736BE"/>
    <w:rsid w:val="00473851"/>
    <w:rsid w:val="00473BB3"/>
    <w:rsid w:val="00473CFD"/>
    <w:rsid w:val="00473D2D"/>
    <w:rsid w:val="00474130"/>
    <w:rsid w:val="00474420"/>
    <w:rsid w:val="004746D9"/>
    <w:rsid w:val="004753E2"/>
    <w:rsid w:val="00476204"/>
    <w:rsid w:val="00476521"/>
    <w:rsid w:val="0047671A"/>
    <w:rsid w:val="004768B2"/>
    <w:rsid w:val="0047693A"/>
    <w:rsid w:val="0047772A"/>
    <w:rsid w:val="00477B9B"/>
    <w:rsid w:val="004804CB"/>
    <w:rsid w:val="00480564"/>
    <w:rsid w:val="004806DC"/>
    <w:rsid w:val="004809C0"/>
    <w:rsid w:val="00482180"/>
    <w:rsid w:val="004827DD"/>
    <w:rsid w:val="00483323"/>
    <w:rsid w:val="004841A9"/>
    <w:rsid w:val="004843F8"/>
    <w:rsid w:val="00484657"/>
    <w:rsid w:val="00484D85"/>
    <w:rsid w:val="00484DB8"/>
    <w:rsid w:val="004852E6"/>
    <w:rsid w:val="004854F2"/>
    <w:rsid w:val="00486981"/>
    <w:rsid w:val="00486C34"/>
    <w:rsid w:val="00487A13"/>
    <w:rsid w:val="00487DDD"/>
    <w:rsid w:val="00490342"/>
    <w:rsid w:val="00490B05"/>
    <w:rsid w:val="0049106E"/>
    <w:rsid w:val="004911FD"/>
    <w:rsid w:val="0049169C"/>
    <w:rsid w:val="00492637"/>
    <w:rsid w:val="004926FA"/>
    <w:rsid w:val="0049301D"/>
    <w:rsid w:val="004931C2"/>
    <w:rsid w:val="00493292"/>
    <w:rsid w:val="004939F2"/>
    <w:rsid w:val="00494E0C"/>
    <w:rsid w:val="00494ECE"/>
    <w:rsid w:val="0049577F"/>
    <w:rsid w:val="00496089"/>
    <w:rsid w:val="0049680C"/>
    <w:rsid w:val="00497347"/>
    <w:rsid w:val="004974ED"/>
    <w:rsid w:val="0049758A"/>
    <w:rsid w:val="00497809"/>
    <w:rsid w:val="00497A0C"/>
    <w:rsid w:val="00497BB9"/>
    <w:rsid w:val="004A21E1"/>
    <w:rsid w:val="004A225E"/>
    <w:rsid w:val="004A229F"/>
    <w:rsid w:val="004A2931"/>
    <w:rsid w:val="004A2F32"/>
    <w:rsid w:val="004A2F74"/>
    <w:rsid w:val="004A30F1"/>
    <w:rsid w:val="004A30F9"/>
    <w:rsid w:val="004A4B89"/>
    <w:rsid w:val="004A5A58"/>
    <w:rsid w:val="004A71ED"/>
    <w:rsid w:val="004A774A"/>
    <w:rsid w:val="004A77B8"/>
    <w:rsid w:val="004B0F33"/>
    <w:rsid w:val="004B1767"/>
    <w:rsid w:val="004B17E7"/>
    <w:rsid w:val="004B1950"/>
    <w:rsid w:val="004B1AEC"/>
    <w:rsid w:val="004B1D95"/>
    <w:rsid w:val="004B1DB5"/>
    <w:rsid w:val="004B1E9D"/>
    <w:rsid w:val="004B2150"/>
    <w:rsid w:val="004B24F5"/>
    <w:rsid w:val="004B2A48"/>
    <w:rsid w:val="004B327D"/>
    <w:rsid w:val="004B35F7"/>
    <w:rsid w:val="004B43E1"/>
    <w:rsid w:val="004B528F"/>
    <w:rsid w:val="004B56E7"/>
    <w:rsid w:val="004B578F"/>
    <w:rsid w:val="004B5994"/>
    <w:rsid w:val="004B5A79"/>
    <w:rsid w:val="004B718C"/>
    <w:rsid w:val="004C026E"/>
    <w:rsid w:val="004C028C"/>
    <w:rsid w:val="004C02CE"/>
    <w:rsid w:val="004C0675"/>
    <w:rsid w:val="004C0AFB"/>
    <w:rsid w:val="004C1135"/>
    <w:rsid w:val="004C1A85"/>
    <w:rsid w:val="004C2F33"/>
    <w:rsid w:val="004C3014"/>
    <w:rsid w:val="004C338A"/>
    <w:rsid w:val="004C3DED"/>
    <w:rsid w:val="004C4249"/>
    <w:rsid w:val="004C59EC"/>
    <w:rsid w:val="004C6469"/>
    <w:rsid w:val="004C7856"/>
    <w:rsid w:val="004C785A"/>
    <w:rsid w:val="004C7F42"/>
    <w:rsid w:val="004D0843"/>
    <w:rsid w:val="004D131A"/>
    <w:rsid w:val="004D1B7C"/>
    <w:rsid w:val="004D1BB3"/>
    <w:rsid w:val="004D1BB8"/>
    <w:rsid w:val="004D22F8"/>
    <w:rsid w:val="004D2403"/>
    <w:rsid w:val="004D2DAE"/>
    <w:rsid w:val="004D2FEF"/>
    <w:rsid w:val="004D35F9"/>
    <w:rsid w:val="004D3EBB"/>
    <w:rsid w:val="004D3F7F"/>
    <w:rsid w:val="004D4304"/>
    <w:rsid w:val="004D4418"/>
    <w:rsid w:val="004D4BF7"/>
    <w:rsid w:val="004D5570"/>
    <w:rsid w:val="004D5C28"/>
    <w:rsid w:val="004D5EAD"/>
    <w:rsid w:val="004D6177"/>
    <w:rsid w:val="004D6DF2"/>
    <w:rsid w:val="004D73A0"/>
    <w:rsid w:val="004D75C0"/>
    <w:rsid w:val="004D7774"/>
    <w:rsid w:val="004E03A2"/>
    <w:rsid w:val="004E0867"/>
    <w:rsid w:val="004E09CF"/>
    <w:rsid w:val="004E110E"/>
    <w:rsid w:val="004E1225"/>
    <w:rsid w:val="004E24BA"/>
    <w:rsid w:val="004E25A7"/>
    <w:rsid w:val="004E283D"/>
    <w:rsid w:val="004E2D1D"/>
    <w:rsid w:val="004E2EA1"/>
    <w:rsid w:val="004E3206"/>
    <w:rsid w:val="004E342D"/>
    <w:rsid w:val="004E3DCA"/>
    <w:rsid w:val="004E4567"/>
    <w:rsid w:val="004E5428"/>
    <w:rsid w:val="004E5437"/>
    <w:rsid w:val="004E5D14"/>
    <w:rsid w:val="004E6552"/>
    <w:rsid w:val="004E6AEF"/>
    <w:rsid w:val="004E6B7B"/>
    <w:rsid w:val="004E6C30"/>
    <w:rsid w:val="004E7005"/>
    <w:rsid w:val="004F11A8"/>
    <w:rsid w:val="004F2038"/>
    <w:rsid w:val="004F23F3"/>
    <w:rsid w:val="004F2F30"/>
    <w:rsid w:val="004F32F5"/>
    <w:rsid w:val="004F378A"/>
    <w:rsid w:val="004F5613"/>
    <w:rsid w:val="004F5834"/>
    <w:rsid w:val="004F598B"/>
    <w:rsid w:val="004F646F"/>
    <w:rsid w:val="004F6756"/>
    <w:rsid w:val="004F6F74"/>
    <w:rsid w:val="004F78D7"/>
    <w:rsid w:val="004F7B5D"/>
    <w:rsid w:val="00501715"/>
    <w:rsid w:val="0050192C"/>
    <w:rsid w:val="00501C69"/>
    <w:rsid w:val="005025D8"/>
    <w:rsid w:val="005028F6"/>
    <w:rsid w:val="00502B00"/>
    <w:rsid w:val="00502F41"/>
    <w:rsid w:val="00502FB5"/>
    <w:rsid w:val="00503AF4"/>
    <w:rsid w:val="00503D64"/>
    <w:rsid w:val="005040C0"/>
    <w:rsid w:val="0050430A"/>
    <w:rsid w:val="0050585B"/>
    <w:rsid w:val="00506353"/>
    <w:rsid w:val="00506A16"/>
    <w:rsid w:val="00506F97"/>
    <w:rsid w:val="00507120"/>
    <w:rsid w:val="005072AA"/>
    <w:rsid w:val="005079B3"/>
    <w:rsid w:val="00507A7D"/>
    <w:rsid w:val="0051062C"/>
    <w:rsid w:val="00510A8B"/>
    <w:rsid w:val="00510C35"/>
    <w:rsid w:val="00510F9B"/>
    <w:rsid w:val="00511243"/>
    <w:rsid w:val="005115B9"/>
    <w:rsid w:val="0051203A"/>
    <w:rsid w:val="005120AC"/>
    <w:rsid w:val="005128CC"/>
    <w:rsid w:val="00512C2D"/>
    <w:rsid w:val="0051304A"/>
    <w:rsid w:val="00513AC4"/>
    <w:rsid w:val="00514226"/>
    <w:rsid w:val="00514730"/>
    <w:rsid w:val="005147EE"/>
    <w:rsid w:val="005149D1"/>
    <w:rsid w:val="00514EF2"/>
    <w:rsid w:val="00514FBC"/>
    <w:rsid w:val="00515426"/>
    <w:rsid w:val="00515522"/>
    <w:rsid w:val="005156CE"/>
    <w:rsid w:val="00515C0D"/>
    <w:rsid w:val="00516018"/>
    <w:rsid w:val="0051660C"/>
    <w:rsid w:val="0051661D"/>
    <w:rsid w:val="00516B37"/>
    <w:rsid w:val="00520192"/>
    <w:rsid w:val="005203A9"/>
    <w:rsid w:val="00520F64"/>
    <w:rsid w:val="00521301"/>
    <w:rsid w:val="0052165F"/>
    <w:rsid w:val="00522042"/>
    <w:rsid w:val="005224F7"/>
    <w:rsid w:val="00522675"/>
    <w:rsid w:val="0052287F"/>
    <w:rsid w:val="005235FC"/>
    <w:rsid w:val="0052360C"/>
    <w:rsid w:val="00523A16"/>
    <w:rsid w:val="0052493E"/>
    <w:rsid w:val="00524C43"/>
    <w:rsid w:val="00524FA6"/>
    <w:rsid w:val="00525ED3"/>
    <w:rsid w:val="00526425"/>
    <w:rsid w:val="00526C0F"/>
    <w:rsid w:val="00526C6E"/>
    <w:rsid w:val="0052743F"/>
    <w:rsid w:val="00527536"/>
    <w:rsid w:val="0052794F"/>
    <w:rsid w:val="00527ADE"/>
    <w:rsid w:val="00530670"/>
    <w:rsid w:val="00530711"/>
    <w:rsid w:val="0053123C"/>
    <w:rsid w:val="0053136E"/>
    <w:rsid w:val="00531AAF"/>
    <w:rsid w:val="00531BFB"/>
    <w:rsid w:val="005320D3"/>
    <w:rsid w:val="005323CE"/>
    <w:rsid w:val="00532C53"/>
    <w:rsid w:val="00532DA7"/>
    <w:rsid w:val="005333F9"/>
    <w:rsid w:val="00533AEF"/>
    <w:rsid w:val="00533D87"/>
    <w:rsid w:val="00534787"/>
    <w:rsid w:val="005354E3"/>
    <w:rsid w:val="005357FC"/>
    <w:rsid w:val="00536253"/>
    <w:rsid w:val="00540205"/>
    <w:rsid w:val="0054067B"/>
    <w:rsid w:val="005408AB"/>
    <w:rsid w:val="00540A56"/>
    <w:rsid w:val="00541B84"/>
    <w:rsid w:val="00542185"/>
    <w:rsid w:val="0054234D"/>
    <w:rsid w:val="00542A76"/>
    <w:rsid w:val="005434B7"/>
    <w:rsid w:val="00543AAB"/>
    <w:rsid w:val="0054477A"/>
    <w:rsid w:val="00544BBA"/>
    <w:rsid w:val="00544F8D"/>
    <w:rsid w:val="0054536F"/>
    <w:rsid w:val="005457B8"/>
    <w:rsid w:val="00545D70"/>
    <w:rsid w:val="005466E4"/>
    <w:rsid w:val="00546C72"/>
    <w:rsid w:val="00547620"/>
    <w:rsid w:val="00547BF8"/>
    <w:rsid w:val="00550987"/>
    <w:rsid w:val="00551167"/>
    <w:rsid w:val="005515B1"/>
    <w:rsid w:val="005523CB"/>
    <w:rsid w:val="00552A1B"/>
    <w:rsid w:val="005531FB"/>
    <w:rsid w:val="0055425B"/>
    <w:rsid w:val="0055454C"/>
    <w:rsid w:val="00554B92"/>
    <w:rsid w:val="005557C4"/>
    <w:rsid w:val="00555CF2"/>
    <w:rsid w:val="005568FD"/>
    <w:rsid w:val="00556A2A"/>
    <w:rsid w:val="0055762A"/>
    <w:rsid w:val="00557C3C"/>
    <w:rsid w:val="005604A0"/>
    <w:rsid w:val="0056072E"/>
    <w:rsid w:val="005608E4"/>
    <w:rsid w:val="00560B65"/>
    <w:rsid w:val="00560FAE"/>
    <w:rsid w:val="005616F1"/>
    <w:rsid w:val="005619B0"/>
    <w:rsid w:val="00561A37"/>
    <w:rsid w:val="00561AE5"/>
    <w:rsid w:val="005621E4"/>
    <w:rsid w:val="005629DE"/>
    <w:rsid w:val="00562EAB"/>
    <w:rsid w:val="005636C2"/>
    <w:rsid w:val="00563856"/>
    <w:rsid w:val="005648E6"/>
    <w:rsid w:val="00564B5D"/>
    <w:rsid w:val="00564B67"/>
    <w:rsid w:val="00565570"/>
    <w:rsid w:val="005655F8"/>
    <w:rsid w:val="00565CF0"/>
    <w:rsid w:val="005667FB"/>
    <w:rsid w:val="00566EA8"/>
    <w:rsid w:val="005675D4"/>
    <w:rsid w:val="005677F8"/>
    <w:rsid w:val="00567D00"/>
    <w:rsid w:val="00567D68"/>
    <w:rsid w:val="00567DAF"/>
    <w:rsid w:val="005702E5"/>
    <w:rsid w:val="00570367"/>
    <w:rsid w:val="00570BFB"/>
    <w:rsid w:val="00572689"/>
    <w:rsid w:val="005736A2"/>
    <w:rsid w:val="00575769"/>
    <w:rsid w:val="005774C3"/>
    <w:rsid w:val="00577755"/>
    <w:rsid w:val="00577A9F"/>
    <w:rsid w:val="005804D3"/>
    <w:rsid w:val="0058052D"/>
    <w:rsid w:val="00580837"/>
    <w:rsid w:val="005809DB"/>
    <w:rsid w:val="00581705"/>
    <w:rsid w:val="005819A3"/>
    <w:rsid w:val="0058217A"/>
    <w:rsid w:val="0058268A"/>
    <w:rsid w:val="0058295A"/>
    <w:rsid w:val="00584871"/>
    <w:rsid w:val="00584A66"/>
    <w:rsid w:val="00584B11"/>
    <w:rsid w:val="00584C5F"/>
    <w:rsid w:val="0058566B"/>
    <w:rsid w:val="00585CBE"/>
    <w:rsid w:val="005860F4"/>
    <w:rsid w:val="00586518"/>
    <w:rsid w:val="005867C5"/>
    <w:rsid w:val="00586DD0"/>
    <w:rsid w:val="00587EDC"/>
    <w:rsid w:val="00590787"/>
    <w:rsid w:val="00590B68"/>
    <w:rsid w:val="005916B7"/>
    <w:rsid w:val="005920DE"/>
    <w:rsid w:val="005924BA"/>
    <w:rsid w:val="005925A8"/>
    <w:rsid w:val="0059261E"/>
    <w:rsid w:val="005931EB"/>
    <w:rsid w:val="00593434"/>
    <w:rsid w:val="005949E7"/>
    <w:rsid w:val="00595140"/>
    <w:rsid w:val="00595219"/>
    <w:rsid w:val="005956A1"/>
    <w:rsid w:val="00596257"/>
    <w:rsid w:val="00596BDD"/>
    <w:rsid w:val="005979A8"/>
    <w:rsid w:val="005979D4"/>
    <w:rsid w:val="00597B77"/>
    <w:rsid w:val="00597E9E"/>
    <w:rsid w:val="005A0268"/>
    <w:rsid w:val="005A076E"/>
    <w:rsid w:val="005A08B9"/>
    <w:rsid w:val="005A193A"/>
    <w:rsid w:val="005A1E51"/>
    <w:rsid w:val="005A1EF4"/>
    <w:rsid w:val="005A234D"/>
    <w:rsid w:val="005A26E0"/>
    <w:rsid w:val="005A2ECF"/>
    <w:rsid w:val="005A39D9"/>
    <w:rsid w:val="005A3A3C"/>
    <w:rsid w:val="005A3F96"/>
    <w:rsid w:val="005A42F5"/>
    <w:rsid w:val="005A43CD"/>
    <w:rsid w:val="005A452F"/>
    <w:rsid w:val="005A4FDE"/>
    <w:rsid w:val="005A507B"/>
    <w:rsid w:val="005A5461"/>
    <w:rsid w:val="005A5C31"/>
    <w:rsid w:val="005A5FCE"/>
    <w:rsid w:val="005A63CB"/>
    <w:rsid w:val="005A6EE3"/>
    <w:rsid w:val="005A6F26"/>
    <w:rsid w:val="005A7044"/>
    <w:rsid w:val="005A755F"/>
    <w:rsid w:val="005A7729"/>
    <w:rsid w:val="005B0468"/>
    <w:rsid w:val="005B0D13"/>
    <w:rsid w:val="005B0F48"/>
    <w:rsid w:val="005B1BA2"/>
    <w:rsid w:val="005B1C76"/>
    <w:rsid w:val="005B23A6"/>
    <w:rsid w:val="005B2C49"/>
    <w:rsid w:val="005B3071"/>
    <w:rsid w:val="005B3687"/>
    <w:rsid w:val="005B52A6"/>
    <w:rsid w:val="005B58D6"/>
    <w:rsid w:val="005B6156"/>
    <w:rsid w:val="005B67DB"/>
    <w:rsid w:val="005B73E8"/>
    <w:rsid w:val="005B794E"/>
    <w:rsid w:val="005B7D7F"/>
    <w:rsid w:val="005B7E2B"/>
    <w:rsid w:val="005C16F6"/>
    <w:rsid w:val="005C1E9A"/>
    <w:rsid w:val="005C2780"/>
    <w:rsid w:val="005C2906"/>
    <w:rsid w:val="005C2B0E"/>
    <w:rsid w:val="005C2B10"/>
    <w:rsid w:val="005C2E74"/>
    <w:rsid w:val="005C44D6"/>
    <w:rsid w:val="005C48A0"/>
    <w:rsid w:val="005C4AE1"/>
    <w:rsid w:val="005C5266"/>
    <w:rsid w:val="005C5552"/>
    <w:rsid w:val="005C56C9"/>
    <w:rsid w:val="005C5B7A"/>
    <w:rsid w:val="005C5C49"/>
    <w:rsid w:val="005C5C5D"/>
    <w:rsid w:val="005C5DCE"/>
    <w:rsid w:val="005C5EA9"/>
    <w:rsid w:val="005C5F38"/>
    <w:rsid w:val="005C62C9"/>
    <w:rsid w:val="005C6858"/>
    <w:rsid w:val="005C68C9"/>
    <w:rsid w:val="005C6FDC"/>
    <w:rsid w:val="005C78C8"/>
    <w:rsid w:val="005C7B13"/>
    <w:rsid w:val="005C7ED7"/>
    <w:rsid w:val="005D00BA"/>
    <w:rsid w:val="005D1680"/>
    <w:rsid w:val="005D1764"/>
    <w:rsid w:val="005D183E"/>
    <w:rsid w:val="005D3618"/>
    <w:rsid w:val="005D3BA6"/>
    <w:rsid w:val="005D3D43"/>
    <w:rsid w:val="005D5007"/>
    <w:rsid w:val="005D5B67"/>
    <w:rsid w:val="005D67A5"/>
    <w:rsid w:val="005D6895"/>
    <w:rsid w:val="005E08CD"/>
    <w:rsid w:val="005E0C69"/>
    <w:rsid w:val="005E0E7A"/>
    <w:rsid w:val="005E0EDC"/>
    <w:rsid w:val="005E1038"/>
    <w:rsid w:val="005E1530"/>
    <w:rsid w:val="005E24C0"/>
    <w:rsid w:val="005E2E5D"/>
    <w:rsid w:val="005E300B"/>
    <w:rsid w:val="005E3281"/>
    <w:rsid w:val="005E3437"/>
    <w:rsid w:val="005E3539"/>
    <w:rsid w:val="005E359A"/>
    <w:rsid w:val="005E3EA6"/>
    <w:rsid w:val="005E424D"/>
    <w:rsid w:val="005E4351"/>
    <w:rsid w:val="005E5022"/>
    <w:rsid w:val="005E538E"/>
    <w:rsid w:val="005E5445"/>
    <w:rsid w:val="005E5BA7"/>
    <w:rsid w:val="005E5C71"/>
    <w:rsid w:val="005E5EB1"/>
    <w:rsid w:val="005E5F22"/>
    <w:rsid w:val="005E6376"/>
    <w:rsid w:val="005E65DD"/>
    <w:rsid w:val="005E6BD4"/>
    <w:rsid w:val="005E6DA2"/>
    <w:rsid w:val="005E72A1"/>
    <w:rsid w:val="005E799A"/>
    <w:rsid w:val="005F02EE"/>
    <w:rsid w:val="005F09F5"/>
    <w:rsid w:val="005F0FEF"/>
    <w:rsid w:val="005F2AFC"/>
    <w:rsid w:val="005F3D81"/>
    <w:rsid w:val="005F4134"/>
    <w:rsid w:val="005F4464"/>
    <w:rsid w:val="005F44B7"/>
    <w:rsid w:val="005F477E"/>
    <w:rsid w:val="005F4EBA"/>
    <w:rsid w:val="005F52D2"/>
    <w:rsid w:val="005F60CE"/>
    <w:rsid w:val="005F6A17"/>
    <w:rsid w:val="005F6A3F"/>
    <w:rsid w:val="005F6E98"/>
    <w:rsid w:val="005F6F55"/>
    <w:rsid w:val="005F779D"/>
    <w:rsid w:val="005F77DE"/>
    <w:rsid w:val="005F7D00"/>
    <w:rsid w:val="00600620"/>
    <w:rsid w:val="00600AE4"/>
    <w:rsid w:val="00600B81"/>
    <w:rsid w:val="00600B8F"/>
    <w:rsid w:val="00600BA1"/>
    <w:rsid w:val="006011A1"/>
    <w:rsid w:val="0060129A"/>
    <w:rsid w:val="006014C4"/>
    <w:rsid w:val="006015A2"/>
    <w:rsid w:val="00601A0B"/>
    <w:rsid w:val="00601AE8"/>
    <w:rsid w:val="006020EC"/>
    <w:rsid w:val="006021E7"/>
    <w:rsid w:val="006029B5"/>
    <w:rsid w:val="00602EF6"/>
    <w:rsid w:val="00603125"/>
    <w:rsid w:val="00603814"/>
    <w:rsid w:val="006041DF"/>
    <w:rsid w:val="00604EBA"/>
    <w:rsid w:val="0060534D"/>
    <w:rsid w:val="0060577D"/>
    <w:rsid w:val="00606A2C"/>
    <w:rsid w:val="00606FBB"/>
    <w:rsid w:val="00607455"/>
    <w:rsid w:val="00607EF1"/>
    <w:rsid w:val="00610903"/>
    <w:rsid w:val="00611021"/>
    <w:rsid w:val="00611C35"/>
    <w:rsid w:val="00611DEB"/>
    <w:rsid w:val="00614A2D"/>
    <w:rsid w:val="00614B40"/>
    <w:rsid w:val="00614BDF"/>
    <w:rsid w:val="006162F8"/>
    <w:rsid w:val="00616D40"/>
    <w:rsid w:val="00617377"/>
    <w:rsid w:val="006175C7"/>
    <w:rsid w:val="006176CE"/>
    <w:rsid w:val="00617724"/>
    <w:rsid w:val="00617918"/>
    <w:rsid w:val="00620053"/>
    <w:rsid w:val="0062017F"/>
    <w:rsid w:val="00620769"/>
    <w:rsid w:val="006208B8"/>
    <w:rsid w:val="00620CCC"/>
    <w:rsid w:val="00620F38"/>
    <w:rsid w:val="00621163"/>
    <w:rsid w:val="006215A2"/>
    <w:rsid w:val="006226EE"/>
    <w:rsid w:val="00622D2B"/>
    <w:rsid w:val="006236D2"/>
    <w:rsid w:val="00623AE4"/>
    <w:rsid w:val="00624044"/>
    <w:rsid w:val="00624545"/>
    <w:rsid w:val="00624BE1"/>
    <w:rsid w:val="00624EA5"/>
    <w:rsid w:val="006251C9"/>
    <w:rsid w:val="00626C15"/>
    <w:rsid w:val="0063003A"/>
    <w:rsid w:val="00630120"/>
    <w:rsid w:val="006309E0"/>
    <w:rsid w:val="00631352"/>
    <w:rsid w:val="006319D7"/>
    <w:rsid w:val="00631CC4"/>
    <w:rsid w:val="00631DAB"/>
    <w:rsid w:val="006322E5"/>
    <w:rsid w:val="0063271C"/>
    <w:rsid w:val="00632C96"/>
    <w:rsid w:val="006340C4"/>
    <w:rsid w:val="00634493"/>
    <w:rsid w:val="00634511"/>
    <w:rsid w:val="00635262"/>
    <w:rsid w:val="0063577B"/>
    <w:rsid w:val="006357FA"/>
    <w:rsid w:val="006358E1"/>
    <w:rsid w:val="0063593B"/>
    <w:rsid w:val="00635D1E"/>
    <w:rsid w:val="00636830"/>
    <w:rsid w:val="00637E42"/>
    <w:rsid w:val="006400DD"/>
    <w:rsid w:val="006406C6"/>
    <w:rsid w:val="00640A34"/>
    <w:rsid w:val="00641B79"/>
    <w:rsid w:val="0064223E"/>
    <w:rsid w:val="00642E06"/>
    <w:rsid w:val="00642F7D"/>
    <w:rsid w:val="0064342F"/>
    <w:rsid w:val="006437FC"/>
    <w:rsid w:val="00643A7F"/>
    <w:rsid w:val="006442ED"/>
    <w:rsid w:val="006467DA"/>
    <w:rsid w:val="006469E3"/>
    <w:rsid w:val="00646CD3"/>
    <w:rsid w:val="00647C8C"/>
    <w:rsid w:val="00650082"/>
    <w:rsid w:val="00650132"/>
    <w:rsid w:val="00650D53"/>
    <w:rsid w:val="00651067"/>
    <w:rsid w:val="00651290"/>
    <w:rsid w:val="006513B1"/>
    <w:rsid w:val="0065157C"/>
    <w:rsid w:val="00651738"/>
    <w:rsid w:val="0065232D"/>
    <w:rsid w:val="00652366"/>
    <w:rsid w:val="00652870"/>
    <w:rsid w:val="00652F77"/>
    <w:rsid w:val="006533A4"/>
    <w:rsid w:val="006537A1"/>
    <w:rsid w:val="0065448C"/>
    <w:rsid w:val="00654577"/>
    <w:rsid w:val="0065528F"/>
    <w:rsid w:val="00655318"/>
    <w:rsid w:val="006553A7"/>
    <w:rsid w:val="00655908"/>
    <w:rsid w:val="00655A90"/>
    <w:rsid w:val="00655DBA"/>
    <w:rsid w:val="00655FC1"/>
    <w:rsid w:val="00656033"/>
    <w:rsid w:val="0065750D"/>
    <w:rsid w:val="00657546"/>
    <w:rsid w:val="00657AD3"/>
    <w:rsid w:val="006605E9"/>
    <w:rsid w:val="00660A0D"/>
    <w:rsid w:val="00660E79"/>
    <w:rsid w:val="006611D5"/>
    <w:rsid w:val="00661619"/>
    <w:rsid w:val="00661E1B"/>
    <w:rsid w:val="00661FD5"/>
    <w:rsid w:val="0066246D"/>
    <w:rsid w:val="006626BB"/>
    <w:rsid w:val="00662BA0"/>
    <w:rsid w:val="00662EDD"/>
    <w:rsid w:val="0066385E"/>
    <w:rsid w:val="00663E30"/>
    <w:rsid w:val="0066431F"/>
    <w:rsid w:val="00664537"/>
    <w:rsid w:val="006646F2"/>
    <w:rsid w:val="00664845"/>
    <w:rsid w:val="00664EA0"/>
    <w:rsid w:val="006661D2"/>
    <w:rsid w:val="00666F2E"/>
    <w:rsid w:val="00667580"/>
    <w:rsid w:val="006675C2"/>
    <w:rsid w:val="00667F85"/>
    <w:rsid w:val="00670545"/>
    <w:rsid w:val="0067070D"/>
    <w:rsid w:val="00670ECC"/>
    <w:rsid w:val="00671888"/>
    <w:rsid w:val="00671A43"/>
    <w:rsid w:val="00672162"/>
    <w:rsid w:val="006728A7"/>
    <w:rsid w:val="006729BC"/>
    <w:rsid w:val="0067354F"/>
    <w:rsid w:val="0067382C"/>
    <w:rsid w:val="00674132"/>
    <w:rsid w:val="00675044"/>
    <w:rsid w:val="006752A0"/>
    <w:rsid w:val="006757C7"/>
    <w:rsid w:val="006760BB"/>
    <w:rsid w:val="00676F68"/>
    <w:rsid w:val="0068000C"/>
    <w:rsid w:val="006805B4"/>
    <w:rsid w:val="006818EA"/>
    <w:rsid w:val="00681923"/>
    <w:rsid w:val="00681BC3"/>
    <w:rsid w:val="00682582"/>
    <w:rsid w:val="00682BA7"/>
    <w:rsid w:val="00682D67"/>
    <w:rsid w:val="00683130"/>
    <w:rsid w:val="00683512"/>
    <w:rsid w:val="00683581"/>
    <w:rsid w:val="00683A49"/>
    <w:rsid w:val="00683F5D"/>
    <w:rsid w:val="006842F0"/>
    <w:rsid w:val="006843AC"/>
    <w:rsid w:val="00684B1A"/>
    <w:rsid w:val="0068506F"/>
    <w:rsid w:val="00685241"/>
    <w:rsid w:val="00685AAB"/>
    <w:rsid w:val="00685C70"/>
    <w:rsid w:val="006861C0"/>
    <w:rsid w:val="006874DE"/>
    <w:rsid w:val="0068789D"/>
    <w:rsid w:val="006879FE"/>
    <w:rsid w:val="00687B23"/>
    <w:rsid w:val="00687BA9"/>
    <w:rsid w:val="00690E93"/>
    <w:rsid w:val="006915ED"/>
    <w:rsid w:val="006927C1"/>
    <w:rsid w:val="006929A4"/>
    <w:rsid w:val="0069334D"/>
    <w:rsid w:val="00693706"/>
    <w:rsid w:val="00693FDC"/>
    <w:rsid w:val="00694766"/>
    <w:rsid w:val="00695004"/>
    <w:rsid w:val="0069652A"/>
    <w:rsid w:val="00696BB2"/>
    <w:rsid w:val="00696CCC"/>
    <w:rsid w:val="00696F51"/>
    <w:rsid w:val="006973C6"/>
    <w:rsid w:val="00697E3D"/>
    <w:rsid w:val="00697F75"/>
    <w:rsid w:val="006A2E32"/>
    <w:rsid w:val="006A331D"/>
    <w:rsid w:val="006A4451"/>
    <w:rsid w:val="006A44F8"/>
    <w:rsid w:val="006A46C7"/>
    <w:rsid w:val="006A5969"/>
    <w:rsid w:val="006A5CE8"/>
    <w:rsid w:val="006A6230"/>
    <w:rsid w:val="006A63E0"/>
    <w:rsid w:val="006A6F4D"/>
    <w:rsid w:val="006A75EC"/>
    <w:rsid w:val="006A7AB9"/>
    <w:rsid w:val="006B006A"/>
    <w:rsid w:val="006B026C"/>
    <w:rsid w:val="006B04CD"/>
    <w:rsid w:val="006B072B"/>
    <w:rsid w:val="006B0879"/>
    <w:rsid w:val="006B19DA"/>
    <w:rsid w:val="006B2716"/>
    <w:rsid w:val="006B2780"/>
    <w:rsid w:val="006B376A"/>
    <w:rsid w:val="006B4127"/>
    <w:rsid w:val="006B4569"/>
    <w:rsid w:val="006B4944"/>
    <w:rsid w:val="006B4B82"/>
    <w:rsid w:val="006B569B"/>
    <w:rsid w:val="006B5FCE"/>
    <w:rsid w:val="006B6096"/>
    <w:rsid w:val="006B62E1"/>
    <w:rsid w:val="006B7D5A"/>
    <w:rsid w:val="006C0486"/>
    <w:rsid w:val="006C06FB"/>
    <w:rsid w:val="006C0C23"/>
    <w:rsid w:val="006C0C88"/>
    <w:rsid w:val="006C114F"/>
    <w:rsid w:val="006C2C80"/>
    <w:rsid w:val="006C433C"/>
    <w:rsid w:val="006C49A1"/>
    <w:rsid w:val="006C4F4F"/>
    <w:rsid w:val="006C5368"/>
    <w:rsid w:val="006C5E50"/>
    <w:rsid w:val="006C61C6"/>
    <w:rsid w:val="006C61E2"/>
    <w:rsid w:val="006C677D"/>
    <w:rsid w:val="006C6EF7"/>
    <w:rsid w:val="006C7019"/>
    <w:rsid w:val="006C77D1"/>
    <w:rsid w:val="006C78A0"/>
    <w:rsid w:val="006C7FC1"/>
    <w:rsid w:val="006D0336"/>
    <w:rsid w:val="006D0494"/>
    <w:rsid w:val="006D04D3"/>
    <w:rsid w:val="006D0A48"/>
    <w:rsid w:val="006D0C4A"/>
    <w:rsid w:val="006D0D35"/>
    <w:rsid w:val="006D1270"/>
    <w:rsid w:val="006D153E"/>
    <w:rsid w:val="006D240D"/>
    <w:rsid w:val="006D277B"/>
    <w:rsid w:val="006D27A0"/>
    <w:rsid w:val="006D2AF1"/>
    <w:rsid w:val="006D3C35"/>
    <w:rsid w:val="006D5B54"/>
    <w:rsid w:val="006D6415"/>
    <w:rsid w:val="006D65AE"/>
    <w:rsid w:val="006D6AE9"/>
    <w:rsid w:val="006D7252"/>
    <w:rsid w:val="006D77E5"/>
    <w:rsid w:val="006D7CBC"/>
    <w:rsid w:val="006E1741"/>
    <w:rsid w:val="006E19E4"/>
    <w:rsid w:val="006E1B9F"/>
    <w:rsid w:val="006E1D56"/>
    <w:rsid w:val="006E1FB0"/>
    <w:rsid w:val="006E20EB"/>
    <w:rsid w:val="006E2E3B"/>
    <w:rsid w:val="006E325A"/>
    <w:rsid w:val="006E345F"/>
    <w:rsid w:val="006E38E5"/>
    <w:rsid w:val="006E3FD6"/>
    <w:rsid w:val="006E42DF"/>
    <w:rsid w:val="006E4967"/>
    <w:rsid w:val="006E5CBF"/>
    <w:rsid w:val="006E6586"/>
    <w:rsid w:val="006E6ADA"/>
    <w:rsid w:val="006E6F88"/>
    <w:rsid w:val="006E6FED"/>
    <w:rsid w:val="006E7A6B"/>
    <w:rsid w:val="006E7F69"/>
    <w:rsid w:val="006F0110"/>
    <w:rsid w:val="006F0202"/>
    <w:rsid w:val="006F0ED2"/>
    <w:rsid w:val="006F1775"/>
    <w:rsid w:val="006F58E1"/>
    <w:rsid w:val="006F5DB9"/>
    <w:rsid w:val="006F6A1B"/>
    <w:rsid w:val="006F6C10"/>
    <w:rsid w:val="006F6D5B"/>
    <w:rsid w:val="00700000"/>
    <w:rsid w:val="007002E0"/>
    <w:rsid w:val="0070031F"/>
    <w:rsid w:val="007005C3"/>
    <w:rsid w:val="00700692"/>
    <w:rsid w:val="00700A5F"/>
    <w:rsid w:val="00700AC3"/>
    <w:rsid w:val="00700B56"/>
    <w:rsid w:val="00700C32"/>
    <w:rsid w:val="00701207"/>
    <w:rsid w:val="00701F3C"/>
    <w:rsid w:val="00703364"/>
    <w:rsid w:val="007033DE"/>
    <w:rsid w:val="0070397D"/>
    <w:rsid w:val="00703ACD"/>
    <w:rsid w:val="00704503"/>
    <w:rsid w:val="00704638"/>
    <w:rsid w:val="00704721"/>
    <w:rsid w:val="0070524C"/>
    <w:rsid w:val="0070534D"/>
    <w:rsid w:val="00705917"/>
    <w:rsid w:val="0070631C"/>
    <w:rsid w:val="00706326"/>
    <w:rsid w:val="007070B0"/>
    <w:rsid w:val="007071D2"/>
    <w:rsid w:val="00707405"/>
    <w:rsid w:val="0070744A"/>
    <w:rsid w:val="00707558"/>
    <w:rsid w:val="00707F2C"/>
    <w:rsid w:val="00710B6C"/>
    <w:rsid w:val="00710DB0"/>
    <w:rsid w:val="00710F56"/>
    <w:rsid w:val="00711A89"/>
    <w:rsid w:val="007123D3"/>
    <w:rsid w:val="00712BD1"/>
    <w:rsid w:val="00712F25"/>
    <w:rsid w:val="00713869"/>
    <w:rsid w:val="00713C2B"/>
    <w:rsid w:val="00714108"/>
    <w:rsid w:val="00715546"/>
    <w:rsid w:val="00715E81"/>
    <w:rsid w:val="0071632C"/>
    <w:rsid w:val="007173C4"/>
    <w:rsid w:val="00720445"/>
    <w:rsid w:val="00720F8E"/>
    <w:rsid w:val="00721357"/>
    <w:rsid w:val="00721CC0"/>
    <w:rsid w:val="00721EFE"/>
    <w:rsid w:val="00722331"/>
    <w:rsid w:val="007225FF"/>
    <w:rsid w:val="007226FE"/>
    <w:rsid w:val="00722EF2"/>
    <w:rsid w:val="007234C1"/>
    <w:rsid w:val="007243F9"/>
    <w:rsid w:val="00725221"/>
    <w:rsid w:val="00726418"/>
    <w:rsid w:val="0072649A"/>
    <w:rsid w:val="00726B86"/>
    <w:rsid w:val="007274DD"/>
    <w:rsid w:val="007277BE"/>
    <w:rsid w:val="00727BA1"/>
    <w:rsid w:val="00727C7B"/>
    <w:rsid w:val="00730216"/>
    <w:rsid w:val="00730735"/>
    <w:rsid w:val="007307DF"/>
    <w:rsid w:val="00730A69"/>
    <w:rsid w:val="00730F49"/>
    <w:rsid w:val="007324D6"/>
    <w:rsid w:val="0073260E"/>
    <w:rsid w:val="00732A11"/>
    <w:rsid w:val="007334C8"/>
    <w:rsid w:val="00733E31"/>
    <w:rsid w:val="00734962"/>
    <w:rsid w:val="00734F6D"/>
    <w:rsid w:val="00734F92"/>
    <w:rsid w:val="007353EF"/>
    <w:rsid w:val="00735C12"/>
    <w:rsid w:val="007376EE"/>
    <w:rsid w:val="00737780"/>
    <w:rsid w:val="007400CB"/>
    <w:rsid w:val="00740122"/>
    <w:rsid w:val="007401A4"/>
    <w:rsid w:val="0074036B"/>
    <w:rsid w:val="007404EE"/>
    <w:rsid w:val="0074086E"/>
    <w:rsid w:val="0074092D"/>
    <w:rsid w:val="00740988"/>
    <w:rsid w:val="00741128"/>
    <w:rsid w:val="00741560"/>
    <w:rsid w:val="00742D2A"/>
    <w:rsid w:val="00742E89"/>
    <w:rsid w:val="00743317"/>
    <w:rsid w:val="0074354F"/>
    <w:rsid w:val="00743D4B"/>
    <w:rsid w:val="007445D9"/>
    <w:rsid w:val="00744A6E"/>
    <w:rsid w:val="00745434"/>
    <w:rsid w:val="00745E0E"/>
    <w:rsid w:val="00746228"/>
    <w:rsid w:val="0074661F"/>
    <w:rsid w:val="007466F8"/>
    <w:rsid w:val="00746782"/>
    <w:rsid w:val="00746935"/>
    <w:rsid w:val="0074712A"/>
    <w:rsid w:val="0075015B"/>
    <w:rsid w:val="00750B92"/>
    <w:rsid w:val="007511C2"/>
    <w:rsid w:val="00752544"/>
    <w:rsid w:val="00752B53"/>
    <w:rsid w:val="0075394B"/>
    <w:rsid w:val="00753FD0"/>
    <w:rsid w:val="00755EAE"/>
    <w:rsid w:val="0075618A"/>
    <w:rsid w:val="00756B06"/>
    <w:rsid w:val="00757053"/>
    <w:rsid w:val="00760365"/>
    <w:rsid w:val="00760B66"/>
    <w:rsid w:val="007610E6"/>
    <w:rsid w:val="00761E7F"/>
    <w:rsid w:val="00761E94"/>
    <w:rsid w:val="007625A9"/>
    <w:rsid w:val="00762730"/>
    <w:rsid w:val="00762C91"/>
    <w:rsid w:val="00763654"/>
    <w:rsid w:val="00764AE5"/>
    <w:rsid w:val="0076625D"/>
    <w:rsid w:val="00766870"/>
    <w:rsid w:val="00766E4E"/>
    <w:rsid w:val="007679A1"/>
    <w:rsid w:val="007705BD"/>
    <w:rsid w:val="00770B3B"/>
    <w:rsid w:val="00770BB2"/>
    <w:rsid w:val="00770D1C"/>
    <w:rsid w:val="00770E2E"/>
    <w:rsid w:val="00770F2A"/>
    <w:rsid w:val="0077149B"/>
    <w:rsid w:val="00772133"/>
    <w:rsid w:val="00772266"/>
    <w:rsid w:val="00772755"/>
    <w:rsid w:val="00774758"/>
    <w:rsid w:val="00774BC2"/>
    <w:rsid w:val="00774CF3"/>
    <w:rsid w:val="00775043"/>
    <w:rsid w:val="0077597D"/>
    <w:rsid w:val="00775BD0"/>
    <w:rsid w:val="00776C0C"/>
    <w:rsid w:val="0077711C"/>
    <w:rsid w:val="00777292"/>
    <w:rsid w:val="0078010A"/>
    <w:rsid w:val="00780530"/>
    <w:rsid w:val="007811E4"/>
    <w:rsid w:val="0078320D"/>
    <w:rsid w:val="00783220"/>
    <w:rsid w:val="0078511C"/>
    <w:rsid w:val="00785B5A"/>
    <w:rsid w:val="00786051"/>
    <w:rsid w:val="00787D63"/>
    <w:rsid w:val="007905A8"/>
    <w:rsid w:val="00790AE1"/>
    <w:rsid w:val="007910B8"/>
    <w:rsid w:val="007911EE"/>
    <w:rsid w:val="00791784"/>
    <w:rsid w:val="00791B22"/>
    <w:rsid w:val="00791C27"/>
    <w:rsid w:val="00792ABA"/>
    <w:rsid w:val="00792C07"/>
    <w:rsid w:val="00793A2B"/>
    <w:rsid w:val="007945AB"/>
    <w:rsid w:val="007947DC"/>
    <w:rsid w:val="00794CE9"/>
    <w:rsid w:val="0079505F"/>
    <w:rsid w:val="00795D4F"/>
    <w:rsid w:val="00795E8F"/>
    <w:rsid w:val="00796346"/>
    <w:rsid w:val="007963CC"/>
    <w:rsid w:val="00796479"/>
    <w:rsid w:val="00796AA6"/>
    <w:rsid w:val="00797314"/>
    <w:rsid w:val="0079758C"/>
    <w:rsid w:val="00797975"/>
    <w:rsid w:val="00797BF5"/>
    <w:rsid w:val="007A1AE6"/>
    <w:rsid w:val="007A2031"/>
    <w:rsid w:val="007A211D"/>
    <w:rsid w:val="007A2733"/>
    <w:rsid w:val="007A27BF"/>
    <w:rsid w:val="007A3159"/>
    <w:rsid w:val="007A39F8"/>
    <w:rsid w:val="007A3AB1"/>
    <w:rsid w:val="007A3E93"/>
    <w:rsid w:val="007A3FCD"/>
    <w:rsid w:val="007A5110"/>
    <w:rsid w:val="007A5268"/>
    <w:rsid w:val="007A5CC6"/>
    <w:rsid w:val="007A6094"/>
    <w:rsid w:val="007A609E"/>
    <w:rsid w:val="007A6C7F"/>
    <w:rsid w:val="007B0F39"/>
    <w:rsid w:val="007B145C"/>
    <w:rsid w:val="007B1620"/>
    <w:rsid w:val="007B1D64"/>
    <w:rsid w:val="007B2029"/>
    <w:rsid w:val="007B26DA"/>
    <w:rsid w:val="007B303C"/>
    <w:rsid w:val="007B33EF"/>
    <w:rsid w:val="007B3498"/>
    <w:rsid w:val="007B3E8B"/>
    <w:rsid w:val="007B3E96"/>
    <w:rsid w:val="007B41A8"/>
    <w:rsid w:val="007B4BE0"/>
    <w:rsid w:val="007B5219"/>
    <w:rsid w:val="007B56E5"/>
    <w:rsid w:val="007B5FB9"/>
    <w:rsid w:val="007B606B"/>
    <w:rsid w:val="007B633C"/>
    <w:rsid w:val="007B640D"/>
    <w:rsid w:val="007B7097"/>
    <w:rsid w:val="007B7553"/>
    <w:rsid w:val="007B7633"/>
    <w:rsid w:val="007C1453"/>
    <w:rsid w:val="007C2A84"/>
    <w:rsid w:val="007C4632"/>
    <w:rsid w:val="007C56F3"/>
    <w:rsid w:val="007C5CDE"/>
    <w:rsid w:val="007C5F3C"/>
    <w:rsid w:val="007C6109"/>
    <w:rsid w:val="007D05FF"/>
    <w:rsid w:val="007D083E"/>
    <w:rsid w:val="007D0C03"/>
    <w:rsid w:val="007D0E10"/>
    <w:rsid w:val="007D13F6"/>
    <w:rsid w:val="007D1672"/>
    <w:rsid w:val="007D1A0E"/>
    <w:rsid w:val="007D1CE9"/>
    <w:rsid w:val="007D267F"/>
    <w:rsid w:val="007D29A8"/>
    <w:rsid w:val="007D4422"/>
    <w:rsid w:val="007D4546"/>
    <w:rsid w:val="007D4B5A"/>
    <w:rsid w:val="007D5723"/>
    <w:rsid w:val="007D5804"/>
    <w:rsid w:val="007D60CE"/>
    <w:rsid w:val="007D6782"/>
    <w:rsid w:val="007D6E64"/>
    <w:rsid w:val="007D7284"/>
    <w:rsid w:val="007E0115"/>
    <w:rsid w:val="007E01C5"/>
    <w:rsid w:val="007E031C"/>
    <w:rsid w:val="007E184E"/>
    <w:rsid w:val="007E1E28"/>
    <w:rsid w:val="007E24E0"/>
    <w:rsid w:val="007E29CF"/>
    <w:rsid w:val="007E2FDB"/>
    <w:rsid w:val="007E345A"/>
    <w:rsid w:val="007E3C9E"/>
    <w:rsid w:val="007E5330"/>
    <w:rsid w:val="007E5BBA"/>
    <w:rsid w:val="007E5F5D"/>
    <w:rsid w:val="007E63FB"/>
    <w:rsid w:val="007E67C4"/>
    <w:rsid w:val="007E6BA6"/>
    <w:rsid w:val="007E7244"/>
    <w:rsid w:val="007E7BE8"/>
    <w:rsid w:val="007F0371"/>
    <w:rsid w:val="007F0AA7"/>
    <w:rsid w:val="007F15CB"/>
    <w:rsid w:val="007F1854"/>
    <w:rsid w:val="007F1FBF"/>
    <w:rsid w:val="007F2823"/>
    <w:rsid w:val="007F2C54"/>
    <w:rsid w:val="007F31B4"/>
    <w:rsid w:val="007F3487"/>
    <w:rsid w:val="007F3F54"/>
    <w:rsid w:val="007F47E3"/>
    <w:rsid w:val="007F5768"/>
    <w:rsid w:val="007F606D"/>
    <w:rsid w:val="007F6CD0"/>
    <w:rsid w:val="007F6DC1"/>
    <w:rsid w:val="007F76C1"/>
    <w:rsid w:val="007F7AC5"/>
    <w:rsid w:val="0080041F"/>
    <w:rsid w:val="0080077E"/>
    <w:rsid w:val="00801075"/>
    <w:rsid w:val="00801148"/>
    <w:rsid w:val="008017AF"/>
    <w:rsid w:val="00801BB9"/>
    <w:rsid w:val="00801BDD"/>
    <w:rsid w:val="00802DDA"/>
    <w:rsid w:val="008031F1"/>
    <w:rsid w:val="008037C5"/>
    <w:rsid w:val="00803A74"/>
    <w:rsid w:val="00803DFA"/>
    <w:rsid w:val="0080426D"/>
    <w:rsid w:val="0080443F"/>
    <w:rsid w:val="00804F92"/>
    <w:rsid w:val="00805598"/>
    <w:rsid w:val="008059E7"/>
    <w:rsid w:val="00805AF5"/>
    <w:rsid w:val="00806022"/>
    <w:rsid w:val="00806556"/>
    <w:rsid w:val="00806C6F"/>
    <w:rsid w:val="00806ECD"/>
    <w:rsid w:val="00807EB9"/>
    <w:rsid w:val="008102C3"/>
    <w:rsid w:val="0081100D"/>
    <w:rsid w:val="0081148F"/>
    <w:rsid w:val="00812208"/>
    <w:rsid w:val="008129C8"/>
    <w:rsid w:val="00812DF4"/>
    <w:rsid w:val="00813845"/>
    <w:rsid w:val="008138C3"/>
    <w:rsid w:val="00814629"/>
    <w:rsid w:val="00814910"/>
    <w:rsid w:val="00815135"/>
    <w:rsid w:val="00815C65"/>
    <w:rsid w:val="00816951"/>
    <w:rsid w:val="00820265"/>
    <w:rsid w:val="008204A9"/>
    <w:rsid w:val="0082065D"/>
    <w:rsid w:val="008207DB"/>
    <w:rsid w:val="00821145"/>
    <w:rsid w:val="0082150F"/>
    <w:rsid w:val="00821BA2"/>
    <w:rsid w:val="00822011"/>
    <w:rsid w:val="008224EB"/>
    <w:rsid w:val="00823B30"/>
    <w:rsid w:val="00823D0A"/>
    <w:rsid w:val="00823FF6"/>
    <w:rsid w:val="00824098"/>
    <w:rsid w:val="00824C7D"/>
    <w:rsid w:val="00825463"/>
    <w:rsid w:val="00825658"/>
    <w:rsid w:val="0082672F"/>
    <w:rsid w:val="008269DB"/>
    <w:rsid w:val="008279F3"/>
    <w:rsid w:val="00827B11"/>
    <w:rsid w:val="00827B28"/>
    <w:rsid w:val="00830772"/>
    <w:rsid w:val="008307E2"/>
    <w:rsid w:val="00831832"/>
    <w:rsid w:val="00832008"/>
    <w:rsid w:val="008320A1"/>
    <w:rsid w:val="008327FB"/>
    <w:rsid w:val="008332E6"/>
    <w:rsid w:val="00833515"/>
    <w:rsid w:val="00833945"/>
    <w:rsid w:val="00833E4C"/>
    <w:rsid w:val="008356D1"/>
    <w:rsid w:val="00835D0F"/>
    <w:rsid w:val="008364A0"/>
    <w:rsid w:val="00836A96"/>
    <w:rsid w:val="00840475"/>
    <w:rsid w:val="00840E51"/>
    <w:rsid w:val="00841016"/>
    <w:rsid w:val="008411B8"/>
    <w:rsid w:val="00841479"/>
    <w:rsid w:val="00841863"/>
    <w:rsid w:val="00842D11"/>
    <w:rsid w:val="008438B3"/>
    <w:rsid w:val="00843EDB"/>
    <w:rsid w:val="0084407E"/>
    <w:rsid w:val="0084439C"/>
    <w:rsid w:val="00844CE2"/>
    <w:rsid w:val="00845220"/>
    <w:rsid w:val="008452DA"/>
    <w:rsid w:val="00845BD8"/>
    <w:rsid w:val="00845F93"/>
    <w:rsid w:val="00846010"/>
    <w:rsid w:val="0084676A"/>
    <w:rsid w:val="00846FB6"/>
    <w:rsid w:val="00847B46"/>
    <w:rsid w:val="008507DE"/>
    <w:rsid w:val="008510E5"/>
    <w:rsid w:val="008516A6"/>
    <w:rsid w:val="00852290"/>
    <w:rsid w:val="008528E9"/>
    <w:rsid w:val="00852EC9"/>
    <w:rsid w:val="00853CF7"/>
    <w:rsid w:val="00854B09"/>
    <w:rsid w:val="008564B7"/>
    <w:rsid w:val="00856514"/>
    <w:rsid w:val="00856A92"/>
    <w:rsid w:val="00856B65"/>
    <w:rsid w:val="00856F8B"/>
    <w:rsid w:val="00857122"/>
    <w:rsid w:val="00860315"/>
    <w:rsid w:val="0086044A"/>
    <w:rsid w:val="008607D1"/>
    <w:rsid w:val="00860B92"/>
    <w:rsid w:val="00860FA8"/>
    <w:rsid w:val="00861D76"/>
    <w:rsid w:val="00861DE1"/>
    <w:rsid w:val="00861F08"/>
    <w:rsid w:val="0086273A"/>
    <w:rsid w:val="008627DB"/>
    <w:rsid w:val="00862C5D"/>
    <w:rsid w:val="00863152"/>
    <w:rsid w:val="008633D9"/>
    <w:rsid w:val="0086390A"/>
    <w:rsid w:val="00863B63"/>
    <w:rsid w:val="008640B3"/>
    <w:rsid w:val="00864930"/>
    <w:rsid w:val="00864AF3"/>
    <w:rsid w:val="008655EB"/>
    <w:rsid w:val="008657C0"/>
    <w:rsid w:val="00865B69"/>
    <w:rsid w:val="008664AA"/>
    <w:rsid w:val="00866AEA"/>
    <w:rsid w:val="00866F6C"/>
    <w:rsid w:val="00867102"/>
    <w:rsid w:val="008673F4"/>
    <w:rsid w:val="00867DE8"/>
    <w:rsid w:val="008700B6"/>
    <w:rsid w:val="00870600"/>
    <w:rsid w:val="00870F63"/>
    <w:rsid w:val="00870FA4"/>
    <w:rsid w:val="008716E9"/>
    <w:rsid w:val="00871890"/>
    <w:rsid w:val="00872341"/>
    <w:rsid w:val="00872D2A"/>
    <w:rsid w:val="00872F47"/>
    <w:rsid w:val="008730DF"/>
    <w:rsid w:val="00873714"/>
    <w:rsid w:val="00873934"/>
    <w:rsid w:val="008749A1"/>
    <w:rsid w:val="00874A8B"/>
    <w:rsid w:val="0087555B"/>
    <w:rsid w:val="00875779"/>
    <w:rsid w:val="00875D65"/>
    <w:rsid w:val="00876559"/>
    <w:rsid w:val="00877265"/>
    <w:rsid w:val="00877838"/>
    <w:rsid w:val="00877866"/>
    <w:rsid w:val="00877C29"/>
    <w:rsid w:val="008802EA"/>
    <w:rsid w:val="008804F6"/>
    <w:rsid w:val="008808FE"/>
    <w:rsid w:val="00880DDF"/>
    <w:rsid w:val="008811A2"/>
    <w:rsid w:val="00881F76"/>
    <w:rsid w:val="0088206C"/>
    <w:rsid w:val="00883840"/>
    <w:rsid w:val="00883B4E"/>
    <w:rsid w:val="00883FF5"/>
    <w:rsid w:val="008841F5"/>
    <w:rsid w:val="00884686"/>
    <w:rsid w:val="00884D77"/>
    <w:rsid w:val="00885A41"/>
    <w:rsid w:val="00885A62"/>
    <w:rsid w:val="0088698D"/>
    <w:rsid w:val="00886FB3"/>
    <w:rsid w:val="00886FD0"/>
    <w:rsid w:val="0088727D"/>
    <w:rsid w:val="00887AF4"/>
    <w:rsid w:val="00890135"/>
    <w:rsid w:val="008909F9"/>
    <w:rsid w:val="00890CCD"/>
    <w:rsid w:val="0089114D"/>
    <w:rsid w:val="008912A0"/>
    <w:rsid w:val="00892BEC"/>
    <w:rsid w:val="00892C51"/>
    <w:rsid w:val="00892FF1"/>
    <w:rsid w:val="0089393E"/>
    <w:rsid w:val="008941CA"/>
    <w:rsid w:val="008942BD"/>
    <w:rsid w:val="00894C71"/>
    <w:rsid w:val="0089607C"/>
    <w:rsid w:val="0089645E"/>
    <w:rsid w:val="008968B9"/>
    <w:rsid w:val="00896965"/>
    <w:rsid w:val="00896D35"/>
    <w:rsid w:val="00897B29"/>
    <w:rsid w:val="008A045F"/>
    <w:rsid w:val="008A0555"/>
    <w:rsid w:val="008A0AB1"/>
    <w:rsid w:val="008A0B2E"/>
    <w:rsid w:val="008A13A0"/>
    <w:rsid w:val="008A1E6E"/>
    <w:rsid w:val="008A1FD3"/>
    <w:rsid w:val="008A2C17"/>
    <w:rsid w:val="008A2C67"/>
    <w:rsid w:val="008A2DE9"/>
    <w:rsid w:val="008A4034"/>
    <w:rsid w:val="008A5909"/>
    <w:rsid w:val="008A59F9"/>
    <w:rsid w:val="008A6166"/>
    <w:rsid w:val="008A7C25"/>
    <w:rsid w:val="008B04A8"/>
    <w:rsid w:val="008B0789"/>
    <w:rsid w:val="008B25AD"/>
    <w:rsid w:val="008B2904"/>
    <w:rsid w:val="008B29B5"/>
    <w:rsid w:val="008B2BF3"/>
    <w:rsid w:val="008B2F30"/>
    <w:rsid w:val="008B33B1"/>
    <w:rsid w:val="008B3C01"/>
    <w:rsid w:val="008B3F5E"/>
    <w:rsid w:val="008B405B"/>
    <w:rsid w:val="008B43E9"/>
    <w:rsid w:val="008B4514"/>
    <w:rsid w:val="008B4FB0"/>
    <w:rsid w:val="008B5181"/>
    <w:rsid w:val="008B52D3"/>
    <w:rsid w:val="008B5475"/>
    <w:rsid w:val="008B569D"/>
    <w:rsid w:val="008B573A"/>
    <w:rsid w:val="008B5756"/>
    <w:rsid w:val="008B681D"/>
    <w:rsid w:val="008B68AD"/>
    <w:rsid w:val="008B6BC8"/>
    <w:rsid w:val="008B6CA3"/>
    <w:rsid w:val="008B6FA6"/>
    <w:rsid w:val="008B7C4A"/>
    <w:rsid w:val="008B7DAD"/>
    <w:rsid w:val="008B7ED0"/>
    <w:rsid w:val="008C0771"/>
    <w:rsid w:val="008C12F7"/>
    <w:rsid w:val="008C1A16"/>
    <w:rsid w:val="008C1AC8"/>
    <w:rsid w:val="008C1D90"/>
    <w:rsid w:val="008C2657"/>
    <w:rsid w:val="008C2CB0"/>
    <w:rsid w:val="008C303F"/>
    <w:rsid w:val="008C32BC"/>
    <w:rsid w:val="008C3843"/>
    <w:rsid w:val="008C468A"/>
    <w:rsid w:val="008C4732"/>
    <w:rsid w:val="008C4F8F"/>
    <w:rsid w:val="008C5138"/>
    <w:rsid w:val="008C52B2"/>
    <w:rsid w:val="008C5987"/>
    <w:rsid w:val="008C5B57"/>
    <w:rsid w:val="008C5F18"/>
    <w:rsid w:val="008C61B0"/>
    <w:rsid w:val="008C6297"/>
    <w:rsid w:val="008C657F"/>
    <w:rsid w:val="008C6FBA"/>
    <w:rsid w:val="008C73C5"/>
    <w:rsid w:val="008C7591"/>
    <w:rsid w:val="008C7763"/>
    <w:rsid w:val="008C7939"/>
    <w:rsid w:val="008D023F"/>
    <w:rsid w:val="008D077C"/>
    <w:rsid w:val="008D147B"/>
    <w:rsid w:val="008D19A2"/>
    <w:rsid w:val="008D1C73"/>
    <w:rsid w:val="008D1D30"/>
    <w:rsid w:val="008D20C9"/>
    <w:rsid w:val="008D29C3"/>
    <w:rsid w:val="008D340A"/>
    <w:rsid w:val="008D3856"/>
    <w:rsid w:val="008D42DE"/>
    <w:rsid w:val="008D4CC2"/>
    <w:rsid w:val="008D52D0"/>
    <w:rsid w:val="008E0823"/>
    <w:rsid w:val="008E091E"/>
    <w:rsid w:val="008E09F5"/>
    <w:rsid w:val="008E0C5E"/>
    <w:rsid w:val="008E1BB1"/>
    <w:rsid w:val="008E2878"/>
    <w:rsid w:val="008E44F8"/>
    <w:rsid w:val="008E4A88"/>
    <w:rsid w:val="008E4EF0"/>
    <w:rsid w:val="008E5354"/>
    <w:rsid w:val="008E559B"/>
    <w:rsid w:val="008E56DE"/>
    <w:rsid w:val="008E622F"/>
    <w:rsid w:val="008E7134"/>
    <w:rsid w:val="008E73C6"/>
    <w:rsid w:val="008E7691"/>
    <w:rsid w:val="008E7B01"/>
    <w:rsid w:val="008F0CD0"/>
    <w:rsid w:val="008F0DA5"/>
    <w:rsid w:val="008F0FDC"/>
    <w:rsid w:val="008F1044"/>
    <w:rsid w:val="008F1244"/>
    <w:rsid w:val="008F137E"/>
    <w:rsid w:val="008F1916"/>
    <w:rsid w:val="008F197D"/>
    <w:rsid w:val="008F1D0D"/>
    <w:rsid w:val="008F2269"/>
    <w:rsid w:val="008F2B3C"/>
    <w:rsid w:val="008F2BA2"/>
    <w:rsid w:val="008F3360"/>
    <w:rsid w:val="008F3620"/>
    <w:rsid w:val="008F369C"/>
    <w:rsid w:val="008F3726"/>
    <w:rsid w:val="008F380A"/>
    <w:rsid w:val="008F4070"/>
    <w:rsid w:val="008F4CB1"/>
    <w:rsid w:val="008F641E"/>
    <w:rsid w:val="008F67C2"/>
    <w:rsid w:val="008F7344"/>
    <w:rsid w:val="008F76A2"/>
    <w:rsid w:val="008F7903"/>
    <w:rsid w:val="008F7AC1"/>
    <w:rsid w:val="008F7E1E"/>
    <w:rsid w:val="009001F8"/>
    <w:rsid w:val="009002C4"/>
    <w:rsid w:val="0090279D"/>
    <w:rsid w:val="009029C8"/>
    <w:rsid w:val="00904AB9"/>
    <w:rsid w:val="00904C88"/>
    <w:rsid w:val="00904D76"/>
    <w:rsid w:val="0090703B"/>
    <w:rsid w:val="009072FA"/>
    <w:rsid w:val="00907857"/>
    <w:rsid w:val="00910321"/>
    <w:rsid w:val="009105AB"/>
    <w:rsid w:val="00910EDE"/>
    <w:rsid w:val="0091136F"/>
    <w:rsid w:val="009114B4"/>
    <w:rsid w:val="00911B97"/>
    <w:rsid w:val="00911EB4"/>
    <w:rsid w:val="00912615"/>
    <w:rsid w:val="00912C59"/>
    <w:rsid w:val="009134B1"/>
    <w:rsid w:val="0091360F"/>
    <w:rsid w:val="009146A1"/>
    <w:rsid w:val="009151C9"/>
    <w:rsid w:val="00915627"/>
    <w:rsid w:val="009165AC"/>
    <w:rsid w:val="00916602"/>
    <w:rsid w:val="0091785B"/>
    <w:rsid w:val="00917EE5"/>
    <w:rsid w:val="00920426"/>
    <w:rsid w:val="00920682"/>
    <w:rsid w:val="00920D60"/>
    <w:rsid w:val="00920DC9"/>
    <w:rsid w:val="0092130A"/>
    <w:rsid w:val="009218E4"/>
    <w:rsid w:val="009226EF"/>
    <w:rsid w:val="00922AA4"/>
    <w:rsid w:val="00922D68"/>
    <w:rsid w:val="00923315"/>
    <w:rsid w:val="00923706"/>
    <w:rsid w:val="0092399F"/>
    <w:rsid w:val="00923A32"/>
    <w:rsid w:val="0092512C"/>
    <w:rsid w:val="0092515D"/>
    <w:rsid w:val="00925408"/>
    <w:rsid w:val="00926335"/>
    <w:rsid w:val="00926F69"/>
    <w:rsid w:val="009270D0"/>
    <w:rsid w:val="009275D6"/>
    <w:rsid w:val="009279E0"/>
    <w:rsid w:val="00927BC1"/>
    <w:rsid w:val="00930098"/>
    <w:rsid w:val="00930484"/>
    <w:rsid w:val="0093052C"/>
    <w:rsid w:val="00931C71"/>
    <w:rsid w:val="00932233"/>
    <w:rsid w:val="00932AD5"/>
    <w:rsid w:val="00932BF4"/>
    <w:rsid w:val="009340BA"/>
    <w:rsid w:val="009346FF"/>
    <w:rsid w:val="00935B72"/>
    <w:rsid w:val="009369E9"/>
    <w:rsid w:val="00937602"/>
    <w:rsid w:val="00937F61"/>
    <w:rsid w:val="00940497"/>
    <w:rsid w:val="0094069A"/>
    <w:rsid w:val="009416F6"/>
    <w:rsid w:val="00942746"/>
    <w:rsid w:val="009427F0"/>
    <w:rsid w:val="00942BC3"/>
    <w:rsid w:val="00942E85"/>
    <w:rsid w:val="00943AD6"/>
    <w:rsid w:val="00943B59"/>
    <w:rsid w:val="00943DF4"/>
    <w:rsid w:val="00943EEC"/>
    <w:rsid w:val="009450B5"/>
    <w:rsid w:val="00945183"/>
    <w:rsid w:val="0094575D"/>
    <w:rsid w:val="0094590B"/>
    <w:rsid w:val="00945C0F"/>
    <w:rsid w:val="00945FF6"/>
    <w:rsid w:val="009460A2"/>
    <w:rsid w:val="009477B1"/>
    <w:rsid w:val="009478F9"/>
    <w:rsid w:val="0094797E"/>
    <w:rsid w:val="00950322"/>
    <w:rsid w:val="00950382"/>
    <w:rsid w:val="00950449"/>
    <w:rsid w:val="00950987"/>
    <w:rsid w:val="009511B5"/>
    <w:rsid w:val="009514FF"/>
    <w:rsid w:val="009532BE"/>
    <w:rsid w:val="00953448"/>
    <w:rsid w:val="009535B7"/>
    <w:rsid w:val="0095398C"/>
    <w:rsid w:val="00953B16"/>
    <w:rsid w:val="00953BDA"/>
    <w:rsid w:val="009541C7"/>
    <w:rsid w:val="00954B06"/>
    <w:rsid w:val="00954D57"/>
    <w:rsid w:val="00954E03"/>
    <w:rsid w:val="00954FA6"/>
    <w:rsid w:val="009552D5"/>
    <w:rsid w:val="00956229"/>
    <w:rsid w:val="00956C31"/>
    <w:rsid w:val="00957E9B"/>
    <w:rsid w:val="0096014A"/>
    <w:rsid w:val="00960248"/>
    <w:rsid w:val="009609AA"/>
    <w:rsid w:val="009615B3"/>
    <w:rsid w:val="0096199F"/>
    <w:rsid w:val="00962354"/>
    <w:rsid w:val="00962735"/>
    <w:rsid w:val="00962DEE"/>
    <w:rsid w:val="00962ED6"/>
    <w:rsid w:val="00963250"/>
    <w:rsid w:val="009634A9"/>
    <w:rsid w:val="0096388B"/>
    <w:rsid w:val="00963E13"/>
    <w:rsid w:val="0096414E"/>
    <w:rsid w:val="009655BC"/>
    <w:rsid w:val="0096629D"/>
    <w:rsid w:val="00966E30"/>
    <w:rsid w:val="009677E0"/>
    <w:rsid w:val="00967954"/>
    <w:rsid w:val="009701B3"/>
    <w:rsid w:val="00970256"/>
    <w:rsid w:val="00970DB9"/>
    <w:rsid w:val="00970F36"/>
    <w:rsid w:val="0097135F"/>
    <w:rsid w:val="00971519"/>
    <w:rsid w:val="00971AB0"/>
    <w:rsid w:val="0097202E"/>
    <w:rsid w:val="009721DE"/>
    <w:rsid w:val="009725A9"/>
    <w:rsid w:val="0097289E"/>
    <w:rsid w:val="00972B00"/>
    <w:rsid w:val="009731F4"/>
    <w:rsid w:val="00973E12"/>
    <w:rsid w:val="00974018"/>
    <w:rsid w:val="00974912"/>
    <w:rsid w:val="00974980"/>
    <w:rsid w:val="00975059"/>
    <w:rsid w:val="00975387"/>
    <w:rsid w:val="00975A52"/>
    <w:rsid w:val="00975D7B"/>
    <w:rsid w:val="00975E37"/>
    <w:rsid w:val="009760E8"/>
    <w:rsid w:val="00977056"/>
    <w:rsid w:val="00977122"/>
    <w:rsid w:val="00977A64"/>
    <w:rsid w:val="00977DC4"/>
    <w:rsid w:val="0098055D"/>
    <w:rsid w:val="009813D1"/>
    <w:rsid w:val="00981662"/>
    <w:rsid w:val="00983121"/>
    <w:rsid w:val="00983B9D"/>
    <w:rsid w:val="00984814"/>
    <w:rsid w:val="00984B90"/>
    <w:rsid w:val="00984D78"/>
    <w:rsid w:val="00985FCE"/>
    <w:rsid w:val="0098671B"/>
    <w:rsid w:val="00987444"/>
    <w:rsid w:val="00987BE3"/>
    <w:rsid w:val="00987C36"/>
    <w:rsid w:val="0099078A"/>
    <w:rsid w:val="0099083C"/>
    <w:rsid w:val="00990E5C"/>
    <w:rsid w:val="00991391"/>
    <w:rsid w:val="00991FCE"/>
    <w:rsid w:val="0099255A"/>
    <w:rsid w:val="009929C2"/>
    <w:rsid w:val="00993007"/>
    <w:rsid w:val="00993050"/>
    <w:rsid w:val="00993100"/>
    <w:rsid w:val="009938D9"/>
    <w:rsid w:val="00993B15"/>
    <w:rsid w:val="00993DBA"/>
    <w:rsid w:val="00993DBF"/>
    <w:rsid w:val="0099437D"/>
    <w:rsid w:val="009961D1"/>
    <w:rsid w:val="00996323"/>
    <w:rsid w:val="00996AEA"/>
    <w:rsid w:val="00997216"/>
    <w:rsid w:val="00997721"/>
    <w:rsid w:val="00997878"/>
    <w:rsid w:val="00997B6D"/>
    <w:rsid w:val="00997E55"/>
    <w:rsid w:val="009A05D3"/>
    <w:rsid w:val="009A0B85"/>
    <w:rsid w:val="009A16EA"/>
    <w:rsid w:val="009A1908"/>
    <w:rsid w:val="009A1A9C"/>
    <w:rsid w:val="009A1C7C"/>
    <w:rsid w:val="009A1D95"/>
    <w:rsid w:val="009A1DC7"/>
    <w:rsid w:val="009A21CE"/>
    <w:rsid w:val="009A27B9"/>
    <w:rsid w:val="009A2F01"/>
    <w:rsid w:val="009A3B09"/>
    <w:rsid w:val="009A4022"/>
    <w:rsid w:val="009A4462"/>
    <w:rsid w:val="009A4CAB"/>
    <w:rsid w:val="009A5017"/>
    <w:rsid w:val="009A5486"/>
    <w:rsid w:val="009A59A4"/>
    <w:rsid w:val="009A5C69"/>
    <w:rsid w:val="009A5E01"/>
    <w:rsid w:val="009A66A6"/>
    <w:rsid w:val="009A68C7"/>
    <w:rsid w:val="009A6DCF"/>
    <w:rsid w:val="009A72C5"/>
    <w:rsid w:val="009A73A5"/>
    <w:rsid w:val="009A751E"/>
    <w:rsid w:val="009A77F1"/>
    <w:rsid w:val="009A7A9D"/>
    <w:rsid w:val="009A7D73"/>
    <w:rsid w:val="009A7E81"/>
    <w:rsid w:val="009B021D"/>
    <w:rsid w:val="009B093A"/>
    <w:rsid w:val="009B1338"/>
    <w:rsid w:val="009B1589"/>
    <w:rsid w:val="009B1A2F"/>
    <w:rsid w:val="009B23C8"/>
    <w:rsid w:val="009B2B99"/>
    <w:rsid w:val="009B2C5F"/>
    <w:rsid w:val="009B3C63"/>
    <w:rsid w:val="009B4352"/>
    <w:rsid w:val="009B4642"/>
    <w:rsid w:val="009B51F9"/>
    <w:rsid w:val="009B6904"/>
    <w:rsid w:val="009B7DC9"/>
    <w:rsid w:val="009C0AEA"/>
    <w:rsid w:val="009C1512"/>
    <w:rsid w:val="009C2689"/>
    <w:rsid w:val="009C2BC9"/>
    <w:rsid w:val="009C2E94"/>
    <w:rsid w:val="009C3E1C"/>
    <w:rsid w:val="009C3E86"/>
    <w:rsid w:val="009C43DD"/>
    <w:rsid w:val="009C4BEA"/>
    <w:rsid w:val="009C505B"/>
    <w:rsid w:val="009C507B"/>
    <w:rsid w:val="009C5C4D"/>
    <w:rsid w:val="009C5DC9"/>
    <w:rsid w:val="009C5EB5"/>
    <w:rsid w:val="009C6174"/>
    <w:rsid w:val="009C662A"/>
    <w:rsid w:val="009C6E16"/>
    <w:rsid w:val="009C7227"/>
    <w:rsid w:val="009C72A2"/>
    <w:rsid w:val="009D0253"/>
    <w:rsid w:val="009D02D9"/>
    <w:rsid w:val="009D03F1"/>
    <w:rsid w:val="009D0557"/>
    <w:rsid w:val="009D0F43"/>
    <w:rsid w:val="009D1004"/>
    <w:rsid w:val="009D10C6"/>
    <w:rsid w:val="009D1904"/>
    <w:rsid w:val="009D1EEC"/>
    <w:rsid w:val="009D2050"/>
    <w:rsid w:val="009D21A9"/>
    <w:rsid w:val="009D234B"/>
    <w:rsid w:val="009D4218"/>
    <w:rsid w:val="009D4A8C"/>
    <w:rsid w:val="009D65F3"/>
    <w:rsid w:val="009D6925"/>
    <w:rsid w:val="009D6BC1"/>
    <w:rsid w:val="009D708B"/>
    <w:rsid w:val="009D7AA6"/>
    <w:rsid w:val="009E127E"/>
    <w:rsid w:val="009E2F5F"/>
    <w:rsid w:val="009E341E"/>
    <w:rsid w:val="009E3C34"/>
    <w:rsid w:val="009E42F3"/>
    <w:rsid w:val="009E4894"/>
    <w:rsid w:val="009E4BA7"/>
    <w:rsid w:val="009E56D3"/>
    <w:rsid w:val="009E5C9A"/>
    <w:rsid w:val="009E60BA"/>
    <w:rsid w:val="009E6409"/>
    <w:rsid w:val="009E682F"/>
    <w:rsid w:val="009E6CF4"/>
    <w:rsid w:val="009E71E1"/>
    <w:rsid w:val="009E73FC"/>
    <w:rsid w:val="009E77E4"/>
    <w:rsid w:val="009E7A0C"/>
    <w:rsid w:val="009E7B8D"/>
    <w:rsid w:val="009F01E9"/>
    <w:rsid w:val="009F0508"/>
    <w:rsid w:val="009F0630"/>
    <w:rsid w:val="009F0760"/>
    <w:rsid w:val="009F2CEB"/>
    <w:rsid w:val="009F3E9B"/>
    <w:rsid w:val="009F4E7D"/>
    <w:rsid w:val="009F5D5D"/>
    <w:rsid w:val="009F72D0"/>
    <w:rsid w:val="009F781D"/>
    <w:rsid w:val="009F7D81"/>
    <w:rsid w:val="00A0100A"/>
    <w:rsid w:val="00A01523"/>
    <w:rsid w:val="00A01775"/>
    <w:rsid w:val="00A01E7E"/>
    <w:rsid w:val="00A02AED"/>
    <w:rsid w:val="00A02B2E"/>
    <w:rsid w:val="00A03901"/>
    <w:rsid w:val="00A04188"/>
    <w:rsid w:val="00A04E32"/>
    <w:rsid w:val="00A04EED"/>
    <w:rsid w:val="00A05074"/>
    <w:rsid w:val="00A052E0"/>
    <w:rsid w:val="00A05655"/>
    <w:rsid w:val="00A05868"/>
    <w:rsid w:val="00A05A50"/>
    <w:rsid w:val="00A05C66"/>
    <w:rsid w:val="00A05D0B"/>
    <w:rsid w:val="00A0609F"/>
    <w:rsid w:val="00A066CA"/>
    <w:rsid w:val="00A06F31"/>
    <w:rsid w:val="00A07032"/>
    <w:rsid w:val="00A10540"/>
    <w:rsid w:val="00A10F71"/>
    <w:rsid w:val="00A121C0"/>
    <w:rsid w:val="00A125F1"/>
    <w:rsid w:val="00A130C4"/>
    <w:rsid w:val="00A135D7"/>
    <w:rsid w:val="00A138AA"/>
    <w:rsid w:val="00A13CA9"/>
    <w:rsid w:val="00A15F58"/>
    <w:rsid w:val="00A161DC"/>
    <w:rsid w:val="00A1729C"/>
    <w:rsid w:val="00A176D0"/>
    <w:rsid w:val="00A1785A"/>
    <w:rsid w:val="00A216B1"/>
    <w:rsid w:val="00A21873"/>
    <w:rsid w:val="00A21AE4"/>
    <w:rsid w:val="00A21D1E"/>
    <w:rsid w:val="00A22086"/>
    <w:rsid w:val="00A22393"/>
    <w:rsid w:val="00A232EC"/>
    <w:rsid w:val="00A2348D"/>
    <w:rsid w:val="00A23ADA"/>
    <w:rsid w:val="00A23F8C"/>
    <w:rsid w:val="00A24350"/>
    <w:rsid w:val="00A2502F"/>
    <w:rsid w:val="00A2511E"/>
    <w:rsid w:val="00A258FA"/>
    <w:rsid w:val="00A25AFB"/>
    <w:rsid w:val="00A25DD3"/>
    <w:rsid w:val="00A26E1B"/>
    <w:rsid w:val="00A27039"/>
    <w:rsid w:val="00A272C2"/>
    <w:rsid w:val="00A3107D"/>
    <w:rsid w:val="00A313C6"/>
    <w:rsid w:val="00A31626"/>
    <w:rsid w:val="00A3171D"/>
    <w:rsid w:val="00A31A93"/>
    <w:rsid w:val="00A325BA"/>
    <w:rsid w:val="00A326FB"/>
    <w:rsid w:val="00A3293E"/>
    <w:rsid w:val="00A32D45"/>
    <w:rsid w:val="00A32F5A"/>
    <w:rsid w:val="00A33201"/>
    <w:rsid w:val="00A33C47"/>
    <w:rsid w:val="00A33E6F"/>
    <w:rsid w:val="00A34764"/>
    <w:rsid w:val="00A34D0F"/>
    <w:rsid w:val="00A360E2"/>
    <w:rsid w:val="00A3632F"/>
    <w:rsid w:val="00A363CA"/>
    <w:rsid w:val="00A3703B"/>
    <w:rsid w:val="00A37CF2"/>
    <w:rsid w:val="00A402BB"/>
    <w:rsid w:val="00A406C5"/>
    <w:rsid w:val="00A40FB0"/>
    <w:rsid w:val="00A41013"/>
    <w:rsid w:val="00A41F09"/>
    <w:rsid w:val="00A42076"/>
    <w:rsid w:val="00A42715"/>
    <w:rsid w:val="00A42AFC"/>
    <w:rsid w:val="00A432C3"/>
    <w:rsid w:val="00A43A56"/>
    <w:rsid w:val="00A43D6C"/>
    <w:rsid w:val="00A43ED6"/>
    <w:rsid w:val="00A44262"/>
    <w:rsid w:val="00A444F8"/>
    <w:rsid w:val="00A44A7A"/>
    <w:rsid w:val="00A44B6A"/>
    <w:rsid w:val="00A45291"/>
    <w:rsid w:val="00A45B6C"/>
    <w:rsid w:val="00A465C3"/>
    <w:rsid w:val="00A4672F"/>
    <w:rsid w:val="00A46A27"/>
    <w:rsid w:val="00A46C6C"/>
    <w:rsid w:val="00A46DEB"/>
    <w:rsid w:val="00A470DB"/>
    <w:rsid w:val="00A476BE"/>
    <w:rsid w:val="00A501B0"/>
    <w:rsid w:val="00A51564"/>
    <w:rsid w:val="00A52824"/>
    <w:rsid w:val="00A52E3C"/>
    <w:rsid w:val="00A538F3"/>
    <w:rsid w:val="00A54497"/>
    <w:rsid w:val="00A54898"/>
    <w:rsid w:val="00A55107"/>
    <w:rsid w:val="00A55431"/>
    <w:rsid w:val="00A554B5"/>
    <w:rsid w:val="00A5558C"/>
    <w:rsid w:val="00A559D4"/>
    <w:rsid w:val="00A55E19"/>
    <w:rsid w:val="00A560FD"/>
    <w:rsid w:val="00A56735"/>
    <w:rsid w:val="00A56963"/>
    <w:rsid w:val="00A57752"/>
    <w:rsid w:val="00A57ADA"/>
    <w:rsid w:val="00A600C8"/>
    <w:rsid w:val="00A606D2"/>
    <w:rsid w:val="00A60A14"/>
    <w:rsid w:val="00A6283D"/>
    <w:rsid w:val="00A62C96"/>
    <w:rsid w:val="00A63369"/>
    <w:rsid w:val="00A633A8"/>
    <w:rsid w:val="00A6357B"/>
    <w:rsid w:val="00A63796"/>
    <w:rsid w:val="00A63989"/>
    <w:rsid w:val="00A63EC3"/>
    <w:rsid w:val="00A63F03"/>
    <w:rsid w:val="00A642FE"/>
    <w:rsid w:val="00A650D1"/>
    <w:rsid w:val="00A65230"/>
    <w:rsid w:val="00A65468"/>
    <w:rsid w:val="00A6559A"/>
    <w:rsid w:val="00A660C2"/>
    <w:rsid w:val="00A66655"/>
    <w:rsid w:val="00A6713C"/>
    <w:rsid w:val="00A6737A"/>
    <w:rsid w:val="00A67599"/>
    <w:rsid w:val="00A67712"/>
    <w:rsid w:val="00A67B24"/>
    <w:rsid w:val="00A70343"/>
    <w:rsid w:val="00A70781"/>
    <w:rsid w:val="00A70854"/>
    <w:rsid w:val="00A70BC2"/>
    <w:rsid w:val="00A70D0F"/>
    <w:rsid w:val="00A70E1B"/>
    <w:rsid w:val="00A715D9"/>
    <w:rsid w:val="00A7169C"/>
    <w:rsid w:val="00A71F77"/>
    <w:rsid w:val="00A71FFA"/>
    <w:rsid w:val="00A72C1B"/>
    <w:rsid w:val="00A73646"/>
    <w:rsid w:val="00A73DA8"/>
    <w:rsid w:val="00A74513"/>
    <w:rsid w:val="00A74BB6"/>
    <w:rsid w:val="00A74C42"/>
    <w:rsid w:val="00A76B1C"/>
    <w:rsid w:val="00A76DD3"/>
    <w:rsid w:val="00A80BCD"/>
    <w:rsid w:val="00A81744"/>
    <w:rsid w:val="00A8183E"/>
    <w:rsid w:val="00A82143"/>
    <w:rsid w:val="00A8223A"/>
    <w:rsid w:val="00A82548"/>
    <w:rsid w:val="00A82B1C"/>
    <w:rsid w:val="00A834A8"/>
    <w:rsid w:val="00A83739"/>
    <w:rsid w:val="00A843E5"/>
    <w:rsid w:val="00A84DFD"/>
    <w:rsid w:val="00A85663"/>
    <w:rsid w:val="00A85D50"/>
    <w:rsid w:val="00A86D59"/>
    <w:rsid w:val="00A86D5E"/>
    <w:rsid w:val="00A87273"/>
    <w:rsid w:val="00A872B2"/>
    <w:rsid w:val="00A87DEE"/>
    <w:rsid w:val="00A90051"/>
    <w:rsid w:val="00A90A00"/>
    <w:rsid w:val="00A91891"/>
    <w:rsid w:val="00A91BE0"/>
    <w:rsid w:val="00A91E0C"/>
    <w:rsid w:val="00A933AE"/>
    <w:rsid w:val="00A93608"/>
    <w:rsid w:val="00A937B5"/>
    <w:rsid w:val="00A93BC0"/>
    <w:rsid w:val="00A940C0"/>
    <w:rsid w:val="00A94571"/>
    <w:rsid w:val="00A948D1"/>
    <w:rsid w:val="00A94C3A"/>
    <w:rsid w:val="00A95ACA"/>
    <w:rsid w:val="00A95EAB"/>
    <w:rsid w:val="00A963E9"/>
    <w:rsid w:val="00A9661B"/>
    <w:rsid w:val="00A9674A"/>
    <w:rsid w:val="00A969C3"/>
    <w:rsid w:val="00A96BA2"/>
    <w:rsid w:val="00A97019"/>
    <w:rsid w:val="00A97A31"/>
    <w:rsid w:val="00A97C54"/>
    <w:rsid w:val="00AA09E8"/>
    <w:rsid w:val="00AA0A8A"/>
    <w:rsid w:val="00AA0D64"/>
    <w:rsid w:val="00AA1B97"/>
    <w:rsid w:val="00AA2496"/>
    <w:rsid w:val="00AA27B1"/>
    <w:rsid w:val="00AA2B60"/>
    <w:rsid w:val="00AA2B6C"/>
    <w:rsid w:val="00AA2FD0"/>
    <w:rsid w:val="00AA3C2D"/>
    <w:rsid w:val="00AA41E0"/>
    <w:rsid w:val="00AA42D3"/>
    <w:rsid w:val="00AA4B27"/>
    <w:rsid w:val="00AA4BED"/>
    <w:rsid w:val="00AA587B"/>
    <w:rsid w:val="00AA5BCB"/>
    <w:rsid w:val="00AA5D08"/>
    <w:rsid w:val="00AA5EB0"/>
    <w:rsid w:val="00AA6355"/>
    <w:rsid w:val="00AA73DE"/>
    <w:rsid w:val="00AA79AE"/>
    <w:rsid w:val="00AB021F"/>
    <w:rsid w:val="00AB0664"/>
    <w:rsid w:val="00AB0950"/>
    <w:rsid w:val="00AB0AA2"/>
    <w:rsid w:val="00AB0DE3"/>
    <w:rsid w:val="00AB0E87"/>
    <w:rsid w:val="00AB1348"/>
    <w:rsid w:val="00AB1AF1"/>
    <w:rsid w:val="00AB3C42"/>
    <w:rsid w:val="00AB491D"/>
    <w:rsid w:val="00AB4E5C"/>
    <w:rsid w:val="00AB4E65"/>
    <w:rsid w:val="00AB503A"/>
    <w:rsid w:val="00AB5501"/>
    <w:rsid w:val="00AB5BD2"/>
    <w:rsid w:val="00AB5BE6"/>
    <w:rsid w:val="00AB657B"/>
    <w:rsid w:val="00AB6F73"/>
    <w:rsid w:val="00AB7015"/>
    <w:rsid w:val="00AB716D"/>
    <w:rsid w:val="00AB743A"/>
    <w:rsid w:val="00AB754A"/>
    <w:rsid w:val="00AB774D"/>
    <w:rsid w:val="00AB7769"/>
    <w:rsid w:val="00AB7B70"/>
    <w:rsid w:val="00AC00E0"/>
    <w:rsid w:val="00AC010E"/>
    <w:rsid w:val="00AC05EE"/>
    <w:rsid w:val="00AC07E0"/>
    <w:rsid w:val="00AC1030"/>
    <w:rsid w:val="00AC1C35"/>
    <w:rsid w:val="00AC1D88"/>
    <w:rsid w:val="00AC2C3B"/>
    <w:rsid w:val="00AC3032"/>
    <w:rsid w:val="00AC3252"/>
    <w:rsid w:val="00AC3725"/>
    <w:rsid w:val="00AC3936"/>
    <w:rsid w:val="00AC582C"/>
    <w:rsid w:val="00AC5F32"/>
    <w:rsid w:val="00AC5F76"/>
    <w:rsid w:val="00AC632A"/>
    <w:rsid w:val="00AC6AC1"/>
    <w:rsid w:val="00AC783E"/>
    <w:rsid w:val="00AD078C"/>
    <w:rsid w:val="00AD0DA9"/>
    <w:rsid w:val="00AD1299"/>
    <w:rsid w:val="00AD14C8"/>
    <w:rsid w:val="00AD360B"/>
    <w:rsid w:val="00AD3773"/>
    <w:rsid w:val="00AD3C9C"/>
    <w:rsid w:val="00AD48AE"/>
    <w:rsid w:val="00AD4A92"/>
    <w:rsid w:val="00AD4A9C"/>
    <w:rsid w:val="00AD5B5A"/>
    <w:rsid w:val="00AD5EA7"/>
    <w:rsid w:val="00AD674B"/>
    <w:rsid w:val="00AD690A"/>
    <w:rsid w:val="00AD7170"/>
    <w:rsid w:val="00AD7508"/>
    <w:rsid w:val="00AD7826"/>
    <w:rsid w:val="00AD79EE"/>
    <w:rsid w:val="00AE02E6"/>
    <w:rsid w:val="00AE0687"/>
    <w:rsid w:val="00AE0863"/>
    <w:rsid w:val="00AE0B77"/>
    <w:rsid w:val="00AE0F05"/>
    <w:rsid w:val="00AE126C"/>
    <w:rsid w:val="00AE16D1"/>
    <w:rsid w:val="00AE1A3A"/>
    <w:rsid w:val="00AE1C48"/>
    <w:rsid w:val="00AE2669"/>
    <w:rsid w:val="00AE26E1"/>
    <w:rsid w:val="00AE2884"/>
    <w:rsid w:val="00AE2986"/>
    <w:rsid w:val="00AE2C2F"/>
    <w:rsid w:val="00AE3A9F"/>
    <w:rsid w:val="00AE3B90"/>
    <w:rsid w:val="00AE3CF5"/>
    <w:rsid w:val="00AE4A2F"/>
    <w:rsid w:val="00AE4AEE"/>
    <w:rsid w:val="00AE5B86"/>
    <w:rsid w:val="00AE5C7D"/>
    <w:rsid w:val="00AE63AF"/>
    <w:rsid w:val="00AE6D9D"/>
    <w:rsid w:val="00AE70B0"/>
    <w:rsid w:val="00AE72A3"/>
    <w:rsid w:val="00AE7513"/>
    <w:rsid w:val="00AE7AEC"/>
    <w:rsid w:val="00AE7B00"/>
    <w:rsid w:val="00AF0005"/>
    <w:rsid w:val="00AF0278"/>
    <w:rsid w:val="00AF0A65"/>
    <w:rsid w:val="00AF0B2B"/>
    <w:rsid w:val="00AF0EA0"/>
    <w:rsid w:val="00AF2694"/>
    <w:rsid w:val="00AF293E"/>
    <w:rsid w:val="00AF2B0A"/>
    <w:rsid w:val="00AF2BB1"/>
    <w:rsid w:val="00AF31FC"/>
    <w:rsid w:val="00AF36EA"/>
    <w:rsid w:val="00AF3883"/>
    <w:rsid w:val="00AF39AD"/>
    <w:rsid w:val="00AF4618"/>
    <w:rsid w:val="00AF4B3B"/>
    <w:rsid w:val="00AF4D1E"/>
    <w:rsid w:val="00AF5944"/>
    <w:rsid w:val="00AF6141"/>
    <w:rsid w:val="00AF69F0"/>
    <w:rsid w:val="00AF6AC9"/>
    <w:rsid w:val="00AF6B18"/>
    <w:rsid w:val="00B00595"/>
    <w:rsid w:val="00B0078E"/>
    <w:rsid w:val="00B00B73"/>
    <w:rsid w:val="00B011FF"/>
    <w:rsid w:val="00B01589"/>
    <w:rsid w:val="00B01A94"/>
    <w:rsid w:val="00B01E08"/>
    <w:rsid w:val="00B0244F"/>
    <w:rsid w:val="00B02B03"/>
    <w:rsid w:val="00B032D7"/>
    <w:rsid w:val="00B03B55"/>
    <w:rsid w:val="00B03DC4"/>
    <w:rsid w:val="00B04436"/>
    <w:rsid w:val="00B04E64"/>
    <w:rsid w:val="00B053D0"/>
    <w:rsid w:val="00B05AEB"/>
    <w:rsid w:val="00B05EEB"/>
    <w:rsid w:val="00B0620B"/>
    <w:rsid w:val="00B06FE9"/>
    <w:rsid w:val="00B07A40"/>
    <w:rsid w:val="00B07AFC"/>
    <w:rsid w:val="00B1086D"/>
    <w:rsid w:val="00B109E7"/>
    <w:rsid w:val="00B11902"/>
    <w:rsid w:val="00B11CF7"/>
    <w:rsid w:val="00B11EDE"/>
    <w:rsid w:val="00B12849"/>
    <w:rsid w:val="00B13221"/>
    <w:rsid w:val="00B1371D"/>
    <w:rsid w:val="00B13FCB"/>
    <w:rsid w:val="00B1450B"/>
    <w:rsid w:val="00B14537"/>
    <w:rsid w:val="00B14587"/>
    <w:rsid w:val="00B156EE"/>
    <w:rsid w:val="00B15BC9"/>
    <w:rsid w:val="00B15CF8"/>
    <w:rsid w:val="00B1649A"/>
    <w:rsid w:val="00B168F4"/>
    <w:rsid w:val="00B16EA2"/>
    <w:rsid w:val="00B16F0F"/>
    <w:rsid w:val="00B17103"/>
    <w:rsid w:val="00B17286"/>
    <w:rsid w:val="00B17410"/>
    <w:rsid w:val="00B1769C"/>
    <w:rsid w:val="00B17720"/>
    <w:rsid w:val="00B17B06"/>
    <w:rsid w:val="00B17DA2"/>
    <w:rsid w:val="00B17FDE"/>
    <w:rsid w:val="00B21857"/>
    <w:rsid w:val="00B219F6"/>
    <w:rsid w:val="00B22581"/>
    <w:rsid w:val="00B2272E"/>
    <w:rsid w:val="00B22AB9"/>
    <w:rsid w:val="00B237C9"/>
    <w:rsid w:val="00B23E1A"/>
    <w:rsid w:val="00B241D7"/>
    <w:rsid w:val="00B24841"/>
    <w:rsid w:val="00B26185"/>
    <w:rsid w:val="00B264F0"/>
    <w:rsid w:val="00B26E13"/>
    <w:rsid w:val="00B26E2A"/>
    <w:rsid w:val="00B27061"/>
    <w:rsid w:val="00B27EFA"/>
    <w:rsid w:val="00B27F08"/>
    <w:rsid w:val="00B27F7A"/>
    <w:rsid w:val="00B30838"/>
    <w:rsid w:val="00B31821"/>
    <w:rsid w:val="00B31D0F"/>
    <w:rsid w:val="00B3249A"/>
    <w:rsid w:val="00B3263C"/>
    <w:rsid w:val="00B32718"/>
    <w:rsid w:val="00B32B95"/>
    <w:rsid w:val="00B333CD"/>
    <w:rsid w:val="00B336CB"/>
    <w:rsid w:val="00B34F44"/>
    <w:rsid w:val="00B35149"/>
    <w:rsid w:val="00B35C7C"/>
    <w:rsid w:val="00B35DC8"/>
    <w:rsid w:val="00B370CB"/>
    <w:rsid w:val="00B3747E"/>
    <w:rsid w:val="00B37B1B"/>
    <w:rsid w:val="00B40753"/>
    <w:rsid w:val="00B40EE4"/>
    <w:rsid w:val="00B41118"/>
    <w:rsid w:val="00B412D9"/>
    <w:rsid w:val="00B413F0"/>
    <w:rsid w:val="00B4165B"/>
    <w:rsid w:val="00B419BC"/>
    <w:rsid w:val="00B41C40"/>
    <w:rsid w:val="00B4267E"/>
    <w:rsid w:val="00B43408"/>
    <w:rsid w:val="00B434D2"/>
    <w:rsid w:val="00B44CF4"/>
    <w:rsid w:val="00B4578D"/>
    <w:rsid w:val="00B462FD"/>
    <w:rsid w:val="00B46FE5"/>
    <w:rsid w:val="00B47118"/>
    <w:rsid w:val="00B512B3"/>
    <w:rsid w:val="00B51B8B"/>
    <w:rsid w:val="00B51F24"/>
    <w:rsid w:val="00B52A58"/>
    <w:rsid w:val="00B52E08"/>
    <w:rsid w:val="00B531B3"/>
    <w:rsid w:val="00B53674"/>
    <w:rsid w:val="00B540C3"/>
    <w:rsid w:val="00B5495D"/>
    <w:rsid w:val="00B55805"/>
    <w:rsid w:val="00B55BD4"/>
    <w:rsid w:val="00B5605C"/>
    <w:rsid w:val="00B5617B"/>
    <w:rsid w:val="00B5644C"/>
    <w:rsid w:val="00B56A47"/>
    <w:rsid w:val="00B57029"/>
    <w:rsid w:val="00B57C25"/>
    <w:rsid w:val="00B57D9F"/>
    <w:rsid w:val="00B6008A"/>
    <w:rsid w:val="00B605F7"/>
    <w:rsid w:val="00B60876"/>
    <w:rsid w:val="00B60E45"/>
    <w:rsid w:val="00B6142E"/>
    <w:rsid w:val="00B61643"/>
    <w:rsid w:val="00B61D37"/>
    <w:rsid w:val="00B61DA2"/>
    <w:rsid w:val="00B621C4"/>
    <w:rsid w:val="00B63930"/>
    <w:rsid w:val="00B6425C"/>
    <w:rsid w:val="00B64D6D"/>
    <w:rsid w:val="00B650A8"/>
    <w:rsid w:val="00B65368"/>
    <w:rsid w:val="00B65978"/>
    <w:rsid w:val="00B661DD"/>
    <w:rsid w:val="00B66FBE"/>
    <w:rsid w:val="00B67311"/>
    <w:rsid w:val="00B6733C"/>
    <w:rsid w:val="00B67B52"/>
    <w:rsid w:val="00B67DEF"/>
    <w:rsid w:val="00B7091F"/>
    <w:rsid w:val="00B71805"/>
    <w:rsid w:val="00B71B7F"/>
    <w:rsid w:val="00B724DD"/>
    <w:rsid w:val="00B7299C"/>
    <w:rsid w:val="00B72A9B"/>
    <w:rsid w:val="00B73C43"/>
    <w:rsid w:val="00B73ECF"/>
    <w:rsid w:val="00B743D0"/>
    <w:rsid w:val="00B74C43"/>
    <w:rsid w:val="00B754F5"/>
    <w:rsid w:val="00B766C3"/>
    <w:rsid w:val="00B76907"/>
    <w:rsid w:val="00B772E6"/>
    <w:rsid w:val="00B77821"/>
    <w:rsid w:val="00B7784D"/>
    <w:rsid w:val="00B77A28"/>
    <w:rsid w:val="00B77CCD"/>
    <w:rsid w:val="00B77D78"/>
    <w:rsid w:val="00B809CE"/>
    <w:rsid w:val="00B80EFE"/>
    <w:rsid w:val="00B817F4"/>
    <w:rsid w:val="00B828A2"/>
    <w:rsid w:val="00B82C24"/>
    <w:rsid w:val="00B837FF"/>
    <w:rsid w:val="00B83A7C"/>
    <w:rsid w:val="00B83B4F"/>
    <w:rsid w:val="00B84518"/>
    <w:rsid w:val="00B85BF3"/>
    <w:rsid w:val="00B86628"/>
    <w:rsid w:val="00B86ACA"/>
    <w:rsid w:val="00B87609"/>
    <w:rsid w:val="00B877BF"/>
    <w:rsid w:val="00B8781E"/>
    <w:rsid w:val="00B87EA0"/>
    <w:rsid w:val="00B904CA"/>
    <w:rsid w:val="00B90BC1"/>
    <w:rsid w:val="00B91033"/>
    <w:rsid w:val="00B92651"/>
    <w:rsid w:val="00B92F39"/>
    <w:rsid w:val="00B931B1"/>
    <w:rsid w:val="00B93408"/>
    <w:rsid w:val="00B938DD"/>
    <w:rsid w:val="00B93A35"/>
    <w:rsid w:val="00B94422"/>
    <w:rsid w:val="00B949F9"/>
    <w:rsid w:val="00B94F4E"/>
    <w:rsid w:val="00B95000"/>
    <w:rsid w:val="00B953A9"/>
    <w:rsid w:val="00B955F5"/>
    <w:rsid w:val="00B95C77"/>
    <w:rsid w:val="00B95D7E"/>
    <w:rsid w:val="00B95F3E"/>
    <w:rsid w:val="00B96D0C"/>
    <w:rsid w:val="00B97156"/>
    <w:rsid w:val="00B976A7"/>
    <w:rsid w:val="00BA0334"/>
    <w:rsid w:val="00BA081C"/>
    <w:rsid w:val="00BA1007"/>
    <w:rsid w:val="00BA15EA"/>
    <w:rsid w:val="00BA1BD1"/>
    <w:rsid w:val="00BA1FC8"/>
    <w:rsid w:val="00BA1FD2"/>
    <w:rsid w:val="00BA2010"/>
    <w:rsid w:val="00BA2502"/>
    <w:rsid w:val="00BA3343"/>
    <w:rsid w:val="00BA34D9"/>
    <w:rsid w:val="00BA3728"/>
    <w:rsid w:val="00BA3CD1"/>
    <w:rsid w:val="00BA47BD"/>
    <w:rsid w:val="00BA5DE6"/>
    <w:rsid w:val="00BA6364"/>
    <w:rsid w:val="00BA64AB"/>
    <w:rsid w:val="00BA64D9"/>
    <w:rsid w:val="00BA6595"/>
    <w:rsid w:val="00BA68A1"/>
    <w:rsid w:val="00BA6E0F"/>
    <w:rsid w:val="00BA731C"/>
    <w:rsid w:val="00BA7A57"/>
    <w:rsid w:val="00BB0046"/>
    <w:rsid w:val="00BB01EB"/>
    <w:rsid w:val="00BB0328"/>
    <w:rsid w:val="00BB0527"/>
    <w:rsid w:val="00BB0777"/>
    <w:rsid w:val="00BB11DA"/>
    <w:rsid w:val="00BB1638"/>
    <w:rsid w:val="00BB18BE"/>
    <w:rsid w:val="00BB2453"/>
    <w:rsid w:val="00BB2F9B"/>
    <w:rsid w:val="00BB3315"/>
    <w:rsid w:val="00BB35AC"/>
    <w:rsid w:val="00BB3625"/>
    <w:rsid w:val="00BB3A91"/>
    <w:rsid w:val="00BB4229"/>
    <w:rsid w:val="00BB4242"/>
    <w:rsid w:val="00BB4413"/>
    <w:rsid w:val="00BB4958"/>
    <w:rsid w:val="00BB4A0A"/>
    <w:rsid w:val="00BB4E8E"/>
    <w:rsid w:val="00BB4FDD"/>
    <w:rsid w:val="00BB5414"/>
    <w:rsid w:val="00BB5B65"/>
    <w:rsid w:val="00BB77A6"/>
    <w:rsid w:val="00BC0EA2"/>
    <w:rsid w:val="00BC1E04"/>
    <w:rsid w:val="00BC2183"/>
    <w:rsid w:val="00BC2564"/>
    <w:rsid w:val="00BC278C"/>
    <w:rsid w:val="00BC2E24"/>
    <w:rsid w:val="00BC3A05"/>
    <w:rsid w:val="00BC52E8"/>
    <w:rsid w:val="00BC5B70"/>
    <w:rsid w:val="00BC5E05"/>
    <w:rsid w:val="00BC64AB"/>
    <w:rsid w:val="00BC7555"/>
    <w:rsid w:val="00BC7780"/>
    <w:rsid w:val="00BC7B7B"/>
    <w:rsid w:val="00BC7BC0"/>
    <w:rsid w:val="00BD0DDD"/>
    <w:rsid w:val="00BD0FF0"/>
    <w:rsid w:val="00BD1037"/>
    <w:rsid w:val="00BD1609"/>
    <w:rsid w:val="00BD1620"/>
    <w:rsid w:val="00BD16F0"/>
    <w:rsid w:val="00BD21FA"/>
    <w:rsid w:val="00BD33E9"/>
    <w:rsid w:val="00BD3AB7"/>
    <w:rsid w:val="00BD48ED"/>
    <w:rsid w:val="00BD557E"/>
    <w:rsid w:val="00BD5993"/>
    <w:rsid w:val="00BD5AB7"/>
    <w:rsid w:val="00BD5C9D"/>
    <w:rsid w:val="00BD5E20"/>
    <w:rsid w:val="00BD60F4"/>
    <w:rsid w:val="00BD611F"/>
    <w:rsid w:val="00BD698F"/>
    <w:rsid w:val="00BD7434"/>
    <w:rsid w:val="00BD7B6A"/>
    <w:rsid w:val="00BE046A"/>
    <w:rsid w:val="00BE1963"/>
    <w:rsid w:val="00BE25A7"/>
    <w:rsid w:val="00BE276C"/>
    <w:rsid w:val="00BE3420"/>
    <w:rsid w:val="00BE3E9D"/>
    <w:rsid w:val="00BE3F88"/>
    <w:rsid w:val="00BE4863"/>
    <w:rsid w:val="00BE4B55"/>
    <w:rsid w:val="00BE53E3"/>
    <w:rsid w:val="00BE61F4"/>
    <w:rsid w:val="00BE6554"/>
    <w:rsid w:val="00BE665A"/>
    <w:rsid w:val="00BE7502"/>
    <w:rsid w:val="00BE7738"/>
    <w:rsid w:val="00BF00FD"/>
    <w:rsid w:val="00BF0342"/>
    <w:rsid w:val="00BF040B"/>
    <w:rsid w:val="00BF070F"/>
    <w:rsid w:val="00BF0DD3"/>
    <w:rsid w:val="00BF110C"/>
    <w:rsid w:val="00BF164B"/>
    <w:rsid w:val="00BF1741"/>
    <w:rsid w:val="00BF17EE"/>
    <w:rsid w:val="00BF1948"/>
    <w:rsid w:val="00BF1B0D"/>
    <w:rsid w:val="00BF291C"/>
    <w:rsid w:val="00BF3209"/>
    <w:rsid w:val="00BF38D3"/>
    <w:rsid w:val="00BF51F9"/>
    <w:rsid w:val="00BF5E84"/>
    <w:rsid w:val="00BF5F8D"/>
    <w:rsid w:val="00BF70F8"/>
    <w:rsid w:val="00BF73D1"/>
    <w:rsid w:val="00BF779C"/>
    <w:rsid w:val="00C00458"/>
    <w:rsid w:val="00C00491"/>
    <w:rsid w:val="00C01B65"/>
    <w:rsid w:val="00C02886"/>
    <w:rsid w:val="00C02BD4"/>
    <w:rsid w:val="00C02CD1"/>
    <w:rsid w:val="00C0335B"/>
    <w:rsid w:val="00C03464"/>
    <w:rsid w:val="00C03608"/>
    <w:rsid w:val="00C03B6F"/>
    <w:rsid w:val="00C03C0E"/>
    <w:rsid w:val="00C046C7"/>
    <w:rsid w:val="00C0524A"/>
    <w:rsid w:val="00C05749"/>
    <w:rsid w:val="00C05D8C"/>
    <w:rsid w:val="00C05F93"/>
    <w:rsid w:val="00C062F1"/>
    <w:rsid w:val="00C0709E"/>
    <w:rsid w:val="00C07266"/>
    <w:rsid w:val="00C07CA7"/>
    <w:rsid w:val="00C07D9E"/>
    <w:rsid w:val="00C100CA"/>
    <w:rsid w:val="00C1121A"/>
    <w:rsid w:val="00C11C11"/>
    <w:rsid w:val="00C11EFB"/>
    <w:rsid w:val="00C12B61"/>
    <w:rsid w:val="00C12F10"/>
    <w:rsid w:val="00C13190"/>
    <w:rsid w:val="00C14222"/>
    <w:rsid w:val="00C147FB"/>
    <w:rsid w:val="00C149E6"/>
    <w:rsid w:val="00C14A13"/>
    <w:rsid w:val="00C14A8C"/>
    <w:rsid w:val="00C14C4D"/>
    <w:rsid w:val="00C14D3E"/>
    <w:rsid w:val="00C1583D"/>
    <w:rsid w:val="00C165C6"/>
    <w:rsid w:val="00C169A9"/>
    <w:rsid w:val="00C16CE9"/>
    <w:rsid w:val="00C17D97"/>
    <w:rsid w:val="00C17F95"/>
    <w:rsid w:val="00C20334"/>
    <w:rsid w:val="00C20A68"/>
    <w:rsid w:val="00C20D09"/>
    <w:rsid w:val="00C22F4C"/>
    <w:rsid w:val="00C23339"/>
    <w:rsid w:val="00C238A8"/>
    <w:rsid w:val="00C239F5"/>
    <w:rsid w:val="00C24043"/>
    <w:rsid w:val="00C253E1"/>
    <w:rsid w:val="00C257B4"/>
    <w:rsid w:val="00C25A5F"/>
    <w:rsid w:val="00C25AFD"/>
    <w:rsid w:val="00C25D51"/>
    <w:rsid w:val="00C26D26"/>
    <w:rsid w:val="00C270C0"/>
    <w:rsid w:val="00C27308"/>
    <w:rsid w:val="00C27579"/>
    <w:rsid w:val="00C2776B"/>
    <w:rsid w:val="00C3035A"/>
    <w:rsid w:val="00C305FD"/>
    <w:rsid w:val="00C309F9"/>
    <w:rsid w:val="00C30DEF"/>
    <w:rsid w:val="00C3124F"/>
    <w:rsid w:val="00C3126C"/>
    <w:rsid w:val="00C324A0"/>
    <w:rsid w:val="00C328F7"/>
    <w:rsid w:val="00C32C37"/>
    <w:rsid w:val="00C32E03"/>
    <w:rsid w:val="00C337ED"/>
    <w:rsid w:val="00C33BD1"/>
    <w:rsid w:val="00C3434C"/>
    <w:rsid w:val="00C35093"/>
    <w:rsid w:val="00C357C8"/>
    <w:rsid w:val="00C35946"/>
    <w:rsid w:val="00C36089"/>
    <w:rsid w:val="00C36759"/>
    <w:rsid w:val="00C367DA"/>
    <w:rsid w:val="00C36DAF"/>
    <w:rsid w:val="00C37916"/>
    <w:rsid w:val="00C4050B"/>
    <w:rsid w:val="00C41409"/>
    <w:rsid w:val="00C41BF8"/>
    <w:rsid w:val="00C42351"/>
    <w:rsid w:val="00C42DBB"/>
    <w:rsid w:val="00C42E18"/>
    <w:rsid w:val="00C4343F"/>
    <w:rsid w:val="00C43764"/>
    <w:rsid w:val="00C438CE"/>
    <w:rsid w:val="00C43EA6"/>
    <w:rsid w:val="00C43FE2"/>
    <w:rsid w:val="00C44085"/>
    <w:rsid w:val="00C453BD"/>
    <w:rsid w:val="00C4554F"/>
    <w:rsid w:val="00C45744"/>
    <w:rsid w:val="00C45D1E"/>
    <w:rsid w:val="00C470C0"/>
    <w:rsid w:val="00C47198"/>
    <w:rsid w:val="00C47F69"/>
    <w:rsid w:val="00C508B0"/>
    <w:rsid w:val="00C517C7"/>
    <w:rsid w:val="00C52453"/>
    <w:rsid w:val="00C526B5"/>
    <w:rsid w:val="00C52B08"/>
    <w:rsid w:val="00C5354E"/>
    <w:rsid w:val="00C535A7"/>
    <w:rsid w:val="00C5373F"/>
    <w:rsid w:val="00C53F0F"/>
    <w:rsid w:val="00C54B69"/>
    <w:rsid w:val="00C55080"/>
    <w:rsid w:val="00C5550A"/>
    <w:rsid w:val="00C5585B"/>
    <w:rsid w:val="00C5632A"/>
    <w:rsid w:val="00C56DE2"/>
    <w:rsid w:val="00C5739F"/>
    <w:rsid w:val="00C57413"/>
    <w:rsid w:val="00C57C11"/>
    <w:rsid w:val="00C60416"/>
    <w:rsid w:val="00C611AB"/>
    <w:rsid w:val="00C615D7"/>
    <w:rsid w:val="00C61660"/>
    <w:rsid w:val="00C61E8C"/>
    <w:rsid w:val="00C61F0D"/>
    <w:rsid w:val="00C61FAB"/>
    <w:rsid w:val="00C6280E"/>
    <w:rsid w:val="00C62D7C"/>
    <w:rsid w:val="00C6377F"/>
    <w:rsid w:val="00C63B61"/>
    <w:rsid w:val="00C640F0"/>
    <w:rsid w:val="00C64753"/>
    <w:rsid w:val="00C64956"/>
    <w:rsid w:val="00C64A37"/>
    <w:rsid w:val="00C653FD"/>
    <w:rsid w:val="00C657A4"/>
    <w:rsid w:val="00C65E75"/>
    <w:rsid w:val="00C668E6"/>
    <w:rsid w:val="00C71312"/>
    <w:rsid w:val="00C72154"/>
    <w:rsid w:val="00C72BC9"/>
    <w:rsid w:val="00C72BCA"/>
    <w:rsid w:val="00C72E48"/>
    <w:rsid w:val="00C73420"/>
    <w:rsid w:val="00C7351A"/>
    <w:rsid w:val="00C7355D"/>
    <w:rsid w:val="00C73B74"/>
    <w:rsid w:val="00C73C1A"/>
    <w:rsid w:val="00C74B1E"/>
    <w:rsid w:val="00C74DF1"/>
    <w:rsid w:val="00C7566D"/>
    <w:rsid w:val="00C756A9"/>
    <w:rsid w:val="00C76782"/>
    <w:rsid w:val="00C77085"/>
    <w:rsid w:val="00C77C35"/>
    <w:rsid w:val="00C80674"/>
    <w:rsid w:val="00C809B3"/>
    <w:rsid w:val="00C80E8E"/>
    <w:rsid w:val="00C80F9F"/>
    <w:rsid w:val="00C814A5"/>
    <w:rsid w:val="00C81CFC"/>
    <w:rsid w:val="00C8264C"/>
    <w:rsid w:val="00C83236"/>
    <w:rsid w:val="00C83559"/>
    <w:rsid w:val="00C83706"/>
    <w:rsid w:val="00C84EEC"/>
    <w:rsid w:val="00C85552"/>
    <w:rsid w:val="00C8623F"/>
    <w:rsid w:val="00C86423"/>
    <w:rsid w:val="00C86575"/>
    <w:rsid w:val="00C8718F"/>
    <w:rsid w:val="00C8725D"/>
    <w:rsid w:val="00C87898"/>
    <w:rsid w:val="00C90AC5"/>
    <w:rsid w:val="00C90B2C"/>
    <w:rsid w:val="00C90DE5"/>
    <w:rsid w:val="00C924ED"/>
    <w:rsid w:val="00C934C1"/>
    <w:rsid w:val="00C938E4"/>
    <w:rsid w:val="00C93E58"/>
    <w:rsid w:val="00C9453D"/>
    <w:rsid w:val="00C94600"/>
    <w:rsid w:val="00C9474C"/>
    <w:rsid w:val="00C94B85"/>
    <w:rsid w:val="00C95929"/>
    <w:rsid w:val="00C95B36"/>
    <w:rsid w:val="00C95C29"/>
    <w:rsid w:val="00C95C3E"/>
    <w:rsid w:val="00C95D97"/>
    <w:rsid w:val="00C96060"/>
    <w:rsid w:val="00C96245"/>
    <w:rsid w:val="00C9628B"/>
    <w:rsid w:val="00C96447"/>
    <w:rsid w:val="00C9651A"/>
    <w:rsid w:val="00C96A5B"/>
    <w:rsid w:val="00C96EDD"/>
    <w:rsid w:val="00CA0165"/>
    <w:rsid w:val="00CA0181"/>
    <w:rsid w:val="00CA01B6"/>
    <w:rsid w:val="00CA0D48"/>
    <w:rsid w:val="00CA0FAE"/>
    <w:rsid w:val="00CA1D1D"/>
    <w:rsid w:val="00CA1E9B"/>
    <w:rsid w:val="00CA273F"/>
    <w:rsid w:val="00CA2A55"/>
    <w:rsid w:val="00CA2B82"/>
    <w:rsid w:val="00CA2DAB"/>
    <w:rsid w:val="00CA3123"/>
    <w:rsid w:val="00CA3268"/>
    <w:rsid w:val="00CA3506"/>
    <w:rsid w:val="00CA381B"/>
    <w:rsid w:val="00CA57C0"/>
    <w:rsid w:val="00CA582D"/>
    <w:rsid w:val="00CA5B73"/>
    <w:rsid w:val="00CA60C0"/>
    <w:rsid w:val="00CA6690"/>
    <w:rsid w:val="00CA66B3"/>
    <w:rsid w:val="00CB00DA"/>
    <w:rsid w:val="00CB0297"/>
    <w:rsid w:val="00CB0432"/>
    <w:rsid w:val="00CB04BD"/>
    <w:rsid w:val="00CB0D8A"/>
    <w:rsid w:val="00CB14BD"/>
    <w:rsid w:val="00CB1910"/>
    <w:rsid w:val="00CB1A6B"/>
    <w:rsid w:val="00CB1A99"/>
    <w:rsid w:val="00CB292A"/>
    <w:rsid w:val="00CB2C07"/>
    <w:rsid w:val="00CB3C03"/>
    <w:rsid w:val="00CB3D53"/>
    <w:rsid w:val="00CB3F29"/>
    <w:rsid w:val="00CB4E41"/>
    <w:rsid w:val="00CB5963"/>
    <w:rsid w:val="00CB6647"/>
    <w:rsid w:val="00CB6A8B"/>
    <w:rsid w:val="00CB7D88"/>
    <w:rsid w:val="00CB7F45"/>
    <w:rsid w:val="00CC0DB2"/>
    <w:rsid w:val="00CC198D"/>
    <w:rsid w:val="00CC1BD3"/>
    <w:rsid w:val="00CC3574"/>
    <w:rsid w:val="00CC3BA3"/>
    <w:rsid w:val="00CC41D7"/>
    <w:rsid w:val="00CC430A"/>
    <w:rsid w:val="00CC4473"/>
    <w:rsid w:val="00CC4750"/>
    <w:rsid w:val="00CC5284"/>
    <w:rsid w:val="00CC5540"/>
    <w:rsid w:val="00CC5C5F"/>
    <w:rsid w:val="00CC5F28"/>
    <w:rsid w:val="00CC6275"/>
    <w:rsid w:val="00CC6297"/>
    <w:rsid w:val="00CC66B3"/>
    <w:rsid w:val="00CC6897"/>
    <w:rsid w:val="00CC6A2F"/>
    <w:rsid w:val="00CD0247"/>
    <w:rsid w:val="00CD076F"/>
    <w:rsid w:val="00CD08B2"/>
    <w:rsid w:val="00CD095B"/>
    <w:rsid w:val="00CD0BE9"/>
    <w:rsid w:val="00CD0D89"/>
    <w:rsid w:val="00CD1CD1"/>
    <w:rsid w:val="00CD1E40"/>
    <w:rsid w:val="00CD21BA"/>
    <w:rsid w:val="00CD2986"/>
    <w:rsid w:val="00CD2B5A"/>
    <w:rsid w:val="00CD3AC7"/>
    <w:rsid w:val="00CD3BCC"/>
    <w:rsid w:val="00CD3C79"/>
    <w:rsid w:val="00CD443F"/>
    <w:rsid w:val="00CD4A49"/>
    <w:rsid w:val="00CD4FA5"/>
    <w:rsid w:val="00CD54B7"/>
    <w:rsid w:val="00CD5B64"/>
    <w:rsid w:val="00CD6324"/>
    <w:rsid w:val="00CD78AA"/>
    <w:rsid w:val="00CD79E4"/>
    <w:rsid w:val="00CD7DA1"/>
    <w:rsid w:val="00CE04A3"/>
    <w:rsid w:val="00CE090E"/>
    <w:rsid w:val="00CE0924"/>
    <w:rsid w:val="00CE1075"/>
    <w:rsid w:val="00CE1252"/>
    <w:rsid w:val="00CE1C06"/>
    <w:rsid w:val="00CE1EA3"/>
    <w:rsid w:val="00CE2075"/>
    <w:rsid w:val="00CE2658"/>
    <w:rsid w:val="00CE36C7"/>
    <w:rsid w:val="00CE3DDF"/>
    <w:rsid w:val="00CE42E1"/>
    <w:rsid w:val="00CE4B63"/>
    <w:rsid w:val="00CE4BCC"/>
    <w:rsid w:val="00CE5493"/>
    <w:rsid w:val="00CE5687"/>
    <w:rsid w:val="00CE5A1F"/>
    <w:rsid w:val="00CE5FD1"/>
    <w:rsid w:val="00CE650A"/>
    <w:rsid w:val="00CE7735"/>
    <w:rsid w:val="00CE7D59"/>
    <w:rsid w:val="00CF05DC"/>
    <w:rsid w:val="00CF155D"/>
    <w:rsid w:val="00CF16C1"/>
    <w:rsid w:val="00CF16E0"/>
    <w:rsid w:val="00CF1F0F"/>
    <w:rsid w:val="00CF2827"/>
    <w:rsid w:val="00CF2AD9"/>
    <w:rsid w:val="00CF3AF2"/>
    <w:rsid w:val="00CF3E51"/>
    <w:rsid w:val="00CF4682"/>
    <w:rsid w:val="00CF50C8"/>
    <w:rsid w:val="00CF51E3"/>
    <w:rsid w:val="00CF558D"/>
    <w:rsid w:val="00CF5AA5"/>
    <w:rsid w:val="00CF7797"/>
    <w:rsid w:val="00CF7B2C"/>
    <w:rsid w:val="00CF7DAE"/>
    <w:rsid w:val="00D0058F"/>
    <w:rsid w:val="00D0129E"/>
    <w:rsid w:val="00D02349"/>
    <w:rsid w:val="00D02633"/>
    <w:rsid w:val="00D033BC"/>
    <w:rsid w:val="00D03831"/>
    <w:rsid w:val="00D04405"/>
    <w:rsid w:val="00D0440C"/>
    <w:rsid w:val="00D05AD0"/>
    <w:rsid w:val="00D06DDE"/>
    <w:rsid w:val="00D074A9"/>
    <w:rsid w:val="00D0792C"/>
    <w:rsid w:val="00D07980"/>
    <w:rsid w:val="00D079D5"/>
    <w:rsid w:val="00D10075"/>
    <w:rsid w:val="00D100FC"/>
    <w:rsid w:val="00D104CD"/>
    <w:rsid w:val="00D106D5"/>
    <w:rsid w:val="00D10950"/>
    <w:rsid w:val="00D111D3"/>
    <w:rsid w:val="00D11706"/>
    <w:rsid w:val="00D11BA5"/>
    <w:rsid w:val="00D12CF6"/>
    <w:rsid w:val="00D13643"/>
    <w:rsid w:val="00D13FEA"/>
    <w:rsid w:val="00D142A7"/>
    <w:rsid w:val="00D1476E"/>
    <w:rsid w:val="00D1583D"/>
    <w:rsid w:val="00D16492"/>
    <w:rsid w:val="00D16BD0"/>
    <w:rsid w:val="00D1770B"/>
    <w:rsid w:val="00D178D3"/>
    <w:rsid w:val="00D17909"/>
    <w:rsid w:val="00D17C47"/>
    <w:rsid w:val="00D17C4C"/>
    <w:rsid w:val="00D2011F"/>
    <w:rsid w:val="00D20575"/>
    <w:rsid w:val="00D214DC"/>
    <w:rsid w:val="00D21E5F"/>
    <w:rsid w:val="00D223F9"/>
    <w:rsid w:val="00D226D3"/>
    <w:rsid w:val="00D22974"/>
    <w:rsid w:val="00D22C7F"/>
    <w:rsid w:val="00D23248"/>
    <w:rsid w:val="00D233CE"/>
    <w:rsid w:val="00D23624"/>
    <w:rsid w:val="00D23634"/>
    <w:rsid w:val="00D23697"/>
    <w:rsid w:val="00D23E93"/>
    <w:rsid w:val="00D2445F"/>
    <w:rsid w:val="00D24868"/>
    <w:rsid w:val="00D2493B"/>
    <w:rsid w:val="00D24DCA"/>
    <w:rsid w:val="00D24DD0"/>
    <w:rsid w:val="00D25444"/>
    <w:rsid w:val="00D2545D"/>
    <w:rsid w:val="00D27046"/>
    <w:rsid w:val="00D27417"/>
    <w:rsid w:val="00D27431"/>
    <w:rsid w:val="00D302B7"/>
    <w:rsid w:val="00D30F3A"/>
    <w:rsid w:val="00D31253"/>
    <w:rsid w:val="00D31709"/>
    <w:rsid w:val="00D31C48"/>
    <w:rsid w:val="00D32358"/>
    <w:rsid w:val="00D328E7"/>
    <w:rsid w:val="00D329D4"/>
    <w:rsid w:val="00D33066"/>
    <w:rsid w:val="00D337FE"/>
    <w:rsid w:val="00D34331"/>
    <w:rsid w:val="00D3540B"/>
    <w:rsid w:val="00D35974"/>
    <w:rsid w:val="00D35D7E"/>
    <w:rsid w:val="00D37466"/>
    <w:rsid w:val="00D376AC"/>
    <w:rsid w:val="00D377AF"/>
    <w:rsid w:val="00D37F22"/>
    <w:rsid w:val="00D40671"/>
    <w:rsid w:val="00D4093E"/>
    <w:rsid w:val="00D40C9E"/>
    <w:rsid w:val="00D4158F"/>
    <w:rsid w:val="00D41B45"/>
    <w:rsid w:val="00D424F9"/>
    <w:rsid w:val="00D42599"/>
    <w:rsid w:val="00D4268E"/>
    <w:rsid w:val="00D42D6C"/>
    <w:rsid w:val="00D42DBB"/>
    <w:rsid w:val="00D43B06"/>
    <w:rsid w:val="00D440ED"/>
    <w:rsid w:val="00D447F6"/>
    <w:rsid w:val="00D44D14"/>
    <w:rsid w:val="00D45AB2"/>
    <w:rsid w:val="00D45BEC"/>
    <w:rsid w:val="00D45CCF"/>
    <w:rsid w:val="00D45DB7"/>
    <w:rsid w:val="00D5007B"/>
    <w:rsid w:val="00D50833"/>
    <w:rsid w:val="00D50E88"/>
    <w:rsid w:val="00D51415"/>
    <w:rsid w:val="00D515B0"/>
    <w:rsid w:val="00D51FF9"/>
    <w:rsid w:val="00D5247A"/>
    <w:rsid w:val="00D52F14"/>
    <w:rsid w:val="00D551B4"/>
    <w:rsid w:val="00D553FD"/>
    <w:rsid w:val="00D55445"/>
    <w:rsid w:val="00D560B3"/>
    <w:rsid w:val="00D563C2"/>
    <w:rsid w:val="00D56F7B"/>
    <w:rsid w:val="00D57295"/>
    <w:rsid w:val="00D577DE"/>
    <w:rsid w:val="00D60889"/>
    <w:rsid w:val="00D609D5"/>
    <w:rsid w:val="00D60F3B"/>
    <w:rsid w:val="00D619FF"/>
    <w:rsid w:val="00D626FA"/>
    <w:rsid w:val="00D62AA2"/>
    <w:rsid w:val="00D62C07"/>
    <w:rsid w:val="00D62C13"/>
    <w:rsid w:val="00D63AC0"/>
    <w:rsid w:val="00D644CF"/>
    <w:rsid w:val="00D64DD6"/>
    <w:rsid w:val="00D65DE4"/>
    <w:rsid w:val="00D66FD9"/>
    <w:rsid w:val="00D70B3E"/>
    <w:rsid w:val="00D70BD7"/>
    <w:rsid w:val="00D70C5E"/>
    <w:rsid w:val="00D719FB"/>
    <w:rsid w:val="00D723B4"/>
    <w:rsid w:val="00D72809"/>
    <w:rsid w:val="00D72E4A"/>
    <w:rsid w:val="00D72F21"/>
    <w:rsid w:val="00D73B71"/>
    <w:rsid w:val="00D74254"/>
    <w:rsid w:val="00D7426C"/>
    <w:rsid w:val="00D75693"/>
    <w:rsid w:val="00D757C9"/>
    <w:rsid w:val="00D7760F"/>
    <w:rsid w:val="00D77709"/>
    <w:rsid w:val="00D805FC"/>
    <w:rsid w:val="00D8089F"/>
    <w:rsid w:val="00D80F5F"/>
    <w:rsid w:val="00D820B1"/>
    <w:rsid w:val="00D82132"/>
    <w:rsid w:val="00D8513B"/>
    <w:rsid w:val="00D86407"/>
    <w:rsid w:val="00D86721"/>
    <w:rsid w:val="00D868D6"/>
    <w:rsid w:val="00D87A1B"/>
    <w:rsid w:val="00D90870"/>
    <w:rsid w:val="00D90C33"/>
    <w:rsid w:val="00D90E9A"/>
    <w:rsid w:val="00D9105D"/>
    <w:rsid w:val="00D91CFC"/>
    <w:rsid w:val="00D91DE9"/>
    <w:rsid w:val="00D9227D"/>
    <w:rsid w:val="00D9263F"/>
    <w:rsid w:val="00D929B1"/>
    <w:rsid w:val="00D92B24"/>
    <w:rsid w:val="00D931BC"/>
    <w:rsid w:val="00D93278"/>
    <w:rsid w:val="00D93367"/>
    <w:rsid w:val="00D93492"/>
    <w:rsid w:val="00D937AC"/>
    <w:rsid w:val="00D940AC"/>
    <w:rsid w:val="00D943FE"/>
    <w:rsid w:val="00D950C8"/>
    <w:rsid w:val="00D95707"/>
    <w:rsid w:val="00D95963"/>
    <w:rsid w:val="00D95A9D"/>
    <w:rsid w:val="00D96DFA"/>
    <w:rsid w:val="00D97210"/>
    <w:rsid w:val="00D97C7F"/>
    <w:rsid w:val="00DA0292"/>
    <w:rsid w:val="00DA04CF"/>
    <w:rsid w:val="00DA0762"/>
    <w:rsid w:val="00DA092F"/>
    <w:rsid w:val="00DA1490"/>
    <w:rsid w:val="00DA182B"/>
    <w:rsid w:val="00DA1B63"/>
    <w:rsid w:val="00DA1E6C"/>
    <w:rsid w:val="00DA22DE"/>
    <w:rsid w:val="00DA2B3F"/>
    <w:rsid w:val="00DA2F6E"/>
    <w:rsid w:val="00DA3F93"/>
    <w:rsid w:val="00DA44CC"/>
    <w:rsid w:val="00DA5E2A"/>
    <w:rsid w:val="00DA62B0"/>
    <w:rsid w:val="00DA7664"/>
    <w:rsid w:val="00DA782B"/>
    <w:rsid w:val="00DA784B"/>
    <w:rsid w:val="00DB0026"/>
    <w:rsid w:val="00DB0460"/>
    <w:rsid w:val="00DB096E"/>
    <w:rsid w:val="00DB0975"/>
    <w:rsid w:val="00DB1770"/>
    <w:rsid w:val="00DB23CB"/>
    <w:rsid w:val="00DB2CFB"/>
    <w:rsid w:val="00DB2ED0"/>
    <w:rsid w:val="00DB31D1"/>
    <w:rsid w:val="00DB36F2"/>
    <w:rsid w:val="00DB3857"/>
    <w:rsid w:val="00DB4794"/>
    <w:rsid w:val="00DB4E15"/>
    <w:rsid w:val="00DB5945"/>
    <w:rsid w:val="00DB638D"/>
    <w:rsid w:val="00DB66B9"/>
    <w:rsid w:val="00DB6C46"/>
    <w:rsid w:val="00DB771B"/>
    <w:rsid w:val="00DB7A2F"/>
    <w:rsid w:val="00DC0112"/>
    <w:rsid w:val="00DC08B0"/>
    <w:rsid w:val="00DC0EE7"/>
    <w:rsid w:val="00DC2F87"/>
    <w:rsid w:val="00DC360F"/>
    <w:rsid w:val="00DC43FD"/>
    <w:rsid w:val="00DC49E1"/>
    <w:rsid w:val="00DC4E8F"/>
    <w:rsid w:val="00DC5047"/>
    <w:rsid w:val="00DC54DF"/>
    <w:rsid w:val="00DC61DE"/>
    <w:rsid w:val="00DC6219"/>
    <w:rsid w:val="00DC7245"/>
    <w:rsid w:val="00DC776E"/>
    <w:rsid w:val="00DC7964"/>
    <w:rsid w:val="00DC7D48"/>
    <w:rsid w:val="00DC7D90"/>
    <w:rsid w:val="00DD0398"/>
    <w:rsid w:val="00DD07A4"/>
    <w:rsid w:val="00DD1339"/>
    <w:rsid w:val="00DD1CB0"/>
    <w:rsid w:val="00DD1FDD"/>
    <w:rsid w:val="00DD203F"/>
    <w:rsid w:val="00DD25B0"/>
    <w:rsid w:val="00DD282B"/>
    <w:rsid w:val="00DD4671"/>
    <w:rsid w:val="00DD4788"/>
    <w:rsid w:val="00DD4D2C"/>
    <w:rsid w:val="00DD4E0C"/>
    <w:rsid w:val="00DD592F"/>
    <w:rsid w:val="00DD5B8E"/>
    <w:rsid w:val="00DD6B31"/>
    <w:rsid w:val="00DD79DD"/>
    <w:rsid w:val="00DD7D9D"/>
    <w:rsid w:val="00DD7F58"/>
    <w:rsid w:val="00DE03F7"/>
    <w:rsid w:val="00DE099B"/>
    <w:rsid w:val="00DE222A"/>
    <w:rsid w:val="00DE2298"/>
    <w:rsid w:val="00DE2444"/>
    <w:rsid w:val="00DE29B4"/>
    <w:rsid w:val="00DE2E19"/>
    <w:rsid w:val="00DE3EDF"/>
    <w:rsid w:val="00DE3F12"/>
    <w:rsid w:val="00DE431E"/>
    <w:rsid w:val="00DE4F4B"/>
    <w:rsid w:val="00DE50C1"/>
    <w:rsid w:val="00DE5172"/>
    <w:rsid w:val="00DE54A5"/>
    <w:rsid w:val="00DE561B"/>
    <w:rsid w:val="00DE6135"/>
    <w:rsid w:val="00DE65A6"/>
    <w:rsid w:val="00DE6B39"/>
    <w:rsid w:val="00DE6BED"/>
    <w:rsid w:val="00DE6BF6"/>
    <w:rsid w:val="00DE6E6C"/>
    <w:rsid w:val="00DE7FC9"/>
    <w:rsid w:val="00DF0B2A"/>
    <w:rsid w:val="00DF154E"/>
    <w:rsid w:val="00DF15EA"/>
    <w:rsid w:val="00DF1612"/>
    <w:rsid w:val="00DF1759"/>
    <w:rsid w:val="00DF283A"/>
    <w:rsid w:val="00DF35FF"/>
    <w:rsid w:val="00DF3887"/>
    <w:rsid w:val="00DF3931"/>
    <w:rsid w:val="00DF3B39"/>
    <w:rsid w:val="00DF3D70"/>
    <w:rsid w:val="00DF3FC6"/>
    <w:rsid w:val="00DF494E"/>
    <w:rsid w:val="00DF4B29"/>
    <w:rsid w:val="00DF4C67"/>
    <w:rsid w:val="00DF5414"/>
    <w:rsid w:val="00DF5A14"/>
    <w:rsid w:val="00DF6687"/>
    <w:rsid w:val="00DF7230"/>
    <w:rsid w:val="00DF755A"/>
    <w:rsid w:val="00DF75AF"/>
    <w:rsid w:val="00DF7CE4"/>
    <w:rsid w:val="00E00023"/>
    <w:rsid w:val="00E000E9"/>
    <w:rsid w:val="00E007A5"/>
    <w:rsid w:val="00E00827"/>
    <w:rsid w:val="00E00A1F"/>
    <w:rsid w:val="00E00B6F"/>
    <w:rsid w:val="00E01E18"/>
    <w:rsid w:val="00E027EE"/>
    <w:rsid w:val="00E02AF9"/>
    <w:rsid w:val="00E02F3A"/>
    <w:rsid w:val="00E04290"/>
    <w:rsid w:val="00E04347"/>
    <w:rsid w:val="00E051E0"/>
    <w:rsid w:val="00E05C48"/>
    <w:rsid w:val="00E05D6F"/>
    <w:rsid w:val="00E06609"/>
    <w:rsid w:val="00E06770"/>
    <w:rsid w:val="00E06CC9"/>
    <w:rsid w:val="00E07390"/>
    <w:rsid w:val="00E07B74"/>
    <w:rsid w:val="00E10520"/>
    <w:rsid w:val="00E10737"/>
    <w:rsid w:val="00E10EDB"/>
    <w:rsid w:val="00E112F9"/>
    <w:rsid w:val="00E11460"/>
    <w:rsid w:val="00E115F3"/>
    <w:rsid w:val="00E119B6"/>
    <w:rsid w:val="00E11D0E"/>
    <w:rsid w:val="00E11EF4"/>
    <w:rsid w:val="00E12272"/>
    <w:rsid w:val="00E12B09"/>
    <w:rsid w:val="00E12D94"/>
    <w:rsid w:val="00E131B7"/>
    <w:rsid w:val="00E1352F"/>
    <w:rsid w:val="00E135B1"/>
    <w:rsid w:val="00E1462F"/>
    <w:rsid w:val="00E150E3"/>
    <w:rsid w:val="00E15366"/>
    <w:rsid w:val="00E156FD"/>
    <w:rsid w:val="00E158A6"/>
    <w:rsid w:val="00E15940"/>
    <w:rsid w:val="00E16915"/>
    <w:rsid w:val="00E16946"/>
    <w:rsid w:val="00E16E64"/>
    <w:rsid w:val="00E17BEE"/>
    <w:rsid w:val="00E203E0"/>
    <w:rsid w:val="00E2109C"/>
    <w:rsid w:val="00E2120D"/>
    <w:rsid w:val="00E21641"/>
    <w:rsid w:val="00E21827"/>
    <w:rsid w:val="00E219AB"/>
    <w:rsid w:val="00E22641"/>
    <w:rsid w:val="00E22C26"/>
    <w:rsid w:val="00E23249"/>
    <w:rsid w:val="00E23A97"/>
    <w:rsid w:val="00E24207"/>
    <w:rsid w:val="00E249B4"/>
    <w:rsid w:val="00E24FAB"/>
    <w:rsid w:val="00E26184"/>
    <w:rsid w:val="00E26359"/>
    <w:rsid w:val="00E265AF"/>
    <w:rsid w:val="00E26A36"/>
    <w:rsid w:val="00E27A3D"/>
    <w:rsid w:val="00E27EF8"/>
    <w:rsid w:val="00E27F6D"/>
    <w:rsid w:val="00E303BB"/>
    <w:rsid w:val="00E304BD"/>
    <w:rsid w:val="00E313F4"/>
    <w:rsid w:val="00E3178B"/>
    <w:rsid w:val="00E31C36"/>
    <w:rsid w:val="00E329B1"/>
    <w:rsid w:val="00E32F44"/>
    <w:rsid w:val="00E331CB"/>
    <w:rsid w:val="00E34BA4"/>
    <w:rsid w:val="00E34FD0"/>
    <w:rsid w:val="00E365BD"/>
    <w:rsid w:val="00E3678B"/>
    <w:rsid w:val="00E36D2B"/>
    <w:rsid w:val="00E37722"/>
    <w:rsid w:val="00E37A2A"/>
    <w:rsid w:val="00E37C58"/>
    <w:rsid w:val="00E4057A"/>
    <w:rsid w:val="00E409DC"/>
    <w:rsid w:val="00E41B52"/>
    <w:rsid w:val="00E42722"/>
    <w:rsid w:val="00E429DB"/>
    <w:rsid w:val="00E42B20"/>
    <w:rsid w:val="00E435C1"/>
    <w:rsid w:val="00E43B19"/>
    <w:rsid w:val="00E43CDA"/>
    <w:rsid w:val="00E44544"/>
    <w:rsid w:val="00E454B4"/>
    <w:rsid w:val="00E45930"/>
    <w:rsid w:val="00E46B62"/>
    <w:rsid w:val="00E47842"/>
    <w:rsid w:val="00E519DD"/>
    <w:rsid w:val="00E53724"/>
    <w:rsid w:val="00E5458F"/>
    <w:rsid w:val="00E55CDF"/>
    <w:rsid w:val="00E55D7B"/>
    <w:rsid w:val="00E56407"/>
    <w:rsid w:val="00E56870"/>
    <w:rsid w:val="00E569F8"/>
    <w:rsid w:val="00E56CB7"/>
    <w:rsid w:val="00E56CED"/>
    <w:rsid w:val="00E56FE0"/>
    <w:rsid w:val="00E576F4"/>
    <w:rsid w:val="00E57872"/>
    <w:rsid w:val="00E5790C"/>
    <w:rsid w:val="00E602D4"/>
    <w:rsid w:val="00E60861"/>
    <w:rsid w:val="00E60C92"/>
    <w:rsid w:val="00E610D3"/>
    <w:rsid w:val="00E623A9"/>
    <w:rsid w:val="00E63010"/>
    <w:rsid w:val="00E64913"/>
    <w:rsid w:val="00E65C11"/>
    <w:rsid w:val="00E662A3"/>
    <w:rsid w:val="00E6669A"/>
    <w:rsid w:val="00E666C6"/>
    <w:rsid w:val="00E66D0E"/>
    <w:rsid w:val="00E67DA8"/>
    <w:rsid w:val="00E67F43"/>
    <w:rsid w:val="00E70DA9"/>
    <w:rsid w:val="00E71085"/>
    <w:rsid w:val="00E714BB"/>
    <w:rsid w:val="00E71985"/>
    <w:rsid w:val="00E723C5"/>
    <w:rsid w:val="00E72590"/>
    <w:rsid w:val="00E725CF"/>
    <w:rsid w:val="00E72808"/>
    <w:rsid w:val="00E72D65"/>
    <w:rsid w:val="00E733AD"/>
    <w:rsid w:val="00E7344A"/>
    <w:rsid w:val="00E73757"/>
    <w:rsid w:val="00E73E34"/>
    <w:rsid w:val="00E73FF9"/>
    <w:rsid w:val="00E7447A"/>
    <w:rsid w:val="00E7552D"/>
    <w:rsid w:val="00E7581C"/>
    <w:rsid w:val="00E75C67"/>
    <w:rsid w:val="00E7657D"/>
    <w:rsid w:val="00E76A5F"/>
    <w:rsid w:val="00E76E1B"/>
    <w:rsid w:val="00E82532"/>
    <w:rsid w:val="00E82FF1"/>
    <w:rsid w:val="00E839D8"/>
    <w:rsid w:val="00E83D83"/>
    <w:rsid w:val="00E8498B"/>
    <w:rsid w:val="00E84A34"/>
    <w:rsid w:val="00E85349"/>
    <w:rsid w:val="00E859A1"/>
    <w:rsid w:val="00E867DE"/>
    <w:rsid w:val="00E86B56"/>
    <w:rsid w:val="00E8780E"/>
    <w:rsid w:val="00E87C17"/>
    <w:rsid w:val="00E87CD9"/>
    <w:rsid w:val="00E9051A"/>
    <w:rsid w:val="00E906E9"/>
    <w:rsid w:val="00E90928"/>
    <w:rsid w:val="00E910B5"/>
    <w:rsid w:val="00E9156E"/>
    <w:rsid w:val="00E91869"/>
    <w:rsid w:val="00E91BBC"/>
    <w:rsid w:val="00E91DA3"/>
    <w:rsid w:val="00E91E90"/>
    <w:rsid w:val="00E920B0"/>
    <w:rsid w:val="00E925DE"/>
    <w:rsid w:val="00E92E02"/>
    <w:rsid w:val="00E941E1"/>
    <w:rsid w:val="00E94F13"/>
    <w:rsid w:val="00E94FE0"/>
    <w:rsid w:val="00E95158"/>
    <w:rsid w:val="00E951A6"/>
    <w:rsid w:val="00E95434"/>
    <w:rsid w:val="00E95556"/>
    <w:rsid w:val="00E9583D"/>
    <w:rsid w:val="00E95C1D"/>
    <w:rsid w:val="00E9603E"/>
    <w:rsid w:val="00E960A3"/>
    <w:rsid w:val="00E9610B"/>
    <w:rsid w:val="00E96C59"/>
    <w:rsid w:val="00E97018"/>
    <w:rsid w:val="00E9759B"/>
    <w:rsid w:val="00EA0255"/>
    <w:rsid w:val="00EA03C8"/>
    <w:rsid w:val="00EA0C2E"/>
    <w:rsid w:val="00EA0F79"/>
    <w:rsid w:val="00EA11A6"/>
    <w:rsid w:val="00EA14FD"/>
    <w:rsid w:val="00EA1AC3"/>
    <w:rsid w:val="00EA1F41"/>
    <w:rsid w:val="00EA285D"/>
    <w:rsid w:val="00EA2B39"/>
    <w:rsid w:val="00EA3801"/>
    <w:rsid w:val="00EA3ACA"/>
    <w:rsid w:val="00EA4171"/>
    <w:rsid w:val="00EA4BB8"/>
    <w:rsid w:val="00EA5073"/>
    <w:rsid w:val="00EA50BD"/>
    <w:rsid w:val="00EA5588"/>
    <w:rsid w:val="00EA5D59"/>
    <w:rsid w:val="00EA63B0"/>
    <w:rsid w:val="00EA68A3"/>
    <w:rsid w:val="00EA7356"/>
    <w:rsid w:val="00EA73C4"/>
    <w:rsid w:val="00EA75BD"/>
    <w:rsid w:val="00EA7B3F"/>
    <w:rsid w:val="00EB06E3"/>
    <w:rsid w:val="00EB0AF0"/>
    <w:rsid w:val="00EB1549"/>
    <w:rsid w:val="00EB15F1"/>
    <w:rsid w:val="00EB19FC"/>
    <w:rsid w:val="00EB261C"/>
    <w:rsid w:val="00EB371E"/>
    <w:rsid w:val="00EB5081"/>
    <w:rsid w:val="00EB5399"/>
    <w:rsid w:val="00EB5B86"/>
    <w:rsid w:val="00EB5DF3"/>
    <w:rsid w:val="00EB60E9"/>
    <w:rsid w:val="00EB6273"/>
    <w:rsid w:val="00EB6A5E"/>
    <w:rsid w:val="00EB6BAA"/>
    <w:rsid w:val="00EB7307"/>
    <w:rsid w:val="00EB7510"/>
    <w:rsid w:val="00EB767F"/>
    <w:rsid w:val="00EB76C5"/>
    <w:rsid w:val="00EC03B2"/>
    <w:rsid w:val="00EC077C"/>
    <w:rsid w:val="00EC07B5"/>
    <w:rsid w:val="00EC0E8E"/>
    <w:rsid w:val="00EC0F74"/>
    <w:rsid w:val="00EC0FC9"/>
    <w:rsid w:val="00EC14C5"/>
    <w:rsid w:val="00EC165F"/>
    <w:rsid w:val="00EC17F3"/>
    <w:rsid w:val="00EC1ADE"/>
    <w:rsid w:val="00EC2A8C"/>
    <w:rsid w:val="00EC403F"/>
    <w:rsid w:val="00EC45AD"/>
    <w:rsid w:val="00EC4843"/>
    <w:rsid w:val="00EC48FC"/>
    <w:rsid w:val="00EC4980"/>
    <w:rsid w:val="00EC5BCB"/>
    <w:rsid w:val="00EC5EB6"/>
    <w:rsid w:val="00EC664F"/>
    <w:rsid w:val="00EC66A6"/>
    <w:rsid w:val="00EC67D2"/>
    <w:rsid w:val="00EC6C40"/>
    <w:rsid w:val="00EC7BB2"/>
    <w:rsid w:val="00EC7F85"/>
    <w:rsid w:val="00ED0208"/>
    <w:rsid w:val="00ED04C9"/>
    <w:rsid w:val="00ED0644"/>
    <w:rsid w:val="00ED0F55"/>
    <w:rsid w:val="00ED1432"/>
    <w:rsid w:val="00ED1B26"/>
    <w:rsid w:val="00ED1BC9"/>
    <w:rsid w:val="00ED1F27"/>
    <w:rsid w:val="00ED20CC"/>
    <w:rsid w:val="00ED22FC"/>
    <w:rsid w:val="00ED2728"/>
    <w:rsid w:val="00ED34CB"/>
    <w:rsid w:val="00ED3CF2"/>
    <w:rsid w:val="00ED4381"/>
    <w:rsid w:val="00ED509C"/>
    <w:rsid w:val="00ED5399"/>
    <w:rsid w:val="00ED701C"/>
    <w:rsid w:val="00ED740E"/>
    <w:rsid w:val="00ED789C"/>
    <w:rsid w:val="00EE00BB"/>
    <w:rsid w:val="00EE0663"/>
    <w:rsid w:val="00EE144F"/>
    <w:rsid w:val="00EE1A7D"/>
    <w:rsid w:val="00EE2897"/>
    <w:rsid w:val="00EE4230"/>
    <w:rsid w:val="00EE4452"/>
    <w:rsid w:val="00EE5382"/>
    <w:rsid w:val="00EE5DAE"/>
    <w:rsid w:val="00EE6816"/>
    <w:rsid w:val="00EE683B"/>
    <w:rsid w:val="00EE6A8D"/>
    <w:rsid w:val="00EE6FD7"/>
    <w:rsid w:val="00EE7062"/>
    <w:rsid w:val="00EE7C31"/>
    <w:rsid w:val="00EE7E56"/>
    <w:rsid w:val="00EF1173"/>
    <w:rsid w:val="00EF1BDE"/>
    <w:rsid w:val="00EF1D3F"/>
    <w:rsid w:val="00EF2523"/>
    <w:rsid w:val="00EF3767"/>
    <w:rsid w:val="00EF37AF"/>
    <w:rsid w:val="00EF37CD"/>
    <w:rsid w:val="00EF397A"/>
    <w:rsid w:val="00EF3DBF"/>
    <w:rsid w:val="00EF4084"/>
    <w:rsid w:val="00EF4287"/>
    <w:rsid w:val="00EF49AC"/>
    <w:rsid w:val="00EF4F5E"/>
    <w:rsid w:val="00EF777E"/>
    <w:rsid w:val="00F00184"/>
    <w:rsid w:val="00F00A44"/>
    <w:rsid w:val="00F0159E"/>
    <w:rsid w:val="00F018E4"/>
    <w:rsid w:val="00F022AE"/>
    <w:rsid w:val="00F027F0"/>
    <w:rsid w:val="00F028B7"/>
    <w:rsid w:val="00F03356"/>
    <w:rsid w:val="00F0340F"/>
    <w:rsid w:val="00F041C7"/>
    <w:rsid w:val="00F0434C"/>
    <w:rsid w:val="00F0453D"/>
    <w:rsid w:val="00F04B27"/>
    <w:rsid w:val="00F04F7D"/>
    <w:rsid w:val="00F04FF4"/>
    <w:rsid w:val="00F05230"/>
    <w:rsid w:val="00F053E2"/>
    <w:rsid w:val="00F054FE"/>
    <w:rsid w:val="00F058C1"/>
    <w:rsid w:val="00F0598B"/>
    <w:rsid w:val="00F05F15"/>
    <w:rsid w:val="00F06184"/>
    <w:rsid w:val="00F06CD5"/>
    <w:rsid w:val="00F06FA9"/>
    <w:rsid w:val="00F0715D"/>
    <w:rsid w:val="00F07531"/>
    <w:rsid w:val="00F100B8"/>
    <w:rsid w:val="00F10D4D"/>
    <w:rsid w:val="00F10FA9"/>
    <w:rsid w:val="00F117D5"/>
    <w:rsid w:val="00F118FE"/>
    <w:rsid w:val="00F11CAB"/>
    <w:rsid w:val="00F121E1"/>
    <w:rsid w:val="00F1280F"/>
    <w:rsid w:val="00F13246"/>
    <w:rsid w:val="00F14FD5"/>
    <w:rsid w:val="00F15462"/>
    <w:rsid w:val="00F15969"/>
    <w:rsid w:val="00F1649F"/>
    <w:rsid w:val="00F16A2D"/>
    <w:rsid w:val="00F17271"/>
    <w:rsid w:val="00F176E0"/>
    <w:rsid w:val="00F178C2"/>
    <w:rsid w:val="00F204EC"/>
    <w:rsid w:val="00F218E0"/>
    <w:rsid w:val="00F2273C"/>
    <w:rsid w:val="00F23775"/>
    <w:rsid w:val="00F25499"/>
    <w:rsid w:val="00F255E5"/>
    <w:rsid w:val="00F25F95"/>
    <w:rsid w:val="00F26BF4"/>
    <w:rsid w:val="00F274CA"/>
    <w:rsid w:val="00F279D9"/>
    <w:rsid w:val="00F306AB"/>
    <w:rsid w:val="00F3140D"/>
    <w:rsid w:val="00F31705"/>
    <w:rsid w:val="00F317B5"/>
    <w:rsid w:val="00F319F9"/>
    <w:rsid w:val="00F3218B"/>
    <w:rsid w:val="00F323F4"/>
    <w:rsid w:val="00F32851"/>
    <w:rsid w:val="00F330F6"/>
    <w:rsid w:val="00F3381B"/>
    <w:rsid w:val="00F33D9C"/>
    <w:rsid w:val="00F3450D"/>
    <w:rsid w:val="00F34E35"/>
    <w:rsid w:val="00F3503D"/>
    <w:rsid w:val="00F35595"/>
    <w:rsid w:val="00F35846"/>
    <w:rsid w:val="00F35AF1"/>
    <w:rsid w:val="00F3645B"/>
    <w:rsid w:val="00F36617"/>
    <w:rsid w:val="00F368EF"/>
    <w:rsid w:val="00F36A0A"/>
    <w:rsid w:val="00F36AC7"/>
    <w:rsid w:val="00F36CAE"/>
    <w:rsid w:val="00F374A3"/>
    <w:rsid w:val="00F375FB"/>
    <w:rsid w:val="00F37B61"/>
    <w:rsid w:val="00F40B53"/>
    <w:rsid w:val="00F4111D"/>
    <w:rsid w:val="00F41A72"/>
    <w:rsid w:val="00F41A8F"/>
    <w:rsid w:val="00F41B54"/>
    <w:rsid w:val="00F42529"/>
    <w:rsid w:val="00F427E5"/>
    <w:rsid w:val="00F4282B"/>
    <w:rsid w:val="00F43407"/>
    <w:rsid w:val="00F436B1"/>
    <w:rsid w:val="00F44497"/>
    <w:rsid w:val="00F44C6A"/>
    <w:rsid w:val="00F4520B"/>
    <w:rsid w:val="00F4551B"/>
    <w:rsid w:val="00F45827"/>
    <w:rsid w:val="00F46BDE"/>
    <w:rsid w:val="00F47350"/>
    <w:rsid w:val="00F474ED"/>
    <w:rsid w:val="00F479B4"/>
    <w:rsid w:val="00F50108"/>
    <w:rsid w:val="00F5032D"/>
    <w:rsid w:val="00F50AD3"/>
    <w:rsid w:val="00F50CBC"/>
    <w:rsid w:val="00F51117"/>
    <w:rsid w:val="00F513BD"/>
    <w:rsid w:val="00F51D04"/>
    <w:rsid w:val="00F521CA"/>
    <w:rsid w:val="00F5229C"/>
    <w:rsid w:val="00F5238A"/>
    <w:rsid w:val="00F5375E"/>
    <w:rsid w:val="00F54035"/>
    <w:rsid w:val="00F5546B"/>
    <w:rsid w:val="00F55992"/>
    <w:rsid w:val="00F559A8"/>
    <w:rsid w:val="00F55BA5"/>
    <w:rsid w:val="00F55D06"/>
    <w:rsid w:val="00F5606F"/>
    <w:rsid w:val="00F562C2"/>
    <w:rsid w:val="00F566CE"/>
    <w:rsid w:val="00F568E5"/>
    <w:rsid w:val="00F56B34"/>
    <w:rsid w:val="00F576A4"/>
    <w:rsid w:val="00F57E87"/>
    <w:rsid w:val="00F6028E"/>
    <w:rsid w:val="00F607CA"/>
    <w:rsid w:val="00F610D2"/>
    <w:rsid w:val="00F614D0"/>
    <w:rsid w:val="00F614E7"/>
    <w:rsid w:val="00F617DC"/>
    <w:rsid w:val="00F62298"/>
    <w:rsid w:val="00F62365"/>
    <w:rsid w:val="00F63DFD"/>
    <w:rsid w:val="00F63F40"/>
    <w:rsid w:val="00F64033"/>
    <w:rsid w:val="00F6468D"/>
    <w:rsid w:val="00F65A06"/>
    <w:rsid w:val="00F65A50"/>
    <w:rsid w:val="00F65D2D"/>
    <w:rsid w:val="00F661A7"/>
    <w:rsid w:val="00F667A5"/>
    <w:rsid w:val="00F675DD"/>
    <w:rsid w:val="00F67C7E"/>
    <w:rsid w:val="00F706A4"/>
    <w:rsid w:val="00F714BF"/>
    <w:rsid w:val="00F71C67"/>
    <w:rsid w:val="00F71FF4"/>
    <w:rsid w:val="00F74091"/>
    <w:rsid w:val="00F746DC"/>
    <w:rsid w:val="00F7565A"/>
    <w:rsid w:val="00F75B19"/>
    <w:rsid w:val="00F767E7"/>
    <w:rsid w:val="00F76928"/>
    <w:rsid w:val="00F76CFB"/>
    <w:rsid w:val="00F76E3F"/>
    <w:rsid w:val="00F77239"/>
    <w:rsid w:val="00F77ED6"/>
    <w:rsid w:val="00F8093B"/>
    <w:rsid w:val="00F81706"/>
    <w:rsid w:val="00F81D72"/>
    <w:rsid w:val="00F81F80"/>
    <w:rsid w:val="00F83C97"/>
    <w:rsid w:val="00F83C9E"/>
    <w:rsid w:val="00F83F54"/>
    <w:rsid w:val="00F84567"/>
    <w:rsid w:val="00F84938"/>
    <w:rsid w:val="00F8567F"/>
    <w:rsid w:val="00F86021"/>
    <w:rsid w:val="00F862F2"/>
    <w:rsid w:val="00F87417"/>
    <w:rsid w:val="00F87BE6"/>
    <w:rsid w:val="00F87E84"/>
    <w:rsid w:val="00F902D4"/>
    <w:rsid w:val="00F90678"/>
    <w:rsid w:val="00F909E3"/>
    <w:rsid w:val="00F91293"/>
    <w:rsid w:val="00F912EB"/>
    <w:rsid w:val="00F91525"/>
    <w:rsid w:val="00F91A19"/>
    <w:rsid w:val="00F92753"/>
    <w:rsid w:val="00F92B9E"/>
    <w:rsid w:val="00F92D39"/>
    <w:rsid w:val="00F92EC4"/>
    <w:rsid w:val="00F933F6"/>
    <w:rsid w:val="00F935D2"/>
    <w:rsid w:val="00F939EA"/>
    <w:rsid w:val="00F93B7D"/>
    <w:rsid w:val="00F9534D"/>
    <w:rsid w:val="00F9584F"/>
    <w:rsid w:val="00F95C12"/>
    <w:rsid w:val="00F96544"/>
    <w:rsid w:val="00F96BF8"/>
    <w:rsid w:val="00F96EBC"/>
    <w:rsid w:val="00F96F3F"/>
    <w:rsid w:val="00FA04F0"/>
    <w:rsid w:val="00FA0DF9"/>
    <w:rsid w:val="00FA1A6F"/>
    <w:rsid w:val="00FA1C24"/>
    <w:rsid w:val="00FA31B3"/>
    <w:rsid w:val="00FA40AB"/>
    <w:rsid w:val="00FA4E3F"/>
    <w:rsid w:val="00FA690F"/>
    <w:rsid w:val="00FA6B9A"/>
    <w:rsid w:val="00FB0114"/>
    <w:rsid w:val="00FB0116"/>
    <w:rsid w:val="00FB0134"/>
    <w:rsid w:val="00FB0746"/>
    <w:rsid w:val="00FB10A6"/>
    <w:rsid w:val="00FB13D3"/>
    <w:rsid w:val="00FB1933"/>
    <w:rsid w:val="00FB1A53"/>
    <w:rsid w:val="00FB1AF1"/>
    <w:rsid w:val="00FB2F6C"/>
    <w:rsid w:val="00FB33A9"/>
    <w:rsid w:val="00FB3DBE"/>
    <w:rsid w:val="00FB4999"/>
    <w:rsid w:val="00FB4B7A"/>
    <w:rsid w:val="00FB539C"/>
    <w:rsid w:val="00FB5BD1"/>
    <w:rsid w:val="00FB6C0C"/>
    <w:rsid w:val="00FC065B"/>
    <w:rsid w:val="00FC146B"/>
    <w:rsid w:val="00FC1D6A"/>
    <w:rsid w:val="00FC1E96"/>
    <w:rsid w:val="00FC23FE"/>
    <w:rsid w:val="00FC2C1D"/>
    <w:rsid w:val="00FC3359"/>
    <w:rsid w:val="00FC346C"/>
    <w:rsid w:val="00FC3974"/>
    <w:rsid w:val="00FC3EA0"/>
    <w:rsid w:val="00FC44F1"/>
    <w:rsid w:val="00FC4572"/>
    <w:rsid w:val="00FC4845"/>
    <w:rsid w:val="00FC49DC"/>
    <w:rsid w:val="00FC4E32"/>
    <w:rsid w:val="00FC4F9E"/>
    <w:rsid w:val="00FC5630"/>
    <w:rsid w:val="00FC6E86"/>
    <w:rsid w:val="00FC6FFB"/>
    <w:rsid w:val="00FC701C"/>
    <w:rsid w:val="00FC70A3"/>
    <w:rsid w:val="00FC75B8"/>
    <w:rsid w:val="00FC7823"/>
    <w:rsid w:val="00FD0A47"/>
    <w:rsid w:val="00FD0E73"/>
    <w:rsid w:val="00FD1B9D"/>
    <w:rsid w:val="00FD48ED"/>
    <w:rsid w:val="00FD4B79"/>
    <w:rsid w:val="00FD4E51"/>
    <w:rsid w:val="00FD51FB"/>
    <w:rsid w:val="00FD525D"/>
    <w:rsid w:val="00FD564E"/>
    <w:rsid w:val="00FD601F"/>
    <w:rsid w:val="00FD66FF"/>
    <w:rsid w:val="00FD6EB7"/>
    <w:rsid w:val="00FD7946"/>
    <w:rsid w:val="00FE0270"/>
    <w:rsid w:val="00FE029E"/>
    <w:rsid w:val="00FE02D2"/>
    <w:rsid w:val="00FE0E26"/>
    <w:rsid w:val="00FE0FA8"/>
    <w:rsid w:val="00FE174C"/>
    <w:rsid w:val="00FE17D4"/>
    <w:rsid w:val="00FE1AF1"/>
    <w:rsid w:val="00FE1D9B"/>
    <w:rsid w:val="00FE20F5"/>
    <w:rsid w:val="00FE2414"/>
    <w:rsid w:val="00FE2441"/>
    <w:rsid w:val="00FE2DA5"/>
    <w:rsid w:val="00FE314C"/>
    <w:rsid w:val="00FE3639"/>
    <w:rsid w:val="00FE38F1"/>
    <w:rsid w:val="00FE576B"/>
    <w:rsid w:val="00FE5B3F"/>
    <w:rsid w:val="00FE5FE1"/>
    <w:rsid w:val="00FE5FF9"/>
    <w:rsid w:val="00FE614C"/>
    <w:rsid w:val="00FE73F1"/>
    <w:rsid w:val="00FE7435"/>
    <w:rsid w:val="00FE782E"/>
    <w:rsid w:val="00FE792C"/>
    <w:rsid w:val="00FE7F79"/>
    <w:rsid w:val="00FF0094"/>
    <w:rsid w:val="00FF0500"/>
    <w:rsid w:val="00FF05E9"/>
    <w:rsid w:val="00FF0BC5"/>
    <w:rsid w:val="00FF1483"/>
    <w:rsid w:val="00FF1576"/>
    <w:rsid w:val="00FF32A4"/>
    <w:rsid w:val="00FF400B"/>
    <w:rsid w:val="00FF4C15"/>
    <w:rsid w:val="00FF4C41"/>
    <w:rsid w:val="00FF55A6"/>
    <w:rsid w:val="00FF5687"/>
    <w:rsid w:val="00FF57A8"/>
    <w:rsid w:val="00FF6145"/>
    <w:rsid w:val="00FF68AD"/>
    <w:rsid w:val="00FF7D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08406B4"/>
  <w15:docId w15:val="{F04A240E-5583-4DF0-97DC-06FEC7BF5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Followed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A5A58"/>
    <w:pPr>
      <w:jc w:val="both"/>
    </w:pPr>
    <w:rPr>
      <w:rFonts w:ascii="Arial" w:hAnsi="Arial"/>
      <w:color w:val="000000"/>
      <w:szCs w:val="24"/>
    </w:rPr>
  </w:style>
  <w:style w:type="paragraph" w:styleId="Heading1">
    <w:name w:val="heading 1"/>
    <w:aliases w:val="Page Title"/>
    <w:next w:val="Normal"/>
    <w:link w:val="Heading1Char"/>
    <w:qFormat/>
    <w:rsid w:val="004A5A58"/>
    <w:pPr>
      <w:pageBreakBefore/>
      <w:spacing w:before="60" w:after="60"/>
      <w:outlineLvl w:val="0"/>
    </w:pPr>
    <w:rPr>
      <w:rFonts w:ascii="Arial" w:hAnsi="Arial" w:cs="Arial"/>
      <w:b/>
      <w:bCs/>
      <w:color w:val="000000"/>
      <w:kern w:val="32"/>
      <w:sz w:val="36"/>
      <w:szCs w:val="32"/>
    </w:rPr>
  </w:style>
  <w:style w:type="paragraph" w:styleId="Heading2">
    <w:name w:val="heading 2"/>
    <w:aliases w:val="Page Subtitle"/>
    <w:next w:val="Normal"/>
    <w:link w:val="Heading2Char"/>
    <w:qFormat/>
    <w:rsid w:val="004A5A58"/>
    <w:pPr>
      <w:keepNext/>
      <w:spacing w:before="180" w:after="60"/>
      <w:outlineLvl w:val="1"/>
    </w:pPr>
    <w:rPr>
      <w:rFonts w:ascii="Arial" w:hAnsi="Arial" w:cs="Arial"/>
      <w:b/>
      <w:bCs/>
      <w:iCs/>
      <w:color w:val="005596"/>
      <w:sz w:val="28"/>
      <w:szCs w:val="28"/>
    </w:rPr>
  </w:style>
  <w:style w:type="paragraph" w:styleId="Heading3">
    <w:name w:val="heading 3"/>
    <w:aliases w:val="Page 2nd Subtitle"/>
    <w:next w:val="Normal"/>
    <w:link w:val="Heading3Char"/>
    <w:qFormat/>
    <w:rsid w:val="004A5A58"/>
    <w:pPr>
      <w:keepNext/>
      <w:spacing w:before="120" w:after="60"/>
      <w:outlineLvl w:val="2"/>
    </w:pPr>
    <w:rPr>
      <w:rFonts w:ascii="Arial" w:hAnsi="Arial" w:cs="Arial"/>
      <w:b/>
      <w:bCs/>
      <w:color w:val="4099DC"/>
      <w:sz w:val="22"/>
      <w:szCs w:val="26"/>
    </w:rPr>
  </w:style>
  <w:style w:type="paragraph" w:styleId="Heading4">
    <w:name w:val="heading 4"/>
    <w:aliases w:val="h4"/>
    <w:basedOn w:val="Normal"/>
    <w:next w:val="Normal"/>
    <w:qFormat/>
    <w:rsid w:val="004A5A58"/>
    <w:pPr>
      <w:keepNext/>
      <w:spacing w:before="60" w:after="40"/>
      <w:outlineLvl w:val="3"/>
    </w:pPr>
    <w:rPr>
      <w:b/>
      <w:bCs/>
      <w:szCs w:val="28"/>
    </w:rPr>
  </w:style>
  <w:style w:type="paragraph" w:styleId="Heading5">
    <w:name w:val="heading 5"/>
    <w:basedOn w:val="Normal"/>
    <w:next w:val="Normal"/>
    <w:link w:val="Heading5Char"/>
    <w:unhideWhenUsed/>
    <w:qFormat/>
    <w:rsid w:val="004A5A58"/>
    <w:pPr>
      <w:keepNext/>
      <w:keepLines/>
      <w:spacing w:before="40" w:after="20"/>
      <w:outlineLvl w:val="4"/>
    </w:pPr>
    <w:rPr>
      <w:rFonts w:eastAsiaTheme="majorEastAsia" w:cstheme="majorBidi"/>
      <w:i/>
      <w:color w:val="000000" w:themeColor="text1"/>
      <w:u w:val="single"/>
    </w:rPr>
  </w:style>
  <w:style w:type="paragraph" w:styleId="Heading6">
    <w:name w:val="heading 6"/>
    <w:basedOn w:val="Normal"/>
    <w:next w:val="Normal"/>
    <w:link w:val="Heading6Char"/>
    <w:unhideWhenUsed/>
    <w:qFormat/>
    <w:rsid w:val="004A5A58"/>
    <w:pPr>
      <w:keepNext/>
      <w:keepLines/>
      <w:spacing w:before="20" w:after="20"/>
      <w:outlineLvl w:val="5"/>
    </w:pPr>
    <w:rPr>
      <w:rFonts w:eastAsiaTheme="majorEastAsia" w:cstheme="majorBidi"/>
      <w:iCs/>
      <w:color w:val="000000" w:themeColor="text1"/>
      <w:u w:val="single"/>
    </w:rPr>
  </w:style>
  <w:style w:type="paragraph" w:styleId="Heading7">
    <w:name w:val="heading 7"/>
    <w:basedOn w:val="Normal"/>
    <w:next w:val="Normal"/>
    <w:link w:val="Heading7Char"/>
    <w:rsid w:val="004A5A58"/>
    <w:pPr>
      <w:outlineLvl w:val="6"/>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link w:val="HeaderChar"/>
    <w:rsid w:val="00A6283D"/>
    <w:pPr>
      <w:pBdr>
        <w:bottom w:val="single" w:sz="4" w:space="1" w:color="005596"/>
      </w:pBdr>
      <w:jc w:val="right"/>
    </w:pPr>
    <w:rPr>
      <w:rFonts w:ascii="Arial Narrow" w:hAnsi="Arial Narrow"/>
      <w:color w:val="005596"/>
      <w:sz w:val="24"/>
      <w:szCs w:val="24"/>
    </w:rPr>
  </w:style>
  <w:style w:type="paragraph" w:styleId="Footer">
    <w:name w:val="footer"/>
    <w:link w:val="FooterChar"/>
    <w:rsid w:val="00A6283D"/>
    <w:pPr>
      <w:tabs>
        <w:tab w:val="left" w:pos="9360"/>
      </w:tabs>
      <w:jc w:val="both"/>
    </w:pPr>
    <w:rPr>
      <w:rFonts w:ascii="Arial" w:hAnsi="Arial"/>
      <w:sz w:val="16"/>
      <w:szCs w:val="24"/>
    </w:rPr>
  </w:style>
  <w:style w:type="character" w:styleId="CommentReference">
    <w:name w:val="annotation reference"/>
    <w:basedOn w:val="DefaultParagraphFont"/>
    <w:semiHidden/>
    <w:rsid w:val="00F47350"/>
    <w:rPr>
      <w:sz w:val="16"/>
      <w:szCs w:val="16"/>
    </w:rPr>
  </w:style>
  <w:style w:type="paragraph" w:styleId="CommentText">
    <w:name w:val="annotation text"/>
    <w:basedOn w:val="Normal"/>
    <w:link w:val="CommentTextChar"/>
    <w:semiHidden/>
    <w:rsid w:val="00F47350"/>
    <w:rPr>
      <w:szCs w:val="20"/>
    </w:rPr>
  </w:style>
  <w:style w:type="paragraph" w:styleId="CommentSubject">
    <w:name w:val="annotation subject"/>
    <w:basedOn w:val="CommentText"/>
    <w:next w:val="CommentText"/>
    <w:semiHidden/>
    <w:rsid w:val="00F47350"/>
    <w:rPr>
      <w:b/>
      <w:bCs/>
    </w:rPr>
  </w:style>
  <w:style w:type="paragraph" w:styleId="BalloonText">
    <w:name w:val="Balloon Text"/>
    <w:basedOn w:val="Normal"/>
    <w:semiHidden/>
    <w:rsid w:val="00F47350"/>
    <w:rPr>
      <w:rFonts w:ascii="Tahoma" w:hAnsi="Tahoma" w:cs="Tahoma"/>
      <w:sz w:val="16"/>
      <w:szCs w:val="16"/>
    </w:rPr>
  </w:style>
  <w:style w:type="paragraph" w:customStyle="1" w:styleId="CoverTitle">
    <w:name w:val="Cover Title"/>
    <w:rsid w:val="009151C9"/>
    <w:rPr>
      <w:rFonts w:ascii="Arial Bold" w:hAnsi="Arial Bold"/>
      <w:b/>
      <w:color w:val="003580"/>
      <w:sz w:val="56"/>
      <w:szCs w:val="24"/>
    </w:rPr>
  </w:style>
  <w:style w:type="paragraph" w:customStyle="1" w:styleId="CoverSubtitle">
    <w:name w:val="Cover Subtitle"/>
    <w:rsid w:val="009151C9"/>
    <w:rPr>
      <w:rFonts w:ascii="Arial" w:hAnsi="Arial"/>
      <w:color w:val="003580"/>
      <w:sz w:val="36"/>
      <w:szCs w:val="24"/>
    </w:rPr>
  </w:style>
  <w:style w:type="paragraph" w:customStyle="1" w:styleId="CoverSecondSubtitle">
    <w:name w:val="Cover Second Subtitle"/>
    <w:link w:val="CoverSecondSubtitleChar"/>
    <w:rsid w:val="009151C9"/>
    <w:rPr>
      <w:rFonts w:ascii="Arial Bold" w:hAnsi="Arial Bold"/>
      <w:b/>
      <w:bCs/>
      <w:color w:val="003580"/>
      <w:sz w:val="28"/>
    </w:rPr>
  </w:style>
  <w:style w:type="paragraph" w:customStyle="1" w:styleId="TableTitle">
    <w:name w:val="Table Title"/>
    <w:rsid w:val="00561A37"/>
    <w:pPr>
      <w:spacing w:before="60" w:after="60"/>
      <w:jc w:val="center"/>
    </w:pPr>
    <w:rPr>
      <w:rFonts w:ascii="Arial" w:hAnsi="Arial"/>
      <w:b/>
      <w:bCs/>
      <w:color w:val="FFFFFF"/>
    </w:rPr>
  </w:style>
  <w:style w:type="paragraph" w:customStyle="1" w:styleId="TableText">
    <w:name w:val="Table Text"/>
    <w:basedOn w:val="BalloonText"/>
    <w:rsid w:val="00772266"/>
    <w:pPr>
      <w:spacing w:before="60" w:after="60"/>
      <w:jc w:val="left"/>
    </w:pPr>
    <w:rPr>
      <w:rFonts w:ascii="Arial" w:hAnsi="Arial"/>
      <w:sz w:val="20"/>
    </w:rPr>
  </w:style>
  <w:style w:type="character" w:customStyle="1" w:styleId="Heading7Char">
    <w:name w:val="Heading 7 Char"/>
    <w:basedOn w:val="DefaultParagraphFont"/>
    <w:link w:val="Heading7"/>
    <w:rsid w:val="004A5A58"/>
    <w:rPr>
      <w:rFonts w:ascii="Arial" w:hAnsi="Arial"/>
      <w:i/>
      <w:color w:val="000000"/>
      <w:szCs w:val="24"/>
    </w:rPr>
  </w:style>
  <w:style w:type="character" w:customStyle="1" w:styleId="Heading3Char">
    <w:name w:val="Heading 3 Char"/>
    <w:aliases w:val="Page 2nd Subtitle Char"/>
    <w:basedOn w:val="DefaultParagraphFont"/>
    <w:link w:val="Heading3"/>
    <w:rsid w:val="004A5A58"/>
    <w:rPr>
      <w:rFonts w:ascii="Arial" w:hAnsi="Arial" w:cs="Arial"/>
      <w:b/>
      <w:bCs/>
      <w:color w:val="4099DC"/>
      <w:sz w:val="22"/>
      <w:szCs w:val="26"/>
    </w:rPr>
  </w:style>
  <w:style w:type="character" w:customStyle="1" w:styleId="CoverSecondSubtitleChar">
    <w:name w:val="Cover Second Subtitle Char"/>
    <w:basedOn w:val="DefaultParagraphFont"/>
    <w:link w:val="CoverSecondSubtitle"/>
    <w:rsid w:val="009151C9"/>
    <w:rPr>
      <w:rFonts w:ascii="Arial Bold" w:hAnsi="Arial Bold"/>
      <w:b/>
      <w:bCs/>
      <w:color w:val="003580"/>
      <w:sz w:val="28"/>
      <w:lang w:val="en-US" w:eastAsia="en-US" w:bidi="ar-SA"/>
    </w:rPr>
  </w:style>
  <w:style w:type="paragraph" w:customStyle="1" w:styleId="BulletedText">
    <w:name w:val="Bulleted Text"/>
    <w:basedOn w:val="Normal"/>
    <w:rsid w:val="00506A16"/>
    <w:pPr>
      <w:numPr>
        <w:numId w:val="1"/>
      </w:numPr>
    </w:pPr>
  </w:style>
  <w:style w:type="paragraph" w:styleId="TOC1">
    <w:name w:val="toc 1"/>
    <w:basedOn w:val="Normal"/>
    <w:next w:val="Normal"/>
    <w:autoRedefine/>
    <w:uiPriority w:val="39"/>
    <w:rsid w:val="00AB743A"/>
    <w:pPr>
      <w:spacing w:before="120" w:after="120"/>
      <w:jc w:val="left"/>
    </w:pPr>
    <w:rPr>
      <w:rFonts w:asciiTheme="minorHAnsi" w:hAnsiTheme="minorHAnsi"/>
      <w:b/>
      <w:bCs/>
      <w:caps/>
      <w:szCs w:val="20"/>
    </w:rPr>
  </w:style>
  <w:style w:type="paragraph" w:styleId="TOC2">
    <w:name w:val="toc 2"/>
    <w:basedOn w:val="Normal"/>
    <w:next w:val="Normal"/>
    <w:autoRedefine/>
    <w:uiPriority w:val="39"/>
    <w:rsid w:val="005F09F5"/>
    <w:pPr>
      <w:ind w:left="200"/>
      <w:jc w:val="left"/>
    </w:pPr>
    <w:rPr>
      <w:rFonts w:asciiTheme="minorHAnsi" w:hAnsiTheme="minorHAnsi"/>
      <w:smallCaps/>
      <w:szCs w:val="20"/>
    </w:rPr>
  </w:style>
  <w:style w:type="paragraph" w:customStyle="1" w:styleId="LegalNotice">
    <w:name w:val="Legal Notice"/>
    <w:basedOn w:val="Normal"/>
    <w:next w:val="Normal"/>
    <w:rsid w:val="00502FB5"/>
    <w:pPr>
      <w:spacing w:before="60" w:after="60"/>
    </w:pPr>
    <w:rPr>
      <w:b/>
      <w:szCs w:val="20"/>
    </w:rPr>
  </w:style>
  <w:style w:type="paragraph" w:customStyle="1" w:styleId="TOC">
    <w:name w:val="TOC"/>
    <w:basedOn w:val="Normal"/>
    <w:next w:val="Normal"/>
    <w:rsid w:val="00502FB5"/>
    <w:pPr>
      <w:keepNext/>
      <w:spacing w:before="60" w:after="60"/>
    </w:pPr>
    <w:rPr>
      <w:b/>
      <w:kern w:val="32"/>
      <w:sz w:val="36"/>
      <w:szCs w:val="36"/>
    </w:rPr>
  </w:style>
  <w:style w:type="paragraph" w:customStyle="1" w:styleId="Annotation">
    <w:name w:val="Annotation"/>
    <w:basedOn w:val="Normal"/>
    <w:link w:val="AnnotationChar"/>
    <w:rsid w:val="00AB743A"/>
    <w:rPr>
      <w:i/>
      <w:sz w:val="18"/>
      <w:szCs w:val="20"/>
    </w:rPr>
  </w:style>
  <w:style w:type="character" w:customStyle="1" w:styleId="AnnotationChar">
    <w:name w:val="Annotation Char"/>
    <w:basedOn w:val="DefaultParagraphFont"/>
    <w:link w:val="Annotation"/>
    <w:rsid w:val="00AB743A"/>
    <w:rPr>
      <w:rFonts w:ascii="Arial" w:hAnsi="Arial"/>
      <w:i/>
      <w:color w:val="000000"/>
      <w:sz w:val="18"/>
    </w:rPr>
  </w:style>
  <w:style w:type="table" w:styleId="TableGrid">
    <w:name w:val="Table Grid"/>
    <w:basedOn w:val="TableNormal"/>
    <w:rsid w:val="0004560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otetoTeam">
    <w:name w:val="Note to Team"/>
    <w:basedOn w:val="Normal"/>
    <w:link w:val="NotetoTeamChar"/>
    <w:rsid w:val="008F197D"/>
    <w:rPr>
      <w:b/>
      <w:color w:val="FF0000"/>
    </w:rPr>
  </w:style>
  <w:style w:type="character" w:customStyle="1" w:styleId="NotetoTeamChar">
    <w:name w:val="Note to Team Char"/>
    <w:basedOn w:val="DefaultParagraphFont"/>
    <w:link w:val="NotetoTeam"/>
    <w:rsid w:val="008F197D"/>
    <w:rPr>
      <w:rFonts w:ascii="Garamond" w:hAnsi="Garamond"/>
      <w:b/>
      <w:color w:val="FF0000"/>
      <w:sz w:val="22"/>
      <w:szCs w:val="24"/>
      <w:lang w:val="en-US" w:eastAsia="en-US" w:bidi="ar-SA"/>
    </w:rPr>
  </w:style>
  <w:style w:type="numbering" w:customStyle="1" w:styleId="Numbered">
    <w:name w:val="Numbered"/>
    <w:basedOn w:val="NoList"/>
    <w:rsid w:val="004A5A58"/>
    <w:pPr>
      <w:numPr>
        <w:numId w:val="2"/>
      </w:numPr>
    </w:pPr>
  </w:style>
  <w:style w:type="paragraph" w:customStyle="1" w:styleId="NotetoTeam-Smallintables">
    <w:name w:val="Note to Team - Small (in tables)"/>
    <w:basedOn w:val="NotetoTeam"/>
    <w:link w:val="NotetoTeam-SmallintablesChar"/>
    <w:rsid w:val="00AB743A"/>
    <w:pPr>
      <w:keepNext/>
      <w:keepLines/>
    </w:pPr>
    <w:rPr>
      <w:sz w:val="16"/>
    </w:rPr>
  </w:style>
  <w:style w:type="paragraph" w:customStyle="1" w:styleId="TableText-Small">
    <w:name w:val="Table Text - Small"/>
    <w:basedOn w:val="TableText"/>
    <w:rsid w:val="00AB743A"/>
    <w:pPr>
      <w:keepNext/>
      <w:keepLines/>
    </w:pPr>
    <w:rPr>
      <w:sz w:val="16"/>
    </w:rPr>
  </w:style>
  <w:style w:type="character" w:customStyle="1" w:styleId="NotetoTeam-SmallintablesChar">
    <w:name w:val="Note to Team - Small (in tables) Char"/>
    <w:basedOn w:val="NotetoTeamChar"/>
    <w:link w:val="NotetoTeam-Smallintables"/>
    <w:rsid w:val="00AB743A"/>
    <w:rPr>
      <w:rFonts w:ascii="Arial" w:hAnsi="Arial"/>
      <w:b/>
      <w:color w:val="FF0000"/>
      <w:sz w:val="16"/>
      <w:szCs w:val="24"/>
      <w:lang w:val="en-US" w:eastAsia="en-US" w:bidi="ar-SA"/>
    </w:rPr>
  </w:style>
  <w:style w:type="table" w:customStyle="1" w:styleId="JDATable">
    <w:name w:val="JDA Table"/>
    <w:basedOn w:val="TableNormal"/>
    <w:uiPriority w:val="99"/>
    <w:qFormat/>
    <w:rsid w:val="0004560D"/>
    <w:rPr>
      <w:rFonts w:ascii="Arial" w:hAnsi="Arial"/>
    </w:rPr>
    <w:tblPr>
      <w:tblInd w:w="144" w:type="dxa"/>
      <w:tblBorders>
        <w:top w:val="single" w:sz="4" w:space="0" w:color="005596"/>
        <w:left w:val="single" w:sz="4" w:space="0" w:color="005596"/>
        <w:bottom w:val="single" w:sz="4" w:space="0" w:color="005596"/>
        <w:right w:val="single" w:sz="4" w:space="0" w:color="005596"/>
        <w:insideH w:val="single" w:sz="4" w:space="0" w:color="005596"/>
        <w:insideV w:val="single" w:sz="4" w:space="0" w:color="005596"/>
      </w:tblBorders>
    </w:tblPr>
    <w:trPr>
      <w:cantSplit/>
    </w:trPr>
    <w:tblStylePr w:type="firstRow">
      <w:tblPr/>
      <w:tcPr>
        <w:tcBorders>
          <w:top w:val="single" w:sz="4" w:space="0" w:color="005596"/>
          <w:left w:val="single" w:sz="4" w:space="0" w:color="005596"/>
          <w:bottom w:val="single" w:sz="4" w:space="0" w:color="005596"/>
          <w:right w:val="single" w:sz="4" w:space="0" w:color="005596"/>
          <w:insideH w:val="single" w:sz="4" w:space="0" w:color="005596"/>
          <w:insideV w:val="single" w:sz="4" w:space="0" w:color="005596"/>
          <w:tl2br w:val="nil"/>
          <w:tr2bl w:val="nil"/>
        </w:tcBorders>
        <w:shd w:val="clear" w:color="auto" w:fill="005596"/>
      </w:tcPr>
    </w:tblStylePr>
  </w:style>
  <w:style w:type="character" w:customStyle="1" w:styleId="Heading5Char">
    <w:name w:val="Heading 5 Char"/>
    <w:basedOn w:val="DefaultParagraphFont"/>
    <w:link w:val="Heading5"/>
    <w:rsid w:val="004A5A58"/>
    <w:rPr>
      <w:rFonts w:ascii="Arial" w:eastAsiaTheme="majorEastAsia" w:hAnsi="Arial" w:cstheme="majorBidi"/>
      <w:i/>
      <w:color w:val="000000" w:themeColor="text1"/>
      <w:szCs w:val="24"/>
      <w:u w:val="single"/>
    </w:rPr>
  </w:style>
  <w:style w:type="character" w:customStyle="1" w:styleId="Heading6Char">
    <w:name w:val="Heading 6 Char"/>
    <w:basedOn w:val="DefaultParagraphFont"/>
    <w:link w:val="Heading6"/>
    <w:rsid w:val="004A5A58"/>
    <w:rPr>
      <w:rFonts w:ascii="Arial" w:eastAsiaTheme="majorEastAsia" w:hAnsi="Arial" w:cstheme="majorBidi"/>
      <w:iCs/>
      <w:color w:val="000000" w:themeColor="text1"/>
      <w:szCs w:val="24"/>
      <w:u w:val="single"/>
    </w:rPr>
  </w:style>
  <w:style w:type="character" w:customStyle="1" w:styleId="Heading1Char">
    <w:name w:val="Heading 1 Char"/>
    <w:aliases w:val="Page Title Char"/>
    <w:basedOn w:val="DefaultParagraphFont"/>
    <w:link w:val="Heading1"/>
    <w:rsid w:val="00871890"/>
    <w:rPr>
      <w:rFonts w:ascii="Arial" w:hAnsi="Arial" w:cs="Arial"/>
      <w:b/>
      <w:bCs/>
      <w:color w:val="000000"/>
      <w:kern w:val="32"/>
      <w:sz w:val="36"/>
      <w:szCs w:val="32"/>
    </w:rPr>
  </w:style>
  <w:style w:type="character" w:customStyle="1" w:styleId="Heading2Char">
    <w:name w:val="Heading 2 Char"/>
    <w:aliases w:val="Page Subtitle Char"/>
    <w:basedOn w:val="DefaultParagraphFont"/>
    <w:link w:val="Heading2"/>
    <w:rsid w:val="00871890"/>
    <w:rPr>
      <w:rFonts w:ascii="Arial" w:hAnsi="Arial" w:cs="Arial"/>
      <w:b/>
      <w:bCs/>
      <w:iCs/>
      <w:color w:val="005596"/>
      <w:sz w:val="28"/>
      <w:szCs w:val="28"/>
    </w:rPr>
  </w:style>
  <w:style w:type="character" w:customStyle="1" w:styleId="HeaderChar">
    <w:name w:val="Header Char"/>
    <w:basedOn w:val="DefaultParagraphFont"/>
    <w:link w:val="Header"/>
    <w:rsid w:val="00871890"/>
    <w:rPr>
      <w:rFonts w:ascii="Arial Narrow" w:hAnsi="Arial Narrow"/>
      <w:color w:val="005596"/>
      <w:sz w:val="24"/>
      <w:szCs w:val="24"/>
    </w:rPr>
  </w:style>
  <w:style w:type="character" w:customStyle="1" w:styleId="FooterChar">
    <w:name w:val="Footer Char"/>
    <w:basedOn w:val="DefaultParagraphFont"/>
    <w:link w:val="Footer"/>
    <w:rsid w:val="00871890"/>
    <w:rPr>
      <w:rFonts w:ascii="Arial" w:hAnsi="Arial"/>
      <w:sz w:val="16"/>
      <w:szCs w:val="24"/>
    </w:rPr>
  </w:style>
  <w:style w:type="character" w:customStyle="1" w:styleId="CommentTextChar">
    <w:name w:val="Comment Text Char"/>
    <w:basedOn w:val="DefaultParagraphFont"/>
    <w:link w:val="CommentText"/>
    <w:semiHidden/>
    <w:rsid w:val="00871890"/>
    <w:rPr>
      <w:rFonts w:ascii="Arial" w:hAnsi="Arial"/>
      <w:color w:val="000000"/>
    </w:rPr>
  </w:style>
  <w:style w:type="paragraph" w:styleId="BodyTextIndent3">
    <w:name w:val="Body Text Indent 3"/>
    <w:basedOn w:val="Normal"/>
    <w:link w:val="BodyTextIndent3Char"/>
    <w:rsid w:val="00871890"/>
    <w:pPr>
      <w:tabs>
        <w:tab w:val="left" w:pos="0"/>
      </w:tabs>
      <w:ind w:left="720"/>
      <w:jc w:val="left"/>
    </w:pPr>
    <w:rPr>
      <w:color w:val="auto"/>
      <w:szCs w:val="20"/>
    </w:rPr>
  </w:style>
  <w:style w:type="character" w:customStyle="1" w:styleId="BodyTextIndent3Char">
    <w:name w:val="Body Text Indent 3 Char"/>
    <w:basedOn w:val="DefaultParagraphFont"/>
    <w:link w:val="BodyTextIndent3"/>
    <w:rsid w:val="00871890"/>
    <w:rPr>
      <w:rFonts w:ascii="Arial" w:hAnsi="Arial"/>
    </w:rPr>
  </w:style>
  <w:style w:type="paragraph" w:styleId="BodyText">
    <w:name w:val="Body Text"/>
    <w:basedOn w:val="Normal"/>
    <w:link w:val="BodyTextChar"/>
    <w:rsid w:val="00871890"/>
    <w:pPr>
      <w:spacing w:after="120"/>
    </w:pPr>
    <w:rPr>
      <w:rFonts w:ascii="Garamond" w:hAnsi="Garamond"/>
      <w:sz w:val="22"/>
    </w:rPr>
  </w:style>
  <w:style w:type="character" w:customStyle="1" w:styleId="BodyTextChar">
    <w:name w:val="Body Text Char"/>
    <w:basedOn w:val="DefaultParagraphFont"/>
    <w:link w:val="BodyText"/>
    <w:rsid w:val="00871890"/>
    <w:rPr>
      <w:rFonts w:ascii="Garamond" w:hAnsi="Garamond"/>
      <w:color w:val="000000"/>
      <w:sz w:val="22"/>
      <w:szCs w:val="24"/>
    </w:rPr>
  </w:style>
  <w:style w:type="paragraph" w:styleId="TOC4">
    <w:name w:val="toc 4"/>
    <w:basedOn w:val="Normal"/>
    <w:next w:val="Normal"/>
    <w:autoRedefine/>
    <w:uiPriority w:val="39"/>
    <w:rsid w:val="00871890"/>
    <w:pPr>
      <w:ind w:left="600"/>
      <w:jc w:val="left"/>
    </w:pPr>
    <w:rPr>
      <w:rFonts w:asciiTheme="minorHAnsi" w:hAnsiTheme="minorHAnsi"/>
      <w:sz w:val="18"/>
      <w:szCs w:val="18"/>
    </w:rPr>
  </w:style>
  <w:style w:type="paragraph" w:styleId="PlainText">
    <w:name w:val="Plain Text"/>
    <w:basedOn w:val="Normal"/>
    <w:link w:val="PlainTextChar"/>
    <w:rsid w:val="00871890"/>
    <w:pPr>
      <w:jc w:val="left"/>
    </w:pPr>
    <w:rPr>
      <w:rFonts w:ascii="Courier New" w:hAnsi="Courier New"/>
      <w:color w:val="auto"/>
      <w:szCs w:val="20"/>
    </w:rPr>
  </w:style>
  <w:style w:type="character" w:customStyle="1" w:styleId="PlainTextChar">
    <w:name w:val="Plain Text Char"/>
    <w:basedOn w:val="DefaultParagraphFont"/>
    <w:link w:val="PlainText"/>
    <w:rsid w:val="00871890"/>
    <w:rPr>
      <w:rFonts w:ascii="Courier New" w:hAnsi="Courier New"/>
    </w:rPr>
  </w:style>
  <w:style w:type="paragraph" w:styleId="ListParagraph">
    <w:name w:val="List Paragraph"/>
    <w:basedOn w:val="Normal"/>
    <w:uiPriority w:val="34"/>
    <w:qFormat/>
    <w:rsid w:val="00871890"/>
    <w:pPr>
      <w:spacing w:line="276" w:lineRule="auto"/>
      <w:ind w:left="720"/>
      <w:contextualSpacing/>
      <w:jc w:val="left"/>
    </w:pPr>
    <w:rPr>
      <w:rFonts w:ascii="Verdana" w:eastAsia="Calibri" w:hAnsi="Verdana"/>
      <w:color w:val="auto"/>
      <w:sz w:val="24"/>
    </w:rPr>
  </w:style>
  <w:style w:type="character" w:styleId="Hyperlink">
    <w:name w:val="Hyperlink"/>
    <w:basedOn w:val="DefaultParagraphFont"/>
    <w:uiPriority w:val="99"/>
    <w:unhideWhenUsed/>
    <w:rsid w:val="005F09F5"/>
    <w:rPr>
      <w:color w:val="0000FF" w:themeColor="hyperlink"/>
      <w:u w:val="single"/>
    </w:rPr>
  </w:style>
  <w:style w:type="paragraph" w:customStyle="1" w:styleId="List-Alpha">
    <w:name w:val="List-Alpha"/>
    <w:rsid w:val="004C6469"/>
    <w:pPr>
      <w:tabs>
        <w:tab w:val="num" w:pos="2160"/>
      </w:tabs>
      <w:spacing w:after="120"/>
      <w:ind w:left="2160" w:hanging="360"/>
    </w:pPr>
    <w:rPr>
      <w:rFonts w:ascii="Verdana" w:hAnsi="Verdana"/>
      <w:noProof/>
    </w:rPr>
  </w:style>
  <w:style w:type="paragraph" w:customStyle="1" w:styleId="StyleHeading2PageSubtitleBefore12ptAfter6pt">
    <w:name w:val="Style Heading 2Page Subtitle + Before:  12 pt After:  6 pt"/>
    <w:basedOn w:val="Heading2"/>
    <w:rsid w:val="00722331"/>
    <w:pPr>
      <w:tabs>
        <w:tab w:val="left" w:pos="567"/>
        <w:tab w:val="num" w:pos="1440"/>
      </w:tabs>
      <w:spacing w:before="240" w:after="120"/>
      <w:ind w:left="1440" w:hanging="360"/>
    </w:pPr>
    <w:rPr>
      <w:rFonts w:cs="Times New Roman"/>
      <w:iCs w:val="0"/>
      <w:color w:val="003580"/>
      <w:szCs w:val="20"/>
      <w:lang w:val="en-GB"/>
    </w:rPr>
  </w:style>
  <w:style w:type="paragraph" w:customStyle="1" w:styleId="JDAnormal">
    <w:name w:val="JDA normal"/>
    <w:basedOn w:val="Normal"/>
    <w:link w:val="JDAnormalChar"/>
    <w:rsid w:val="00722331"/>
    <w:pPr>
      <w:spacing w:before="180" w:after="180"/>
      <w:jc w:val="left"/>
    </w:pPr>
    <w:rPr>
      <w:rFonts w:ascii="Verdana" w:eastAsia="Batang" w:hAnsi="Verdana"/>
      <w:color w:val="auto"/>
      <w:sz w:val="18"/>
    </w:rPr>
  </w:style>
  <w:style w:type="character" w:customStyle="1" w:styleId="JDAnormalChar">
    <w:name w:val="JDA normal Char"/>
    <w:basedOn w:val="DefaultParagraphFont"/>
    <w:link w:val="JDAnormal"/>
    <w:rsid w:val="00722331"/>
    <w:rPr>
      <w:rFonts w:ascii="Verdana" w:eastAsia="Batang" w:hAnsi="Verdana"/>
      <w:sz w:val="18"/>
      <w:szCs w:val="24"/>
    </w:rPr>
  </w:style>
  <w:style w:type="paragraph" w:customStyle="1" w:styleId="Default">
    <w:name w:val="Default"/>
    <w:link w:val="DefaultChar"/>
    <w:rsid w:val="003D3751"/>
    <w:pPr>
      <w:autoSpaceDE w:val="0"/>
      <w:autoSpaceDN w:val="0"/>
      <w:adjustRightInd w:val="0"/>
    </w:pPr>
    <w:rPr>
      <w:rFonts w:ascii="Courier New" w:eastAsia="MS Mincho" w:hAnsi="Courier New" w:cs="Courier New"/>
      <w:color w:val="000000"/>
      <w:sz w:val="24"/>
      <w:szCs w:val="24"/>
      <w:lang w:eastAsia="ja-JP"/>
    </w:rPr>
  </w:style>
  <w:style w:type="character" w:customStyle="1" w:styleId="DefaultChar">
    <w:name w:val="Default Char"/>
    <w:basedOn w:val="DefaultParagraphFont"/>
    <w:link w:val="Default"/>
    <w:rsid w:val="003D3751"/>
    <w:rPr>
      <w:rFonts w:ascii="Courier New" w:eastAsia="MS Mincho" w:hAnsi="Courier New" w:cs="Courier New"/>
      <w:color w:val="000000"/>
      <w:sz w:val="24"/>
      <w:szCs w:val="24"/>
      <w:lang w:eastAsia="ja-JP"/>
    </w:rPr>
  </w:style>
  <w:style w:type="paragraph" w:styleId="NormalWeb">
    <w:name w:val="Normal (Web)"/>
    <w:basedOn w:val="Normal"/>
    <w:uiPriority w:val="99"/>
    <w:unhideWhenUsed/>
    <w:rsid w:val="0013271D"/>
    <w:pPr>
      <w:spacing w:before="100" w:beforeAutospacing="1" w:after="100" w:afterAutospacing="1"/>
      <w:jc w:val="left"/>
    </w:pPr>
    <w:rPr>
      <w:rFonts w:ascii="Times New Roman" w:hAnsi="Times New Roman"/>
      <w:color w:val="auto"/>
      <w:sz w:val="24"/>
    </w:rPr>
  </w:style>
  <w:style w:type="character" w:styleId="FollowedHyperlink">
    <w:name w:val="FollowedHyperlink"/>
    <w:basedOn w:val="DefaultParagraphFont"/>
    <w:uiPriority w:val="99"/>
    <w:unhideWhenUsed/>
    <w:rsid w:val="001020B9"/>
    <w:rPr>
      <w:color w:val="800080"/>
      <w:u w:val="single"/>
    </w:rPr>
  </w:style>
  <w:style w:type="paragraph" w:styleId="Subtitle">
    <w:name w:val="Subtitle"/>
    <w:basedOn w:val="Normal"/>
    <w:next w:val="Normal"/>
    <w:link w:val="SubtitleChar"/>
    <w:qFormat/>
    <w:rsid w:val="00B724DD"/>
    <w:pPr>
      <w:numPr>
        <w:ilvl w:val="1"/>
      </w:numPr>
    </w:pPr>
    <w:rPr>
      <w:rFonts w:asciiTheme="majorHAnsi" w:eastAsiaTheme="majorEastAsia" w:hAnsiTheme="majorHAnsi" w:cstheme="majorBidi"/>
      <w:i/>
      <w:iCs/>
      <w:color w:val="4099DC" w:themeColor="accent1"/>
      <w:spacing w:val="15"/>
      <w:sz w:val="24"/>
    </w:rPr>
  </w:style>
  <w:style w:type="character" w:customStyle="1" w:styleId="SubtitleChar">
    <w:name w:val="Subtitle Char"/>
    <w:basedOn w:val="DefaultParagraphFont"/>
    <w:link w:val="Subtitle"/>
    <w:rsid w:val="00B724DD"/>
    <w:rPr>
      <w:rFonts w:asciiTheme="majorHAnsi" w:eastAsiaTheme="majorEastAsia" w:hAnsiTheme="majorHAnsi" w:cstheme="majorBidi"/>
      <w:i/>
      <w:iCs/>
      <w:color w:val="4099DC" w:themeColor="accent1"/>
      <w:spacing w:val="15"/>
      <w:sz w:val="24"/>
      <w:szCs w:val="24"/>
    </w:rPr>
  </w:style>
  <w:style w:type="paragraph" w:styleId="NoSpacing">
    <w:name w:val="No Spacing"/>
    <w:uiPriority w:val="1"/>
    <w:qFormat/>
    <w:rsid w:val="00152C5F"/>
    <w:pPr>
      <w:jc w:val="both"/>
    </w:pPr>
    <w:rPr>
      <w:rFonts w:ascii="Garamond" w:hAnsi="Garamond"/>
      <w:color w:val="000000"/>
      <w:sz w:val="22"/>
      <w:szCs w:val="24"/>
      <w:lang w:val="en-GB"/>
    </w:rPr>
  </w:style>
  <w:style w:type="character" w:styleId="Strong">
    <w:name w:val="Strong"/>
    <w:basedOn w:val="DefaultParagraphFont"/>
    <w:qFormat/>
    <w:rsid w:val="00152C5F"/>
    <w:rPr>
      <w:b/>
      <w:bCs/>
    </w:rPr>
  </w:style>
  <w:style w:type="paragraph" w:styleId="TOC3">
    <w:name w:val="toc 3"/>
    <w:basedOn w:val="Normal"/>
    <w:next w:val="Normal"/>
    <w:autoRedefine/>
    <w:uiPriority w:val="39"/>
    <w:rsid w:val="004F598B"/>
    <w:pPr>
      <w:ind w:left="400"/>
      <w:jc w:val="left"/>
    </w:pPr>
    <w:rPr>
      <w:rFonts w:asciiTheme="minorHAnsi" w:hAnsiTheme="minorHAnsi"/>
      <w:i/>
      <w:iCs/>
      <w:szCs w:val="20"/>
    </w:rPr>
  </w:style>
  <w:style w:type="paragraph" w:styleId="TOC5">
    <w:name w:val="toc 5"/>
    <w:basedOn w:val="Normal"/>
    <w:next w:val="Normal"/>
    <w:autoRedefine/>
    <w:rsid w:val="004F598B"/>
    <w:pPr>
      <w:ind w:left="800"/>
      <w:jc w:val="left"/>
    </w:pPr>
    <w:rPr>
      <w:rFonts w:asciiTheme="minorHAnsi" w:hAnsiTheme="minorHAnsi"/>
      <w:sz w:val="18"/>
      <w:szCs w:val="18"/>
    </w:rPr>
  </w:style>
  <w:style w:type="paragraph" w:styleId="TOC6">
    <w:name w:val="toc 6"/>
    <w:basedOn w:val="Normal"/>
    <w:next w:val="Normal"/>
    <w:autoRedefine/>
    <w:rsid w:val="004F598B"/>
    <w:pPr>
      <w:ind w:left="1000"/>
      <w:jc w:val="left"/>
    </w:pPr>
    <w:rPr>
      <w:rFonts w:asciiTheme="minorHAnsi" w:hAnsiTheme="minorHAnsi"/>
      <w:sz w:val="18"/>
      <w:szCs w:val="18"/>
    </w:rPr>
  </w:style>
  <w:style w:type="paragraph" w:styleId="TOC7">
    <w:name w:val="toc 7"/>
    <w:basedOn w:val="Normal"/>
    <w:next w:val="Normal"/>
    <w:autoRedefine/>
    <w:rsid w:val="004F598B"/>
    <w:pPr>
      <w:ind w:left="1200"/>
      <w:jc w:val="left"/>
    </w:pPr>
    <w:rPr>
      <w:rFonts w:asciiTheme="minorHAnsi" w:hAnsiTheme="minorHAnsi"/>
      <w:sz w:val="18"/>
      <w:szCs w:val="18"/>
    </w:rPr>
  </w:style>
  <w:style w:type="paragraph" w:styleId="TOC8">
    <w:name w:val="toc 8"/>
    <w:basedOn w:val="Normal"/>
    <w:next w:val="Normal"/>
    <w:autoRedefine/>
    <w:rsid w:val="004F598B"/>
    <w:pPr>
      <w:ind w:left="1400"/>
      <w:jc w:val="left"/>
    </w:pPr>
    <w:rPr>
      <w:rFonts w:asciiTheme="minorHAnsi" w:hAnsiTheme="minorHAnsi"/>
      <w:sz w:val="18"/>
      <w:szCs w:val="18"/>
    </w:rPr>
  </w:style>
  <w:style w:type="paragraph" w:styleId="TOC9">
    <w:name w:val="toc 9"/>
    <w:basedOn w:val="Normal"/>
    <w:next w:val="Normal"/>
    <w:autoRedefine/>
    <w:rsid w:val="004F598B"/>
    <w:pPr>
      <w:ind w:left="1600"/>
      <w:jc w:val="left"/>
    </w:pPr>
    <w:rPr>
      <w:rFonts w:asciiTheme="minorHAnsi" w:hAnsiTheme="minorHAnsi"/>
      <w:sz w:val="18"/>
      <w:szCs w:val="18"/>
    </w:rPr>
  </w:style>
  <w:style w:type="paragraph" w:styleId="FootnoteText">
    <w:name w:val="footnote text"/>
    <w:basedOn w:val="Normal"/>
    <w:link w:val="FootnoteTextChar"/>
    <w:rsid w:val="00E27EF8"/>
    <w:rPr>
      <w:szCs w:val="20"/>
    </w:rPr>
  </w:style>
  <w:style w:type="character" w:customStyle="1" w:styleId="FootnoteTextChar">
    <w:name w:val="Footnote Text Char"/>
    <w:basedOn w:val="DefaultParagraphFont"/>
    <w:link w:val="FootnoteText"/>
    <w:rsid w:val="00E27EF8"/>
    <w:rPr>
      <w:rFonts w:ascii="Arial" w:hAnsi="Arial"/>
      <w:color w:val="000000"/>
    </w:rPr>
  </w:style>
  <w:style w:type="character" w:styleId="FootnoteReference">
    <w:name w:val="footnote reference"/>
    <w:basedOn w:val="DefaultParagraphFont"/>
    <w:rsid w:val="00E27EF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9183">
      <w:bodyDiv w:val="1"/>
      <w:marLeft w:val="0"/>
      <w:marRight w:val="0"/>
      <w:marTop w:val="0"/>
      <w:marBottom w:val="0"/>
      <w:divBdr>
        <w:top w:val="none" w:sz="0" w:space="0" w:color="auto"/>
        <w:left w:val="none" w:sz="0" w:space="0" w:color="auto"/>
        <w:bottom w:val="none" w:sz="0" w:space="0" w:color="auto"/>
        <w:right w:val="none" w:sz="0" w:space="0" w:color="auto"/>
      </w:divBdr>
    </w:div>
    <w:div w:id="7490201">
      <w:bodyDiv w:val="1"/>
      <w:marLeft w:val="0"/>
      <w:marRight w:val="0"/>
      <w:marTop w:val="0"/>
      <w:marBottom w:val="0"/>
      <w:divBdr>
        <w:top w:val="none" w:sz="0" w:space="0" w:color="auto"/>
        <w:left w:val="none" w:sz="0" w:space="0" w:color="auto"/>
        <w:bottom w:val="none" w:sz="0" w:space="0" w:color="auto"/>
        <w:right w:val="none" w:sz="0" w:space="0" w:color="auto"/>
      </w:divBdr>
    </w:div>
    <w:div w:id="42488053">
      <w:bodyDiv w:val="1"/>
      <w:marLeft w:val="0"/>
      <w:marRight w:val="0"/>
      <w:marTop w:val="0"/>
      <w:marBottom w:val="0"/>
      <w:divBdr>
        <w:top w:val="none" w:sz="0" w:space="0" w:color="auto"/>
        <w:left w:val="none" w:sz="0" w:space="0" w:color="auto"/>
        <w:bottom w:val="none" w:sz="0" w:space="0" w:color="auto"/>
        <w:right w:val="none" w:sz="0" w:space="0" w:color="auto"/>
      </w:divBdr>
    </w:div>
    <w:div w:id="43453490">
      <w:bodyDiv w:val="1"/>
      <w:marLeft w:val="0"/>
      <w:marRight w:val="0"/>
      <w:marTop w:val="0"/>
      <w:marBottom w:val="0"/>
      <w:divBdr>
        <w:top w:val="none" w:sz="0" w:space="0" w:color="auto"/>
        <w:left w:val="none" w:sz="0" w:space="0" w:color="auto"/>
        <w:bottom w:val="none" w:sz="0" w:space="0" w:color="auto"/>
        <w:right w:val="none" w:sz="0" w:space="0" w:color="auto"/>
      </w:divBdr>
    </w:div>
    <w:div w:id="47649594">
      <w:bodyDiv w:val="1"/>
      <w:marLeft w:val="0"/>
      <w:marRight w:val="0"/>
      <w:marTop w:val="0"/>
      <w:marBottom w:val="0"/>
      <w:divBdr>
        <w:top w:val="none" w:sz="0" w:space="0" w:color="auto"/>
        <w:left w:val="none" w:sz="0" w:space="0" w:color="auto"/>
        <w:bottom w:val="none" w:sz="0" w:space="0" w:color="auto"/>
        <w:right w:val="none" w:sz="0" w:space="0" w:color="auto"/>
      </w:divBdr>
    </w:div>
    <w:div w:id="49815413">
      <w:bodyDiv w:val="1"/>
      <w:marLeft w:val="0"/>
      <w:marRight w:val="0"/>
      <w:marTop w:val="0"/>
      <w:marBottom w:val="0"/>
      <w:divBdr>
        <w:top w:val="none" w:sz="0" w:space="0" w:color="auto"/>
        <w:left w:val="none" w:sz="0" w:space="0" w:color="auto"/>
        <w:bottom w:val="none" w:sz="0" w:space="0" w:color="auto"/>
        <w:right w:val="none" w:sz="0" w:space="0" w:color="auto"/>
      </w:divBdr>
    </w:div>
    <w:div w:id="54857535">
      <w:bodyDiv w:val="1"/>
      <w:marLeft w:val="0"/>
      <w:marRight w:val="0"/>
      <w:marTop w:val="0"/>
      <w:marBottom w:val="0"/>
      <w:divBdr>
        <w:top w:val="none" w:sz="0" w:space="0" w:color="auto"/>
        <w:left w:val="none" w:sz="0" w:space="0" w:color="auto"/>
        <w:bottom w:val="none" w:sz="0" w:space="0" w:color="auto"/>
        <w:right w:val="none" w:sz="0" w:space="0" w:color="auto"/>
      </w:divBdr>
    </w:div>
    <w:div w:id="58865187">
      <w:bodyDiv w:val="1"/>
      <w:marLeft w:val="0"/>
      <w:marRight w:val="0"/>
      <w:marTop w:val="0"/>
      <w:marBottom w:val="0"/>
      <w:divBdr>
        <w:top w:val="none" w:sz="0" w:space="0" w:color="auto"/>
        <w:left w:val="none" w:sz="0" w:space="0" w:color="auto"/>
        <w:bottom w:val="none" w:sz="0" w:space="0" w:color="auto"/>
        <w:right w:val="none" w:sz="0" w:space="0" w:color="auto"/>
      </w:divBdr>
    </w:div>
    <w:div w:id="75321727">
      <w:bodyDiv w:val="1"/>
      <w:marLeft w:val="0"/>
      <w:marRight w:val="0"/>
      <w:marTop w:val="0"/>
      <w:marBottom w:val="0"/>
      <w:divBdr>
        <w:top w:val="none" w:sz="0" w:space="0" w:color="auto"/>
        <w:left w:val="none" w:sz="0" w:space="0" w:color="auto"/>
        <w:bottom w:val="none" w:sz="0" w:space="0" w:color="auto"/>
        <w:right w:val="none" w:sz="0" w:space="0" w:color="auto"/>
      </w:divBdr>
    </w:div>
    <w:div w:id="82800639">
      <w:bodyDiv w:val="1"/>
      <w:marLeft w:val="0"/>
      <w:marRight w:val="0"/>
      <w:marTop w:val="0"/>
      <w:marBottom w:val="0"/>
      <w:divBdr>
        <w:top w:val="none" w:sz="0" w:space="0" w:color="auto"/>
        <w:left w:val="none" w:sz="0" w:space="0" w:color="auto"/>
        <w:bottom w:val="none" w:sz="0" w:space="0" w:color="auto"/>
        <w:right w:val="none" w:sz="0" w:space="0" w:color="auto"/>
      </w:divBdr>
    </w:div>
    <w:div w:id="99187853">
      <w:bodyDiv w:val="1"/>
      <w:marLeft w:val="0"/>
      <w:marRight w:val="0"/>
      <w:marTop w:val="0"/>
      <w:marBottom w:val="0"/>
      <w:divBdr>
        <w:top w:val="none" w:sz="0" w:space="0" w:color="auto"/>
        <w:left w:val="none" w:sz="0" w:space="0" w:color="auto"/>
        <w:bottom w:val="none" w:sz="0" w:space="0" w:color="auto"/>
        <w:right w:val="none" w:sz="0" w:space="0" w:color="auto"/>
      </w:divBdr>
    </w:div>
    <w:div w:id="104690721">
      <w:bodyDiv w:val="1"/>
      <w:marLeft w:val="0"/>
      <w:marRight w:val="0"/>
      <w:marTop w:val="0"/>
      <w:marBottom w:val="0"/>
      <w:divBdr>
        <w:top w:val="none" w:sz="0" w:space="0" w:color="auto"/>
        <w:left w:val="none" w:sz="0" w:space="0" w:color="auto"/>
        <w:bottom w:val="none" w:sz="0" w:space="0" w:color="auto"/>
        <w:right w:val="none" w:sz="0" w:space="0" w:color="auto"/>
      </w:divBdr>
    </w:div>
    <w:div w:id="139345298">
      <w:bodyDiv w:val="1"/>
      <w:marLeft w:val="0"/>
      <w:marRight w:val="0"/>
      <w:marTop w:val="0"/>
      <w:marBottom w:val="0"/>
      <w:divBdr>
        <w:top w:val="none" w:sz="0" w:space="0" w:color="auto"/>
        <w:left w:val="none" w:sz="0" w:space="0" w:color="auto"/>
        <w:bottom w:val="none" w:sz="0" w:space="0" w:color="auto"/>
        <w:right w:val="none" w:sz="0" w:space="0" w:color="auto"/>
      </w:divBdr>
      <w:divsChild>
        <w:div w:id="320815896">
          <w:marLeft w:val="1166"/>
          <w:marRight w:val="0"/>
          <w:marTop w:val="0"/>
          <w:marBottom w:val="0"/>
          <w:divBdr>
            <w:top w:val="none" w:sz="0" w:space="0" w:color="auto"/>
            <w:left w:val="none" w:sz="0" w:space="0" w:color="auto"/>
            <w:bottom w:val="none" w:sz="0" w:space="0" w:color="auto"/>
            <w:right w:val="none" w:sz="0" w:space="0" w:color="auto"/>
          </w:divBdr>
        </w:div>
        <w:div w:id="327246603">
          <w:marLeft w:val="1166"/>
          <w:marRight w:val="0"/>
          <w:marTop w:val="0"/>
          <w:marBottom w:val="0"/>
          <w:divBdr>
            <w:top w:val="none" w:sz="0" w:space="0" w:color="auto"/>
            <w:left w:val="none" w:sz="0" w:space="0" w:color="auto"/>
            <w:bottom w:val="none" w:sz="0" w:space="0" w:color="auto"/>
            <w:right w:val="none" w:sz="0" w:space="0" w:color="auto"/>
          </w:divBdr>
        </w:div>
        <w:div w:id="1063525887">
          <w:marLeft w:val="1166"/>
          <w:marRight w:val="0"/>
          <w:marTop w:val="0"/>
          <w:marBottom w:val="0"/>
          <w:divBdr>
            <w:top w:val="none" w:sz="0" w:space="0" w:color="auto"/>
            <w:left w:val="none" w:sz="0" w:space="0" w:color="auto"/>
            <w:bottom w:val="none" w:sz="0" w:space="0" w:color="auto"/>
            <w:right w:val="none" w:sz="0" w:space="0" w:color="auto"/>
          </w:divBdr>
        </w:div>
        <w:div w:id="1095786373">
          <w:marLeft w:val="1166"/>
          <w:marRight w:val="0"/>
          <w:marTop w:val="0"/>
          <w:marBottom w:val="0"/>
          <w:divBdr>
            <w:top w:val="none" w:sz="0" w:space="0" w:color="auto"/>
            <w:left w:val="none" w:sz="0" w:space="0" w:color="auto"/>
            <w:bottom w:val="none" w:sz="0" w:space="0" w:color="auto"/>
            <w:right w:val="none" w:sz="0" w:space="0" w:color="auto"/>
          </w:divBdr>
        </w:div>
        <w:div w:id="1232161627">
          <w:marLeft w:val="1166"/>
          <w:marRight w:val="0"/>
          <w:marTop w:val="0"/>
          <w:marBottom w:val="0"/>
          <w:divBdr>
            <w:top w:val="none" w:sz="0" w:space="0" w:color="auto"/>
            <w:left w:val="none" w:sz="0" w:space="0" w:color="auto"/>
            <w:bottom w:val="none" w:sz="0" w:space="0" w:color="auto"/>
            <w:right w:val="none" w:sz="0" w:space="0" w:color="auto"/>
          </w:divBdr>
        </w:div>
        <w:div w:id="1351839721">
          <w:marLeft w:val="1166"/>
          <w:marRight w:val="0"/>
          <w:marTop w:val="0"/>
          <w:marBottom w:val="0"/>
          <w:divBdr>
            <w:top w:val="none" w:sz="0" w:space="0" w:color="auto"/>
            <w:left w:val="none" w:sz="0" w:space="0" w:color="auto"/>
            <w:bottom w:val="none" w:sz="0" w:space="0" w:color="auto"/>
            <w:right w:val="none" w:sz="0" w:space="0" w:color="auto"/>
          </w:divBdr>
        </w:div>
        <w:div w:id="1489595481">
          <w:marLeft w:val="1166"/>
          <w:marRight w:val="0"/>
          <w:marTop w:val="0"/>
          <w:marBottom w:val="0"/>
          <w:divBdr>
            <w:top w:val="none" w:sz="0" w:space="0" w:color="auto"/>
            <w:left w:val="none" w:sz="0" w:space="0" w:color="auto"/>
            <w:bottom w:val="none" w:sz="0" w:space="0" w:color="auto"/>
            <w:right w:val="none" w:sz="0" w:space="0" w:color="auto"/>
          </w:divBdr>
        </w:div>
        <w:div w:id="1551721788">
          <w:marLeft w:val="1166"/>
          <w:marRight w:val="0"/>
          <w:marTop w:val="0"/>
          <w:marBottom w:val="0"/>
          <w:divBdr>
            <w:top w:val="none" w:sz="0" w:space="0" w:color="auto"/>
            <w:left w:val="none" w:sz="0" w:space="0" w:color="auto"/>
            <w:bottom w:val="none" w:sz="0" w:space="0" w:color="auto"/>
            <w:right w:val="none" w:sz="0" w:space="0" w:color="auto"/>
          </w:divBdr>
        </w:div>
        <w:div w:id="1567760976">
          <w:marLeft w:val="1166"/>
          <w:marRight w:val="0"/>
          <w:marTop w:val="0"/>
          <w:marBottom w:val="0"/>
          <w:divBdr>
            <w:top w:val="none" w:sz="0" w:space="0" w:color="auto"/>
            <w:left w:val="none" w:sz="0" w:space="0" w:color="auto"/>
            <w:bottom w:val="none" w:sz="0" w:space="0" w:color="auto"/>
            <w:right w:val="none" w:sz="0" w:space="0" w:color="auto"/>
          </w:divBdr>
        </w:div>
        <w:div w:id="1957709282">
          <w:marLeft w:val="1166"/>
          <w:marRight w:val="0"/>
          <w:marTop w:val="0"/>
          <w:marBottom w:val="0"/>
          <w:divBdr>
            <w:top w:val="none" w:sz="0" w:space="0" w:color="auto"/>
            <w:left w:val="none" w:sz="0" w:space="0" w:color="auto"/>
            <w:bottom w:val="none" w:sz="0" w:space="0" w:color="auto"/>
            <w:right w:val="none" w:sz="0" w:space="0" w:color="auto"/>
          </w:divBdr>
        </w:div>
      </w:divsChild>
    </w:div>
    <w:div w:id="175271473">
      <w:bodyDiv w:val="1"/>
      <w:marLeft w:val="0"/>
      <w:marRight w:val="0"/>
      <w:marTop w:val="0"/>
      <w:marBottom w:val="0"/>
      <w:divBdr>
        <w:top w:val="none" w:sz="0" w:space="0" w:color="auto"/>
        <w:left w:val="none" w:sz="0" w:space="0" w:color="auto"/>
        <w:bottom w:val="none" w:sz="0" w:space="0" w:color="auto"/>
        <w:right w:val="none" w:sz="0" w:space="0" w:color="auto"/>
      </w:divBdr>
    </w:div>
    <w:div w:id="175968618">
      <w:bodyDiv w:val="1"/>
      <w:marLeft w:val="0"/>
      <w:marRight w:val="0"/>
      <w:marTop w:val="0"/>
      <w:marBottom w:val="0"/>
      <w:divBdr>
        <w:top w:val="none" w:sz="0" w:space="0" w:color="auto"/>
        <w:left w:val="none" w:sz="0" w:space="0" w:color="auto"/>
        <w:bottom w:val="none" w:sz="0" w:space="0" w:color="auto"/>
        <w:right w:val="none" w:sz="0" w:space="0" w:color="auto"/>
      </w:divBdr>
    </w:div>
    <w:div w:id="176508917">
      <w:bodyDiv w:val="1"/>
      <w:marLeft w:val="0"/>
      <w:marRight w:val="0"/>
      <w:marTop w:val="0"/>
      <w:marBottom w:val="0"/>
      <w:divBdr>
        <w:top w:val="none" w:sz="0" w:space="0" w:color="auto"/>
        <w:left w:val="none" w:sz="0" w:space="0" w:color="auto"/>
        <w:bottom w:val="none" w:sz="0" w:space="0" w:color="auto"/>
        <w:right w:val="none" w:sz="0" w:space="0" w:color="auto"/>
      </w:divBdr>
    </w:div>
    <w:div w:id="183397141">
      <w:bodyDiv w:val="1"/>
      <w:marLeft w:val="0"/>
      <w:marRight w:val="0"/>
      <w:marTop w:val="0"/>
      <w:marBottom w:val="0"/>
      <w:divBdr>
        <w:top w:val="none" w:sz="0" w:space="0" w:color="auto"/>
        <w:left w:val="none" w:sz="0" w:space="0" w:color="auto"/>
        <w:bottom w:val="none" w:sz="0" w:space="0" w:color="auto"/>
        <w:right w:val="none" w:sz="0" w:space="0" w:color="auto"/>
      </w:divBdr>
    </w:div>
    <w:div w:id="193882950">
      <w:bodyDiv w:val="1"/>
      <w:marLeft w:val="0"/>
      <w:marRight w:val="0"/>
      <w:marTop w:val="0"/>
      <w:marBottom w:val="0"/>
      <w:divBdr>
        <w:top w:val="none" w:sz="0" w:space="0" w:color="auto"/>
        <w:left w:val="none" w:sz="0" w:space="0" w:color="auto"/>
        <w:bottom w:val="none" w:sz="0" w:space="0" w:color="auto"/>
        <w:right w:val="none" w:sz="0" w:space="0" w:color="auto"/>
      </w:divBdr>
    </w:div>
    <w:div w:id="216432201">
      <w:bodyDiv w:val="1"/>
      <w:marLeft w:val="0"/>
      <w:marRight w:val="0"/>
      <w:marTop w:val="0"/>
      <w:marBottom w:val="0"/>
      <w:divBdr>
        <w:top w:val="none" w:sz="0" w:space="0" w:color="auto"/>
        <w:left w:val="none" w:sz="0" w:space="0" w:color="auto"/>
        <w:bottom w:val="none" w:sz="0" w:space="0" w:color="auto"/>
        <w:right w:val="none" w:sz="0" w:space="0" w:color="auto"/>
      </w:divBdr>
      <w:divsChild>
        <w:div w:id="385378441">
          <w:marLeft w:val="547"/>
          <w:marRight w:val="0"/>
          <w:marTop w:val="154"/>
          <w:marBottom w:val="0"/>
          <w:divBdr>
            <w:top w:val="none" w:sz="0" w:space="0" w:color="auto"/>
            <w:left w:val="none" w:sz="0" w:space="0" w:color="auto"/>
            <w:bottom w:val="none" w:sz="0" w:space="0" w:color="auto"/>
            <w:right w:val="none" w:sz="0" w:space="0" w:color="auto"/>
          </w:divBdr>
        </w:div>
        <w:div w:id="897471483">
          <w:marLeft w:val="1166"/>
          <w:marRight w:val="0"/>
          <w:marTop w:val="134"/>
          <w:marBottom w:val="0"/>
          <w:divBdr>
            <w:top w:val="none" w:sz="0" w:space="0" w:color="auto"/>
            <w:left w:val="none" w:sz="0" w:space="0" w:color="auto"/>
            <w:bottom w:val="none" w:sz="0" w:space="0" w:color="auto"/>
            <w:right w:val="none" w:sz="0" w:space="0" w:color="auto"/>
          </w:divBdr>
        </w:div>
        <w:div w:id="901067082">
          <w:marLeft w:val="1166"/>
          <w:marRight w:val="0"/>
          <w:marTop w:val="134"/>
          <w:marBottom w:val="0"/>
          <w:divBdr>
            <w:top w:val="none" w:sz="0" w:space="0" w:color="auto"/>
            <w:left w:val="none" w:sz="0" w:space="0" w:color="auto"/>
            <w:bottom w:val="none" w:sz="0" w:space="0" w:color="auto"/>
            <w:right w:val="none" w:sz="0" w:space="0" w:color="auto"/>
          </w:divBdr>
        </w:div>
        <w:div w:id="1698776295">
          <w:marLeft w:val="547"/>
          <w:marRight w:val="0"/>
          <w:marTop w:val="154"/>
          <w:marBottom w:val="0"/>
          <w:divBdr>
            <w:top w:val="none" w:sz="0" w:space="0" w:color="auto"/>
            <w:left w:val="none" w:sz="0" w:space="0" w:color="auto"/>
            <w:bottom w:val="none" w:sz="0" w:space="0" w:color="auto"/>
            <w:right w:val="none" w:sz="0" w:space="0" w:color="auto"/>
          </w:divBdr>
        </w:div>
        <w:div w:id="1909723889">
          <w:marLeft w:val="547"/>
          <w:marRight w:val="0"/>
          <w:marTop w:val="154"/>
          <w:marBottom w:val="0"/>
          <w:divBdr>
            <w:top w:val="none" w:sz="0" w:space="0" w:color="auto"/>
            <w:left w:val="none" w:sz="0" w:space="0" w:color="auto"/>
            <w:bottom w:val="none" w:sz="0" w:space="0" w:color="auto"/>
            <w:right w:val="none" w:sz="0" w:space="0" w:color="auto"/>
          </w:divBdr>
        </w:div>
        <w:div w:id="1926448703">
          <w:marLeft w:val="1166"/>
          <w:marRight w:val="0"/>
          <w:marTop w:val="134"/>
          <w:marBottom w:val="0"/>
          <w:divBdr>
            <w:top w:val="none" w:sz="0" w:space="0" w:color="auto"/>
            <w:left w:val="none" w:sz="0" w:space="0" w:color="auto"/>
            <w:bottom w:val="none" w:sz="0" w:space="0" w:color="auto"/>
            <w:right w:val="none" w:sz="0" w:space="0" w:color="auto"/>
          </w:divBdr>
        </w:div>
        <w:div w:id="2066679102">
          <w:marLeft w:val="1166"/>
          <w:marRight w:val="0"/>
          <w:marTop w:val="134"/>
          <w:marBottom w:val="0"/>
          <w:divBdr>
            <w:top w:val="none" w:sz="0" w:space="0" w:color="auto"/>
            <w:left w:val="none" w:sz="0" w:space="0" w:color="auto"/>
            <w:bottom w:val="none" w:sz="0" w:space="0" w:color="auto"/>
            <w:right w:val="none" w:sz="0" w:space="0" w:color="auto"/>
          </w:divBdr>
        </w:div>
      </w:divsChild>
    </w:div>
    <w:div w:id="219095207">
      <w:bodyDiv w:val="1"/>
      <w:marLeft w:val="0"/>
      <w:marRight w:val="0"/>
      <w:marTop w:val="0"/>
      <w:marBottom w:val="0"/>
      <w:divBdr>
        <w:top w:val="none" w:sz="0" w:space="0" w:color="auto"/>
        <w:left w:val="none" w:sz="0" w:space="0" w:color="auto"/>
        <w:bottom w:val="none" w:sz="0" w:space="0" w:color="auto"/>
        <w:right w:val="none" w:sz="0" w:space="0" w:color="auto"/>
      </w:divBdr>
      <w:divsChild>
        <w:div w:id="472403725">
          <w:marLeft w:val="3240"/>
          <w:marRight w:val="0"/>
          <w:marTop w:val="96"/>
          <w:marBottom w:val="0"/>
          <w:divBdr>
            <w:top w:val="none" w:sz="0" w:space="0" w:color="auto"/>
            <w:left w:val="none" w:sz="0" w:space="0" w:color="auto"/>
            <w:bottom w:val="none" w:sz="0" w:space="0" w:color="auto"/>
            <w:right w:val="none" w:sz="0" w:space="0" w:color="auto"/>
          </w:divBdr>
        </w:div>
        <w:div w:id="734741477">
          <w:marLeft w:val="2520"/>
          <w:marRight w:val="0"/>
          <w:marTop w:val="77"/>
          <w:marBottom w:val="0"/>
          <w:divBdr>
            <w:top w:val="none" w:sz="0" w:space="0" w:color="auto"/>
            <w:left w:val="none" w:sz="0" w:space="0" w:color="auto"/>
            <w:bottom w:val="none" w:sz="0" w:space="0" w:color="auto"/>
            <w:right w:val="none" w:sz="0" w:space="0" w:color="auto"/>
          </w:divBdr>
        </w:div>
        <w:div w:id="860779907">
          <w:marLeft w:val="2520"/>
          <w:marRight w:val="0"/>
          <w:marTop w:val="77"/>
          <w:marBottom w:val="0"/>
          <w:divBdr>
            <w:top w:val="none" w:sz="0" w:space="0" w:color="auto"/>
            <w:left w:val="none" w:sz="0" w:space="0" w:color="auto"/>
            <w:bottom w:val="none" w:sz="0" w:space="0" w:color="auto"/>
            <w:right w:val="none" w:sz="0" w:space="0" w:color="auto"/>
          </w:divBdr>
        </w:div>
        <w:div w:id="983394095">
          <w:marLeft w:val="3240"/>
          <w:marRight w:val="0"/>
          <w:marTop w:val="96"/>
          <w:marBottom w:val="0"/>
          <w:divBdr>
            <w:top w:val="none" w:sz="0" w:space="0" w:color="auto"/>
            <w:left w:val="none" w:sz="0" w:space="0" w:color="auto"/>
            <w:bottom w:val="none" w:sz="0" w:space="0" w:color="auto"/>
            <w:right w:val="none" w:sz="0" w:space="0" w:color="auto"/>
          </w:divBdr>
        </w:div>
        <w:div w:id="1071276417">
          <w:marLeft w:val="1800"/>
          <w:marRight w:val="0"/>
          <w:marTop w:val="115"/>
          <w:marBottom w:val="0"/>
          <w:divBdr>
            <w:top w:val="none" w:sz="0" w:space="0" w:color="auto"/>
            <w:left w:val="none" w:sz="0" w:space="0" w:color="auto"/>
            <w:bottom w:val="none" w:sz="0" w:space="0" w:color="auto"/>
            <w:right w:val="none" w:sz="0" w:space="0" w:color="auto"/>
          </w:divBdr>
        </w:div>
        <w:div w:id="1117871566">
          <w:marLeft w:val="1166"/>
          <w:marRight w:val="0"/>
          <w:marTop w:val="115"/>
          <w:marBottom w:val="0"/>
          <w:divBdr>
            <w:top w:val="none" w:sz="0" w:space="0" w:color="auto"/>
            <w:left w:val="none" w:sz="0" w:space="0" w:color="auto"/>
            <w:bottom w:val="none" w:sz="0" w:space="0" w:color="auto"/>
            <w:right w:val="none" w:sz="0" w:space="0" w:color="auto"/>
          </w:divBdr>
        </w:div>
        <w:div w:id="1216818285">
          <w:marLeft w:val="3240"/>
          <w:marRight w:val="0"/>
          <w:marTop w:val="96"/>
          <w:marBottom w:val="0"/>
          <w:divBdr>
            <w:top w:val="none" w:sz="0" w:space="0" w:color="auto"/>
            <w:left w:val="none" w:sz="0" w:space="0" w:color="auto"/>
            <w:bottom w:val="none" w:sz="0" w:space="0" w:color="auto"/>
            <w:right w:val="none" w:sz="0" w:space="0" w:color="auto"/>
          </w:divBdr>
        </w:div>
        <w:div w:id="1383093061">
          <w:marLeft w:val="1800"/>
          <w:marRight w:val="0"/>
          <w:marTop w:val="115"/>
          <w:marBottom w:val="0"/>
          <w:divBdr>
            <w:top w:val="none" w:sz="0" w:space="0" w:color="auto"/>
            <w:left w:val="none" w:sz="0" w:space="0" w:color="auto"/>
            <w:bottom w:val="none" w:sz="0" w:space="0" w:color="auto"/>
            <w:right w:val="none" w:sz="0" w:space="0" w:color="auto"/>
          </w:divBdr>
        </w:div>
        <w:div w:id="1482766205">
          <w:marLeft w:val="547"/>
          <w:marRight w:val="0"/>
          <w:marTop w:val="154"/>
          <w:marBottom w:val="0"/>
          <w:divBdr>
            <w:top w:val="none" w:sz="0" w:space="0" w:color="auto"/>
            <w:left w:val="none" w:sz="0" w:space="0" w:color="auto"/>
            <w:bottom w:val="none" w:sz="0" w:space="0" w:color="auto"/>
            <w:right w:val="none" w:sz="0" w:space="0" w:color="auto"/>
          </w:divBdr>
        </w:div>
        <w:div w:id="1551649315">
          <w:marLeft w:val="3240"/>
          <w:marRight w:val="0"/>
          <w:marTop w:val="96"/>
          <w:marBottom w:val="0"/>
          <w:divBdr>
            <w:top w:val="none" w:sz="0" w:space="0" w:color="auto"/>
            <w:left w:val="none" w:sz="0" w:space="0" w:color="auto"/>
            <w:bottom w:val="none" w:sz="0" w:space="0" w:color="auto"/>
            <w:right w:val="none" w:sz="0" w:space="0" w:color="auto"/>
          </w:divBdr>
        </w:div>
        <w:div w:id="1872104703">
          <w:marLeft w:val="1800"/>
          <w:marRight w:val="0"/>
          <w:marTop w:val="115"/>
          <w:marBottom w:val="0"/>
          <w:divBdr>
            <w:top w:val="none" w:sz="0" w:space="0" w:color="auto"/>
            <w:left w:val="none" w:sz="0" w:space="0" w:color="auto"/>
            <w:bottom w:val="none" w:sz="0" w:space="0" w:color="auto"/>
            <w:right w:val="none" w:sz="0" w:space="0" w:color="auto"/>
          </w:divBdr>
        </w:div>
      </w:divsChild>
    </w:div>
    <w:div w:id="219563542">
      <w:bodyDiv w:val="1"/>
      <w:marLeft w:val="0"/>
      <w:marRight w:val="0"/>
      <w:marTop w:val="0"/>
      <w:marBottom w:val="0"/>
      <w:divBdr>
        <w:top w:val="none" w:sz="0" w:space="0" w:color="auto"/>
        <w:left w:val="none" w:sz="0" w:space="0" w:color="auto"/>
        <w:bottom w:val="none" w:sz="0" w:space="0" w:color="auto"/>
        <w:right w:val="none" w:sz="0" w:space="0" w:color="auto"/>
      </w:divBdr>
    </w:div>
    <w:div w:id="224534509">
      <w:bodyDiv w:val="1"/>
      <w:marLeft w:val="0"/>
      <w:marRight w:val="0"/>
      <w:marTop w:val="0"/>
      <w:marBottom w:val="0"/>
      <w:divBdr>
        <w:top w:val="none" w:sz="0" w:space="0" w:color="auto"/>
        <w:left w:val="none" w:sz="0" w:space="0" w:color="auto"/>
        <w:bottom w:val="none" w:sz="0" w:space="0" w:color="auto"/>
        <w:right w:val="none" w:sz="0" w:space="0" w:color="auto"/>
      </w:divBdr>
      <w:divsChild>
        <w:div w:id="389304649">
          <w:marLeft w:val="173"/>
          <w:marRight w:val="0"/>
          <w:marTop w:val="0"/>
          <w:marBottom w:val="0"/>
          <w:divBdr>
            <w:top w:val="none" w:sz="0" w:space="0" w:color="auto"/>
            <w:left w:val="none" w:sz="0" w:space="0" w:color="auto"/>
            <w:bottom w:val="none" w:sz="0" w:space="0" w:color="auto"/>
            <w:right w:val="none" w:sz="0" w:space="0" w:color="auto"/>
          </w:divBdr>
        </w:div>
        <w:div w:id="1195776943">
          <w:marLeft w:val="173"/>
          <w:marRight w:val="0"/>
          <w:marTop w:val="0"/>
          <w:marBottom w:val="0"/>
          <w:divBdr>
            <w:top w:val="none" w:sz="0" w:space="0" w:color="auto"/>
            <w:left w:val="none" w:sz="0" w:space="0" w:color="auto"/>
            <w:bottom w:val="none" w:sz="0" w:space="0" w:color="auto"/>
            <w:right w:val="none" w:sz="0" w:space="0" w:color="auto"/>
          </w:divBdr>
        </w:div>
      </w:divsChild>
    </w:div>
    <w:div w:id="253175675">
      <w:bodyDiv w:val="1"/>
      <w:marLeft w:val="0"/>
      <w:marRight w:val="0"/>
      <w:marTop w:val="0"/>
      <w:marBottom w:val="0"/>
      <w:divBdr>
        <w:top w:val="none" w:sz="0" w:space="0" w:color="auto"/>
        <w:left w:val="none" w:sz="0" w:space="0" w:color="auto"/>
        <w:bottom w:val="none" w:sz="0" w:space="0" w:color="auto"/>
        <w:right w:val="none" w:sz="0" w:space="0" w:color="auto"/>
      </w:divBdr>
    </w:div>
    <w:div w:id="258299059">
      <w:bodyDiv w:val="1"/>
      <w:marLeft w:val="0"/>
      <w:marRight w:val="0"/>
      <w:marTop w:val="0"/>
      <w:marBottom w:val="0"/>
      <w:divBdr>
        <w:top w:val="none" w:sz="0" w:space="0" w:color="auto"/>
        <w:left w:val="none" w:sz="0" w:space="0" w:color="auto"/>
        <w:bottom w:val="none" w:sz="0" w:space="0" w:color="auto"/>
        <w:right w:val="none" w:sz="0" w:space="0" w:color="auto"/>
      </w:divBdr>
    </w:div>
    <w:div w:id="298346995">
      <w:bodyDiv w:val="1"/>
      <w:marLeft w:val="0"/>
      <w:marRight w:val="0"/>
      <w:marTop w:val="0"/>
      <w:marBottom w:val="0"/>
      <w:divBdr>
        <w:top w:val="none" w:sz="0" w:space="0" w:color="auto"/>
        <w:left w:val="none" w:sz="0" w:space="0" w:color="auto"/>
        <w:bottom w:val="none" w:sz="0" w:space="0" w:color="auto"/>
        <w:right w:val="none" w:sz="0" w:space="0" w:color="auto"/>
      </w:divBdr>
    </w:div>
    <w:div w:id="305933876">
      <w:bodyDiv w:val="1"/>
      <w:marLeft w:val="0"/>
      <w:marRight w:val="0"/>
      <w:marTop w:val="0"/>
      <w:marBottom w:val="0"/>
      <w:divBdr>
        <w:top w:val="none" w:sz="0" w:space="0" w:color="auto"/>
        <w:left w:val="none" w:sz="0" w:space="0" w:color="auto"/>
        <w:bottom w:val="none" w:sz="0" w:space="0" w:color="auto"/>
        <w:right w:val="none" w:sz="0" w:space="0" w:color="auto"/>
      </w:divBdr>
    </w:div>
    <w:div w:id="308365737">
      <w:bodyDiv w:val="1"/>
      <w:marLeft w:val="0"/>
      <w:marRight w:val="0"/>
      <w:marTop w:val="0"/>
      <w:marBottom w:val="0"/>
      <w:divBdr>
        <w:top w:val="none" w:sz="0" w:space="0" w:color="auto"/>
        <w:left w:val="none" w:sz="0" w:space="0" w:color="auto"/>
        <w:bottom w:val="none" w:sz="0" w:space="0" w:color="auto"/>
        <w:right w:val="none" w:sz="0" w:space="0" w:color="auto"/>
      </w:divBdr>
    </w:div>
    <w:div w:id="327366527">
      <w:bodyDiv w:val="1"/>
      <w:marLeft w:val="0"/>
      <w:marRight w:val="0"/>
      <w:marTop w:val="0"/>
      <w:marBottom w:val="0"/>
      <w:divBdr>
        <w:top w:val="none" w:sz="0" w:space="0" w:color="auto"/>
        <w:left w:val="none" w:sz="0" w:space="0" w:color="auto"/>
        <w:bottom w:val="none" w:sz="0" w:space="0" w:color="auto"/>
        <w:right w:val="none" w:sz="0" w:space="0" w:color="auto"/>
      </w:divBdr>
    </w:div>
    <w:div w:id="329138850">
      <w:bodyDiv w:val="1"/>
      <w:marLeft w:val="0"/>
      <w:marRight w:val="0"/>
      <w:marTop w:val="0"/>
      <w:marBottom w:val="0"/>
      <w:divBdr>
        <w:top w:val="none" w:sz="0" w:space="0" w:color="auto"/>
        <w:left w:val="none" w:sz="0" w:space="0" w:color="auto"/>
        <w:bottom w:val="none" w:sz="0" w:space="0" w:color="auto"/>
        <w:right w:val="none" w:sz="0" w:space="0" w:color="auto"/>
      </w:divBdr>
    </w:div>
    <w:div w:id="346565939">
      <w:bodyDiv w:val="1"/>
      <w:marLeft w:val="0"/>
      <w:marRight w:val="0"/>
      <w:marTop w:val="0"/>
      <w:marBottom w:val="0"/>
      <w:divBdr>
        <w:top w:val="none" w:sz="0" w:space="0" w:color="auto"/>
        <w:left w:val="none" w:sz="0" w:space="0" w:color="auto"/>
        <w:bottom w:val="none" w:sz="0" w:space="0" w:color="auto"/>
        <w:right w:val="none" w:sz="0" w:space="0" w:color="auto"/>
      </w:divBdr>
      <w:divsChild>
        <w:div w:id="353380990">
          <w:marLeft w:val="1166"/>
          <w:marRight w:val="0"/>
          <w:marTop w:val="115"/>
          <w:marBottom w:val="0"/>
          <w:divBdr>
            <w:top w:val="none" w:sz="0" w:space="0" w:color="auto"/>
            <w:left w:val="none" w:sz="0" w:space="0" w:color="auto"/>
            <w:bottom w:val="none" w:sz="0" w:space="0" w:color="auto"/>
            <w:right w:val="none" w:sz="0" w:space="0" w:color="auto"/>
          </w:divBdr>
        </w:div>
        <w:div w:id="816723886">
          <w:marLeft w:val="1800"/>
          <w:marRight w:val="0"/>
          <w:marTop w:val="115"/>
          <w:marBottom w:val="0"/>
          <w:divBdr>
            <w:top w:val="none" w:sz="0" w:space="0" w:color="auto"/>
            <w:left w:val="none" w:sz="0" w:space="0" w:color="auto"/>
            <w:bottom w:val="none" w:sz="0" w:space="0" w:color="auto"/>
            <w:right w:val="none" w:sz="0" w:space="0" w:color="auto"/>
          </w:divBdr>
        </w:div>
        <w:div w:id="972908580">
          <w:marLeft w:val="1800"/>
          <w:marRight w:val="0"/>
          <w:marTop w:val="115"/>
          <w:marBottom w:val="0"/>
          <w:divBdr>
            <w:top w:val="none" w:sz="0" w:space="0" w:color="auto"/>
            <w:left w:val="none" w:sz="0" w:space="0" w:color="auto"/>
            <w:bottom w:val="none" w:sz="0" w:space="0" w:color="auto"/>
            <w:right w:val="none" w:sz="0" w:space="0" w:color="auto"/>
          </w:divBdr>
        </w:div>
        <w:div w:id="976958876">
          <w:marLeft w:val="1800"/>
          <w:marRight w:val="0"/>
          <w:marTop w:val="115"/>
          <w:marBottom w:val="0"/>
          <w:divBdr>
            <w:top w:val="none" w:sz="0" w:space="0" w:color="auto"/>
            <w:left w:val="none" w:sz="0" w:space="0" w:color="auto"/>
            <w:bottom w:val="none" w:sz="0" w:space="0" w:color="auto"/>
            <w:right w:val="none" w:sz="0" w:space="0" w:color="auto"/>
          </w:divBdr>
        </w:div>
        <w:div w:id="1142038385">
          <w:marLeft w:val="1800"/>
          <w:marRight w:val="0"/>
          <w:marTop w:val="115"/>
          <w:marBottom w:val="0"/>
          <w:divBdr>
            <w:top w:val="none" w:sz="0" w:space="0" w:color="auto"/>
            <w:left w:val="none" w:sz="0" w:space="0" w:color="auto"/>
            <w:bottom w:val="none" w:sz="0" w:space="0" w:color="auto"/>
            <w:right w:val="none" w:sz="0" w:space="0" w:color="auto"/>
          </w:divBdr>
        </w:div>
        <w:div w:id="1413351290">
          <w:marLeft w:val="1166"/>
          <w:marRight w:val="0"/>
          <w:marTop w:val="115"/>
          <w:marBottom w:val="0"/>
          <w:divBdr>
            <w:top w:val="none" w:sz="0" w:space="0" w:color="auto"/>
            <w:left w:val="none" w:sz="0" w:space="0" w:color="auto"/>
            <w:bottom w:val="none" w:sz="0" w:space="0" w:color="auto"/>
            <w:right w:val="none" w:sz="0" w:space="0" w:color="auto"/>
          </w:divBdr>
        </w:div>
        <w:div w:id="1552963791">
          <w:marLeft w:val="1800"/>
          <w:marRight w:val="0"/>
          <w:marTop w:val="115"/>
          <w:marBottom w:val="0"/>
          <w:divBdr>
            <w:top w:val="none" w:sz="0" w:space="0" w:color="auto"/>
            <w:left w:val="none" w:sz="0" w:space="0" w:color="auto"/>
            <w:bottom w:val="none" w:sz="0" w:space="0" w:color="auto"/>
            <w:right w:val="none" w:sz="0" w:space="0" w:color="auto"/>
          </w:divBdr>
        </w:div>
        <w:div w:id="1650859038">
          <w:marLeft w:val="1800"/>
          <w:marRight w:val="0"/>
          <w:marTop w:val="115"/>
          <w:marBottom w:val="0"/>
          <w:divBdr>
            <w:top w:val="none" w:sz="0" w:space="0" w:color="auto"/>
            <w:left w:val="none" w:sz="0" w:space="0" w:color="auto"/>
            <w:bottom w:val="none" w:sz="0" w:space="0" w:color="auto"/>
            <w:right w:val="none" w:sz="0" w:space="0" w:color="auto"/>
          </w:divBdr>
        </w:div>
      </w:divsChild>
    </w:div>
    <w:div w:id="363094812">
      <w:bodyDiv w:val="1"/>
      <w:marLeft w:val="0"/>
      <w:marRight w:val="0"/>
      <w:marTop w:val="0"/>
      <w:marBottom w:val="0"/>
      <w:divBdr>
        <w:top w:val="none" w:sz="0" w:space="0" w:color="auto"/>
        <w:left w:val="none" w:sz="0" w:space="0" w:color="auto"/>
        <w:bottom w:val="none" w:sz="0" w:space="0" w:color="auto"/>
        <w:right w:val="none" w:sz="0" w:space="0" w:color="auto"/>
      </w:divBdr>
      <w:divsChild>
        <w:div w:id="1622498101">
          <w:marLeft w:val="1800"/>
          <w:marRight w:val="0"/>
          <w:marTop w:val="115"/>
          <w:marBottom w:val="0"/>
          <w:divBdr>
            <w:top w:val="none" w:sz="0" w:space="0" w:color="auto"/>
            <w:left w:val="none" w:sz="0" w:space="0" w:color="auto"/>
            <w:bottom w:val="none" w:sz="0" w:space="0" w:color="auto"/>
            <w:right w:val="none" w:sz="0" w:space="0" w:color="auto"/>
          </w:divBdr>
        </w:div>
      </w:divsChild>
    </w:div>
    <w:div w:id="367998955">
      <w:bodyDiv w:val="1"/>
      <w:marLeft w:val="0"/>
      <w:marRight w:val="0"/>
      <w:marTop w:val="0"/>
      <w:marBottom w:val="0"/>
      <w:divBdr>
        <w:top w:val="none" w:sz="0" w:space="0" w:color="auto"/>
        <w:left w:val="none" w:sz="0" w:space="0" w:color="auto"/>
        <w:bottom w:val="none" w:sz="0" w:space="0" w:color="auto"/>
        <w:right w:val="none" w:sz="0" w:space="0" w:color="auto"/>
      </w:divBdr>
    </w:div>
    <w:div w:id="386682787">
      <w:bodyDiv w:val="1"/>
      <w:marLeft w:val="0"/>
      <w:marRight w:val="0"/>
      <w:marTop w:val="0"/>
      <w:marBottom w:val="0"/>
      <w:divBdr>
        <w:top w:val="none" w:sz="0" w:space="0" w:color="auto"/>
        <w:left w:val="none" w:sz="0" w:space="0" w:color="auto"/>
        <w:bottom w:val="none" w:sz="0" w:space="0" w:color="auto"/>
        <w:right w:val="none" w:sz="0" w:space="0" w:color="auto"/>
      </w:divBdr>
    </w:div>
    <w:div w:id="390346188">
      <w:bodyDiv w:val="1"/>
      <w:marLeft w:val="0"/>
      <w:marRight w:val="0"/>
      <w:marTop w:val="0"/>
      <w:marBottom w:val="0"/>
      <w:divBdr>
        <w:top w:val="none" w:sz="0" w:space="0" w:color="auto"/>
        <w:left w:val="none" w:sz="0" w:space="0" w:color="auto"/>
        <w:bottom w:val="none" w:sz="0" w:space="0" w:color="auto"/>
        <w:right w:val="none" w:sz="0" w:space="0" w:color="auto"/>
      </w:divBdr>
      <w:divsChild>
        <w:div w:id="98138047">
          <w:marLeft w:val="547"/>
          <w:marRight w:val="0"/>
          <w:marTop w:val="106"/>
          <w:marBottom w:val="0"/>
          <w:divBdr>
            <w:top w:val="none" w:sz="0" w:space="0" w:color="auto"/>
            <w:left w:val="none" w:sz="0" w:space="0" w:color="auto"/>
            <w:bottom w:val="none" w:sz="0" w:space="0" w:color="auto"/>
            <w:right w:val="none" w:sz="0" w:space="0" w:color="auto"/>
          </w:divBdr>
        </w:div>
        <w:div w:id="105663762">
          <w:marLeft w:val="1166"/>
          <w:marRight w:val="0"/>
          <w:marTop w:val="86"/>
          <w:marBottom w:val="0"/>
          <w:divBdr>
            <w:top w:val="none" w:sz="0" w:space="0" w:color="auto"/>
            <w:left w:val="none" w:sz="0" w:space="0" w:color="auto"/>
            <w:bottom w:val="none" w:sz="0" w:space="0" w:color="auto"/>
            <w:right w:val="none" w:sz="0" w:space="0" w:color="auto"/>
          </w:divBdr>
        </w:div>
        <w:div w:id="187454992">
          <w:marLeft w:val="1166"/>
          <w:marRight w:val="0"/>
          <w:marTop w:val="86"/>
          <w:marBottom w:val="0"/>
          <w:divBdr>
            <w:top w:val="none" w:sz="0" w:space="0" w:color="auto"/>
            <w:left w:val="none" w:sz="0" w:space="0" w:color="auto"/>
            <w:bottom w:val="none" w:sz="0" w:space="0" w:color="auto"/>
            <w:right w:val="none" w:sz="0" w:space="0" w:color="auto"/>
          </w:divBdr>
        </w:div>
        <w:div w:id="251742240">
          <w:marLeft w:val="1166"/>
          <w:marRight w:val="0"/>
          <w:marTop w:val="86"/>
          <w:marBottom w:val="0"/>
          <w:divBdr>
            <w:top w:val="none" w:sz="0" w:space="0" w:color="auto"/>
            <w:left w:val="none" w:sz="0" w:space="0" w:color="auto"/>
            <w:bottom w:val="none" w:sz="0" w:space="0" w:color="auto"/>
            <w:right w:val="none" w:sz="0" w:space="0" w:color="auto"/>
          </w:divBdr>
        </w:div>
        <w:div w:id="405997656">
          <w:marLeft w:val="547"/>
          <w:marRight w:val="0"/>
          <w:marTop w:val="96"/>
          <w:marBottom w:val="0"/>
          <w:divBdr>
            <w:top w:val="none" w:sz="0" w:space="0" w:color="auto"/>
            <w:left w:val="none" w:sz="0" w:space="0" w:color="auto"/>
            <w:bottom w:val="none" w:sz="0" w:space="0" w:color="auto"/>
            <w:right w:val="none" w:sz="0" w:space="0" w:color="auto"/>
          </w:divBdr>
        </w:div>
        <w:div w:id="570626369">
          <w:marLeft w:val="1166"/>
          <w:marRight w:val="0"/>
          <w:marTop w:val="86"/>
          <w:marBottom w:val="0"/>
          <w:divBdr>
            <w:top w:val="none" w:sz="0" w:space="0" w:color="auto"/>
            <w:left w:val="none" w:sz="0" w:space="0" w:color="auto"/>
            <w:bottom w:val="none" w:sz="0" w:space="0" w:color="auto"/>
            <w:right w:val="none" w:sz="0" w:space="0" w:color="auto"/>
          </w:divBdr>
        </w:div>
        <w:div w:id="619144689">
          <w:marLeft w:val="1166"/>
          <w:marRight w:val="0"/>
          <w:marTop w:val="86"/>
          <w:marBottom w:val="0"/>
          <w:divBdr>
            <w:top w:val="none" w:sz="0" w:space="0" w:color="auto"/>
            <w:left w:val="none" w:sz="0" w:space="0" w:color="auto"/>
            <w:bottom w:val="none" w:sz="0" w:space="0" w:color="auto"/>
            <w:right w:val="none" w:sz="0" w:space="0" w:color="auto"/>
          </w:divBdr>
        </w:div>
        <w:div w:id="670714585">
          <w:marLeft w:val="547"/>
          <w:marRight w:val="0"/>
          <w:marTop w:val="96"/>
          <w:marBottom w:val="0"/>
          <w:divBdr>
            <w:top w:val="none" w:sz="0" w:space="0" w:color="auto"/>
            <w:left w:val="none" w:sz="0" w:space="0" w:color="auto"/>
            <w:bottom w:val="none" w:sz="0" w:space="0" w:color="auto"/>
            <w:right w:val="none" w:sz="0" w:space="0" w:color="auto"/>
          </w:divBdr>
        </w:div>
        <w:div w:id="922104054">
          <w:marLeft w:val="1166"/>
          <w:marRight w:val="0"/>
          <w:marTop w:val="86"/>
          <w:marBottom w:val="0"/>
          <w:divBdr>
            <w:top w:val="none" w:sz="0" w:space="0" w:color="auto"/>
            <w:left w:val="none" w:sz="0" w:space="0" w:color="auto"/>
            <w:bottom w:val="none" w:sz="0" w:space="0" w:color="auto"/>
            <w:right w:val="none" w:sz="0" w:space="0" w:color="auto"/>
          </w:divBdr>
        </w:div>
        <w:div w:id="966591364">
          <w:marLeft w:val="1166"/>
          <w:marRight w:val="0"/>
          <w:marTop w:val="86"/>
          <w:marBottom w:val="0"/>
          <w:divBdr>
            <w:top w:val="none" w:sz="0" w:space="0" w:color="auto"/>
            <w:left w:val="none" w:sz="0" w:space="0" w:color="auto"/>
            <w:bottom w:val="none" w:sz="0" w:space="0" w:color="auto"/>
            <w:right w:val="none" w:sz="0" w:space="0" w:color="auto"/>
          </w:divBdr>
        </w:div>
        <w:div w:id="986519551">
          <w:marLeft w:val="1166"/>
          <w:marRight w:val="0"/>
          <w:marTop w:val="86"/>
          <w:marBottom w:val="0"/>
          <w:divBdr>
            <w:top w:val="none" w:sz="0" w:space="0" w:color="auto"/>
            <w:left w:val="none" w:sz="0" w:space="0" w:color="auto"/>
            <w:bottom w:val="none" w:sz="0" w:space="0" w:color="auto"/>
            <w:right w:val="none" w:sz="0" w:space="0" w:color="auto"/>
          </w:divBdr>
        </w:div>
        <w:div w:id="1345210438">
          <w:marLeft w:val="1166"/>
          <w:marRight w:val="0"/>
          <w:marTop w:val="86"/>
          <w:marBottom w:val="0"/>
          <w:divBdr>
            <w:top w:val="none" w:sz="0" w:space="0" w:color="auto"/>
            <w:left w:val="none" w:sz="0" w:space="0" w:color="auto"/>
            <w:bottom w:val="none" w:sz="0" w:space="0" w:color="auto"/>
            <w:right w:val="none" w:sz="0" w:space="0" w:color="auto"/>
          </w:divBdr>
        </w:div>
        <w:div w:id="1378118351">
          <w:marLeft w:val="547"/>
          <w:marRight w:val="0"/>
          <w:marTop w:val="96"/>
          <w:marBottom w:val="0"/>
          <w:divBdr>
            <w:top w:val="none" w:sz="0" w:space="0" w:color="auto"/>
            <w:left w:val="none" w:sz="0" w:space="0" w:color="auto"/>
            <w:bottom w:val="none" w:sz="0" w:space="0" w:color="auto"/>
            <w:right w:val="none" w:sz="0" w:space="0" w:color="auto"/>
          </w:divBdr>
        </w:div>
        <w:div w:id="1649940505">
          <w:marLeft w:val="1166"/>
          <w:marRight w:val="0"/>
          <w:marTop w:val="86"/>
          <w:marBottom w:val="0"/>
          <w:divBdr>
            <w:top w:val="none" w:sz="0" w:space="0" w:color="auto"/>
            <w:left w:val="none" w:sz="0" w:space="0" w:color="auto"/>
            <w:bottom w:val="none" w:sz="0" w:space="0" w:color="auto"/>
            <w:right w:val="none" w:sz="0" w:space="0" w:color="auto"/>
          </w:divBdr>
        </w:div>
        <w:div w:id="1715614176">
          <w:marLeft w:val="1166"/>
          <w:marRight w:val="0"/>
          <w:marTop w:val="86"/>
          <w:marBottom w:val="0"/>
          <w:divBdr>
            <w:top w:val="none" w:sz="0" w:space="0" w:color="auto"/>
            <w:left w:val="none" w:sz="0" w:space="0" w:color="auto"/>
            <w:bottom w:val="none" w:sz="0" w:space="0" w:color="auto"/>
            <w:right w:val="none" w:sz="0" w:space="0" w:color="auto"/>
          </w:divBdr>
        </w:div>
        <w:div w:id="1783915017">
          <w:marLeft w:val="1166"/>
          <w:marRight w:val="0"/>
          <w:marTop w:val="86"/>
          <w:marBottom w:val="0"/>
          <w:divBdr>
            <w:top w:val="none" w:sz="0" w:space="0" w:color="auto"/>
            <w:left w:val="none" w:sz="0" w:space="0" w:color="auto"/>
            <w:bottom w:val="none" w:sz="0" w:space="0" w:color="auto"/>
            <w:right w:val="none" w:sz="0" w:space="0" w:color="auto"/>
          </w:divBdr>
        </w:div>
        <w:div w:id="1791436749">
          <w:marLeft w:val="1166"/>
          <w:marRight w:val="0"/>
          <w:marTop w:val="86"/>
          <w:marBottom w:val="0"/>
          <w:divBdr>
            <w:top w:val="none" w:sz="0" w:space="0" w:color="auto"/>
            <w:left w:val="none" w:sz="0" w:space="0" w:color="auto"/>
            <w:bottom w:val="none" w:sz="0" w:space="0" w:color="auto"/>
            <w:right w:val="none" w:sz="0" w:space="0" w:color="auto"/>
          </w:divBdr>
        </w:div>
        <w:div w:id="2040275104">
          <w:marLeft w:val="1166"/>
          <w:marRight w:val="0"/>
          <w:marTop w:val="86"/>
          <w:marBottom w:val="0"/>
          <w:divBdr>
            <w:top w:val="none" w:sz="0" w:space="0" w:color="auto"/>
            <w:left w:val="none" w:sz="0" w:space="0" w:color="auto"/>
            <w:bottom w:val="none" w:sz="0" w:space="0" w:color="auto"/>
            <w:right w:val="none" w:sz="0" w:space="0" w:color="auto"/>
          </w:divBdr>
        </w:div>
        <w:div w:id="2097095872">
          <w:marLeft w:val="547"/>
          <w:marRight w:val="0"/>
          <w:marTop w:val="96"/>
          <w:marBottom w:val="0"/>
          <w:divBdr>
            <w:top w:val="none" w:sz="0" w:space="0" w:color="auto"/>
            <w:left w:val="none" w:sz="0" w:space="0" w:color="auto"/>
            <w:bottom w:val="none" w:sz="0" w:space="0" w:color="auto"/>
            <w:right w:val="none" w:sz="0" w:space="0" w:color="auto"/>
          </w:divBdr>
        </w:div>
      </w:divsChild>
    </w:div>
    <w:div w:id="430668043">
      <w:bodyDiv w:val="1"/>
      <w:marLeft w:val="0"/>
      <w:marRight w:val="0"/>
      <w:marTop w:val="0"/>
      <w:marBottom w:val="0"/>
      <w:divBdr>
        <w:top w:val="none" w:sz="0" w:space="0" w:color="auto"/>
        <w:left w:val="none" w:sz="0" w:space="0" w:color="auto"/>
        <w:bottom w:val="none" w:sz="0" w:space="0" w:color="auto"/>
        <w:right w:val="none" w:sz="0" w:space="0" w:color="auto"/>
      </w:divBdr>
    </w:div>
    <w:div w:id="452333533">
      <w:bodyDiv w:val="1"/>
      <w:marLeft w:val="0"/>
      <w:marRight w:val="0"/>
      <w:marTop w:val="0"/>
      <w:marBottom w:val="0"/>
      <w:divBdr>
        <w:top w:val="none" w:sz="0" w:space="0" w:color="auto"/>
        <w:left w:val="none" w:sz="0" w:space="0" w:color="auto"/>
        <w:bottom w:val="none" w:sz="0" w:space="0" w:color="auto"/>
        <w:right w:val="none" w:sz="0" w:space="0" w:color="auto"/>
      </w:divBdr>
    </w:div>
    <w:div w:id="467748155">
      <w:bodyDiv w:val="1"/>
      <w:marLeft w:val="0"/>
      <w:marRight w:val="0"/>
      <w:marTop w:val="0"/>
      <w:marBottom w:val="0"/>
      <w:divBdr>
        <w:top w:val="none" w:sz="0" w:space="0" w:color="auto"/>
        <w:left w:val="none" w:sz="0" w:space="0" w:color="auto"/>
        <w:bottom w:val="none" w:sz="0" w:space="0" w:color="auto"/>
        <w:right w:val="none" w:sz="0" w:space="0" w:color="auto"/>
      </w:divBdr>
    </w:div>
    <w:div w:id="470707492">
      <w:bodyDiv w:val="1"/>
      <w:marLeft w:val="0"/>
      <w:marRight w:val="0"/>
      <w:marTop w:val="0"/>
      <w:marBottom w:val="0"/>
      <w:divBdr>
        <w:top w:val="none" w:sz="0" w:space="0" w:color="auto"/>
        <w:left w:val="none" w:sz="0" w:space="0" w:color="auto"/>
        <w:bottom w:val="none" w:sz="0" w:space="0" w:color="auto"/>
        <w:right w:val="none" w:sz="0" w:space="0" w:color="auto"/>
      </w:divBdr>
    </w:div>
    <w:div w:id="471486378">
      <w:bodyDiv w:val="1"/>
      <w:marLeft w:val="0"/>
      <w:marRight w:val="0"/>
      <w:marTop w:val="0"/>
      <w:marBottom w:val="0"/>
      <w:divBdr>
        <w:top w:val="none" w:sz="0" w:space="0" w:color="auto"/>
        <w:left w:val="none" w:sz="0" w:space="0" w:color="auto"/>
        <w:bottom w:val="none" w:sz="0" w:space="0" w:color="auto"/>
        <w:right w:val="none" w:sz="0" w:space="0" w:color="auto"/>
      </w:divBdr>
    </w:div>
    <w:div w:id="478962182">
      <w:bodyDiv w:val="1"/>
      <w:marLeft w:val="0"/>
      <w:marRight w:val="0"/>
      <w:marTop w:val="0"/>
      <w:marBottom w:val="0"/>
      <w:divBdr>
        <w:top w:val="none" w:sz="0" w:space="0" w:color="auto"/>
        <w:left w:val="none" w:sz="0" w:space="0" w:color="auto"/>
        <w:bottom w:val="none" w:sz="0" w:space="0" w:color="auto"/>
        <w:right w:val="none" w:sz="0" w:space="0" w:color="auto"/>
      </w:divBdr>
    </w:div>
    <w:div w:id="484586211">
      <w:bodyDiv w:val="1"/>
      <w:marLeft w:val="0"/>
      <w:marRight w:val="0"/>
      <w:marTop w:val="0"/>
      <w:marBottom w:val="0"/>
      <w:divBdr>
        <w:top w:val="none" w:sz="0" w:space="0" w:color="auto"/>
        <w:left w:val="none" w:sz="0" w:space="0" w:color="auto"/>
        <w:bottom w:val="none" w:sz="0" w:space="0" w:color="auto"/>
        <w:right w:val="none" w:sz="0" w:space="0" w:color="auto"/>
      </w:divBdr>
    </w:div>
    <w:div w:id="487596605">
      <w:bodyDiv w:val="1"/>
      <w:marLeft w:val="0"/>
      <w:marRight w:val="0"/>
      <w:marTop w:val="0"/>
      <w:marBottom w:val="0"/>
      <w:divBdr>
        <w:top w:val="none" w:sz="0" w:space="0" w:color="auto"/>
        <w:left w:val="none" w:sz="0" w:space="0" w:color="auto"/>
        <w:bottom w:val="none" w:sz="0" w:space="0" w:color="auto"/>
        <w:right w:val="none" w:sz="0" w:space="0" w:color="auto"/>
      </w:divBdr>
    </w:div>
    <w:div w:id="489253651">
      <w:bodyDiv w:val="1"/>
      <w:marLeft w:val="0"/>
      <w:marRight w:val="0"/>
      <w:marTop w:val="0"/>
      <w:marBottom w:val="0"/>
      <w:divBdr>
        <w:top w:val="none" w:sz="0" w:space="0" w:color="auto"/>
        <w:left w:val="none" w:sz="0" w:space="0" w:color="auto"/>
        <w:bottom w:val="none" w:sz="0" w:space="0" w:color="auto"/>
        <w:right w:val="none" w:sz="0" w:space="0" w:color="auto"/>
      </w:divBdr>
    </w:div>
    <w:div w:id="525564230">
      <w:bodyDiv w:val="1"/>
      <w:marLeft w:val="0"/>
      <w:marRight w:val="0"/>
      <w:marTop w:val="0"/>
      <w:marBottom w:val="0"/>
      <w:divBdr>
        <w:top w:val="none" w:sz="0" w:space="0" w:color="auto"/>
        <w:left w:val="none" w:sz="0" w:space="0" w:color="auto"/>
        <w:bottom w:val="none" w:sz="0" w:space="0" w:color="auto"/>
        <w:right w:val="none" w:sz="0" w:space="0" w:color="auto"/>
      </w:divBdr>
    </w:div>
    <w:div w:id="547843773">
      <w:bodyDiv w:val="1"/>
      <w:marLeft w:val="0"/>
      <w:marRight w:val="0"/>
      <w:marTop w:val="0"/>
      <w:marBottom w:val="0"/>
      <w:divBdr>
        <w:top w:val="none" w:sz="0" w:space="0" w:color="auto"/>
        <w:left w:val="none" w:sz="0" w:space="0" w:color="auto"/>
        <w:bottom w:val="none" w:sz="0" w:space="0" w:color="auto"/>
        <w:right w:val="none" w:sz="0" w:space="0" w:color="auto"/>
      </w:divBdr>
    </w:div>
    <w:div w:id="551815653">
      <w:bodyDiv w:val="1"/>
      <w:marLeft w:val="0"/>
      <w:marRight w:val="0"/>
      <w:marTop w:val="0"/>
      <w:marBottom w:val="0"/>
      <w:divBdr>
        <w:top w:val="none" w:sz="0" w:space="0" w:color="auto"/>
        <w:left w:val="none" w:sz="0" w:space="0" w:color="auto"/>
        <w:bottom w:val="none" w:sz="0" w:space="0" w:color="auto"/>
        <w:right w:val="none" w:sz="0" w:space="0" w:color="auto"/>
      </w:divBdr>
    </w:div>
    <w:div w:id="562909241">
      <w:bodyDiv w:val="1"/>
      <w:marLeft w:val="0"/>
      <w:marRight w:val="0"/>
      <w:marTop w:val="0"/>
      <w:marBottom w:val="0"/>
      <w:divBdr>
        <w:top w:val="none" w:sz="0" w:space="0" w:color="auto"/>
        <w:left w:val="none" w:sz="0" w:space="0" w:color="auto"/>
        <w:bottom w:val="none" w:sz="0" w:space="0" w:color="auto"/>
        <w:right w:val="none" w:sz="0" w:space="0" w:color="auto"/>
      </w:divBdr>
    </w:div>
    <w:div w:id="575437744">
      <w:bodyDiv w:val="1"/>
      <w:marLeft w:val="0"/>
      <w:marRight w:val="0"/>
      <w:marTop w:val="0"/>
      <w:marBottom w:val="0"/>
      <w:divBdr>
        <w:top w:val="none" w:sz="0" w:space="0" w:color="auto"/>
        <w:left w:val="none" w:sz="0" w:space="0" w:color="auto"/>
        <w:bottom w:val="none" w:sz="0" w:space="0" w:color="auto"/>
        <w:right w:val="none" w:sz="0" w:space="0" w:color="auto"/>
      </w:divBdr>
    </w:div>
    <w:div w:id="582955136">
      <w:bodyDiv w:val="1"/>
      <w:marLeft w:val="0"/>
      <w:marRight w:val="0"/>
      <w:marTop w:val="0"/>
      <w:marBottom w:val="0"/>
      <w:divBdr>
        <w:top w:val="none" w:sz="0" w:space="0" w:color="auto"/>
        <w:left w:val="none" w:sz="0" w:space="0" w:color="auto"/>
        <w:bottom w:val="none" w:sz="0" w:space="0" w:color="auto"/>
        <w:right w:val="none" w:sz="0" w:space="0" w:color="auto"/>
      </w:divBdr>
    </w:div>
    <w:div w:id="590554098">
      <w:bodyDiv w:val="1"/>
      <w:marLeft w:val="0"/>
      <w:marRight w:val="0"/>
      <w:marTop w:val="0"/>
      <w:marBottom w:val="0"/>
      <w:divBdr>
        <w:top w:val="none" w:sz="0" w:space="0" w:color="auto"/>
        <w:left w:val="none" w:sz="0" w:space="0" w:color="auto"/>
        <w:bottom w:val="none" w:sz="0" w:space="0" w:color="auto"/>
        <w:right w:val="none" w:sz="0" w:space="0" w:color="auto"/>
      </w:divBdr>
    </w:div>
    <w:div w:id="590629236">
      <w:bodyDiv w:val="1"/>
      <w:marLeft w:val="0"/>
      <w:marRight w:val="0"/>
      <w:marTop w:val="0"/>
      <w:marBottom w:val="0"/>
      <w:divBdr>
        <w:top w:val="none" w:sz="0" w:space="0" w:color="auto"/>
        <w:left w:val="none" w:sz="0" w:space="0" w:color="auto"/>
        <w:bottom w:val="none" w:sz="0" w:space="0" w:color="auto"/>
        <w:right w:val="none" w:sz="0" w:space="0" w:color="auto"/>
      </w:divBdr>
      <w:divsChild>
        <w:div w:id="679045045">
          <w:marLeft w:val="547"/>
          <w:marRight w:val="0"/>
          <w:marTop w:val="154"/>
          <w:marBottom w:val="0"/>
          <w:divBdr>
            <w:top w:val="none" w:sz="0" w:space="0" w:color="auto"/>
            <w:left w:val="none" w:sz="0" w:space="0" w:color="auto"/>
            <w:bottom w:val="none" w:sz="0" w:space="0" w:color="auto"/>
            <w:right w:val="none" w:sz="0" w:space="0" w:color="auto"/>
          </w:divBdr>
        </w:div>
        <w:div w:id="871695018">
          <w:marLeft w:val="1166"/>
          <w:marRight w:val="0"/>
          <w:marTop w:val="134"/>
          <w:marBottom w:val="0"/>
          <w:divBdr>
            <w:top w:val="none" w:sz="0" w:space="0" w:color="auto"/>
            <w:left w:val="none" w:sz="0" w:space="0" w:color="auto"/>
            <w:bottom w:val="none" w:sz="0" w:space="0" w:color="auto"/>
            <w:right w:val="none" w:sz="0" w:space="0" w:color="auto"/>
          </w:divBdr>
        </w:div>
        <w:div w:id="999966900">
          <w:marLeft w:val="547"/>
          <w:marRight w:val="0"/>
          <w:marTop w:val="154"/>
          <w:marBottom w:val="0"/>
          <w:divBdr>
            <w:top w:val="none" w:sz="0" w:space="0" w:color="auto"/>
            <w:left w:val="none" w:sz="0" w:space="0" w:color="auto"/>
            <w:bottom w:val="none" w:sz="0" w:space="0" w:color="auto"/>
            <w:right w:val="none" w:sz="0" w:space="0" w:color="auto"/>
          </w:divBdr>
        </w:div>
        <w:div w:id="1060714111">
          <w:marLeft w:val="1166"/>
          <w:marRight w:val="0"/>
          <w:marTop w:val="134"/>
          <w:marBottom w:val="0"/>
          <w:divBdr>
            <w:top w:val="none" w:sz="0" w:space="0" w:color="auto"/>
            <w:left w:val="none" w:sz="0" w:space="0" w:color="auto"/>
            <w:bottom w:val="none" w:sz="0" w:space="0" w:color="auto"/>
            <w:right w:val="none" w:sz="0" w:space="0" w:color="auto"/>
          </w:divBdr>
        </w:div>
        <w:div w:id="1224635534">
          <w:marLeft w:val="1166"/>
          <w:marRight w:val="0"/>
          <w:marTop w:val="134"/>
          <w:marBottom w:val="0"/>
          <w:divBdr>
            <w:top w:val="none" w:sz="0" w:space="0" w:color="auto"/>
            <w:left w:val="none" w:sz="0" w:space="0" w:color="auto"/>
            <w:bottom w:val="none" w:sz="0" w:space="0" w:color="auto"/>
            <w:right w:val="none" w:sz="0" w:space="0" w:color="auto"/>
          </w:divBdr>
        </w:div>
        <w:div w:id="1225991959">
          <w:marLeft w:val="1166"/>
          <w:marRight w:val="0"/>
          <w:marTop w:val="134"/>
          <w:marBottom w:val="0"/>
          <w:divBdr>
            <w:top w:val="none" w:sz="0" w:space="0" w:color="auto"/>
            <w:left w:val="none" w:sz="0" w:space="0" w:color="auto"/>
            <w:bottom w:val="none" w:sz="0" w:space="0" w:color="auto"/>
            <w:right w:val="none" w:sz="0" w:space="0" w:color="auto"/>
          </w:divBdr>
        </w:div>
        <w:div w:id="1820809054">
          <w:marLeft w:val="547"/>
          <w:marRight w:val="0"/>
          <w:marTop w:val="154"/>
          <w:marBottom w:val="0"/>
          <w:divBdr>
            <w:top w:val="none" w:sz="0" w:space="0" w:color="auto"/>
            <w:left w:val="none" w:sz="0" w:space="0" w:color="auto"/>
            <w:bottom w:val="none" w:sz="0" w:space="0" w:color="auto"/>
            <w:right w:val="none" w:sz="0" w:space="0" w:color="auto"/>
          </w:divBdr>
        </w:div>
      </w:divsChild>
    </w:div>
    <w:div w:id="592739518">
      <w:bodyDiv w:val="1"/>
      <w:marLeft w:val="0"/>
      <w:marRight w:val="0"/>
      <w:marTop w:val="0"/>
      <w:marBottom w:val="0"/>
      <w:divBdr>
        <w:top w:val="none" w:sz="0" w:space="0" w:color="auto"/>
        <w:left w:val="none" w:sz="0" w:space="0" w:color="auto"/>
        <w:bottom w:val="none" w:sz="0" w:space="0" w:color="auto"/>
        <w:right w:val="none" w:sz="0" w:space="0" w:color="auto"/>
      </w:divBdr>
    </w:div>
    <w:div w:id="597450972">
      <w:bodyDiv w:val="1"/>
      <w:marLeft w:val="0"/>
      <w:marRight w:val="0"/>
      <w:marTop w:val="0"/>
      <w:marBottom w:val="0"/>
      <w:divBdr>
        <w:top w:val="none" w:sz="0" w:space="0" w:color="auto"/>
        <w:left w:val="none" w:sz="0" w:space="0" w:color="auto"/>
        <w:bottom w:val="none" w:sz="0" w:space="0" w:color="auto"/>
        <w:right w:val="none" w:sz="0" w:space="0" w:color="auto"/>
      </w:divBdr>
    </w:div>
    <w:div w:id="608204424">
      <w:bodyDiv w:val="1"/>
      <w:marLeft w:val="0"/>
      <w:marRight w:val="0"/>
      <w:marTop w:val="0"/>
      <w:marBottom w:val="0"/>
      <w:divBdr>
        <w:top w:val="none" w:sz="0" w:space="0" w:color="auto"/>
        <w:left w:val="none" w:sz="0" w:space="0" w:color="auto"/>
        <w:bottom w:val="none" w:sz="0" w:space="0" w:color="auto"/>
        <w:right w:val="none" w:sz="0" w:space="0" w:color="auto"/>
      </w:divBdr>
    </w:div>
    <w:div w:id="619532445">
      <w:bodyDiv w:val="1"/>
      <w:marLeft w:val="0"/>
      <w:marRight w:val="0"/>
      <w:marTop w:val="0"/>
      <w:marBottom w:val="0"/>
      <w:divBdr>
        <w:top w:val="none" w:sz="0" w:space="0" w:color="auto"/>
        <w:left w:val="none" w:sz="0" w:space="0" w:color="auto"/>
        <w:bottom w:val="none" w:sz="0" w:space="0" w:color="auto"/>
        <w:right w:val="none" w:sz="0" w:space="0" w:color="auto"/>
      </w:divBdr>
    </w:div>
    <w:div w:id="635989215">
      <w:bodyDiv w:val="1"/>
      <w:marLeft w:val="0"/>
      <w:marRight w:val="0"/>
      <w:marTop w:val="0"/>
      <w:marBottom w:val="0"/>
      <w:divBdr>
        <w:top w:val="none" w:sz="0" w:space="0" w:color="auto"/>
        <w:left w:val="none" w:sz="0" w:space="0" w:color="auto"/>
        <w:bottom w:val="none" w:sz="0" w:space="0" w:color="auto"/>
        <w:right w:val="none" w:sz="0" w:space="0" w:color="auto"/>
      </w:divBdr>
    </w:div>
    <w:div w:id="648242665">
      <w:bodyDiv w:val="1"/>
      <w:marLeft w:val="0"/>
      <w:marRight w:val="0"/>
      <w:marTop w:val="0"/>
      <w:marBottom w:val="0"/>
      <w:divBdr>
        <w:top w:val="none" w:sz="0" w:space="0" w:color="auto"/>
        <w:left w:val="none" w:sz="0" w:space="0" w:color="auto"/>
        <w:bottom w:val="none" w:sz="0" w:space="0" w:color="auto"/>
        <w:right w:val="none" w:sz="0" w:space="0" w:color="auto"/>
      </w:divBdr>
    </w:div>
    <w:div w:id="648365171">
      <w:bodyDiv w:val="1"/>
      <w:marLeft w:val="0"/>
      <w:marRight w:val="0"/>
      <w:marTop w:val="0"/>
      <w:marBottom w:val="0"/>
      <w:divBdr>
        <w:top w:val="none" w:sz="0" w:space="0" w:color="auto"/>
        <w:left w:val="none" w:sz="0" w:space="0" w:color="auto"/>
        <w:bottom w:val="none" w:sz="0" w:space="0" w:color="auto"/>
        <w:right w:val="none" w:sz="0" w:space="0" w:color="auto"/>
      </w:divBdr>
      <w:divsChild>
        <w:div w:id="510534220">
          <w:marLeft w:val="1800"/>
          <w:marRight w:val="0"/>
          <w:marTop w:val="115"/>
          <w:marBottom w:val="0"/>
          <w:divBdr>
            <w:top w:val="none" w:sz="0" w:space="0" w:color="auto"/>
            <w:left w:val="none" w:sz="0" w:space="0" w:color="auto"/>
            <w:bottom w:val="none" w:sz="0" w:space="0" w:color="auto"/>
            <w:right w:val="none" w:sz="0" w:space="0" w:color="auto"/>
          </w:divBdr>
        </w:div>
        <w:div w:id="1182859665">
          <w:marLeft w:val="1800"/>
          <w:marRight w:val="0"/>
          <w:marTop w:val="115"/>
          <w:marBottom w:val="0"/>
          <w:divBdr>
            <w:top w:val="none" w:sz="0" w:space="0" w:color="auto"/>
            <w:left w:val="none" w:sz="0" w:space="0" w:color="auto"/>
            <w:bottom w:val="none" w:sz="0" w:space="0" w:color="auto"/>
            <w:right w:val="none" w:sz="0" w:space="0" w:color="auto"/>
          </w:divBdr>
        </w:div>
      </w:divsChild>
    </w:div>
    <w:div w:id="657810674">
      <w:bodyDiv w:val="1"/>
      <w:marLeft w:val="0"/>
      <w:marRight w:val="0"/>
      <w:marTop w:val="0"/>
      <w:marBottom w:val="0"/>
      <w:divBdr>
        <w:top w:val="none" w:sz="0" w:space="0" w:color="auto"/>
        <w:left w:val="none" w:sz="0" w:space="0" w:color="auto"/>
        <w:bottom w:val="none" w:sz="0" w:space="0" w:color="auto"/>
        <w:right w:val="none" w:sz="0" w:space="0" w:color="auto"/>
      </w:divBdr>
    </w:div>
    <w:div w:id="659232388">
      <w:bodyDiv w:val="1"/>
      <w:marLeft w:val="0"/>
      <w:marRight w:val="0"/>
      <w:marTop w:val="0"/>
      <w:marBottom w:val="0"/>
      <w:divBdr>
        <w:top w:val="none" w:sz="0" w:space="0" w:color="auto"/>
        <w:left w:val="none" w:sz="0" w:space="0" w:color="auto"/>
        <w:bottom w:val="none" w:sz="0" w:space="0" w:color="auto"/>
        <w:right w:val="none" w:sz="0" w:space="0" w:color="auto"/>
      </w:divBdr>
    </w:div>
    <w:div w:id="660620305">
      <w:bodyDiv w:val="1"/>
      <w:marLeft w:val="0"/>
      <w:marRight w:val="0"/>
      <w:marTop w:val="0"/>
      <w:marBottom w:val="0"/>
      <w:divBdr>
        <w:top w:val="none" w:sz="0" w:space="0" w:color="auto"/>
        <w:left w:val="none" w:sz="0" w:space="0" w:color="auto"/>
        <w:bottom w:val="none" w:sz="0" w:space="0" w:color="auto"/>
        <w:right w:val="none" w:sz="0" w:space="0" w:color="auto"/>
      </w:divBdr>
    </w:div>
    <w:div w:id="662202807">
      <w:bodyDiv w:val="1"/>
      <w:marLeft w:val="0"/>
      <w:marRight w:val="0"/>
      <w:marTop w:val="0"/>
      <w:marBottom w:val="0"/>
      <w:divBdr>
        <w:top w:val="none" w:sz="0" w:space="0" w:color="auto"/>
        <w:left w:val="none" w:sz="0" w:space="0" w:color="auto"/>
        <w:bottom w:val="none" w:sz="0" w:space="0" w:color="auto"/>
        <w:right w:val="none" w:sz="0" w:space="0" w:color="auto"/>
      </w:divBdr>
    </w:div>
    <w:div w:id="682777852">
      <w:bodyDiv w:val="1"/>
      <w:marLeft w:val="0"/>
      <w:marRight w:val="0"/>
      <w:marTop w:val="0"/>
      <w:marBottom w:val="0"/>
      <w:divBdr>
        <w:top w:val="none" w:sz="0" w:space="0" w:color="auto"/>
        <w:left w:val="none" w:sz="0" w:space="0" w:color="auto"/>
        <w:bottom w:val="none" w:sz="0" w:space="0" w:color="auto"/>
        <w:right w:val="none" w:sz="0" w:space="0" w:color="auto"/>
      </w:divBdr>
    </w:div>
    <w:div w:id="684138746">
      <w:bodyDiv w:val="1"/>
      <w:marLeft w:val="0"/>
      <w:marRight w:val="0"/>
      <w:marTop w:val="0"/>
      <w:marBottom w:val="0"/>
      <w:divBdr>
        <w:top w:val="none" w:sz="0" w:space="0" w:color="auto"/>
        <w:left w:val="none" w:sz="0" w:space="0" w:color="auto"/>
        <w:bottom w:val="none" w:sz="0" w:space="0" w:color="auto"/>
        <w:right w:val="none" w:sz="0" w:space="0" w:color="auto"/>
      </w:divBdr>
    </w:div>
    <w:div w:id="706872531">
      <w:bodyDiv w:val="1"/>
      <w:marLeft w:val="0"/>
      <w:marRight w:val="0"/>
      <w:marTop w:val="0"/>
      <w:marBottom w:val="0"/>
      <w:divBdr>
        <w:top w:val="none" w:sz="0" w:space="0" w:color="auto"/>
        <w:left w:val="none" w:sz="0" w:space="0" w:color="auto"/>
        <w:bottom w:val="none" w:sz="0" w:space="0" w:color="auto"/>
        <w:right w:val="none" w:sz="0" w:space="0" w:color="auto"/>
      </w:divBdr>
    </w:div>
    <w:div w:id="708452826">
      <w:bodyDiv w:val="1"/>
      <w:marLeft w:val="0"/>
      <w:marRight w:val="0"/>
      <w:marTop w:val="0"/>
      <w:marBottom w:val="0"/>
      <w:divBdr>
        <w:top w:val="none" w:sz="0" w:space="0" w:color="auto"/>
        <w:left w:val="none" w:sz="0" w:space="0" w:color="auto"/>
        <w:bottom w:val="none" w:sz="0" w:space="0" w:color="auto"/>
        <w:right w:val="none" w:sz="0" w:space="0" w:color="auto"/>
      </w:divBdr>
    </w:div>
    <w:div w:id="713314102">
      <w:bodyDiv w:val="1"/>
      <w:marLeft w:val="0"/>
      <w:marRight w:val="0"/>
      <w:marTop w:val="0"/>
      <w:marBottom w:val="0"/>
      <w:divBdr>
        <w:top w:val="none" w:sz="0" w:space="0" w:color="auto"/>
        <w:left w:val="none" w:sz="0" w:space="0" w:color="auto"/>
        <w:bottom w:val="none" w:sz="0" w:space="0" w:color="auto"/>
        <w:right w:val="none" w:sz="0" w:space="0" w:color="auto"/>
      </w:divBdr>
    </w:div>
    <w:div w:id="722875147">
      <w:bodyDiv w:val="1"/>
      <w:marLeft w:val="0"/>
      <w:marRight w:val="0"/>
      <w:marTop w:val="0"/>
      <w:marBottom w:val="0"/>
      <w:divBdr>
        <w:top w:val="none" w:sz="0" w:space="0" w:color="auto"/>
        <w:left w:val="none" w:sz="0" w:space="0" w:color="auto"/>
        <w:bottom w:val="none" w:sz="0" w:space="0" w:color="auto"/>
        <w:right w:val="none" w:sz="0" w:space="0" w:color="auto"/>
      </w:divBdr>
    </w:div>
    <w:div w:id="727874329">
      <w:bodyDiv w:val="1"/>
      <w:marLeft w:val="0"/>
      <w:marRight w:val="0"/>
      <w:marTop w:val="0"/>
      <w:marBottom w:val="0"/>
      <w:divBdr>
        <w:top w:val="none" w:sz="0" w:space="0" w:color="auto"/>
        <w:left w:val="none" w:sz="0" w:space="0" w:color="auto"/>
        <w:bottom w:val="none" w:sz="0" w:space="0" w:color="auto"/>
        <w:right w:val="none" w:sz="0" w:space="0" w:color="auto"/>
      </w:divBdr>
      <w:divsChild>
        <w:div w:id="146283888">
          <w:marLeft w:val="2520"/>
          <w:marRight w:val="0"/>
          <w:marTop w:val="96"/>
          <w:marBottom w:val="0"/>
          <w:divBdr>
            <w:top w:val="none" w:sz="0" w:space="0" w:color="auto"/>
            <w:left w:val="none" w:sz="0" w:space="0" w:color="auto"/>
            <w:bottom w:val="none" w:sz="0" w:space="0" w:color="auto"/>
            <w:right w:val="none" w:sz="0" w:space="0" w:color="auto"/>
          </w:divBdr>
        </w:div>
        <w:div w:id="333842782">
          <w:marLeft w:val="1166"/>
          <w:marRight w:val="0"/>
          <w:marTop w:val="115"/>
          <w:marBottom w:val="0"/>
          <w:divBdr>
            <w:top w:val="none" w:sz="0" w:space="0" w:color="auto"/>
            <w:left w:val="none" w:sz="0" w:space="0" w:color="auto"/>
            <w:bottom w:val="none" w:sz="0" w:space="0" w:color="auto"/>
            <w:right w:val="none" w:sz="0" w:space="0" w:color="auto"/>
          </w:divBdr>
        </w:div>
        <w:div w:id="683828426">
          <w:marLeft w:val="2520"/>
          <w:marRight w:val="0"/>
          <w:marTop w:val="96"/>
          <w:marBottom w:val="0"/>
          <w:divBdr>
            <w:top w:val="none" w:sz="0" w:space="0" w:color="auto"/>
            <w:left w:val="none" w:sz="0" w:space="0" w:color="auto"/>
            <w:bottom w:val="none" w:sz="0" w:space="0" w:color="auto"/>
            <w:right w:val="none" w:sz="0" w:space="0" w:color="auto"/>
          </w:divBdr>
        </w:div>
        <w:div w:id="782843530">
          <w:marLeft w:val="1166"/>
          <w:marRight w:val="0"/>
          <w:marTop w:val="115"/>
          <w:marBottom w:val="0"/>
          <w:divBdr>
            <w:top w:val="none" w:sz="0" w:space="0" w:color="auto"/>
            <w:left w:val="none" w:sz="0" w:space="0" w:color="auto"/>
            <w:bottom w:val="none" w:sz="0" w:space="0" w:color="auto"/>
            <w:right w:val="none" w:sz="0" w:space="0" w:color="auto"/>
          </w:divBdr>
        </w:div>
        <w:div w:id="1067264931">
          <w:marLeft w:val="1800"/>
          <w:marRight w:val="0"/>
          <w:marTop w:val="115"/>
          <w:marBottom w:val="0"/>
          <w:divBdr>
            <w:top w:val="none" w:sz="0" w:space="0" w:color="auto"/>
            <w:left w:val="none" w:sz="0" w:space="0" w:color="auto"/>
            <w:bottom w:val="none" w:sz="0" w:space="0" w:color="auto"/>
            <w:right w:val="none" w:sz="0" w:space="0" w:color="auto"/>
          </w:divBdr>
        </w:div>
        <w:div w:id="1463572818">
          <w:marLeft w:val="1800"/>
          <w:marRight w:val="0"/>
          <w:marTop w:val="115"/>
          <w:marBottom w:val="0"/>
          <w:divBdr>
            <w:top w:val="none" w:sz="0" w:space="0" w:color="auto"/>
            <w:left w:val="none" w:sz="0" w:space="0" w:color="auto"/>
            <w:bottom w:val="none" w:sz="0" w:space="0" w:color="auto"/>
            <w:right w:val="none" w:sz="0" w:space="0" w:color="auto"/>
          </w:divBdr>
        </w:div>
        <w:div w:id="1471750853">
          <w:marLeft w:val="1800"/>
          <w:marRight w:val="0"/>
          <w:marTop w:val="115"/>
          <w:marBottom w:val="0"/>
          <w:divBdr>
            <w:top w:val="none" w:sz="0" w:space="0" w:color="auto"/>
            <w:left w:val="none" w:sz="0" w:space="0" w:color="auto"/>
            <w:bottom w:val="none" w:sz="0" w:space="0" w:color="auto"/>
            <w:right w:val="none" w:sz="0" w:space="0" w:color="auto"/>
          </w:divBdr>
        </w:div>
        <w:div w:id="1591888885">
          <w:marLeft w:val="1800"/>
          <w:marRight w:val="0"/>
          <w:marTop w:val="115"/>
          <w:marBottom w:val="0"/>
          <w:divBdr>
            <w:top w:val="none" w:sz="0" w:space="0" w:color="auto"/>
            <w:left w:val="none" w:sz="0" w:space="0" w:color="auto"/>
            <w:bottom w:val="none" w:sz="0" w:space="0" w:color="auto"/>
            <w:right w:val="none" w:sz="0" w:space="0" w:color="auto"/>
          </w:divBdr>
        </w:div>
        <w:div w:id="1854807070">
          <w:marLeft w:val="2520"/>
          <w:marRight w:val="0"/>
          <w:marTop w:val="96"/>
          <w:marBottom w:val="0"/>
          <w:divBdr>
            <w:top w:val="none" w:sz="0" w:space="0" w:color="auto"/>
            <w:left w:val="none" w:sz="0" w:space="0" w:color="auto"/>
            <w:bottom w:val="none" w:sz="0" w:space="0" w:color="auto"/>
            <w:right w:val="none" w:sz="0" w:space="0" w:color="auto"/>
          </w:divBdr>
        </w:div>
        <w:div w:id="1983581758">
          <w:marLeft w:val="1800"/>
          <w:marRight w:val="0"/>
          <w:marTop w:val="115"/>
          <w:marBottom w:val="0"/>
          <w:divBdr>
            <w:top w:val="none" w:sz="0" w:space="0" w:color="auto"/>
            <w:left w:val="none" w:sz="0" w:space="0" w:color="auto"/>
            <w:bottom w:val="none" w:sz="0" w:space="0" w:color="auto"/>
            <w:right w:val="none" w:sz="0" w:space="0" w:color="auto"/>
          </w:divBdr>
        </w:div>
      </w:divsChild>
    </w:div>
    <w:div w:id="744183328">
      <w:bodyDiv w:val="1"/>
      <w:marLeft w:val="0"/>
      <w:marRight w:val="0"/>
      <w:marTop w:val="0"/>
      <w:marBottom w:val="0"/>
      <w:divBdr>
        <w:top w:val="none" w:sz="0" w:space="0" w:color="auto"/>
        <w:left w:val="none" w:sz="0" w:space="0" w:color="auto"/>
        <w:bottom w:val="none" w:sz="0" w:space="0" w:color="auto"/>
        <w:right w:val="none" w:sz="0" w:space="0" w:color="auto"/>
      </w:divBdr>
    </w:div>
    <w:div w:id="756485751">
      <w:bodyDiv w:val="1"/>
      <w:marLeft w:val="0"/>
      <w:marRight w:val="0"/>
      <w:marTop w:val="0"/>
      <w:marBottom w:val="0"/>
      <w:divBdr>
        <w:top w:val="none" w:sz="0" w:space="0" w:color="auto"/>
        <w:left w:val="none" w:sz="0" w:space="0" w:color="auto"/>
        <w:bottom w:val="none" w:sz="0" w:space="0" w:color="auto"/>
        <w:right w:val="none" w:sz="0" w:space="0" w:color="auto"/>
      </w:divBdr>
      <w:divsChild>
        <w:div w:id="913851848">
          <w:marLeft w:val="547"/>
          <w:marRight w:val="0"/>
          <w:marTop w:val="154"/>
          <w:marBottom w:val="0"/>
          <w:divBdr>
            <w:top w:val="none" w:sz="0" w:space="0" w:color="auto"/>
            <w:left w:val="none" w:sz="0" w:space="0" w:color="auto"/>
            <w:bottom w:val="none" w:sz="0" w:space="0" w:color="auto"/>
            <w:right w:val="none" w:sz="0" w:space="0" w:color="auto"/>
          </w:divBdr>
        </w:div>
      </w:divsChild>
    </w:div>
    <w:div w:id="777795302">
      <w:bodyDiv w:val="1"/>
      <w:marLeft w:val="0"/>
      <w:marRight w:val="0"/>
      <w:marTop w:val="0"/>
      <w:marBottom w:val="0"/>
      <w:divBdr>
        <w:top w:val="none" w:sz="0" w:space="0" w:color="auto"/>
        <w:left w:val="none" w:sz="0" w:space="0" w:color="auto"/>
        <w:bottom w:val="none" w:sz="0" w:space="0" w:color="auto"/>
        <w:right w:val="none" w:sz="0" w:space="0" w:color="auto"/>
      </w:divBdr>
    </w:div>
    <w:div w:id="779028703">
      <w:bodyDiv w:val="1"/>
      <w:marLeft w:val="0"/>
      <w:marRight w:val="0"/>
      <w:marTop w:val="0"/>
      <w:marBottom w:val="0"/>
      <w:divBdr>
        <w:top w:val="none" w:sz="0" w:space="0" w:color="auto"/>
        <w:left w:val="none" w:sz="0" w:space="0" w:color="auto"/>
        <w:bottom w:val="none" w:sz="0" w:space="0" w:color="auto"/>
        <w:right w:val="none" w:sz="0" w:space="0" w:color="auto"/>
      </w:divBdr>
    </w:div>
    <w:div w:id="790980990">
      <w:bodyDiv w:val="1"/>
      <w:marLeft w:val="0"/>
      <w:marRight w:val="0"/>
      <w:marTop w:val="0"/>
      <w:marBottom w:val="0"/>
      <w:divBdr>
        <w:top w:val="none" w:sz="0" w:space="0" w:color="auto"/>
        <w:left w:val="none" w:sz="0" w:space="0" w:color="auto"/>
        <w:bottom w:val="none" w:sz="0" w:space="0" w:color="auto"/>
        <w:right w:val="none" w:sz="0" w:space="0" w:color="auto"/>
      </w:divBdr>
    </w:div>
    <w:div w:id="795411513">
      <w:bodyDiv w:val="1"/>
      <w:marLeft w:val="0"/>
      <w:marRight w:val="0"/>
      <w:marTop w:val="0"/>
      <w:marBottom w:val="0"/>
      <w:divBdr>
        <w:top w:val="none" w:sz="0" w:space="0" w:color="auto"/>
        <w:left w:val="none" w:sz="0" w:space="0" w:color="auto"/>
        <w:bottom w:val="none" w:sz="0" w:space="0" w:color="auto"/>
        <w:right w:val="none" w:sz="0" w:space="0" w:color="auto"/>
      </w:divBdr>
    </w:div>
    <w:div w:id="808013103">
      <w:bodyDiv w:val="1"/>
      <w:marLeft w:val="0"/>
      <w:marRight w:val="0"/>
      <w:marTop w:val="0"/>
      <w:marBottom w:val="0"/>
      <w:divBdr>
        <w:top w:val="none" w:sz="0" w:space="0" w:color="auto"/>
        <w:left w:val="none" w:sz="0" w:space="0" w:color="auto"/>
        <w:bottom w:val="none" w:sz="0" w:space="0" w:color="auto"/>
        <w:right w:val="none" w:sz="0" w:space="0" w:color="auto"/>
      </w:divBdr>
    </w:div>
    <w:div w:id="812714637">
      <w:bodyDiv w:val="1"/>
      <w:marLeft w:val="0"/>
      <w:marRight w:val="0"/>
      <w:marTop w:val="0"/>
      <w:marBottom w:val="0"/>
      <w:divBdr>
        <w:top w:val="none" w:sz="0" w:space="0" w:color="auto"/>
        <w:left w:val="none" w:sz="0" w:space="0" w:color="auto"/>
        <w:bottom w:val="none" w:sz="0" w:space="0" w:color="auto"/>
        <w:right w:val="none" w:sz="0" w:space="0" w:color="auto"/>
      </w:divBdr>
    </w:div>
    <w:div w:id="835533253">
      <w:bodyDiv w:val="1"/>
      <w:marLeft w:val="0"/>
      <w:marRight w:val="0"/>
      <w:marTop w:val="0"/>
      <w:marBottom w:val="0"/>
      <w:divBdr>
        <w:top w:val="none" w:sz="0" w:space="0" w:color="auto"/>
        <w:left w:val="none" w:sz="0" w:space="0" w:color="auto"/>
        <w:bottom w:val="none" w:sz="0" w:space="0" w:color="auto"/>
        <w:right w:val="none" w:sz="0" w:space="0" w:color="auto"/>
      </w:divBdr>
    </w:div>
    <w:div w:id="839462556">
      <w:bodyDiv w:val="1"/>
      <w:marLeft w:val="0"/>
      <w:marRight w:val="0"/>
      <w:marTop w:val="0"/>
      <w:marBottom w:val="0"/>
      <w:divBdr>
        <w:top w:val="none" w:sz="0" w:space="0" w:color="auto"/>
        <w:left w:val="none" w:sz="0" w:space="0" w:color="auto"/>
        <w:bottom w:val="none" w:sz="0" w:space="0" w:color="auto"/>
        <w:right w:val="none" w:sz="0" w:space="0" w:color="auto"/>
      </w:divBdr>
    </w:div>
    <w:div w:id="844440928">
      <w:bodyDiv w:val="1"/>
      <w:marLeft w:val="0"/>
      <w:marRight w:val="0"/>
      <w:marTop w:val="0"/>
      <w:marBottom w:val="0"/>
      <w:divBdr>
        <w:top w:val="none" w:sz="0" w:space="0" w:color="auto"/>
        <w:left w:val="none" w:sz="0" w:space="0" w:color="auto"/>
        <w:bottom w:val="none" w:sz="0" w:space="0" w:color="auto"/>
        <w:right w:val="none" w:sz="0" w:space="0" w:color="auto"/>
      </w:divBdr>
    </w:div>
    <w:div w:id="854879164">
      <w:bodyDiv w:val="1"/>
      <w:marLeft w:val="0"/>
      <w:marRight w:val="0"/>
      <w:marTop w:val="0"/>
      <w:marBottom w:val="0"/>
      <w:divBdr>
        <w:top w:val="none" w:sz="0" w:space="0" w:color="auto"/>
        <w:left w:val="none" w:sz="0" w:space="0" w:color="auto"/>
        <w:bottom w:val="none" w:sz="0" w:space="0" w:color="auto"/>
        <w:right w:val="none" w:sz="0" w:space="0" w:color="auto"/>
      </w:divBdr>
    </w:div>
    <w:div w:id="868832526">
      <w:bodyDiv w:val="1"/>
      <w:marLeft w:val="0"/>
      <w:marRight w:val="0"/>
      <w:marTop w:val="0"/>
      <w:marBottom w:val="0"/>
      <w:divBdr>
        <w:top w:val="none" w:sz="0" w:space="0" w:color="auto"/>
        <w:left w:val="none" w:sz="0" w:space="0" w:color="auto"/>
        <w:bottom w:val="none" w:sz="0" w:space="0" w:color="auto"/>
        <w:right w:val="none" w:sz="0" w:space="0" w:color="auto"/>
      </w:divBdr>
    </w:div>
    <w:div w:id="878274590">
      <w:bodyDiv w:val="1"/>
      <w:marLeft w:val="0"/>
      <w:marRight w:val="0"/>
      <w:marTop w:val="0"/>
      <w:marBottom w:val="0"/>
      <w:divBdr>
        <w:top w:val="none" w:sz="0" w:space="0" w:color="auto"/>
        <w:left w:val="none" w:sz="0" w:space="0" w:color="auto"/>
        <w:bottom w:val="none" w:sz="0" w:space="0" w:color="auto"/>
        <w:right w:val="none" w:sz="0" w:space="0" w:color="auto"/>
      </w:divBdr>
    </w:div>
    <w:div w:id="900289724">
      <w:bodyDiv w:val="1"/>
      <w:marLeft w:val="0"/>
      <w:marRight w:val="0"/>
      <w:marTop w:val="0"/>
      <w:marBottom w:val="0"/>
      <w:divBdr>
        <w:top w:val="none" w:sz="0" w:space="0" w:color="auto"/>
        <w:left w:val="none" w:sz="0" w:space="0" w:color="auto"/>
        <w:bottom w:val="none" w:sz="0" w:space="0" w:color="auto"/>
        <w:right w:val="none" w:sz="0" w:space="0" w:color="auto"/>
      </w:divBdr>
    </w:div>
    <w:div w:id="935868311">
      <w:bodyDiv w:val="1"/>
      <w:marLeft w:val="0"/>
      <w:marRight w:val="0"/>
      <w:marTop w:val="0"/>
      <w:marBottom w:val="0"/>
      <w:divBdr>
        <w:top w:val="none" w:sz="0" w:space="0" w:color="auto"/>
        <w:left w:val="none" w:sz="0" w:space="0" w:color="auto"/>
        <w:bottom w:val="none" w:sz="0" w:space="0" w:color="auto"/>
        <w:right w:val="none" w:sz="0" w:space="0" w:color="auto"/>
      </w:divBdr>
    </w:div>
    <w:div w:id="937912653">
      <w:bodyDiv w:val="1"/>
      <w:marLeft w:val="0"/>
      <w:marRight w:val="0"/>
      <w:marTop w:val="0"/>
      <w:marBottom w:val="0"/>
      <w:divBdr>
        <w:top w:val="none" w:sz="0" w:space="0" w:color="auto"/>
        <w:left w:val="none" w:sz="0" w:space="0" w:color="auto"/>
        <w:bottom w:val="none" w:sz="0" w:space="0" w:color="auto"/>
        <w:right w:val="none" w:sz="0" w:space="0" w:color="auto"/>
      </w:divBdr>
    </w:div>
    <w:div w:id="944654493">
      <w:bodyDiv w:val="1"/>
      <w:marLeft w:val="0"/>
      <w:marRight w:val="0"/>
      <w:marTop w:val="0"/>
      <w:marBottom w:val="0"/>
      <w:divBdr>
        <w:top w:val="none" w:sz="0" w:space="0" w:color="auto"/>
        <w:left w:val="none" w:sz="0" w:space="0" w:color="auto"/>
        <w:bottom w:val="none" w:sz="0" w:space="0" w:color="auto"/>
        <w:right w:val="none" w:sz="0" w:space="0" w:color="auto"/>
      </w:divBdr>
    </w:div>
    <w:div w:id="967319742">
      <w:bodyDiv w:val="1"/>
      <w:marLeft w:val="0"/>
      <w:marRight w:val="0"/>
      <w:marTop w:val="0"/>
      <w:marBottom w:val="0"/>
      <w:divBdr>
        <w:top w:val="none" w:sz="0" w:space="0" w:color="auto"/>
        <w:left w:val="none" w:sz="0" w:space="0" w:color="auto"/>
        <w:bottom w:val="none" w:sz="0" w:space="0" w:color="auto"/>
        <w:right w:val="none" w:sz="0" w:space="0" w:color="auto"/>
      </w:divBdr>
    </w:div>
    <w:div w:id="977538605">
      <w:bodyDiv w:val="1"/>
      <w:marLeft w:val="0"/>
      <w:marRight w:val="0"/>
      <w:marTop w:val="0"/>
      <w:marBottom w:val="0"/>
      <w:divBdr>
        <w:top w:val="none" w:sz="0" w:space="0" w:color="auto"/>
        <w:left w:val="none" w:sz="0" w:space="0" w:color="auto"/>
        <w:bottom w:val="none" w:sz="0" w:space="0" w:color="auto"/>
        <w:right w:val="none" w:sz="0" w:space="0" w:color="auto"/>
      </w:divBdr>
      <w:divsChild>
        <w:div w:id="639765770">
          <w:marLeft w:val="1166"/>
          <w:marRight w:val="0"/>
          <w:marTop w:val="115"/>
          <w:marBottom w:val="0"/>
          <w:divBdr>
            <w:top w:val="none" w:sz="0" w:space="0" w:color="auto"/>
            <w:left w:val="none" w:sz="0" w:space="0" w:color="auto"/>
            <w:bottom w:val="none" w:sz="0" w:space="0" w:color="auto"/>
            <w:right w:val="none" w:sz="0" w:space="0" w:color="auto"/>
          </w:divBdr>
        </w:div>
        <w:div w:id="1373967816">
          <w:marLeft w:val="1166"/>
          <w:marRight w:val="0"/>
          <w:marTop w:val="115"/>
          <w:marBottom w:val="0"/>
          <w:divBdr>
            <w:top w:val="none" w:sz="0" w:space="0" w:color="auto"/>
            <w:left w:val="none" w:sz="0" w:space="0" w:color="auto"/>
            <w:bottom w:val="none" w:sz="0" w:space="0" w:color="auto"/>
            <w:right w:val="none" w:sz="0" w:space="0" w:color="auto"/>
          </w:divBdr>
        </w:div>
      </w:divsChild>
    </w:div>
    <w:div w:id="1007826136">
      <w:bodyDiv w:val="1"/>
      <w:marLeft w:val="0"/>
      <w:marRight w:val="0"/>
      <w:marTop w:val="0"/>
      <w:marBottom w:val="0"/>
      <w:divBdr>
        <w:top w:val="none" w:sz="0" w:space="0" w:color="auto"/>
        <w:left w:val="none" w:sz="0" w:space="0" w:color="auto"/>
        <w:bottom w:val="none" w:sz="0" w:space="0" w:color="auto"/>
        <w:right w:val="none" w:sz="0" w:space="0" w:color="auto"/>
      </w:divBdr>
    </w:div>
    <w:div w:id="1013411095">
      <w:bodyDiv w:val="1"/>
      <w:marLeft w:val="0"/>
      <w:marRight w:val="0"/>
      <w:marTop w:val="0"/>
      <w:marBottom w:val="0"/>
      <w:divBdr>
        <w:top w:val="none" w:sz="0" w:space="0" w:color="auto"/>
        <w:left w:val="none" w:sz="0" w:space="0" w:color="auto"/>
        <w:bottom w:val="none" w:sz="0" w:space="0" w:color="auto"/>
        <w:right w:val="none" w:sz="0" w:space="0" w:color="auto"/>
      </w:divBdr>
    </w:div>
    <w:div w:id="1045134359">
      <w:bodyDiv w:val="1"/>
      <w:marLeft w:val="0"/>
      <w:marRight w:val="0"/>
      <w:marTop w:val="0"/>
      <w:marBottom w:val="0"/>
      <w:divBdr>
        <w:top w:val="none" w:sz="0" w:space="0" w:color="auto"/>
        <w:left w:val="none" w:sz="0" w:space="0" w:color="auto"/>
        <w:bottom w:val="none" w:sz="0" w:space="0" w:color="auto"/>
        <w:right w:val="none" w:sz="0" w:space="0" w:color="auto"/>
      </w:divBdr>
    </w:div>
    <w:div w:id="1063140548">
      <w:bodyDiv w:val="1"/>
      <w:marLeft w:val="0"/>
      <w:marRight w:val="0"/>
      <w:marTop w:val="0"/>
      <w:marBottom w:val="0"/>
      <w:divBdr>
        <w:top w:val="none" w:sz="0" w:space="0" w:color="auto"/>
        <w:left w:val="none" w:sz="0" w:space="0" w:color="auto"/>
        <w:bottom w:val="none" w:sz="0" w:space="0" w:color="auto"/>
        <w:right w:val="none" w:sz="0" w:space="0" w:color="auto"/>
      </w:divBdr>
    </w:div>
    <w:div w:id="1068192373">
      <w:bodyDiv w:val="1"/>
      <w:marLeft w:val="0"/>
      <w:marRight w:val="0"/>
      <w:marTop w:val="0"/>
      <w:marBottom w:val="0"/>
      <w:divBdr>
        <w:top w:val="none" w:sz="0" w:space="0" w:color="auto"/>
        <w:left w:val="none" w:sz="0" w:space="0" w:color="auto"/>
        <w:bottom w:val="none" w:sz="0" w:space="0" w:color="auto"/>
        <w:right w:val="none" w:sz="0" w:space="0" w:color="auto"/>
      </w:divBdr>
    </w:div>
    <w:div w:id="1077675253">
      <w:bodyDiv w:val="1"/>
      <w:marLeft w:val="0"/>
      <w:marRight w:val="0"/>
      <w:marTop w:val="0"/>
      <w:marBottom w:val="0"/>
      <w:divBdr>
        <w:top w:val="none" w:sz="0" w:space="0" w:color="auto"/>
        <w:left w:val="none" w:sz="0" w:space="0" w:color="auto"/>
        <w:bottom w:val="none" w:sz="0" w:space="0" w:color="auto"/>
        <w:right w:val="none" w:sz="0" w:space="0" w:color="auto"/>
      </w:divBdr>
    </w:div>
    <w:div w:id="1087851006">
      <w:bodyDiv w:val="1"/>
      <w:marLeft w:val="0"/>
      <w:marRight w:val="0"/>
      <w:marTop w:val="0"/>
      <w:marBottom w:val="0"/>
      <w:divBdr>
        <w:top w:val="none" w:sz="0" w:space="0" w:color="auto"/>
        <w:left w:val="none" w:sz="0" w:space="0" w:color="auto"/>
        <w:bottom w:val="none" w:sz="0" w:space="0" w:color="auto"/>
        <w:right w:val="none" w:sz="0" w:space="0" w:color="auto"/>
      </w:divBdr>
    </w:div>
    <w:div w:id="1095636630">
      <w:bodyDiv w:val="1"/>
      <w:marLeft w:val="0"/>
      <w:marRight w:val="0"/>
      <w:marTop w:val="0"/>
      <w:marBottom w:val="0"/>
      <w:divBdr>
        <w:top w:val="none" w:sz="0" w:space="0" w:color="auto"/>
        <w:left w:val="none" w:sz="0" w:space="0" w:color="auto"/>
        <w:bottom w:val="none" w:sz="0" w:space="0" w:color="auto"/>
        <w:right w:val="none" w:sz="0" w:space="0" w:color="auto"/>
      </w:divBdr>
    </w:div>
    <w:div w:id="1110009429">
      <w:bodyDiv w:val="1"/>
      <w:marLeft w:val="0"/>
      <w:marRight w:val="0"/>
      <w:marTop w:val="0"/>
      <w:marBottom w:val="0"/>
      <w:divBdr>
        <w:top w:val="none" w:sz="0" w:space="0" w:color="auto"/>
        <w:left w:val="none" w:sz="0" w:space="0" w:color="auto"/>
        <w:bottom w:val="none" w:sz="0" w:space="0" w:color="auto"/>
        <w:right w:val="none" w:sz="0" w:space="0" w:color="auto"/>
      </w:divBdr>
    </w:div>
    <w:div w:id="1131286090">
      <w:bodyDiv w:val="1"/>
      <w:marLeft w:val="0"/>
      <w:marRight w:val="0"/>
      <w:marTop w:val="0"/>
      <w:marBottom w:val="0"/>
      <w:divBdr>
        <w:top w:val="none" w:sz="0" w:space="0" w:color="auto"/>
        <w:left w:val="none" w:sz="0" w:space="0" w:color="auto"/>
        <w:bottom w:val="none" w:sz="0" w:space="0" w:color="auto"/>
        <w:right w:val="none" w:sz="0" w:space="0" w:color="auto"/>
      </w:divBdr>
    </w:div>
    <w:div w:id="1138916168">
      <w:bodyDiv w:val="1"/>
      <w:marLeft w:val="0"/>
      <w:marRight w:val="0"/>
      <w:marTop w:val="0"/>
      <w:marBottom w:val="0"/>
      <w:divBdr>
        <w:top w:val="none" w:sz="0" w:space="0" w:color="auto"/>
        <w:left w:val="none" w:sz="0" w:space="0" w:color="auto"/>
        <w:bottom w:val="none" w:sz="0" w:space="0" w:color="auto"/>
        <w:right w:val="none" w:sz="0" w:space="0" w:color="auto"/>
      </w:divBdr>
    </w:div>
    <w:div w:id="1139305017">
      <w:bodyDiv w:val="1"/>
      <w:marLeft w:val="0"/>
      <w:marRight w:val="0"/>
      <w:marTop w:val="0"/>
      <w:marBottom w:val="0"/>
      <w:divBdr>
        <w:top w:val="none" w:sz="0" w:space="0" w:color="auto"/>
        <w:left w:val="none" w:sz="0" w:space="0" w:color="auto"/>
        <w:bottom w:val="none" w:sz="0" w:space="0" w:color="auto"/>
        <w:right w:val="none" w:sz="0" w:space="0" w:color="auto"/>
      </w:divBdr>
    </w:div>
    <w:div w:id="1139806725">
      <w:bodyDiv w:val="1"/>
      <w:marLeft w:val="0"/>
      <w:marRight w:val="0"/>
      <w:marTop w:val="0"/>
      <w:marBottom w:val="0"/>
      <w:divBdr>
        <w:top w:val="none" w:sz="0" w:space="0" w:color="auto"/>
        <w:left w:val="none" w:sz="0" w:space="0" w:color="auto"/>
        <w:bottom w:val="none" w:sz="0" w:space="0" w:color="auto"/>
        <w:right w:val="none" w:sz="0" w:space="0" w:color="auto"/>
      </w:divBdr>
    </w:div>
    <w:div w:id="1141968729">
      <w:bodyDiv w:val="1"/>
      <w:marLeft w:val="0"/>
      <w:marRight w:val="0"/>
      <w:marTop w:val="0"/>
      <w:marBottom w:val="0"/>
      <w:divBdr>
        <w:top w:val="none" w:sz="0" w:space="0" w:color="auto"/>
        <w:left w:val="none" w:sz="0" w:space="0" w:color="auto"/>
        <w:bottom w:val="none" w:sz="0" w:space="0" w:color="auto"/>
        <w:right w:val="none" w:sz="0" w:space="0" w:color="auto"/>
      </w:divBdr>
    </w:div>
    <w:div w:id="1144544487">
      <w:bodyDiv w:val="1"/>
      <w:marLeft w:val="0"/>
      <w:marRight w:val="0"/>
      <w:marTop w:val="0"/>
      <w:marBottom w:val="0"/>
      <w:divBdr>
        <w:top w:val="none" w:sz="0" w:space="0" w:color="auto"/>
        <w:left w:val="none" w:sz="0" w:space="0" w:color="auto"/>
        <w:bottom w:val="none" w:sz="0" w:space="0" w:color="auto"/>
        <w:right w:val="none" w:sz="0" w:space="0" w:color="auto"/>
      </w:divBdr>
    </w:div>
    <w:div w:id="1171603639">
      <w:bodyDiv w:val="1"/>
      <w:marLeft w:val="0"/>
      <w:marRight w:val="0"/>
      <w:marTop w:val="0"/>
      <w:marBottom w:val="0"/>
      <w:divBdr>
        <w:top w:val="none" w:sz="0" w:space="0" w:color="auto"/>
        <w:left w:val="none" w:sz="0" w:space="0" w:color="auto"/>
        <w:bottom w:val="none" w:sz="0" w:space="0" w:color="auto"/>
        <w:right w:val="none" w:sz="0" w:space="0" w:color="auto"/>
      </w:divBdr>
    </w:div>
    <w:div w:id="1172137764">
      <w:bodyDiv w:val="1"/>
      <w:marLeft w:val="0"/>
      <w:marRight w:val="0"/>
      <w:marTop w:val="0"/>
      <w:marBottom w:val="0"/>
      <w:divBdr>
        <w:top w:val="none" w:sz="0" w:space="0" w:color="auto"/>
        <w:left w:val="none" w:sz="0" w:space="0" w:color="auto"/>
        <w:bottom w:val="none" w:sz="0" w:space="0" w:color="auto"/>
        <w:right w:val="none" w:sz="0" w:space="0" w:color="auto"/>
      </w:divBdr>
    </w:div>
    <w:div w:id="1186863124">
      <w:bodyDiv w:val="1"/>
      <w:marLeft w:val="0"/>
      <w:marRight w:val="0"/>
      <w:marTop w:val="0"/>
      <w:marBottom w:val="0"/>
      <w:divBdr>
        <w:top w:val="none" w:sz="0" w:space="0" w:color="auto"/>
        <w:left w:val="none" w:sz="0" w:space="0" w:color="auto"/>
        <w:bottom w:val="none" w:sz="0" w:space="0" w:color="auto"/>
        <w:right w:val="none" w:sz="0" w:space="0" w:color="auto"/>
      </w:divBdr>
    </w:div>
    <w:div w:id="1198393099">
      <w:bodyDiv w:val="1"/>
      <w:marLeft w:val="0"/>
      <w:marRight w:val="0"/>
      <w:marTop w:val="0"/>
      <w:marBottom w:val="0"/>
      <w:divBdr>
        <w:top w:val="none" w:sz="0" w:space="0" w:color="auto"/>
        <w:left w:val="none" w:sz="0" w:space="0" w:color="auto"/>
        <w:bottom w:val="none" w:sz="0" w:space="0" w:color="auto"/>
        <w:right w:val="none" w:sz="0" w:space="0" w:color="auto"/>
      </w:divBdr>
      <w:divsChild>
        <w:div w:id="54663139">
          <w:marLeft w:val="1800"/>
          <w:marRight w:val="0"/>
          <w:marTop w:val="115"/>
          <w:marBottom w:val="0"/>
          <w:divBdr>
            <w:top w:val="none" w:sz="0" w:space="0" w:color="auto"/>
            <w:left w:val="none" w:sz="0" w:space="0" w:color="auto"/>
            <w:bottom w:val="none" w:sz="0" w:space="0" w:color="auto"/>
            <w:right w:val="none" w:sz="0" w:space="0" w:color="auto"/>
          </w:divBdr>
        </w:div>
        <w:div w:id="150803887">
          <w:marLeft w:val="1800"/>
          <w:marRight w:val="0"/>
          <w:marTop w:val="115"/>
          <w:marBottom w:val="0"/>
          <w:divBdr>
            <w:top w:val="none" w:sz="0" w:space="0" w:color="auto"/>
            <w:left w:val="none" w:sz="0" w:space="0" w:color="auto"/>
            <w:bottom w:val="none" w:sz="0" w:space="0" w:color="auto"/>
            <w:right w:val="none" w:sz="0" w:space="0" w:color="auto"/>
          </w:divBdr>
        </w:div>
        <w:div w:id="954562623">
          <w:marLeft w:val="1800"/>
          <w:marRight w:val="0"/>
          <w:marTop w:val="115"/>
          <w:marBottom w:val="0"/>
          <w:divBdr>
            <w:top w:val="none" w:sz="0" w:space="0" w:color="auto"/>
            <w:left w:val="none" w:sz="0" w:space="0" w:color="auto"/>
            <w:bottom w:val="none" w:sz="0" w:space="0" w:color="auto"/>
            <w:right w:val="none" w:sz="0" w:space="0" w:color="auto"/>
          </w:divBdr>
        </w:div>
        <w:div w:id="968701765">
          <w:marLeft w:val="1166"/>
          <w:marRight w:val="0"/>
          <w:marTop w:val="134"/>
          <w:marBottom w:val="0"/>
          <w:divBdr>
            <w:top w:val="none" w:sz="0" w:space="0" w:color="auto"/>
            <w:left w:val="none" w:sz="0" w:space="0" w:color="auto"/>
            <w:bottom w:val="none" w:sz="0" w:space="0" w:color="auto"/>
            <w:right w:val="none" w:sz="0" w:space="0" w:color="auto"/>
          </w:divBdr>
        </w:div>
        <w:div w:id="1496609276">
          <w:marLeft w:val="1166"/>
          <w:marRight w:val="0"/>
          <w:marTop w:val="134"/>
          <w:marBottom w:val="0"/>
          <w:divBdr>
            <w:top w:val="none" w:sz="0" w:space="0" w:color="auto"/>
            <w:left w:val="none" w:sz="0" w:space="0" w:color="auto"/>
            <w:bottom w:val="none" w:sz="0" w:space="0" w:color="auto"/>
            <w:right w:val="none" w:sz="0" w:space="0" w:color="auto"/>
          </w:divBdr>
        </w:div>
        <w:div w:id="1596593243">
          <w:marLeft w:val="1166"/>
          <w:marRight w:val="0"/>
          <w:marTop w:val="134"/>
          <w:marBottom w:val="0"/>
          <w:divBdr>
            <w:top w:val="none" w:sz="0" w:space="0" w:color="auto"/>
            <w:left w:val="none" w:sz="0" w:space="0" w:color="auto"/>
            <w:bottom w:val="none" w:sz="0" w:space="0" w:color="auto"/>
            <w:right w:val="none" w:sz="0" w:space="0" w:color="auto"/>
          </w:divBdr>
        </w:div>
        <w:div w:id="1605725585">
          <w:marLeft w:val="1166"/>
          <w:marRight w:val="0"/>
          <w:marTop w:val="134"/>
          <w:marBottom w:val="0"/>
          <w:divBdr>
            <w:top w:val="none" w:sz="0" w:space="0" w:color="auto"/>
            <w:left w:val="none" w:sz="0" w:space="0" w:color="auto"/>
            <w:bottom w:val="none" w:sz="0" w:space="0" w:color="auto"/>
            <w:right w:val="none" w:sz="0" w:space="0" w:color="auto"/>
          </w:divBdr>
        </w:div>
        <w:div w:id="1864899551">
          <w:marLeft w:val="1800"/>
          <w:marRight w:val="0"/>
          <w:marTop w:val="115"/>
          <w:marBottom w:val="0"/>
          <w:divBdr>
            <w:top w:val="none" w:sz="0" w:space="0" w:color="auto"/>
            <w:left w:val="none" w:sz="0" w:space="0" w:color="auto"/>
            <w:bottom w:val="none" w:sz="0" w:space="0" w:color="auto"/>
            <w:right w:val="none" w:sz="0" w:space="0" w:color="auto"/>
          </w:divBdr>
        </w:div>
        <w:div w:id="2037536442">
          <w:marLeft w:val="1800"/>
          <w:marRight w:val="0"/>
          <w:marTop w:val="115"/>
          <w:marBottom w:val="0"/>
          <w:divBdr>
            <w:top w:val="none" w:sz="0" w:space="0" w:color="auto"/>
            <w:left w:val="none" w:sz="0" w:space="0" w:color="auto"/>
            <w:bottom w:val="none" w:sz="0" w:space="0" w:color="auto"/>
            <w:right w:val="none" w:sz="0" w:space="0" w:color="auto"/>
          </w:divBdr>
        </w:div>
      </w:divsChild>
    </w:div>
    <w:div w:id="1204906024">
      <w:bodyDiv w:val="1"/>
      <w:marLeft w:val="0"/>
      <w:marRight w:val="0"/>
      <w:marTop w:val="0"/>
      <w:marBottom w:val="0"/>
      <w:divBdr>
        <w:top w:val="none" w:sz="0" w:space="0" w:color="auto"/>
        <w:left w:val="none" w:sz="0" w:space="0" w:color="auto"/>
        <w:bottom w:val="none" w:sz="0" w:space="0" w:color="auto"/>
        <w:right w:val="none" w:sz="0" w:space="0" w:color="auto"/>
      </w:divBdr>
    </w:div>
    <w:div w:id="1244292993">
      <w:bodyDiv w:val="1"/>
      <w:marLeft w:val="0"/>
      <w:marRight w:val="0"/>
      <w:marTop w:val="0"/>
      <w:marBottom w:val="0"/>
      <w:divBdr>
        <w:top w:val="none" w:sz="0" w:space="0" w:color="auto"/>
        <w:left w:val="none" w:sz="0" w:space="0" w:color="auto"/>
        <w:bottom w:val="none" w:sz="0" w:space="0" w:color="auto"/>
        <w:right w:val="none" w:sz="0" w:space="0" w:color="auto"/>
      </w:divBdr>
    </w:div>
    <w:div w:id="1250968633">
      <w:bodyDiv w:val="1"/>
      <w:marLeft w:val="0"/>
      <w:marRight w:val="0"/>
      <w:marTop w:val="0"/>
      <w:marBottom w:val="0"/>
      <w:divBdr>
        <w:top w:val="none" w:sz="0" w:space="0" w:color="auto"/>
        <w:left w:val="none" w:sz="0" w:space="0" w:color="auto"/>
        <w:bottom w:val="none" w:sz="0" w:space="0" w:color="auto"/>
        <w:right w:val="none" w:sz="0" w:space="0" w:color="auto"/>
      </w:divBdr>
    </w:div>
    <w:div w:id="1282150755">
      <w:bodyDiv w:val="1"/>
      <w:marLeft w:val="0"/>
      <w:marRight w:val="0"/>
      <w:marTop w:val="0"/>
      <w:marBottom w:val="0"/>
      <w:divBdr>
        <w:top w:val="none" w:sz="0" w:space="0" w:color="auto"/>
        <w:left w:val="none" w:sz="0" w:space="0" w:color="auto"/>
        <w:bottom w:val="none" w:sz="0" w:space="0" w:color="auto"/>
        <w:right w:val="none" w:sz="0" w:space="0" w:color="auto"/>
      </w:divBdr>
    </w:div>
    <w:div w:id="1307121308">
      <w:bodyDiv w:val="1"/>
      <w:marLeft w:val="0"/>
      <w:marRight w:val="0"/>
      <w:marTop w:val="0"/>
      <w:marBottom w:val="0"/>
      <w:divBdr>
        <w:top w:val="none" w:sz="0" w:space="0" w:color="auto"/>
        <w:left w:val="none" w:sz="0" w:space="0" w:color="auto"/>
        <w:bottom w:val="none" w:sz="0" w:space="0" w:color="auto"/>
        <w:right w:val="none" w:sz="0" w:space="0" w:color="auto"/>
      </w:divBdr>
    </w:div>
    <w:div w:id="1332022514">
      <w:bodyDiv w:val="1"/>
      <w:marLeft w:val="0"/>
      <w:marRight w:val="0"/>
      <w:marTop w:val="0"/>
      <w:marBottom w:val="0"/>
      <w:divBdr>
        <w:top w:val="none" w:sz="0" w:space="0" w:color="auto"/>
        <w:left w:val="none" w:sz="0" w:space="0" w:color="auto"/>
        <w:bottom w:val="none" w:sz="0" w:space="0" w:color="auto"/>
        <w:right w:val="none" w:sz="0" w:space="0" w:color="auto"/>
      </w:divBdr>
    </w:div>
    <w:div w:id="1338384119">
      <w:bodyDiv w:val="1"/>
      <w:marLeft w:val="0"/>
      <w:marRight w:val="0"/>
      <w:marTop w:val="0"/>
      <w:marBottom w:val="0"/>
      <w:divBdr>
        <w:top w:val="none" w:sz="0" w:space="0" w:color="auto"/>
        <w:left w:val="none" w:sz="0" w:space="0" w:color="auto"/>
        <w:bottom w:val="none" w:sz="0" w:space="0" w:color="auto"/>
        <w:right w:val="none" w:sz="0" w:space="0" w:color="auto"/>
      </w:divBdr>
    </w:div>
    <w:div w:id="1356619526">
      <w:bodyDiv w:val="1"/>
      <w:marLeft w:val="0"/>
      <w:marRight w:val="0"/>
      <w:marTop w:val="0"/>
      <w:marBottom w:val="0"/>
      <w:divBdr>
        <w:top w:val="none" w:sz="0" w:space="0" w:color="auto"/>
        <w:left w:val="none" w:sz="0" w:space="0" w:color="auto"/>
        <w:bottom w:val="none" w:sz="0" w:space="0" w:color="auto"/>
        <w:right w:val="none" w:sz="0" w:space="0" w:color="auto"/>
      </w:divBdr>
    </w:div>
    <w:div w:id="1365905032">
      <w:bodyDiv w:val="1"/>
      <w:marLeft w:val="0"/>
      <w:marRight w:val="0"/>
      <w:marTop w:val="0"/>
      <w:marBottom w:val="0"/>
      <w:divBdr>
        <w:top w:val="none" w:sz="0" w:space="0" w:color="auto"/>
        <w:left w:val="none" w:sz="0" w:space="0" w:color="auto"/>
        <w:bottom w:val="none" w:sz="0" w:space="0" w:color="auto"/>
        <w:right w:val="none" w:sz="0" w:space="0" w:color="auto"/>
      </w:divBdr>
    </w:div>
    <w:div w:id="1378163502">
      <w:bodyDiv w:val="1"/>
      <w:marLeft w:val="0"/>
      <w:marRight w:val="0"/>
      <w:marTop w:val="0"/>
      <w:marBottom w:val="0"/>
      <w:divBdr>
        <w:top w:val="none" w:sz="0" w:space="0" w:color="auto"/>
        <w:left w:val="none" w:sz="0" w:space="0" w:color="auto"/>
        <w:bottom w:val="none" w:sz="0" w:space="0" w:color="auto"/>
        <w:right w:val="none" w:sz="0" w:space="0" w:color="auto"/>
      </w:divBdr>
    </w:div>
    <w:div w:id="1392849611">
      <w:bodyDiv w:val="1"/>
      <w:marLeft w:val="0"/>
      <w:marRight w:val="0"/>
      <w:marTop w:val="0"/>
      <w:marBottom w:val="0"/>
      <w:divBdr>
        <w:top w:val="none" w:sz="0" w:space="0" w:color="auto"/>
        <w:left w:val="none" w:sz="0" w:space="0" w:color="auto"/>
        <w:bottom w:val="none" w:sz="0" w:space="0" w:color="auto"/>
        <w:right w:val="none" w:sz="0" w:space="0" w:color="auto"/>
      </w:divBdr>
    </w:div>
    <w:div w:id="1399597042">
      <w:bodyDiv w:val="1"/>
      <w:marLeft w:val="0"/>
      <w:marRight w:val="0"/>
      <w:marTop w:val="0"/>
      <w:marBottom w:val="0"/>
      <w:divBdr>
        <w:top w:val="none" w:sz="0" w:space="0" w:color="auto"/>
        <w:left w:val="none" w:sz="0" w:space="0" w:color="auto"/>
        <w:bottom w:val="none" w:sz="0" w:space="0" w:color="auto"/>
        <w:right w:val="none" w:sz="0" w:space="0" w:color="auto"/>
      </w:divBdr>
    </w:div>
    <w:div w:id="1419449470">
      <w:bodyDiv w:val="1"/>
      <w:marLeft w:val="0"/>
      <w:marRight w:val="0"/>
      <w:marTop w:val="0"/>
      <w:marBottom w:val="0"/>
      <w:divBdr>
        <w:top w:val="none" w:sz="0" w:space="0" w:color="auto"/>
        <w:left w:val="none" w:sz="0" w:space="0" w:color="auto"/>
        <w:bottom w:val="none" w:sz="0" w:space="0" w:color="auto"/>
        <w:right w:val="none" w:sz="0" w:space="0" w:color="auto"/>
      </w:divBdr>
    </w:div>
    <w:div w:id="1428041118">
      <w:bodyDiv w:val="1"/>
      <w:marLeft w:val="0"/>
      <w:marRight w:val="0"/>
      <w:marTop w:val="0"/>
      <w:marBottom w:val="0"/>
      <w:divBdr>
        <w:top w:val="none" w:sz="0" w:space="0" w:color="auto"/>
        <w:left w:val="none" w:sz="0" w:space="0" w:color="auto"/>
        <w:bottom w:val="none" w:sz="0" w:space="0" w:color="auto"/>
        <w:right w:val="none" w:sz="0" w:space="0" w:color="auto"/>
      </w:divBdr>
    </w:div>
    <w:div w:id="1435318748">
      <w:bodyDiv w:val="1"/>
      <w:marLeft w:val="0"/>
      <w:marRight w:val="0"/>
      <w:marTop w:val="0"/>
      <w:marBottom w:val="0"/>
      <w:divBdr>
        <w:top w:val="none" w:sz="0" w:space="0" w:color="auto"/>
        <w:left w:val="none" w:sz="0" w:space="0" w:color="auto"/>
        <w:bottom w:val="none" w:sz="0" w:space="0" w:color="auto"/>
        <w:right w:val="none" w:sz="0" w:space="0" w:color="auto"/>
      </w:divBdr>
      <w:divsChild>
        <w:div w:id="607541240">
          <w:marLeft w:val="1800"/>
          <w:marRight w:val="0"/>
          <w:marTop w:val="115"/>
          <w:marBottom w:val="0"/>
          <w:divBdr>
            <w:top w:val="none" w:sz="0" w:space="0" w:color="auto"/>
            <w:left w:val="none" w:sz="0" w:space="0" w:color="auto"/>
            <w:bottom w:val="none" w:sz="0" w:space="0" w:color="auto"/>
            <w:right w:val="none" w:sz="0" w:space="0" w:color="auto"/>
          </w:divBdr>
        </w:div>
        <w:div w:id="1300575321">
          <w:marLeft w:val="1800"/>
          <w:marRight w:val="0"/>
          <w:marTop w:val="115"/>
          <w:marBottom w:val="0"/>
          <w:divBdr>
            <w:top w:val="none" w:sz="0" w:space="0" w:color="auto"/>
            <w:left w:val="none" w:sz="0" w:space="0" w:color="auto"/>
            <w:bottom w:val="none" w:sz="0" w:space="0" w:color="auto"/>
            <w:right w:val="none" w:sz="0" w:space="0" w:color="auto"/>
          </w:divBdr>
        </w:div>
        <w:div w:id="1690108877">
          <w:marLeft w:val="1800"/>
          <w:marRight w:val="0"/>
          <w:marTop w:val="115"/>
          <w:marBottom w:val="0"/>
          <w:divBdr>
            <w:top w:val="none" w:sz="0" w:space="0" w:color="auto"/>
            <w:left w:val="none" w:sz="0" w:space="0" w:color="auto"/>
            <w:bottom w:val="none" w:sz="0" w:space="0" w:color="auto"/>
            <w:right w:val="none" w:sz="0" w:space="0" w:color="auto"/>
          </w:divBdr>
        </w:div>
      </w:divsChild>
    </w:div>
    <w:div w:id="1436168669">
      <w:bodyDiv w:val="1"/>
      <w:marLeft w:val="0"/>
      <w:marRight w:val="0"/>
      <w:marTop w:val="0"/>
      <w:marBottom w:val="0"/>
      <w:divBdr>
        <w:top w:val="none" w:sz="0" w:space="0" w:color="auto"/>
        <w:left w:val="none" w:sz="0" w:space="0" w:color="auto"/>
        <w:bottom w:val="none" w:sz="0" w:space="0" w:color="auto"/>
        <w:right w:val="none" w:sz="0" w:space="0" w:color="auto"/>
      </w:divBdr>
      <w:divsChild>
        <w:div w:id="194393676">
          <w:marLeft w:val="547"/>
          <w:marRight w:val="0"/>
          <w:marTop w:val="154"/>
          <w:marBottom w:val="0"/>
          <w:divBdr>
            <w:top w:val="none" w:sz="0" w:space="0" w:color="auto"/>
            <w:left w:val="none" w:sz="0" w:space="0" w:color="auto"/>
            <w:bottom w:val="none" w:sz="0" w:space="0" w:color="auto"/>
            <w:right w:val="none" w:sz="0" w:space="0" w:color="auto"/>
          </w:divBdr>
        </w:div>
        <w:div w:id="398014645">
          <w:marLeft w:val="1166"/>
          <w:marRight w:val="0"/>
          <w:marTop w:val="134"/>
          <w:marBottom w:val="0"/>
          <w:divBdr>
            <w:top w:val="none" w:sz="0" w:space="0" w:color="auto"/>
            <w:left w:val="none" w:sz="0" w:space="0" w:color="auto"/>
            <w:bottom w:val="none" w:sz="0" w:space="0" w:color="auto"/>
            <w:right w:val="none" w:sz="0" w:space="0" w:color="auto"/>
          </w:divBdr>
        </w:div>
        <w:div w:id="457381448">
          <w:marLeft w:val="547"/>
          <w:marRight w:val="0"/>
          <w:marTop w:val="154"/>
          <w:marBottom w:val="0"/>
          <w:divBdr>
            <w:top w:val="none" w:sz="0" w:space="0" w:color="auto"/>
            <w:left w:val="none" w:sz="0" w:space="0" w:color="auto"/>
            <w:bottom w:val="none" w:sz="0" w:space="0" w:color="auto"/>
            <w:right w:val="none" w:sz="0" w:space="0" w:color="auto"/>
          </w:divBdr>
        </w:div>
        <w:div w:id="470221126">
          <w:marLeft w:val="1166"/>
          <w:marRight w:val="0"/>
          <w:marTop w:val="134"/>
          <w:marBottom w:val="0"/>
          <w:divBdr>
            <w:top w:val="none" w:sz="0" w:space="0" w:color="auto"/>
            <w:left w:val="none" w:sz="0" w:space="0" w:color="auto"/>
            <w:bottom w:val="none" w:sz="0" w:space="0" w:color="auto"/>
            <w:right w:val="none" w:sz="0" w:space="0" w:color="auto"/>
          </w:divBdr>
        </w:div>
        <w:div w:id="1077245426">
          <w:marLeft w:val="1166"/>
          <w:marRight w:val="0"/>
          <w:marTop w:val="134"/>
          <w:marBottom w:val="0"/>
          <w:divBdr>
            <w:top w:val="none" w:sz="0" w:space="0" w:color="auto"/>
            <w:left w:val="none" w:sz="0" w:space="0" w:color="auto"/>
            <w:bottom w:val="none" w:sz="0" w:space="0" w:color="auto"/>
            <w:right w:val="none" w:sz="0" w:space="0" w:color="auto"/>
          </w:divBdr>
        </w:div>
        <w:div w:id="1465076017">
          <w:marLeft w:val="1166"/>
          <w:marRight w:val="0"/>
          <w:marTop w:val="134"/>
          <w:marBottom w:val="0"/>
          <w:divBdr>
            <w:top w:val="none" w:sz="0" w:space="0" w:color="auto"/>
            <w:left w:val="none" w:sz="0" w:space="0" w:color="auto"/>
            <w:bottom w:val="none" w:sz="0" w:space="0" w:color="auto"/>
            <w:right w:val="none" w:sz="0" w:space="0" w:color="auto"/>
          </w:divBdr>
        </w:div>
        <w:div w:id="1624000331">
          <w:marLeft w:val="547"/>
          <w:marRight w:val="0"/>
          <w:marTop w:val="154"/>
          <w:marBottom w:val="0"/>
          <w:divBdr>
            <w:top w:val="none" w:sz="0" w:space="0" w:color="auto"/>
            <w:left w:val="none" w:sz="0" w:space="0" w:color="auto"/>
            <w:bottom w:val="none" w:sz="0" w:space="0" w:color="auto"/>
            <w:right w:val="none" w:sz="0" w:space="0" w:color="auto"/>
          </w:divBdr>
        </w:div>
      </w:divsChild>
    </w:div>
    <w:div w:id="1439719160">
      <w:bodyDiv w:val="1"/>
      <w:marLeft w:val="0"/>
      <w:marRight w:val="0"/>
      <w:marTop w:val="0"/>
      <w:marBottom w:val="0"/>
      <w:divBdr>
        <w:top w:val="none" w:sz="0" w:space="0" w:color="auto"/>
        <w:left w:val="none" w:sz="0" w:space="0" w:color="auto"/>
        <w:bottom w:val="none" w:sz="0" w:space="0" w:color="auto"/>
        <w:right w:val="none" w:sz="0" w:space="0" w:color="auto"/>
      </w:divBdr>
      <w:divsChild>
        <w:div w:id="334845123">
          <w:marLeft w:val="547"/>
          <w:marRight w:val="0"/>
          <w:marTop w:val="154"/>
          <w:marBottom w:val="0"/>
          <w:divBdr>
            <w:top w:val="none" w:sz="0" w:space="0" w:color="auto"/>
            <w:left w:val="none" w:sz="0" w:space="0" w:color="auto"/>
            <w:bottom w:val="none" w:sz="0" w:space="0" w:color="auto"/>
            <w:right w:val="none" w:sz="0" w:space="0" w:color="auto"/>
          </w:divBdr>
        </w:div>
        <w:div w:id="758871417">
          <w:marLeft w:val="1166"/>
          <w:marRight w:val="0"/>
          <w:marTop w:val="134"/>
          <w:marBottom w:val="0"/>
          <w:divBdr>
            <w:top w:val="none" w:sz="0" w:space="0" w:color="auto"/>
            <w:left w:val="none" w:sz="0" w:space="0" w:color="auto"/>
            <w:bottom w:val="none" w:sz="0" w:space="0" w:color="auto"/>
            <w:right w:val="none" w:sz="0" w:space="0" w:color="auto"/>
          </w:divBdr>
        </w:div>
        <w:div w:id="1125126667">
          <w:marLeft w:val="547"/>
          <w:marRight w:val="0"/>
          <w:marTop w:val="154"/>
          <w:marBottom w:val="0"/>
          <w:divBdr>
            <w:top w:val="none" w:sz="0" w:space="0" w:color="auto"/>
            <w:left w:val="none" w:sz="0" w:space="0" w:color="auto"/>
            <w:bottom w:val="none" w:sz="0" w:space="0" w:color="auto"/>
            <w:right w:val="none" w:sz="0" w:space="0" w:color="auto"/>
          </w:divBdr>
        </w:div>
        <w:div w:id="1289165960">
          <w:marLeft w:val="1166"/>
          <w:marRight w:val="0"/>
          <w:marTop w:val="134"/>
          <w:marBottom w:val="0"/>
          <w:divBdr>
            <w:top w:val="none" w:sz="0" w:space="0" w:color="auto"/>
            <w:left w:val="none" w:sz="0" w:space="0" w:color="auto"/>
            <w:bottom w:val="none" w:sz="0" w:space="0" w:color="auto"/>
            <w:right w:val="none" w:sz="0" w:space="0" w:color="auto"/>
          </w:divBdr>
        </w:div>
        <w:div w:id="1456484799">
          <w:marLeft w:val="1166"/>
          <w:marRight w:val="0"/>
          <w:marTop w:val="134"/>
          <w:marBottom w:val="0"/>
          <w:divBdr>
            <w:top w:val="none" w:sz="0" w:space="0" w:color="auto"/>
            <w:left w:val="none" w:sz="0" w:space="0" w:color="auto"/>
            <w:bottom w:val="none" w:sz="0" w:space="0" w:color="auto"/>
            <w:right w:val="none" w:sz="0" w:space="0" w:color="auto"/>
          </w:divBdr>
        </w:div>
        <w:div w:id="1552115361">
          <w:marLeft w:val="1166"/>
          <w:marRight w:val="0"/>
          <w:marTop w:val="134"/>
          <w:marBottom w:val="0"/>
          <w:divBdr>
            <w:top w:val="none" w:sz="0" w:space="0" w:color="auto"/>
            <w:left w:val="none" w:sz="0" w:space="0" w:color="auto"/>
            <w:bottom w:val="none" w:sz="0" w:space="0" w:color="auto"/>
            <w:right w:val="none" w:sz="0" w:space="0" w:color="auto"/>
          </w:divBdr>
        </w:div>
        <w:div w:id="2003265871">
          <w:marLeft w:val="547"/>
          <w:marRight w:val="0"/>
          <w:marTop w:val="154"/>
          <w:marBottom w:val="0"/>
          <w:divBdr>
            <w:top w:val="none" w:sz="0" w:space="0" w:color="auto"/>
            <w:left w:val="none" w:sz="0" w:space="0" w:color="auto"/>
            <w:bottom w:val="none" w:sz="0" w:space="0" w:color="auto"/>
            <w:right w:val="none" w:sz="0" w:space="0" w:color="auto"/>
          </w:divBdr>
        </w:div>
      </w:divsChild>
    </w:div>
    <w:div w:id="1440760361">
      <w:bodyDiv w:val="1"/>
      <w:marLeft w:val="0"/>
      <w:marRight w:val="0"/>
      <w:marTop w:val="0"/>
      <w:marBottom w:val="0"/>
      <w:divBdr>
        <w:top w:val="none" w:sz="0" w:space="0" w:color="auto"/>
        <w:left w:val="none" w:sz="0" w:space="0" w:color="auto"/>
        <w:bottom w:val="none" w:sz="0" w:space="0" w:color="auto"/>
        <w:right w:val="none" w:sz="0" w:space="0" w:color="auto"/>
      </w:divBdr>
    </w:div>
    <w:div w:id="1444227045">
      <w:bodyDiv w:val="1"/>
      <w:marLeft w:val="0"/>
      <w:marRight w:val="0"/>
      <w:marTop w:val="0"/>
      <w:marBottom w:val="0"/>
      <w:divBdr>
        <w:top w:val="none" w:sz="0" w:space="0" w:color="auto"/>
        <w:left w:val="none" w:sz="0" w:space="0" w:color="auto"/>
        <w:bottom w:val="none" w:sz="0" w:space="0" w:color="auto"/>
        <w:right w:val="none" w:sz="0" w:space="0" w:color="auto"/>
      </w:divBdr>
    </w:div>
    <w:div w:id="1452943283">
      <w:bodyDiv w:val="1"/>
      <w:marLeft w:val="0"/>
      <w:marRight w:val="0"/>
      <w:marTop w:val="0"/>
      <w:marBottom w:val="0"/>
      <w:divBdr>
        <w:top w:val="none" w:sz="0" w:space="0" w:color="auto"/>
        <w:left w:val="none" w:sz="0" w:space="0" w:color="auto"/>
        <w:bottom w:val="none" w:sz="0" w:space="0" w:color="auto"/>
        <w:right w:val="none" w:sz="0" w:space="0" w:color="auto"/>
      </w:divBdr>
    </w:div>
    <w:div w:id="1457528707">
      <w:bodyDiv w:val="1"/>
      <w:marLeft w:val="0"/>
      <w:marRight w:val="0"/>
      <w:marTop w:val="0"/>
      <w:marBottom w:val="0"/>
      <w:divBdr>
        <w:top w:val="none" w:sz="0" w:space="0" w:color="auto"/>
        <w:left w:val="none" w:sz="0" w:space="0" w:color="auto"/>
        <w:bottom w:val="none" w:sz="0" w:space="0" w:color="auto"/>
        <w:right w:val="none" w:sz="0" w:space="0" w:color="auto"/>
      </w:divBdr>
    </w:div>
    <w:div w:id="1458838185">
      <w:bodyDiv w:val="1"/>
      <w:marLeft w:val="0"/>
      <w:marRight w:val="0"/>
      <w:marTop w:val="0"/>
      <w:marBottom w:val="0"/>
      <w:divBdr>
        <w:top w:val="none" w:sz="0" w:space="0" w:color="auto"/>
        <w:left w:val="none" w:sz="0" w:space="0" w:color="auto"/>
        <w:bottom w:val="none" w:sz="0" w:space="0" w:color="auto"/>
        <w:right w:val="none" w:sz="0" w:space="0" w:color="auto"/>
      </w:divBdr>
    </w:div>
    <w:div w:id="1462721767">
      <w:bodyDiv w:val="1"/>
      <w:marLeft w:val="0"/>
      <w:marRight w:val="0"/>
      <w:marTop w:val="0"/>
      <w:marBottom w:val="0"/>
      <w:divBdr>
        <w:top w:val="none" w:sz="0" w:space="0" w:color="auto"/>
        <w:left w:val="none" w:sz="0" w:space="0" w:color="auto"/>
        <w:bottom w:val="none" w:sz="0" w:space="0" w:color="auto"/>
        <w:right w:val="none" w:sz="0" w:space="0" w:color="auto"/>
      </w:divBdr>
    </w:div>
    <w:div w:id="1473255821">
      <w:bodyDiv w:val="1"/>
      <w:marLeft w:val="0"/>
      <w:marRight w:val="0"/>
      <w:marTop w:val="0"/>
      <w:marBottom w:val="0"/>
      <w:divBdr>
        <w:top w:val="none" w:sz="0" w:space="0" w:color="auto"/>
        <w:left w:val="none" w:sz="0" w:space="0" w:color="auto"/>
        <w:bottom w:val="none" w:sz="0" w:space="0" w:color="auto"/>
        <w:right w:val="none" w:sz="0" w:space="0" w:color="auto"/>
      </w:divBdr>
    </w:div>
    <w:div w:id="1488938409">
      <w:bodyDiv w:val="1"/>
      <w:marLeft w:val="0"/>
      <w:marRight w:val="0"/>
      <w:marTop w:val="0"/>
      <w:marBottom w:val="0"/>
      <w:divBdr>
        <w:top w:val="none" w:sz="0" w:space="0" w:color="auto"/>
        <w:left w:val="none" w:sz="0" w:space="0" w:color="auto"/>
        <w:bottom w:val="none" w:sz="0" w:space="0" w:color="auto"/>
        <w:right w:val="none" w:sz="0" w:space="0" w:color="auto"/>
      </w:divBdr>
      <w:divsChild>
        <w:div w:id="369502029">
          <w:marLeft w:val="1800"/>
          <w:marRight w:val="0"/>
          <w:marTop w:val="115"/>
          <w:marBottom w:val="0"/>
          <w:divBdr>
            <w:top w:val="none" w:sz="0" w:space="0" w:color="auto"/>
            <w:left w:val="none" w:sz="0" w:space="0" w:color="auto"/>
            <w:bottom w:val="none" w:sz="0" w:space="0" w:color="auto"/>
            <w:right w:val="none" w:sz="0" w:space="0" w:color="auto"/>
          </w:divBdr>
        </w:div>
        <w:div w:id="421340358">
          <w:marLeft w:val="1800"/>
          <w:marRight w:val="0"/>
          <w:marTop w:val="115"/>
          <w:marBottom w:val="0"/>
          <w:divBdr>
            <w:top w:val="none" w:sz="0" w:space="0" w:color="auto"/>
            <w:left w:val="none" w:sz="0" w:space="0" w:color="auto"/>
            <w:bottom w:val="none" w:sz="0" w:space="0" w:color="auto"/>
            <w:right w:val="none" w:sz="0" w:space="0" w:color="auto"/>
          </w:divBdr>
        </w:div>
        <w:div w:id="583415555">
          <w:marLeft w:val="1800"/>
          <w:marRight w:val="0"/>
          <w:marTop w:val="115"/>
          <w:marBottom w:val="0"/>
          <w:divBdr>
            <w:top w:val="none" w:sz="0" w:space="0" w:color="auto"/>
            <w:left w:val="none" w:sz="0" w:space="0" w:color="auto"/>
            <w:bottom w:val="none" w:sz="0" w:space="0" w:color="auto"/>
            <w:right w:val="none" w:sz="0" w:space="0" w:color="auto"/>
          </w:divBdr>
        </w:div>
        <w:div w:id="637882751">
          <w:marLeft w:val="1166"/>
          <w:marRight w:val="0"/>
          <w:marTop w:val="115"/>
          <w:marBottom w:val="0"/>
          <w:divBdr>
            <w:top w:val="none" w:sz="0" w:space="0" w:color="auto"/>
            <w:left w:val="none" w:sz="0" w:space="0" w:color="auto"/>
            <w:bottom w:val="none" w:sz="0" w:space="0" w:color="auto"/>
            <w:right w:val="none" w:sz="0" w:space="0" w:color="auto"/>
          </w:divBdr>
        </w:div>
        <w:div w:id="865094962">
          <w:marLeft w:val="1800"/>
          <w:marRight w:val="0"/>
          <w:marTop w:val="115"/>
          <w:marBottom w:val="0"/>
          <w:divBdr>
            <w:top w:val="none" w:sz="0" w:space="0" w:color="auto"/>
            <w:left w:val="none" w:sz="0" w:space="0" w:color="auto"/>
            <w:bottom w:val="none" w:sz="0" w:space="0" w:color="auto"/>
            <w:right w:val="none" w:sz="0" w:space="0" w:color="auto"/>
          </w:divBdr>
        </w:div>
        <w:div w:id="1091241048">
          <w:marLeft w:val="1166"/>
          <w:marRight w:val="0"/>
          <w:marTop w:val="115"/>
          <w:marBottom w:val="0"/>
          <w:divBdr>
            <w:top w:val="none" w:sz="0" w:space="0" w:color="auto"/>
            <w:left w:val="none" w:sz="0" w:space="0" w:color="auto"/>
            <w:bottom w:val="none" w:sz="0" w:space="0" w:color="auto"/>
            <w:right w:val="none" w:sz="0" w:space="0" w:color="auto"/>
          </w:divBdr>
        </w:div>
        <w:div w:id="1678844770">
          <w:marLeft w:val="1800"/>
          <w:marRight w:val="0"/>
          <w:marTop w:val="115"/>
          <w:marBottom w:val="0"/>
          <w:divBdr>
            <w:top w:val="none" w:sz="0" w:space="0" w:color="auto"/>
            <w:left w:val="none" w:sz="0" w:space="0" w:color="auto"/>
            <w:bottom w:val="none" w:sz="0" w:space="0" w:color="auto"/>
            <w:right w:val="none" w:sz="0" w:space="0" w:color="auto"/>
          </w:divBdr>
        </w:div>
        <w:div w:id="1729112385">
          <w:marLeft w:val="2520"/>
          <w:marRight w:val="0"/>
          <w:marTop w:val="96"/>
          <w:marBottom w:val="0"/>
          <w:divBdr>
            <w:top w:val="none" w:sz="0" w:space="0" w:color="auto"/>
            <w:left w:val="none" w:sz="0" w:space="0" w:color="auto"/>
            <w:bottom w:val="none" w:sz="0" w:space="0" w:color="auto"/>
            <w:right w:val="none" w:sz="0" w:space="0" w:color="auto"/>
          </w:divBdr>
        </w:div>
        <w:div w:id="1826163635">
          <w:marLeft w:val="2520"/>
          <w:marRight w:val="0"/>
          <w:marTop w:val="96"/>
          <w:marBottom w:val="0"/>
          <w:divBdr>
            <w:top w:val="none" w:sz="0" w:space="0" w:color="auto"/>
            <w:left w:val="none" w:sz="0" w:space="0" w:color="auto"/>
            <w:bottom w:val="none" w:sz="0" w:space="0" w:color="auto"/>
            <w:right w:val="none" w:sz="0" w:space="0" w:color="auto"/>
          </w:divBdr>
        </w:div>
        <w:div w:id="2105035320">
          <w:marLeft w:val="2520"/>
          <w:marRight w:val="0"/>
          <w:marTop w:val="96"/>
          <w:marBottom w:val="0"/>
          <w:divBdr>
            <w:top w:val="none" w:sz="0" w:space="0" w:color="auto"/>
            <w:left w:val="none" w:sz="0" w:space="0" w:color="auto"/>
            <w:bottom w:val="none" w:sz="0" w:space="0" w:color="auto"/>
            <w:right w:val="none" w:sz="0" w:space="0" w:color="auto"/>
          </w:divBdr>
        </w:div>
      </w:divsChild>
    </w:div>
    <w:div w:id="1546865719">
      <w:bodyDiv w:val="1"/>
      <w:marLeft w:val="0"/>
      <w:marRight w:val="0"/>
      <w:marTop w:val="0"/>
      <w:marBottom w:val="0"/>
      <w:divBdr>
        <w:top w:val="none" w:sz="0" w:space="0" w:color="auto"/>
        <w:left w:val="none" w:sz="0" w:space="0" w:color="auto"/>
        <w:bottom w:val="none" w:sz="0" w:space="0" w:color="auto"/>
        <w:right w:val="none" w:sz="0" w:space="0" w:color="auto"/>
      </w:divBdr>
    </w:div>
    <w:div w:id="1572235002">
      <w:bodyDiv w:val="1"/>
      <w:marLeft w:val="0"/>
      <w:marRight w:val="0"/>
      <w:marTop w:val="0"/>
      <w:marBottom w:val="0"/>
      <w:divBdr>
        <w:top w:val="none" w:sz="0" w:space="0" w:color="auto"/>
        <w:left w:val="none" w:sz="0" w:space="0" w:color="auto"/>
        <w:bottom w:val="none" w:sz="0" w:space="0" w:color="auto"/>
        <w:right w:val="none" w:sz="0" w:space="0" w:color="auto"/>
      </w:divBdr>
    </w:div>
    <w:div w:id="1575124260">
      <w:bodyDiv w:val="1"/>
      <w:marLeft w:val="0"/>
      <w:marRight w:val="0"/>
      <w:marTop w:val="0"/>
      <w:marBottom w:val="0"/>
      <w:divBdr>
        <w:top w:val="none" w:sz="0" w:space="0" w:color="auto"/>
        <w:left w:val="none" w:sz="0" w:space="0" w:color="auto"/>
        <w:bottom w:val="none" w:sz="0" w:space="0" w:color="auto"/>
        <w:right w:val="none" w:sz="0" w:space="0" w:color="auto"/>
      </w:divBdr>
    </w:div>
    <w:div w:id="1593584067">
      <w:bodyDiv w:val="1"/>
      <w:marLeft w:val="0"/>
      <w:marRight w:val="0"/>
      <w:marTop w:val="0"/>
      <w:marBottom w:val="0"/>
      <w:divBdr>
        <w:top w:val="none" w:sz="0" w:space="0" w:color="auto"/>
        <w:left w:val="none" w:sz="0" w:space="0" w:color="auto"/>
        <w:bottom w:val="none" w:sz="0" w:space="0" w:color="auto"/>
        <w:right w:val="none" w:sz="0" w:space="0" w:color="auto"/>
      </w:divBdr>
    </w:div>
    <w:div w:id="1594194567">
      <w:bodyDiv w:val="1"/>
      <w:marLeft w:val="0"/>
      <w:marRight w:val="0"/>
      <w:marTop w:val="0"/>
      <w:marBottom w:val="0"/>
      <w:divBdr>
        <w:top w:val="none" w:sz="0" w:space="0" w:color="auto"/>
        <w:left w:val="none" w:sz="0" w:space="0" w:color="auto"/>
        <w:bottom w:val="none" w:sz="0" w:space="0" w:color="auto"/>
        <w:right w:val="none" w:sz="0" w:space="0" w:color="auto"/>
      </w:divBdr>
    </w:div>
    <w:div w:id="1613633696">
      <w:bodyDiv w:val="1"/>
      <w:marLeft w:val="0"/>
      <w:marRight w:val="0"/>
      <w:marTop w:val="0"/>
      <w:marBottom w:val="0"/>
      <w:divBdr>
        <w:top w:val="none" w:sz="0" w:space="0" w:color="auto"/>
        <w:left w:val="none" w:sz="0" w:space="0" w:color="auto"/>
        <w:bottom w:val="none" w:sz="0" w:space="0" w:color="auto"/>
        <w:right w:val="none" w:sz="0" w:space="0" w:color="auto"/>
      </w:divBdr>
    </w:div>
    <w:div w:id="1622803830">
      <w:bodyDiv w:val="1"/>
      <w:marLeft w:val="0"/>
      <w:marRight w:val="0"/>
      <w:marTop w:val="0"/>
      <w:marBottom w:val="0"/>
      <w:divBdr>
        <w:top w:val="none" w:sz="0" w:space="0" w:color="auto"/>
        <w:left w:val="none" w:sz="0" w:space="0" w:color="auto"/>
        <w:bottom w:val="none" w:sz="0" w:space="0" w:color="auto"/>
        <w:right w:val="none" w:sz="0" w:space="0" w:color="auto"/>
      </w:divBdr>
    </w:div>
    <w:div w:id="1623459908">
      <w:bodyDiv w:val="1"/>
      <w:marLeft w:val="0"/>
      <w:marRight w:val="0"/>
      <w:marTop w:val="0"/>
      <w:marBottom w:val="0"/>
      <w:divBdr>
        <w:top w:val="none" w:sz="0" w:space="0" w:color="auto"/>
        <w:left w:val="none" w:sz="0" w:space="0" w:color="auto"/>
        <w:bottom w:val="none" w:sz="0" w:space="0" w:color="auto"/>
        <w:right w:val="none" w:sz="0" w:space="0" w:color="auto"/>
      </w:divBdr>
    </w:div>
    <w:div w:id="1633100328">
      <w:bodyDiv w:val="1"/>
      <w:marLeft w:val="0"/>
      <w:marRight w:val="0"/>
      <w:marTop w:val="0"/>
      <w:marBottom w:val="0"/>
      <w:divBdr>
        <w:top w:val="none" w:sz="0" w:space="0" w:color="auto"/>
        <w:left w:val="none" w:sz="0" w:space="0" w:color="auto"/>
        <w:bottom w:val="none" w:sz="0" w:space="0" w:color="auto"/>
        <w:right w:val="none" w:sz="0" w:space="0" w:color="auto"/>
      </w:divBdr>
    </w:div>
    <w:div w:id="1641612295">
      <w:bodyDiv w:val="1"/>
      <w:marLeft w:val="0"/>
      <w:marRight w:val="0"/>
      <w:marTop w:val="0"/>
      <w:marBottom w:val="0"/>
      <w:divBdr>
        <w:top w:val="none" w:sz="0" w:space="0" w:color="auto"/>
        <w:left w:val="none" w:sz="0" w:space="0" w:color="auto"/>
        <w:bottom w:val="none" w:sz="0" w:space="0" w:color="auto"/>
        <w:right w:val="none" w:sz="0" w:space="0" w:color="auto"/>
      </w:divBdr>
    </w:div>
    <w:div w:id="1664819665">
      <w:bodyDiv w:val="1"/>
      <w:marLeft w:val="0"/>
      <w:marRight w:val="0"/>
      <w:marTop w:val="0"/>
      <w:marBottom w:val="0"/>
      <w:divBdr>
        <w:top w:val="none" w:sz="0" w:space="0" w:color="auto"/>
        <w:left w:val="none" w:sz="0" w:space="0" w:color="auto"/>
        <w:bottom w:val="none" w:sz="0" w:space="0" w:color="auto"/>
        <w:right w:val="none" w:sz="0" w:space="0" w:color="auto"/>
      </w:divBdr>
    </w:div>
    <w:div w:id="1693727323">
      <w:bodyDiv w:val="1"/>
      <w:marLeft w:val="0"/>
      <w:marRight w:val="0"/>
      <w:marTop w:val="0"/>
      <w:marBottom w:val="0"/>
      <w:divBdr>
        <w:top w:val="none" w:sz="0" w:space="0" w:color="auto"/>
        <w:left w:val="none" w:sz="0" w:space="0" w:color="auto"/>
        <w:bottom w:val="none" w:sz="0" w:space="0" w:color="auto"/>
        <w:right w:val="none" w:sz="0" w:space="0" w:color="auto"/>
      </w:divBdr>
    </w:div>
    <w:div w:id="1695382024">
      <w:bodyDiv w:val="1"/>
      <w:marLeft w:val="0"/>
      <w:marRight w:val="0"/>
      <w:marTop w:val="0"/>
      <w:marBottom w:val="0"/>
      <w:divBdr>
        <w:top w:val="none" w:sz="0" w:space="0" w:color="auto"/>
        <w:left w:val="none" w:sz="0" w:space="0" w:color="auto"/>
        <w:bottom w:val="none" w:sz="0" w:space="0" w:color="auto"/>
        <w:right w:val="none" w:sz="0" w:space="0" w:color="auto"/>
      </w:divBdr>
    </w:div>
    <w:div w:id="1708795752">
      <w:bodyDiv w:val="1"/>
      <w:marLeft w:val="0"/>
      <w:marRight w:val="0"/>
      <w:marTop w:val="0"/>
      <w:marBottom w:val="0"/>
      <w:divBdr>
        <w:top w:val="none" w:sz="0" w:space="0" w:color="auto"/>
        <w:left w:val="none" w:sz="0" w:space="0" w:color="auto"/>
        <w:bottom w:val="none" w:sz="0" w:space="0" w:color="auto"/>
        <w:right w:val="none" w:sz="0" w:space="0" w:color="auto"/>
      </w:divBdr>
    </w:div>
    <w:div w:id="1726680016">
      <w:bodyDiv w:val="1"/>
      <w:marLeft w:val="0"/>
      <w:marRight w:val="0"/>
      <w:marTop w:val="0"/>
      <w:marBottom w:val="0"/>
      <w:divBdr>
        <w:top w:val="none" w:sz="0" w:space="0" w:color="auto"/>
        <w:left w:val="none" w:sz="0" w:space="0" w:color="auto"/>
        <w:bottom w:val="none" w:sz="0" w:space="0" w:color="auto"/>
        <w:right w:val="none" w:sz="0" w:space="0" w:color="auto"/>
      </w:divBdr>
    </w:div>
    <w:div w:id="1736052185">
      <w:bodyDiv w:val="1"/>
      <w:marLeft w:val="0"/>
      <w:marRight w:val="0"/>
      <w:marTop w:val="0"/>
      <w:marBottom w:val="0"/>
      <w:divBdr>
        <w:top w:val="none" w:sz="0" w:space="0" w:color="auto"/>
        <w:left w:val="none" w:sz="0" w:space="0" w:color="auto"/>
        <w:bottom w:val="none" w:sz="0" w:space="0" w:color="auto"/>
        <w:right w:val="none" w:sz="0" w:space="0" w:color="auto"/>
      </w:divBdr>
    </w:div>
    <w:div w:id="1756633965">
      <w:bodyDiv w:val="1"/>
      <w:marLeft w:val="0"/>
      <w:marRight w:val="0"/>
      <w:marTop w:val="0"/>
      <w:marBottom w:val="0"/>
      <w:divBdr>
        <w:top w:val="none" w:sz="0" w:space="0" w:color="auto"/>
        <w:left w:val="none" w:sz="0" w:space="0" w:color="auto"/>
        <w:bottom w:val="none" w:sz="0" w:space="0" w:color="auto"/>
        <w:right w:val="none" w:sz="0" w:space="0" w:color="auto"/>
      </w:divBdr>
    </w:div>
    <w:div w:id="1756975875">
      <w:bodyDiv w:val="1"/>
      <w:marLeft w:val="0"/>
      <w:marRight w:val="0"/>
      <w:marTop w:val="0"/>
      <w:marBottom w:val="0"/>
      <w:divBdr>
        <w:top w:val="none" w:sz="0" w:space="0" w:color="auto"/>
        <w:left w:val="none" w:sz="0" w:space="0" w:color="auto"/>
        <w:bottom w:val="none" w:sz="0" w:space="0" w:color="auto"/>
        <w:right w:val="none" w:sz="0" w:space="0" w:color="auto"/>
      </w:divBdr>
    </w:div>
    <w:div w:id="1777872403">
      <w:bodyDiv w:val="1"/>
      <w:marLeft w:val="0"/>
      <w:marRight w:val="0"/>
      <w:marTop w:val="0"/>
      <w:marBottom w:val="0"/>
      <w:divBdr>
        <w:top w:val="none" w:sz="0" w:space="0" w:color="auto"/>
        <w:left w:val="none" w:sz="0" w:space="0" w:color="auto"/>
        <w:bottom w:val="none" w:sz="0" w:space="0" w:color="auto"/>
        <w:right w:val="none" w:sz="0" w:space="0" w:color="auto"/>
      </w:divBdr>
    </w:div>
    <w:div w:id="1787894499">
      <w:bodyDiv w:val="1"/>
      <w:marLeft w:val="0"/>
      <w:marRight w:val="0"/>
      <w:marTop w:val="0"/>
      <w:marBottom w:val="0"/>
      <w:divBdr>
        <w:top w:val="none" w:sz="0" w:space="0" w:color="auto"/>
        <w:left w:val="none" w:sz="0" w:space="0" w:color="auto"/>
        <w:bottom w:val="none" w:sz="0" w:space="0" w:color="auto"/>
        <w:right w:val="none" w:sz="0" w:space="0" w:color="auto"/>
      </w:divBdr>
    </w:div>
    <w:div w:id="1809009978">
      <w:bodyDiv w:val="1"/>
      <w:marLeft w:val="0"/>
      <w:marRight w:val="0"/>
      <w:marTop w:val="0"/>
      <w:marBottom w:val="0"/>
      <w:divBdr>
        <w:top w:val="none" w:sz="0" w:space="0" w:color="auto"/>
        <w:left w:val="none" w:sz="0" w:space="0" w:color="auto"/>
        <w:bottom w:val="none" w:sz="0" w:space="0" w:color="auto"/>
        <w:right w:val="none" w:sz="0" w:space="0" w:color="auto"/>
      </w:divBdr>
    </w:div>
    <w:div w:id="1810322039">
      <w:bodyDiv w:val="1"/>
      <w:marLeft w:val="0"/>
      <w:marRight w:val="0"/>
      <w:marTop w:val="0"/>
      <w:marBottom w:val="0"/>
      <w:divBdr>
        <w:top w:val="none" w:sz="0" w:space="0" w:color="auto"/>
        <w:left w:val="none" w:sz="0" w:space="0" w:color="auto"/>
        <w:bottom w:val="none" w:sz="0" w:space="0" w:color="auto"/>
        <w:right w:val="none" w:sz="0" w:space="0" w:color="auto"/>
      </w:divBdr>
    </w:div>
    <w:div w:id="1832409356">
      <w:bodyDiv w:val="1"/>
      <w:marLeft w:val="0"/>
      <w:marRight w:val="0"/>
      <w:marTop w:val="0"/>
      <w:marBottom w:val="0"/>
      <w:divBdr>
        <w:top w:val="none" w:sz="0" w:space="0" w:color="auto"/>
        <w:left w:val="none" w:sz="0" w:space="0" w:color="auto"/>
        <w:bottom w:val="none" w:sz="0" w:space="0" w:color="auto"/>
        <w:right w:val="none" w:sz="0" w:space="0" w:color="auto"/>
      </w:divBdr>
    </w:div>
    <w:div w:id="1850751941">
      <w:bodyDiv w:val="1"/>
      <w:marLeft w:val="0"/>
      <w:marRight w:val="0"/>
      <w:marTop w:val="0"/>
      <w:marBottom w:val="0"/>
      <w:divBdr>
        <w:top w:val="none" w:sz="0" w:space="0" w:color="auto"/>
        <w:left w:val="none" w:sz="0" w:space="0" w:color="auto"/>
        <w:bottom w:val="none" w:sz="0" w:space="0" w:color="auto"/>
        <w:right w:val="none" w:sz="0" w:space="0" w:color="auto"/>
      </w:divBdr>
    </w:div>
    <w:div w:id="1854102728">
      <w:bodyDiv w:val="1"/>
      <w:marLeft w:val="0"/>
      <w:marRight w:val="0"/>
      <w:marTop w:val="0"/>
      <w:marBottom w:val="0"/>
      <w:divBdr>
        <w:top w:val="none" w:sz="0" w:space="0" w:color="auto"/>
        <w:left w:val="none" w:sz="0" w:space="0" w:color="auto"/>
        <w:bottom w:val="none" w:sz="0" w:space="0" w:color="auto"/>
        <w:right w:val="none" w:sz="0" w:space="0" w:color="auto"/>
      </w:divBdr>
    </w:div>
    <w:div w:id="1860006379">
      <w:bodyDiv w:val="1"/>
      <w:marLeft w:val="0"/>
      <w:marRight w:val="0"/>
      <w:marTop w:val="0"/>
      <w:marBottom w:val="0"/>
      <w:divBdr>
        <w:top w:val="none" w:sz="0" w:space="0" w:color="auto"/>
        <w:left w:val="none" w:sz="0" w:space="0" w:color="auto"/>
        <w:bottom w:val="none" w:sz="0" w:space="0" w:color="auto"/>
        <w:right w:val="none" w:sz="0" w:space="0" w:color="auto"/>
      </w:divBdr>
    </w:div>
    <w:div w:id="1874924038">
      <w:bodyDiv w:val="1"/>
      <w:marLeft w:val="0"/>
      <w:marRight w:val="0"/>
      <w:marTop w:val="0"/>
      <w:marBottom w:val="0"/>
      <w:divBdr>
        <w:top w:val="none" w:sz="0" w:space="0" w:color="auto"/>
        <w:left w:val="none" w:sz="0" w:space="0" w:color="auto"/>
        <w:bottom w:val="none" w:sz="0" w:space="0" w:color="auto"/>
        <w:right w:val="none" w:sz="0" w:space="0" w:color="auto"/>
      </w:divBdr>
    </w:div>
    <w:div w:id="1880317664">
      <w:bodyDiv w:val="1"/>
      <w:marLeft w:val="0"/>
      <w:marRight w:val="0"/>
      <w:marTop w:val="0"/>
      <w:marBottom w:val="0"/>
      <w:divBdr>
        <w:top w:val="none" w:sz="0" w:space="0" w:color="auto"/>
        <w:left w:val="none" w:sz="0" w:space="0" w:color="auto"/>
        <w:bottom w:val="none" w:sz="0" w:space="0" w:color="auto"/>
        <w:right w:val="none" w:sz="0" w:space="0" w:color="auto"/>
      </w:divBdr>
    </w:div>
    <w:div w:id="1886403847">
      <w:bodyDiv w:val="1"/>
      <w:marLeft w:val="0"/>
      <w:marRight w:val="0"/>
      <w:marTop w:val="0"/>
      <w:marBottom w:val="0"/>
      <w:divBdr>
        <w:top w:val="none" w:sz="0" w:space="0" w:color="auto"/>
        <w:left w:val="none" w:sz="0" w:space="0" w:color="auto"/>
        <w:bottom w:val="none" w:sz="0" w:space="0" w:color="auto"/>
        <w:right w:val="none" w:sz="0" w:space="0" w:color="auto"/>
      </w:divBdr>
      <w:divsChild>
        <w:div w:id="245768951">
          <w:marLeft w:val="1166"/>
          <w:marRight w:val="0"/>
          <w:marTop w:val="115"/>
          <w:marBottom w:val="0"/>
          <w:divBdr>
            <w:top w:val="none" w:sz="0" w:space="0" w:color="auto"/>
            <w:left w:val="none" w:sz="0" w:space="0" w:color="auto"/>
            <w:bottom w:val="none" w:sz="0" w:space="0" w:color="auto"/>
            <w:right w:val="none" w:sz="0" w:space="0" w:color="auto"/>
          </w:divBdr>
        </w:div>
        <w:div w:id="636111098">
          <w:marLeft w:val="1800"/>
          <w:marRight w:val="0"/>
          <w:marTop w:val="96"/>
          <w:marBottom w:val="0"/>
          <w:divBdr>
            <w:top w:val="none" w:sz="0" w:space="0" w:color="auto"/>
            <w:left w:val="none" w:sz="0" w:space="0" w:color="auto"/>
            <w:bottom w:val="none" w:sz="0" w:space="0" w:color="auto"/>
            <w:right w:val="none" w:sz="0" w:space="0" w:color="auto"/>
          </w:divBdr>
        </w:div>
        <w:div w:id="738092202">
          <w:marLeft w:val="547"/>
          <w:marRight w:val="0"/>
          <w:marTop w:val="154"/>
          <w:marBottom w:val="0"/>
          <w:divBdr>
            <w:top w:val="none" w:sz="0" w:space="0" w:color="auto"/>
            <w:left w:val="none" w:sz="0" w:space="0" w:color="auto"/>
            <w:bottom w:val="none" w:sz="0" w:space="0" w:color="auto"/>
            <w:right w:val="none" w:sz="0" w:space="0" w:color="auto"/>
          </w:divBdr>
        </w:div>
        <w:div w:id="946737912">
          <w:marLeft w:val="1800"/>
          <w:marRight w:val="0"/>
          <w:marTop w:val="96"/>
          <w:marBottom w:val="0"/>
          <w:divBdr>
            <w:top w:val="none" w:sz="0" w:space="0" w:color="auto"/>
            <w:left w:val="none" w:sz="0" w:space="0" w:color="auto"/>
            <w:bottom w:val="none" w:sz="0" w:space="0" w:color="auto"/>
            <w:right w:val="none" w:sz="0" w:space="0" w:color="auto"/>
          </w:divBdr>
        </w:div>
        <w:div w:id="1094473104">
          <w:marLeft w:val="1166"/>
          <w:marRight w:val="0"/>
          <w:marTop w:val="115"/>
          <w:marBottom w:val="0"/>
          <w:divBdr>
            <w:top w:val="none" w:sz="0" w:space="0" w:color="auto"/>
            <w:left w:val="none" w:sz="0" w:space="0" w:color="auto"/>
            <w:bottom w:val="none" w:sz="0" w:space="0" w:color="auto"/>
            <w:right w:val="none" w:sz="0" w:space="0" w:color="auto"/>
          </w:divBdr>
        </w:div>
        <w:div w:id="1781219370">
          <w:marLeft w:val="1166"/>
          <w:marRight w:val="0"/>
          <w:marTop w:val="115"/>
          <w:marBottom w:val="0"/>
          <w:divBdr>
            <w:top w:val="none" w:sz="0" w:space="0" w:color="auto"/>
            <w:left w:val="none" w:sz="0" w:space="0" w:color="auto"/>
            <w:bottom w:val="none" w:sz="0" w:space="0" w:color="auto"/>
            <w:right w:val="none" w:sz="0" w:space="0" w:color="auto"/>
          </w:divBdr>
        </w:div>
      </w:divsChild>
    </w:div>
    <w:div w:id="1905482007">
      <w:bodyDiv w:val="1"/>
      <w:marLeft w:val="0"/>
      <w:marRight w:val="0"/>
      <w:marTop w:val="0"/>
      <w:marBottom w:val="0"/>
      <w:divBdr>
        <w:top w:val="none" w:sz="0" w:space="0" w:color="auto"/>
        <w:left w:val="none" w:sz="0" w:space="0" w:color="auto"/>
        <w:bottom w:val="none" w:sz="0" w:space="0" w:color="auto"/>
        <w:right w:val="none" w:sz="0" w:space="0" w:color="auto"/>
      </w:divBdr>
    </w:div>
    <w:div w:id="1905483493">
      <w:bodyDiv w:val="1"/>
      <w:marLeft w:val="0"/>
      <w:marRight w:val="0"/>
      <w:marTop w:val="0"/>
      <w:marBottom w:val="0"/>
      <w:divBdr>
        <w:top w:val="none" w:sz="0" w:space="0" w:color="auto"/>
        <w:left w:val="none" w:sz="0" w:space="0" w:color="auto"/>
        <w:bottom w:val="none" w:sz="0" w:space="0" w:color="auto"/>
        <w:right w:val="none" w:sz="0" w:space="0" w:color="auto"/>
      </w:divBdr>
    </w:div>
    <w:div w:id="1932353836">
      <w:bodyDiv w:val="1"/>
      <w:marLeft w:val="0"/>
      <w:marRight w:val="0"/>
      <w:marTop w:val="0"/>
      <w:marBottom w:val="0"/>
      <w:divBdr>
        <w:top w:val="none" w:sz="0" w:space="0" w:color="auto"/>
        <w:left w:val="none" w:sz="0" w:space="0" w:color="auto"/>
        <w:bottom w:val="none" w:sz="0" w:space="0" w:color="auto"/>
        <w:right w:val="none" w:sz="0" w:space="0" w:color="auto"/>
      </w:divBdr>
    </w:div>
    <w:div w:id="1937209223">
      <w:bodyDiv w:val="1"/>
      <w:marLeft w:val="0"/>
      <w:marRight w:val="0"/>
      <w:marTop w:val="0"/>
      <w:marBottom w:val="0"/>
      <w:divBdr>
        <w:top w:val="none" w:sz="0" w:space="0" w:color="auto"/>
        <w:left w:val="none" w:sz="0" w:space="0" w:color="auto"/>
        <w:bottom w:val="none" w:sz="0" w:space="0" w:color="auto"/>
        <w:right w:val="none" w:sz="0" w:space="0" w:color="auto"/>
      </w:divBdr>
    </w:div>
    <w:div w:id="1949848668">
      <w:bodyDiv w:val="1"/>
      <w:marLeft w:val="0"/>
      <w:marRight w:val="0"/>
      <w:marTop w:val="0"/>
      <w:marBottom w:val="0"/>
      <w:divBdr>
        <w:top w:val="none" w:sz="0" w:space="0" w:color="auto"/>
        <w:left w:val="none" w:sz="0" w:space="0" w:color="auto"/>
        <w:bottom w:val="none" w:sz="0" w:space="0" w:color="auto"/>
        <w:right w:val="none" w:sz="0" w:space="0" w:color="auto"/>
      </w:divBdr>
    </w:div>
    <w:div w:id="1983801691">
      <w:bodyDiv w:val="1"/>
      <w:marLeft w:val="15"/>
      <w:marRight w:val="15"/>
      <w:marTop w:val="15"/>
      <w:marBottom w:val="15"/>
      <w:divBdr>
        <w:top w:val="none" w:sz="0" w:space="0" w:color="auto"/>
        <w:left w:val="none" w:sz="0" w:space="0" w:color="auto"/>
        <w:bottom w:val="none" w:sz="0" w:space="0" w:color="auto"/>
        <w:right w:val="none" w:sz="0" w:space="0" w:color="auto"/>
      </w:divBdr>
    </w:div>
    <w:div w:id="2008245466">
      <w:bodyDiv w:val="1"/>
      <w:marLeft w:val="0"/>
      <w:marRight w:val="0"/>
      <w:marTop w:val="0"/>
      <w:marBottom w:val="0"/>
      <w:divBdr>
        <w:top w:val="none" w:sz="0" w:space="0" w:color="auto"/>
        <w:left w:val="none" w:sz="0" w:space="0" w:color="auto"/>
        <w:bottom w:val="none" w:sz="0" w:space="0" w:color="auto"/>
        <w:right w:val="none" w:sz="0" w:space="0" w:color="auto"/>
      </w:divBdr>
    </w:div>
    <w:div w:id="2037389321">
      <w:bodyDiv w:val="1"/>
      <w:marLeft w:val="0"/>
      <w:marRight w:val="0"/>
      <w:marTop w:val="0"/>
      <w:marBottom w:val="0"/>
      <w:divBdr>
        <w:top w:val="none" w:sz="0" w:space="0" w:color="auto"/>
        <w:left w:val="none" w:sz="0" w:space="0" w:color="auto"/>
        <w:bottom w:val="none" w:sz="0" w:space="0" w:color="auto"/>
        <w:right w:val="none" w:sz="0" w:space="0" w:color="auto"/>
      </w:divBdr>
      <w:divsChild>
        <w:div w:id="898321336">
          <w:marLeft w:val="1800"/>
          <w:marRight w:val="0"/>
          <w:marTop w:val="134"/>
          <w:marBottom w:val="0"/>
          <w:divBdr>
            <w:top w:val="none" w:sz="0" w:space="0" w:color="auto"/>
            <w:left w:val="none" w:sz="0" w:space="0" w:color="auto"/>
            <w:bottom w:val="none" w:sz="0" w:space="0" w:color="auto"/>
            <w:right w:val="none" w:sz="0" w:space="0" w:color="auto"/>
          </w:divBdr>
        </w:div>
      </w:divsChild>
    </w:div>
    <w:div w:id="2059207595">
      <w:bodyDiv w:val="1"/>
      <w:marLeft w:val="0"/>
      <w:marRight w:val="0"/>
      <w:marTop w:val="0"/>
      <w:marBottom w:val="0"/>
      <w:divBdr>
        <w:top w:val="none" w:sz="0" w:space="0" w:color="auto"/>
        <w:left w:val="none" w:sz="0" w:space="0" w:color="auto"/>
        <w:bottom w:val="none" w:sz="0" w:space="0" w:color="auto"/>
        <w:right w:val="none" w:sz="0" w:space="0" w:color="auto"/>
      </w:divBdr>
    </w:div>
    <w:div w:id="2067095914">
      <w:bodyDiv w:val="1"/>
      <w:marLeft w:val="0"/>
      <w:marRight w:val="0"/>
      <w:marTop w:val="0"/>
      <w:marBottom w:val="0"/>
      <w:divBdr>
        <w:top w:val="none" w:sz="0" w:space="0" w:color="auto"/>
        <w:left w:val="none" w:sz="0" w:space="0" w:color="auto"/>
        <w:bottom w:val="none" w:sz="0" w:space="0" w:color="auto"/>
        <w:right w:val="none" w:sz="0" w:space="0" w:color="auto"/>
      </w:divBdr>
    </w:div>
    <w:div w:id="2073458175">
      <w:bodyDiv w:val="1"/>
      <w:marLeft w:val="0"/>
      <w:marRight w:val="0"/>
      <w:marTop w:val="0"/>
      <w:marBottom w:val="0"/>
      <w:divBdr>
        <w:top w:val="none" w:sz="0" w:space="0" w:color="auto"/>
        <w:left w:val="none" w:sz="0" w:space="0" w:color="auto"/>
        <w:bottom w:val="none" w:sz="0" w:space="0" w:color="auto"/>
        <w:right w:val="none" w:sz="0" w:space="0" w:color="auto"/>
      </w:divBdr>
    </w:div>
    <w:div w:id="2073772270">
      <w:bodyDiv w:val="1"/>
      <w:marLeft w:val="0"/>
      <w:marRight w:val="0"/>
      <w:marTop w:val="0"/>
      <w:marBottom w:val="0"/>
      <w:divBdr>
        <w:top w:val="none" w:sz="0" w:space="0" w:color="auto"/>
        <w:left w:val="none" w:sz="0" w:space="0" w:color="auto"/>
        <w:bottom w:val="none" w:sz="0" w:space="0" w:color="auto"/>
        <w:right w:val="none" w:sz="0" w:space="0" w:color="auto"/>
      </w:divBdr>
    </w:div>
    <w:div w:id="2076585709">
      <w:bodyDiv w:val="1"/>
      <w:marLeft w:val="0"/>
      <w:marRight w:val="0"/>
      <w:marTop w:val="0"/>
      <w:marBottom w:val="0"/>
      <w:divBdr>
        <w:top w:val="none" w:sz="0" w:space="0" w:color="auto"/>
        <w:left w:val="none" w:sz="0" w:space="0" w:color="auto"/>
        <w:bottom w:val="none" w:sz="0" w:space="0" w:color="auto"/>
        <w:right w:val="none" w:sz="0" w:space="0" w:color="auto"/>
      </w:divBdr>
    </w:div>
    <w:div w:id="2078898709">
      <w:bodyDiv w:val="1"/>
      <w:marLeft w:val="0"/>
      <w:marRight w:val="0"/>
      <w:marTop w:val="0"/>
      <w:marBottom w:val="0"/>
      <w:divBdr>
        <w:top w:val="none" w:sz="0" w:space="0" w:color="auto"/>
        <w:left w:val="none" w:sz="0" w:space="0" w:color="auto"/>
        <w:bottom w:val="none" w:sz="0" w:space="0" w:color="auto"/>
        <w:right w:val="none" w:sz="0" w:space="0" w:color="auto"/>
      </w:divBdr>
    </w:div>
    <w:div w:id="2081370204">
      <w:bodyDiv w:val="1"/>
      <w:marLeft w:val="0"/>
      <w:marRight w:val="0"/>
      <w:marTop w:val="0"/>
      <w:marBottom w:val="0"/>
      <w:divBdr>
        <w:top w:val="none" w:sz="0" w:space="0" w:color="auto"/>
        <w:left w:val="none" w:sz="0" w:space="0" w:color="auto"/>
        <w:bottom w:val="none" w:sz="0" w:space="0" w:color="auto"/>
        <w:right w:val="none" w:sz="0" w:space="0" w:color="auto"/>
      </w:divBdr>
    </w:div>
    <w:div w:id="2112242174">
      <w:bodyDiv w:val="1"/>
      <w:marLeft w:val="0"/>
      <w:marRight w:val="0"/>
      <w:marTop w:val="0"/>
      <w:marBottom w:val="0"/>
      <w:divBdr>
        <w:top w:val="none" w:sz="0" w:space="0" w:color="auto"/>
        <w:left w:val="none" w:sz="0" w:space="0" w:color="auto"/>
        <w:bottom w:val="none" w:sz="0" w:space="0" w:color="auto"/>
        <w:right w:val="none" w:sz="0" w:space="0" w:color="auto"/>
      </w:divBdr>
    </w:div>
    <w:div w:id="2116097600">
      <w:bodyDiv w:val="1"/>
      <w:marLeft w:val="0"/>
      <w:marRight w:val="0"/>
      <w:marTop w:val="0"/>
      <w:marBottom w:val="0"/>
      <w:divBdr>
        <w:top w:val="none" w:sz="0" w:space="0" w:color="auto"/>
        <w:left w:val="none" w:sz="0" w:space="0" w:color="auto"/>
        <w:bottom w:val="none" w:sz="0" w:space="0" w:color="auto"/>
        <w:right w:val="none" w:sz="0" w:space="0" w:color="auto"/>
      </w:divBdr>
    </w:div>
    <w:div w:id="2120292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1.vsd"/><Relationship Id="rId21" Type="http://schemas.openxmlformats.org/officeDocument/2006/relationships/oleObject" Target="embeddings/Microsoft_Visio_2003-2010_Drawing.vsd"/><Relationship Id="rId42" Type="http://schemas.openxmlformats.org/officeDocument/2006/relationships/oleObject" Target="embeddings/Microsoft_Visio_2003-2010_Drawing10.vsd"/><Relationship Id="rId47" Type="http://schemas.openxmlformats.org/officeDocument/2006/relationships/image" Target="media/image15.emf"/><Relationship Id="rId63" Type="http://schemas.openxmlformats.org/officeDocument/2006/relationships/image" Target="media/image23.emf"/><Relationship Id="rId68" Type="http://schemas.openxmlformats.org/officeDocument/2006/relationships/image" Target="media/image25.emf"/><Relationship Id="rId16" Type="http://schemas.openxmlformats.org/officeDocument/2006/relationships/header" Target="header2.xml"/><Relationship Id="rId11" Type="http://schemas.openxmlformats.org/officeDocument/2006/relationships/endnotes" Target="endnotes.xml"/><Relationship Id="rId24" Type="http://schemas.openxmlformats.org/officeDocument/2006/relationships/hyperlink" Target="http://www.microsoft.com/en-us/download/details.aspx?id=17718" TargetMode="External"/><Relationship Id="rId32" Type="http://schemas.openxmlformats.org/officeDocument/2006/relationships/oleObject" Target="embeddings/Microsoft_Visio_2003-2010_Drawing4.vsd"/><Relationship Id="rId37" Type="http://schemas.openxmlformats.org/officeDocument/2006/relationships/oleObject" Target="embeddings/Microsoft_Visio_2003-2010_Drawing7.vsd"/><Relationship Id="rId40" Type="http://schemas.openxmlformats.org/officeDocument/2006/relationships/image" Target="media/image12.emf"/><Relationship Id="rId45" Type="http://schemas.openxmlformats.org/officeDocument/2006/relationships/image" Target="media/image14.emf"/><Relationship Id="rId53" Type="http://schemas.openxmlformats.org/officeDocument/2006/relationships/image" Target="media/image18.emf"/><Relationship Id="rId58" Type="http://schemas.openxmlformats.org/officeDocument/2006/relationships/oleObject" Target="embeddings/Microsoft_Visio_2003-2010_Drawing17.vsd"/><Relationship Id="rId66" Type="http://schemas.openxmlformats.org/officeDocument/2006/relationships/oleObject" Target="embeddings/Microsoft_Visio_2003-2010_Drawing21.vsd"/><Relationship Id="rId74" Type="http://schemas.openxmlformats.org/officeDocument/2006/relationships/image" Target="media/image30.png"/><Relationship Id="rId5" Type="http://schemas.openxmlformats.org/officeDocument/2006/relationships/customXml" Target="../customXml/item5.xml"/><Relationship Id="rId61" Type="http://schemas.openxmlformats.org/officeDocument/2006/relationships/image" Target="media/image22.emf"/><Relationship Id="rId19" Type="http://schemas.openxmlformats.org/officeDocument/2006/relationships/footer" Target="footer3.xml"/><Relationship Id="rId14" Type="http://schemas.openxmlformats.org/officeDocument/2006/relationships/footer" Target="footer1.xml"/><Relationship Id="rId22" Type="http://schemas.openxmlformats.org/officeDocument/2006/relationships/image" Target="media/image4.emf"/><Relationship Id="rId27" Type="http://schemas.openxmlformats.org/officeDocument/2006/relationships/image" Target="media/image6.emf"/><Relationship Id="rId30" Type="http://schemas.openxmlformats.org/officeDocument/2006/relationships/oleObject" Target="embeddings/Microsoft_Visio_2003-2010_Drawing3.vsd"/><Relationship Id="rId35" Type="http://schemas.openxmlformats.org/officeDocument/2006/relationships/oleObject" Target="embeddings/Microsoft_Visio_2003-2010_Drawing6.vsd"/><Relationship Id="rId43" Type="http://schemas.openxmlformats.org/officeDocument/2006/relationships/image" Target="media/image13.emf"/><Relationship Id="rId48" Type="http://schemas.openxmlformats.org/officeDocument/2006/relationships/oleObject" Target="embeddings/Microsoft_Visio_2003-2010_Drawing12.vsd"/><Relationship Id="rId56" Type="http://schemas.openxmlformats.org/officeDocument/2006/relationships/oleObject" Target="embeddings/Microsoft_Visio_2003-2010_Drawing16.vsd"/><Relationship Id="rId64" Type="http://schemas.openxmlformats.org/officeDocument/2006/relationships/oleObject" Target="embeddings/Microsoft_Visio_2003-2010_Drawing20.vsd"/><Relationship Id="rId69" Type="http://schemas.openxmlformats.org/officeDocument/2006/relationships/oleObject" Target="embeddings/Microsoft_Visio_2003-2010_Drawing22.vsd"/><Relationship Id="rId77"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17.emf"/><Relationship Id="rId72" Type="http://schemas.openxmlformats.org/officeDocument/2006/relationships/image" Target="media/image28.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eader" Target="header3.xml"/><Relationship Id="rId25" Type="http://schemas.openxmlformats.org/officeDocument/2006/relationships/image" Target="media/image5.emf"/><Relationship Id="rId33" Type="http://schemas.openxmlformats.org/officeDocument/2006/relationships/oleObject" Target="embeddings/Microsoft_Visio_2003-2010_Drawing5.vsd"/><Relationship Id="rId38" Type="http://schemas.openxmlformats.org/officeDocument/2006/relationships/image" Target="media/image11.emf"/><Relationship Id="rId46" Type="http://schemas.openxmlformats.org/officeDocument/2006/relationships/package" Target="embeddings/Microsoft_Visio_Drawing1.vsdx"/><Relationship Id="rId59" Type="http://schemas.openxmlformats.org/officeDocument/2006/relationships/image" Target="media/image21.emf"/><Relationship Id="rId67" Type="http://schemas.openxmlformats.org/officeDocument/2006/relationships/hyperlink" Target="http://www.microsoft.com/en-us/download/details.aspx?id=17718" TargetMode="External"/><Relationship Id="rId20" Type="http://schemas.openxmlformats.org/officeDocument/2006/relationships/image" Target="media/image3.emf"/><Relationship Id="rId41" Type="http://schemas.openxmlformats.org/officeDocument/2006/relationships/oleObject" Target="embeddings/Microsoft_Visio_2003-2010_Drawing9.vsd"/><Relationship Id="rId54" Type="http://schemas.openxmlformats.org/officeDocument/2006/relationships/oleObject" Target="embeddings/Microsoft_Visio_2003-2010_Drawing15.vsd"/><Relationship Id="rId62" Type="http://schemas.openxmlformats.org/officeDocument/2006/relationships/oleObject" Target="embeddings/Microsoft_Visio_2003-2010_Drawing19.vsd"/><Relationship Id="rId70" Type="http://schemas.openxmlformats.org/officeDocument/2006/relationships/image" Target="media/image26.png"/><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package" Target="embeddings/Microsoft_Visio_Drawing.vsdx"/><Relationship Id="rId28" Type="http://schemas.openxmlformats.org/officeDocument/2006/relationships/oleObject" Target="embeddings/Microsoft_Visio_2003-2010_Drawing2.vsd"/><Relationship Id="rId36" Type="http://schemas.openxmlformats.org/officeDocument/2006/relationships/image" Target="media/image10.emf"/><Relationship Id="rId49" Type="http://schemas.openxmlformats.org/officeDocument/2006/relationships/image" Target="media/image16.emf"/><Relationship Id="rId57" Type="http://schemas.openxmlformats.org/officeDocument/2006/relationships/image" Target="media/image20.emf"/><Relationship Id="rId10" Type="http://schemas.openxmlformats.org/officeDocument/2006/relationships/footnotes" Target="footnotes.xml"/><Relationship Id="rId31" Type="http://schemas.openxmlformats.org/officeDocument/2006/relationships/image" Target="media/image8.emf"/><Relationship Id="rId44" Type="http://schemas.openxmlformats.org/officeDocument/2006/relationships/oleObject" Target="embeddings/Microsoft_Visio_2003-2010_Drawing11.vsd"/><Relationship Id="rId52" Type="http://schemas.openxmlformats.org/officeDocument/2006/relationships/oleObject" Target="embeddings/Microsoft_Visio_2003-2010_Drawing14.vsd"/><Relationship Id="rId60" Type="http://schemas.openxmlformats.org/officeDocument/2006/relationships/oleObject" Target="embeddings/Microsoft_Visio_2003-2010_Drawing18.vsd"/><Relationship Id="rId65" Type="http://schemas.openxmlformats.org/officeDocument/2006/relationships/image" Target="media/image24.emf"/><Relationship Id="rId73"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39" Type="http://schemas.openxmlformats.org/officeDocument/2006/relationships/oleObject" Target="embeddings/Microsoft_Visio_2003-2010_Drawing8.vsd"/><Relationship Id="rId34" Type="http://schemas.openxmlformats.org/officeDocument/2006/relationships/image" Target="media/image9.emf"/><Relationship Id="rId50" Type="http://schemas.openxmlformats.org/officeDocument/2006/relationships/oleObject" Target="embeddings/Microsoft_Visio_2003-2010_Drawing13.vsd"/><Relationship Id="rId55" Type="http://schemas.openxmlformats.org/officeDocument/2006/relationships/image" Target="media/image19.emf"/><Relationship Id="rId76"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27.png"/><Relationship Id="rId2" Type="http://schemas.openxmlformats.org/officeDocument/2006/relationships/customXml" Target="../customXml/item2.xml"/><Relationship Id="rId29" Type="http://schemas.openxmlformats.org/officeDocument/2006/relationships/image" Target="media/image7.e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1006880\Local%20Settings\Temporary%20Internet%20Files\Content.Outlook\F0HP37ZR\JDA%20Corporate%20Documentation%20Template%20v2.dotx" TargetMode="External"/></Relationships>
</file>

<file path=word/theme/theme1.xml><?xml version="1.0" encoding="utf-8"?>
<a:theme xmlns:a="http://schemas.openxmlformats.org/drawingml/2006/main" name="Office Theme">
  <a:themeElements>
    <a:clrScheme name="JDA">
      <a:dk1>
        <a:sysClr val="windowText" lastClr="000000"/>
      </a:dk1>
      <a:lt1>
        <a:sysClr val="window" lastClr="FFFFFF"/>
      </a:lt1>
      <a:dk2>
        <a:srgbClr val="005596"/>
      </a:dk2>
      <a:lt2>
        <a:srgbClr val="C0C0C0"/>
      </a:lt2>
      <a:accent1>
        <a:srgbClr val="4099DC"/>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Document Center Docs" ma:contentTypeID="0x0101009C56CB164E91B146B57578EDB23E185D007990704277D2B5428A93C99E6DA83C23" ma:contentTypeVersion="14" ma:contentTypeDescription="" ma:contentTypeScope="" ma:versionID="570e2cf25d2f0a150ee671543d91096e">
  <xsd:schema xmlns:xsd="http://www.w3.org/2001/XMLSchema" xmlns:p="http://schemas.microsoft.com/office/2006/metadata/properties" xmlns:ns2="d88e8489-ac9c-41eb-9e11-b98757bfde03" xmlns:ns3="9d0aef06-0b92-4253-9ea8-c4386a3b75a6" targetNamespace="http://schemas.microsoft.com/office/2006/metadata/properties" ma:root="true" ma:fieldsID="e71c4227559c0156965d244238ba3439" ns2:_="" ns3:_="">
    <xsd:import namespace="d88e8489-ac9c-41eb-9e11-b98757bfde03"/>
    <xsd:import namespace="9d0aef06-0b92-4253-9ea8-c4386a3b75a6"/>
    <xsd:element name="properties">
      <xsd:complexType>
        <xsd:sequence>
          <xsd:element name="documentManagement">
            <xsd:complexType>
              <xsd:all>
                <xsd:element ref="ns2:JDA_x0020_Classification" minOccurs="0"/>
                <xsd:element ref="ns2:Dept_x0020_or_x0020_Team" minOccurs="0"/>
                <xsd:element ref="ns2:Content_x0020_Owner" minOccurs="0"/>
                <xsd:element ref="ns2:Topic_x002f_Subject" minOccurs="0"/>
                <xsd:element ref="ns2:Display_x0020_Areas" minOccurs="0"/>
                <xsd:element ref="ns3:Keywords_x0020_for_x0020_Search" minOccurs="0"/>
              </xsd:all>
            </xsd:complexType>
          </xsd:element>
        </xsd:sequence>
      </xsd:complexType>
    </xsd:element>
  </xsd:schema>
  <xsd:schema xmlns:xsd="http://www.w3.org/2001/XMLSchema" xmlns:dms="http://schemas.microsoft.com/office/2006/documentManagement/types" targetNamespace="d88e8489-ac9c-41eb-9e11-b98757bfde03" elementFormDefault="qualified">
    <xsd:import namespace="http://schemas.microsoft.com/office/2006/documentManagement/types"/>
    <xsd:element name="JDA_x0020_Classification" ma:index="2" nillable="true" ma:displayName="JDA Classification" ma:default="Internal" ma:description="Public - All audiences&#10;Confidential – JDA associates &amp; those w/ contractual relationships&#10;Internal - JDA associates only&#10;Confidential Restricted - Limited audience, need to know basis" ma:format="Dropdown" ma:internalName="JDA_x0020_Classification">
      <xsd:simpleType>
        <xsd:restriction base="dms:Choice">
          <xsd:enumeration value="Public"/>
          <xsd:enumeration value="Confidential"/>
          <xsd:enumeration value="Internal"/>
          <xsd:enumeration value="Confidential Restricted"/>
        </xsd:restriction>
      </xsd:simpleType>
    </xsd:element>
    <xsd:element name="Dept_x0020_or_x0020_Team" ma:index="3" nillable="true" ma:displayName="Dept or Team" ma:format="Dropdown" ma:internalName="Dept_x0020_or_x0020_Team">
      <xsd:simpleType>
        <xsd:restriction base="dms:Choice">
          <xsd:enumeration value="Acct/Fin"/>
          <xsd:enumeration value="BMI"/>
          <xsd:enumeration value="Business Development"/>
          <xsd:enumeration value="CRM Team"/>
          <xsd:enumeration value="Implementation Services"/>
          <xsd:enumeration value="CSS"/>
          <xsd:enumeration value="Global Alliances"/>
          <xsd:enumeration value="HR"/>
          <xsd:enumeration value="ITG"/>
          <xsd:enumeration value="Legal"/>
          <xsd:enumeration value="Marketing"/>
          <xsd:enumeration value="NPD"/>
          <xsd:enumeration value="Occupancy &amp; Support"/>
          <xsd:enumeration value="Performance Engineering"/>
          <xsd:enumeration value="PMG"/>
          <xsd:enumeration value="Sales"/>
          <xsd:enumeration value="Strategic Business Solutions"/>
        </xsd:restriction>
      </xsd:simpleType>
    </xsd:element>
    <xsd:element name="Content_x0020_Owner" ma:index="4" nillable="true" ma:displayName="Content Owner" ma:description="Select the person or people who own this piece of content." ma:list="UserInfo" ma:internalName="Content_x0020_Owner" ma:showField="Titl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Topic_x002f_Subject" ma:index="5" nillable="true" ma:displayName="Topic/Subject" ma:default="" ma:format="Dropdown" ma:internalName="Topic_x002F_Subject" ma:readOnly="false">
      <xsd:simpleType>
        <xsd:union memberTypes="dms:Text">
          <xsd:simpleType>
            <xsd:restriction base="dms:Choice">
              <xsd:enumeration value="Benchmark"/>
              <xsd:enumeration value="Cell/Mobile Phones &amp; Wireless Networks"/>
              <xsd:enumeration value="Conferencing (Calls, Room, Video)"/>
              <xsd:enumeration value="Contracts (Legal)"/>
              <xsd:enumeration value="Corporate Policies"/>
              <xsd:enumeration value="Corporate Templates"/>
              <xsd:enumeration value="Copyrights &amp; Trademarks"/>
              <xsd:enumeration value="Engagement"/>
              <xsd:enumeration value="Installation"/>
              <xsd:enumeration value="Mission Statement/Ideals"/>
              <xsd:enumeration value="Patents"/>
              <xsd:enumeration value="Payroll"/>
              <xsd:enumeration value="Purchasing &amp; Asset Management"/>
              <xsd:enumeration value="Sizers"/>
              <xsd:enumeration value="Systems &amp; Equipment"/>
              <xsd:enumeration value="Tax Forms"/>
              <xsd:enumeration value="Time &amp; Expense"/>
              <xsd:enumeration value="Travel"/>
              <xsd:enumeration value="Upgrade Strategies Summits"/>
            </xsd:restriction>
          </xsd:simpleType>
        </xsd:union>
      </xsd:simpleType>
    </xsd:element>
    <xsd:element name="Display_x0020_Areas" ma:index="6" nillable="true" ma:displayName="Display Areas" ma:default="" ma:internalName="Display_x0020_Areas" ma:readOnly="false">
      <xsd:complexType>
        <xsd:complexContent>
          <xsd:extension base="dms:MultiChoice">
            <xsd:sequence>
              <xsd:element name="Value" maxOccurs="unbounded" minOccurs="0" nillable="true">
                <xsd:simpleType>
                  <xsd:restriction base="dms:Choice">
                    <xsd:enumeration value="Benefits"/>
                    <xsd:enumeration value="Employee Programs"/>
                    <xsd:enumeration value="Internal Tools"/>
                    <xsd:enumeration value="New Hire"/>
                    <xsd:enumeration value="Payroll"/>
                    <xsd:enumeration value="People Management (Manager Resources)"/>
                    <xsd:enumeration value="Purchasing and Asset Management"/>
                    <xsd:enumeration value="SharePoint Resources"/>
                    <xsd:enumeration value="Time &amp; Expense Content"/>
                    <xsd:enumeration value="Travel"/>
                    <xsd:enumeration value="Immigration Information"/>
                  </xsd:restriction>
                </xsd:simpleType>
              </xsd:element>
            </xsd:sequence>
          </xsd:extension>
        </xsd:complexContent>
      </xsd:complexType>
    </xsd:element>
  </xsd:schema>
  <xsd:schema xmlns:xsd="http://www.w3.org/2001/XMLSchema" xmlns:dms="http://schemas.microsoft.com/office/2006/documentManagement/types" targetNamespace="9d0aef06-0b92-4253-9ea8-c4386a3b75a6" elementFormDefault="qualified">
    <xsd:import namespace="http://schemas.microsoft.com/office/2006/documentManagement/types"/>
    <xsd:element name="Keywords_x0020_for_x0020_Search" ma:index="7" nillable="true" ma:displayName="Keywords for Search" ma:default="KEYWORDS NEEDED" ma:description="Enter keywords for search" ma:internalName="Keywords_x0020_for_x0020_Search">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Keywords_x0020_for_x0020_Search xmlns="9d0aef06-0b92-4253-9ea8-c4386a3b75a6">Documentation template</Keywords_x0020_for_x0020_Search>
    <JDA_x0020_Classification xmlns="d88e8489-ac9c-41eb-9e11-b98757bfde03">Public</JDA_x0020_Classification>
    <Dept_x0020_or_x0020_Team xmlns="d88e8489-ac9c-41eb-9e11-b98757bfde03">Implementation Services</Dept_x0020_or_x0020_Team>
    <Topic_x002f_Subject xmlns="d88e8489-ac9c-41eb-9e11-b98757bfde03" xsi:nil="true"/>
    <Display_x0020_Areas xmlns="d88e8489-ac9c-41eb-9e11-b98757bfde03">
      <Value>Internal Tools</Value>
      <Value>New Hire</Value>
    </Display_x0020_Areas>
    <Content_x0020_Owner xmlns="d88e8489-ac9c-41eb-9e11-b98757bfde03">
      <UserInfo>
        <DisplayName/>
        <AccountId xsi:nil="true"/>
        <AccountType/>
      </UserInfo>
    </Content_x0020_Owner>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67A9EC-8056-4520-9997-CEE4B779DBFD}">
  <ds:schemaRefs>
    <ds:schemaRef ds:uri="http://schemas.microsoft.com/office/2006/metadata/longProperties"/>
  </ds:schemaRefs>
</ds:datastoreItem>
</file>

<file path=customXml/itemProps2.xml><?xml version="1.0" encoding="utf-8"?>
<ds:datastoreItem xmlns:ds="http://schemas.openxmlformats.org/officeDocument/2006/customXml" ds:itemID="{6133EAB9-E8FE-4682-8F96-49362E439E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8e8489-ac9c-41eb-9e11-b98757bfde03"/>
    <ds:schemaRef ds:uri="9d0aef06-0b92-4253-9ea8-c4386a3b75a6"/>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C20B030A-FDD7-43C4-B654-46915214CD14}">
  <ds:schemaRefs>
    <ds:schemaRef ds:uri="http://schemas.microsoft.com/sharepoint/v3/contenttype/forms"/>
  </ds:schemaRefs>
</ds:datastoreItem>
</file>

<file path=customXml/itemProps4.xml><?xml version="1.0" encoding="utf-8"?>
<ds:datastoreItem xmlns:ds="http://schemas.openxmlformats.org/officeDocument/2006/customXml" ds:itemID="{924B9649-060E-4EAB-9141-3A03D174B8AC}">
  <ds:schemaRefs>
    <ds:schemaRef ds:uri="http://schemas.microsoft.com/office/2006/metadata/properties"/>
    <ds:schemaRef ds:uri="9d0aef06-0b92-4253-9ea8-c4386a3b75a6"/>
    <ds:schemaRef ds:uri="d88e8489-ac9c-41eb-9e11-b98757bfde03"/>
  </ds:schemaRefs>
</ds:datastoreItem>
</file>

<file path=customXml/itemProps5.xml><?xml version="1.0" encoding="utf-8"?>
<ds:datastoreItem xmlns:ds="http://schemas.openxmlformats.org/officeDocument/2006/customXml" ds:itemID="{B468F925-6ADD-48A8-8F56-D6B998B95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JDA Corporate Documentation Template v2.dotx</Template>
  <TotalTime>25</TotalTime>
  <Pages>69</Pages>
  <Words>13043</Words>
  <Characters>74351</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EP Batch Facility</vt:lpstr>
    </vt:vector>
  </TitlesOfParts>
  <Company>JDA Software Group, Inc.</Company>
  <LinksUpToDate>false</LinksUpToDate>
  <CharactersWithSpaces>87220</CharactersWithSpaces>
  <SharedDoc>false</SharedDoc>
  <HLinks>
    <vt:vector size="18" baseType="variant">
      <vt:variant>
        <vt:i4>1769532</vt:i4>
      </vt:variant>
      <vt:variant>
        <vt:i4>14</vt:i4>
      </vt:variant>
      <vt:variant>
        <vt:i4>0</vt:i4>
      </vt:variant>
      <vt:variant>
        <vt:i4>5</vt:i4>
      </vt:variant>
      <vt:variant>
        <vt:lpwstr/>
      </vt:variant>
      <vt:variant>
        <vt:lpwstr>_Toc229559220</vt:lpwstr>
      </vt:variant>
      <vt:variant>
        <vt:i4>1572924</vt:i4>
      </vt:variant>
      <vt:variant>
        <vt:i4>8</vt:i4>
      </vt:variant>
      <vt:variant>
        <vt:i4>0</vt:i4>
      </vt:variant>
      <vt:variant>
        <vt:i4>5</vt:i4>
      </vt:variant>
      <vt:variant>
        <vt:lpwstr/>
      </vt:variant>
      <vt:variant>
        <vt:lpwstr>_Toc229559219</vt:lpwstr>
      </vt:variant>
      <vt:variant>
        <vt:i4>1572924</vt:i4>
      </vt:variant>
      <vt:variant>
        <vt:i4>2</vt:i4>
      </vt:variant>
      <vt:variant>
        <vt:i4>0</vt:i4>
      </vt:variant>
      <vt:variant>
        <vt:i4>5</vt:i4>
      </vt:variant>
      <vt:variant>
        <vt:lpwstr/>
      </vt:variant>
      <vt:variant>
        <vt:lpwstr>_Toc229559218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 Batch Facility</dc:title>
  <dc:creator>John Acuna</dc:creator>
  <cp:lastModifiedBy>John Acuna</cp:lastModifiedBy>
  <cp:revision>8</cp:revision>
  <cp:lastPrinted>2013-02-21T21:21:00Z</cp:lastPrinted>
  <dcterms:created xsi:type="dcterms:W3CDTF">2018-07-26T14:58:00Z</dcterms:created>
  <dcterms:modified xsi:type="dcterms:W3CDTF">2018-08-03T17:25:00Z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ments0">
    <vt:lpwstr/>
  </property>
  <property fmtid="{D5CDD505-2E9C-101B-9397-08002B2CF9AE}" pid="3" name="Products">
    <vt:lpwstr>;#N/A;#</vt:lpwstr>
  </property>
  <property fmtid="{D5CDD505-2E9C-101B-9397-08002B2CF9AE}" pid="4" name="xd_Signature">
    <vt:lpwstr/>
  </property>
  <property fmtid="{D5CDD505-2E9C-101B-9397-08002B2CF9AE}" pid="5" name="display_urn:schemas-microsoft-com:office:office#Editor">
    <vt:lpwstr>Karen Oxenford-Melcher</vt:lpwstr>
  </property>
  <property fmtid="{D5CDD505-2E9C-101B-9397-08002B2CF9AE}" pid="6" name="display_urn:schemas-microsoft-com:office:office#Author">
    <vt:lpwstr>Karen Oxenford-Melcher</vt:lpwstr>
  </property>
  <property fmtid="{D5CDD505-2E9C-101B-9397-08002B2CF9AE}" pid="7" name="TemplateUrl">
    <vt:lpwstr/>
  </property>
  <property fmtid="{D5CDD505-2E9C-101B-9397-08002B2CF9AE}" pid="8" name="xd_ProgID">
    <vt:lpwstr/>
  </property>
  <property fmtid="{D5CDD505-2E9C-101B-9397-08002B2CF9AE}" pid="9" name="_SourceUrl">
    <vt:lpwstr/>
  </property>
  <property fmtid="{D5CDD505-2E9C-101B-9397-08002B2CF9AE}" pid="10" name="Order">
    <vt:lpwstr>8000.00000000000</vt:lpwstr>
  </property>
  <property fmtid="{D5CDD505-2E9C-101B-9397-08002B2CF9AE}" pid="11" name="ContentType">
    <vt:lpwstr>Document Center Docs</vt:lpwstr>
  </property>
  <property fmtid="{D5CDD505-2E9C-101B-9397-08002B2CF9AE}" pid="12" name="ContentTypeId">
    <vt:lpwstr>0x0101009C56CB164E91B146B57578EDB23E185D007990704277D2B5428A93C99E6DA83C23</vt:lpwstr>
  </property>
</Properties>
</file>