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D3F31" w14:textId="73F636A2" w:rsidR="003F533F" w:rsidRDefault="003F533F" w:rsidP="003F533F">
      <w:pPr>
        <w:pStyle w:val="CoverTitle"/>
        <w:rPr>
          <w:noProof/>
        </w:rPr>
      </w:pPr>
    </w:p>
    <w:p w14:paraId="723DED13" w14:textId="77777777" w:rsidR="00871890" w:rsidRPr="00E12D94" w:rsidRDefault="008E4A88" w:rsidP="00E12D94">
      <w:pPr>
        <w:pStyle w:val="CoverTitle"/>
      </w:pPr>
      <w:r>
        <w:rPr>
          <w:noProof/>
        </w:rPr>
        <w:t>EP Batch Facility</w:t>
      </w:r>
    </w:p>
    <w:p w14:paraId="4CBCED89" w14:textId="77777777" w:rsidR="00E12D94" w:rsidRDefault="00E12D94" w:rsidP="00BE53E3">
      <w:pPr>
        <w:pStyle w:val="CoverSubtitle"/>
      </w:pPr>
    </w:p>
    <w:p w14:paraId="06F16F86" w14:textId="77777777" w:rsidR="00987C36" w:rsidRDefault="003D43C6" w:rsidP="00987C36">
      <w:pPr>
        <w:pStyle w:val="CoverSubtitle"/>
      </w:pPr>
      <w:r>
        <w:t>Technical Design Document</w:t>
      </w:r>
    </w:p>
    <w:p w14:paraId="7750177B" w14:textId="77777777" w:rsidR="003D43C6" w:rsidRPr="00311B0E" w:rsidRDefault="003D43C6" w:rsidP="00987C36">
      <w:pPr>
        <w:pStyle w:val="CoverSubtitle"/>
        <w:rPr>
          <w:color w:val="auto"/>
        </w:rPr>
      </w:pPr>
    </w:p>
    <w:p w14:paraId="56A1C58A" w14:textId="4691212F" w:rsidR="003D43C6" w:rsidRPr="003D43C6" w:rsidRDefault="00AD69D2" w:rsidP="00987C36">
      <w:pPr>
        <w:pStyle w:val="CoverSubtitle"/>
        <w:rPr>
          <w:sz w:val="22"/>
          <w:szCs w:val="22"/>
        </w:rPr>
      </w:pPr>
      <w:r>
        <w:rPr>
          <w:sz w:val="22"/>
          <w:szCs w:val="22"/>
        </w:rPr>
        <w:t>Version 2018.4.0.0</w:t>
      </w:r>
      <w:r w:rsidR="0005799D">
        <w:rPr>
          <w:sz w:val="22"/>
          <w:szCs w:val="22"/>
        </w:rPr>
        <w:t xml:space="preserve"> </w:t>
      </w:r>
      <w:r w:rsidR="002130E4">
        <w:rPr>
          <w:sz w:val="22"/>
          <w:szCs w:val="22"/>
        </w:rPr>
        <w:t xml:space="preserve">– </w:t>
      </w:r>
      <w:r>
        <w:rPr>
          <w:sz w:val="22"/>
          <w:szCs w:val="22"/>
        </w:rPr>
        <w:t>October 9</w:t>
      </w:r>
      <w:r w:rsidR="00F5238A">
        <w:rPr>
          <w:sz w:val="22"/>
          <w:szCs w:val="22"/>
        </w:rPr>
        <w:t>, 2018</w:t>
      </w:r>
    </w:p>
    <w:p w14:paraId="172422B7" w14:textId="77777777" w:rsidR="00372FDE" w:rsidRPr="009151C9" w:rsidRDefault="0004560D" w:rsidP="009151C9">
      <w:r>
        <w:rPr>
          <w:noProof/>
        </w:rPr>
        <w:drawing>
          <wp:anchor distT="0" distB="0" distL="114300" distR="114300" simplePos="0" relativeHeight="251657216" behindDoc="0" locked="1" layoutInCell="1" allowOverlap="1" wp14:anchorId="48ED56BC" wp14:editId="5425566B">
            <wp:simplePos x="0" y="0"/>
            <wp:positionH relativeFrom="page">
              <wp:posOffset>-6350</wp:posOffset>
            </wp:positionH>
            <wp:positionV relativeFrom="page">
              <wp:posOffset>6454140</wp:posOffset>
            </wp:positionV>
            <wp:extent cx="7786370" cy="2660650"/>
            <wp:effectExtent l="19050" t="0" r="5080" b="0"/>
            <wp:wrapNone/>
            <wp:docPr id="40" name="Picture 40" descr="JDA Corpo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DA Corporate"/>
                    <pic:cNvPicPr>
                      <a:picLocks noChangeAspect="1" noChangeArrowheads="1"/>
                    </pic:cNvPicPr>
                  </pic:nvPicPr>
                  <pic:blipFill>
                    <a:blip r:embed="rId12" cstate="print"/>
                    <a:stretch>
                      <a:fillRect/>
                    </a:stretch>
                  </pic:blipFill>
                  <pic:spPr bwMode="auto">
                    <a:xfrm>
                      <a:off x="0" y="0"/>
                      <a:ext cx="7786370" cy="2660650"/>
                    </a:xfrm>
                    <a:prstGeom prst="rect">
                      <a:avLst/>
                    </a:prstGeom>
                    <a:noFill/>
                  </pic:spPr>
                </pic:pic>
              </a:graphicData>
            </a:graphic>
          </wp:anchor>
        </w:drawing>
      </w:r>
    </w:p>
    <w:p w14:paraId="60548951" w14:textId="77777777" w:rsidR="00274429" w:rsidRDefault="00274429" w:rsidP="007E2FDB">
      <w:pPr>
        <w:pStyle w:val="Heading1"/>
        <w:sectPr w:rsidR="00274429" w:rsidSect="00C668E6">
          <w:headerReference w:type="default" r:id="rId13"/>
          <w:footerReference w:type="even" r:id="rId14"/>
          <w:footerReference w:type="default" r:id="rId15"/>
          <w:headerReference w:type="first" r:id="rId16"/>
          <w:pgSz w:w="12240" w:h="15840" w:code="1"/>
          <w:pgMar w:top="4320" w:right="1080" w:bottom="1440" w:left="4320" w:header="720" w:footer="720" w:gutter="0"/>
          <w:cols w:space="720"/>
          <w:titlePg/>
          <w:docGrid w:linePitch="360"/>
        </w:sectPr>
      </w:pPr>
    </w:p>
    <w:p w14:paraId="2624C32A" w14:textId="77777777" w:rsidR="004D5C28" w:rsidRDefault="004D5C28" w:rsidP="00502FB5">
      <w:pPr>
        <w:pStyle w:val="LegalNotice"/>
      </w:pPr>
    </w:p>
    <w:p w14:paraId="6B5FFAD2" w14:textId="77777777" w:rsidR="004D5C28" w:rsidRDefault="004D5C28" w:rsidP="00502FB5">
      <w:pPr>
        <w:pStyle w:val="LegalNotice"/>
      </w:pPr>
    </w:p>
    <w:p w14:paraId="5C263EF3" w14:textId="77777777" w:rsidR="004D5C28" w:rsidRDefault="004D5C28" w:rsidP="00502FB5">
      <w:pPr>
        <w:pStyle w:val="LegalNotice"/>
      </w:pPr>
    </w:p>
    <w:p w14:paraId="4249E970" w14:textId="77777777" w:rsidR="004D5C28" w:rsidRDefault="004D5C28" w:rsidP="00502FB5">
      <w:pPr>
        <w:pStyle w:val="LegalNotice"/>
      </w:pPr>
    </w:p>
    <w:p w14:paraId="288D3C84" w14:textId="77777777" w:rsidR="004D5C28" w:rsidRDefault="004D5C28" w:rsidP="00502FB5">
      <w:pPr>
        <w:pStyle w:val="LegalNotice"/>
      </w:pPr>
    </w:p>
    <w:p w14:paraId="4D574ABA" w14:textId="77777777" w:rsidR="004D5C28" w:rsidRDefault="004D5C28" w:rsidP="00502FB5">
      <w:pPr>
        <w:pStyle w:val="LegalNotice"/>
      </w:pPr>
    </w:p>
    <w:p w14:paraId="28DA92F2" w14:textId="77777777" w:rsidR="004D5C28" w:rsidRDefault="004D5C28" w:rsidP="00502FB5">
      <w:pPr>
        <w:pStyle w:val="LegalNotice"/>
      </w:pPr>
    </w:p>
    <w:p w14:paraId="64440B6E" w14:textId="77777777" w:rsidR="004D5C28" w:rsidRDefault="004D5C28" w:rsidP="00502FB5">
      <w:pPr>
        <w:pStyle w:val="LegalNotice"/>
      </w:pPr>
    </w:p>
    <w:p w14:paraId="217759AC" w14:textId="77777777" w:rsidR="004D5C28" w:rsidRDefault="004D5C28" w:rsidP="00502FB5">
      <w:pPr>
        <w:pStyle w:val="LegalNotice"/>
      </w:pPr>
    </w:p>
    <w:p w14:paraId="7AB7E5BC" w14:textId="77777777" w:rsidR="00270AD2" w:rsidRPr="0084676A" w:rsidRDefault="00270AD2" w:rsidP="00502FB5">
      <w:pPr>
        <w:pStyle w:val="LegalNotice"/>
      </w:pPr>
      <w:r w:rsidRPr="0084676A">
        <w:t>Legal Notice</w:t>
      </w:r>
    </w:p>
    <w:p w14:paraId="7BF55DB8" w14:textId="20FAA795" w:rsidR="00787D63" w:rsidRPr="00561A37" w:rsidRDefault="008B573A" w:rsidP="00561A37">
      <w:pPr>
        <w:pStyle w:val="Footer"/>
      </w:pPr>
      <w:r>
        <w:t>Copyright © 2018</w:t>
      </w:r>
      <w:r w:rsidR="004D5C28" w:rsidRPr="00561A37">
        <w:t>, JDA Software Group, Inc. All rights reserved. JDA is a Registered Trademark of JDA Software Group, Inc. All other company and product names may be Trademarks, Registered Trademarks or Service Marks of the companies with which they are associated. JDA reserves the right at any time and without notice to change these materials or any of the functions, features or specifications of any of the software described herein. JDA shall have no warranty obligation with respect to these materials or the software described herein, except as approved in JDA’s Software License Agreement with an authorized licensee.</w:t>
      </w:r>
    </w:p>
    <w:p w14:paraId="0F1968F0" w14:textId="77777777" w:rsidR="00DE6135" w:rsidRPr="00561A37" w:rsidRDefault="00DE6135" w:rsidP="00561A37">
      <w:pPr>
        <w:pStyle w:val="Footer"/>
        <w:sectPr w:rsidR="00DE6135" w:rsidRPr="00561A37" w:rsidSect="00C668E6">
          <w:headerReference w:type="default" r:id="rId17"/>
          <w:headerReference w:type="first" r:id="rId18"/>
          <w:footerReference w:type="first" r:id="rId19"/>
          <w:pgSz w:w="12240" w:h="15840" w:code="1"/>
          <w:pgMar w:top="10080" w:right="1440" w:bottom="1440" w:left="1440" w:header="720" w:footer="720" w:gutter="0"/>
          <w:cols w:space="720"/>
          <w:docGrid w:linePitch="360"/>
        </w:sectPr>
      </w:pPr>
    </w:p>
    <w:p w14:paraId="5CDB73DC" w14:textId="77777777" w:rsidR="001045DC" w:rsidRPr="007E2FDB" w:rsidRDefault="001045DC" w:rsidP="00502FB5">
      <w:pPr>
        <w:pStyle w:val="TOC"/>
      </w:pPr>
      <w:r>
        <w:lastRenderedPageBreak/>
        <w:t>Table of Contents</w:t>
      </w:r>
    </w:p>
    <w:p w14:paraId="37C6E661" w14:textId="14DC2F32" w:rsidR="009E48D8" w:rsidRDefault="00156DE3">
      <w:pPr>
        <w:pStyle w:val="TOC1"/>
        <w:tabs>
          <w:tab w:val="right" w:leader="dot" w:pos="9350"/>
        </w:tabs>
        <w:rPr>
          <w:rFonts w:eastAsiaTheme="minorEastAsia" w:cstheme="minorBidi"/>
          <w:b w:val="0"/>
          <w:bCs w:val="0"/>
          <w:caps w:val="0"/>
          <w:noProof/>
          <w:color w:val="auto"/>
          <w:sz w:val="22"/>
          <w:szCs w:val="22"/>
        </w:rPr>
      </w:pPr>
      <w:r>
        <w:rPr>
          <w:b w:val="0"/>
          <w:bCs w:val="0"/>
          <w:caps w:val="0"/>
        </w:rPr>
        <w:fldChar w:fldCharType="begin"/>
      </w:r>
      <w:r w:rsidR="004F598B">
        <w:rPr>
          <w:b w:val="0"/>
          <w:bCs w:val="0"/>
          <w:caps w:val="0"/>
        </w:rPr>
        <w:instrText xml:space="preserve"> TOC \o "1-5" \h \z \u </w:instrText>
      </w:r>
      <w:r>
        <w:rPr>
          <w:b w:val="0"/>
          <w:bCs w:val="0"/>
          <w:caps w:val="0"/>
        </w:rPr>
        <w:fldChar w:fldCharType="separate"/>
      </w:r>
      <w:hyperlink w:anchor="_Toc526842063" w:history="1">
        <w:r w:rsidR="009E48D8" w:rsidRPr="00DF529E">
          <w:rPr>
            <w:rStyle w:val="Hyperlink"/>
            <w:noProof/>
          </w:rPr>
          <w:t>Document Control</w:t>
        </w:r>
        <w:r w:rsidR="009E48D8">
          <w:rPr>
            <w:noProof/>
            <w:webHidden/>
          </w:rPr>
          <w:tab/>
        </w:r>
        <w:r w:rsidR="009E48D8">
          <w:rPr>
            <w:noProof/>
            <w:webHidden/>
          </w:rPr>
          <w:fldChar w:fldCharType="begin"/>
        </w:r>
        <w:r w:rsidR="009E48D8">
          <w:rPr>
            <w:noProof/>
            <w:webHidden/>
          </w:rPr>
          <w:instrText xml:space="preserve"> PAGEREF _Toc526842063 \h </w:instrText>
        </w:r>
        <w:r w:rsidR="009E48D8">
          <w:rPr>
            <w:noProof/>
            <w:webHidden/>
          </w:rPr>
        </w:r>
        <w:r w:rsidR="009E48D8">
          <w:rPr>
            <w:noProof/>
            <w:webHidden/>
          </w:rPr>
          <w:fldChar w:fldCharType="separate"/>
        </w:r>
        <w:r w:rsidR="009E48D8">
          <w:rPr>
            <w:noProof/>
            <w:webHidden/>
          </w:rPr>
          <w:t>1</w:t>
        </w:r>
        <w:r w:rsidR="009E48D8">
          <w:rPr>
            <w:noProof/>
            <w:webHidden/>
          </w:rPr>
          <w:fldChar w:fldCharType="end"/>
        </w:r>
      </w:hyperlink>
    </w:p>
    <w:p w14:paraId="6480D8F3" w14:textId="1E37BAD9" w:rsidR="009E48D8" w:rsidRDefault="00ED5B7F">
      <w:pPr>
        <w:pStyle w:val="TOC1"/>
        <w:tabs>
          <w:tab w:val="left" w:pos="2160"/>
          <w:tab w:val="right" w:leader="dot" w:pos="9350"/>
        </w:tabs>
        <w:rPr>
          <w:rFonts w:eastAsiaTheme="minorEastAsia" w:cstheme="minorBidi"/>
          <w:b w:val="0"/>
          <w:bCs w:val="0"/>
          <w:caps w:val="0"/>
          <w:noProof/>
          <w:color w:val="auto"/>
          <w:sz w:val="22"/>
          <w:szCs w:val="22"/>
        </w:rPr>
      </w:pPr>
      <w:hyperlink w:anchor="_Toc526842064" w:history="1">
        <w:r w:rsidR="009E48D8" w:rsidRPr="00DF529E">
          <w:rPr>
            <w:rStyle w:val="Hyperlink"/>
            <w:noProof/>
          </w:rPr>
          <w:t>The EP Batch Facility</w:t>
        </w:r>
        <w:r w:rsidR="009E48D8">
          <w:rPr>
            <w:rFonts w:eastAsiaTheme="minorEastAsia" w:cstheme="minorBidi"/>
            <w:b w:val="0"/>
            <w:bCs w:val="0"/>
            <w:caps w:val="0"/>
            <w:noProof/>
            <w:color w:val="auto"/>
            <w:sz w:val="22"/>
            <w:szCs w:val="22"/>
          </w:rPr>
          <w:tab/>
        </w:r>
        <w:r w:rsidR="009E48D8" w:rsidRPr="00DF529E">
          <w:rPr>
            <w:rStyle w:val="Hyperlink"/>
            <w:noProof/>
          </w:rPr>
          <w:t>Section 1</w:t>
        </w:r>
        <w:r w:rsidR="009E48D8">
          <w:rPr>
            <w:noProof/>
            <w:webHidden/>
          </w:rPr>
          <w:tab/>
        </w:r>
        <w:r w:rsidR="009E48D8">
          <w:rPr>
            <w:noProof/>
            <w:webHidden/>
          </w:rPr>
          <w:fldChar w:fldCharType="begin"/>
        </w:r>
        <w:r w:rsidR="009E48D8">
          <w:rPr>
            <w:noProof/>
            <w:webHidden/>
          </w:rPr>
          <w:instrText xml:space="preserve"> PAGEREF _Toc526842064 \h </w:instrText>
        </w:r>
        <w:r w:rsidR="009E48D8">
          <w:rPr>
            <w:noProof/>
            <w:webHidden/>
          </w:rPr>
        </w:r>
        <w:r w:rsidR="009E48D8">
          <w:rPr>
            <w:noProof/>
            <w:webHidden/>
          </w:rPr>
          <w:fldChar w:fldCharType="separate"/>
        </w:r>
        <w:r w:rsidR="009E48D8">
          <w:rPr>
            <w:noProof/>
            <w:webHidden/>
          </w:rPr>
          <w:t>2</w:t>
        </w:r>
        <w:r w:rsidR="009E48D8">
          <w:rPr>
            <w:noProof/>
            <w:webHidden/>
          </w:rPr>
          <w:fldChar w:fldCharType="end"/>
        </w:r>
      </w:hyperlink>
    </w:p>
    <w:p w14:paraId="3E0FC795" w14:textId="7277E0F9" w:rsidR="009E48D8" w:rsidRDefault="00ED5B7F">
      <w:pPr>
        <w:pStyle w:val="TOC2"/>
        <w:tabs>
          <w:tab w:val="right" w:leader="dot" w:pos="9350"/>
        </w:tabs>
        <w:rPr>
          <w:rFonts w:eastAsiaTheme="minorEastAsia" w:cstheme="minorBidi"/>
          <w:smallCaps w:val="0"/>
          <w:noProof/>
          <w:color w:val="auto"/>
          <w:sz w:val="22"/>
          <w:szCs w:val="22"/>
        </w:rPr>
      </w:pPr>
      <w:hyperlink w:anchor="_Toc526842065" w:history="1">
        <w:r w:rsidR="009E48D8" w:rsidRPr="00DF529E">
          <w:rPr>
            <w:rStyle w:val="Hyperlink"/>
            <w:noProof/>
          </w:rPr>
          <w:t>What is the EP Batch Facility?</w:t>
        </w:r>
        <w:r w:rsidR="009E48D8">
          <w:rPr>
            <w:noProof/>
            <w:webHidden/>
          </w:rPr>
          <w:tab/>
        </w:r>
        <w:r w:rsidR="009E48D8">
          <w:rPr>
            <w:noProof/>
            <w:webHidden/>
          </w:rPr>
          <w:fldChar w:fldCharType="begin"/>
        </w:r>
        <w:r w:rsidR="009E48D8">
          <w:rPr>
            <w:noProof/>
            <w:webHidden/>
          </w:rPr>
          <w:instrText xml:space="preserve"> PAGEREF _Toc526842065 \h </w:instrText>
        </w:r>
        <w:r w:rsidR="009E48D8">
          <w:rPr>
            <w:noProof/>
            <w:webHidden/>
          </w:rPr>
        </w:r>
        <w:r w:rsidR="009E48D8">
          <w:rPr>
            <w:noProof/>
            <w:webHidden/>
          </w:rPr>
          <w:fldChar w:fldCharType="separate"/>
        </w:r>
        <w:r w:rsidR="009E48D8">
          <w:rPr>
            <w:noProof/>
            <w:webHidden/>
          </w:rPr>
          <w:t>2</w:t>
        </w:r>
        <w:r w:rsidR="009E48D8">
          <w:rPr>
            <w:noProof/>
            <w:webHidden/>
          </w:rPr>
          <w:fldChar w:fldCharType="end"/>
        </w:r>
      </w:hyperlink>
    </w:p>
    <w:p w14:paraId="7E6868C8" w14:textId="1FF19C18" w:rsidR="009E48D8" w:rsidRDefault="00ED5B7F">
      <w:pPr>
        <w:pStyle w:val="TOC2"/>
        <w:tabs>
          <w:tab w:val="right" w:leader="dot" w:pos="9350"/>
        </w:tabs>
        <w:rPr>
          <w:rFonts w:eastAsiaTheme="minorEastAsia" w:cstheme="minorBidi"/>
          <w:smallCaps w:val="0"/>
          <w:noProof/>
          <w:color w:val="auto"/>
          <w:sz w:val="22"/>
          <w:szCs w:val="22"/>
        </w:rPr>
      </w:pPr>
      <w:hyperlink w:anchor="_Toc526842066" w:history="1">
        <w:r w:rsidR="009E48D8" w:rsidRPr="00DF529E">
          <w:rPr>
            <w:rStyle w:val="Hyperlink"/>
            <w:noProof/>
          </w:rPr>
          <w:t>EP Batch Facility Architecture Illustrated</w:t>
        </w:r>
        <w:r w:rsidR="009E48D8">
          <w:rPr>
            <w:noProof/>
            <w:webHidden/>
          </w:rPr>
          <w:tab/>
        </w:r>
        <w:r w:rsidR="009E48D8">
          <w:rPr>
            <w:noProof/>
            <w:webHidden/>
          </w:rPr>
          <w:fldChar w:fldCharType="begin"/>
        </w:r>
        <w:r w:rsidR="009E48D8">
          <w:rPr>
            <w:noProof/>
            <w:webHidden/>
          </w:rPr>
          <w:instrText xml:space="preserve"> PAGEREF _Toc526842066 \h </w:instrText>
        </w:r>
        <w:r w:rsidR="009E48D8">
          <w:rPr>
            <w:noProof/>
            <w:webHidden/>
          </w:rPr>
        </w:r>
        <w:r w:rsidR="009E48D8">
          <w:rPr>
            <w:noProof/>
            <w:webHidden/>
          </w:rPr>
          <w:fldChar w:fldCharType="separate"/>
        </w:r>
        <w:r w:rsidR="009E48D8">
          <w:rPr>
            <w:noProof/>
            <w:webHidden/>
          </w:rPr>
          <w:t>2</w:t>
        </w:r>
        <w:r w:rsidR="009E48D8">
          <w:rPr>
            <w:noProof/>
            <w:webHidden/>
          </w:rPr>
          <w:fldChar w:fldCharType="end"/>
        </w:r>
      </w:hyperlink>
    </w:p>
    <w:p w14:paraId="0688AFB4" w14:textId="160CB9FF" w:rsidR="009E48D8" w:rsidRDefault="00ED5B7F">
      <w:pPr>
        <w:pStyle w:val="TOC2"/>
        <w:tabs>
          <w:tab w:val="right" w:leader="dot" w:pos="9350"/>
        </w:tabs>
        <w:rPr>
          <w:rFonts w:eastAsiaTheme="minorEastAsia" w:cstheme="minorBidi"/>
          <w:smallCaps w:val="0"/>
          <w:noProof/>
          <w:color w:val="auto"/>
          <w:sz w:val="22"/>
          <w:szCs w:val="22"/>
        </w:rPr>
      </w:pPr>
      <w:hyperlink w:anchor="_Toc526842067" w:history="1">
        <w:r w:rsidR="009E48D8" w:rsidRPr="00DF529E">
          <w:rPr>
            <w:rStyle w:val="Hyperlink"/>
            <w:noProof/>
          </w:rPr>
          <w:t>What is the Adhoc Batch Facility?</w:t>
        </w:r>
        <w:r w:rsidR="009E48D8">
          <w:rPr>
            <w:noProof/>
            <w:webHidden/>
          </w:rPr>
          <w:tab/>
        </w:r>
        <w:r w:rsidR="009E48D8">
          <w:rPr>
            <w:noProof/>
            <w:webHidden/>
          </w:rPr>
          <w:fldChar w:fldCharType="begin"/>
        </w:r>
        <w:r w:rsidR="009E48D8">
          <w:rPr>
            <w:noProof/>
            <w:webHidden/>
          </w:rPr>
          <w:instrText xml:space="preserve"> PAGEREF _Toc526842067 \h </w:instrText>
        </w:r>
        <w:r w:rsidR="009E48D8">
          <w:rPr>
            <w:noProof/>
            <w:webHidden/>
          </w:rPr>
        </w:r>
        <w:r w:rsidR="009E48D8">
          <w:rPr>
            <w:noProof/>
            <w:webHidden/>
          </w:rPr>
          <w:fldChar w:fldCharType="separate"/>
        </w:r>
        <w:r w:rsidR="009E48D8">
          <w:rPr>
            <w:noProof/>
            <w:webHidden/>
          </w:rPr>
          <w:t>3</w:t>
        </w:r>
        <w:r w:rsidR="009E48D8">
          <w:rPr>
            <w:noProof/>
            <w:webHidden/>
          </w:rPr>
          <w:fldChar w:fldCharType="end"/>
        </w:r>
      </w:hyperlink>
    </w:p>
    <w:p w14:paraId="44C9475C" w14:textId="7027DC4F" w:rsidR="009E48D8" w:rsidRDefault="00ED5B7F">
      <w:pPr>
        <w:pStyle w:val="TOC2"/>
        <w:tabs>
          <w:tab w:val="right" w:leader="dot" w:pos="9350"/>
        </w:tabs>
        <w:rPr>
          <w:rFonts w:eastAsiaTheme="minorEastAsia" w:cstheme="minorBidi"/>
          <w:smallCaps w:val="0"/>
          <w:noProof/>
          <w:color w:val="auto"/>
          <w:sz w:val="22"/>
          <w:szCs w:val="22"/>
        </w:rPr>
      </w:pPr>
      <w:hyperlink w:anchor="_Toc526842068" w:history="1">
        <w:r w:rsidR="009E48D8" w:rsidRPr="00DF529E">
          <w:rPr>
            <w:rStyle w:val="Hyperlink"/>
            <w:noProof/>
          </w:rPr>
          <w:t>Adhoc Batch Facility Architecture Illustrated</w:t>
        </w:r>
        <w:r w:rsidR="009E48D8">
          <w:rPr>
            <w:noProof/>
            <w:webHidden/>
          </w:rPr>
          <w:tab/>
        </w:r>
        <w:r w:rsidR="009E48D8">
          <w:rPr>
            <w:noProof/>
            <w:webHidden/>
          </w:rPr>
          <w:fldChar w:fldCharType="begin"/>
        </w:r>
        <w:r w:rsidR="009E48D8">
          <w:rPr>
            <w:noProof/>
            <w:webHidden/>
          </w:rPr>
          <w:instrText xml:space="preserve"> PAGEREF _Toc526842068 \h </w:instrText>
        </w:r>
        <w:r w:rsidR="009E48D8">
          <w:rPr>
            <w:noProof/>
            <w:webHidden/>
          </w:rPr>
        </w:r>
        <w:r w:rsidR="009E48D8">
          <w:rPr>
            <w:noProof/>
            <w:webHidden/>
          </w:rPr>
          <w:fldChar w:fldCharType="separate"/>
        </w:r>
        <w:r w:rsidR="009E48D8">
          <w:rPr>
            <w:noProof/>
            <w:webHidden/>
          </w:rPr>
          <w:t>3</w:t>
        </w:r>
        <w:r w:rsidR="009E48D8">
          <w:rPr>
            <w:noProof/>
            <w:webHidden/>
          </w:rPr>
          <w:fldChar w:fldCharType="end"/>
        </w:r>
      </w:hyperlink>
    </w:p>
    <w:p w14:paraId="78C36C62" w14:textId="75D77529" w:rsidR="009E48D8" w:rsidRDefault="00ED5B7F">
      <w:pPr>
        <w:pStyle w:val="TOC1"/>
        <w:tabs>
          <w:tab w:val="left" w:pos="2776"/>
          <w:tab w:val="right" w:leader="dot" w:pos="9350"/>
        </w:tabs>
        <w:rPr>
          <w:rFonts w:eastAsiaTheme="minorEastAsia" w:cstheme="minorBidi"/>
          <w:b w:val="0"/>
          <w:bCs w:val="0"/>
          <w:caps w:val="0"/>
          <w:noProof/>
          <w:color w:val="auto"/>
          <w:sz w:val="22"/>
          <w:szCs w:val="22"/>
        </w:rPr>
      </w:pPr>
      <w:hyperlink w:anchor="_Toc526842069" w:history="1">
        <w:r w:rsidR="009E48D8" w:rsidRPr="00DF529E">
          <w:rPr>
            <w:rStyle w:val="Hyperlink"/>
            <w:noProof/>
          </w:rPr>
          <w:t xml:space="preserve">The EP Batch Environment </w:t>
        </w:r>
        <w:r w:rsidR="009E48D8">
          <w:rPr>
            <w:rFonts w:eastAsiaTheme="minorEastAsia" w:cstheme="minorBidi"/>
            <w:b w:val="0"/>
            <w:bCs w:val="0"/>
            <w:caps w:val="0"/>
            <w:noProof/>
            <w:color w:val="auto"/>
            <w:sz w:val="22"/>
            <w:szCs w:val="22"/>
          </w:rPr>
          <w:tab/>
        </w:r>
        <w:r w:rsidR="009E48D8" w:rsidRPr="00DF529E">
          <w:rPr>
            <w:rStyle w:val="Hyperlink"/>
            <w:noProof/>
          </w:rPr>
          <w:t>Section 2</w:t>
        </w:r>
        <w:r w:rsidR="009E48D8">
          <w:rPr>
            <w:noProof/>
            <w:webHidden/>
          </w:rPr>
          <w:tab/>
        </w:r>
        <w:r w:rsidR="009E48D8">
          <w:rPr>
            <w:noProof/>
            <w:webHidden/>
          </w:rPr>
          <w:fldChar w:fldCharType="begin"/>
        </w:r>
        <w:r w:rsidR="009E48D8">
          <w:rPr>
            <w:noProof/>
            <w:webHidden/>
          </w:rPr>
          <w:instrText xml:space="preserve"> PAGEREF _Toc526842069 \h </w:instrText>
        </w:r>
        <w:r w:rsidR="009E48D8">
          <w:rPr>
            <w:noProof/>
            <w:webHidden/>
          </w:rPr>
        </w:r>
        <w:r w:rsidR="009E48D8">
          <w:rPr>
            <w:noProof/>
            <w:webHidden/>
          </w:rPr>
          <w:fldChar w:fldCharType="separate"/>
        </w:r>
        <w:r w:rsidR="009E48D8">
          <w:rPr>
            <w:noProof/>
            <w:webHidden/>
          </w:rPr>
          <w:t>4</w:t>
        </w:r>
        <w:r w:rsidR="009E48D8">
          <w:rPr>
            <w:noProof/>
            <w:webHidden/>
          </w:rPr>
          <w:fldChar w:fldCharType="end"/>
        </w:r>
      </w:hyperlink>
    </w:p>
    <w:p w14:paraId="7C21F53E" w14:textId="62B2684C" w:rsidR="009E48D8" w:rsidRDefault="00ED5B7F">
      <w:pPr>
        <w:pStyle w:val="TOC2"/>
        <w:tabs>
          <w:tab w:val="right" w:leader="dot" w:pos="9350"/>
        </w:tabs>
        <w:rPr>
          <w:rFonts w:eastAsiaTheme="minorEastAsia" w:cstheme="minorBidi"/>
          <w:smallCaps w:val="0"/>
          <w:noProof/>
          <w:color w:val="auto"/>
          <w:sz w:val="22"/>
          <w:szCs w:val="22"/>
        </w:rPr>
      </w:pPr>
      <w:hyperlink w:anchor="_Toc526842070" w:history="1">
        <w:r w:rsidR="009E48D8" w:rsidRPr="00DF529E">
          <w:rPr>
            <w:rStyle w:val="Hyperlink"/>
            <w:noProof/>
          </w:rPr>
          <w:t>Batch Command Console Applications</w:t>
        </w:r>
        <w:r w:rsidR="009E48D8">
          <w:rPr>
            <w:noProof/>
            <w:webHidden/>
          </w:rPr>
          <w:tab/>
        </w:r>
        <w:r w:rsidR="009E48D8">
          <w:rPr>
            <w:noProof/>
            <w:webHidden/>
          </w:rPr>
          <w:fldChar w:fldCharType="begin"/>
        </w:r>
        <w:r w:rsidR="009E48D8">
          <w:rPr>
            <w:noProof/>
            <w:webHidden/>
          </w:rPr>
          <w:instrText xml:space="preserve"> PAGEREF _Toc526842070 \h </w:instrText>
        </w:r>
        <w:r w:rsidR="009E48D8">
          <w:rPr>
            <w:noProof/>
            <w:webHidden/>
          </w:rPr>
        </w:r>
        <w:r w:rsidR="009E48D8">
          <w:rPr>
            <w:noProof/>
            <w:webHidden/>
          </w:rPr>
          <w:fldChar w:fldCharType="separate"/>
        </w:r>
        <w:r w:rsidR="009E48D8">
          <w:rPr>
            <w:noProof/>
            <w:webHidden/>
          </w:rPr>
          <w:t>4</w:t>
        </w:r>
        <w:r w:rsidR="009E48D8">
          <w:rPr>
            <w:noProof/>
            <w:webHidden/>
          </w:rPr>
          <w:fldChar w:fldCharType="end"/>
        </w:r>
      </w:hyperlink>
    </w:p>
    <w:p w14:paraId="3DCA3F4A" w14:textId="16477138" w:rsidR="009E48D8" w:rsidRDefault="00ED5B7F">
      <w:pPr>
        <w:pStyle w:val="TOC2"/>
        <w:tabs>
          <w:tab w:val="right" w:leader="dot" w:pos="9350"/>
        </w:tabs>
        <w:rPr>
          <w:rFonts w:eastAsiaTheme="minorEastAsia" w:cstheme="minorBidi"/>
          <w:smallCaps w:val="0"/>
          <w:noProof/>
          <w:color w:val="auto"/>
          <w:sz w:val="22"/>
          <w:szCs w:val="22"/>
        </w:rPr>
      </w:pPr>
      <w:hyperlink w:anchor="_Toc526842071" w:history="1">
        <w:r w:rsidR="009E48D8" w:rsidRPr="00DF529E">
          <w:rPr>
            <w:rStyle w:val="Hyperlink"/>
            <w:noProof/>
          </w:rPr>
          <w:t>EKBF Server Commands</w:t>
        </w:r>
        <w:r w:rsidR="009E48D8">
          <w:rPr>
            <w:noProof/>
            <w:webHidden/>
          </w:rPr>
          <w:tab/>
        </w:r>
        <w:r w:rsidR="009E48D8">
          <w:rPr>
            <w:noProof/>
            <w:webHidden/>
          </w:rPr>
          <w:fldChar w:fldCharType="begin"/>
        </w:r>
        <w:r w:rsidR="009E48D8">
          <w:rPr>
            <w:noProof/>
            <w:webHidden/>
          </w:rPr>
          <w:instrText xml:space="preserve"> PAGEREF _Toc526842071 \h </w:instrText>
        </w:r>
        <w:r w:rsidR="009E48D8">
          <w:rPr>
            <w:noProof/>
            <w:webHidden/>
          </w:rPr>
        </w:r>
        <w:r w:rsidR="009E48D8">
          <w:rPr>
            <w:noProof/>
            <w:webHidden/>
          </w:rPr>
          <w:fldChar w:fldCharType="separate"/>
        </w:r>
        <w:r w:rsidR="009E48D8">
          <w:rPr>
            <w:noProof/>
            <w:webHidden/>
          </w:rPr>
          <w:t>4</w:t>
        </w:r>
        <w:r w:rsidR="009E48D8">
          <w:rPr>
            <w:noProof/>
            <w:webHidden/>
          </w:rPr>
          <w:fldChar w:fldCharType="end"/>
        </w:r>
      </w:hyperlink>
    </w:p>
    <w:p w14:paraId="12EAC5CA" w14:textId="7ADBE89A" w:rsidR="009E48D8" w:rsidRDefault="00ED5B7F">
      <w:pPr>
        <w:pStyle w:val="TOC2"/>
        <w:tabs>
          <w:tab w:val="right" w:leader="dot" w:pos="9350"/>
        </w:tabs>
        <w:rPr>
          <w:rFonts w:eastAsiaTheme="minorEastAsia" w:cstheme="minorBidi"/>
          <w:smallCaps w:val="0"/>
          <w:noProof/>
          <w:color w:val="auto"/>
          <w:sz w:val="22"/>
          <w:szCs w:val="22"/>
        </w:rPr>
      </w:pPr>
      <w:hyperlink w:anchor="_Toc526842072" w:history="1">
        <w:r w:rsidR="009E48D8" w:rsidRPr="00DF529E">
          <w:rPr>
            <w:rStyle w:val="Hyperlink"/>
            <w:noProof/>
          </w:rPr>
          <w:t>Batch Scripts</w:t>
        </w:r>
        <w:r w:rsidR="009E48D8">
          <w:rPr>
            <w:noProof/>
            <w:webHidden/>
          </w:rPr>
          <w:tab/>
        </w:r>
        <w:r w:rsidR="009E48D8">
          <w:rPr>
            <w:noProof/>
            <w:webHidden/>
          </w:rPr>
          <w:fldChar w:fldCharType="begin"/>
        </w:r>
        <w:r w:rsidR="009E48D8">
          <w:rPr>
            <w:noProof/>
            <w:webHidden/>
          </w:rPr>
          <w:instrText xml:space="preserve"> PAGEREF _Toc526842072 \h </w:instrText>
        </w:r>
        <w:r w:rsidR="009E48D8">
          <w:rPr>
            <w:noProof/>
            <w:webHidden/>
          </w:rPr>
        </w:r>
        <w:r w:rsidR="009E48D8">
          <w:rPr>
            <w:noProof/>
            <w:webHidden/>
          </w:rPr>
          <w:fldChar w:fldCharType="separate"/>
        </w:r>
        <w:r w:rsidR="009E48D8">
          <w:rPr>
            <w:noProof/>
            <w:webHidden/>
          </w:rPr>
          <w:t>4</w:t>
        </w:r>
        <w:r w:rsidR="009E48D8">
          <w:rPr>
            <w:noProof/>
            <w:webHidden/>
          </w:rPr>
          <w:fldChar w:fldCharType="end"/>
        </w:r>
      </w:hyperlink>
    </w:p>
    <w:p w14:paraId="53B289EF" w14:textId="4C306C4C" w:rsidR="009E48D8" w:rsidRDefault="00ED5B7F">
      <w:pPr>
        <w:pStyle w:val="TOC2"/>
        <w:tabs>
          <w:tab w:val="right" w:leader="dot" w:pos="9350"/>
        </w:tabs>
        <w:rPr>
          <w:rFonts w:eastAsiaTheme="minorEastAsia" w:cstheme="minorBidi"/>
          <w:smallCaps w:val="0"/>
          <w:noProof/>
          <w:color w:val="auto"/>
          <w:sz w:val="22"/>
          <w:szCs w:val="22"/>
        </w:rPr>
      </w:pPr>
      <w:hyperlink w:anchor="_Toc526842073" w:history="1">
        <w:r w:rsidR="009E48D8" w:rsidRPr="00DF529E">
          <w:rPr>
            <w:rStyle w:val="Hyperlink"/>
            <w:noProof/>
          </w:rPr>
          <w:t>EP Batch Service</w:t>
        </w:r>
        <w:r w:rsidR="009E48D8">
          <w:rPr>
            <w:noProof/>
            <w:webHidden/>
          </w:rPr>
          <w:tab/>
        </w:r>
        <w:r w:rsidR="009E48D8">
          <w:rPr>
            <w:noProof/>
            <w:webHidden/>
          </w:rPr>
          <w:fldChar w:fldCharType="begin"/>
        </w:r>
        <w:r w:rsidR="009E48D8">
          <w:rPr>
            <w:noProof/>
            <w:webHidden/>
          </w:rPr>
          <w:instrText xml:space="preserve"> PAGEREF _Toc526842073 \h </w:instrText>
        </w:r>
        <w:r w:rsidR="009E48D8">
          <w:rPr>
            <w:noProof/>
            <w:webHidden/>
          </w:rPr>
        </w:r>
        <w:r w:rsidR="009E48D8">
          <w:rPr>
            <w:noProof/>
            <w:webHidden/>
          </w:rPr>
          <w:fldChar w:fldCharType="separate"/>
        </w:r>
        <w:r w:rsidR="009E48D8">
          <w:rPr>
            <w:noProof/>
            <w:webHidden/>
          </w:rPr>
          <w:t>5</w:t>
        </w:r>
        <w:r w:rsidR="009E48D8">
          <w:rPr>
            <w:noProof/>
            <w:webHidden/>
          </w:rPr>
          <w:fldChar w:fldCharType="end"/>
        </w:r>
      </w:hyperlink>
    </w:p>
    <w:p w14:paraId="03626E78" w14:textId="39D3EF24" w:rsidR="009E48D8" w:rsidRDefault="00ED5B7F">
      <w:pPr>
        <w:pStyle w:val="TOC2"/>
        <w:tabs>
          <w:tab w:val="right" w:leader="dot" w:pos="9350"/>
        </w:tabs>
        <w:rPr>
          <w:rFonts w:eastAsiaTheme="minorEastAsia" w:cstheme="minorBidi"/>
          <w:smallCaps w:val="0"/>
          <w:noProof/>
          <w:color w:val="auto"/>
          <w:sz w:val="22"/>
          <w:szCs w:val="22"/>
        </w:rPr>
      </w:pPr>
      <w:hyperlink w:anchor="_Toc526842074" w:history="1">
        <w:r w:rsidR="009E48D8" w:rsidRPr="00DF529E">
          <w:rPr>
            <w:rStyle w:val="Hyperlink"/>
            <w:noProof/>
          </w:rPr>
          <w:t>EP Batch Client</w:t>
        </w:r>
        <w:r w:rsidR="009E48D8">
          <w:rPr>
            <w:noProof/>
            <w:webHidden/>
          </w:rPr>
          <w:tab/>
        </w:r>
        <w:r w:rsidR="009E48D8">
          <w:rPr>
            <w:noProof/>
            <w:webHidden/>
          </w:rPr>
          <w:fldChar w:fldCharType="begin"/>
        </w:r>
        <w:r w:rsidR="009E48D8">
          <w:rPr>
            <w:noProof/>
            <w:webHidden/>
          </w:rPr>
          <w:instrText xml:space="preserve"> PAGEREF _Toc526842074 \h </w:instrText>
        </w:r>
        <w:r w:rsidR="009E48D8">
          <w:rPr>
            <w:noProof/>
            <w:webHidden/>
          </w:rPr>
        </w:r>
        <w:r w:rsidR="009E48D8">
          <w:rPr>
            <w:noProof/>
            <w:webHidden/>
          </w:rPr>
          <w:fldChar w:fldCharType="separate"/>
        </w:r>
        <w:r w:rsidR="009E48D8">
          <w:rPr>
            <w:noProof/>
            <w:webHidden/>
          </w:rPr>
          <w:t>5</w:t>
        </w:r>
        <w:r w:rsidR="009E48D8">
          <w:rPr>
            <w:noProof/>
            <w:webHidden/>
          </w:rPr>
          <w:fldChar w:fldCharType="end"/>
        </w:r>
      </w:hyperlink>
    </w:p>
    <w:p w14:paraId="7234A07F" w14:textId="63397B51" w:rsidR="009E48D8" w:rsidRDefault="00ED5B7F">
      <w:pPr>
        <w:pStyle w:val="TOC2"/>
        <w:tabs>
          <w:tab w:val="right" w:leader="dot" w:pos="9350"/>
        </w:tabs>
        <w:rPr>
          <w:rFonts w:eastAsiaTheme="minorEastAsia" w:cstheme="minorBidi"/>
          <w:smallCaps w:val="0"/>
          <w:noProof/>
          <w:color w:val="auto"/>
          <w:sz w:val="22"/>
          <w:szCs w:val="22"/>
        </w:rPr>
      </w:pPr>
      <w:hyperlink w:anchor="_Toc526842075" w:history="1">
        <w:r w:rsidR="009E48D8" w:rsidRPr="00DF529E">
          <w:rPr>
            <w:rStyle w:val="Hyperlink"/>
            <w:noProof/>
          </w:rPr>
          <w:t>IBM DataStage</w:t>
        </w:r>
        <w:r w:rsidR="009E48D8">
          <w:rPr>
            <w:noProof/>
            <w:webHidden/>
          </w:rPr>
          <w:tab/>
        </w:r>
        <w:r w:rsidR="009E48D8">
          <w:rPr>
            <w:noProof/>
            <w:webHidden/>
          </w:rPr>
          <w:fldChar w:fldCharType="begin"/>
        </w:r>
        <w:r w:rsidR="009E48D8">
          <w:rPr>
            <w:noProof/>
            <w:webHidden/>
          </w:rPr>
          <w:instrText xml:space="preserve"> PAGEREF _Toc526842075 \h </w:instrText>
        </w:r>
        <w:r w:rsidR="009E48D8">
          <w:rPr>
            <w:noProof/>
            <w:webHidden/>
          </w:rPr>
        </w:r>
        <w:r w:rsidR="009E48D8">
          <w:rPr>
            <w:noProof/>
            <w:webHidden/>
          </w:rPr>
          <w:fldChar w:fldCharType="separate"/>
        </w:r>
        <w:r w:rsidR="009E48D8">
          <w:rPr>
            <w:noProof/>
            <w:webHidden/>
          </w:rPr>
          <w:t>5</w:t>
        </w:r>
        <w:r w:rsidR="009E48D8">
          <w:rPr>
            <w:noProof/>
            <w:webHidden/>
          </w:rPr>
          <w:fldChar w:fldCharType="end"/>
        </w:r>
      </w:hyperlink>
    </w:p>
    <w:p w14:paraId="67FE1D19" w14:textId="1F1102AC" w:rsidR="009E48D8" w:rsidRDefault="00ED5B7F">
      <w:pPr>
        <w:pStyle w:val="TOC2"/>
        <w:tabs>
          <w:tab w:val="right" w:leader="dot" w:pos="9350"/>
        </w:tabs>
        <w:rPr>
          <w:rFonts w:eastAsiaTheme="minorEastAsia" w:cstheme="minorBidi"/>
          <w:smallCaps w:val="0"/>
          <w:noProof/>
          <w:color w:val="auto"/>
          <w:sz w:val="22"/>
          <w:szCs w:val="22"/>
        </w:rPr>
      </w:pPr>
      <w:hyperlink w:anchor="_Toc526842076" w:history="1">
        <w:r w:rsidR="009E48D8" w:rsidRPr="00DF529E">
          <w:rPr>
            <w:rStyle w:val="Hyperlink"/>
            <w:noProof/>
          </w:rPr>
          <w:t>Batch Scheduler</w:t>
        </w:r>
        <w:r w:rsidR="009E48D8">
          <w:rPr>
            <w:noProof/>
            <w:webHidden/>
          </w:rPr>
          <w:tab/>
        </w:r>
        <w:r w:rsidR="009E48D8">
          <w:rPr>
            <w:noProof/>
            <w:webHidden/>
          </w:rPr>
          <w:fldChar w:fldCharType="begin"/>
        </w:r>
        <w:r w:rsidR="009E48D8">
          <w:rPr>
            <w:noProof/>
            <w:webHidden/>
          </w:rPr>
          <w:instrText xml:space="preserve"> PAGEREF _Toc526842076 \h </w:instrText>
        </w:r>
        <w:r w:rsidR="009E48D8">
          <w:rPr>
            <w:noProof/>
            <w:webHidden/>
          </w:rPr>
        </w:r>
        <w:r w:rsidR="009E48D8">
          <w:rPr>
            <w:noProof/>
            <w:webHidden/>
          </w:rPr>
          <w:fldChar w:fldCharType="separate"/>
        </w:r>
        <w:r w:rsidR="009E48D8">
          <w:rPr>
            <w:noProof/>
            <w:webHidden/>
          </w:rPr>
          <w:t>5</w:t>
        </w:r>
        <w:r w:rsidR="009E48D8">
          <w:rPr>
            <w:noProof/>
            <w:webHidden/>
          </w:rPr>
          <w:fldChar w:fldCharType="end"/>
        </w:r>
      </w:hyperlink>
    </w:p>
    <w:p w14:paraId="1AAF36C1" w14:textId="66FD7B73" w:rsidR="009E48D8" w:rsidRDefault="00ED5B7F">
      <w:pPr>
        <w:pStyle w:val="TOC1"/>
        <w:tabs>
          <w:tab w:val="left" w:pos="3887"/>
          <w:tab w:val="right" w:leader="dot" w:pos="9350"/>
        </w:tabs>
        <w:rPr>
          <w:rFonts w:eastAsiaTheme="minorEastAsia" w:cstheme="minorBidi"/>
          <w:b w:val="0"/>
          <w:bCs w:val="0"/>
          <w:caps w:val="0"/>
          <w:noProof/>
          <w:color w:val="auto"/>
          <w:sz w:val="22"/>
          <w:szCs w:val="22"/>
        </w:rPr>
      </w:pPr>
      <w:hyperlink w:anchor="_Toc526842077" w:history="1">
        <w:r w:rsidR="009E48D8" w:rsidRPr="00DF529E">
          <w:rPr>
            <w:rStyle w:val="Hyperlink"/>
            <w:noProof/>
          </w:rPr>
          <w:t>Batch Command Console Applications</w:t>
        </w:r>
        <w:r w:rsidR="009E48D8">
          <w:rPr>
            <w:rFonts w:eastAsiaTheme="minorEastAsia" w:cstheme="minorBidi"/>
            <w:b w:val="0"/>
            <w:bCs w:val="0"/>
            <w:caps w:val="0"/>
            <w:noProof/>
            <w:color w:val="auto"/>
            <w:sz w:val="22"/>
            <w:szCs w:val="22"/>
          </w:rPr>
          <w:tab/>
        </w:r>
        <w:r w:rsidR="009E48D8" w:rsidRPr="00DF529E">
          <w:rPr>
            <w:rStyle w:val="Hyperlink"/>
            <w:noProof/>
          </w:rPr>
          <w:t>Section 3</w:t>
        </w:r>
        <w:r w:rsidR="009E48D8">
          <w:rPr>
            <w:noProof/>
            <w:webHidden/>
          </w:rPr>
          <w:tab/>
        </w:r>
        <w:r w:rsidR="009E48D8">
          <w:rPr>
            <w:noProof/>
            <w:webHidden/>
          </w:rPr>
          <w:fldChar w:fldCharType="begin"/>
        </w:r>
        <w:r w:rsidR="009E48D8">
          <w:rPr>
            <w:noProof/>
            <w:webHidden/>
          </w:rPr>
          <w:instrText xml:space="preserve"> PAGEREF _Toc526842077 \h </w:instrText>
        </w:r>
        <w:r w:rsidR="009E48D8">
          <w:rPr>
            <w:noProof/>
            <w:webHidden/>
          </w:rPr>
        </w:r>
        <w:r w:rsidR="009E48D8">
          <w:rPr>
            <w:noProof/>
            <w:webHidden/>
          </w:rPr>
          <w:fldChar w:fldCharType="separate"/>
        </w:r>
        <w:r w:rsidR="009E48D8">
          <w:rPr>
            <w:noProof/>
            <w:webHidden/>
          </w:rPr>
          <w:t>6</w:t>
        </w:r>
        <w:r w:rsidR="009E48D8">
          <w:rPr>
            <w:noProof/>
            <w:webHidden/>
          </w:rPr>
          <w:fldChar w:fldCharType="end"/>
        </w:r>
      </w:hyperlink>
    </w:p>
    <w:p w14:paraId="4ED44874" w14:textId="7A31A07F" w:rsidR="009E48D8" w:rsidRDefault="00ED5B7F">
      <w:pPr>
        <w:pStyle w:val="TOC2"/>
        <w:tabs>
          <w:tab w:val="right" w:leader="dot" w:pos="9350"/>
        </w:tabs>
        <w:rPr>
          <w:rFonts w:eastAsiaTheme="minorEastAsia" w:cstheme="minorBidi"/>
          <w:smallCaps w:val="0"/>
          <w:noProof/>
          <w:color w:val="auto"/>
          <w:sz w:val="22"/>
          <w:szCs w:val="22"/>
        </w:rPr>
      </w:pPr>
      <w:hyperlink w:anchor="_Toc526842078" w:history="1">
        <w:r w:rsidR="009E48D8" w:rsidRPr="00DF529E">
          <w:rPr>
            <w:rStyle w:val="Hyperlink"/>
            <w:noProof/>
          </w:rPr>
          <w:t>Batch Initialize</w:t>
        </w:r>
        <w:r w:rsidR="009E48D8">
          <w:rPr>
            <w:noProof/>
            <w:webHidden/>
          </w:rPr>
          <w:tab/>
        </w:r>
        <w:r w:rsidR="009E48D8">
          <w:rPr>
            <w:noProof/>
            <w:webHidden/>
          </w:rPr>
          <w:fldChar w:fldCharType="begin"/>
        </w:r>
        <w:r w:rsidR="009E48D8">
          <w:rPr>
            <w:noProof/>
            <w:webHidden/>
          </w:rPr>
          <w:instrText xml:space="preserve"> PAGEREF _Toc526842078 \h </w:instrText>
        </w:r>
        <w:r w:rsidR="009E48D8">
          <w:rPr>
            <w:noProof/>
            <w:webHidden/>
          </w:rPr>
        </w:r>
        <w:r w:rsidR="009E48D8">
          <w:rPr>
            <w:noProof/>
            <w:webHidden/>
          </w:rPr>
          <w:fldChar w:fldCharType="separate"/>
        </w:r>
        <w:r w:rsidR="009E48D8">
          <w:rPr>
            <w:noProof/>
            <w:webHidden/>
          </w:rPr>
          <w:t>9</w:t>
        </w:r>
        <w:r w:rsidR="009E48D8">
          <w:rPr>
            <w:noProof/>
            <w:webHidden/>
          </w:rPr>
          <w:fldChar w:fldCharType="end"/>
        </w:r>
      </w:hyperlink>
    </w:p>
    <w:p w14:paraId="40EC68C6" w14:textId="1F5C86C7" w:rsidR="009E48D8" w:rsidRDefault="00ED5B7F">
      <w:pPr>
        <w:pStyle w:val="TOC2"/>
        <w:tabs>
          <w:tab w:val="right" w:leader="dot" w:pos="9350"/>
        </w:tabs>
        <w:rPr>
          <w:rFonts w:eastAsiaTheme="minorEastAsia" w:cstheme="minorBidi"/>
          <w:smallCaps w:val="0"/>
          <w:noProof/>
          <w:color w:val="auto"/>
          <w:sz w:val="22"/>
          <w:szCs w:val="22"/>
        </w:rPr>
      </w:pPr>
      <w:hyperlink w:anchor="_Toc526842079" w:history="1">
        <w:r w:rsidR="009E48D8" w:rsidRPr="00DF529E">
          <w:rPr>
            <w:rStyle w:val="Hyperlink"/>
            <w:noProof/>
          </w:rPr>
          <w:t>Batch Get Current Task</w:t>
        </w:r>
        <w:r w:rsidR="009E48D8">
          <w:rPr>
            <w:noProof/>
            <w:webHidden/>
          </w:rPr>
          <w:tab/>
        </w:r>
        <w:r w:rsidR="009E48D8">
          <w:rPr>
            <w:noProof/>
            <w:webHidden/>
          </w:rPr>
          <w:fldChar w:fldCharType="begin"/>
        </w:r>
        <w:r w:rsidR="009E48D8">
          <w:rPr>
            <w:noProof/>
            <w:webHidden/>
          </w:rPr>
          <w:instrText xml:space="preserve"> PAGEREF _Toc526842079 \h </w:instrText>
        </w:r>
        <w:r w:rsidR="009E48D8">
          <w:rPr>
            <w:noProof/>
            <w:webHidden/>
          </w:rPr>
        </w:r>
        <w:r w:rsidR="009E48D8">
          <w:rPr>
            <w:noProof/>
            <w:webHidden/>
          </w:rPr>
          <w:fldChar w:fldCharType="separate"/>
        </w:r>
        <w:r w:rsidR="009E48D8">
          <w:rPr>
            <w:noProof/>
            <w:webHidden/>
          </w:rPr>
          <w:t>10</w:t>
        </w:r>
        <w:r w:rsidR="009E48D8">
          <w:rPr>
            <w:noProof/>
            <w:webHidden/>
          </w:rPr>
          <w:fldChar w:fldCharType="end"/>
        </w:r>
      </w:hyperlink>
    </w:p>
    <w:p w14:paraId="487C5D94" w14:textId="1261D685" w:rsidR="009E48D8" w:rsidRDefault="00ED5B7F">
      <w:pPr>
        <w:pStyle w:val="TOC2"/>
        <w:tabs>
          <w:tab w:val="right" w:leader="dot" w:pos="9350"/>
        </w:tabs>
        <w:rPr>
          <w:rFonts w:eastAsiaTheme="minorEastAsia" w:cstheme="minorBidi"/>
          <w:smallCaps w:val="0"/>
          <w:noProof/>
          <w:color w:val="auto"/>
          <w:sz w:val="22"/>
          <w:szCs w:val="22"/>
        </w:rPr>
      </w:pPr>
      <w:hyperlink w:anchor="_Toc526842080" w:history="1">
        <w:r w:rsidR="009E48D8" w:rsidRPr="00DF529E">
          <w:rPr>
            <w:rStyle w:val="Hyperlink"/>
            <w:noProof/>
          </w:rPr>
          <w:t>Batch Restart Status</w:t>
        </w:r>
        <w:r w:rsidR="009E48D8">
          <w:rPr>
            <w:noProof/>
            <w:webHidden/>
          </w:rPr>
          <w:tab/>
        </w:r>
        <w:r w:rsidR="009E48D8">
          <w:rPr>
            <w:noProof/>
            <w:webHidden/>
          </w:rPr>
          <w:fldChar w:fldCharType="begin"/>
        </w:r>
        <w:r w:rsidR="009E48D8">
          <w:rPr>
            <w:noProof/>
            <w:webHidden/>
          </w:rPr>
          <w:instrText xml:space="preserve"> PAGEREF _Toc526842080 \h </w:instrText>
        </w:r>
        <w:r w:rsidR="009E48D8">
          <w:rPr>
            <w:noProof/>
            <w:webHidden/>
          </w:rPr>
        </w:r>
        <w:r w:rsidR="009E48D8">
          <w:rPr>
            <w:noProof/>
            <w:webHidden/>
          </w:rPr>
          <w:fldChar w:fldCharType="separate"/>
        </w:r>
        <w:r w:rsidR="009E48D8">
          <w:rPr>
            <w:noProof/>
            <w:webHidden/>
          </w:rPr>
          <w:t>10</w:t>
        </w:r>
        <w:r w:rsidR="009E48D8">
          <w:rPr>
            <w:noProof/>
            <w:webHidden/>
          </w:rPr>
          <w:fldChar w:fldCharType="end"/>
        </w:r>
      </w:hyperlink>
    </w:p>
    <w:p w14:paraId="661ED4F3" w14:textId="2E07DBAC" w:rsidR="009E48D8" w:rsidRDefault="00ED5B7F">
      <w:pPr>
        <w:pStyle w:val="TOC2"/>
        <w:tabs>
          <w:tab w:val="right" w:leader="dot" w:pos="9350"/>
        </w:tabs>
        <w:rPr>
          <w:rFonts w:eastAsiaTheme="minorEastAsia" w:cstheme="minorBidi"/>
          <w:smallCaps w:val="0"/>
          <w:noProof/>
          <w:color w:val="auto"/>
          <w:sz w:val="22"/>
          <w:szCs w:val="22"/>
        </w:rPr>
      </w:pPr>
      <w:hyperlink w:anchor="_Toc526842081" w:history="1">
        <w:r w:rsidR="009E48D8" w:rsidRPr="00DF529E">
          <w:rPr>
            <w:rStyle w:val="Hyperlink"/>
            <w:noProof/>
          </w:rPr>
          <w:t>Batch Set Current Task</w:t>
        </w:r>
        <w:r w:rsidR="009E48D8">
          <w:rPr>
            <w:noProof/>
            <w:webHidden/>
          </w:rPr>
          <w:tab/>
        </w:r>
        <w:r w:rsidR="009E48D8">
          <w:rPr>
            <w:noProof/>
            <w:webHidden/>
          </w:rPr>
          <w:fldChar w:fldCharType="begin"/>
        </w:r>
        <w:r w:rsidR="009E48D8">
          <w:rPr>
            <w:noProof/>
            <w:webHidden/>
          </w:rPr>
          <w:instrText xml:space="preserve"> PAGEREF _Toc526842081 \h </w:instrText>
        </w:r>
        <w:r w:rsidR="009E48D8">
          <w:rPr>
            <w:noProof/>
            <w:webHidden/>
          </w:rPr>
        </w:r>
        <w:r w:rsidR="009E48D8">
          <w:rPr>
            <w:noProof/>
            <w:webHidden/>
          </w:rPr>
          <w:fldChar w:fldCharType="separate"/>
        </w:r>
        <w:r w:rsidR="009E48D8">
          <w:rPr>
            <w:noProof/>
            <w:webHidden/>
          </w:rPr>
          <w:t>11</w:t>
        </w:r>
        <w:r w:rsidR="009E48D8">
          <w:rPr>
            <w:noProof/>
            <w:webHidden/>
          </w:rPr>
          <w:fldChar w:fldCharType="end"/>
        </w:r>
      </w:hyperlink>
    </w:p>
    <w:p w14:paraId="47DC547B" w14:textId="5B900CAE" w:rsidR="009E48D8" w:rsidRDefault="00ED5B7F">
      <w:pPr>
        <w:pStyle w:val="TOC2"/>
        <w:tabs>
          <w:tab w:val="right" w:leader="dot" w:pos="9350"/>
        </w:tabs>
        <w:rPr>
          <w:rFonts w:eastAsiaTheme="minorEastAsia" w:cstheme="minorBidi"/>
          <w:smallCaps w:val="0"/>
          <w:noProof/>
          <w:color w:val="auto"/>
          <w:sz w:val="22"/>
          <w:szCs w:val="22"/>
        </w:rPr>
      </w:pPr>
      <w:hyperlink w:anchor="_Toc526842082" w:history="1">
        <w:r w:rsidR="009E48D8" w:rsidRPr="00DF529E">
          <w:rPr>
            <w:rStyle w:val="Hyperlink"/>
            <w:noProof/>
          </w:rPr>
          <w:t>Copy Fact Data</w:t>
        </w:r>
        <w:r w:rsidR="009E48D8">
          <w:rPr>
            <w:noProof/>
            <w:webHidden/>
          </w:rPr>
          <w:tab/>
        </w:r>
        <w:r w:rsidR="009E48D8">
          <w:rPr>
            <w:noProof/>
            <w:webHidden/>
          </w:rPr>
          <w:fldChar w:fldCharType="begin"/>
        </w:r>
        <w:r w:rsidR="009E48D8">
          <w:rPr>
            <w:noProof/>
            <w:webHidden/>
          </w:rPr>
          <w:instrText xml:space="preserve"> PAGEREF _Toc526842082 \h </w:instrText>
        </w:r>
        <w:r w:rsidR="009E48D8">
          <w:rPr>
            <w:noProof/>
            <w:webHidden/>
          </w:rPr>
        </w:r>
        <w:r w:rsidR="009E48D8">
          <w:rPr>
            <w:noProof/>
            <w:webHidden/>
          </w:rPr>
          <w:fldChar w:fldCharType="separate"/>
        </w:r>
        <w:r w:rsidR="009E48D8">
          <w:rPr>
            <w:noProof/>
            <w:webHidden/>
          </w:rPr>
          <w:t>11</w:t>
        </w:r>
        <w:r w:rsidR="009E48D8">
          <w:rPr>
            <w:noProof/>
            <w:webHidden/>
          </w:rPr>
          <w:fldChar w:fldCharType="end"/>
        </w:r>
      </w:hyperlink>
    </w:p>
    <w:p w14:paraId="6AA1C33B" w14:textId="290512EE" w:rsidR="009E48D8" w:rsidRDefault="00ED5B7F">
      <w:pPr>
        <w:pStyle w:val="TOC2"/>
        <w:tabs>
          <w:tab w:val="right" w:leader="dot" w:pos="9350"/>
        </w:tabs>
        <w:rPr>
          <w:rFonts w:eastAsiaTheme="minorEastAsia" w:cstheme="minorBidi"/>
          <w:smallCaps w:val="0"/>
          <w:noProof/>
          <w:color w:val="auto"/>
          <w:sz w:val="22"/>
          <w:szCs w:val="22"/>
        </w:rPr>
      </w:pPr>
      <w:hyperlink w:anchor="_Toc526842083" w:history="1">
        <w:r w:rsidR="009E48D8" w:rsidRPr="00DF529E">
          <w:rPr>
            <w:rStyle w:val="Hyperlink"/>
            <w:noProof/>
          </w:rPr>
          <w:t>Create SFTP Control Files</w:t>
        </w:r>
        <w:r w:rsidR="009E48D8">
          <w:rPr>
            <w:noProof/>
            <w:webHidden/>
          </w:rPr>
          <w:tab/>
        </w:r>
        <w:r w:rsidR="009E48D8">
          <w:rPr>
            <w:noProof/>
            <w:webHidden/>
          </w:rPr>
          <w:fldChar w:fldCharType="begin"/>
        </w:r>
        <w:r w:rsidR="009E48D8">
          <w:rPr>
            <w:noProof/>
            <w:webHidden/>
          </w:rPr>
          <w:instrText xml:space="preserve"> PAGEREF _Toc526842083 \h </w:instrText>
        </w:r>
        <w:r w:rsidR="009E48D8">
          <w:rPr>
            <w:noProof/>
            <w:webHidden/>
          </w:rPr>
        </w:r>
        <w:r w:rsidR="009E48D8">
          <w:rPr>
            <w:noProof/>
            <w:webHidden/>
          </w:rPr>
          <w:fldChar w:fldCharType="separate"/>
        </w:r>
        <w:r w:rsidR="009E48D8">
          <w:rPr>
            <w:noProof/>
            <w:webHidden/>
          </w:rPr>
          <w:t>13</w:t>
        </w:r>
        <w:r w:rsidR="009E48D8">
          <w:rPr>
            <w:noProof/>
            <w:webHidden/>
          </w:rPr>
          <w:fldChar w:fldCharType="end"/>
        </w:r>
      </w:hyperlink>
    </w:p>
    <w:p w14:paraId="5ACB9263" w14:textId="6FBA32A4" w:rsidR="009E48D8" w:rsidRDefault="00ED5B7F">
      <w:pPr>
        <w:pStyle w:val="TOC2"/>
        <w:tabs>
          <w:tab w:val="right" w:leader="dot" w:pos="9350"/>
        </w:tabs>
        <w:rPr>
          <w:rFonts w:eastAsiaTheme="minorEastAsia" w:cstheme="minorBidi"/>
          <w:smallCaps w:val="0"/>
          <w:noProof/>
          <w:color w:val="auto"/>
          <w:sz w:val="22"/>
          <w:szCs w:val="22"/>
        </w:rPr>
      </w:pPr>
      <w:hyperlink w:anchor="_Toc526842084" w:history="1">
        <w:r w:rsidR="009E48D8" w:rsidRPr="00DF529E">
          <w:rPr>
            <w:rStyle w:val="Hyperlink"/>
            <w:noProof/>
          </w:rPr>
          <w:t>Current EKB Time</w:t>
        </w:r>
        <w:r w:rsidR="009E48D8">
          <w:rPr>
            <w:noProof/>
            <w:webHidden/>
          </w:rPr>
          <w:tab/>
        </w:r>
        <w:r w:rsidR="009E48D8">
          <w:rPr>
            <w:noProof/>
            <w:webHidden/>
          </w:rPr>
          <w:fldChar w:fldCharType="begin"/>
        </w:r>
        <w:r w:rsidR="009E48D8">
          <w:rPr>
            <w:noProof/>
            <w:webHidden/>
          </w:rPr>
          <w:instrText xml:space="preserve"> PAGEREF _Toc526842084 \h </w:instrText>
        </w:r>
        <w:r w:rsidR="009E48D8">
          <w:rPr>
            <w:noProof/>
            <w:webHidden/>
          </w:rPr>
        </w:r>
        <w:r w:rsidR="009E48D8">
          <w:rPr>
            <w:noProof/>
            <w:webHidden/>
          </w:rPr>
          <w:fldChar w:fldCharType="separate"/>
        </w:r>
        <w:r w:rsidR="009E48D8">
          <w:rPr>
            <w:noProof/>
            <w:webHidden/>
          </w:rPr>
          <w:t>13</w:t>
        </w:r>
        <w:r w:rsidR="009E48D8">
          <w:rPr>
            <w:noProof/>
            <w:webHidden/>
          </w:rPr>
          <w:fldChar w:fldCharType="end"/>
        </w:r>
      </w:hyperlink>
    </w:p>
    <w:p w14:paraId="4EBBC5A4" w14:textId="0BFAB6BC" w:rsidR="009E48D8" w:rsidRDefault="00ED5B7F">
      <w:pPr>
        <w:pStyle w:val="TOC2"/>
        <w:tabs>
          <w:tab w:val="right" w:leader="dot" w:pos="9350"/>
        </w:tabs>
        <w:rPr>
          <w:rFonts w:eastAsiaTheme="minorEastAsia" w:cstheme="minorBidi"/>
          <w:smallCaps w:val="0"/>
          <w:noProof/>
          <w:color w:val="auto"/>
          <w:sz w:val="22"/>
          <w:szCs w:val="22"/>
        </w:rPr>
      </w:pPr>
      <w:hyperlink w:anchor="_Toc526842085" w:history="1">
        <w:r w:rsidR="009E48D8" w:rsidRPr="00DF529E">
          <w:rPr>
            <w:rStyle w:val="Hyperlink"/>
            <w:noProof/>
          </w:rPr>
          <w:t>Dump Errors</w:t>
        </w:r>
        <w:r w:rsidR="009E48D8">
          <w:rPr>
            <w:noProof/>
            <w:webHidden/>
          </w:rPr>
          <w:tab/>
        </w:r>
        <w:r w:rsidR="009E48D8">
          <w:rPr>
            <w:noProof/>
            <w:webHidden/>
          </w:rPr>
          <w:fldChar w:fldCharType="begin"/>
        </w:r>
        <w:r w:rsidR="009E48D8">
          <w:rPr>
            <w:noProof/>
            <w:webHidden/>
          </w:rPr>
          <w:instrText xml:space="preserve"> PAGEREF _Toc526842085 \h </w:instrText>
        </w:r>
        <w:r w:rsidR="009E48D8">
          <w:rPr>
            <w:noProof/>
            <w:webHidden/>
          </w:rPr>
        </w:r>
        <w:r w:rsidR="009E48D8">
          <w:rPr>
            <w:noProof/>
            <w:webHidden/>
          </w:rPr>
          <w:fldChar w:fldCharType="separate"/>
        </w:r>
        <w:r w:rsidR="009E48D8">
          <w:rPr>
            <w:noProof/>
            <w:webHidden/>
          </w:rPr>
          <w:t>15</w:t>
        </w:r>
        <w:r w:rsidR="009E48D8">
          <w:rPr>
            <w:noProof/>
            <w:webHidden/>
          </w:rPr>
          <w:fldChar w:fldCharType="end"/>
        </w:r>
      </w:hyperlink>
    </w:p>
    <w:p w14:paraId="149A1114" w14:textId="648B6D61" w:rsidR="009E48D8" w:rsidRDefault="00ED5B7F">
      <w:pPr>
        <w:pStyle w:val="TOC2"/>
        <w:tabs>
          <w:tab w:val="right" w:leader="dot" w:pos="9350"/>
        </w:tabs>
        <w:rPr>
          <w:rFonts w:eastAsiaTheme="minorEastAsia" w:cstheme="minorBidi"/>
          <w:smallCaps w:val="0"/>
          <w:noProof/>
          <w:color w:val="auto"/>
          <w:sz w:val="22"/>
          <w:szCs w:val="22"/>
        </w:rPr>
      </w:pPr>
      <w:hyperlink w:anchor="_Toc526842086" w:history="1">
        <w:r w:rsidR="009E48D8" w:rsidRPr="00DF529E">
          <w:rPr>
            <w:rStyle w:val="Hyperlink"/>
            <w:noProof/>
          </w:rPr>
          <w:t>Get Input Source Name</w:t>
        </w:r>
        <w:r w:rsidR="009E48D8">
          <w:rPr>
            <w:noProof/>
            <w:webHidden/>
          </w:rPr>
          <w:tab/>
        </w:r>
        <w:r w:rsidR="009E48D8">
          <w:rPr>
            <w:noProof/>
            <w:webHidden/>
          </w:rPr>
          <w:fldChar w:fldCharType="begin"/>
        </w:r>
        <w:r w:rsidR="009E48D8">
          <w:rPr>
            <w:noProof/>
            <w:webHidden/>
          </w:rPr>
          <w:instrText xml:space="preserve"> PAGEREF _Toc526842086 \h </w:instrText>
        </w:r>
        <w:r w:rsidR="009E48D8">
          <w:rPr>
            <w:noProof/>
            <w:webHidden/>
          </w:rPr>
        </w:r>
        <w:r w:rsidR="009E48D8">
          <w:rPr>
            <w:noProof/>
            <w:webHidden/>
          </w:rPr>
          <w:fldChar w:fldCharType="separate"/>
        </w:r>
        <w:r w:rsidR="009E48D8">
          <w:rPr>
            <w:noProof/>
            <w:webHidden/>
          </w:rPr>
          <w:t>15</w:t>
        </w:r>
        <w:r w:rsidR="009E48D8">
          <w:rPr>
            <w:noProof/>
            <w:webHidden/>
          </w:rPr>
          <w:fldChar w:fldCharType="end"/>
        </w:r>
      </w:hyperlink>
    </w:p>
    <w:p w14:paraId="758DE056" w14:textId="6008B25B" w:rsidR="009E48D8" w:rsidRDefault="00ED5B7F">
      <w:pPr>
        <w:pStyle w:val="TOC2"/>
        <w:tabs>
          <w:tab w:val="right" w:leader="dot" w:pos="9350"/>
        </w:tabs>
        <w:rPr>
          <w:rFonts w:eastAsiaTheme="minorEastAsia" w:cstheme="minorBidi"/>
          <w:smallCaps w:val="0"/>
          <w:noProof/>
          <w:color w:val="auto"/>
          <w:sz w:val="22"/>
          <w:szCs w:val="22"/>
        </w:rPr>
      </w:pPr>
      <w:hyperlink w:anchor="_Toc526842087" w:history="1">
        <w:r w:rsidR="009E48D8" w:rsidRPr="00DF529E">
          <w:rPr>
            <w:rStyle w:val="Hyperlink"/>
            <w:noProof/>
          </w:rPr>
          <w:t>Foundation Restart Status</w:t>
        </w:r>
        <w:r w:rsidR="009E48D8">
          <w:rPr>
            <w:noProof/>
            <w:webHidden/>
          </w:rPr>
          <w:tab/>
        </w:r>
        <w:r w:rsidR="009E48D8">
          <w:rPr>
            <w:noProof/>
            <w:webHidden/>
          </w:rPr>
          <w:fldChar w:fldCharType="begin"/>
        </w:r>
        <w:r w:rsidR="009E48D8">
          <w:rPr>
            <w:noProof/>
            <w:webHidden/>
          </w:rPr>
          <w:instrText xml:space="preserve"> PAGEREF _Toc526842087 \h </w:instrText>
        </w:r>
        <w:r w:rsidR="009E48D8">
          <w:rPr>
            <w:noProof/>
            <w:webHidden/>
          </w:rPr>
        </w:r>
        <w:r w:rsidR="009E48D8">
          <w:rPr>
            <w:noProof/>
            <w:webHidden/>
          </w:rPr>
          <w:fldChar w:fldCharType="separate"/>
        </w:r>
        <w:r w:rsidR="009E48D8">
          <w:rPr>
            <w:noProof/>
            <w:webHidden/>
          </w:rPr>
          <w:t>16</w:t>
        </w:r>
        <w:r w:rsidR="009E48D8">
          <w:rPr>
            <w:noProof/>
            <w:webHidden/>
          </w:rPr>
          <w:fldChar w:fldCharType="end"/>
        </w:r>
      </w:hyperlink>
    </w:p>
    <w:p w14:paraId="5EE44CA9" w14:textId="618C3397" w:rsidR="009E48D8" w:rsidRDefault="00ED5B7F">
      <w:pPr>
        <w:pStyle w:val="TOC2"/>
        <w:tabs>
          <w:tab w:val="right" w:leader="dot" w:pos="9350"/>
        </w:tabs>
        <w:rPr>
          <w:rFonts w:eastAsiaTheme="minorEastAsia" w:cstheme="minorBidi"/>
          <w:smallCaps w:val="0"/>
          <w:noProof/>
          <w:color w:val="auto"/>
          <w:sz w:val="22"/>
          <w:szCs w:val="22"/>
        </w:rPr>
      </w:pPr>
      <w:hyperlink w:anchor="_Toc526842088" w:history="1">
        <w:r w:rsidR="009E48D8" w:rsidRPr="00DF529E">
          <w:rPr>
            <w:rStyle w:val="Hyperlink"/>
            <w:noProof/>
          </w:rPr>
          <w:t>Latest Fact Data Time</w:t>
        </w:r>
        <w:r w:rsidR="009E48D8">
          <w:rPr>
            <w:noProof/>
            <w:webHidden/>
          </w:rPr>
          <w:tab/>
        </w:r>
        <w:r w:rsidR="009E48D8">
          <w:rPr>
            <w:noProof/>
            <w:webHidden/>
          </w:rPr>
          <w:fldChar w:fldCharType="begin"/>
        </w:r>
        <w:r w:rsidR="009E48D8">
          <w:rPr>
            <w:noProof/>
            <w:webHidden/>
          </w:rPr>
          <w:instrText xml:space="preserve"> PAGEREF _Toc526842088 \h </w:instrText>
        </w:r>
        <w:r w:rsidR="009E48D8">
          <w:rPr>
            <w:noProof/>
            <w:webHidden/>
          </w:rPr>
        </w:r>
        <w:r w:rsidR="009E48D8">
          <w:rPr>
            <w:noProof/>
            <w:webHidden/>
          </w:rPr>
          <w:fldChar w:fldCharType="separate"/>
        </w:r>
        <w:r w:rsidR="009E48D8">
          <w:rPr>
            <w:noProof/>
            <w:webHidden/>
          </w:rPr>
          <w:t>16</w:t>
        </w:r>
        <w:r w:rsidR="009E48D8">
          <w:rPr>
            <w:noProof/>
            <w:webHidden/>
          </w:rPr>
          <w:fldChar w:fldCharType="end"/>
        </w:r>
      </w:hyperlink>
    </w:p>
    <w:p w14:paraId="775DCE53" w14:textId="20A4B1B8" w:rsidR="009E48D8" w:rsidRDefault="00ED5B7F">
      <w:pPr>
        <w:pStyle w:val="TOC2"/>
        <w:tabs>
          <w:tab w:val="right" w:leader="dot" w:pos="9350"/>
        </w:tabs>
        <w:rPr>
          <w:rFonts w:eastAsiaTheme="minorEastAsia" w:cstheme="minorBidi"/>
          <w:smallCaps w:val="0"/>
          <w:noProof/>
          <w:color w:val="auto"/>
          <w:sz w:val="22"/>
          <w:szCs w:val="22"/>
        </w:rPr>
      </w:pPr>
      <w:hyperlink w:anchor="_Toc526842089" w:history="1">
        <w:r w:rsidR="009E48D8" w:rsidRPr="00DF529E">
          <w:rPr>
            <w:rStyle w:val="Hyperlink"/>
            <w:noProof/>
          </w:rPr>
          <w:t>Process Adhoc Batch</w:t>
        </w:r>
        <w:r w:rsidR="009E48D8">
          <w:rPr>
            <w:noProof/>
            <w:webHidden/>
          </w:rPr>
          <w:tab/>
        </w:r>
        <w:r w:rsidR="009E48D8">
          <w:rPr>
            <w:noProof/>
            <w:webHidden/>
          </w:rPr>
          <w:fldChar w:fldCharType="begin"/>
        </w:r>
        <w:r w:rsidR="009E48D8">
          <w:rPr>
            <w:noProof/>
            <w:webHidden/>
          </w:rPr>
          <w:instrText xml:space="preserve"> PAGEREF _Toc526842089 \h </w:instrText>
        </w:r>
        <w:r w:rsidR="009E48D8">
          <w:rPr>
            <w:noProof/>
            <w:webHidden/>
          </w:rPr>
        </w:r>
        <w:r w:rsidR="009E48D8">
          <w:rPr>
            <w:noProof/>
            <w:webHidden/>
          </w:rPr>
          <w:fldChar w:fldCharType="separate"/>
        </w:r>
        <w:r w:rsidR="009E48D8">
          <w:rPr>
            <w:noProof/>
            <w:webHidden/>
          </w:rPr>
          <w:t>17</w:t>
        </w:r>
        <w:r w:rsidR="009E48D8">
          <w:rPr>
            <w:noProof/>
            <w:webHidden/>
          </w:rPr>
          <w:fldChar w:fldCharType="end"/>
        </w:r>
      </w:hyperlink>
    </w:p>
    <w:p w14:paraId="64C14BAC" w14:textId="50EE7736" w:rsidR="009E48D8" w:rsidRDefault="00ED5B7F">
      <w:pPr>
        <w:pStyle w:val="TOC2"/>
        <w:tabs>
          <w:tab w:val="right" w:leader="dot" w:pos="9350"/>
        </w:tabs>
        <w:rPr>
          <w:rFonts w:eastAsiaTheme="minorEastAsia" w:cstheme="minorBidi"/>
          <w:smallCaps w:val="0"/>
          <w:noProof/>
          <w:color w:val="auto"/>
          <w:sz w:val="22"/>
          <w:szCs w:val="22"/>
        </w:rPr>
      </w:pPr>
      <w:hyperlink w:anchor="_Toc526842090" w:history="1">
        <w:r w:rsidR="009E48D8" w:rsidRPr="00DF529E">
          <w:rPr>
            <w:rStyle w:val="Hyperlink"/>
            <w:noProof/>
          </w:rPr>
          <w:t>Quartz Restart Status</w:t>
        </w:r>
        <w:r w:rsidR="009E48D8">
          <w:rPr>
            <w:noProof/>
            <w:webHidden/>
          </w:rPr>
          <w:tab/>
        </w:r>
        <w:r w:rsidR="009E48D8">
          <w:rPr>
            <w:noProof/>
            <w:webHidden/>
          </w:rPr>
          <w:fldChar w:fldCharType="begin"/>
        </w:r>
        <w:r w:rsidR="009E48D8">
          <w:rPr>
            <w:noProof/>
            <w:webHidden/>
          </w:rPr>
          <w:instrText xml:space="preserve"> PAGEREF _Toc526842090 \h </w:instrText>
        </w:r>
        <w:r w:rsidR="009E48D8">
          <w:rPr>
            <w:noProof/>
            <w:webHidden/>
          </w:rPr>
        </w:r>
        <w:r w:rsidR="009E48D8">
          <w:rPr>
            <w:noProof/>
            <w:webHidden/>
          </w:rPr>
          <w:fldChar w:fldCharType="separate"/>
        </w:r>
        <w:r w:rsidR="009E48D8">
          <w:rPr>
            <w:noProof/>
            <w:webHidden/>
          </w:rPr>
          <w:t>17</w:t>
        </w:r>
        <w:r w:rsidR="009E48D8">
          <w:rPr>
            <w:noProof/>
            <w:webHidden/>
          </w:rPr>
          <w:fldChar w:fldCharType="end"/>
        </w:r>
      </w:hyperlink>
    </w:p>
    <w:p w14:paraId="6680F9B2" w14:textId="6B08C0D6" w:rsidR="009E48D8" w:rsidRDefault="00ED5B7F">
      <w:pPr>
        <w:pStyle w:val="TOC2"/>
        <w:tabs>
          <w:tab w:val="right" w:leader="dot" w:pos="9350"/>
        </w:tabs>
        <w:rPr>
          <w:rFonts w:eastAsiaTheme="minorEastAsia" w:cstheme="minorBidi"/>
          <w:smallCaps w:val="0"/>
          <w:noProof/>
          <w:color w:val="auto"/>
          <w:sz w:val="22"/>
          <w:szCs w:val="22"/>
        </w:rPr>
      </w:pPr>
      <w:hyperlink w:anchor="_Toc526842091" w:history="1">
        <w:r w:rsidR="009E48D8" w:rsidRPr="00DF529E">
          <w:rPr>
            <w:rStyle w:val="Hyperlink"/>
            <w:noProof/>
          </w:rPr>
          <w:t>Quartz Sync Status</w:t>
        </w:r>
        <w:r w:rsidR="009E48D8">
          <w:rPr>
            <w:noProof/>
            <w:webHidden/>
          </w:rPr>
          <w:tab/>
        </w:r>
        <w:r w:rsidR="009E48D8">
          <w:rPr>
            <w:noProof/>
            <w:webHidden/>
          </w:rPr>
          <w:fldChar w:fldCharType="begin"/>
        </w:r>
        <w:r w:rsidR="009E48D8">
          <w:rPr>
            <w:noProof/>
            <w:webHidden/>
          </w:rPr>
          <w:instrText xml:space="preserve"> PAGEREF _Toc526842091 \h </w:instrText>
        </w:r>
        <w:r w:rsidR="009E48D8">
          <w:rPr>
            <w:noProof/>
            <w:webHidden/>
          </w:rPr>
        </w:r>
        <w:r w:rsidR="009E48D8">
          <w:rPr>
            <w:noProof/>
            <w:webHidden/>
          </w:rPr>
          <w:fldChar w:fldCharType="separate"/>
        </w:r>
        <w:r w:rsidR="009E48D8">
          <w:rPr>
            <w:noProof/>
            <w:webHidden/>
          </w:rPr>
          <w:t>18</w:t>
        </w:r>
        <w:r w:rsidR="009E48D8">
          <w:rPr>
            <w:noProof/>
            <w:webHidden/>
          </w:rPr>
          <w:fldChar w:fldCharType="end"/>
        </w:r>
      </w:hyperlink>
    </w:p>
    <w:p w14:paraId="7CF8174C" w14:textId="12EF8E9D" w:rsidR="009E48D8" w:rsidRDefault="00ED5B7F">
      <w:pPr>
        <w:pStyle w:val="TOC2"/>
        <w:tabs>
          <w:tab w:val="right" w:leader="dot" w:pos="9350"/>
        </w:tabs>
        <w:rPr>
          <w:rFonts w:eastAsiaTheme="minorEastAsia" w:cstheme="minorBidi"/>
          <w:smallCaps w:val="0"/>
          <w:noProof/>
          <w:color w:val="auto"/>
          <w:sz w:val="22"/>
          <w:szCs w:val="22"/>
        </w:rPr>
      </w:pPr>
      <w:hyperlink w:anchor="_Toc526842092" w:history="1">
        <w:r w:rsidR="009E48D8" w:rsidRPr="00DF529E">
          <w:rPr>
            <w:rStyle w:val="Hyperlink"/>
            <w:noProof/>
          </w:rPr>
          <w:t>Row Count</w:t>
        </w:r>
        <w:r w:rsidR="009E48D8">
          <w:rPr>
            <w:noProof/>
            <w:webHidden/>
          </w:rPr>
          <w:tab/>
        </w:r>
        <w:r w:rsidR="009E48D8">
          <w:rPr>
            <w:noProof/>
            <w:webHidden/>
          </w:rPr>
          <w:fldChar w:fldCharType="begin"/>
        </w:r>
        <w:r w:rsidR="009E48D8">
          <w:rPr>
            <w:noProof/>
            <w:webHidden/>
          </w:rPr>
          <w:instrText xml:space="preserve"> PAGEREF _Toc526842092 \h </w:instrText>
        </w:r>
        <w:r w:rsidR="009E48D8">
          <w:rPr>
            <w:noProof/>
            <w:webHidden/>
          </w:rPr>
        </w:r>
        <w:r w:rsidR="009E48D8">
          <w:rPr>
            <w:noProof/>
            <w:webHidden/>
          </w:rPr>
          <w:fldChar w:fldCharType="separate"/>
        </w:r>
        <w:r w:rsidR="009E48D8">
          <w:rPr>
            <w:noProof/>
            <w:webHidden/>
          </w:rPr>
          <w:t>18</w:t>
        </w:r>
        <w:r w:rsidR="009E48D8">
          <w:rPr>
            <w:noProof/>
            <w:webHidden/>
          </w:rPr>
          <w:fldChar w:fldCharType="end"/>
        </w:r>
      </w:hyperlink>
    </w:p>
    <w:p w14:paraId="54A2C58E" w14:textId="6D6B3729" w:rsidR="009E48D8" w:rsidRDefault="00ED5B7F">
      <w:pPr>
        <w:pStyle w:val="TOC2"/>
        <w:tabs>
          <w:tab w:val="right" w:leader="dot" w:pos="9350"/>
        </w:tabs>
        <w:rPr>
          <w:rFonts w:eastAsiaTheme="minorEastAsia" w:cstheme="minorBidi"/>
          <w:smallCaps w:val="0"/>
          <w:noProof/>
          <w:color w:val="auto"/>
          <w:sz w:val="22"/>
          <w:szCs w:val="22"/>
        </w:rPr>
      </w:pPr>
      <w:hyperlink w:anchor="_Toc526842093" w:history="1">
        <w:r w:rsidR="009E48D8" w:rsidRPr="00DF529E">
          <w:rPr>
            <w:rStyle w:val="Hyperlink"/>
            <w:noProof/>
          </w:rPr>
          <w:t>Run SQL</w:t>
        </w:r>
        <w:r w:rsidR="009E48D8">
          <w:rPr>
            <w:noProof/>
            <w:webHidden/>
          </w:rPr>
          <w:tab/>
        </w:r>
        <w:r w:rsidR="009E48D8">
          <w:rPr>
            <w:noProof/>
            <w:webHidden/>
          </w:rPr>
          <w:fldChar w:fldCharType="begin"/>
        </w:r>
        <w:r w:rsidR="009E48D8">
          <w:rPr>
            <w:noProof/>
            <w:webHidden/>
          </w:rPr>
          <w:instrText xml:space="preserve"> PAGEREF _Toc526842093 \h </w:instrText>
        </w:r>
        <w:r w:rsidR="009E48D8">
          <w:rPr>
            <w:noProof/>
            <w:webHidden/>
          </w:rPr>
        </w:r>
        <w:r w:rsidR="009E48D8">
          <w:rPr>
            <w:noProof/>
            <w:webHidden/>
          </w:rPr>
          <w:fldChar w:fldCharType="separate"/>
        </w:r>
        <w:r w:rsidR="009E48D8">
          <w:rPr>
            <w:noProof/>
            <w:webHidden/>
          </w:rPr>
          <w:t>19</w:t>
        </w:r>
        <w:r w:rsidR="009E48D8">
          <w:rPr>
            <w:noProof/>
            <w:webHidden/>
          </w:rPr>
          <w:fldChar w:fldCharType="end"/>
        </w:r>
      </w:hyperlink>
    </w:p>
    <w:p w14:paraId="0381B7AD" w14:textId="79E08B16" w:rsidR="009E48D8" w:rsidRDefault="00ED5B7F">
      <w:pPr>
        <w:pStyle w:val="TOC2"/>
        <w:tabs>
          <w:tab w:val="right" w:leader="dot" w:pos="9350"/>
        </w:tabs>
        <w:rPr>
          <w:rFonts w:eastAsiaTheme="minorEastAsia" w:cstheme="minorBidi"/>
          <w:smallCaps w:val="0"/>
          <w:noProof/>
          <w:color w:val="auto"/>
          <w:sz w:val="22"/>
          <w:szCs w:val="22"/>
        </w:rPr>
      </w:pPr>
      <w:hyperlink w:anchor="_Toc526842094" w:history="1">
        <w:r w:rsidR="009E48D8" w:rsidRPr="00DF529E">
          <w:rPr>
            <w:rStyle w:val="Hyperlink"/>
            <w:noProof/>
          </w:rPr>
          <w:t>Schedule Adhoc Batch</w:t>
        </w:r>
        <w:r w:rsidR="009E48D8">
          <w:rPr>
            <w:noProof/>
            <w:webHidden/>
          </w:rPr>
          <w:tab/>
        </w:r>
        <w:r w:rsidR="009E48D8">
          <w:rPr>
            <w:noProof/>
            <w:webHidden/>
          </w:rPr>
          <w:fldChar w:fldCharType="begin"/>
        </w:r>
        <w:r w:rsidR="009E48D8">
          <w:rPr>
            <w:noProof/>
            <w:webHidden/>
          </w:rPr>
          <w:instrText xml:space="preserve"> PAGEREF _Toc526842094 \h </w:instrText>
        </w:r>
        <w:r w:rsidR="009E48D8">
          <w:rPr>
            <w:noProof/>
            <w:webHidden/>
          </w:rPr>
        </w:r>
        <w:r w:rsidR="009E48D8">
          <w:rPr>
            <w:noProof/>
            <w:webHidden/>
          </w:rPr>
          <w:fldChar w:fldCharType="separate"/>
        </w:r>
        <w:r w:rsidR="009E48D8">
          <w:rPr>
            <w:noProof/>
            <w:webHidden/>
          </w:rPr>
          <w:t>19</w:t>
        </w:r>
        <w:r w:rsidR="009E48D8">
          <w:rPr>
            <w:noProof/>
            <w:webHidden/>
          </w:rPr>
          <w:fldChar w:fldCharType="end"/>
        </w:r>
      </w:hyperlink>
    </w:p>
    <w:p w14:paraId="22700838" w14:textId="7401FE83" w:rsidR="009E48D8" w:rsidRDefault="00ED5B7F">
      <w:pPr>
        <w:pStyle w:val="TOC2"/>
        <w:tabs>
          <w:tab w:val="right" w:leader="dot" w:pos="9350"/>
        </w:tabs>
        <w:rPr>
          <w:rFonts w:eastAsiaTheme="minorEastAsia" w:cstheme="minorBidi"/>
          <w:smallCaps w:val="0"/>
          <w:noProof/>
          <w:color w:val="auto"/>
          <w:sz w:val="22"/>
          <w:szCs w:val="22"/>
        </w:rPr>
      </w:pPr>
      <w:hyperlink w:anchor="_Toc526842095" w:history="1">
        <w:r w:rsidR="009E48D8" w:rsidRPr="00DF529E">
          <w:rPr>
            <w:rStyle w:val="Hyperlink"/>
            <w:noProof/>
          </w:rPr>
          <w:t>Start Process</w:t>
        </w:r>
        <w:r w:rsidR="009E48D8">
          <w:rPr>
            <w:noProof/>
            <w:webHidden/>
          </w:rPr>
          <w:tab/>
        </w:r>
        <w:r w:rsidR="009E48D8">
          <w:rPr>
            <w:noProof/>
            <w:webHidden/>
          </w:rPr>
          <w:fldChar w:fldCharType="begin"/>
        </w:r>
        <w:r w:rsidR="009E48D8">
          <w:rPr>
            <w:noProof/>
            <w:webHidden/>
          </w:rPr>
          <w:instrText xml:space="preserve"> PAGEREF _Toc526842095 \h </w:instrText>
        </w:r>
        <w:r w:rsidR="009E48D8">
          <w:rPr>
            <w:noProof/>
            <w:webHidden/>
          </w:rPr>
        </w:r>
        <w:r w:rsidR="009E48D8">
          <w:rPr>
            <w:noProof/>
            <w:webHidden/>
          </w:rPr>
          <w:fldChar w:fldCharType="separate"/>
        </w:r>
        <w:r w:rsidR="009E48D8">
          <w:rPr>
            <w:noProof/>
            <w:webHidden/>
          </w:rPr>
          <w:t>19</w:t>
        </w:r>
        <w:r w:rsidR="009E48D8">
          <w:rPr>
            <w:noProof/>
            <w:webHidden/>
          </w:rPr>
          <w:fldChar w:fldCharType="end"/>
        </w:r>
      </w:hyperlink>
    </w:p>
    <w:p w14:paraId="3EF811CD" w14:textId="1ABF2F65" w:rsidR="009E48D8" w:rsidRDefault="00ED5B7F">
      <w:pPr>
        <w:pStyle w:val="TOC2"/>
        <w:tabs>
          <w:tab w:val="right" w:leader="dot" w:pos="9350"/>
        </w:tabs>
        <w:rPr>
          <w:rFonts w:eastAsiaTheme="minorEastAsia" w:cstheme="minorBidi"/>
          <w:smallCaps w:val="0"/>
          <w:noProof/>
          <w:color w:val="auto"/>
          <w:sz w:val="22"/>
          <w:szCs w:val="22"/>
        </w:rPr>
      </w:pPr>
      <w:hyperlink w:anchor="_Toc526842096" w:history="1">
        <w:r w:rsidR="009E48D8" w:rsidRPr="00DF529E">
          <w:rPr>
            <w:rStyle w:val="Hyperlink"/>
            <w:noProof/>
          </w:rPr>
          <w:t>Truncate JI Errors</w:t>
        </w:r>
        <w:r w:rsidR="009E48D8">
          <w:rPr>
            <w:noProof/>
            <w:webHidden/>
          </w:rPr>
          <w:tab/>
        </w:r>
        <w:r w:rsidR="009E48D8">
          <w:rPr>
            <w:noProof/>
            <w:webHidden/>
          </w:rPr>
          <w:fldChar w:fldCharType="begin"/>
        </w:r>
        <w:r w:rsidR="009E48D8">
          <w:rPr>
            <w:noProof/>
            <w:webHidden/>
          </w:rPr>
          <w:instrText xml:space="preserve"> PAGEREF _Toc526842096 \h </w:instrText>
        </w:r>
        <w:r w:rsidR="009E48D8">
          <w:rPr>
            <w:noProof/>
            <w:webHidden/>
          </w:rPr>
        </w:r>
        <w:r w:rsidR="009E48D8">
          <w:rPr>
            <w:noProof/>
            <w:webHidden/>
          </w:rPr>
          <w:fldChar w:fldCharType="separate"/>
        </w:r>
        <w:r w:rsidR="009E48D8">
          <w:rPr>
            <w:noProof/>
            <w:webHidden/>
          </w:rPr>
          <w:t>22</w:t>
        </w:r>
        <w:r w:rsidR="009E48D8">
          <w:rPr>
            <w:noProof/>
            <w:webHidden/>
          </w:rPr>
          <w:fldChar w:fldCharType="end"/>
        </w:r>
      </w:hyperlink>
    </w:p>
    <w:p w14:paraId="4DCFCDEC" w14:textId="47B6E39C" w:rsidR="009E48D8" w:rsidRDefault="00ED5B7F">
      <w:pPr>
        <w:pStyle w:val="TOC2"/>
        <w:tabs>
          <w:tab w:val="right" w:leader="dot" w:pos="9350"/>
        </w:tabs>
        <w:rPr>
          <w:rFonts w:eastAsiaTheme="minorEastAsia" w:cstheme="minorBidi"/>
          <w:smallCaps w:val="0"/>
          <w:noProof/>
          <w:color w:val="auto"/>
          <w:sz w:val="22"/>
          <w:szCs w:val="22"/>
        </w:rPr>
      </w:pPr>
      <w:hyperlink w:anchor="_Toc526842097" w:history="1">
        <w:r w:rsidR="009E48D8" w:rsidRPr="00DF529E">
          <w:rPr>
            <w:rStyle w:val="Hyperlink"/>
            <w:noProof/>
          </w:rPr>
          <w:t>Encrypted Password Repository</w:t>
        </w:r>
        <w:r w:rsidR="009E48D8">
          <w:rPr>
            <w:noProof/>
            <w:webHidden/>
          </w:rPr>
          <w:tab/>
        </w:r>
        <w:r w:rsidR="009E48D8">
          <w:rPr>
            <w:noProof/>
            <w:webHidden/>
          </w:rPr>
          <w:fldChar w:fldCharType="begin"/>
        </w:r>
        <w:r w:rsidR="009E48D8">
          <w:rPr>
            <w:noProof/>
            <w:webHidden/>
          </w:rPr>
          <w:instrText xml:space="preserve"> PAGEREF _Toc526842097 \h </w:instrText>
        </w:r>
        <w:r w:rsidR="009E48D8">
          <w:rPr>
            <w:noProof/>
            <w:webHidden/>
          </w:rPr>
        </w:r>
        <w:r w:rsidR="009E48D8">
          <w:rPr>
            <w:noProof/>
            <w:webHidden/>
          </w:rPr>
          <w:fldChar w:fldCharType="separate"/>
        </w:r>
        <w:r w:rsidR="009E48D8">
          <w:rPr>
            <w:noProof/>
            <w:webHidden/>
          </w:rPr>
          <w:t>23</w:t>
        </w:r>
        <w:r w:rsidR="009E48D8">
          <w:rPr>
            <w:noProof/>
            <w:webHidden/>
          </w:rPr>
          <w:fldChar w:fldCharType="end"/>
        </w:r>
      </w:hyperlink>
    </w:p>
    <w:p w14:paraId="381BB884" w14:textId="2E7945F6" w:rsidR="009E48D8" w:rsidRDefault="00ED5B7F">
      <w:pPr>
        <w:pStyle w:val="TOC1"/>
        <w:tabs>
          <w:tab w:val="left" w:pos="2419"/>
          <w:tab w:val="right" w:leader="dot" w:pos="9350"/>
        </w:tabs>
        <w:rPr>
          <w:rFonts w:eastAsiaTheme="minorEastAsia" w:cstheme="minorBidi"/>
          <w:b w:val="0"/>
          <w:bCs w:val="0"/>
          <w:caps w:val="0"/>
          <w:noProof/>
          <w:color w:val="auto"/>
          <w:sz w:val="22"/>
          <w:szCs w:val="22"/>
        </w:rPr>
      </w:pPr>
      <w:hyperlink w:anchor="_Toc526842098" w:history="1">
        <w:r w:rsidR="009E48D8" w:rsidRPr="00DF529E">
          <w:rPr>
            <w:rStyle w:val="Hyperlink"/>
            <w:noProof/>
          </w:rPr>
          <w:t>EKBF Server Commands</w:t>
        </w:r>
        <w:r w:rsidR="009E48D8">
          <w:rPr>
            <w:rFonts w:eastAsiaTheme="minorEastAsia" w:cstheme="minorBidi"/>
            <w:b w:val="0"/>
            <w:bCs w:val="0"/>
            <w:caps w:val="0"/>
            <w:noProof/>
            <w:color w:val="auto"/>
            <w:sz w:val="22"/>
            <w:szCs w:val="22"/>
          </w:rPr>
          <w:tab/>
        </w:r>
        <w:r w:rsidR="009E48D8" w:rsidRPr="00DF529E">
          <w:rPr>
            <w:rStyle w:val="Hyperlink"/>
            <w:noProof/>
          </w:rPr>
          <w:t>Section 4</w:t>
        </w:r>
        <w:r w:rsidR="009E48D8">
          <w:rPr>
            <w:noProof/>
            <w:webHidden/>
          </w:rPr>
          <w:tab/>
        </w:r>
        <w:r w:rsidR="009E48D8">
          <w:rPr>
            <w:noProof/>
            <w:webHidden/>
          </w:rPr>
          <w:fldChar w:fldCharType="begin"/>
        </w:r>
        <w:r w:rsidR="009E48D8">
          <w:rPr>
            <w:noProof/>
            <w:webHidden/>
          </w:rPr>
          <w:instrText xml:space="preserve"> PAGEREF _Toc526842098 \h </w:instrText>
        </w:r>
        <w:r w:rsidR="009E48D8">
          <w:rPr>
            <w:noProof/>
            <w:webHidden/>
          </w:rPr>
        </w:r>
        <w:r w:rsidR="009E48D8">
          <w:rPr>
            <w:noProof/>
            <w:webHidden/>
          </w:rPr>
          <w:fldChar w:fldCharType="separate"/>
        </w:r>
        <w:r w:rsidR="009E48D8">
          <w:rPr>
            <w:noProof/>
            <w:webHidden/>
          </w:rPr>
          <w:t>24</w:t>
        </w:r>
        <w:r w:rsidR="009E48D8">
          <w:rPr>
            <w:noProof/>
            <w:webHidden/>
          </w:rPr>
          <w:fldChar w:fldCharType="end"/>
        </w:r>
      </w:hyperlink>
    </w:p>
    <w:p w14:paraId="1A827B5E" w14:textId="5FEBF842" w:rsidR="009E48D8" w:rsidRDefault="00ED5B7F">
      <w:pPr>
        <w:pStyle w:val="TOC2"/>
        <w:tabs>
          <w:tab w:val="right" w:leader="dot" w:pos="9350"/>
        </w:tabs>
        <w:rPr>
          <w:rFonts w:eastAsiaTheme="minorEastAsia" w:cstheme="minorBidi"/>
          <w:smallCaps w:val="0"/>
          <w:noProof/>
          <w:color w:val="auto"/>
          <w:sz w:val="22"/>
          <w:szCs w:val="22"/>
        </w:rPr>
      </w:pPr>
      <w:hyperlink w:anchor="_Toc526842099" w:history="1">
        <w:r w:rsidR="009E48D8" w:rsidRPr="00DF529E">
          <w:rPr>
            <w:rStyle w:val="Hyperlink"/>
            <w:noProof/>
          </w:rPr>
          <w:t>Foundation Data Remove (FDR)</w:t>
        </w:r>
        <w:r w:rsidR="009E48D8">
          <w:rPr>
            <w:noProof/>
            <w:webHidden/>
          </w:rPr>
          <w:tab/>
        </w:r>
        <w:r w:rsidR="009E48D8">
          <w:rPr>
            <w:noProof/>
            <w:webHidden/>
          </w:rPr>
          <w:fldChar w:fldCharType="begin"/>
        </w:r>
        <w:r w:rsidR="009E48D8">
          <w:rPr>
            <w:noProof/>
            <w:webHidden/>
          </w:rPr>
          <w:instrText xml:space="preserve"> PAGEREF _Toc526842099 \h </w:instrText>
        </w:r>
        <w:r w:rsidR="009E48D8">
          <w:rPr>
            <w:noProof/>
            <w:webHidden/>
          </w:rPr>
        </w:r>
        <w:r w:rsidR="009E48D8">
          <w:rPr>
            <w:noProof/>
            <w:webHidden/>
          </w:rPr>
          <w:fldChar w:fldCharType="separate"/>
        </w:r>
        <w:r w:rsidR="009E48D8">
          <w:rPr>
            <w:noProof/>
            <w:webHidden/>
          </w:rPr>
          <w:t>24</w:t>
        </w:r>
        <w:r w:rsidR="009E48D8">
          <w:rPr>
            <w:noProof/>
            <w:webHidden/>
          </w:rPr>
          <w:fldChar w:fldCharType="end"/>
        </w:r>
      </w:hyperlink>
    </w:p>
    <w:p w14:paraId="1AC38FB4" w14:textId="5A039C0B" w:rsidR="009E48D8" w:rsidRDefault="00ED5B7F">
      <w:pPr>
        <w:pStyle w:val="TOC2"/>
        <w:tabs>
          <w:tab w:val="right" w:leader="dot" w:pos="9350"/>
        </w:tabs>
        <w:rPr>
          <w:rFonts w:eastAsiaTheme="minorEastAsia" w:cstheme="minorBidi"/>
          <w:smallCaps w:val="0"/>
          <w:noProof/>
          <w:color w:val="auto"/>
          <w:sz w:val="22"/>
          <w:szCs w:val="22"/>
        </w:rPr>
      </w:pPr>
      <w:hyperlink w:anchor="_Toc526842100" w:history="1">
        <w:r w:rsidR="009E48D8" w:rsidRPr="00DF529E">
          <w:rPr>
            <w:rStyle w:val="Hyperlink"/>
            <w:noProof/>
          </w:rPr>
          <w:t>Foundation Data Update (FDU)</w:t>
        </w:r>
        <w:r w:rsidR="009E48D8">
          <w:rPr>
            <w:noProof/>
            <w:webHidden/>
          </w:rPr>
          <w:tab/>
        </w:r>
        <w:r w:rsidR="009E48D8">
          <w:rPr>
            <w:noProof/>
            <w:webHidden/>
          </w:rPr>
          <w:fldChar w:fldCharType="begin"/>
        </w:r>
        <w:r w:rsidR="009E48D8">
          <w:rPr>
            <w:noProof/>
            <w:webHidden/>
          </w:rPr>
          <w:instrText xml:space="preserve"> PAGEREF _Toc526842100 \h </w:instrText>
        </w:r>
        <w:r w:rsidR="009E48D8">
          <w:rPr>
            <w:noProof/>
            <w:webHidden/>
          </w:rPr>
        </w:r>
        <w:r w:rsidR="009E48D8">
          <w:rPr>
            <w:noProof/>
            <w:webHidden/>
          </w:rPr>
          <w:fldChar w:fldCharType="separate"/>
        </w:r>
        <w:r w:rsidR="009E48D8">
          <w:rPr>
            <w:noProof/>
            <w:webHidden/>
          </w:rPr>
          <w:t>24</w:t>
        </w:r>
        <w:r w:rsidR="009E48D8">
          <w:rPr>
            <w:noProof/>
            <w:webHidden/>
          </w:rPr>
          <w:fldChar w:fldCharType="end"/>
        </w:r>
      </w:hyperlink>
    </w:p>
    <w:p w14:paraId="5B6CBBF7" w14:textId="29756B65" w:rsidR="009E48D8" w:rsidRDefault="00ED5B7F">
      <w:pPr>
        <w:pStyle w:val="TOC2"/>
        <w:tabs>
          <w:tab w:val="right" w:leader="dot" w:pos="9350"/>
        </w:tabs>
        <w:rPr>
          <w:rFonts w:eastAsiaTheme="minorEastAsia" w:cstheme="minorBidi"/>
          <w:smallCaps w:val="0"/>
          <w:noProof/>
          <w:color w:val="auto"/>
          <w:sz w:val="22"/>
          <w:szCs w:val="22"/>
        </w:rPr>
      </w:pPr>
      <w:hyperlink w:anchor="_Toc526842101" w:history="1">
        <w:r w:rsidR="009E48D8" w:rsidRPr="00DF529E">
          <w:rPr>
            <w:rStyle w:val="Hyperlink"/>
            <w:noProof/>
          </w:rPr>
          <w:t>FDU Transaction History Utility</w:t>
        </w:r>
        <w:r w:rsidR="009E48D8">
          <w:rPr>
            <w:noProof/>
            <w:webHidden/>
          </w:rPr>
          <w:tab/>
        </w:r>
        <w:r w:rsidR="009E48D8">
          <w:rPr>
            <w:noProof/>
            <w:webHidden/>
          </w:rPr>
          <w:fldChar w:fldCharType="begin"/>
        </w:r>
        <w:r w:rsidR="009E48D8">
          <w:rPr>
            <w:noProof/>
            <w:webHidden/>
          </w:rPr>
          <w:instrText xml:space="preserve"> PAGEREF _Toc526842101 \h </w:instrText>
        </w:r>
        <w:r w:rsidR="009E48D8">
          <w:rPr>
            <w:noProof/>
            <w:webHidden/>
          </w:rPr>
        </w:r>
        <w:r w:rsidR="009E48D8">
          <w:rPr>
            <w:noProof/>
            <w:webHidden/>
          </w:rPr>
          <w:fldChar w:fldCharType="separate"/>
        </w:r>
        <w:r w:rsidR="009E48D8">
          <w:rPr>
            <w:noProof/>
            <w:webHidden/>
          </w:rPr>
          <w:t>24</w:t>
        </w:r>
        <w:r w:rsidR="009E48D8">
          <w:rPr>
            <w:noProof/>
            <w:webHidden/>
          </w:rPr>
          <w:fldChar w:fldCharType="end"/>
        </w:r>
      </w:hyperlink>
    </w:p>
    <w:p w14:paraId="7573C8D2" w14:textId="18222354" w:rsidR="009E48D8" w:rsidRDefault="00ED5B7F">
      <w:pPr>
        <w:pStyle w:val="TOC2"/>
        <w:tabs>
          <w:tab w:val="right" w:leader="dot" w:pos="9350"/>
        </w:tabs>
        <w:rPr>
          <w:rFonts w:eastAsiaTheme="minorEastAsia" w:cstheme="minorBidi"/>
          <w:smallCaps w:val="0"/>
          <w:noProof/>
          <w:color w:val="auto"/>
          <w:sz w:val="22"/>
          <w:szCs w:val="22"/>
        </w:rPr>
      </w:pPr>
      <w:hyperlink w:anchor="_Toc526842102" w:history="1">
        <w:r w:rsidR="009E48D8" w:rsidRPr="00DF529E">
          <w:rPr>
            <w:rStyle w:val="Hyperlink"/>
            <w:noProof/>
          </w:rPr>
          <w:t>Foundation Set Time (FST)</w:t>
        </w:r>
        <w:r w:rsidR="009E48D8">
          <w:rPr>
            <w:noProof/>
            <w:webHidden/>
          </w:rPr>
          <w:tab/>
        </w:r>
        <w:r w:rsidR="009E48D8">
          <w:rPr>
            <w:noProof/>
            <w:webHidden/>
          </w:rPr>
          <w:fldChar w:fldCharType="begin"/>
        </w:r>
        <w:r w:rsidR="009E48D8">
          <w:rPr>
            <w:noProof/>
            <w:webHidden/>
          </w:rPr>
          <w:instrText xml:space="preserve"> PAGEREF _Toc526842102 \h </w:instrText>
        </w:r>
        <w:r w:rsidR="009E48D8">
          <w:rPr>
            <w:noProof/>
            <w:webHidden/>
          </w:rPr>
        </w:r>
        <w:r w:rsidR="009E48D8">
          <w:rPr>
            <w:noProof/>
            <w:webHidden/>
          </w:rPr>
          <w:fldChar w:fldCharType="separate"/>
        </w:r>
        <w:r w:rsidR="009E48D8">
          <w:rPr>
            <w:noProof/>
            <w:webHidden/>
          </w:rPr>
          <w:t>24</w:t>
        </w:r>
        <w:r w:rsidR="009E48D8">
          <w:rPr>
            <w:noProof/>
            <w:webHidden/>
          </w:rPr>
          <w:fldChar w:fldCharType="end"/>
        </w:r>
      </w:hyperlink>
    </w:p>
    <w:p w14:paraId="75EC152D" w14:textId="3CF3757A" w:rsidR="009E48D8" w:rsidRDefault="00ED5B7F">
      <w:pPr>
        <w:pStyle w:val="TOC2"/>
        <w:tabs>
          <w:tab w:val="right" w:leader="dot" w:pos="9350"/>
        </w:tabs>
        <w:rPr>
          <w:rFonts w:eastAsiaTheme="minorEastAsia" w:cstheme="minorBidi"/>
          <w:smallCaps w:val="0"/>
          <w:noProof/>
          <w:color w:val="auto"/>
          <w:sz w:val="22"/>
          <w:szCs w:val="22"/>
        </w:rPr>
      </w:pPr>
      <w:hyperlink w:anchor="_Toc526842103" w:history="1">
        <w:r w:rsidR="009E48D8" w:rsidRPr="00DF529E">
          <w:rPr>
            <w:rStyle w:val="Hyperlink"/>
            <w:noProof/>
          </w:rPr>
          <w:t>Foundation Structure Update (FSU)</w:t>
        </w:r>
        <w:r w:rsidR="009E48D8">
          <w:rPr>
            <w:noProof/>
            <w:webHidden/>
          </w:rPr>
          <w:tab/>
        </w:r>
        <w:r w:rsidR="009E48D8">
          <w:rPr>
            <w:noProof/>
            <w:webHidden/>
          </w:rPr>
          <w:fldChar w:fldCharType="begin"/>
        </w:r>
        <w:r w:rsidR="009E48D8">
          <w:rPr>
            <w:noProof/>
            <w:webHidden/>
          </w:rPr>
          <w:instrText xml:space="preserve"> PAGEREF _Toc526842103 \h </w:instrText>
        </w:r>
        <w:r w:rsidR="009E48D8">
          <w:rPr>
            <w:noProof/>
            <w:webHidden/>
          </w:rPr>
        </w:r>
        <w:r w:rsidR="009E48D8">
          <w:rPr>
            <w:noProof/>
            <w:webHidden/>
          </w:rPr>
          <w:fldChar w:fldCharType="separate"/>
        </w:r>
        <w:r w:rsidR="009E48D8">
          <w:rPr>
            <w:noProof/>
            <w:webHidden/>
          </w:rPr>
          <w:t>25</w:t>
        </w:r>
        <w:r w:rsidR="009E48D8">
          <w:rPr>
            <w:noProof/>
            <w:webHidden/>
          </w:rPr>
          <w:fldChar w:fldCharType="end"/>
        </w:r>
      </w:hyperlink>
    </w:p>
    <w:p w14:paraId="7CF546F8" w14:textId="3F7180D3" w:rsidR="009E48D8" w:rsidRDefault="00ED5B7F">
      <w:pPr>
        <w:pStyle w:val="TOC2"/>
        <w:tabs>
          <w:tab w:val="right" w:leader="dot" w:pos="9350"/>
        </w:tabs>
        <w:rPr>
          <w:rFonts w:eastAsiaTheme="minorEastAsia" w:cstheme="minorBidi"/>
          <w:smallCaps w:val="0"/>
          <w:noProof/>
          <w:color w:val="auto"/>
          <w:sz w:val="22"/>
          <w:szCs w:val="22"/>
        </w:rPr>
      </w:pPr>
      <w:hyperlink w:anchor="_Toc526842104" w:history="1">
        <w:r w:rsidR="009E48D8" w:rsidRPr="00DF529E">
          <w:rPr>
            <w:rStyle w:val="Hyperlink"/>
            <w:noProof/>
          </w:rPr>
          <w:t>Quartz Data Remove (QDR)</w:t>
        </w:r>
        <w:r w:rsidR="009E48D8">
          <w:rPr>
            <w:noProof/>
            <w:webHidden/>
          </w:rPr>
          <w:tab/>
        </w:r>
        <w:r w:rsidR="009E48D8">
          <w:rPr>
            <w:noProof/>
            <w:webHidden/>
          </w:rPr>
          <w:fldChar w:fldCharType="begin"/>
        </w:r>
        <w:r w:rsidR="009E48D8">
          <w:rPr>
            <w:noProof/>
            <w:webHidden/>
          </w:rPr>
          <w:instrText xml:space="preserve"> PAGEREF _Toc526842104 \h </w:instrText>
        </w:r>
        <w:r w:rsidR="009E48D8">
          <w:rPr>
            <w:noProof/>
            <w:webHidden/>
          </w:rPr>
        </w:r>
        <w:r w:rsidR="009E48D8">
          <w:rPr>
            <w:noProof/>
            <w:webHidden/>
          </w:rPr>
          <w:fldChar w:fldCharType="separate"/>
        </w:r>
        <w:r w:rsidR="009E48D8">
          <w:rPr>
            <w:noProof/>
            <w:webHidden/>
          </w:rPr>
          <w:t>25</w:t>
        </w:r>
        <w:r w:rsidR="009E48D8">
          <w:rPr>
            <w:noProof/>
            <w:webHidden/>
          </w:rPr>
          <w:fldChar w:fldCharType="end"/>
        </w:r>
      </w:hyperlink>
    </w:p>
    <w:p w14:paraId="68B0A063" w14:textId="1A3C4C1B" w:rsidR="009E48D8" w:rsidRDefault="00ED5B7F">
      <w:pPr>
        <w:pStyle w:val="TOC2"/>
        <w:tabs>
          <w:tab w:val="right" w:leader="dot" w:pos="9350"/>
        </w:tabs>
        <w:rPr>
          <w:rFonts w:eastAsiaTheme="minorEastAsia" w:cstheme="minorBidi"/>
          <w:smallCaps w:val="0"/>
          <w:noProof/>
          <w:color w:val="auto"/>
          <w:sz w:val="22"/>
          <w:szCs w:val="22"/>
        </w:rPr>
      </w:pPr>
      <w:hyperlink w:anchor="_Toc526842105" w:history="1">
        <w:r w:rsidR="009E48D8" w:rsidRPr="00DF529E">
          <w:rPr>
            <w:rStyle w:val="Hyperlink"/>
            <w:noProof/>
          </w:rPr>
          <w:t>Quartz Sync Foundation (Quartz Structure Sync/Quartz Data Sync)</w:t>
        </w:r>
        <w:r w:rsidR="009E48D8">
          <w:rPr>
            <w:noProof/>
            <w:webHidden/>
          </w:rPr>
          <w:tab/>
        </w:r>
        <w:r w:rsidR="009E48D8">
          <w:rPr>
            <w:noProof/>
            <w:webHidden/>
          </w:rPr>
          <w:fldChar w:fldCharType="begin"/>
        </w:r>
        <w:r w:rsidR="009E48D8">
          <w:rPr>
            <w:noProof/>
            <w:webHidden/>
          </w:rPr>
          <w:instrText xml:space="preserve"> PAGEREF _Toc526842105 \h </w:instrText>
        </w:r>
        <w:r w:rsidR="009E48D8">
          <w:rPr>
            <w:noProof/>
            <w:webHidden/>
          </w:rPr>
        </w:r>
        <w:r w:rsidR="009E48D8">
          <w:rPr>
            <w:noProof/>
            <w:webHidden/>
          </w:rPr>
          <w:fldChar w:fldCharType="separate"/>
        </w:r>
        <w:r w:rsidR="009E48D8">
          <w:rPr>
            <w:noProof/>
            <w:webHidden/>
          </w:rPr>
          <w:t>25</w:t>
        </w:r>
        <w:r w:rsidR="009E48D8">
          <w:rPr>
            <w:noProof/>
            <w:webHidden/>
          </w:rPr>
          <w:fldChar w:fldCharType="end"/>
        </w:r>
      </w:hyperlink>
    </w:p>
    <w:p w14:paraId="5B05DF63" w14:textId="7835076D" w:rsidR="009E48D8" w:rsidRDefault="00ED5B7F">
      <w:pPr>
        <w:pStyle w:val="TOC2"/>
        <w:tabs>
          <w:tab w:val="right" w:leader="dot" w:pos="9350"/>
        </w:tabs>
        <w:rPr>
          <w:rFonts w:eastAsiaTheme="minorEastAsia" w:cstheme="minorBidi"/>
          <w:smallCaps w:val="0"/>
          <w:noProof/>
          <w:color w:val="auto"/>
          <w:sz w:val="22"/>
          <w:szCs w:val="22"/>
        </w:rPr>
      </w:pPr>
      <w:hyperlink w:anchor="_Toc526842106" w:history="1">
        <w:r w:rsidR="009E48D8" w:rsidRPr="00DF529E">
          <w:rPr>
            <w:rStyle w:val="Hyperlink"/>
            <w:noProof/>
          </w:rPr>
          <w:t>EP Mid-Tier Admin Client Console</w:t>
        </w:r>
        <w:r w:rsidR="009E48D8">
          <w:rPr>
            <w:noProof/>
            <w:webHidden/>
          </w:rPr>
          <w:tab/>
        </w:r>
        <w:r w:rsidR="009E48D8">
          <w:rPr>
            <w:noProof/>
            <w:webHidden/>
          </w:rPr>
          <w:fldChar w:fldCharType="begin"/>
        </w:r>
        <w:r w:rsidR="009E48D8">
          <w:rPr>
            <w:noProof/>
            <w:webHidden/>
          </w:rPr>
          <w:instrText xml:space="preserve"> PAGEREF _Toc526842106 \h </w:instrText>
        </w:r>
        <w:r w:rsidR="009E48D8">
          <w:rPr>
            <w:noProof/>
            <w:webHidden/>
          </w:rPr>
        </w:r>
        <w:r w:rsidR="009E48D8">
          <w:rPr>
            <w:noProof/>
            <w:webHidden/>
          </w:rPr>
          <w:fldChar w:fldCharType="separate"/>
        </w:r>
        <w:r w:rsidR="009E48D8">
          <w:rPr>
            <w:noProof/>
            <w:webHidden/>
          </w:rPr>
          <w:t>26</w:t>
        </w:r>
        <w:r w:rsidR="009E48D8">
          <w:rPr>
            <w:noProof/>
            <w:webHidden/>
          </w:rPr>
          <w:fldChar w:fldCharType="end"/>
        </w:r>
      </w:hyperlink>
    </w:p>
    <w:p w14:paraId="0B57C89D" w14:textId="63023714" w:rsidR="009E48D8" w:rsidRDefault="00ED5B7F">
      <w:pPr>
        <w:pStyle w:val="TOC1"/>
        <w:tabs>
          <w:tab w:val="left" w:pos="1600"/>
          <w:tab w:val="right" w:leader="dot" w:pos="9350"/>
        </w:tabs>
        <w:rPr>
          <w:rFonts w:eastAsiaTheme="minorEastAsia" w:cstheme="minorBidi"/>
          <w:b w:val="0"/>
          <w:bCs w:val="0"/>
          <w:caps w:val="0"/>
          <w:noProof/>
          <w:color w:val="auto"/>
          <w:sz w:val="22"/>
          <w:szCs w:val="22"/>
        </w:rPr>
      </w:pPr>
      <w:hyperlink w:anchor="_Toc526842107" w:history="1">
        <w:r w:rsidR="009E48D8" w:rsidRPr="00DF529E">
          <w:rPr>
            <w:rStyle w:val="Hyperlink"/>
            <w:noProof/>
          </w:rPr>
          <w:t>Batch Scripts</w:t>
        </w:r>
        <w:r w:rsidR="009E48D8">
          <w:rPr>
            <w:rFonts w:eastAsiaTheme="minorEastAsia" w:cstheme="minorBidi"/>
            <w:b w:val="0"/>
            <w:bCs w:val="0"/>
            <w:caps w:val="0"/>
            <w:noProof/>
            <w:color w:val="auto"/>
            <w:sz w:val="22"/>
            <w:szCs w:val="22"/>
          </w:rPr>
          <w:tab/>
        </w:r>
        <w:r w:rsidR="009E48D8" w:rsidRPr="00DF529E">
          <w:rPr>
            <w:rStyle w:val="Hyperlink"/>
            <w:noProof/>
          </w:rPr>
          <w:t>Section 5</w:t>
        </w:r>
        <w:r w:rsidR="009E48D8">
          <w:rPr>
            <w:noProof/>
            <w:webHidden/>
          </w:rPr>
          <w:tab/>
        </w:r>
        <w:r w:rsidR="009E48D8">
          <w:rPr>
            <w:noProof/>
            <w:webHidden/>
          </w:rPr>
          <w:fldChar w:fldCharType="begin"/>
        </w:r>
        <w:r w:rsidR="009E48D8">
          <w:rPr>
            <w:noProof/>
            <w:webHidden/>
          </w:rPr>
          <w:instrText xml:space="preserve"> PAGEREF _Toc526842107 \h </w:instrText>
        </w:r>
        <w:r w:rsidR="009E48D8">
          <w:rPr>
            <w:noProof/>
            <w:webHidden/>
          </w:rPr>
        </w:r>
        <w:r w:rsidR="009E48D8">
          <w:rPr>
            <w:noProof/>
            <w:webHidden/>
          </w:rPr>
          <w:fldChar w:fldCharType="separate"/>
        </w:r>
        <w:r w:rsidR="009E48D8">
          <w:rPr>
            <w:noProof/>
            <w:webHidden/>
          </w:rPr>
          <w:t>27</w:t>
        </w:r>
        <w:r w:rsidR="009E48D8">
          <w:rPr>
            <w:noProof/>
            <w:webHidden/>
          </w:rPr>
          <w:fldChar w:fldCharType="end"/>
        </w:r>
      </w:hyperlink>
    </w:p>
    <w:p w14:paraId="41B7D4E0" w14:textId="5BEF15EA" w:rsidR="009E48D8" w:rsidRDefault="00ED5B7F">
      <w:pPr>
        <w:pStyle w:val="TOC2"/>
        <w:tabs>
          <w:tab w:val="right" w:leader="dot" w:pos="9350"/>
        </w:tabs>
        <w:rPr>
          <w:rFonts w:eastAsiaTheme="minorEastAsia" w:cstheme="minorBidi"/>
          <w:smallCaps w:val="0"/>
          <w:noProof/>
          <w:color w:val="auto"/>
          <w:sz w:val="22"/>
          <w:szCs w:val="22"/>
        </w:rPr>
      </w:pPr>
      <w:hyperlink w:anchor="_Toc526842108" w:history="1">
        <w:r w:rsidR="009E48D8" w:rsidRPr="00DF529E">
          <w:rPr>
            <w:rStyle w:val="Hyperlink"/>
            <w:noProof/>
          </w:rPr>
          <w:t>Actuals Cube Remove Data</w:t>
        </w:r>
        <w:r w:rsidR="009E48D8">
          <w:rPr>
            <w:noProof/>
            <w:webHidden/>
          </w:rPr>
          <w:tab/>
        </w:r>
        <w:r w:rsidR="009E48D8">
          <w:rPr>
            <w:noProof/>
            <w:webHidden/>
          </w:rPr>
          <w:fldChar w:fldCharType="begin"/>
        </w:r>
        <w:r w:rsidR="009E48D8">
          <w:rPr>
            <w:noProof/>
            <w:webHidden/>
          </w:rPr>
          <w:instrText xml:space="preserve"> PAGEREF _Toc526842108 \h </w:instrText>
        </w:r>
        <w:r w:rsidR="009E48D8">
          <w:rPr>
            <w:noProof/>
            <w:webHidden/>
          </w:rPr>
        </w:r>
        <w:r w:rsidR="009E48D8">
          <w:rPr>
            <w:noProof/>
            <w:webHidden/>
          </w:rPr>
          <w:fldChar w:fldCharType="separate"/>
        </w:r>
        <w:r w:rsidR="009E48D8">
          <w:rPr>
            <w:noProof/>
            <w:webHidden/>
          </w:rPr>
          <w:t>27</w:t>
        </w:r>
        <w:r w:rsidR="009E48D8">
          <w:rPr>
            <w:noProof/>
            <w:webHidden/>
          </w:rPr>
          <w:fldChar w:fldCharType="end"/>
        </w:r>
      </w:hyperlink>
    </w:p>
    <w:p w14:paraId="446E64CD" w14:textId="4F7D4968" w:rsidR="009E48D8" w:rsidRDefault="00ED5B7F">
      <w:pPr>
        <w:pStyle w:val="TOC2"/>
        <w:tabs>
          <w:tab w:val="right" w:leader="dot" w:pos="9350"/>
        </w:tabs>
        <w:rPr>
          <w:rFonts w:eastAsiaTheme="minorEastAsia" w:cstheme="minorBidi"/>
          <w:smallCaps w:val="0"/>
          <w:noProof/>
          <w:color w:val="auto"/>
          <w:sz w:val="22"/>
          <w:szCs w:val="22"/>
        </w:rPr>
      </w:pPr>
      <w:hyperlink w:anchor="_Toc526842109" w:history="1">
        <w:r w:rsidR="009E48D8" w:rsidRPr="00DF529E">
          <w:rPr>
            <w:rStyle w:val="Hyperlink"/>
            <w:noProof/>
          </w:rPr>
          <w:t>Actuals Cube Sync</w:t>
        </w:r>
        <w:r w:rsidR="009E48D8">
          <w:rPr>
            <w:noProof/>
            <w:webHidden/>
          </w:rPr>
          <w:tab/>
        </w:r>
        <w:r w:rsidR="009E48D8">
          <w:rPr>
            <w:noProof/>
            <w:webHidden/>
          </w:rPr>
          <w:fldChar w:fldCharType="begin"/>
        </w:r>
        <w:r w:rsidR="009E48D8">
          <w:rPr>
            <w:noProof/>
            <w:webHidden/>
          </w:rPr>
          <w:instrText xml:space="preserve"> PAGEREF _Toc526842109 \h </w:instrText>
        </w:r>
        <w:r w:rsidR="009E48D8">
          <w:rPr>
            <w:noProof/>
            <w:webHidden/>
          </w:rPr>
        </w:r>
        <w:r w:rsidR="009E48D8">
          <w:rPr>
            <w:noProof/>
            <w:webHidden/>
          </w:rPr>
          <w:fldChar w:fldCharType="separate"/>
        </w:r>
        <w:r w:rsidR="009E48D8">
          <w:rPr>
            <w:noProof/>
            <w:webHidden/>
          </w:rPr>
          <w:t>28</w:t>
        </w:r>
        <w:r w:rsidR="009E48D8">
          <w:rPr>
            <w:noProof/>
            <w:webHidden/>
          </w:rPr>
          <w:fldChar w:fldCharType="end"/>
        </w:r>
      </w:hyperlink>
    </w:p>
    <w:p w14:paraId="5A1DD4A1" w14:textId="68358742" w:rsidR="009E48D8" w:rsidRDefault="00ED5B7F">
      <w:pPr>
        <w:pStyle w:val="TOC2"/>
        <w:tabs>
          <w:tab w:val="right" w:leader="dot" w:pos="9350"/>
        </w:tabs>
        <w:rPr>
          <w:rFonts w:eastAsiaTheme="minorEastAsia" w:cstheme="minorBidi"/>
          <w:smallCaps w:val="0"/>
          <w:noProof/>
          <w:color w:val="auto"/>
          <w:sz w:val="22"/>
          <w:szCs w:val="22"/>
        </w:rPr>
      </w:pPr>
      <w:hyperlink w:anchor="_Toc526842110" w:history="1">
        <w:r w:rsidR="009E48D8" w:rsidRPr="00DF529E">
          <w:rPr>
            <w:rStyle w:val="Hyperlink"/>
            <w:noProof/>
          </w:rPr>
          <w:t>Actuals Data Update</w:t>
        </w:r>
        <w:r w:rsidR="009E48D8">
          <w:rPr>
            <w:noProof/>
            <w:webHidden/>
          </w:rPr>
          <w:tab/>
        </w:r>
        <w:r w:rsidR="009E48D8">
          <w:rPr>
            <w:noProof/>
            <w:webHidden/>
          </w:rPr>
          <w:fldChar w:fldCharType="begin"/>
        </w:r>
        <w:r w:rsidR="009E48D8">
          <w:rPr>
            <w:noProof/>
            <w:webHidden/>
          </w:rPr>
          <w:instrText xml:space="preserve"> PAGEREF _Toc526842110 \h </w:instrText>
        </w:r>
        <w:r w:rsidR="009E48D8">
          <w:rPr>
            <w:noProof/>
            <w:webHidden/>
          </w:rPr>
        </w:r>
        <w:r w:rsidR="009E48D8">
          <w:rPr>
            <w:noProof/>
            <w:webHidden/>
          </w:rPr>
          <w:fldChar w:fldCharType="separate"/>
        </w:r>
        <w:r w:rsidR="009E48D8">
          <w:rPr>
            <w:noProof/>
            <w:webHidden/>
          </w:rPr>
          <w:t>29</w:t>
        </w:r>
        <w:r w:rsidR="009E48D8">
          <w:rPr>
            <w:noProof/>
            <w:webHidden/>
          </w:rPr>
          <w:fldChar w:fldCharType="end"/>
        </w:r>
      </w:hyperlink>
    </w:p>
    <w:p w14:paraId="4572FB41" w14:textId="42EB489E" w:rsidR="009E48D8" w:rsidRDefault="00ED5B7F">
      <w:pPr>
        <w:pStyle w:val="TOC2"/>
        <w:tabs>
          <w:tab w:val="right" w:leader="dot" w:pos="9350"/>
        </w:tabs>
        <w:rPr>
          <w:rFonts w:eastAsiaTheme="minorEastAsia" w:cstheme="minorBidi"/>
          <w:smallCaps w:val="0"/>
          <w:noProof/>
          <w:color w:val="auto"/>
          <w:sz w:val="22"/>
          <w:szCs w:val="22"/>
        </w:rPr>
      </w:pPr>
      <w:hyperlink w:anchor="_Toc526842111" w:history="1">
        <w:r w:rsidR="009E48D8" w:rsidRPr="00DF529E">
          <w:rPr>
            <w:rStyle w:val="Hyperlink"/>
            <w:noProof/>
          </w:rPr>
          <w:t>Allow Client Connections</w:t>
        </w:r>
        <w:r w:rsidR="009E48D8">
          <w:rPr>
            <w:noProof/>
            <w:webHidden/>
          </w:rPr>
          <w:tab/>
        </w:r>
        <w:r w:rsidR="009E48D8">
          <w:rPr>
            <w:noProof/>
            <w:webHidden/>
          </w:rPr>
          <w:fldChar w:fldCharType="begin"/>
        </w:r>
        <w:r w:rsidR="009E48D8">
          <w:rPr>
            <w:noProof/>
            <w:webHidden/>
          </w:rPr>
          <w:instrText xml:space="preserve"> PAGEREF _Toc526842111 \h </w:instrText>
        </w:r>
        <w:r w:rsidR="009E48D8">
          <w:rPr>
            <w:noProof/>
            <w:webHidden/>
          </w:rPr>
        </w:r>
        <w:r w:rsidR="009E48D8">
          <w:rPr>
            <w:noProof/>
            <w:webHidden/>
          </w:rPr>
          <w:fldChar w:fldCharType="separate"/>
        </w:r>
        <w:r w:rsidR="009E48D8">
          <w:rPr>
            <w:noProof/>
            <w:webHidden/>
          </w:rPr>
          <w:t>31</w:t>
        </w:r>
        <w:r w:rsidR="009E48D8">
          <w:rPr>
            <w:noProof/>
            <w:webHidden/>
          </w:rPr>
          <w:fldChar w:fldCharType="end"/>
        </w:r>
      </w:hyperlink>
    </w:p>
    <w:p w14:paraId="671DD37D" w14:textId="241980D0" w:rsidR="009E48D8" w:rsidRDefault="00ED5B7F">
      <w:pPr>
        <w:pStyle w:val="TOC2"/>
        <w:tabs>
          <w:tab w:val="right" w:leader="dot" w:pos="9350"/>
        </w:tabs>
        <w:rPr>
          <w:rFonts w:eastAsiaTheme="minorEastAsia" w:cstheme="minorBidi"/>
          <w:smallCaps w:val="0"/>
          <w:noProof/>
          <w:color w:val="auto"/>
          <w:sz w:val="22"/>
          <w:szCs w:val="22"/>
        </w:rPr>
      </w:pPr>
      <w:hyperlink w:anchor="_Toc526842112" w:history="1">
        <w:r w:rsidR="009E48D8" w:rsidRPr="00DF529E">
          <w:rPr>
            <w:rStyle w:val="Hyperlink"/>
            <w:noProof/>
          </w:rPr>
          <w:t>Archive Logs</w:t>
        </w:r>
        <w:r w:rsidR="009E48D8">
          <w:rPr>
            <w:noProof/>
            <w:webHidden/>
          </w:rPr>
          <w:tab/>
        </w:r>
        <w:r w:rsidR="009E48D8">
          <w:rPr>
            <w:noProof/>
            <w:webHidden/>
          </w:rPr>
          <w:fldChar w:fldCharType="begin"/>
        </w:r>
        <w:r w:rsidR="009E48D8">
          <w:rPr>
            <w:noProof/>
            <w:webHidden/>
          </w:rPr>
          <w:instrText xml:space="preserve"> PAGEREF _Toc526842112 \h </w:instrText>
        </w:r>
        <w:r w:rsidR="009E48D8">
          <w:rPr>
            <w:noProof/>
            <w:webHidden/>
          </w:rPr>
        </w:r>
        <w:r w:rsidR="009E48D8">
          <w:rPr>
            <w:noProof/>
            <w:webHidden/>
          </w:rPr>
          <w:fldChar w:fldCharType="separate"/>
        </w:r>
        <w:r w:rsidR="009E48D8">
          <w:rPr>
            <w:noProof/>
            <w:webHidden/>
          </w:rPr>
          <w:t>32</w:t>
        </w:r>
        <w:r w:rsidR="009E48D8">
          <w:rPr>
            <w:noProof/>
            <w:webHidden/>
          </w:rPr>
          <w:fldChar w:fldCharType="end"/>
        </w:r>
      </w:hyperlink>
    </w:p>
    <w:p w14:paraId="7E474B4E" w14:textId="149B5CF9" w:rsidR="009E48D8" w:rsidRDefault="00ED5B7F">
      <w:pPr>
        <w:pStyle w:val="TOC2"/>
        <w:tabs>
          <w:tab w:val="right" w:leader="dot" w:pos="9350"/>
        </w:tabs>
        <w:rPr>
          <w:rFonts w:eastAsiaTheme="minorEastAsia" w:cstheme="minorBidi"/>
          <w:smallCaps w:val="0"/>
          <w:noProof/>
          <w:color w:val="auto"/>
          <w:sz w:val="22"/>
          <w:szCs w:val="22"/>
        </w:rPr>
      </w:pPr>
      <w:hyperlink w:anchor="_Toc526842113" w:history="1">
        <w:r w:rsidR="009E48D8" w:rsidRPr="00DF529E">
          <w:rPr>
            <w:rStyle w:val="Hyperlink"/>
            <w:noProof/>
          </w:rPr>
          <w:t>Cube Purge Aged Data</w:t>
        </w:r>
        <w:r w:rsidR="009E48D8">
          <w:rPr>
            <w:noProof/>
            <w:webHidden/>
          </w:rPr>
          <w:tab/>
        </w:r>
        <w:r w:rsidR="009E48D8">
          <w:rPr>
            <w:noProof/>
            <w:webHidden/>
          </w:rPr>
          <w:fldChar w:fldCharType="begin"/>
        </w:r>
        <w:r w:rsidR="009E48D8">
          <w:rPr>
            <w:noProof/>
            <w:webHidden/>
          </w:rPr>
          <w:instrText xml:space="preserve"> PAGEREF _Toc526842113 \h </w:instrText>
        </w:r>
        <w:r w:rsidR="009E48D8">
          <w:rPr>
            <w:noProof/>
            <w:webHidden/>
          </w:rPr>
        </w:r>
        <w:r w:rsidR="009E48D8">
          <w:rPr>
            <w:noProof/>
            <w:webHidden/>
          </w:rPr>
          <w:fldChar w:fldCharType="separate"/>
        </w:r>
        <w:r w:rsidR="009E48D8">
          <w:rPr>
            <w:noProof/>
            <w:webHidden/>
          </w:rPr>
          <w:t>33</w:t>
        </w:r>
        <w:r w:rsidR="009E48D8">
          <w:rPr>
            <w:noProof/>
            <w:webHidden/>
          </w:rPr>
          <w:fldChar w:fldCharType="end"/>
        </w:r>
      </w:hyperlink>
    </w:p>
    <w:p w14:paraId="1020FAEE" w14:textId="05B706C0" w:rsidR="009E48D8" w:rsidRDefault="00ED5B7F">
      <w:pPr>
        <w:pStyle w:val="TOC2"/>
        <w:tabs>
          <w:tab w:val="right" w:leader="dot" w:pos="9350"/>
        </w:tabs>
        <w:rPr>
          <w:rFonts w:eastAsiaTheme="minorEastAsia" w:cstheme="minorBidi"/>
          <w:smallCaps w:val="0"/>
          <w:noProof/>
          <w:color w:val="auto"/>
          <w:sz w:val="22"/>
          <w:szCs w:val="22"/>
        </w:rPr>
      </w:pPr>
      <w:hyperlink w:anchor="_Toc526842114" w:history="1">
        <w:r w:rsidR="009E48D8" w:rsidRPr="00DF529E">
          <w:rPr>
            <w:rStyle w:val="Hyperlink"/>
            <w:noProof/>
          </w:rPr>
          <w:t>Cube Remove Data</w:t>
        </w:r>
        <w:r w:rsidR="009E48D8">
          <w:rPr>
            <w:noProof/>
            <w:webHidden/>
          </w:rPr>
          <w:tab/>
        </w:r>
        <w:r w:rsidR="009E48D8">
          <w:rPr>
            <w:noProof/>
            <w:webHidden/>
          </w:rPr>
          <w:fldChar w:fldCharType="begin"/>
        </w:r>
        <w:r w:rsidR="009E48D8">
          <w:rPr>
            <w:noProof/>
            <w:webHidden/>
          </w:rPr>
          <w:instrText xml:space="preserve"> PAGEREF _Toc526842114 \h </w:instrText>
        </w:r>
        <w:r w:rsidR="009E48D8">
          <w:rPr>
            <w:noProof/>
            <w:webHidden/>
          </w:rPr>
        </w:r>
        <w:r w:rsidR="009E48D8">
          <w:rPr>
            <w:noProof/>
            <w:webHidden/>
          </w:rPr>
          <w:fldChar w:fldCharType="separate"/>
        </w:r>
        <w:r w:rsidR="009E48D8">
          <w:rPr>
            <w:noProof/>
            <w:webHidden/>
          </w:rPr>
          <w:t>34</w:t>
        </w:r>
        <w:r w:rsidR="009E48D8">
          <w:rPr>
            <w:noProof/>
            <w:webHidden/>
          </w:rPr>
          <w:fldChar w:fldCharType="end"/>
        </w:r>
      </w:hyperlink>
    </w:p>
    <w:p w14:paraId="5C473F38" w14:textId="23F43F3E" w:rsidR="009E48D8" w:rsidRDefault="00ED5B7F">
      <w:pPr>
        <w:pStyle w:val="TOC2"/>
        <w:tabs>
          <w:tab w:val="right" w:leader="dot" w:pos="9350"/>
        </w:tabs>
        <w:rPr>
          <w:rFonts w:eastAsiaTheme="minorEastAsia" w:cstheme="minorBidi"/>
          <w:smallCaps w:val="0"/>
          <w:noProof/>
          <w:color w:val="auto"/>
          <w:sz w:val="22"/>
          <w:szCs w:val="22"/>
        </w:rPr>
      </w:pPr>
      <w:hyperlink w:anchor="_Toc526842115" w:history="1">
        <w:r w:rsidR="009E48D8" w:rsidRPr="00DF529E">
          <w:rPr>
            <w:rStyle w:val="Hyperlink"/>
            <w:noProof/>
          </w:rPr>
          <w:t>Cube Sync</w:t>
        </w:r>
        <w:r w:rsidR="009E48D8">
          <w:rPr>
            <w:noProof/>
            <w:webHidden/>
          </w:rPr>
          <w:tab/>
        </w:r>
        <w:r w:rsidR="009E48D8">
          <w:rPr>
            <w:noProof/>
            <w:webHidden/>
          </w:rPr>
          <w:fldChar w:fldCharType="begin"/>
        </w:r>
        <w:r w:rsidR="009E48D8">
          <w:rPr>
            <w:noProof/>
            <w:webHidden/>
          </w:rPr>
          <w:instrText xml:space="preserve"> PAGEREF _Toc526842115 \h </w:instrText>
        </w:r>
        <w:r w:rsidR="009E48D8">
          <w:rPr>
            <w:noProof/>
            <w:webHidden/>
          </w:rPr>
        </w:r>
        <w:r w:rsidR="009E48D8">
          <w:rPr>
            <w:noProof/>
            <w:webHidden/>
          </w:rPr>
          <w:fldChar w:fldCharType="separate"/>
        </w:r>
        <w:r w:rsidR="009E48D8">
          <w:rPr>
            <w:noProof/>
            <w:webHidden/>
          </w:rPr>
          <w:t>35</w:t>
        </w:r>
        <w:r w:rsidR="009E48D8">
          <w:rPr>
            <w:noProof/>
            <w:webHidden/>
          </w:rPr>
          <w:fldChar w:fldCharType="end"/>
        </w:r>
      </w:hyperlink>
    </w:p>
    <w:p w14:paraId="3451417A" w14:textId="31E746AD" w:rsidR="009E48D8" w:rsidRDefault="00ED5B7F">
      <w:pPr>
        <w:pStyle w:val="TOC2"/>
        <w:tabs>
          <w:tab w:val="right" w:leader="dot" w:pos="9350"/>
        </w:tabs>
        <w:rPr>
          <w:rFonts w:eastAsiaTheme="minorEastAsia" w:cstheme="minorBidi"/>
          <w:smallCaps w:val="0"/>
          <w:noProof/>
          <w:color w:val="auto"/>
          <w:sz w:val="22"/>
          <w:szCs w:val="22"/>
        </w:rPr>
      </w:pPr>
      <w:hyperlink w:anchor="_Toc526842116" w:history="1">
        <w:r w:rsidR="009E48D8" w:rsidRPr="00DF529E">
          <w:rPr>
            <w:rStyle w:val="Hyperlink"/>
            <w:noProof/>
          </w:rPr>
          <w:t>EKB Cleanup</w:t>
        </w:r>
        <w:r w:rsidR="009E48D8">
          <w:rPr>
            <w:noProof/>
            <w:webHidden/>
          </w:rPr>
          <w:tab/>
        </w:r>
        <w:r w:rsidR="009E48D8">
          <w:rPr>
            <w:noProof/>
            <w:webHidden/>
          </w:rPr>
          <w:fldChar w:fldCharType="begin"/>
        </w:r>
        <w:r w:rsidR="009E48D8">
          <w:rPr>
            <w:noProof/>
            <w:webHidden/>
          </w:rPr>
          <w:instrText xml:space="preserve"> PAGEREF _Toc526842116 \h </w:instrText>
        </w:r>
        <w:r w:rsidR="009E48D8">
          <w:rPr>
            <w:noProof/>
            <w:webHidden/>
          </w:rPr>
        </w:r>
        <w:r w:rsidR="009E48D8">
          <w:rPr>
            <w:noProof/>
            <w:webHidden/>
          </w:rPr>
          <w:fldChar w:fldCharType="separate"/>
        </w:r>
        <w:r w:rsidR="009E48D8">
          <w:rPr>
            <w:noProof/>
            <w:webHidden/>
          </w:rPr>
          <w:t>36</w:t>
        </w:r>
        <w:r w:rsidR="009E48D8">
          <w:rPr>
            <w:noProof/>
            <w:webHidden/>
          </w:rPr>
          <w:fldChar w:fldCharType="end"/>
        </w:r>
      </w:hyperlink>
    </w:p>
    <w:p w14:paraId="2C49C202" w14:textId="61057327" w:rsidR="009E48D8" w:rsidRDefault="00ED5B7F">
      <w:pPr>
        <w:pStyle w:val="TOC2"/>
        <w:tabs>
          <w:tab w:val="right" w:leader="dot" w:pos="9350"/>
        </w:tabs>
        <w:rPr>
          <w:rFonts w:eastAsiaTheme="minorEastAsia" w:cstheme="minorBidi"/>
          <w:smallCaps w:val="0"/>
          <w:noProof/>
          <w:color w:val="auto"/>
          <w:sz w:val="22"/>
          <w:szCs w:val="22"/>
        </w:rPr>
      </w:pPr>
      <w:hyperlink w:anchor="_Toc526842117" w:history="1">
        <w:r w:rsidR="009E48D8" w:rsidRPr="00DF529E">
          <w:rPr>
            <w:rStyle w:val="Hyperlink"/>
            <w:noProof/>
          </w:rPr>
          <w:t>FDE Data Update</w:t>
        </w:r>
        <w:r w:rsidR="009E48D8">
          <w:rPr>
            <w:noProof/>
            <w:webHidden/>
          </w:rPr>
          <w:tab/>
        </w:r>
        <w:r w:rsidR="009E48D8">
          <w:rPr>
            <w:noProof/>
            <w:webHidden/>
          </w:rPr>
          <w:fldChar w:fldCharType="begin"/>
        </w:r>
        <w:r w:rsidR="009E48D8">
          <w:rPr>
            <w:noProof/>
            <w:webHidden/>
          </w:rPr>
          <w:instrText xml:space="preserve"> PAGEREF _Toc526842117 \h </w:instrText>
        </w:r>
        <w:r w:rsidR="009E48D8">
          <w:rPr>
            <w:noProof/>
            <w:webHidden/>
          </w:rPr>
        </w:r>
        <w:r w:rsidR="009E48D8">
          <w:rPr>
            <w:noProof/>
            <w:webHidden/>
          </w:rPr>
          <w:fldChar w:fldCharType="separate"/>
        </w:r>
        <w:r w:rsidR="009E48D8">
          <w:rPr>
            <w:noProof/>
            <w:webHidden/>
          </w:rPr>
          <w:t>37</w:t>
        </w:r>
        <w:r w:rsidR="009E48D8">
          <w:rPr>
            <w:noProof/>
            <w:webHidden/>
          </w:rPr>
          <w:fldChar w:fldCharType="end"/>
        </w:r>
      </w:hyperlink>
    </w:p>
    <w:p w14:paraId="24A494A7" w14:textId="54FD51C3" w:rsidR="009E48D8" w:rsidRDefault="00ED5B7F">
      <w:pPr>
        <w:pStyle w:val="TOC2"/>
        <w:tabs>
          <w:tab w:val="right" w:leader="dot" w:pos="9350"/>
        </w:tabs>
        <w:rPr>
          <w:rFonts w:eastAsiaTheme="minorEastAsia" w:cstheme="minorBidi"/>
          <w:smallCaps w:val="0"/>
          <w:noProof/>
          <w:color w:val="auto"/>
          <w:sz w:val="22"/>
          <w:szCs w:val="22"/>
        </w:rPr>
      </w:pPr>
      <w:hyperlink w:anchor="_Toc526842118" w:history="1">
        <w:r w:rsidR="009E48D8" w:rsidRPr="00DF529E">
          <w:rPr>
            <w:rStyle w:val="Hyperlink"/>
            <w:noProof/>
          </w:rPr>
          <w:t>FDE Stage Fact Data</w:t>
        </w:r>
        <w:r w:rsidR="009E48D8">
          <w:rPr>
            <w:noProof/>
            <w:webHidden/>
          </w:rPr>
          <w:tab/>
        </w:r>
        <w:r w:rsidR="009E48D8">
          <w:rPr>
            <w:noProof/>
            <w:webHidden/>
          </w:rPr>
          <w:fldChar w:fldCharType="begin"/>
        </w:r>
        <w:r w:rsidR="009E48D8">
          <w:rPr>
            <w:noProof/>
            <w:webHidden/>
          </w:rPr>
          <w:instrText xml:space="preserve"> PAGEREF _Toc526842118 \h </w:instrText>
        </w:r>
        <w:r w:rsidR="009E48D8">
          <w:rPr>
            <w:noProof/>
            <w:webHidden/>
          </w:rPr>
        </w:r>
        <w:r w:rsidR="009E48D8">
          <w:rPr>
            <w:noProof/>
            <w:webHidden/>
          </w:rPr>
          <w:fldChar w:fldCharType="separate"/>
        </w:r>
        <w:r w:rsidR="009E48D8">
          <w:rPr>
            <w:noProof/>
            <w:webHidden/>
          </w:rPr>
          <w:t>38</w:t>
        </w:r>
        <w:r w:rsidR="009E48D8">
          <w:rPr>
            <w:noProof/>
            <w:webHidden/>
          </w:rPr>
          <w:fldChar w:fldCharType="end"/>
        </w:r>
      </w:hyperlink>
    </w:p>
    <w:p w14:paraId="58E7A0E9" w14:textId="38C78D43" w:rsidR="009E48D8" w:rsidRDefault="00ED5B7F">
      <w:pPr>
        <w:pStyle w:val="TOC2"/>
        <w:tabs>
          <w:tab w:val="right" w:leader="dot" w:pos="9350"/>
        </w:tabs>
        <w:rPr>
          <w:rFonts w:eastAsiaTheme="minorEastAsia" w:cstheme="minorBidi"/>
          <w:smallCaps w:val="0"/>
          <w:noProof/>
          <w:color w:val="auto"/>
          <w:sz w:val="22"/>
          <w:szCs w:val="22"/>
        </w:rPr>
      </w:pPr>
      <w:hyperlink w:anchor="_Toc526842119" w:history="1">
        <w:r w:rsidR="009E48D8" w:rsidRPr="00DF529E">
          <w:rPr>
            <w:rStyle w:val="Hyperlink"/>
            <w:noProof/>
          </w:rPr>
          <w:t>Foundation Actuals Data Update</w:t>
        </w:r>
        <w:r w:rsidR="009E48D8">
          <w:rPr>
            <w:noProof/>
            <w:webHidden/>
          </w:rPr>
          <w:tab/>
        </w:r>
        <w:r w:rsidR="009E48D8">
          <w:rPr>
            <w:noProof/>
            <w:webHidden/>
          </w:rPr>
          <w:fldChar w:fldCharType="begin"/>
        </w:r>
        <w:r w:rsidR="009E48D8">
          <w:rPr>
            <w:noProof/>
            <w:webHidden/>
          </w:rPr>
          <w:instrText xml:space="preserve"> PAGEREF _Toc526842119 \h </w:instrText>
        </w:r>
        <w:r w:rsidR="009E48D8">
          <w:rPr>
            <w:noProof/>
            <w:webHidden/>
          </w:rPr>
        </w:r>
        <w:r w:rsidR="009E48D8">
          <w:rPr>
            <w:noProof/>
            <w:webHidden/>
          </w:rPr>
          <w:fldChar w:fldCharType="separate"/>
        </w:r>
        <w:r w:rsidR="009E48D8">
          <w:rPr>
            <w:noProof/>
            <w:webHidden/>
          </w:rPr>
          <w:t>39</w:t>
        </w:r>
        <w:r w:rsidR="009E48D8">
          <w:rPr>
            <w:noProof/>
            <w:webHidden/>
          </w:rPr>
          <w:fldChar w:fldCharType="end"/>
        </w:r>
      </w:hyperlink>
    </w:p>
    <w:p w14:paraId="4914E71B" w14:textId="3C5B187A" w:rsidR="009E48D8" w:rsidRDefault="00ED5B7F">
      <w:pPr>
        <w:pStyle w:val="TOC2"/>
        <w:tabs>
          <w:tab w:val="right" w:leader="dot" w:pos="9350"/>
        </w:tabs>
        <w:rPr>
          <w:rFonts w:eastAsiaTheme="minorEastAsia" w:cstheme="minorBidi"/>
          <w:smallCaps w:val="0"/>
          <w:noProof/>
          <w:color w:val="auto"/>
          <w:sz w:val="22"/>
          <w:szCs w:val="22"/>
        </w:rPr>
      </w:pPr>
      <w:hyperlink w:anchor="_Toc526842120" w:history="1">
        <w:r w:rsidR="009E48D8" w:rsidRPr="00DF529E">
          <w:rPr>
            <w:rStyle w:val="Hyperlink"/>
            <w:noProof/>
          </w:rPr>
          <w:t>Foundation Plan Data Update</w:t>
        </w:r>
        <w:r w:rsidR="009E48D8">
          <w:rPr>
            <w:noProof/>
            <w:webHidden/>
          </w:rPr>
          <w:tab/>
        </w:r>
        <w:r w:rsidR="009E48D8">
          <w:rPr>
            <w:noProof/>
            <w:webHidden/>
          </w:rPr>
          <w:fldChar w:fldCharType="begin"/>
        </w:r>
        <w:r w:rsidR="009E48D8">
          <w:rPr>
            <w:noProof/>
            <w:webHidden/>
          </w:rPr>
          <w:instrText xml:space="preserve"> PAGEREF _Toc526842120 \h </w:instrText>
        </w:r>
        <w:r w:rsidR="009E48D8">
          <w:rPr>
            <w:noProof/>
            <w:webHidden/>
          </w:rPr>
        </w:r>
        <w:r w:rsidR="009E48D8">
          <w:rPr>
            <w:noProof/>
            <w:webHidden/>
          </w:rPr>
          <w:fldChar w:fldCharType="separate"/>
        </w:r>
        <w:r w:rsidR="009E48D8">
          <w:rPr>
            <w:noProof/>
            <w:webHidden/>
          </w:rPr>
          <w:t>40</w:t>
        </w:r>
        <w:r w:rsidR="009E48D8">
          <w:rPr>
            <w:noProof/>
            <w:webHidden/>
          </w:rPr>
          <w:fldChar w:fldCharType="end"/>
        </w:r>
      </w:hyperlink>
    </w:p>
    <w:p w14:paraId="41F2D631" w14:textId="66BD0993" w:rsidR="009E48D8" w:rsidRDefault="00ED5B7F">
      <w:pPr>
        <w:pStyle w:val="TOC2"/>
        <w:tabs>
          <w:tab w:val="right" w:leader="dot" w:pos="9350"/>
        </w:tabs>
        <w:rPr>
          <w:rFonts w:eastAsiaTheme="minorEastAsia" w:cstheme="minorBidi"/>
          <w:smallCaps w:val="0"/>
          <w:noProof/>
          <w:color w:val="auto"/>
          <w:sz w:val="22"/>
          <w:szCs w:val="22"/>
        </w:rPr>
      </w:pPr>
      <w:hyperlink w:anchor="_Toc526842121" w:history="1">
        <w:r w:rsidR="009E48D8" w:rsidRPr="00DF529E">
          <w:rPr>
            <w:rStyle w:val="Hyperlink"/>
            <w:noProof/>
          </w:rPr>
          <w:t>Foundation Purge Aged Data</w:t>
        </w:r>
        <w:r w:rsidR="009E48D8">
          <w:rPr>
            <w:noProof/>
            <w:webHidden/>
          </w:rPr>
          <w:tab/>
        </w:r>
        <w:r w:rsidR="009E48D8">
          <w:rPr>
            <w:noProof/>
            <w:webHidden/>
          </w:rPr>
          <w:fldChar w:fldCharType="begin"/>
        </w:r>
        <w:r w:rsidR="009E48D8">
          <w:rPr>
            <w:noProof/>
            <w:webHidden/>
          </w:rPr>
          <w:instrText xml:space="preserve"> PAGEREF _Toc526842121 \h </w:instrText>
        </w:r>
        <w:r w:rsidR="009E48D8">
          <w:rPr>
            <w:noProof/>
            <w:webHidden/>
          </w:rPr>
        </w:r>
        <w:r w:rsidR="009E48D8">
          <w:rPr>
            <w:noProof/>
            <w:webHidden/>
          </w:rPr>
          <w:fldChar w:fldCharType="separate"/>
        </w:r>
        <w:r w:rsidR="009E48D8">
          <w:rPr>
            <w:noProof/>
            <w:webHidden/>
          </w:rPr>
          <w:t>41</w:t>
        </w:r>
        <w:r w:rsidR="009E48D8">
          <w:rPr>
            <w:noProof/>
            <w:webHidden/>
          </w:rPr>
          <w:fldChar w:fldCharType="end"/>
        </w:r>
      </w:hyperlink>
    </w:p>
    <w:p w14:paraId="1C0FF869" w14:textId="6335D839" w:rsidR="009E48D8" w:rsidRDefault="00ED5B7F">
      <w:pPr>
        <w:pStyle w:val="TOC2"/>
        <w:tabs>
          <w:tab w:val="right" w:leader="dot" w:pos="9350"/>
        </w:tabs>
        <w:rPr>
          <w:rFonts w:eastAsiaTheme="minorEastAsia" w:cstheme="minorBidi"/>
          <w:smallCaps w:val="0"/>
          <w:noProof/>
          <w:color w:val="auto"/>
          <w:sz w:val="22"/>
          <w:szCs w:val="22"/>
        </w:rPr>
      </w:pPr>
      <w:hyperlink w:anchor="_Toc526842122" w:history="1">
        <w:r w:rsidR="009E48D8" w:rsidRPr="00DF529E">
          <w:rPr>
            <w:rStyle w:val="Hyperlink"/>
            <w:noProof/>
          </w:rPr>
          <w:t>Foundation Set Time</w:t>
        </w:r>
        <w:r w:rsidR="009E48D8">
          <w:rPr>
            <w:noProof/>
            <w:webHidden/>
          </w:rPr>
          <w:tab/>
        </w:r>
        <w:r w:rsidR="009E48D8">
          <w:rPr>
            <w:noProof/>
            <w:webHidden/>
          </w:rPr>
          <w:fldChar w:fldCharType="begin"/>
        </w:r>
        <w:r w:rsidR="009E48D8">
          <w:rPr>
            <w:noProof/>
            <w:webHidden/>
          </w:rPr>
          <w:instrText xml:space="preserve"> PAGEREF _Toc526842122 \h </w:instrText>
        </w:r>
        <w:r w:rsidR="009E48D8">
          <w:rPr>
            <w:noProof/>
            <w:webHidden/>
          </w:rPr>
        </w:r>
        <w:r w:rsidR="009E48D8">
          <w:rPr>
            <w:noProof/>
            <w:webHidden/>
          </w:rPr>
          <w:fldChar w:fldCharType="separate"/>
        </w:r>
        <w:r w:rsidR="009E48D8">
          <w:rPr>
            <w:noProof/>
            <w:webHidden/>
          </w:rPr>
          <w:t>42</w:t>
        </w:r>
        <w:r w:rsidR="009E48D8">
          <w:rPr>
            <w:noProof/>
            <w:webHidden/>
          </w:rPr>
          <w:fldChar w:fldCharType="end"/>
        </w:r>
      </w:hyperlink>
    </w:p>
    <w:p w14:paraId="2BB9891F" w14:textId="0C840C85" w:rsidR="009E48D8" w:rsidRDefault="00ED5B7F">
      <w:pPr>
        <w:pStyle w:val="TOC2"/>
        <w:tabs>
          <w:tab w:val="right" w:leader="dot" w:pos="9350"/>
        </w:tabs>
        <w:rPr>
          <w:rFonts w:eastAsiaTheme="minorEastAsia" w:cstheme="minorBidi"/>
          <w:smallCaps w:val="0"/>
          <w:noProof/>
          <w:color w:val="auto"/>
          <w:sz w:val="22"/>
          <w:szCs w:val="22"/>
        </w:rPr>
      </w:pPr>
      <w:hyperlink w:anchor="_Toc526842123" w:history="1">
        <w:r w:rsidR="009E48D8" w:rsidRPr="00DF529E">
          <w:rPr>
            <w:rStyle w:val="Hyperlink"/>
            <w:noProof/>
          </w:rPr>
          <w:t>Foundation Structure Update</w:t>
        </w:r>
        <w:r w:rsidR="009E48D8">
          <w:rPr>
            <w:noProof/>
            <w:webHidden/>
          </w:rPr>
          <w:tab/>
        </w:r>
        <w:r w:rsidR="009E48D8">
          <w:rPr>
            <w:noProof/>
            <w:webHidden/>
          </w:rPr>
          <w:fldChar w:fldCharType="begin"/>
        </w:r>
        <w:r w:rsidR="009E48D8">
          <w:rPr>
            <w:noProof/>
            <w:webHidden/>
          </w:rPr>
          <w:instrText xml:space="preserve"> PAGEREF _Toc526842123 \h </w:instrText>
        </w:r>
        <w:r w:rsidR="009E48D8">
          <w:rPr>
            <w:noProof/>
            <w:webHidden/>
          </w:rPr>
        </w:r>
        <w:r w:rsidR="009E48D8">
          <w:rPr>
            <w:noProof/>
            <w:webHidden/>
          </w:rPr>
          <w:fldChar w:fldCharType="separate"/>
        </w:r>
        <w:r w:rsidR="009E48D8">
          <w:rPr>
            <w:noProof/>
            <w:webHidden/>
          </w:rPr>
          <w:t>43</w:t>
        </w:r>
        <w:r w:rsidR="009E48D8">
          <w:rPr>
            <w:noProof/>
            <w:webHidden/>
          </w:rPr>
          <w:fldChar w:fldCharType="end"/>
        </w:r>
      </w:hyperlink>
    </w:p>
    <w:p w14:paraId="07CE2DDA" w14:textId="68346743" w:rsidR="009E48D8" w:rsidRDefault="00ED5B7F">
      <w:pPr>
        <w:pStyle w:val="TOC2"/>
        <w:tabs>
          <w:tab w:val="right" w:leader="dot" w:pos="9350"/>
        </w:tabs>
        <w:rPr>
          <w:rFonts w:eastAsiaTheme="minorEastAsia" w:cstheme="minorBidi"/>
          <w:smallCaps w:val="0"/>
          <w:noProof/>
          <w:color w:val="auto"/>
          <w:sz w:val="22"/>
          <w:szCs w:val="22"/>
        </w:rPr>
      </w:pPr>
      <w:hyperlink w:anchor="_Toc526842124" w:history="1">
        <w:r w:rsidR="009E48D8" w:rsidRPr="00DF529E">
          <w:rPr>
            <w:rStyle w:val="Hyperlink"/>
            <w:noProof/>
          </w:rPr>
          <w:t>Global Variables</w:t>
        </w:r>
        <w:r w:rsidR="009E48D8">
          <w:rPr>
            <w:noProof/>
            <w:webHidden/>
          </w:rPr>
          <w:tab/>
        </w:r>
        <w:r w:rsidR="009E48D8">
          <w:rPr>
            <w:noProof/>
            <w:webHidden/>
          </w:rPr>
          <w:fldChar w:fldCharType="begin"/>
        </w:r>
        <w:r w:rsidR="009E48D8">
          <w:rPr>
            <w:noProof/>
            <w:webHidden/>
          </w:rPr>
          <w:instrText xml:space="preserve"> PAGEREF _Toc526842124 \h </w:instrText>
        </w:r>
        <w:r w:rsidR="009E48D8">
          <w:rPr>
            <w:noProof/>
            <w:webHidden/>
          </w:rPr>
        </w:r>
        <w:r w:rsidR="009E48D8">
          <w:rPr>
            <w:noProof/>
            <w:webHidden/>
          </w:rPr>
          <w:fldChar w:fldCharType="separate"/>
        </w:r>
        <w:r w:rsidR="009E48D8">
          <w:rPr>
            <w:noProof/>
            <w:webHidden/>
          </w:rPr>
          <w:t>44</w:t>
        </w:r>
        <w:r w:rsidR="009E48D8">
          <w:rPr>
            <w:noProof/>
            <w:webHidden/>
          </w:rPr>
          <w:fldChar w:fldCharType="end"/>
        </w:r>
      </w:hyperlink>
    </w:p>
    <w:p w14:paraId="0BC1B188" w14:textId="6F9E9A23" w:rsidR="009E48D8" w:rsidRDefault="00ED5B7F">
      <w:pPr>
        <w:pStyle w:val="TOC2"/>
        <w:tabs>
          <w:tab w:val="right" w:leader="dot" w:pos="9350"/>
        </w:tabs>
        <w:rPr>
          <w:rFonts w:eastAsiaTheme="minorEastAsia" w:cstheme="minorBidi"/>
          <w:smallCaps w:val="0"/>
          <w:noProof/>
          <w:color w:val="auto"/>
          <w:sz w:val="22"/>
          <w:szCs w:val="22"/>
        </w:rPr>
      </w:pPr>
      <w:hyperlink w:anchor="_Toc526842125" w:history="1">
        <w:r w:rsidR="009E48D8" w:rsidRPr="00DF529E">
          <w:rPr>
            <w:rStyle w:val="Hyperlink"/>
            <w:noProof/>
          </w:rPr>
          <w:t>Initialize SFTP</w:t>
        </w:r>
        <w:r w:rsidR="009E48D8">
          <w:rPr>
            <w:noProof/>
            <w:webHidden/>
          </w:rPr>
          <w:tab/>
        </w:r>
        <w:r w:rsidR="009E48D8">
          <w:rPr>
            <w:noProof/>
            <w:webHidden/>
          </w:rPr>
          <w:fldChar w:fldCharType="begin"/>
        </w:r>
        <w:r w:rsidR="009E48D8">
          <w:rPr>
            <w:noProof/>
            <w:webHidden/>
          </w:rPr>
          <w:instrText xml:space="preserve"> PAGEREF _Toc526842125 \h </w:instrText>
        </w:r>
        <w:r w:rsidR="009E48D8">
          <w:rPr>
            <w:noProof/>
            <w:webHidden/>
          </w:rPr>
        </w:r>
        <w:r w:rsidR="009E48D8">
          <w:rPr>
            <w:noProof/>
            <w:webHidden/>
          </w:rPr>
          <w:fldChar w:fldCharType="separate"/>
        </w:r>
        <w:r w:rsidR="009E48D8">
          <w:rPr>
            <w:noProof/>
            <w:webHidden/>
          </w:rPr>
          <w:t>45</w:t>
        </w:r>
        <w:r w:rsidR="009E48D8">
          <w:rPr>
            <w:noProof/>
            <w:webHidden/>
          </w:rPr>
          <w:fldChar w:fldCharType="end"/>
        </w:r>
      </w:hyperlink>
    </w:p>
    <w:p w14:paraId="20C45DC3" w14:textId="2D5C50D9" w:rsidR="009E48D8" w:rsidRDefault="00ED5B7F">
      <w:pPr>
        <w:pStyle w:val="TOC2"/>
        <w:tabs>
          <w:tab w:val="right" w:leader="dot" w:pos="9350"/>
        </w:tabs>
        <w:rPr>
          <w:rFonts w:eastAsiaTheme="minorEastAsia" w:cstheme="minorBidi"/>
          <w:smallCaps w:val="0"/>
          <w:noProof/>
          <w:color w:val="auto"/>
          <w:sz w:val="22"/>
          <w:szCs w:val="22"/>
        </w:rPr>
      </w:pPr>
      <w:hyperlink w:anchor="_Toc526842126" w:history="1">
        <w:r w:rsidR="009E48D8" w:rsidRPr="00DF529E">
          <w:rPr>
            <w:rStyle w:val="Hyperlink"/>
            <w:noProof/>
          </w:rPr>
          <w:t>JI Member Data Load</w:t>
        </w:r>
        <w:r w:rsidR="009E48D8">
          <w:rPr>
            <w:noProof/>
            <w:webHidden/>
          </w:rPr>
          <w:tab/>
        </w:r>
        <w:r w:rsidR="009E48D8">
          <w:rPr>
            <w:noProof/>
            <w:webHidden/>
          </w:rPr>
          <w:fldChar w:fldCharType="begin"/>
        </w:r>
        <w:r w:rsidR="009E48D8">
          <w:rPr>
            <w:noProof/>
            <w:webHidden/>
          </w:rPr>
          <w:instrText xml:space="preserve"> PAGEREF _Toc526842126 \h </w:instrText>
        </w:r>
        <w:r w:rsidR="009E48D8">
          <w:rPr>
            <w:noProof/>
            <w:webHidden/>
          </w:rPr>
        </w:r>
        <w:r w:rsidR="009E48D8">
          <w:rPr>
            <w:noProof/>
            <w:webHidden/>
          </w:rPr>
          <w:fldChar w:fldCharType="separate"/>
        </w:r>
        <w:r w:rsidR="009E48D8">
          <w:rPr>
            <w:noProof/>
            <w:webHidden/>
          </w:rPr>
          <w:t>46</w:t>
        </w:r>
        <w:r w:rsidR="009E48D8">
          <w:rPr>
            <w:noProof/>
            <w:webHidden/>
          </w:rPr>
          <w:fldChar w:fldCharType="end"/>
        </w:r>
      </w:hyperlink>
    </w:p>
    <w:p w14:paraId="284DD3E3" w14:textId="55B5F58C" w:rsidR="009E48D8" w:rsidRDefault="00ED5B7F">
      <w:pPr>
        <w:pStyle w:val="TOC2"/>
        <w:tabs>
          <w:tab w:val="right" w:leader="dot" w:pos="9350"/>
        </w:tabs>
        <w:rPr>
          <w:rFonts w:eastAsiaTheme="minorEastAsia" w:cstheme="minorBidi"/>
          <w:smallCaps w:val="0"/>
          <w:noProof/>
          <w:color w:val="auto"/>
          <w:sz w:val="22"/>
          <w:szCs w:val="22"/>
        </w:rPr>
      </w:pPr>
      <w:hyperlink w:anchor="_Toc526842127" w:history="1">
        <w:r w:rsidR="009E48D8" w:rsidRPr="00DF529E">
          <w:rPr>
            <w:rStyle w:val="Hyperlink"/>
            <w:noProof/>
          </w:rPr>
          <w:t>JI Meta Data Load</w:t>
        </w:r>
        <w:r w:rsidR="009E48D8">
          <w:rPr>
            <w:noProof/>
            <w:webHidden/>
          </w:rPr>
          <w:tab/>
        </w:r>
        <w:r w:rsidR="009E48D8">
          <w:rPr>
            <w:noProof/>
            <w:webHidden/>
          </w:rPr>
          <w:fldChar w:fldCharType="begin"/>
        </w:r>
        <w:r w:rsidR="009E48D8">
          <w:rPr>
            <w:noProof/>
            <w:webHidden/>
          </w:rPr>
          <w:instrText xml:space="preserve"> PAGEREF _Toc526842127 \h </w:instrText>
        </w:r>
        <w:r w:rsidR="009E48D8">
          <w:rPr>
            <w:noProof/>
            <w:webHidden/>
          </w:rPr>
        </w:r>
        <w:r w:rsidR="009E48D8">
          <w:rPr>
            <w:noProof/>
            <w:webHidden/>
          </w:rPr>
          <w:fldChar w:fldCharType="separate"/>
        </w:r>
        <w:r w:rsidR="009E48D8">
          <w:rPr>
            <w:noProof/>
            <w:webHidden/>
          </w:rPr>
          <w:t>47</w:t>
        </w:r>
        <w:r w:rsidR="009E48D8">
          <w:rPr>
            <w:noProof/>
            <w:webHidden/>
          </w:rPr>
          <w:fldChar w:fldCharType="end"/>
        </w:r>
      </w:hyperlink>
    </w:p>
    <w:p w14:paraId="4CC68155" w14:textId="2AFA145E" w:rsidR="009E48D8" w:rsidRDefault="00ED5B7F">
      <w:pPr>
        <w:pStyle w:val="TOC2"/>
        <w:tabs>
          <w:tab w:val="right" w:leader="dot" w:pos="9350"/>
        </w:tabs>
        <w:rPr>
          <w:rFonts w:eastAsiaTheme="minorEastAsia" w:cstheme="minorBidi"/>
          <w:smallCaps w:val="0"/>
          <w:noProof/>
          <w:color w:val="auto"/>
          <w:sz w:val="22"/>
          <w:szCs w:val="22"/>
        </w:rPr>
      </w:pPr>
      <w:hyperlink w:anchor="_Toc526842128" w:history="1">
        <w:r w:rsidR="009E48D8" w:rsidRPr="00DF529E">
          <w:rPr>
            <w:rStyle w:val="Hyperlink"/>
            <w:noProof/>
          </w:rPr>
          <w:t>Plan Cube Sync</w:t>
        </w:r>
        <w:r w:rsidR="009E48D8">
          <w:rPr>
            <w:noProof/>
            <w:webHidden/>
          </w:rPr>
          <w:tab/>
        </w:r>
        <w:r w:rsidR="009E48D8">
          <w:rPr>
            <w:noProof/>
            <w:webHidden/>
          </w:rPr>
          <w:fldChar w:fldCharType="begin"/>
        </w:r>
        <w:r w:rsidR="009E48D8">
          <w:rPr>
            <w:noProof/>
            <w:webHidden/>
          </w:rPr>
          <w:instrText xml:space="preserve"> PAGEREF _Toc526842128 \h </w:instrText>
        </w:r>
        <w:r w:rsidR="009E48D8">
          <w:rPr>
            <w:noProof/>
            <w:webHidden/>
          </w:rPr>
        </w:r>
        <w:r w:rsidR="009E48D8">
          <w:rPr>
            <w:noProof/>
            <w:webHidden/>
          </w:rPr>
          <w:fldChar w:fldCharType="separate"/>
        </w:r>
        <w:r w:rsidR="009E48D8">
          <w:rPr>
            <w:noProof/>
            <w:webHidden/>
          </w:rPr>
          <w:t>48</w:t>
        </w:r>
        <w:r w:rsidR="009E48D8">
          <w:rPr>
            <w:noProof/>
            <w:webHidden/>
          </w:rPr>
          <w:fldChar w:fldCharType="end"/>
        </w:r>
      </w:hyperlink>
    </w:p>
    <w:p w14:paraId="765C79DC" w14:textId="3E0F0825" w:rsidR="009E48D8" w:rsidRDefault="00ED5B7F">
      <w:pPr>
        <w:pStyle w:val="TOC2"/>
        <w:tabs>
          <w:tab w:val="right" w:leader="dot" w:pos="9350"/>
        </w:tabs>
        <w:rPr>
          <w:rFonts w:eastAsiaTheme="minorEastAsia" w:cstheme="minorBidi"/>
          <w:smallCaps w:val="0"/>
          <w:noProof/>
          <w:color w:val="auto"/>
          <w:sz w:val="22"/>
          <w:szCs w:val="22"/>
        </w:rPr>
      </w:pPr>
      <w:hyperlink w:anchor="_Toc526842129" w:history="1">
        <w:r w:rsidR="009E48D8" w:rsidRPr="00DF529E">
          <w:rPr>
            <w:rStyle w:val="Hyperlink"/>
            <w:noProof/>
          </w:rPr>
          <w:t>Plan Data Update</w:t>
        </w:r>
        <w:r w:rsidR="009E48D8">
          <w:rPr>
            <w:noProof/>
            <w:webHidden/>
          </w:rPr>
          <w:tab/>
        </w:r>
        <w:r w:rsidR="009E48D8">
          <w:rPr>
            <w:noProof/>
            <w:webHidden/>
          </w:rPr>
          <w:fldChar w:fldCharType="begin"/>
        </w:r>
        <w:r w:rsidR="009E48D8">
          <w:rPr>
            <w:noProof/>
            <w:webHidden/>
          </w:rPr>
          <w:instrText xml:space="preserve"> PAGEREF _Toc526842129 \h </w:instrText>
        </w:r>
        <w:r w:rsidR="009E48D8">
          <w:rPr>
            <w:noProof/>
            <w:webHidden/>
          </w:rPr>
        </w:r>
        <w:r w:rsidR="009E48D8">
          <w:rPr>
            <w:noProof/>
            <w:webHidden/>
          </w:rPr>
          <w:fldChar w:fldCharType="separate"/>
        </w:r>
        <w:r w:rsidR="009E48D8">
          <w:rPr>
            <w:noProof/>
            <w:webHidden/>
          </w:rPr>
          <w:t>49</w:t>
        </w:r>
        <w:r w:rsidR="009E48D8">
          <w:rPr>
            <w:noProof/>
            <w:webHidden/>
          </w:rPr>
          <w:fldChar w:fldCharType="end"/>
        </w:r>
      </w:hyperlink>
    </w:p>
    <w:p w14:paraId="54BBE0E9" w14:textId="0BB5D4B2" w:rsidR="009E48D8" w:rsidRDefault="00ED5B7F">
      <w:pPr>
        <w:pStyle w:val="TOC2"/>
        <w:tabs>
          <w:tab w:val="right" w:leader="dot" w:pos="9350"/>
        </w:tabs>
        <w:rPr>
          <w:rFonts w:eastAsiaTheme="minorEastAsia" w:cstheme="minorBidi"/>
          <w:smallCaps w:val="0"/>
          <w:noProof/>
          <w:color w:val="auto"/>
          <w:sz w:val="22"/>
          <w:szCs w:val="22"/>
        </w:rPr>
      </w:pPr>
      <w:hyperlink w:anchor="_Toc526842130" w:history="1">
        <w:r w:rsidR="009E48D8" w:rsidRPr="00DF529E">
          <w:rPr>
            <w:rStyle w:val="Hyperlink"/>
            <w:noProof/>
          </w:rPr>
          <w:t>Quartz Cube Sync</w:t>
        </w:r>
        <w:r w:rsidR="009E48D8">
          <w:rPr>
            <w:noProof/>
            <w:webHidden/>
          </w:rPr>
          <w:tab/>
        </w:r>
        <w:r w:rsidR="009E48D8">
          <w:rPr>
            <w:noProof/>
            <w:webHidden/>
          </w:rPr>
          <w:fldChar w:fldCharType="begin"/>
        </w:r>
        <w:r w:rsidR="009E48D8">
          <w:rPr>
            <w:noProof/>
            <w:webHidden/>
          </w:rPr>
          <w:instrText xml:space="preserve"> PAGEREF _Toc526842130 \h </w:instrText>
        </w:r>
        <w:r w:rsidR="009E48D8">
          <w:rPr>
            <w:noProof/>
            <w:webHidden/>
          </w:rPr>
        </w:r>
        <w:r w:rsidR="009E48D8">
          <w:rPr>
            <w:noProof/>
            <w:webHidden/>
          </w:rPr>
          <w:fldChar w:fldCharType="separate"/>
        </w:r>
        <w:r w:rsidR="009E48D8">
          <w:rPr>
            <w:noProof/>
            <w:webHidden/>
          </w:rPr>
          <w:t>51</w:t>
        </w:r>
        <w:r w:rsidR="009E48D8">
          <w:rPr>
            <w:noProof/>
            <w:webHidden/>
          </w:rPr>
          <w:fldChar w:fldCharType="end"/>
        </w:r>
      </w:hyperlink>
    </w:p>
    <w:p w14:paraId="46B02B60" w14:textId="3B403E3A" w:rsidR="009E48D8" w:rsidRDefault="00ED5B7F">
      <w:pPr>
        <w:pStyle w:val="TOC2"/>
        <w:tabs>
          <w:tab w:val="right" w:leader="dot" w:pos="9350"/>
        </w:tabs>
        <w:rPr>
          <w:rFonts w:eastAsiaTheme="minorEastAsia" w:cstheme="minorBidi"/>
          <w:smallCaps w:val="0"/>
          <w:noProof/>
          <w:color w:val="auto"/>
          <w:sz w:val="22"/>
          <w:szCs w:val="22"/>
        </w:rPr>
      </w:pPr>
      <w:hyperlink w:anchor="_Toc526842131" w:history="1">
        <w:r w:rsidR="009E48D8" w:rsidRPr="00DF529E">
          <w:rPr>
            <w:rStyle w:val="Hyperlink"/>
            <w:noProof/>
          </w:rPr>
          <w:t>Quartz Purge Aged Data</w:t>
        </w:r>
        <w:r w:rsidR="009E48D8">
          <w:rPr>
            <w:noProof/>
            <w:webHidden/>
          </w:rPr>
          <w:tab/>
        </w:r>
        <w:r w:rsidR="009E48D8">
          <w:rPr>
            <w:noProof/>
            <w:webHidden/>
          </w:rPr>
          <w:fldChar w:fldCharType="begin"/>
        </w:r>
        <w:r w:rsidR="009E48D8">
          <w:rPr>
            <w:noProof/>
            <w:webHidden/>
          </w:rPr>
          <w:instrText xml:space="preserve"> PAGEREF _Toc526842131 \h </w:instrText>
        </w:r>
        <w:r w:rsidR="009E48D8">
          <w:rPr>
            <w:noProof/>
            <w:webHidden/>
          </w:rPr>
        </w:r>
        <w:r w:rsidR="009E48D8">
          <w:rPr>
            <w:noProof/>
            <w:webHidden/>
          </w:rPr>
          <w:fldChar w:fldCharType="separate"/>
        </w:r>
        <w:r w:rsidR="009E48D8">
          <w:rPr>
            <w:noProof/>
            <w:webHidden/>
          </w:rPr>
          <w:t>52</w:t>
        </w:r>
        <w:r w:rsidR="009E48D8">
          <w:rPr>
            <w:noProof/>
            <w:webHidden/>
          </w:rPr>
          <w:fldChar w:fldCharType="end"/>
        </w:r>
      </w:hyperlink>
    </w:p>
    <w:p w14:paraId="6F7CEED1" w14:textId="0DB79623" w:rsidR="009E48D8" w:rsidRDefault="00ED5B7F">
      <w:pPr>
        <w:pStyle w:val="TOC2"/>
        <w:tabs>
          <w:tab w:val="right" w:leader="dot" w:pos="9350"/>
        </w:tabs>
        <w:rPr>
          <w:rFonts w:eastAsiaTheme="minorEastAsia" w:cstheme="minorBidi"/>
          <w:smallCaps w:val="0"/>
          <w:noProof/>
          <w:color w:val="auto"/>
          <w:sz w:val="22"/>
          <w:szCs w:val="22"/>
        </w:rPr>
      </w:pPr>
      <w:hyperlink w:anchor="_Toc526842132" w:history="1">
        <w:r w:rsidR="009E48D8" w:rsidRPr="00DF529E">
          <w:rPr>
            <w:rStyle w:val="Hyperlink"/>
            <w:noProof/>
          </w:rPr>
          <w:t>Rebuild Contexts</w:t>
        </w:r>
        <w:r w:rsidR="009E48D8">
          <w:rPr>
            <w:noProof/>
            <w:webHidden/>
          </w:rPr>
          <w:tab/>
        </w:r>
        <w:r w:rsidR="009E48D8">
          <w:rPr>
            <w:noProof/>
            <w:webHidden/>
          </w:rPr>
          <w:fldChar w:fldCharType="begin"/>
        </w:r>
        <w:r w:rsidR="009E48D8">
          <w:rPr>
            <w:noProof/>
            <w:webHidden/>
          </w:rPr>
          <w:instrText xml:space="preserve"> PAGEREF _Toc526842132 \h </w:instrText>
        </w:r>
        <w:r w:rsidR="009E48D8">
          <w:rPr>
            <w:noProof/>
            <w:webHidden/>
          </w:rPr>
        </w:r>
        <w:r w:rsidR="009E48D8">
          <w:rPr>
            <w:noProof/>
            <w:webHidden/>
          </w:rPr>
          <w:fldChar w:fldCharType="separate"/>
        </w:r>
        <w:r w:rsidR="009E48D8">
          <w:rPr>
            <w:noProof/>
            <w:webHidden/>
          </w:rPr>
          <w:t>53</w:t>
        </w:r>
        <w:r w:rsidR="009E48D8">
          <w:rPr>
            <w:noProof/>
            <w:webHidden/>
          </w:rPr>
          <w:fldChar w:fldCharType="end"/>
        </w:r>
      </w:hyperlink>
    </w:p>
    <w:p w14:paraId="26E2CC2D" w14:textId="77AC5C8B" w:rsidR="009E48D8" w:rsidRDefault="00ED5B7F">
      <w:pPr>
        <w:pStyle w:val="TOC2"/>
        <w:tabs>
          <w:tab w:val="right" w:leader="dot" w:pos="9350"/>
        </w:tabs>
        <w:rPr>
          <w:rFonts w:eastAsiaTheme="minorEastAsia" w:cstheme="minorBidi"/>
          <w:smallCaps w:val="0"/>
          <w:noProof/>
          <w:color w:val="auto"/>
          <w:sz w:val="22"/>
          <w:szCs w:val="22"/>
        </w:rPr>
      </w:pPr>
      <w:hyperlink w:anchor="_Toc526842133" w:history="1">
        <w:r w:rsidR="009E48D8" w:rsidRPr="00DF529E">
          <w:rPr>
            <w:rStyle w:val="Hyperlink"/>
            <w:noProof/>
          </w:rPr>
          <w:t>Start EP Services</w:t>
        </w:r>
        <w:r w:rsidR="009E48D8">
          <w:rPr>
            <w:noProof/>
            <w:webHidden/>
          </w:rPr>
          <w:tab/>
        </w:r>
        <w:r w:rsidR="009E48D8">
          <w:rPr>
            <w:noProof/>
            <w:webHidden/>
          </w:rPr>
          <w:fldChar w:fldCharType="begin"/>
        </w:r>
        <w:r w:rsidR="009E48D8">
          <w:rPr>
            <w:noProof/>
            <w:webHidden/>
          </w:rPr>
          <w:instrText xml:space="preserve"> PAGEREF _Toc526842133 \h </w:instrText>
        </w:r>
        <w:r w:rsidR="009E48D8">
          <w:rPr>
            <w:noProof/>
            <w:webHidden/>
          </w:rPr>
        </w:r>
        <w:r w:rsidR="009E48D8">
          <w:rPr>
            <w:noProof/>
            <w:webHidden/>
          </w:rPr>
          <w:fldChar w:fldCharType="separate"/>
        </w:r>
        <w:r w:rsidR="009E48D8">
          <w:rPr>
            <w:noProof/>
            <w:webHidden/>
          </w:rPr>
          <w:t>54</w:t>
        </w:r>
        <w:r w:rsidR="009E48D8">
          <w:rPr>
            <w:noProof/>
            <w:webHidden/>
          </w:rPr>
          <w:fldChar w:fldCharType="end"/>
        </w:r>
      </w:hyperlink>
    </w:p>
    <w:p w14:paraId="65BFA4C0" w14:textId="31143FA4" w:rsidR="009E48D8" w:rsidRDefault="00ED5B7F">
      <w:pPr>
        <w:pStyle w:val="TOC2"/>
        <w:tabs>
          <w:tab w:val="right" w:leader="dot" w:pos="9350"/>
        </w:tabs>
        <w:rPr>
          <w:rFonts w:eastAsiaTheme="minorEastAsia" w:cstheme="minorBidi"/>
          <w:smallCaps w:val="0"/>
          <w:noProof/>
          <w:color w:val="auto"/>
          <w:sz w:val="22"/>
          <w:szCs w:val="22"/>
        </w:rPr>
      </w:pPr>
      <w:hyperlink w:anchor="_Toc526842134" w:history="1">
        <w:r w:rsidR="009E48D8" w:rsidRPr="00DF529E">
          <w:rPr>
            <w:rStyle w:val="Hyperlink"/>
            <w:noProof/>
          </w:rPr>
          <w:t>Stop EP Services</w:t>
        </w:r>
        <w:r w:rsidR="009E48D8">
          <w:rPr>
            <w:noProof/>
            <w:webHidden/>
          </w:rPr>
          <w:tab/>
        </w:r>
        <w:r w:rsidR="009E48D8">
          <w:rPr>
            <w:noProof/>
            <w:webHidden/>
          </w:rPr>
          <w:fldChar w:fldCharType="begin"/>
        </w:r>
        <w:r w:rsidR="009E48D8">
          <w:rPr>
            <w:noProof/>
            <w:webHidden/>
          </w:rPr>
          <w:instrText xml:space="preserve"> PAGEREF _Toc526842134 \h </w:instrText>
        </w:r>
        <w:r w:rsidR="009E48D8">
          <w:rPr>
            <w:noProof/>
            <w:webHidden/>
          </w:rPr>
        </w:r>
        <w:r w:rsidR="009E48D8">
          <w:rPr>
            <w:noProof/>
            <w:webHidden/>
          </w:rPr>
          <w:fldChar w:fldCharType="separate"/>
        </w:r>
        <w:r w:rsidR="009E48D8">
          <w:rPr>
            <w:noProof/>
            <w:webHidden/>
          </w:rPr>
          <w:t>55</w:t>
        </w:r>
        <w:r w:rsidR="009E48D8">
          <w:rPr>
            <w:noProof/>
            <w:webHidden/>
          </w:rPr>
          <w:fldChar w:fldCharType="end"/>
        </w:r>
      </w:hyperlink>
    </w:p>
    <w:p w14:paraId="042041C1" w14:textId="5568D597" w:rsidR="009E48D8" w:rsidRDefault="00ED5B7F">
      <w:pPr>
        <w:pStyle w:val="TOC1"/>
        <w:tabs>
          <w:tab w:val="left" w:pos="1758"/>
          <w:tab w:val="right" w:leader="dot" w:pos="9350"/>
        </w:tabs>
        <w:rPr>
          <w:rFonts w:eastAsiaTheme="minorEastAsia" w:cstheme="minorBidi"/>
          <w:b w:val="0"/>
          <w:bCs w:val="0"/>
          <w:caps w:val="0"/>
          <w:noProof/>
          <w:color w:val="auto"/>
          <w:sz w:val="22"/>
          <w:szCs w:val="22"/>
        </w:rPr>
      </w:pPr>
      <w:hyperlink w:anchor="_Toc526842135" w:history="1">
        <w:r w:rsidR="009E48D8" w:rsidRPr="00DF529E">
          <w:rPr>
            <w:rStyle w:val="Hyperlink"/>
            <w:noProof/>
          </w:rPr>
          <w:t>EP Batch Service</w:t>
        </w:r>
        <w:r w:rsidR="009E48D8">
          <w:rPr>
            <w:rFonts w:eastAsiaTheme="minorEastAsia" w:cstheme="minorBidi"/>
            <w:b w:val="0"/>
            <w:bCs w:val="0"/>
            <w:caps w:val="0"/>
            <w:noProof/>
            <w:color w:val="auto"/>
            <w:sz w:val="22"/>
            <w:szCs w:val="22"/>
          </w:rPr>
          <w:tab/>
        </w:r>
        <w:r w:rsidR="009E48D8" w:rsidRPr="00DF529E">
          <w:rPr>
            <w:rStyle w:val="Hyperlink"/>
            <w:noProof/>
          </w:rPr>
          <w:t>Section 6</w:t>
        </w:r>
        <w:r w:rsidR="009E48D8">
          <w:rPr>
            <w:noProof/>
            <w:webHidden/>
          </w:rPr>
          <w:tab/>
        </w:r>
        <w:r w:rsidR="009E48D8">
          <w:rPr>
            <w:noProof/>
            <w:webHidden/>
          </w:rPr>
          <w:fldChar w:fldCharType="begin"/>
        </w:r>
        <w:r w:rsidR="009E48D8">
          <w:rPr>
            <w:noProof/>
            <w:webHidden/>
          </w:rPr>
          <w:instrText xml:space="preserve"> PAGEREF _Toc526842135 \h </w:instrText>
        </w:r>
        <w:r w:rsidR="009E48D8">
          <w:rPr>
            <w:noProof/>
            <w:webHidden/>
          </w:rPr>
        </w:r>
        <w:r w:rsidR="009E48D8">
          <w:rPr>
            <w:noProof/>
            <w:webHidden/>
          </w:rPr>
          <w:fldChar w:fldCharType="separate"/>
        </w:r>
        <w:r w:rsidR="009E48D8">
          <w:rPr>
            <w:noProof/>
            <w:webHidden/>
          </w:rPr>
          <w:t>56</w:t>
        </w:r>
        <w:r w:rsidR="009E48D8">
          <w:rPr>
            <w:noProof/>
            <w:webHidden/>
          </w:rPr>
          <w:fldChar w:fldCharType="end"/>
        </w:r>
      </w:hyperlink>
    </w:p>
    <w:p w14:paraId="64874115" w14:textId="5E3808B3" w:rsidR="009E48D8" w:rsidRDefault="00ED5B7F">
      <w:pPr>
        <w:pStyle w:val="TOC2"/>
        <w:tabs>
          <w:tab w:val="right" w:leader="dot" w:pos="9350"/>
        </w:tabs>
        <w:rPr>
          <w:rFonts w:eastAsiaTheme="minorEastAsia" w:cstheme="minorBidi"/>
          <w:smallCaps w:val="0"/>
          <w:noProof/>
          <w:color w:val="auto"/>
          <w:sz w:val="22"/>
          <w:szCs w:val="22"/>
        </w:rPr>
      </w:pPr>
      <w:hyperlink w:anchor="_Toc526842136" w:history="1">
        <w:r w:rsidR="009E48D8" w:rsidRPr="00DF529E">
          <w:rPr>
            <w:rStyle w:val="Hyperlink"/>
            <w:noProof/>
          </w:rPr>
          <w:t>EP Batch Client/Server Workflow</w:t>
        </w:r>
        <w:r w:rsidR="009E48D8">
          <w:rPr>
            <w:noProof/>
            <w:webHidden/>
          </w:rPr>
          <w:tab/>
        </w:r>
        <w:r w:rsidR="009E48D8">
          <w:rPr>
            <w:noProof/>
            <w:webHidden/>
          </w:rPr>
          <w:fldChar w:fldCharType="begin"/>
        </w:r>
        <w:r w:rsidR="009E48D8">
          <w:rPr>
            <w:noProof/>
            <w:webHidden/>
          </w:rPr>
          <w:instrText xml:space="preserve"> PAGEREF _Toc526842136 \h </w:instrText>
        </w:r>
        <w:r w:rsidR="009E48D8">
          <w:rPr>
            <w:noProof/>
            <w:webHidden/>
          </w:rPr>
        </w:r>
        <w:r w:rsidR="009E48D8">
          <w:rPr>
            <w:noProof/>
            <w:webHidden/>
          </w:rPr>
          <w:fldChar w:fldCharType="separate"/>
        </w:r>
        <w:r w:rsidR="009E48D8">
          <w:rPr>
            <w:noProof/>
            <w:webHidden/>
          </w:rPr>
          <w:t>57</w:t>
        </w:r>
        <w:r w:rsidR="009E48D8">
          <w:rPr>
            <w:noProof/>
            <w:webHidden/>
          </w:rPr>
          <w:fldChar w:fldCharType="end"/>
        </w:r>
      </w:hyperlink>
    </w:p>
    <w:p w14:paraId="33D8B6C5" w14:textId="5D737736" w:rsidR="009E48D8" w:rsidRDefault="00ED5B7F">
      <w:pPr>
        <w:pStyle w:val="TOC2"/>
        <w:tabs>
          <w:tab w:val="right" w:leader="dot" w:pos="9350"/>
        </w:tabs>
        <w:rPr>
          <w:rFonts w:eastAsiaTheme="minorEastAsia" w:cstheme="minorBidi"/>
          <w:smallCaps w:val="0"/>
          <w:noProof/>
          <w:color w:val="auto"/>
          <w:sz w:val="22"/>
          <w:szCs w:val="22"/>
        </w:rPr>
      </w:pPr>
      <w:hyperlink w:anchor="_Toc526842137" w:history="1">
        <w:r w:rsidR="009E48D8" w:rsidRPr="00DF529E">
          <w:rPr>
            <w:rStyle w:val="Hyperlink"/>
            <w:noProof/>
          </w:rPr>
          <w:t>Suggested Batch Service Settings</w:t>
        </w:r>
        <w:r w:rsidR="009E48D8">
          <w:rPr>
            <w:noProof/>
            <w:webHidden/>
          </w:rPr>
          <w:tab/>
        </w:r>
        <w:r w:rsidR="009E48D8">
          <w:rPr>
            <w:noProof/>
            <w:webHidden/>
          </w:rPr>
          <w:fldChar w:fldCharType="begin"/>
        </w:r>
        <w:r w:rsidR="009E48D8">
          <w:rPr>
            <w:noProof/>
            <w:webHidden/>
          </w:rPr>
          <w:instrText xml:space="preserve"> PAGEREF _Toc526842137 \h </w:instrText>
        </w:r>
        <w:r w:rsidR="009E48D8">
          <w:rPr>
            <w:noProof/>
            <w:webHidden/>
          </w:rPr>
        </w:r>
        <w:r w:rsidR="009E48D8">
          <w:rPr>
            <w:noProof/>
            <w:webHidden/>
          </w:rPr>
          <w:fldChar w:fldCharType="separate"/>
        </w:r>
        <w:r w:rsidR="009E48D8">
          <w:rPr>
            <w:noProof/>
            <w:webHidden/>
          </w:rPr>
          <w:t>58</w:t>
        </w:r>
        <w:r w:rsidR="009E48D8">
          <w:rPr>
            <w:noProof/>
            <w:webHidden/>
          </w:rPr>
          <w:fldChar w:fldCharType="end"/>
        </w:r>
      </w:hyperlink>
    </w:p>
    <w:p w14:paraId="1BE86BE0" w14:textId="775A4906" w:rsidR="009E48D8" w:rsidRDefault="00ED5B7F">
      <w:pPr>
        <w:pStyle w:val="TOC2"/>
        <w:tabs>
          <w:tab w:val="right" w:leader="dot" w:pos="9350"/>
        </w:tabs>
        <w:rPr>
          <w:rFonts w:eastAsiaTheme="minorEastAsia" w:cstheme="minorBidi"/>
          <w:smallCaps w:val="0"/>
          <w:noProof/>
          <w:color w:val="auto"/>
          <w:sz w:val="22"/>
          <w:szCs w:val="22"/>
        </w:rPr>
      </w:pPr>
      <w:hyperlink w:anchor="_Toc526842138" w:history="1">
        <w:r w:rsidR="009E48D8" w:rsidRPr="00DF529E">
          <w:rPr>
            <w:rStyle w:val="Hyperlink"/>
            <w:noProof/>
          </w:rPr>
          <w:t>Sample Application Settings</w:t>
        </w:r>
        <w:r w:rsidR="009E48D8">
          <w:rPr>
            <w:noProof/>
            <w:webHidden/>
          </w:rPr>
          <w:tab/>
        </w:r>
        <w:r w:rsidR="009E48D8">
          <w:rPr>
            <w:noProof/>
            <w:webHidden/>
          </w:rPr>
          <w:fldChar w:fldCharType="begin"/>
        </w:r>
        <w:r w:rsidR="009E48D8">
          <w:rPr>
            <w:noProof/>
            <w:webHidden/>
          </w:rPr>
          <w:instrText xml:space="preserve"> PAGEREF _Toc526842138 \h </w:instrText>
        </w:r>
        <w:r w:rsidR="009E48D8">
          <w:rPr>
            <w:noProof/>
            <w:webHidden/>
          </w:rPr>
        </w:r>
        <w:r w:rsidR="009E48D8">
          <w:rPr>
            <w:noProof/>
            <w:webHidden/>
          </w:rPr>
          <w:fldChar w:fldCharType="separate"/>
        </w:r>
        <w:r w:rsidR="009E48D8">
          <w:rPr>
            <w:noProof/>
            <w:webHidden/>
          </w:rPr>
          <w:t>59</w:t>
        </w:r>
        <w:r w:rsidR="009E48D8">
          <w:rPr>
            <w:noProof/>
            <w:webHidden/>
          </w:rPr>
          <w:fldChar w:fldCharType="end"/>
        </w:r>
      </w:hyperlink>
    </w:p>
    <w:p w14:paraId="3E7F2EB7" w14:textId="5B6A3DC4" w:rsidR="009E48D8" w:rsidRDefault="00ED5B7F">
      <w:pPr>
        <w:pStyle w:val="TOC1"/>
        <w:tabs>
          <w:tab w:val="left" w:pos="1651"/>
          <w:tab w:val="right" w:leader="dot" w:pos="9350"/>
        </w:tabs>
        <w:rPr>
          <w:rFonts w:eastAsiaTheme="minorEastAsia" w:cstheme="minorBidi"/>
          <w:b w:val="0"/>
          <w:bCs w:val="0"/>
          <w:caps w:val="0"/>
          <w:noProof/>
          <w:color w:val="auto"/>
          <w:sz w:val="22"/>
          <w:szCs w:val="22"/>
        </w:rPr>
      </w:pPr>
      <w:hyperlink w:anchor="_Toc526842139" w:history="1">
        <w:r w:rsidR="009E48D8" w:rsidRPr="00DF529E">
          <w:rPr>
            <w:rStyle w:val="Hyperlink"/>
            <w:noProof/>
          </w:rPr>
          <w:t>EP Batch Client</w:t>
        </w:r>
        <w:r w:rsidR="009E48D8">
          <w:rPr>
            <w:rFonts w:eastAsiaTheme="minorEastAsia" w:cstheme="minorBidi"/>
            <w:b w:val="0"/>
            <w:bCs w:val="0"/>
            <w:caps w:val="0"/>
            <w:noProof/>
            <w:color w:val="auto"/>
            <w:sz w:val="22"/>
            <w:szCs w:val="22"/>
          </w:rPr>
          <w:tab/>
        </w:r>
        <w:r w:rsidR="009E48D8" w:rsidRPr="00DF529E">
          <w:rPr>
            <w:rStyle w:val="Hyperlink"/>
            <w:noProof/>
          </w:rPr>
          <w:t>Section 7</w:t>
        </w:r>
        <w:r w:rsidR="009E48D8">
          <w:rPr>
            <w:noProof/>
            <w:webHidden/>
          </w:rPr>
          <w:tab/>
        </w:r>
        <w:r w:rsidR="009E48D8">
          <w:rPr>
            <w:noProof/>
            <w:webHidden/>
          </w:rPr>
          <w:fldChar w:fldCharType="begin"/>
        </w:r>
        <w:r w:rsidR="009E48D8">
          <w:rPr>
            <w:noProof/>
            <w:webHidden/>
          </w:rPr>
          <w:instrText xml:space="preserve"> PAGEREF _Toc526842139 \h </w:instrText>
        </w:r>
        <w:r w:rsidR="009E48D8">
          <w:rPr>
            <w:noProof/>
            <w:webHidden/>
          </w:rPr>
        </w:r>
        <w:r w:rsidR="009E48D8">
          <w:rPr>
            <w:noProof/>
            <w:webHidden/>
          </w:rPr>
          <w:fldChar w:fldCharType="separate"/>
        </w:r>
        <w:r w:rsidR="009E48D8">
          <w:rPr>
            <w:noProof/>
            <w:webHidden/>
          </w:rPr>
          <w:t>61</w:t>
        </w:r>
        <w:r w:rsidR="009E48D8">
          <w:rPr>
            <w:noProof/>
            <w:webHidden/>
          </w:rPr>
          <w:fldChar w:fldCharType="end"/>
        </w:r>
      </w:hyperlink>
    </w:p>
    <w:p w14:paraId="3030011E" w14:textId="5696CCAC" w:rsidR="009E48D8" w:rsidRDefault="00ED5B7F">
      <w:pPr>
        <w:pStyle w:val="TOC2"/>
        <w:tabs>
          <w:tab w:val="right" w:leader="dot" w:pos="9350"/>
        </w:tabs>
        <w:rPr>
          <w:rFonts w:eastAsiaTheme="minorEastAsia" w:cstheme="minorBidi"/>
          <w:smallCaps w:val="0"/>
          <w:noProof/>
          <w:color w:val="auto"/>
          <w:sz w:val="22"/>
          <w:szCs w:val="22"/>
        </w:rPr>
      </w:pPr>
      <w:hyperlink w:anchor="_Toc526842140" w:history="1">
        <w:r w:rsidR="009E48D8" w:rsidRPr="00DF529E">
          <w:rPr>
            <w:rStyle w:val="Hyperlink"/>
            <w:noProof/>
          </w:rPr>
          <w:t>EP Batch Client Desktop</w:t>
        </w:r>
        <w:r w:rsidR="009E48D8">
          <w:rPr>
            <w:noProof/>
            <w:webHidden/>
          </w:rPr>
          <w:tab/>
        </w:r>
        <w:r w:rsidR="009E48D8">
          <w:rPr>
            <w:noProof/>
            <w:webHidden/>
          </w:rPr>
          <w:fldChar w:fldCharType="begin"/>
        </w:r>
        <w:r w:rsidR="009E48D8">
          <w:rPr>
            <w:noProof/>
            <w:webHidden/>
          </w:rPr>
          <w:instrText xml:space="preserve"> PAGEREF _Toc526842140 \h </w:instrText>
        </w:r>
        <w:r w:rsidR="009E48D8">
          <w:rPr>
            <w:noProof/>
            <w:webHidden/>
          </w:rPr>
        </w:r>
        <w:r w:rsidR="009E48D8">
          <w:rPr>
            <w:noProof/>
            <w:webHidden/>
          </w:rPr>
          <w:fldChar w:fldCharType="separate"/>
        </w:r>
        <w:r w:rsidR="009E48D8">
          <w:rPr>
            <w:noProof/>
            <w:webHidden/>
          </w:rPr>
          <w:t>61</w:t>
        </w:r>
        <w:r w:rsidR="009E48D8">
          <w:rPr>
            <w:noProof/>
            <w:webHidden/>
          </w:rPr>
          <w:fldChar w:fldCharType="end"/>
        </w:r>
      </w:hyperlink>
    </w:p>
    <w:p w14:paraId="3CA79F2F" w14:textId="106F9C40" w:rsidR="009E48D8" w:rsidRDefault="00ED5B7F">
      <w:pPr>
        <w:pStyle w:val="TOC2"/>
        <w:tabs>
          <w:tab w:val="right" w:leader="dot" w:pos="9350"/>
        </w:tabs>
        <w:rPr>
          <w:rFonts w:eastAsiaTheme="minorEastAsia" w:cstheme="minorBidi"/>
          <w:smallCaps w:val="0"/>
          <w:noProof/>
          <w:color w:val="auto"/>
          <w:sz w:val="22"/>
          <w:szCs w:val="22"/>
        </w:rPr>
      </w:pPr>
      <w:hyperlink w:anchor="_Toc526842141" w:history="1">
        <w:r w:rsidR="009E48D8" w:rsidRPr="00DF529E">
          <w:rPr>
            <w:rStyle w:val="Hyperlink"/>
            <w:noProof/>
          </w:rPr>
          <w:t>Menu Items</w:t>
        </w:r>
        <w:r w:rsidR="009E48D8">
          <w:rPr>
            <w:noProof/>
            <w:webHidden/>
          </w:rPr>
          <w:tab/>
        </w:r>
        <w:r w:rsidR="009E48D8">
          <w:rPr>
            <w:noProof/>
            <w:webHidden/>
          </w:rPr>
          <w:fldChar w:fldCharType="begin"/>
        </w:r>
        <w:r w:rsidR="009E48D8">
          <w:rPr>
            <w:noProof/>
            <w:webHidden/>
          </w:rPr>
          <w:instrText xml:space="preserve"> PAGEREF _Toc526842141 \h </w:instrText>
        </w:r>
        <w:r w:rsidR="009E48D8">
          <w:rPr>
            <w:noProof/>
            <w:webHidden/>
          </w:rPr>
        </w:r>
        <w:r w:rsidR="009E48D8">
          <w:rPr>
            <w:noProof/>
            <w:webHidden/>
          </w:rPr>
          <w:fldChar w:fldCharType="separate"/>
        </w:r>
        <w:r w:rsidR="009E48D8">
          <w:rPr>
            <w:noProof/>
            <w:webHidden/>
          </w:rPr>
          <w:t>61</w:t>
        </w:r>
        <w:r w:rsidR="009E48D8">
          <w:rPr>
            <w:noProof/>
            <w:webHidden/>
          </w:rPr>
          <w:fldChar w:fldCharType="end"/>
        </w:r>
      </w:hyperlink>
    </w:p>
    <w:p w14:paraId="0592AC43" w14:textId="158092DC" w:rsidR="009E48D8" w:rsidRDefault="00ED5B7F">
      <w:pPr>
        <w:pStyle w:val="TOC2"/>
        <w:tabs>
          <w:tab w:val="right" w:leader="dot" w:pos="9350"/>
        </w:tabs>
        <w:rPr>
          <w:rFonts w:eastAsiaTheme="minorEastAsia" w:cstheme="minorBidi"/>
          <w:smallCaps w:val="0"/>
          <w:noProof/>
          <w:color w:val="auto"/>
          <w:sz w:val="22"/>
          <w:szCs w:val="22"/>
        </w:rPr>
      </w:pPr>
      <w:hyperlink w:anchor="_Toc526842142" w:history="1">
        <w:r w:rsidR="009E48D8" w:rsidRPr="00DF529E">
          <w:rPr>
            <w:rStyle w:val="Hyperlink"/>
            <w:noProof/>
          </w:rPr>
          <w:t>EP Batch Client Session</w:t>
        </w:r>
        <w:r w:rsidR="009E48D8">
          <w:rPr>
            <w:noProof/>
            <w:webHidden/>
          </w:rPr>
          <w:tab/>
        </w:r>
        <w:r w:rsidR="009E48D8">
          <w:rPr>
            <w:noProof/>
            <w:webHidden/>
          </w:rPr>
          <w:fldChar w:fldCharType="begin"/>
        </w:r>
        <w:r w:rsidR="009E48D8">
          <w:rPr>
            <w:noProof/>
            <w:webHidden/>
          </w:rPr>
          <w:instrText xml:space="preserve"> PAGEREF _Toc526842142 \h </w:instrText>
        </w:r>
        <w:r w:rsidR="009E48D8">
          <w:rPr>
            <w:noProof/>
            <w:webHidden/>
          </w:rPr>
        </w:r>
        <w:r w:rsidR="009E48D8">
          <w:rPr>
            <w:noProof/>
            <w:webHidden/>
          </w:rPr>
          <w:fldChar w:fldCharType="separate"/>
        </w:r>
        <w:r w:rsidR="009E48D8">
          <w:rPr>
            <w:noProof/>
            <w:webHidden/>
          </w:rPr>
          <w:t>62</w:t>
        </w:r>
        <w:r w:rsidR="009E48D8">
          <w:rPr>
            <w:noProof/>
            <w:webHidden/>
          </w:rPr>
          <w:fldChar w:fldCharType="end"/>
        </w:r>
      </w:hyperlink>
    </w:p>
    <w:p w14:paraId="66E7462D" w14:textId="779F971C" w:rsidR="009E48D8" w:rsidRDefault="00ED5B7F">
      <w:pPr>
        <w:pStyle w:val="TOC2"/>
        <w:tabs>
          <w:tab w:val="right" w:leader="dot" w:pos="9350"/>
        </w:tabs>
        <w:rPr>
          <w:rFonts w:eastAsiaTheme="minorEastAsia" w:cstheme="minorBidi"/>
          <w:smallCaps w:val="0"/>
          <w:noProof/>
          <w:color w:val="auto"/>
          <w:sz w:val="22"/>
          <w:szCs w:val="22"/>
        </w:rPr>
      </w:pPr>
      <w:hyperlink w:anchor="_Toc526842143" w:history="1">
        <w:r w:rsidR="009E48D8" w:rsidRPr="00DF529E">
          <w:rPr>
            <w:rStyle w:val="Hyperlink"/>
            <w:noProof/>
          </w:rPr>
          <w:t>Options Panel</w:t>
        </w:r>
        <w:r w:rsidR="009E48D8">
          <w:rPr>
            <w:noProof/>
            <w:webHidden/>
          </w:rPr>
          <w:tab/>
        </w:r>
        <w:r w:rsidR="009E48D8">
          <w:rPr>
            <w:noProof/>
            <w:webHidden/>
          </w:rPr>
          <w:fldChar w:fldCharType="begin"/>
        </w:r>
        <w:r w:rsidR="009E48D8">
          <w:rPr>
            <w:noProof/>
            <w:webHidden/>
          </w:rPr>
          <w:instrText xml:space="preserve"> PAGEREF _Toc526842143 \h </w:instrText>
        </w:r>
        <w:r w:rsidR="009E48D8">
          <w:rPr>
            <w:noProof/>
            <w:webHidden/>
          </w:rPr>
        </w:r>
        <w:r w:rsidR="009E48D8">
          <w:rPr>
            <w:noProof/>
            <w:webHidden/>
          </w:rPr>
          <w:fldChar w:fldCharType="separate"/>
        </w:r>
        <w:r w:rsidR="009E48D8">
          <w:rPr>
            <w:noProof/>
            <w:webHidden/>
          </w:rPr>
          <w:t>62</w:t>
        </w:r>
        <w:r w:rsidR="009E48D8">
          <w:rPr>
            <w:noProof/>
            <w:webHidden/>
          </w:rPr>
          <w:fldChar w:fldCharType="end"/>
        </w:r>
      </w:hyperlink>
    </w:p>
    <w:p w14:paraId="517C2342" w14:textId="4C486828" w:rsidR="009E48D8" w:rsidRDefault="00ED5B7F">
      <w:pPr>
        <w:pStyle w:val="TOC2"/>
        <w:tabs>
          <w:tab w:val="right" w:leader="dot" w:pos="9350"/>
        </w:tabs>
        <w:rPr>
          <w:rFonts w:eastAsiaTheme="minorEastAsia" w:cstheme="minorBidi"/>
          <w:smallCaps w:val="0"/>
          <w:noProof/>
          <w:color w:val="auto"/>
          <w:sz w:val="22"/>
          <w:szCs w:val="22"/>
        </w:rPr>
      </w:pPr>
      <w:hyperlink w:anchor="_Toc526842144" w:history="1">
        <w:r w:rsidR="009E48D8" w:rsidRPr="00DF529E">
          <w:rPr>
            <w:rStyle w:val="Hyperlink"/>
            <w:noProof/>
          </w:rPr>
          <w:t>Sample Application Settings</w:t>
        </w:r>
        <w:r w:rsidR="009E48D8">
          <w:rPr>
            <w:noProof/>
            <w:webHidden/>
          </w:rPr>
          <w:tab/>
        </w:r>
        <w:r w:rsidR="009E48D8">
          <w:rPr>
            <w:noProof/>
            <w:webHidden/>
          </w:rPr>
          <w:fldChar w:fldCharType="begin"/>
        </w:r>
        <w:r w:rsidR="009E48D8">
          <w:rPr>
            <w:noProof/>
            <w:webHidden/>
          </w:rPr>
          <w:instrText xml:space="preserve"> PAGEREF _Toc526842144 \h </w:instrText>
        </w:r>
        <w:r w:rsidR="009E48D8">
          <w:rPr>
            <w:noProof/>
            <w:webHidden/>
          </w:rPr>
        </w:r>
        <w:r w:rsidR="009E48D8">
          <w:rPr>
            <w:noProof/>
            <w:webHidden/>
          </w:rPr>
          <w:fldChar w:fldCharType="separate"/>
        </w:r>
        <w:r w:rsidR="009E48D8">
          <w:rPr>
            <w:noProof/>
            <w:webHidden/>
          </w:rPr>
          <w:t>63</w:t>
        </w:r>
        <w:r w:rsidR="009E48D8">
          <w:rPr>
            <w:noProof/>
            <w:webHidden/>
          </w:rPr>
          <w:fldChar w:fldCharType="end"/>
        </w:r>
      </w:hyperlink>
    </w:p>
    <w:p w14:paraId="22617EEF" w14:textId="3B49E7E9" w:rsidR="009E48D8" w:rsidRDefault="00ED5B7F">
      <w:pPr>
        <w:pStyle w:val="TOC2"/>
        <w:tabs>
          <w:tab w:val="right" w:leader="dot" w:pos="9350"/>
        </w:tabs>
        <w:rPr>
          <w:rFonts w:eastAsiaTheme="minorEastAsia" w:cstheme="minorBidi"/>
          <w:smallCaps w:val="0"/>
          <w:noProof/>
          <w:color w:val="auto"/>
          <w:sz w:val="22"/>
          <w:szCs w:val="22"/>
        </w:rPr>
      </w:pPr>
      <w:hyperlink w:anchor="_Toc526842145" w:history="1">
        <w:r w:rsidR="009E48D8" w:rsidRPr="00DF529E">
          <w:rPr>
            <w:rStyle w:val="Hyperlink"/>
            <w:noProof/>
          </w:rPr>
          <w:t>Sample User Settings</w:t>
        </w:r>
        <w:r w:rsidR="009E48D8">
          <w:rPr>
            <w:noProof/>
            <w:webHidden/>
          </w:rPr>
          <w:tab/>
        </w:r>
        <w:r w:rsidR="009E48D8">
          <w:rPr>
            <w:noProof/>
            <w:webHidden/>
          </w:rPr>
          <w:fldChar w:fldCharType="begin"/>
        </w:r>
        <w:r w:rsidR="009E48D8">
          <w:rPr>
            <w:noProof/>
            <w:webHidden/>
          </w:rPr>
          <w:instrText xml:space="preserve"> PAGEREF _Toc526842145 \h </w:instrText>
        </w:r>
        <w:r w:rsidR="009E48D8">
          <w:rPr>
            <w:noProof/>
            <w:webHidden/>
          </w:rPr>
        </w:r>
        <w:r w:rsidR="009E48D8">
          <w:rPr>
            <w:noProof/>
            <w:webHidden/>
          </w:rPr>
          <w:fldChar w:fldCharType="separate"/>
        </w:r>
        <w:r w:rsidR="009E48D8">
          <w:rPr>
            <w:noProof/>
            <w:webHidden/>
          </w:rPr>
          <w:t>63</w:t>
        </w:r>
        <w:r w:rsidR="009E48D8">
          <w:rPr>
            <w:noProof/>
            <w:webHidden/>
          </w:rPr>
          <w:fldChar w:fldCharType="end"/>
        </w:r>
      </w:hyperlink>
    </w:p>
    <w:p w14:paraId="114F5624" w14:textId="75DCF58D" w:rsidR="009E48D8" w:rsidRDefault="00ED5B7F">
      <w:pPr>
        <w:pStyle w:val="TOC1"/>
        <w:tabs>
          <w:tab w:val="left" w:pos="3046"/>
          <w:tab w:val="right" w:leader="dot" w:pos="9350"/>
        </w:tabs>
        <w:rPr>
          <w:rFonts w:eastAsiaTheme="minorEastAsia" w:cstheme="minorBidi"/>
          <w:b w:val="0"/>
          <w:bCs w:val="0"/>
          <w:caps w:val="0"/>
          <w:noProof/>
          <w:color w:val="auto"/>
          <w:sz w:val="22"/>
          <w:szCs w:val="22"/>
        </w:rPr>
      </w:pPr>
      <w:hyperlink w:anchor="_Toc526842146" w:history="1">
        <w:r w:rsidR="009E48D8" w:rsidRPr="00DF529E">
          <w:rPr>
            <w:rStyle w:val="Hyperlink"/>
            <w:noProof/>
          </w:rPr>
          <w:t>EP Batch Facility Installation</w:t>
        </w:r>
        <w:r w:rsidR="009E48D8">
          <w:rPr>
            <w:rFonts w:eastAsiaTheme="minorEastAsia" w:cstheme="minorBidi"/>
            <w:b w:val="0"/>
            <w:bCs w:val="0"/>
            <w:caps w:val="0"/>
            <w:noProof/>
            <w:color w:val="auto"/>
            <w:sz w:val="22"/>
            <w:szCs w:val="22"/>
          </w:rPr>
          <w:tab/>
        </w:r>
        <w:r w:rsidR="009E48D8" w:rsidRPr="00DF529E">
          <w:rPr>
            <w:rStyle w:val="Hyperlink"/>
            <w:noProof/>
          </w:rPr>
          <w:t>Section 8</w:t>
        </w:r>
        <w:r w:rsidR="009E48D8">
          <w:rPr>
            <w:noProof/>
            <w:webHidden/>
          </w:rPr>
          <w:tab/>
        </w:r>
        <w:r w:rsidR="009E48D8">
          <w:rPr>
            <w:noProof/>
            <w:webHidden/>
          </w:rPr>
          <w:fldChar w:fldCharType="begin"/>
        </w:r>
        <w:r w:rsidR="009E48D8">
          <w:rPr>
            <w:noProof/>
            <w:webHidden/>
          </w:rPr>
          <w:instrText xml:space="preserve"> PAGEREF _Toc526842146 \h </w:instrText>
        </w:r>
        <w:r w:rsidR="009E48D8">
          <w:rPr>
            <w:noProof/>
            <w:webHidden/>
          </w:rPr>
        </w:r>
        <w:r w:rsidR="009E48D8">
          <w:rPr>
            <w:noProof/>
            <w:webHidden/>
          </w:rPr>
          <w:fldChar w:fldCharType="separate"/>
        </w:r>
        <w:r w:rsidR="009E48D8">
          <w:rPr>
            <w:noProof/>
            <w:webHidden/>
          </w:rPr>
          <w:t>65</w:t>
        </w:r>
        <w:r w:rsidR="009E48D8">
          <w:rPr>
            <w:noProof/>
            <w:webHidden/>
          </w:rPr>
          <w:fldChar w:fldCharType="end"/>
        </w:r>
      </w:hyperlink>
    </w:p>
    <w:p w14:paraId="2BA86936" w14:textId="42B257D2" w:rsidR="009E48D8" w:rsidRDefault="00ED5B7F">
      <w:pPr>
        <w:pStyle w:val="TOC2"/>
        <w:tabs>
          <w:tab w:val="right" w:leader="dot" w:pos="9350"/>
        </w:tabs>
        <w:rPr>
          <w:rFonts w:eastAsiaTheme="minorEastAsia" w:cstheme="minorBidi"/>
          <w:smallCaps w:val="0"/>
          <w:noProof/>
          <w:color w:val="auto"/>
          <w:sz w:val="22"/>
          <w:szCs w:val="22"/>
        </w:rPr>
      </w:pPr>
      <w:hyperlink w:anchor="_Toc526842147" w:history="1">
        <w:r w:rsidR="009E48D8" w:rsidRPr="00DF529E">
          <w:rPr>
            <w:rStyle w:val="Hyperlink"/>
            <w:noProof/>
          </w:rPr>
          <w:t>EP Batch Client and EP Batch Service</w:t>
        </w:r>
        <w:r w:rsidR="009E48D8">
          <w:rPr>
            <w:noProof/>
            <w:webHidden/>
          </w:rPr>
          <w:tab/>
        </w:r>
        <w:r w:rsidR="009E48D8">
          <w:rPr>
            <w:noProof/>
            <w:webHidden/>
          </w:rPr>
          <w:fldChar w:fldCharType="begin"/>
        </w:r>
        <w:r w:rsidR="009E48D8">
          <w:rPr>
            <w:noProof/>
            <w:webHidden/>
          </w:rPr>
          <w:instrText xml:space="preserve"> PAGEREF _Toc526842147 \h </w:instrText>
        </w:r>
        <w:r w:rsidR="009E48D8">
          <w:rPr>
            <w:noProof/>
            <w:webHidden/>
          </w:rPr>
        </w:r>
        <w:r w:rsidR="009E48D8">
          <w:rPr>
            <w:noProof/>
            <w:webHidden/>
          </w:rPr>
          <w:fldChar w:fldCharType="separate"/>
        </w:r>
        <w:r w:rsidR="009E48D8">
          <w:rPr>
            <w:noProof/>
            <w:webHidden/>
          </w:rPr>
          <w:t>65</w:t>
        </w:r>
        <w:r w:rsidR="009E48D8">
          <w:rPr>
            <w:noProof/>
            <w:webHidden/>
          </w:rPr>
          <w:fldChar w:fldCharType="end"/>
        </w:r>
      </w:hyperlink>
    </w:p>
    <w:p w14:paraId="76D9170D" w14:textId="761F5A0A" w:rsidR="009E48D8" w:rsidRDefault="00ED5B7F">
      <w:pPr>
        <w:pStyle w:val="TOC2"/>
        <w:tabs>
          <w:tab w:val="right" w:leader="dot" w:pos="9350"/>
        </w:tabs>
        <w:rPr>
          <w:rFonts w:eastAsiaTheme="minorEastAsia" w:cstheme="minorBidi"/>
          <w:smallCaps w:val="0"/>
          <w:noProof/>
          <w:color w:val="auto"/>
          <w:sz w:val="22"/>
          <w:szCs w:val="22"/>
        </w:rPr>
      </w:pPr>
      <w:hyperlink w:anchor="_Toc526842148" w:history="1">
        <w:r w:rsidR="009E48D8" w:rsidRPr="00DF529E">
          <w:rPr>
            <w:rStyle w:val="Hyperlink"/>
            <w:noProof/>
          </w:rPr>
          <w:t>Batch Command Console Applications and Scripts</w:t>
        </w:r>
        <w:r w:rsidR="009E48D8">
          <w:rPr>
            <w:noProof/>
            <w:webHidden/>
          </w:rPr>
          <w:tab/>
        </w:r>
        <w:r w:rsidR="009E48D8">
          <w:rPr>
            <w:noProof/>
            <w:webHidden/>
          </w:rPr>
          <w:fldChar w:fldCharType="begin"/>
        </w:r>
        <w:r w:rsidR="009E48D8">
          <w:rPr>
            <w:noProof/>
            <w:webHidden/>
          </w:rPr>
          <w:instrText xml:space="preserve"> PAGEREF _Toc526842148 \h </w:instrText>
        </w:r>
        <w:r w:rsidR="009E48D8">
          <w:rPr>
            <w:noProof/>
            <w:webHidden/>
          </w:rPr>
        </w:r>
        <w:r w:rsidR="009E48D8">
          <w:rPr>
            <w:noProof/>
            <w:webHidden/>
          </w:rPr>
          <w:fldChar w:fldCharType="separate"/>
        </w:r>
        <w:r w:rsidR="009E48D8">
          <w:rPr>
            <w:noProof/>
            <w:webHidden/>
          </w:rPr>
          <w:t>65</w:t>
        </w:r>
        <w:r w:rsidR="009E48D8">
          <w:rPr>
            <w:noProof/>
            <w:webHidden/>
          </w:rPr>
          <w:fldChar w:fldCharType="end"/>
        </w:r>
      </w:hyperlink>
    </w:p>
    <w:p w14:paraId="294FB8FF" w14:textId="791BBA4C" w:rsidR="002F799E" w:rsidRDefault="00156DE3" w:rsidP="001045DC">
      <w:r>
        <w:rPr>
          <w:rFonts w:asciiTheme="minorHAnsi" w:hAnsiTheme="minorHAnsi"/>
          <w:b/>
          <w:bCs/>
          <w:caps/>
          <w:szCs w:val="20"/>
        </w:rPr>
        <w:fldChar w:fldCharType="end"/>
      </w:r>
    </w:p>
    <w:p w14:paraId="7278DBCF" w14:textId="77777777" w:rsidR="002F799E" w:rsidRDefault="002F799E" w:rsidP="001045DC">
      <w:pPr>
        <w:sectPr w:rsidR="002F799E" w:rsidSect="00C668E6">
          <w:pgSz w:w="12240" w:h="15840" w:code="1"/>
          <w:pgMar w:top="1800" w:right="1440" w:bottom="1440" w:left="1440" w:header="720" w:footer="720" w:gutter="0"/>
          <w:cols w:space="720"/>
          <w:docGrid w:linePitch="360"/>
        </w:sectPr>
      </w:pPr>
    </w:p>
    <w:p w14:paraId="219597DA" w14:textId="77777777" w:rsidR="007910B8" w:rsidRDefault="007910B8" w:rsidP="007910B8">
      <w:pPr>
        <w:pStyle w:val="Heading1"/>
      </w:pPr>
      <w:bookmarkStart w:id="0" w:name="_Toc526842063"/>
      <w:bookmarkStart w:id="1" w:name="_Toc240989945"/>
      <w:bookmarkStart w:id="2" w:name="_Toc241293020"/>
      <w:bookmarkStart w:id="3" w:name="_Toc258836182"/>
      <w:r>
        <w:lastRenderedPageBreak/>
        <w:t>Document Control</w:t>
      </w:r>
      <w:bookmarkEnd w:id="0"/>
    </w:p>
    <w:tbl>
      <w:tblPr>
        <w:tblW w:w="4993" w:type="pct"/>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Look w:val="01E0" w:firstRow="1" w:lastRow="1" w:firstColumn="1" w:lastColumn="1" w:noHBand="0" w:noVBand="0"/>
      </w:tblPr>
      <w:tblGrid>
        <w:gridCol w:w="1613"/>
        <w:gridCol w:w="1369"/>
        <w:gridCol w:w="2046"/>
        <w:gridCol w:w="4535"/>
      </w:tblGrid>
      <w:tr w:rsidR="007910B8" w:rsidRPr="007F606D" w14:paraId="5F4751B9" w14:textId="77777777" w:rsidTr="007F606D">
        <w:trPr>
          <w:trHeight w:val="38"/>
        </w:trPr>
        <w:tc>
          <w:tcPr>
            <w:tcW w:w="843" w:type="pct"/>
            <w:shd w:val="clear" w:color="auto" w:fill="005596"/>
            <w:vAlign w:val="center"/>
          </w:tcPr>
          <w:p w14:paraId="02EF3F38"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Version</w:t>
            </w:r>
          </w:p>
        </w:tc>
        <w:tc>
          <w:tcPr>
            <w:tcW w:w="716" w:type="pct"/>
            <w:shd w:val="clear" w:color="auto" w:fill="005596"/>
            <w:vAlign w:val="center"/>
          </w:tcPr>
          <w:p w14:paraId="2F590396"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Date</w:t>
            </w:r>
          </w:p>
        </w:tc>
        <w:tc>
          <w:tcPr>
            <w:tcW w:w="1070" w:type="pct"/>
            <w:shd w:val="clear" w:color="auto" w:fill="005596"/>
            <w:vAlign w:val="center"/>
          </w:tcPr>
          <w:p w14:paraId="04EB6CD6" w14:textId="77777777" w:rsidR="007910B8" w:rsidRPr="007F606D" w:rsidRDefault="007910B8" w:rsidP="002E21C1">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Updated By</w:t>
            </w:r>
          </w:p>
        </w:tc>
        <w:tc>
          <w:tcPr>
            <w:tcW w:w="2371" w:type="pct"/>
            <w:shd w:val="clear" w:color="auto" w:fill="005596"/>
            <w:vAlign w:val="center"/>
          </w:tcPr>
          <w:p w14:paraId="56BB01F7"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Change Applied</w:t>
            </w:r>
          </w:p>
        </w:tc>
      </w:tr>
      <w:tr w:rsidR="007910B8" w:rsidRPr="007F606D" w14:paraId="25FB2843" w14:textId="77777777" w:rsidTr="007F606D">
        <w:trPr>
          <w:trHeight w:val="202"/>
        </w:trPr>
        <w:tc>
          <w:tcPr>
            <w:tcW w:w="843" w:type="pct"/>
            <w:vAlign w:val="center"/>
          </w:tcPr>
          <w:p w14:paraId="4E16FCC0" w14:textId="77777777" w:rsidR="007910B8" w:rsidRPr="007F606D" w:rsidRDefault="00D04405" w:rsidP="007910B8">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1.</w:t>
            </w:r>
            <w:r w:rsidR="00A444F8">
              <w:rPr>
                <w:rFonts w:asciiTheme="minorHAnsi" w:hAnsiTheme="minorHAnsi" w:cstheme="minorHAnsi"/>
                <w:sz w:val="16"/>
                <w:szCs w:val="16"/>
              </w:rPr>
              <w:t>0</w:t>
            </w:r>
          </w:p>
        </w:tc>
        <w:tc>
          <w:tcPr>
            <w:tcW w:w="716" w:type="pct"/>
            <w:vAlign w:val="center"/>
          </w:tcPr>
          <w:p w14:paraId="62EB23B8" w14:textId="77777777" w:rsidR="007910B8" w:rsidRPr="007F606D" w:rsidRDefault="00B13F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2/2</w:t>
            </w:r>
            <w:r w:rsidR="002C7248">
              <w:rPr>
                <w:rFonts w:asciiTheme="minorHAnsi" w:hAnsiTheme="minorHAnsi" w:cstheme="minorHAnsi"/>
                <w:sz w:val="16"/>
                <w:szCs w:val="16"/>
              </w:rPr>
              <w:t>2</w:t>
            </w:r>
            <w:r w:rsidR="005A3A3C" w:rsidRPr="007F606D">
              <w:rPr>
                <w:rFonts w:asciiTheme="minorHAnsi" w:hAnsiTheme="minorHAnsi" w:cstheme="minorHAnsi"/>
                <w:sz w:val="16"/>
                <w:szCs w:val="16"/>
              </w:rPr>
              <w:t>/201</w:t>
            </w:r>
            <w:r w:rsidR="00A444F8">
              <w:rPr>
                <w:rFonts w:asciiTheme="minorHAnsi" w:hAnsiTheme="minorHAnsi" w:cstheme="minorHAnsi"/>
                <w:sz w:val="16"/>
                <w:szCs w:val="16"/>
              </w:rPr>
              <w:t>3</w:t>
            </w:r>
          </w:p>
        </w:tc>
        <w:tc>
          <w:tcPr>
            <w:tcW w:w="1070" w:type="pct"/>
            <w:vAlign w:val="center"/>
          </w:tcPr>
          <w:p w14:paraId="71C63F1B" w14:textId="77777777" w:rsidR="007910B8" w:rsidRPr="007F606D" w:rsidRDefault="005A3A3C" w:rsidP="002E21C1">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John Acuna</w:t>
            </w:r>
          </w:p>
        </w:tc>
        <w:tc>
          <w:tcPr>
            <w:tcW w:w="2371" w:type="pct"/>
            <w:vAlign w:val="center"/>
          </w:tcPr>
          <w:p w14:paraId="5D6FD2E9" w14:textId="77777777" w:rsidR="007910B8" w:rsidRPr="007F606D" w:rsidRDefault="00174B12" w:rsidP="00A444F8">
            <w:pPr>
              <w:keepLines/>
              <w:spacing w:before="60" w:after="60"/>
              <w:jc w:val="left"/>
              <w:rPr>
                <w:rFonts w:asciiTheme="minorHAnsi" w:hAnsiTheme="minorHAnsi" w:cstheme="minorHAnsi"/>
                <w:sz w:val="16"/>
                <w:szCs w:val="16"/>
              </w:rPr>
            </w:pPr>
            <w:r w:rsidRPr="007F606D">
              <w:rPr>
                <w:rFonts w:asciiTheme="minorHAnsi" w:hAnsiTheme="minorHAnsi" w:cstheme="minorHAnsi"/>
                <w:sz w:val="16"/>
                <w:szCs w:val="16"/>
              </w:rPr>
              <w:t>Initial Document Creation</w:t>
            </w:r>
            <w:r w:rsidR="00A444F8">
              <w:rPr>
                <w:rFonts w:asciiTheme="minorHAnsi" w:hAnsiTheme="minorHAnsi" w:cstheme="minorHAnsi"/>
                <w:sz w:val="16"/>
                <w:szCs w:val="16"/>
              </w:rPr>
              <w:t>.</w:t>
            </w:r>
          </w:p>
        </w:tc>
      </w:tr>
      <w:tr w:rsidR="0016776B" w:rsidRPr="007F606D" w14:paraId="031D559F" w14:textId="77777777" w:rsidTr="007F606D">
        <w:trPr>
          <w:trHeight w:val="202"/>
        </w:trPr>
        <w:tc>
          <w:tcPr>
            <w:tcW w:w="843" w:type="pct"/>
            <w:vAlign w:val="center"/>
          </w:tcPr>
          <w:p w14:paraId="2F44503B" w14:textId="77777777" w:rsidR="0016776B" w:rsidRPr="007F606D" w:rsidRDefault="0016776B"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w:t>
            </w:r>
          </w:p>
        </w:tc>
        <w:tc>
          <w:tcPr>
            <w:tcW w:w="716" w:type="pct"/>
            <w:vAlign w:val="center"/>
          </w:tcPr>
          <w:p w14:paraId="6AC6C29E" w14:textId="77777777" w:rsidR="0016776B" w:rsidRDefault="006D153E"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w:t>
            </w:r>
            <w:r w:rsidR="0016776B">
              <w:rPr>
                <w:rFonts w:asciiTheme="minorHAnsi" w:hAnsiTheme="minorHAnsi" w:cstheme="minorHAnsi"/>
                <w:sz w:val="16"/>
                <w:szCs w:val="16"/>
              </w:rPr>
              <w:t>/2013</w:t>
            </w:r>
          </w:p>
        </w:tc>
        <w:tc>
          <w:tcPr>
            <w:tcW w:w="1070" w:type="pct"/>
            <w:vAlign w:val="center"/>
          </w:tcPr>
          <w:p w14:paraId="662529C6" w14:textId="77777777" w:rsidR="0016776B" w:rsidRPr="007F606D" w:rsidRDefault="0016776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AC06CDE" w14:textId="77777777" w:rsidR="00E90928" w:rsidRPr="007F606D" w:rsidRDefault="0016776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Review comments from Andrew Kenney</w:t>
            </w:r>
            <w:r w:rsidR="006D153E">
              <w:rPr>
                <w:rFonts w:asciiTheme="minorHAnsi" w:hAnsiTheme="minorHAnsi" w:cstheme="minorHAnsi"/>
                <w:sz w:val="16"/>
                <w:szCs w:val="16"/>
              </w:rPr>
              <w:t xml:space="preserve">.  Addition of CopyFactData, </w:t>
            </w:r>
            <w:r>
              <w:rPr>
                <w:rFonts w:asciiTheme="minorHAnsi" w:hAnsiTheme="minorHAnsi" w:cstheme="minorHAnsi"/>
                <w:sz w:val="16"/>
                <w:szCs w:val="16"/>
              </w:rPr>
              <w:t>QuartzSyncStatus</w:t>
            </w:r>
            <w:r w:rsidR="006D153E">
              <w:rPr>
                <w:rFonts w:asciiTheme="minorHAnsi" w:hAnsiTheme="minorHAnsi" w:cstheme="minorHAnsi"/>
                <w:sz w:val="16"/>
                <w:szCs w:val="16"/>
              </w:rPr>
              <w:t>, BatchInitialize, BatchGetCurrentTask, BatchRestartStatus and BatchSetCurrentTask.</w:t>
            </w:r>
          </w:p>
        </w:tc>
      </w:tr>
      <w:tr w:rsidR="00A43ED6" w:rsidRPr="007F606D" w14:paraId="686C8651" w14:textId="77777777" w:rsidTr="007F606D">
        <w:trPr>
          <w:trHeight w:val="202"/>
        </w:trPr>
        <w:tc>
          <w:tcPr>
            <w:tcW w:w="843" w:type="pct"/>
            <w:vAlign w:val="center"/>
          </w:tcPr>
          <w:p w14:paraId="176A677E" w14:textId="77777777" w:rsidR="00A43ED6" w:rsidRDefault="00A43ED6"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w:t>
            </w:r>
          </w:p>
        </w:tc>
        <w:tc>
          <w:tcPr>
            <w:tcW w:w="716" w:type="pct"/>
            <w:vAlign w:val="center"/>
          </w:tcPr>
          <w:p w14:paraId="6810FF20" w14:textId="77777777" w:rsidR="00A43ED6" w:rsidRDefault="00A43ED6"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3/31/2013</w:t>
            </w:r>
          </w:p>
        </w:tc>
        <w:tc>
          <w:tcPr>
            <w:tcW w:w="1070" w:type="pct"/>
            <w:vAlign w:val="center"/>
          </w:tcPr>
          <w:p w14:paraId="6F1861DD" w14:textId="77777777" w:rsidR="00A43ED6" w:rsidRDefault="00A43ED6"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56F4310" w14:textId="77777777" w:rsidR="00A43ED6" w:rsidRDefault="00A43ED6"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CurrentEKBTime.</w:t>
            </w:r>
          </w:p>
        </w:tc>
      </w:tr>
      <w:tr w:rsidR="0086044A" w:rsidRPr="007F606D" w14:paraId="6DF31801" w14:textId="77777777" w:rsidTr="007F606D">
        <w:trPr>
          <w:trHeight w:val="202"/>
        </w:trPr>
        <w:tc>
          <w:tcPr>
            <w:tcW w:w="843" w:type="pct"/>
            <w:vAlign w:val="center"/>
          </w:tcPr>
          <w:p w14:paraId="2669B289" w14:textId="77777777" w:rsidR="0086044A" w:rsidRDefault="0086044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1.3</w:t>
            </w:r>
          </w:p>
        </w:tc>
        <w:tc>
          <w:tcPr>
            <w:tcW w:w="716" w:type="pct"/>
            <w:vAlign w:val="center"/>
          </w:tcPr>
          <w:p w14:paraId="3FF2F4D5" w14:textId="77777777" w:rsidR="0086044A" w:rsidRDefault="0086044A"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6/24/2013</w:t>
            </w:r>
          </w:p>
        </w:tc>
        <w:tc>
          <w:tcPr>
            <w:tcW w:w="1070" w:type="pct"/>
            <w:vAlign w:val="center"/>
          </w:tcPr>
          <w:p w14:paraId="66A758A8" w14:textId="77777777" w:rsidR="0086044A" w:rsidRDefault="0086044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D011799" w14:textId="77777777" w:rsidR="0086044A" w:rsidRDefault="0086044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CubeRemoveData.bat and ActualsCubeRemoveData.bat</w:t>
            </w:r>
          </w:p>
        </w:tc>
      </w:tr>
      <w:tr w:rsidR="00A34764" w:rsidRPr="007F606D" w14:paraId="3D2345A8" w14:textId="77777777" w:rsidTr="007F606D">
        <w:trPr>
          <w:trHeight w:val="202"/>
        </w:trPr>
        <w:tc>
          <w:tcPr>
            <w:tcW w:w="843" w:type="pct"/>
            <w:vAlign w:val="center"/>
          </w:tcPr>
          <w:p w14:paraId="343EAF11" w14:textId="0D340E95" w:rsidR="00A34764" w:rsidRDefault="00A34764"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1.4</w:t>
            </w:r>
          </w:p>
        </w:tc>
        <w:tc>
          <w:tcPr>
            <w:tcW w:w="716" w:type="pct"/>
            <w:vAlign w:val="center"/>
          </w:tcPr>
          <w:p w14:paraId="63CEFDCF" w14:textId="212027B9" w:rsidR="00A34764" w:rsidRDefault="00A34764"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7/19/2013</w:t>
            </w:r>
          </w:p>
        </w:tc>
        <w:tc>
          <w:tcPr>
            <w:tcW w:w="1070" w:type="pct"/>
            <w:vAlign w:val="center"/>
          </w:tcPr>
          <w:p w14:paraId="16EBD7DA" w14:textId="69A0A385" w:rsidR="00A34764" w:rsidRDefault="00A34764"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70C47E04" w14:textId="52AE11D0" w:rsidR="00A34764" w:rsidRDefault="00A34764"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AllowClientConnections.bat</w:t>
            </w:r>
          </w:p>
        </w:tc>
      </w:tr>
      <w:tr w:rsidR="00043A57" w:rsidRPr="007F606D" w14:paraId="50A7CCA7" w14:textId="77777777" w:rsidTr="007F606D">
        <w:trPr>
          <w:trHeight w:val="202"/>
        </w:trPr>
        <w:tc>
          <w:tcPr>
            <w:tcW w:w="843" w:type="pct"/>
            <w:vAlign w:val="center"/>
          </w:tcPr>
          <w:p w14:paraId="119F379E" w14:textId="5062FEE7" w:rsidR="00043A57" w:rsidRDefault="00043A57"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1.5</w:t>
            </w:r>
          </w:p>
        </w:tc>
        <w:tc>
          <w:tcPr>
            <w:tcW w:w="716" w:type="pct"/>
            <w:vAlign w:val="center"/>
          </w:tcPr>
          <w:p w14:paraId="24255DF9" w14:textId="00D9D4C4" w:rsidR="00043A57" w:rsidRDefault="00043A57"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10/14/2013</w:t>
            </w:r>
          </w:p>
        </w:tc>
        <w:tc>
          <w:tcPr>
            <w:tcW w:w="1070" w:type="pct"/>
            <w:vAlign w:val="center"/>
          </w:tcPr>
          <w:p w14:paraId="4892EE6D" w14:textId="3FC40572" w:rsidR="00043A57" w:rsidRDefault="00043A57"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7D1A4B0" w14:textId="5E11C0A1" w:rsidR="00043A57" w:rsidRDefault="00043A57"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allowed error codes to RowCount command and GlobalVariables.</w:t>
            </w:r>
          </w:p>
        </w:tc>
      </w:tr>
      <w:tr w:rsidR="002B722D" w:rsidRPr="007F606D" w14:paraId="4068DBF5" w14:textId="77777777" w:rsidTr="007F606D">
        <w:trPr>
          <w:trHeight w:val="202"/>
        </w:trPr>
        <w:tc>
          <w:tcPr>
            <w:tcW w:w="843" w:type="pct"/>
            <w:vAlign w:val="center"/>
          </w:tcPr>
          <w:p w14:paraId="0D4048D3" w14:textId="11CB2DEF" w:rsidR="002B722D" w:rsidRDefault="002B72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1.6</w:t>
            </w:r>
          </w:p>
        </w:tc>
        <w:tc>
          <w:tcPr>
            <w:tcW w:w="716" w:type="pct"/>
            <w:vAlign w:val="center"/>
          </w:tcPr>
          <w:p w14:paraId="76367076" w14:textId="3AADDAD4" w:rsidR="002B722D" w:rsidRDefault="002B72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11/15/2013</w:t>
            </w:r>
          </w:p>
        </w:tc>
        <w:tc>
          <w:tcPr>
            <w:tcW w:w="1070" w:type="pct"/>
            <w:vAlign w:val="center"/>
          </w:tcPr>
          <w:p w14:paraId="21854658" w14:textId="3AB0C8EA" w:rsidR="002B722D" w:rsidRDefault="002B72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0E871F7" w14:textId="2B1880F1" w:rsidR="002B722D" w:rsidRDefault="002B72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ArchiveLogs expiration logic to purge old log archives.</w:t>
            </w:r>
          </w:p>
        </w:tc>
      </w:tr>
      <w:tr w:rsidR="00161C75" w:rsidRPr="007F606D" w14:paraId="1E7E0D06" w14:textId="77777777" w:rsidTr="007F606D">
        <w:trPr>
          <w:trHeight w:val="202"/>
        </w:trPr>
        <w:tc>
          <w:tcPr>
            <w:tcW w:w="843" w:type="pct"/>
            <w:vAlign w:val="center"/>
          </w:tcPr>
          <w:p w14:paraId="0C995D44" w14:textId="64C650DB" w:rsidR="00161C75" w:rsidRDefault="00161C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1.7</w:t>
            </w:r>
          </w:p>
        </w:tc>
        <w:tc>
          <w:tcPr>
            <w:tcW w:w="716" w:type="pct"/>
            <w:vAlign w:val="center"/>
          </w:tcPr>
          <w:p w14:paraId="729BBEC9" w14:textId="2718CBCF" w:rsidR="00161C75" w:rsidRDefault="00161C7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12/10/2013</w:t>
            </w:r>
          </w:p>
        </w:tc>
        <w:tc>
          <w:tcPr>
            <w:tcW w:w="1070" w:type="pct"/>
            <w:vAlign w:val="center"/>
          </w:tcPr>
          <w:p w14:paraId="5BF310FD" w14:textId="7D4F8D67" w:rsidR="00161C75" w:rsidRDefault="00161C7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6DFB060" w14:textId="6FF09403" w:rsidR="00161C75" w:rsidRDefault="00161C7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EKBCleanup and GetInputSourceName.</w:t>
            </w:r>
          </w:p>
        </w:tc>
      </w:tr>
      <w:tr w:rsidR="0005799D" w:rsidRPr="007F606D" w14:paraId="398F60BD" w14:textId="77777777" w:rsidTr="007F606D">
        <w:trPr>
          <w:trHeight w:val="202"/>
        </w:trPr>
        <w:tc>
          <w:tcPr>
            <w:tcW w:w="843" w:type="pct"/>
            <w:vAlign w:val="center"/>
          </w:tcPr>
          <w:p w14:paraId="168476FF" w14:textId="4C7F090D" w:rsidR="0005799D" w:rsidRDefault="0005799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1.8</w:t>
            </w:r>
          </w:p>
        </w:tc>
        <w:tc>
          <w:tcPr>
            <w:tcW w:w="716" w:type="pct"/>
            <w:vAlign w:val="center"/>
          </w:tcPr>
          <w:p w14:paraId="72D5D5AC" w14:textId="34A8D668" w:rsidR="0005799D" w:rsidRDefault="0005799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1/16/2014</w:t>
            </w:r>
          </w:p>
        </w:tc>
        <w:tc>
          <w:tcPr>
            <w:tcW w:w="1070" w:type="pct"/>
            <w:vAlign w:val="center"/>
          </w:tcPr>
          <w:p w14:paraId="10731ACD" w14:textId="4C3610C6" w:rsidR="0005799D" w:rsidRDefault="0005799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D7F2EE" w14:textId="512E5039" w:rsidR="0005799D" w:rsidRDefault="0005799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the Adhoc Batch Facility</w:t>
            </w:r>
          </w:p>
        </w:tc>
      </w:tr>
      <w:tr w:rsidR="002D3DF5" w:rsidRPr="007F606D" w14:paraId="03C15FC2" w14:textId="77777777" w:rsidTr="007F606D">
        <w:trPr>
          <w:trHeight w:val="202"/>
        </w:trPr>
        <w:tc>
          <w:tcPr>
            <w:tcW w:w="843" w:type="pct"/>
            <w:vAlign w:val="center"/>
          </w:tcPr>
          <w:p w14:paraId="04504ADA" w14:textId="2C833672" w:rsidR="002D3DF5" w:rsidRDefault="002D3DF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1.9</w:t>
            </w:r>
          </w:p>
        </w:tc>
        <w:tc>
          <w:tcPr>
            <w:tcW w:w="716" w:type="pct"/>
            <w:vAlign w:val="center"/>
          </w:tcPr>
          <w:p w14:paraId="17543B0E" w14:textId="40CC8A42" w:rsidR="002D3DF5" w:rsidRDefault="002D3DF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3/26/2014</w:t>
            </w:r>
          </w:p>
        </w:tc>
        <w:tc>
          <w:tcPr>
            <w:tcW w:w="1070" w:type="pct"/>
            <w:vAlign w:val="center"/>
          </w:tcPr>
          <w:p w14:paraId="156A41DC" w14:textId="01E0CD76" w:rsidR="002D3DF5" w:rsidRDefault="002D3DF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86D4A1F" w14:textId="2836E649" w:rsidR="002D3DF5" w:rsidRDefault="002D3DF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Foundation and Quartz purge aged data functionality.</w:t>
            </w:r>
          </w:p>
        </w:tc>
      </w:tr>
      <w:tr w:rsidR="00D23E93" w:rsidRPr="007F606D" w14:paraId="625D4795" w14:textId="77777777" w:rsidTr="007F606D">
        <w:trPr>
          <w:trHeight w:val="202"/>
        </w:trPr>
        <w:tc>
          <w:tcPr>
            <w:tcW w:w="843" w:type="pct"/>
            <w:vAlign w:val="center"/>
          </w:tcPr>
          <w:p w14:paraId="33273149" w14:textId="2F9013B8" w:rsidR="00D23E93" w:rsidRDefault="00D23E93"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1.10</w:t>
            </w:r>
          </w:p>
        </w:tc>
        <w:tc>
          <w:tcPr>
            <w:tcW w:w="716" w:type="pct"/>
            <w:vAlign w:val="center"/>
          </w:tcPr>
          <w:p w14:paraId="019A8408" w14:textId="45514599" w:rsidR="00D23E93" w:rsidRDefault="00D23E93"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6/25/2014</w:t>
            </w:r>
          </w:p>
        </w:tc>
        <w:tc>
          <w:tcPr>
            <w:tcW w:w="1070" w:type="pct"/>
            <w:vAlign w:val="center"/>
          </w:tcPr>
          <w:p w14:paraId="1FC7D776" w14:textId="59E7CA8F" w:rsidR="00D23E93" w:rsidRDefault="00D23E93"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50A19851" w14:textId="0F73272C" w:rsidR="00D23E93" w:rsidRDefault="00D23E93"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LatestFactDataTime and modified FoundationSetTime to add option of setting Foundation time to match latet set of loaded fact data.</w:t>
            </w:r>
          </w:p>
        </w:tc>
      </w:tr>
      <w:tr w:rsidR="00F5238A" w:rsidRPr="007F606D" w14:paraId="0D083756" w14:textId="77777777" w:rsidTr="007F606D">
        <w:trPr>
          <w:trHeight w:val="202"/>
        </w:trPr>
        <w:tc>
          <w:tcPr>
            <w:tcW w:w="843" w:type="pct"/>
            <w:vAlign w:val="center"/>
          </w:tcPr>
          <w:p w14:paraId="1093DF12" w14:textId="0F3F9BFD" w:rsidR="00F5238A" w:rsidRDefault="00F5238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w:t>
            </w:r>
          </w:p>
        </w:tc>
        <w:tc>
          <w:tcPr>
            <w:tcW w:w="716" w:type="pct"/>
            <w:vAlign w:val="center"/>
          </w:tcPr>
          <w:p w14:paraId="13E1802C" w14:textId="3D43D5C9" w:rsidR="00F5238A" w:rsidRDefault="002D6C4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3/20</w:t>
            </w:r>
            <w:r w:rsidR="00F5238A">
              <w:rPr>
                <w:rFonts w:asciiTheme="minorHAnsi" w:hAnsiTheme="minorHAnsi" w:cstheme="minorHAnsi"/>
                <w:sz w:val="16"/>
                <w:szCs w:val="16"/>
              </w:rPr>
              <w:t>/2018</w:t>
            </w:r>
          </w:p>
        </w:tc>
        <w:tc>
          <w:tcPr>
            <w:tcW w:w="1070" w:type="pct"/>
            <w:vAlign w:val="center"/>
          </w:tcPr>
          <w:p w14:paraId="4CFEC82A" w14:textId="1149795E" w:rsidR="00F5238A" w:rsidRDefault="00F5238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551C53A" w14:textId="6238730F" w:rsidR="00F5238A" w:rsidRDefault="00F5238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DumpErrors.exe</w:t>
            </w:r>
            <w:r w:rsidR="002D6C4D">
              <w:rPr>
                <w:rFonts w:asciiTheme="minorHAnsi" w:hAnsiTheme="minorHAnsi" w:cstheme="minorHAnsi"/>
                <w:sz w:val="16"/>
                <w:szCs w:val="16"/>
              </w:rPr>
              <w:t>, CreateSFTPControlFiles and InitializeSFTP.bat.</w:t>
            </w:r>
          </w:p>
        </w:tc>
      </w:tr>
      <w:tr w:rsidR="00F5032D" w:rsidRPr="007F606D" w14:paraId="47016A6F" w14:textId="77777777" w:rsidTr="007F606D">
        <w:trPr>
          <w:trHeight w:val="202"/>
        </w:trPr>
        <w:tc>
          <w:tcPr>
            <w:tcW w:w="843" w:type="pct"/>
            <w:vAlign w:val="center"/>
          </w:tcPr>
          <w:p w14:paraId="0B8520A7" w14:textId="0D6FD9D5" w:rsidR="00F5032D" w:rsidRDefault="00F503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1.12</w:t>
            </w:r>
          </w:p>
        </w:tc>
        <w:tc>
          <w:tcPr>
            <w:tcW w:w="716" w:type="pct"/>
            <w:vAlign w:val="center"/>
          </w:tcPr>
          <w:p w14:paraId="0D426D67" w14:textId="05A1E679" w:rsidR="00F5032D" w:rsidRDefault="00F503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7/26/2018</w:t>
            </w:r>
          </w:p>
        </w:tc>
        <w:tc>
          <w:tcPr>
            <w:tcW w:w="1070" w:type="pct"/>
            <w:vAlign w:val="center"/>
          </w:tcPr>
          <w:p w14:paraId="486BCDE0" w14:textId="65191784" w:rsidR="00F5032D" w:rsidRDefault="00F503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AC5F2D3" w14:textId="560855F8" w:rsidR="00F5032D" w:rsidRDefault="00F503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E</w:t>
            </w:r>
            <w:r w:rsidR="00AD69D2">
              <w:rPr>
                <w:rFonts w:asciiTheme="minorHAnsi" w:hAnsiTheme="minorHAnsi" w:cstheme="minorHAnsi"/>
                <w:sz w:val="16"/>
                <w:szCs w:val="16"/>
              </w:rPr>
              <w:t>n</w:t>
            </w:r>
            <w:r>
              <w:rPr>
                <w:rFonts w:asciiTheme="minorHAnsi" w:hAnsiTheme="minorHAnsi" w:cstheme="minorHAnsi"/>
                <w:sz w:val="16"/>
                <w:szCs w:val="16"/>
              </w:rPr>
              <w:t>h</w:t>
            </w:r>
            <w:r w:rsidR="00C57413">
              <w:rPr>
                <w:rFonts w:asciiTheme="minorHAnsi" w:hAnsiTheme="minorHAnsi" w:cstheme="minorHAnsi"/>
                <w:sz w:val="16"/>
                <w:szCs w:val="16"/>
              </w:rPr>
              <w:t>ancements to DumpErrors.exe, StartProcesss.exe, ActualsDataUpdate and PlanDataUpdate.</w:t>
            </w:r>
          </w:p>
        </w:tc>
      </w:tr>
      <w:tr w:rsidR="00AD69D2" w:rsidRPr="007F606D" w14:paraId="567C8BD7" w14:textId="77777777" w:rsidTr="007F606D">
        <w:trPr>
          <w:trHeight w:val="202"/>
        </w:trPr>
        <w:tc>
          <w:tcPr>
            <w:tcW w:w="843" w:type="pct"/>
            <w:vAlign w:val="center"/>
          </w:tcPr>
          <w:p w14:paraId="5E8CA179" w14:textId="19B73D09" w:rsidR="00AD69D2" w:rsidRDefault="00AD69D2"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2014.4.0.0</w:t>
            </w:r>
          </w:p>
        </w:tc>
        <w:tc>
          <w:tcPr>
            <w:tcW w:w="716" w:type="pct"/>
            <w:vAlign w:val="center"/>
          </w:tcPr>
          <w:p w14:paraId="541B7A5E" w14:textId="3A33DF10" w:rsidR="00AD69D2" w:rsidRDefault="00AD69D2"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10/9/2018</w:t>
            </w:r>
          </w:p>
        </w:tc>
        <w:tc>
          <w:tcPr>
            <w:tcW w:w="1070" w:type="pct"/>
            <w:vAlign w:val="center"/>
          </w:tcPr>
          <w:p w14:paraId="3D325911" w14:textId="7085BF49" w:rsidR="00AD69D2" w:rsidRDefault="00AD69D2"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F8FB0C0" w14:textId="67CF62BE" w:rsidR="00AD69D2" w:rsidRDefault="00AD69D2"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RunSQL.exe.</w:t>
            </w:r>
          </w:p>
        </w:tc>
      </w:tr>
    </w:tbl>
    <w:p w14:paraId="21ECCCE2" w14:textId="77777777" w:rsidR="007910B8" w:rsidRPr="00931C71" w:rsidRDefault="007910B8" w:rsidP="00931C71">
      <w:r>
        <w:br w:type="page"/>
      </w:r>
    </w:p>
    <w:p w14:paraId="147CD0F2" w14:textId="77777777" w:rsidR="00722331" w:rsidRPr="00080E7F" w:rsidRDefault="00722331" w:rsidP="005C6FDC">
      <w:pPr>
        <w:pStyle w:val="Heading1"/>
        <w:tabs>
          <w:tab w:val="right" w:pos="9360"/>
        </w:tabs>
      </w:pPr>
      <w:bookmarkStart w:id="4" w:name="_Toc526842064"/>
      <w:bookmarkStart w:id="5" w:name="_Toc238191196"/>
      <w:bookmarkStart w:id="6" w:name="_Toc238226251"/>
      <w:bookmarkStart w:id="7" w:name="_Toc210795562"/>
      <w:bookmarkEnd w:id="1"/>
      <w:bookmarkEnd w:id="2"/>
      <w:bookmarkEnd w:id="3"/>
      <w:r>
        <w:lastRenderedPageBreak/>
        <w:t xml:space="preserve">The EP </w:t>
      </w:r>
      <w:r w:rsidR="000B0D78">
        <w:t>Batch Facility</w:t>
      </w:r>
      <w:r w:rsidR="005C6FDC">
        <w:tab/>
        <w:t>Section 1</w:t>
      </w:r>
      <w:bookmarkEnd w:id="4"/>
    </w:p>
    <w:p w14:paraId="13689B66" w14:textId="77777777" w:rsidR="00722331" w:rsidRPr="000D3E57" w:rsidRDefault="00722331" w:rsidP="00722331">
      <w:pPr>
        <w:pStyle w:val="Heading2"/>
      </w:pPr>
      <w:bookmarkStart w:id="8" w:name="_Toc115143154"/>
      <w:bookmarkStart w:id="9" w:name="_Toc116090074"/>
      <w:bookmarkStart w:id="10" w:name="_Toc165269901"/>
      <w:bookmarkStart w:id="11" w:name="_Toc196530974"/>
      <w:bookmarkStart w:id="12" w:name="_Toc196568562"/>
      <w:bookmarkStart w:id="13" w:name="_Toc234252503"/>
      <w:bookmarkStart w:id="14" w:name="_Toc526842065"/>
      <w:r w:rsidRPr="00D64365">
        <w:t>What</w:t>
      </w:r>
      <w:r w:rsidRPr="000D3E57">
        <w:t xml:space="preserve"> is </w:t>
      </w:r>
      <w:r w:rsidR="000B0D78">
        <w:t>the EP Batch Facility</w:t>
      </w:r>
      <w:r w:rsidRPr="000D3E57">
        <w:t>?</w:t>
      </w:r>
      <w:bookmarkEnd w:id="8"/>
      <w:bookmarkEnd w:id="9"/>
      <w:bookmarkEnd w:id="10"/>
      <w:bookmarkEnd w:id="11"/>
      <w:bookmarkEnd w:id="12"/>
      <w:bookmarkEnd w:id="13"/>
      <w:bookmarkEnd w:id="14"/>
    </w:p>
    <w:p w14:paraId="2F1E5679" w14:textId="77777777" w:rsidR="004A229F" w:rsidRDefault="00023C2A" w:rsidP="002F1A70">
      <w:pPr>
        <w:pStyle w:val="JDAnormal"/>
        <w:jc w:val="both"/>
        <w:rPr>
          <w:rFonts w:ascii="Arial" w:hAnsi="Arial" w:cs="Arial"/>
          <w:sz w:val="20"/>
          <w:szCs w:val="20"/>
        </w:rPr>
      </w:pPr>
      <w:bookmarkStart w:id="15" w:name="_Toc234252504"/>
      <w:r>
        <w:rPr>
          <w:rFonts w:ascii="Arial" w:hAnsi="Arial" w:cs="Arial"/>
          <w:sz w:val="20"/>
          <w:szCs w:val="20"/>
        </w:rPr>
        <w:t>At the core of EP is the Enterprise Knowledge Base (EKB).  EKB is the repository for both H</w:t>
      </w:r>
      <w:r w:rsidR="003C046C">
        <w:rPr>
          <w:rFonts w:ascii="Arial" w:hAnsi="Arial" w:cs="Arial"/>
          <w:sz w:val="20"/>
          <w:szCs w:val="20"/>
        </w:rPr>
        <w:t>ierarchical and Fact data.  Hie</w:t>
      </w:r>
      <w:r>
        <w:rPr>
          <w:rFonts w:ascii="Arial" w:hAnsi="Arial" w:cs="Arial"/>
          <w:sz w:val="20"/>
          <w:szCs w:val="20"/>
        </w:rPr>
        <w:t>rarchy data is stored in the EKB Structure (EKBS) schema while Fact data (both Actual and User Plan submitted) is stored in the EKB Foundation (EKBF) schema</w:t>
      </w:r>
      <w:r w:rsidR="00E27EF8">
        <w:rPr>
          <w:rStyle w:val="FootnoteReference"/>
          <w:rFonts w:ascii="Arial" w:hAnsi="Arial" w:cs="Arial"/>
          <w:sz w:val="20"/>
          <w:szCs w:val="20"/>
        </w:rPr>
        <w:footnoteReference w:id="1"/>
      </w:r>
      <w:r>
        <w:rPr>
          <w:rFonts w:ascii="Arial" w:hAnsi="Arial" w:cs="Arial"/>
          <w:sz w:val="20"/>
          <w:szCs w:val="20"/>
        </w:rPr>
        <w:t>.  Additional</w:t>
      </w:r>
      <w:r w:rsidR="00696BB2">
        <w:rPr>
          <w:rFonts w:ascii="Arial" w:hAnsi="Arial" w:cs="Arial"/>
          <w:sz w:val="20"/>
          <w:szCs w:val="20"/>
        </w:rPr>
        <w:t>l</w:t>
      </w:r>
      <w:r>
        <w:rPr>
          <w:rFonts w:ascii="Arial" w:hAnsi="Arial" w:cs="Arial"/>
          <w:sz w:val="20"/>
          <w:szCs w:val="20"/>
        </w:rPr>
        <w:t>y, aggregated fact data is calculated and stored in EKB Quartz (EKBQ) schemas for Posted Versions</w:t>
      </w:r>
      <w:r w:rsidR="00420D35">
        <w:rPr>
          <w:rFonts w:ascii="Arial" w:hAnsi="Arial" w:cs="Arial"/>
          <w:sz w:val="20"/>
          <w:szCs w:val="20"/>
        </w:rPr>
        <w:t xml:space="preserve"> only</w:t>
      </w:r>
      <w:r>
        <w:rPr>
          <w:rFonts w:ascii="Arial" w:hAnsi="Arial" w:cs="Arial"/>
          <w:sz w:val="20"/>
          <w:szCs w:val="20"/>
        </w:rPr>
        <w:t>.</w:t>
      </w:r>
    </w:p>
    <w:p w14:paraId="39E81F32" w14:textId="5AC1E9C3" w:rsidR="004A229F" w:rsidRDefault="004A229F" w:rsidP="002F1A70">
      <w:pPr>
        <w:pStyle w:val="JDAnormal"/>
        <w:jc w:val="both"/>
        <w:rPr>
          <w:rFonts w:ascii="Arial" w:hAnsi="Arial" w:cs="Arial"/>
          <w:sz w:val="20"/>
          <w:szCs w:val="20"/>
        </w:rPr>
      </w:pPr>
      <w:r>
        <w:rPr>
          <w:rFonts w:ascii="Arial" w:hAnsi="Arial" w:cs="Arial"/>
          <w:sz w:val="20"/>
          <w:szCs w:val="20"/>
        </w:rPr>
        <w:t xml:space="preserve">EKBS, EKBF and EKBQ data must be maintained on a regular basis through an automated mechanism called the EP Batch Facility.  The EP Batch Facility is comprised of elements of the EP product and third party </w:t>
      </w:r>
      <w:r w:rsidR="0059261E">
        <w:rPr>
          <w:rFonts w:ascii="Arial" w:hAnsi="Arial" w:cs="Arial"/>
          <w:sz w:val="20"/>
          <w:szCs w:val="20"/>
        </w:rPr>
        <w:t>products as well as custom built</w:t>
      </w:r>
      <w:r>
        <w:rPr>
          <w:rFonts w:ascii="Arial" w:hAnsi="Arial" w:cs="Arial"/>
          <w:sz w:val="20"/>
          <w:szCs w:val="20"/>
        </w:rPr>
        <w:t xml:space="preserve"> utilities and batch scripts.</w:t>
      </w:r>
    </w:p>
    <w:p w14:paraId="1901A6B2" w14:textId="77777777" w:rsidR="002A058E" w:rsidRPr="005610E8" w:rsidRDefault="002A058E" w:rsidP="002F1A70">
      <w:pPr>
        <w:pStyle w:val="JDAnormal"/>
        <w:jc w:val="both"/>
        <w:rPr>
          <w:rFonts w:ascii="Arial" w:hAnsi="Arial" w:cs="Arial"/>
          <w:sz w:val="20"/>
          <w:szCs w:val="20"/>
        </w:rPr>
      </w:pPr>
      <w:r>
        <w:rPr>
          <w:rFonts w:ascii="Arial" w:hAnsi="Arial" w:cs="Arial"/>
          <w:sz w:val="20"/>
          <w:szCs w:val="20"/>
        </w:rPr>
        <w:t xml:space="preserve">The overall Batch Workflow includes the sourcing of data into </w:t>
      </w:r>
      <w:r w:rsidR="001C6587">
        <w:rPr>
          <w:rFonts w:ascii="Arial" w:hAnsi="Arial" w:cs="Arial"/>
          <w:sz w:val="20"/>
          <w:szCs w:val="20"/>
        </w:rPr>
        <w:t>input sources</w:t>
      </w:r>
      <w:r>
        <w:rPr>
          <w:rFonts w:ascii="Arial" w:hAnsi="Arial" w:cs="Arial"/>
          <w:sz w:val="20"/>
          <w:szCs w:val="20"/>
        </w:rPr>
        <w:t xml:space="preserve"> and the eventual processing of that data.  This section describes the mechanism that processes the staged data.</w:t>
      </w:r>
    </w:p>
    <w:p w14:paraId="6F64B2DC" w14:textId="77777777" w:rsidR="00722331" w:rsidRDefault="000B0D78" w:rsidP="00722331">
      <w:pPr>
        <w:pStyle w:val="Heading2"/>
      </w:pPr>
      <w:bookmarkStart w:id="16" w:name="_Toc526842066"/>
      <w:r>
        <w:t>EP Batch Facility Architecture</w:t>
      </w:r>
      <w:r w:rsidR="00722331">
        <w:t xml:space="preserve"> Illustrated</w:t>
      </w:r>
      <w:bookmarkEnd w:id="15"/>
      <w:bookmarkEnd w:id="16"/>
    </w:p>
    <w:p w14:paraId="052E849B" w14:textId="77777777" w:rsidR="00F44C6A" w:rsidRDefault="00F44C6A" w:rsidP="00000FCE">
      <w:pPr>
        <w:jc w:val="center"/>
      </w:pPr>
    </w:p>
    <w:p w14:paraId="64A1EA53" w14:textId="77777777" w:rsidR="00000FCE" w:rsidRDefault="00C54B69" w:rsidP="00000FCE">
      <w:pPr>
        <w:jc w:val="center"/>
      </w:pPr>
      <w:r>
        <w:rPr>
          <w:noProof/>
        </w:rPr>
        <w:object w:dxaOrig="8204" w:dyaOrig="4944" w14:anchorId="72E4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8.1pt;height:184.85pt;mso-width-percent:0;mso-height-percent:0;mso-width-percent:0;mso-height-percent:0" o:ole="">
            <v:imagedata r:id="rId20" o:title=""/>
          </v:shape>
          <o:OLEObject Type="Embed" ProgID="Visio.Drawing.11" ShapeID="_x0000_i1025" DrawAspect="Content" ObjectID="_1637663974" r:id="rId21"/>
        </w:object>
      </w:r>
    </w:p>
    <w:p w14:paraId="41BB8DC8" w14:textId="77777777" w:rsidR="0005799D" w:rsidRDefault="0005799D" w:rsidP="00000FCE">
      <w:pPr>
        <w:jc w:val="center"/>
      </w:pPr>
    </w:p>
    <w:p w14:paraId="075118C8" w14:textId="77777777" w:rsidR="0005799D" w:rsidRDefault="0005799D">
      <w:pPr>
        <w:jc w:val="left"/>
        <w:rPr>
          <w:rFonts w:cs="Arial"/>
          <w:b/>
          <w:bCs/>
          <w:iCs/>
          <w:color w:val="005596"/>
          <w:sz w:val="28"/>
          <w:szCs w:val="28"/>
        </w:rPr>
      </w:pPr>
      <w:r>
        <w:br w:type="page"/>
      </w:r>
    </w:p>
    <w:p w14:paraId="1D935D86" w14:textId="36982F08" w:rsidR="0005799D" w:rsidRPr="000D3E57" w:rsidRDefault="0005799D" w:rsidP="0005799D">
      <w:pPr>
        <w:pStyle w:val="Heading2"/>
      </w:pPr>
      <w:bookmarkStart w:id="17" w:name="_Toc526842067"/>
      <w:r w:rsidRPr="00D64365">
        <w:lastRenderedPageBreak/>
        <w:t>What</w:t>
      </w:r>
      <w:r w:rsidRPr="000D3E57">
        <w:t xml:space="preserve"> is </w:t>
      </w:r>
      <w:r>
        <w:t>the Adhoc Batch Facility</w:t>
      </w:r>
      <w:r w:rsidRPr="000D3E57">
        <w:t>?</w:t>
      </w:r>
      <w:bookmarkEnd w:id="17"/>
    </w:p>
    <w:p w14:paraId="631A4D3D" w14:textId="3A055470" w:rsidR="0005799D" w:rsidRDefault="0005799D" w:rsidP="0005799D">
      <w:pPr>
        <w:pStyle w:val="JDAnormal"/>
        <w:jc w:val="both"/>
        <w:rPr>
          <w:rFonts w:ascii="Arial" w:hAnsi="Arial" w:cs="Arial"/>
          <w:sz w:val="20"/>
          <w:szCs w:val="20"/>
        </w:rPr>
      </w:pPr>
      <w:r>
        <w:rPr>
          <w:rFonts w:ascii="Arial" w:hAnsi="Arial" w:cs="Arial"/>
          <w:sz w:val="20"/>
          <w:szCs w:val="20"/>
        </w:rPr>
        <w:t>Some implementations require EP batch jobs to be scheduled on an irregular basis at the desire of the EP user.  The Adhoc Batch Facility provides a mechanism to queue batch jobs on the fly that are intended to be processed as part of the nightly or weekend batch run.</w:t>
      </w:r>
    </w:p>
    <w:p w14:paraId="59A94AE4" w14:textId="6D5B319A" w:rsidR="0005799D" w:rsidRPr="005610E8" w:rsidRDefault="0005799D" w:rsidP="0005799D">
      <w:pPr>
        <w:pStyle w:val="JDAnormal"/>
        <w:jc w:val="both"/>
        <w:rPr>
          <w:rFonts w:ascii="Arial" w:hAnsi="Arial" w:cs="Arial"/>
          <w:sz w:val="20"/>
          <w:szCs w:val="20"/>
        </w:rPr>
      </w:pPr>
      <w:r>
        <w:rPr>
          <w:rFonts w:ascii="Arial" w:hAnsi="Arial" w:cs="Arial"/>
          <w:sz w:val="20"/>
          <w:szCs w:val="20"/>
        </w:rPr>
        <w:t>The typical usage of the Adhoc Batch Facility is expected to include the queueing of jobs via an EP Client automation script and processing of the job queue using the customer’s batch scheduler (e.g. Control-M).</w:t>
      </w:r>
    </w:p>
    <w:p w14:paraId="031202D8" w14:textId="1A93E3D5" w:rsidR="0005799D" w:rsidRDefault="0005799D" w:rsidP="0005799D">
      <w:pPr>
        <w:pStyle w:val="Heading2"/>
      </w:pPr>
      <w:bookmarkStart w:id="18" w:name="_Toc526842068"/>
      <w:r>
        <w:t>Adhoc Batch Facility Architecture Illustrated</w:t>
      </w:r>
      <w:bookmarkEnd w:id="18"/>
    </w:p>
    <w:p w14:paraId="0536F3E6" w14:textId="77777777" w:rsidR="0005799D" w:rsidRPr="0005799D" w:rsidRDefault="0005799D" w:rsidP="0005799D"/>
    <w:p w14:paraId="533B1B4E" w14:textId="032D8AEA" w:rsidR="0005799D" w:rsidRPr="00F44C6A" w:rsidRDefault="00C54B69" w:rsidP="0005799D">
      <w:pPr>
        <w:jc w:val="center"/>
      </w:pPr>
      <w:r>
        <w:rPr>
          <w:noProof/>
        </w:rPr>
        <w:object w:dxaOrig="14280" w:dyaOrig="10860" w14:anchorId="6E1FBA66">
          <v:shape id="_x0000_i1026" type="#_x0000_t75" alt="" style="width:396.7pt;height:302.55pt;mso-width-percent:0;mso-height-percent:0;mso-width-percent:0;mso-height-percent:0" o:ole="">
            <v:imagedata r:id="rId22" o:title=""/>
          </v:shape>
          <o:OLEObject Type="Embed" ProgID="Visio.Drawing.15" ShapeID="_x0000_i1026" DrawAspect="Content" ObjectID="_1637663975" r:id="rId23"/>
        </w:object>
      </w:r>
    </w:p>
    <w:p w14:paraId="32A75EF3" w14:textId="77777777" w:rsidR="00722331" w:rsidRPr="00080E7F" w:rsidRDefault="000B0D78" w:rsidP="00D10950">
      <w:pPr>
        <w:pStyle w:val="Heading1"/>
        <w:tabs>
          <w:tab w:val="right" w:pos="9360"/>
        </w:tabs>
      </w:pPr>
      <w:bookmarkStart w:id="19" w:name="_Toc526842069"/>
      <w:bookmarkStart w:id="20" w:name="_Toc194139682"/>
      <w:bookmarkStart w:id="21" w:name="_Toc196530977"/>
      <w:bookmarkStart w:id="22" w:name="_Toc196568565"/>
      <w:bookmarkStart w:id="23" w:name="_Toc234252506"/>
      <w:r>
        <w:lastRenderedPageBreak/>
        <w:t>The EP Batch</w:t>
      </w:r>
      <w:r w:rsidR="00722331">
        <w:t xml:space="preserve"> </w:t>
      </w:r>
      <w:r w:rsidR="008E1BB1">
        <w:t>Environment</w:t>
      </w:r>
      <w:r w:rsidR="00722331">
        <w:t xml:space="preserve"> </w:t>
      </w:r>
      <w:r w:rsidR="00D10950">
        <w:tab/>
        <w:t>Section 2</w:t>
      </w:r>
      <w:bookmarkEnd w:id="19"/>
      <w:r w:rsidR="00722331">
        <w:tab/>
      </w:r>
      <w:r w:rsidR="00722331">
        <w:tab/>
      </w:r>
    </w:p>
    <w:p w14:paraId="59F26039" w14:textId="77777777" w:rsidR="004939F2" w:rsidRDefault="004939F2" w:rsidP="004939F2">
      <w:pPr>
        <w:pStyle w:val="Heading2"/>
      </w:pPr>
      <w:bookmarkStart w:id="24" w:name="_Toc526842070"/>
      <w:r>
        <w:t>Batch Command Console Applications</w:t>
      </w:r>
      <w:bookmarkEnd w:id="24"/>
    </w:p>
    <w:p w14:paraId="426263A4" w14:textId="77777777" w:rsidR="004939F2" w:rsidRDefault="00CB3D53" w:rsidP="001815D3">
      <w:r>
        <w:t>In support of batch scripts (.bat</w:t>
      </w:r>
      <w:r w:rsidR="00E10737">
        <w:t xml:space="preserve"> files</w:t>
      </w:r>
      <w:r>
        <w:t>), the EP Batch Facility provides several</w:t>
      </w:r>
      <w:r w:rsidR="00190414">
        <w:t xml:space="preserve"> command line utiltities.  These utilities are:</w:t>
      </w:r>
    </w:p>
    <w:p w14:paraId="53956ADC" w14:textId="77777777" w:rsidR="00190414" w:rsidRDefault="00190414" w:rsidP="004939F2"/>
    <w:p w14:paraId="2631636C" w14:textId="77777777" w:rsidR="00563856" w:rsidRPr="00711A89" w:rsidRDefault="00563856" w:rsidP="00190414">
      <w:pPr>
        <w:pStyle w:val="ListParagraph"/>
        <w:numPr>
          <w:ilvl w:val="0"/>
          <w:numId w:val="28"/>
        </w:numPr>
        <w:rPr>
          <w:rFonts w:ascii="Arial" w:hAnsi="Arial" w:cs="Arial"/>
          <w:b/>
          <w:sz w:val="16"/>
          <w:szCs w:val="16"/>
        </w:rPr>
      </w:pPr>
      <w:r w:rsidRPr="00711A89">
        <w:rPr>
          <w:rFonts w:ascii="Arial" w:hAnsi="Arial" w:cs="Arial"/>
          <w:b/>
          <w:sz w:val="16"/>
          <w:szCs w:val="16"/>
        </w:rPr>
        <w:t>BatchInitialize –</w:t>
      </w:r>
      <w:r w:rsidR="00711A89">
        <w:rPr>
          <w:rFonts w:ascii="Arial" w:hAnsi="Arial" w:cs="Arial"/>
          <w:sz w:val="16"/>
          <w:szCs w:val="16"/>
        </w:rPr>
        <w:t xml:space="preserve"> Creates a new Batch Workflow or re-initializes an existing Batch Workflow.</w:t>
      </w:r>
    </w:p>
    <w:p w14:paraId="4FBFF67B" w14:textId="77777777" w:rsidR="00563856" w:rsidRPr="00711A89" w:rsidRDefault="00563856" w:rsidP="00190414">
      <w:pPr>
        <w:pStyle w:val="ListParagraph"/>
        <w:numPr>
          <w:ilvl w:val="0"/>
          <w:numId w:val="28"/>
        </w:numPr>
        <w:rPr>
          <w:rFonts w:ascii="Arial" w:hAnsi="Arial" w:cs="Arial"/>
          <w:b/>
          <w:sz w:val="16"/>
          <w:szCs w:val="16"/>
        </w:rPr>
      </w:pPr>
      <w:r w:rsidRPr="00711A89">
        <w:rPr>
          <w:rFonts w:ascii="Arial" w:hAnsi="Arial" w:cs="Arial"/>
          <w:b/>
          <w:sz w:val="16"/>
          <w:szCs w:val="16"/>
        </w:rPr>
        <w:t>BatchGetCurrentTask –</w:t>
      </w:r>
      <w:r w:rsidR="00711A89">
        <w:rPr>
          <w:rFonts w:ascii="Arial" w:hAnsi="Arial" w:cs="Arial"/>
          <w:sz w:val="16"/>
          <w:szCs w:val="16"/>
        </w:rPr>
        <w:t xml:space="preserve"> Gets the current task of a Batch Workflow.</w:t>
      </w:r>
    </w:p>
    <w:p w14:paraId="125FBB22" w14:textId="77777777" w:rsidR="00563856" w:rsidRPr="00711A89" w:rsidRDefault="00563856" w:rsidP="00563856">
      <w:pPr>
        <w:pStyle w:val="ListParagraph"/>
        <w:numPr>
          <w:ilvl w:val="0"/>
          <w:numId w:val="28"/>
        </w:numPr>
        <w:rPr>
          <w:rFonts w:ascii="Arial" w:hAnsi="Arial" w:cs="Arial"/>
          <w:b/>
          <w:sz w:val="16"/>
          <w:szCs w:val="16"/>
        </w:rPr>
      </w:pPr>
      <w:r w:rsidRPr="00711A89">
        <w:rPr>
          <w:rFonts w:ascii="Arial" w:hAnsi="Arial" w:cs="Arial"/>
          <w:b/>
          <w:sz w:val="16"/>
          <w:szCs w:val="16"/>
        </w:rPr>
        <w:t>BatchRestartStatus –</w:t>
      </w:r>
      <w:r w:rsidR="00711A89" w:rsidRPr="00711A89">
        <w:rPr>
          <w:rFonts w:ascii="Arial" w:hAnsi="Arial" w:cs="Arial"/>
          <w:sz w:val="16"/>
          <w:szCs w:val="16"/>
        </w:rPr>
        <w:t xml:space="preserve"> </w:t>
      </w:r>
      <w:r w:rsidR="00711A89">
        <w:rPr>
          <w:rFonts w:ascii="Arial" w:hAnsi="Arial" w:cs="Arial"/>
          <w:sz w:val="16"/>
          <w:szCs w:val="16"/>
        </w:rPr>
        <w:t>Determines if a Batch Workflow can be started or requires a restart/recovery.</w:t>
      </w:r>
    </w:p>
    <w:p w14:paraId="7D9AB0C9" w14:textId="77777777" w:rsidR="00563856" w:rsidRPr="00711A89" w:rsidRDefault="00C7355D" w:rsidP="00563856">
      <w:pPr>
        <w:pStyle w:val="ListParagraph"/>
        <w:numPr>
          <w:ilvl w:val="0"/>
          <w:numId w:val="28"/>
        </w:numPr>
        <w:rPr>
          <w:rFonts w:ascii="Arial" w:hAnsi="Arial" w:cs="Arial"/>
          <w:b/>
          <w:sz w:val="16"/>
          <w:szCs w:val="16"/>
        </w:rPr>
      </w:pPr>
      <w:r>
        <w:rPr>
          <w:rFonts w:ascii="Arial" w:hAnsi="Arial" w:cs="Arial"/>
          <w:b/>
          <w:sz w:val="16"/>
          <w:szCs w:val="16"/>
        </w:rPr>
        <w:t>Bat</w:t>
      </w:r>
      <w:r w:rsidR="00563856" w:rsidRPr="00711A89">
        <w:rPr>
          <w:rFonts w:ascii="Arial" w:hAnsi="Arial" w:cs="Arial"/>
          <w:b/>
          <w:sz w:val="16"/>
          <w:szCs w:val="16"/>
        </w:rPr>
        <w:t xml:space="preserve">chSetCurrentTask </w:t>
      </w:r>
      <w:r w:rsidR="00711A89">
        <w:rPr>
          <w:rFonts w:ascii="Arial" w:hAnsi="Arial" w:cs="Arial"/>
          <w:b/>
          <w:sz w:val="16"/>
          <w:szCs w:val="16"/>
        </w:rPr>
        <w:t xml:space="preserve">– </w:t>
      </w:r>
      <w:r w:rsidR="00711A89">
        <w:rPr>
          <w:rFonts w:ascii="Arial" w:hAnsi="Arial" w:cs="Arial"/>
          <w:sz w:val="16"/>
          <w:szCs w:val="16"/>
        </w:rPr>
        <w:t>Sets the current task of a Batch Workflow.</w:t>
      </w:r>
    </w:p>
    <w:p w14:paraId="327CFA05" w14:textId="7F871F68" w:rsidR="000C05D5" w:rsidRDefault="000C05D5" w:rsidP="00190414">
      <w:pPr>
        <w:pStyle w:val="ListParagraph"/>
        <w:numPr>
          <w:ilvl w:val="0"/>
          <w:numId w:val="28"/>
        </w:numPr>
        <w:rPr>
          <w:rFonts w:ascii="Arial" w:hAnsi="Arial" w:cs="Arial"/>
          <w:sz w:val="16"/>
          <w:szCs w:val="16"/>
        </w:rPr>
      </w:pPr>
      <w:r>
        <w:rPr>
          <w:rFonts w:ascii="Arial" w:hAnsi="Arial" w:cs="Arial"/>
          <w:b/>
          <w:sz w:val="16"/>
          <w:szCs w:val="16"/>
        </w:rPr>
        <w:t>CopyFactData</w:t>
      </w:r>
      <w:r>
        <w:rPr>
          <w:rFonts w:ascii="Arial" w:hAnsi="Arial" w:cs="Arial"/>
          <w:sz w:val="16"/>
          <w:szCs w:val="16"/>
        </w:rPr>
        <w:t xml:space="preserve"> – Extracts data from a SubDomain and load</w:t>
      </w:r>
      <w:r w:rsidR="001B3392">
        <w:rPr>
          <w:rFonts w:ascii="Arial" w:hAnsi="Arial" w:cs="Arial"/>
          <w:sz w:val="16"/>
          <w:szCs w:val="16"/>
        </w:rPr>
        <w:t>s</w:t>
      </w:r>
      <w:r>
        <w:rPr>
          <w:rFonts w:ascii="Arial" w:hAnsi="Arial" w:cs="Arial"/>
          <w:sz w:val="16"/>
          <w:szCs w:val="16"/>
        </w:rPr>
        <w:t xml:space="preserve"> the results into a</w:t>
      </w:r>
      <w:r w:rsidR="00C9628B">
        <w:rPr>
          <w:rFonts w:ascii="Arial" w:hAnsi="Arial" w:cs="Arial"/>
          <w:sz w:val="16"/>
          <w:szCs w:val="16"/>
        </w:rPr>
        <w:t>n input source</w:t>
      </w:r>
      <w:r>
        <w:rPr>
          <w:rFonts w:ascii="Arial" w:hAnsi="Arial" w:cs="Arial"/>
          <w:sz w:val="16"/>
          <w:szCs w:val="16"/>
        </w:rPr>
        <w:t>.</w:t>
      </w:r>
    </w:p>
    <w:p w14:paraId="7DCCD35C" w14:textId="2B7AE336" w:rsidR="002D6C4D" w:rsidRDefault="002D6C4D" w:rsidP="00190414">
      <w:pPr>
        <w:pStyle w:val="ListParagraph"/>
        <w:numPr>
          <w:ilvl w:val="0"/>
          <w:numId w:val="28"/>
        </w:numPr>
        <w:rPr>
          <w:rFonts w:ascii="Arial" w:hAnsi="Arial" w:cs="Arial"/>
          <w:sz w:val="16"/>
          <w:szCs w:val="16"/>
        </w:rPr>
      </w:pPr>
      <w:r>
        <w:rPr>
          <w:rFonts w:ascii="Arial" w:hAnsi="Arial" w:cs="Arial"/>
          <w:b/>
          <w:sz w:val="16"/>
          <w:szCs w:val="16"/>
        </w:rPr>
        <w:t xml:space="preserve">CreateSFTPControlFiles </w:t>
      </w:r>
      <w:r>
        <w:rPr>
          <w:rFonts w:ascii="Arial" w:hAnsi="Arial" w:cs="Arial"/>
          <w:sz w:val="16"/>
          <w:szCs w:val="16"/>
        </w:rPr>
        <w:t>– Creates actuals and structure tables SQLLDR control files.</w:t>
      </w:r>
    </w:p>
    <w:p w14:paraId="40A0D1B1" w14:textId="16A53B4E" w:rsidR="00000E1E" w:rsidRDefault="00000E1E" w:rsidP="00190414">
      <w:pPr>
        <w:pStyle w:val="ListParagraph"/>
        <w:numPr>
          <w:ilvl w:val="0"/>
          <w:numId w:val="28"/>
        </w:numPr>
        <w:rPr>
          <w:rFonts w:ascii="Arial" w:hAnsi="Arial" w:cs="Arial"/>
          <w:sz w:val="16"/>
          <w:szCs w:val="16"/>
        </w:rPr>
      </w:pPr>
      <w:r>
        <w:rPr>
          <w:rFonts w:ascii="Arial" w:hAnsi="Arial" w:cs="Arial"/>
          <w:b/>
          <w:sz w:val="16"/>
          <w:szCs w:val="16"/>
        </w:rPr>
        <w:t xml:space="preserve">CurrentEKBTime </w:t>
      </w:r>
      <w:r>
        <w:rPr>
          <w:rFonts w:ascii="Arial" w:hAnsi="Arial" w:cs="Arial"/>
          <w:sz w:val="16"/>
          <w:szCs w:val="16"/>
        </w:rPr>
        <w:t>–</w:t>
      </w:r>
      <w:r w:rsidRPr="00000E1E">
        <w:rPr>
          <w:rFonts w:cs="Arial"/>
        </w:rPr>
        <w:t xml:space="preserve"> </w:t>
      </w:r>
      <w:r>
        <w:rPr>
          <w:rFonts w:ascii="Arial" w:hAnsi="Arial" w:cs="Arial"/>
          <w:sz w:val="16"/>
          <w:szCs w:val="16"/>
        </w:rPr>
        <w:t>D</w:t>
      </w:r>
      <w:r w:rsidRPr="00000E1E">
        <w:rPr>
          <w:rFonts w:ascii="Arial" w:hAnsi="Arial" w:cs="Arial"/>
          <w:sz w:val="16"/>
          <w:szCs w:val="16"/>
        </w:rPr>
        <w:t>etermine</w:t>
      </w:r>
      <w:r>
        <w:rPr>
          <w:rFonts w:ascii="Arial" w:hAnsi="Arial" w:cs="Arial"/>
          <w:sz w:val="16"/>
          <w:szCs w:val="16"/>
        </w:rPr>
        <w:t>s</w:t>
      </w:r>
      <w:r w:rsidRPr="00000E1E">
        <w:rPr>
          <w:rFonts w:ascii="Arial" w:hAnsi="Arial" w:cs="Arial"/>
          <w:sz w:val="16"/>
          <w:szCs w:val="16"/>
        </w:rPr>
        <w:t xml:space="preserve"> the current Foundation Calendar Member or Calendar Member from an offset of the current Member.</w:t>
      </w:r>
    </w:p>
    <w:p w14:paraId="64D2A429" w14:textId="4C825FD3" w:rsidR="005A2ECF" w:rsidRDefault="005A2ECF" w:rsidP="00190414">
      <w:pPr>
        <w:pStyle w:val="ListParagraph"/>
        <w:numPr>
          <w:ilvl w:val="0"/>
          <w:numId w:val="28"/>
        </w:numPr>
        <w:rPr>
          <w:rFonts w:ascii="Arial" w:hAnsi="Arial" w:cs="Arial"/>
          <w:sz w:val="16"/>
          <w:szCs w:val="16"/>
        </w:rPr>
      </w:pPr>
      <w:r>
        <w:rPr>
          <w:rFonts w:ascii="Arial" w:hAnsi="Arial" w:cs="Arial"/>
          <w:b/>
          <w:sz w:val="16"/>
          <w:szCs w:val="16"/>
        </w:rPr>
        <w:t xml:space="preserve">DumpErrors </w:t>
      </w:r>
      <w:r>
        <w:rPr>
          <w:rFonts w:ascii="Arial" w:hAnsi="Arial" w:cs="Arial"/>
          <w:sz w:val="16"/>
          <w:szCs w:val="16"/>
        </w:rPr>
        <w:t xml:space="preserve">– </w:t>
      </w:r>
      <w:r w:rsidR="00A326FB" w:rsidRPr="00A326FB">
        <w:rPr>
          <w:rFonts w:ascii="Arial" w:hAnsi="Arial" w:cs="Arial"/>
          <w:sz w:val="16"/>
          <w:szCs w:val="16"/>
        </w:rPr>
        <w:t>Dumps the contents of the actuals or structure error tables and any failed records in staging.  Can also be used to dump the</w:t>
      </w:r>
      <w:r w:rsidR="00473BB3">
        <w:rPr>
          <w:rFonts w:ascii="Arial" w:hAnsi="Arial" w:cs="Arial"/>
          <w:sz w:val="16"/>
          <w:szCs w:val="16"/>
        </w:rPr>
        <w:t xml:space="preserve"> obsolete</w:t>
      </w:r>
      <w:r w:rsidR="00A326FB" w:rsidRPr="00A326FB">
        <w:rPr>
          <w:rFonts w:ascii="Arial" w:hAnsi="Arial" w:cs="Arial"/>
          <w:sz w:val="16"/>
          <w:szCs w:val="16"/>
        </w:rPr>
        <w:t xml:space="preserve"> retained feature member names as well as the contents of all tables and views that match a wildcard string name.</w:t>
      </w:r>
    </w:p>
    <w:p w14:paraId="7136ADA8" w14:textId="4030A7D2" w:rsidR="00000E1E" w:rsidRPr="00000E1E" w:rsidRDefault="00000E1E" w:rsidP="00000E1E">
      <w:pPr>
        <w:pStyle w:val="ListParagraph"/>
        <w:numPr>
          <w:ilvl w:val="0"/>
          <w:numId w:val="28"/>
        </w:numPr>
        <w:rPr>
          <w:rFonts w:ascii="Arial" w:hAnsi="Arial" w:cs="Arial"/>
          <w:sz w:val="16"/>
          <w:szCs w:val="16"/>
        </w:rPr>
      </w:pPr>
      <w:r>
        <w:rPr>
          <w:rFonts w:ascii="Arial" w:hAnsi="Arial" w:cs="Arial"/>
          <w:b/>
          <w:sz w:val="16"/>
          <w:szCs w:val="16"/>
        </w:rPr>
        <w:t xml:space="preserve">GetInputSourceName </w:t>
      </w:r>
      <w:r>
        <w:rPr>
          <w:rFonts w:ascii="Arial" w:hAnsi="Arial" w:cs="Arial"/>
          <w:sz w:val="16"/>
          <w:szCs w:val="16"/>
        </w:rPr>
        <w:t xml:space="preserve">– </w:t>
      </w:r>
      <w:r w:rsidRPr="00000E1E">
        <w:rPr>
          <w:rFonts w:ascii="Arial" w:hAnsi="Arial" w:cs="Arial"/>
          <w:sz w:val="16"/>
          <w:szCs w:val="16"/>
        </w:rPr>
        <w:t>Gets the input source name of a Fact Table Family (FTF).</w:t>
      </w:r>
    </w:p>
    <w:p w14:paraId="04393726" w14:textId="77777777" w:rsidR="00000E1E" w:rsidRDefault="00190414" w:rsidP="00D31C48">
      <w:pPr>
        <w:pStyle w:val="ListParagraph"/>
        <w:numPr>
          <w:ilvl w:val="0"/>
          <w:numId w:val="28"/>
        </w:numPr>
        <w:rPr>
          <w:rFonts w:ascii="Arial" w:hAnsi="Arial" w:cs="Arial"/>
          <w:sz w:val="16"/>
          <w:szCs w:val="16"/>
        </w:rPr>
      </w:pPr>
      <w:r w:rsidRPr="00000E1E">
        <w:rPr>
          <w:rFonts w:ascii="Arial" w:hAnsi="Arial" w:cs="Arial"/>
          <w:b/>
          <w:sz w:val="16"/>
          <w:szCs w:val="16"/>
        </w:rPr>
        <w:t>FoundationRestartStatus</w:t>
      </w:r>
      <w:r w:rsidRPr="00000E1E">
        <w:rPr>
          <w:rFonts w:ascii="Arial" w:hAnsi="Arial" w:cs="Arial"/>
          <w:sz w:val="16"/>
          <w:szCs w:val="16"/>
        </w:rPr>
        <w:t xml:space="preserve"> – Determines if an EKBF server command can be started or requires a restart/recovery.</w:t>
      </w:r>
    </w:p>
    <w:p w14:paraId="4B3DA49E" w14:textId="08DCAD37" w:rsidR="00000E1E" w:rsidRPr="00000E1E" w:rsidRDefault="00000E1E" w:rsidP="00D31C48">
      <w:pPr>
        <w:pStyle w:val="ListParagraph"/>
        <w:numPr>
          <w:ilvl w:val="0"/>
          <w:numId w:val="28"/>
        </w:numPr>
        <w:rPr>
          <w:rFonts w:ascii="Arial" w:hAnsi="Arial" w:cs="Arial"/>
          <w:sz w:val="16"/>
          <w:szCs w:val="16"/>
        </w:rPr>
      </w:pPr>
      <w:r w:rsidRPr="00000E1E">
        <w:rPr>
          <w:rFonts w:ascii="Arial" w:hAnsi="Arial" w:cs="Arial"/>
          <w:b/>
          <w:sz w:val="16"/>
          <w:szCs w:val="16"/>
        </w:rPr>
        <w:t xml:space="preserve">LatestFactDataTime – </w:t>
      </w:r>
      <w:r w:rsidRPr="00000E1E">
        <w:rPr>
          <w:rFonts w:ascii="Arial" w:hAnsi="Arial" w:cs="Arial"/>
          <w:sz w:val="16"/>
          <w:szCs w:val="16"/>
        </w:rPr>
        <w:t>Either returns the Time Member ID of the most recent data in a Fact Table Family (Granite) Table or determines whether or not fact data had been loaded within the last number of hours specified.</w:t>
      </w:r>
    </w:p>
    <w:p w14:paraId="0CD7D51F" w14:textId="2EEE9020" w:rsidR="00000E1E" w:rsidRPr="00000E1E" w:rsidRDefault="00000E1E" w:rsidP="00000E1E">
      <w:pPr>
        <w:pStyle w:val="ListParagraph"/>
        <w:numPr>
          <w:ilvl w:val="0"/>
          <w:numId w:val="28"/>
        </w:numPr>
        <w:rPr>
          <w:rFonts w:ascii="Arial" w:hAnsi="Arial" w:cs="Arial"/>
          <w:sz w:val="16"/>
          <w:szCs w:val="16"/>
        </w:rPr>
      </w:pPr>
      <w:r w:rsidRPr="00000E1E">
        <w:rPr>
          <w:rFonts w:ascii="Arial" w:hAnsi="Arial" w:cs="Arial"/>
          <w:b/>
          <w:sz w:val="16"/>
          <w:szCs w:val="16"/>
        </w:rPr>
        <w:t xml:space="preserve">ProcessAdhocBatch </w:t>
      </w:r>
      <w:r>
        <w:rPr>
          <w:rFonts w:ascii="Arial" w:hAnsi="Arial" w:cs="Arial"/>
          <w:sz w:val="16"/>
          <w:szCs w:val="16"/>
        </w:rPr>
        <w:t>–</w:t>
      </w:r>
      <w:r w:rsidRPr="00000E1E">
        <w:t xml:space="preserve"> </w:t>
      </w:r>
      <w:r w:rsidRPr="00000E1E">
        <w:rPr>
          <w:rFonts w:ascii="Arial" w:hAnsi="Arial" w:cs="Arial"/>
          <w:sz w:val="16"/>
          <w:szCs w:val="16"/>
        </w:rPr>
        <w:t>Processes the scheduled Jobs associated with a Job Group.</w:t>
      </w:r>
      <w:r>
        <w:t xml:space="preserve">  </w:t>
      </w:r>
    </w:p>
    <w:p w14:paraId="5EF28692" w14:textId="77777777"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QuartzRestartStatus</w:t>
      </w:r>
      <w:r>
        <w:rPr>
          <w:rFonts w:ascii="Arial" w:hAnsi="Arial" w:cs="Arial"/>
          <w:sz w:val="16"/>
          <w:szCs w:val="16"/>
        </w:rPr>
        <w:t xml:space="preserve"> – Determines if an EKBQ server command can be started or requires a restart/recovery.</w:t>
      </w:r>
    </w:p>
    <w:p w14:paraId="1921667C" w14:textId="77777777" w:rsidR="00CF2827" w:rsidRDefault="00CF2827" w:rsidP="00190414">
      <w:pPr>
        <w:pStyle w:val="ListParagraph"/>
        <w:numPr>
          <w:ilvl w:val="0"/>
          <w:numId w:val="28"/>
        </w:numPr>
        <w:rPr>
          <w:rFonts w:ascii="Arial" w:hAnsi="Arial" w:cs="Arial"/>
          <w:sz w:val="16"/>
          <w:szCs w:val="16"/>
        </w:rPr>
      </w:pPr>
      <w:r>
        <w:rPr>
          <w:rFonts w:ascii="Arial" w:hAnsi="Arial" w:cs="Arial"/>
          <w:b/>
          <w:sz w:val="16"/>
          <w:szCs w:val="16"/>
        </w:rPr>
        <w:t xml:space="preserve">QuartzSyncStatus </w:t>
      </w:r>
      <w:r>
        <w:rPr>
          <w:rFonts w:ascii="Arial" w:hAnsi="Arial" w:cs="Arial"/>
          <w:sz w:val="16"/>
          <w:szCs w:val="16"/>
        </w:rPr>
        <w:t xml:space="preserve">– Determines </w:t>
      </w:r>
      <w:r w:rsidR="006322E5">
        <w:rPr>
          <w:rFonts w:ascii="Arial" w:hAnsi="Arial" w:cs="Arial"/>
          <w:sz w:val="16"/>
          <w:szCs w:val="16"/>
        </w:rPr>
        <w:t>if a Quartz C</w:t>
      </w:r>
      <w:r>
        <w:rPr>
          <w:rFonts w:ascii="Arial" w:hAnsi="Arial" w:cs="Arial"/>
          <w:sz w:val="16"/>
          <w:szCs w:val="16"/>
        </w:rPr>
        <w:t>ube needs to be structure and/or data synchronized.</w:t>
      </w:r>
    </w:p>
    <w:p w14:paraId="3165558D" w14:textId="26502623"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RowCount</w:t>
      </w:r>
      <w:r>
        <w:rPr>
          <w:rFonts w:ascii="Arial" w:hAnsi="Arial" w:cs="Arial"/>
          <w:sz w:val="16"/>
          <w:szCs w:val="16"/>
        </w:rPr>
        <w:t xml:space="preserve"> – Returns the number of rows in a database table, useful in </w:t>
      </w:r>
      <w:r w:rsidR="00BC2E24">
        <w:rPr>
          <w:rFonts w:ascii="Arial" w:hAnsi="Arial" w:cs="Arial"/>
          <w:sz w:val="16"/>
          <w:szCs w:val="16"/>
        </w:rPr>
        <w:t>determining</w:t>
      </w:r>
      <w:r>
        <w:rPr>
          <w:rFonts w:ascii="Arial" w:hAnsi="Arial" w:cs="Arial"/>
          <w:sz w:val="16"/>
          <w:szCs w:val="16"/>
        </w:rPr>
        <w:t xml:space="preserve"> if errors records were written.</w:t>
      </w:r>
    </w:p>
    <w:p w14:paraId="2407F6E4" w14:textId="229D51A3" w:rsidR="00000E1E" w:rsidRDefault="00000E1E" w:rsidP="00190414">
      <w:pPr>
        <w:pStyle w:val="ListParagraph"/>
        <w:numPr>
          <w:ilvl w:val="0"/>
          <w:numId w:val="28"/>
        </w:numPr>
        <w:rPr>
          <w:rFonts w:ascii="Arial" w:hAnsi="Arial" w:cs="Arial"/>
          <w:sz w:val="16"/>
          <w:szCs w:val="16"/>
        </w:rPr>
      </w:pPr>
      <w:r>
        <w:rPr>
          <w:rFonts w:ascii="Arial" w:hAnsi="Arial" w:cs="Arial"/>
          <w:b/>
          <w:sz w:val="16"/>
          <w:szCs w:val="16"/>
        </w:rPr>
        <w:t xml:space="preserve">ScheduleAdhocBatch </w:t>
      </w:r>
      <w:r w:rsidRPr="00000E1E">
        <w:rPr>
          <w:rFonts w:ascii="Arial" w:hAnsi="Arial" w:cs="Arial"/>
          <w:sz w:val="16"/>
          <w:szCs w:val="16"/>
        </w:rPr>
        <w:t>-</w:t>
      </w:r>
      <w:r>
        <w:rPr>
          <w:rFonts w:ascii="Arial" w:hAnsi="Arial" w:cs="Arial"/>
          <w:sz w:val="16"/>
          <w:szCs w:val="16"/>
        </w:rPr>
        <w:t xml:space="preserve"> </w:t>
      </w:r>
      <w:r w:rsidRPr="00000E1E">
        <w:rPr>
          <w:rFonts w:ascii="Arial" w:hAnsi="Arial" w:cs="Arial"/>
          <w:sz w:val="16"/>
          <w:szCs w:val="16"/>
        </w:rPr>
        <w:t>Adds a Job to a Job Group, essentially queueing it for future execution by the ProcessAdhocBatch command.</w:t>
      </w:r>
      <w:r>
        <w:t xml:space="preserve">  </w:t>
      </w:r>
    </w:p>
    <w:p w14:paraId="30ADEDA4" w14:textId="442FDF2E" w:rsidR="00AD69D2" w:rsidRPr="00AD69D2" w:rsidRDefault="00AD69D2" w:rsidP="00190414">
      <w:pPr>
        <w:pStyle w:val="ListParagraph"/>
        <w:numPr>
          <w:ilvl w:val="0"/>
          <w:numId w:val="28"/>
        </w:numPr>
        <w:rPr>
          <w:rFonts w:ascii="Arial" w:hAnsi="Arial" w:cs="Arial"/>
          <w:sz w:val="16"/>
          <w:szCs w:val="16"/>
        </w:rPr>
      </w:pPr>
      <w:r>
        <w:rPr>
          <w:rFonts w:ascii="Arial" w:hAnsi="Arial" w:cs="Arial"/>
          <w:b/>
          <w:sz w:val="16"/>
          <w:szCs w:val="16"/>
        </w:rPr>
        <w:t>RunSQL</w:t>
      </w:r>
      <w:r w:rsidRPr="00AD69D2">
        <w:rPr>
          <w:rFonts w:ascii="Arial" w:hAnsi="Arial" w:cs="Arial"/>
          <w:sz w:val="16"/>
          <w:szCs w:val="16"/>
        </w:rPr>
        <w:t xml:space="preserve"> –</w:t>
      </w:r>
      <w:r>
        <w:rPr>
          <w:rFonts w:ascii="Arial" w:hAnsi="Arial" w:cs="Arial"/>
          <w:sz w:val="16"/>
          <w:szCs w:val="16"/>
        </w:rPr>
        <w:t xml:space="preserve"> </w:t>
      </w:r>
      <w:r w:rsidR="008F3818" w:rsidRPr="008F3818">
        <w:rPr>
          <w:rFonts w:ascii="Arial" w:hAnsi="Arial" w:cs="Arial"/>
          <w:sz w:val="16"/>
          <w:szCs w:val="16"/>
        </w:rPr>
        <w:t>Runs an SQL statement or PL/SQL against a known datasource without having to provide clear text passwords.  If there is a result set, a header is returned followed by data rows delimited with commas.</w:t>
      </w:r>
    </w:p>
    <w:p w14:paraId="178FC609" w14:textId="0223C0F3"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StartProcess</w:t>
      </w:r>
      <w:r>
        <w:rPr>
          <w:rFonts w:ascii="Arial" w:hAnsi="Arial" w:cs="Arial"/>
          <w:sz w:val="16"/>
          <w:szCs w:val="16"/>
        </w:rPr>
        <w:t xml:space="preserve"> – Spawns </w:t>
      </w:r>
      <w:r w:rsidR="002A615A">
        <w:rPr>
          <w:rFonts w:ascii="Arial" w:hAnsi="Arial" w:cs="Arial"/>
          <w:sz w:val="16"/>
          <w:szCs w:val="16"/>
        </w:rPr>
        <w:t xml:space="preserve">a collection </w:t>
      </w:r>
      <w:r w:rsidR="008D023F">
        <w:rPr>
          <w:rFonts w:ascii="Arial" w:hAnsi="Arial" w:cs="Arial"/>
          <w:sz w:val="16"/>
          <w:szCs w:val="16"/>
        </w:rPr>
        <w:t xml:space="preserve">of </w:t>
      </w:r>
      <w:r w:rsidR="002A615A">
        <w:rPr>
          <w:rFonts w:ascii="Arial" w:hAnsi="Arial" w:cs="Arial"/>
          <w:sz w:val="16"/>
          <w:szCs w:val="16"/>
        </w:rPr>
        <w:t>command lines in</w:t>
      </w:r>
      <w:r>
        <w:rPr>
          <w:rFonts w:ascii="Arial" w:hAnsi="Arial" w:cs="Arial"/>
          <w:sz w:val="16"/>
          <w:szCs w:val="16"/>
        </w:rPr>
        <w:t xml:space="preserve"> background processes and monitors them until completion.</w:t>
      </w:r>
    </w:p>
    <w:p w14:paraId="01AD0983" w14:textId="77777777"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TruncateJIErrors</w:t>
      </w:r>
      <w:r>
        <w:rPr>
          <w:rFonts w:ascii="Arial" w:hAnsi="Arial" w:cs="Arial"/>
          <w:sz w:val="16"/>
          <w:szCs w:val="16"/>
        </w:rPr>
        <w:t xml:space="preserve"> – Clears the JI errors table of all rows in preparation for a fresh JI job run.</w:t>
      </w:r>
    </w:p>
    <w:p w14:paraId="66528994" w14:textId="77777777" w:rsidR="00084333" w:rsidRDefault="00084333" w:rsidP="00337BCB"/>
    <w:p w14:paraId="0774EC4E" w14:textId="77777777" w:rsidR="00084333" w:rsidRPr="00084333" w:rsidRDefault="00084333" w:rsidP="00337BCB">
      <w:r>
        <w:t xml:space="preserve">Most of these utilities require either Foundation or Quartz schema passwords.  Because the EP Batch Facility is not officially part of the EP Product offering, access to the encrypted password repository within EP is not </w:t>
      </w:r>
      <w:r w:rsidR="00DA2B3F">
        <w:t>allowed</w:t>
      </w:r>
      <w:r>
        <w:t>.  Therefore, the EP Batch Facility maintains its own encrypted password repository describe</w:t>
      </w:r>
      <w:r w:rsidR="002517E1">
        <w:t>d</w:t>
      </w:r>
      <w:r>
        <w:t xml:space="preserve"> later in this document.</w:t>
      </w:r>
    </w:p>
    <w:p w14:paraId="2B9A2848" w14:textId="77777777" w:rsidR="00F36AC7" w:rsidRPr="00F36AC7" w:rsidRDefault="00F36AC7" w:rsidP="00337BCB"/>
    <w:p w14:paraId="5408119F" w14:textId="77777777" w:rsidR="004939F2" w:rsidRPr="004939F2" w:rsidRDefault="004939F2" w:rsidP="004939F2">
      <w:pPr>
        <w:pStyle w:val="Heading2"/>
      </w:pPr>
      <w:bookmarkStart w:id="25" w:name="_Toc526842071"/>
      <w:r>
        <w:t>EKBF Server Commands</w:t>
      </w:r>
      <w:bookmarkEnd w:id="25"/>
    </w:p>
    <w:p w14:paraId="5498D4D5" w14:textId="77777777" w:rsidR="00C72154" w:rsidRDefault="00A71FFA" w:rsidP="001815D3">
      <w:r w:rsidRPr="00C72154">
        <w:t xml:space="preserve">Server Commands </w:t>
      </w:r>
      <w:r w:rsidR="00C72154" w:rsidRPr="00C72154">
        <w:t>perform a variety of EKBF and EKBQ maintenance task</w:t>
      </w:r>
      <w:r w:rsidR="00393466">
        <w:t>s</w:t>
      </w:r>
      <w:r w:rsidR="00C72154" w:rsidRPr="00C72154">
        <w:t xml:space="preserve"> which include the following:</w:t>
      </w:r>
    </w:p>
    <w:p w14:paraId="0629C194" w14:textId="77777777" w:rsidR="001815D3" w:rsidRPr="00C72154" w:rsidRDefault="001815D3" w:rsidP="001815D3"/>
    <w:p w14:paraId="0AF40836" w14:textId="77777777" w:rsidR="00C72154" w:rsidRP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Propagation of EKBS changes into EKBF</w:t>
      </w:r>
    </w:p>
    <w:p w14:paraId="4EEBB0FF"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Processing of staged Fact data into Granite</w:t>
      </w:r>
    </w:p>
    <w:p w14:paraId="42F1F503"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Aggregation of Granite data into Quartz</w:t>
      </w:r>
    </w:p>
    <w:p w14:paraId="57514DC7"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Setting of Foundation time</w:t>
      </w:r>
    </w:p>
    <w:p w14:paraId="6521B564" w14:textId="77777777" w:rsid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etc.</w:t>
      </w:r>
    </w:p>
    <w:p w14:paraId="59389EF5" w14:textId="77777777" w:rsidR="001815D3" w:rsidRPr="001815D3" w:rsidRDefault="001815D3" w:rsidP="00337BCB"/>
    <w:p w14:paraId="6C3710D7" w14:textId="77777777" w:rsidR="00722331" w:rsidRDefault="00A71FFA" w:rsidP="00337BCB">
      <w:r>
        <w:t>The EP Batch Facility only supports the Windows implementation of the EP Servers Commands.</w:t>
      </w:r>
    </w:p>
    <w:p w14:paraId="178E0144" w14:textId="77777777" w:rsidR="00F36AC7" w:rsidRPr="005610E8" w:rsidRDefault="00F36AC7" w:rsidP="002F1A70">
      <w:pPr>
        <w:pStyle w:val="JDAnormal"/>
        <w:jc w:val="both"/>
        <w:rPr>
          <w:rFonts w:ascii="Arial" w:hAnsi="Arial" w:cs="Arial"/>
          <w:sz w:val="20"/>
          <w:szCs w:val="20"/>
        </w:rPr>
      </w:pPr>
    </w:p>
    <w:p w14:paraId="3DD35C9A" w14:textId="77777777" w:rsidR="00722331" w:rsidRDefault="000B0D78" w:rsidP="002F1A70">
      <w:pPr>
        <w:pStyle w:val="Heading2"/>
        <w:jc w:val="both"/>
      </w:pPr>
      <w:bookmarkStart w:id="26" w:name="_Toc526842072"/>
      <w:r>
        <w:t>Batch Scripts</w:t>
      </w:r>
      <w:bookmarkEnd w:id="26"/>
    </w:p>
    <w:p w14:paraId="7094640C" w14:textId="77777777" w:rsidR="00722331" w:rsidRDefault="00F36AC7" w:rsidP="002F1A70">
      <w:pPr>
        <w:pStyle w:val="JDAnormal"/>
        <w:jc w:val="both"/>
        <w:rPr>
          <w:rFonts w:ascii="Arial" w:hAnsi="Arial" w:cs="Arial"/>
          <w:sz w:val="20"/>
          <w:szCs w:val="20"/>
        </w:rPr>
      </w:pPr>
      <w:r>
        <w:rPr>
          <w:rFonts w:ascii="Arial" w:hAnsi="Arial" w:cs="Arial"/>
          <w:sz w:val="20"/>
          <w:szCs w:val="20"/>
        </w:rPr>
        <w:t xml:space="preserve">Batch Scripts are </w:t>
      </w:r>
      <w:r w:rsidR="00CE0924">
        <w:rPr>
          <w:rFonts w:ascii="Arial" w:hAnsi="Arial" w:cs="Arial"/>
          <w:sz w:val="20"/>
          <w:szCs w:val="20"/>
        </w:rPr>
        <w:t>utilized</w:t>
      </w:r>
      <w:r>
        <w:rPr>
          <w:rFonts w:ascii="Arial" w:hAnsi="Arial" w:cs="Arial"/>
          <w:sz w:val="20"/>
          <w:szCs w:val="20"/>
        </w:rPr>
        <w:t xml:space="preserve"> to combine the functionality of Console Applications, Server Commands and other Batch Scrip</w:t>
      </w:r>
      <w:r w:rsidR="008D147B">
        <w:rPr>
          <w:rFonts w:ascii="Arial" w:hAnsi="Arial" w:cs="Arial"/>
          <w:sz w:val="20"/>
          <w:szCs w:val="20"/>
        </w:rPr>
        <w:t>ts to accomplish a process work</w:t>
      </w:r>
      <w:r>
        <w:rPr>
          <w:rFonts w:ascii="Arial" w:hAnsi="Arial" w:cs="Arial"/>
          <w:sz w:val="20"/>
          <w:szCs w:val="20"/>
        </w:rPr>
        <w:t>flow.</w:t>
      </w:r>
    </w:p>
    <w:p w14:paraId="07CF13FA" w14:textId="77777777" w:rsidR="00F36AC7" w:rsidRPr="005610E8" w:rsidRDefault="00F36AC7" w:rsidP="002F1A70">
      <w:pPr>
        <w:pStyle w:val="JDAnormal"/>
        <w:jc w:val="both"/>
        <w:rPr>
          <w:rFonts w:ascii="Arial" w:hAnsi="Arial" w:cs="Arial"/>
          <w:sz w:val="20"/>
          <w:szCs w:val="20"/>
        </w:rPr>
      </w:pPr>
    </w:p>
    <w:p w14:paraId="2E3E1BCA" w14:textId="77777777" w:rsidR="00722331" w:rsidRPr="007A422B" w:rsidRDefault="000B0D78" w:rsidP="002F1A70">
      <w:pPr>
        <w:pStyle w:val="Heading2"/>
        <w:jc w:val="both"/>
      </w:pPr>
      <w:bookmarkStart w:id="27" w:name="_Toc526842073"/>
      <w:r>
        <w:lastRenderedPageBreak/>
        <w:t>EP Batch Serv</w:t>
      </w:r>
      <w:r w:rsidR="002E72E0">
        <w:t>ice</w:t>
      </w:r>
      <w:bookmarkEnd w:id="27"/>
    </w:p>
    <w:p w14:paraId="1FBCD02E" w14:textId="77777777" w:rsidR="00CE0924" w:rsidRDefault="00CE0924" w:rsidP="002F1A70">
      <w:pPr>
        <w:pStyle w:val="JDAnormal"/>
        <w:jc w:val="both"/>
        <w:rPr>
          <w:rFonts w:ascii="Arial" w:hAnsi="Arial" w:cs="Arial"/>
          <w:sz w:val="20"/>
          <w:szCs w:val="20"/>
        </w:rPr>
      </w:pPr>
      <w:r>
        <w:rPr>
          <w:rFonts w:ascii="Arial" w:hAnsi="Arial" w:cs="Arial"/>
          <w:sz w:val="20"/>
          <w:szCs w:val="20"/>
        </w:rPr>
        <w:t xml:space="preserve">The EP Batch </w:t>
      </w:r>
      <w:r w:rsidR="002E72E0">
        <w:rPr>
          <w:rFonts w:ascii="Arial" w:hAnsi="Arial" w:cs="Arial"/>
          <w:sz w:val="20"/>
          <w:szCs w:val="20"/>
        </w:rPr>
        <w:t>Service</w:t>
      </w:r>
      <w:r>
        <w:rPr>
          <w:rFonts w:ascii="Arial" w:hAnsi="Arial" w:cs="Arial"/>
          <w:sz w:val="20"/>
          <w:szCs w:val="20"/>
        </w:rPr>
        <w:t xml:space="preserve"> is a Windows Service that runs on every EP Mid-Tier.  It provides the capability of running EP Batch Facility Scripts from a remote system through a TCP connection.  This negates the need for a remote desktop into a Mid-Tier system and isolates a user from the inner workings and configuration of the EP Batch Facility.</w:t>
      </w:r>
    </w:p>
    <w:p w14:paraId="298B263E" w14:textId="77777777" w:rsidR="00125EDB" w:rsidRDefault="00125EDB" w:rsidP="002F1A70">
      <w:pPr>
        <w:pStyle w:val="JDAnormal"/>
        <w:jc w:val="both"/>
        <w:rPr>
          <w:rFonts w:ascii="Arial" w:hAnsi="Arial" w:cs="Arial"/>
          <w:sz w:val="20"/>
          <w:szCs w:val="20"/>
        </w:rPr>
      </w:pPr>
      <w:r>
        <w:rPr>
          <w:rFonts w:ascii="Arial" w:hAnsi="Arial" w:cs="Arial"/>
          <w:sz w:val="20"/>
          <w:szCs w:val="20"/>
        </w:rPr>
        <w:t>The EP Batch Service also ens</w:t>
      </w:r>
      <w:r w:rsidR="00AB5BD2">
        <w:rPr>
          <w:rFonts w:ascii="Arial" w:hAnsi="Arial" w:cs="Arial"/>
          <w:sz w:val="20"/>
          <w:szCs w:val="20"/>
        </w:rPr>
        <w:t>ures that only one batch script</w:t>
      </w:r>
      <w:r>
        <w:rPr>
          <w:rFonts w:ascii="Arial" w:hAnsi="Arial" w:cs="Arial"/>
          <w:sz w:val="20"/>
          <w:szCs w:val="20"/>
        </w:rPr>
        <w:t xml:space="preserve"> is running on a Mid-Tier system at a time.  This is important to avoid process failures due to Server Command lock contention.</w:t>
      </w:r>
    </w:p>
    <w:p w14:paraId="5A46CE78" w14:textId="77777777" w:rsidR="00CE0924" w:rsidRPr="005610E8" w:rsidRDefault="00CE0924" w:rsidP="002F1A70">
      <w:pPr>
        <w:pStyle w:val="JDAnormal"/>
        <w:jc w:val="both"/>
        <w:rPr>
          <w:rFonts w:ascii="Arial" w:hAnsi="Arial" w:cs="Arial"/>
          <w:sz w:val="20"/>
          <w:szCs w:val="20"/>
        </w:rPr>
      </w:pPr>
    </w:p>
    <w:p w14:paraId="696BC967" w14:textId="77777777" w:rsidR="00722331" w:rsidRPr="00B03676" w:rsidRDefault="000B0D78" w:rsidP="002F1A70">
      <w:pPr>
        <w:pStyle w:val="Heading2"/>
        <w:jc w:val="both"/>
      </w:pPr>
      <w:bookmarkStart w:id="28" w:name="_Toc526842074"/>
      <w:r>
        <w:t>EP Batch Client</w:t>
      </w:r>
      <w:bookmarkEnd w:id="28"/>
    </w:p>
    <w:p w14:paraId="671A5F43" w14:textId="77777777" w:rsidR="00173252" w:rsidRDefault="00CE0924" w:rsidP="002F1A70">
      <w:pPr>
        <w:pStyle w:val="JDAnormal"/>
        <w:jc w:val="both"/>
        <w:rPr>
          <w:rFonts w:ascii="Arial" w:hAnsi="Arial" w:cs="Arial"/>
          <w:sz w:val="20"/>
          <w:szCs w:val="20"/>
        </w:rPr>
      </w:pPr>
      <w:bookmarkStart w:id="29" w:name="_Toc111542997"/>
      <w:bookmarkStart w:id="30" w:name="_Toc111543072"/>
      <w:bookmarkStart w:id="31" w:name="_Toc111543159"/>
      <w:bookmarkStart w:id="32" w:name="_Toc112685211"/>
      <w:bookmarkStart w:id="33" w:name="_Toc112740949"/>
      <w:bookmarkStart w:id="34" w:name="_Toc165269905"/>
      <w:bookmarkStart w:id="35" w:name="_Toc196530982"/>
      <w:bookmarkStart w:id="36" w:name="_Toc196568570"/>
      <w:r>
        <w:rPr>
          <w:rFonts w:ascii="Arial" w:hAnsi="Arial" w:cs="Arial"/>
          <w:sz w:val="20"/>
          <w:szCs w:val="20"/>
        </w:rPr>
        <w:t xml:space="preserve">The EP Batch Client is a Windows GUI Application that is used to send requests to and view the response from the EP Batch </w:t>
      </w:r>
      <w:r w:rsidR="002E72E0">
        <w:rPr>
          <w:rFonts w:ascii="Arial" w:hAnsi="Arial" w:cs="Arial"/>
          <w:sz w:val="20"/>
          <w:szCs w:val="20"/>
        </w:rPr>
        <w:t>Service</w:t>
      </w:r>
      <w:r>
        <w:rPr>
          <w:rFonts w:ascii="Arial" w:hAnsi="Arial" w:cs="Arial"/>
          <w:sz w:val="20"/>
          <w:szCs w:val="20"/>
        </w:rPr>
        <w:t>.</w:t>
      </w:r>
      <w:r w:rsidR="00E11460">
        <w:rPr>
          <w:rFonts w:ascii="Arial" w:hAnsi="Arial" w:cs="Arial"/>
          <w:sz w:val="20"/>
          <w:szCs w:val="20"/>
        </w:rPr>
        <w:t xml:space="preserve">  The EP Batch Client can be installed on any system that has TCP access to the EP Mid-Tier system running the EP Batch </w:t>
      </w:r>
      <w:r w:rsidR="002E72E0">
        <w:rPr>
          <w:rFonts w:ascii="Arial" w:hAnsi="Arial" w:cs="Arial"/>
          <w:sz w:val="20"/>
          <w:szCs w:val="20"/>
        </w:rPr>
        <w:t>Service</w:t>
      </w:r>
      <w:r w:rsidR="00E11460">
        <w:rPr>
          <w:rFonts w:ascii="Arial" w:hAnsi="Arial" w:cs="Arial"/>
          <w:sz w:val="20"/>
          <w:szCs w:val="20"/>
        </w:rPr>
        <w:t>.</w:t>
      </w:r>
    </w:p>
    <w:p w14:paraId="79C58E4A" w14:textId="77777777" w:rsidR="00173252" w:rsidRPr="00173252" w:rsidRDefault="00173252" w:rsidP="00173252">
      <w:pPr>
        <w:pStyle w:val="Heading2"/>
        <w:jc w:val="both"/>
        <w:rPr>
          <w:b w:val="0"/>
        </w:rPr>
      </w:pPr>
      <w:bookmarkStart w:id="37" w:name="_Toc526842075"/>
      <w:r>
        <w:t>IBM DataStage</w:t>
      </w:r>
      <w:bookmarkEnd w:id="37"/>
    </w:p>
    <w:p w14:paraId="2AF09DE0" w14:textId="77777777" w:rsidR="00173252" w:rsidRDefault="00173252" w:rsidP="002F1A70">
      <w:pPr>
        <w:pStyle w:val="JDAnormal"/>
        <w:jc w:val="both"/>
        <w:rPr>
          <w:rFonts w:ascii="Arial" w:hAnsi="Arial" w:cs="Arial"/>
          <w:sz w:val="20"/>
          <w:szCs w:val="20"/>
        </w:rPr>
      </w:pPr>
      <w:r>
        <w:rPr>
          <w:rFonts w:ascii="Arial" w:hAnsi="Arial" w:cs="Arial"/>
          <w:sz w:val="20"/>
          <w:szCs w:val="20"/>
        </w:rPr>
        <w:t xml:space="preserve">DataStage is a third party </w:t>
      </w:r>
      <w:r w:rsidR="00F93B7D">
        <w:rPr>
          <w:rFonts w:ascii="Arial" w:hAnsi="Arial" w:cs="Arial"/>
          <w:sz w:val="20"/>
          <w:szCs w:val="20"/>
        </w:rPr>
        <w:t>Extract, Transform, Load (</w:t>
      </w:r>
      <w:r>
        <w:rPr>
          <w:rFonts w:ascii="Arial" w:hAnsi="Arial" w:cs="Arial"/>
          <w:sz w:val="20"/>
          <w:szCs w:val="20"/>
        </w:rPr>
        <w:t>ETL</w:t>
      </w:r>
      <w:r w:rsidR="00F93B7D">
        <w:rPr>
          <w:rFonts w:ascii="Arial" w:hAnsi="Arial" w:cs="Arial"/>
          <w:sz w:val="20"/>
          <w:szCs w:val="20"/>
        </w:rPr>
        <w:t>)</w:t>
      </w:r>
      <w:r>
        <w:rPr>
          <w:rFonts w:ascii="Arial" w:hAnsi="Arial" w:cs="Arial"/>
          <w:sz w:val="20"/>
          <w:szCs w:val="20"/>
        </w:rPr>
        <w:t xml:space="preserve"> produc</w:t>
      </w:r>
      <w:r w:rsidR="00B17DA2">
        <w:rPr>
          <w:rFonts w:ascii="Arial" w:hAnsi="Arial" w:cs="Arial"/>
          <w:sz w:val="20"/>
          <w:szCs w:val="20"/>
        </w:rPr>
        <w:t>t used to process staged data from</w:t>
      </w:r>
      <w:r>
        <w:rPr>
          <w:rFonts w:ascii="Arial" w:hAnsi="Arial" w:cs="Arial"/>
          <w:sz w:val="20"/>
          <w:szCs w:val="20"/>
        </w:rPr>
        <w:t xml:space="preserve"> the EXT (</w:t>
      </w:r>
      <w:r w:rsidR="00F96F3F">
        <w:rPr>
          <w:rFonts w:ascii="Arial" w:hAnsi="Arial" w:cs="Arial"/>
          <w:sz w:val="20"/>
          <w:szCs w:val="20"/>
        </w:rPr>
        <w:t xml:space="preserve">a.k.a. </w:t>
      </w:r>
      <w:r>
        <w:rPr>
          <w:rFonts w:ascii="Arial" w:hAnsi="Arial" w:cs="Arial"/>
          <w:sz w:val="20"/>
          <w:szCs w:val="20"/>
        </w:rPr>
        <w:t xml:space="preserve">JI) Schema into EKBS. The EP product provides scripts packaged into a DataStage project call the JDA Integrator (JI).  These scripts </w:t>
      </w:r>
      <w:r w:rsidR="00B17DA2">
        <w:rPr>
          <w:rFonts w:ascii="Arial" w:hAnsi="Arial" w:cs="Arial"/>
          <w:sz w:val="20"/>
          <w:szCs w:val="20"/>
        </w:rPr>
        <w:t>utilize</w:t>
      </w:r>
      <w:r>
        <w:rPr>
          <w:rFonts w:ascii="Arial" w:hAnsi="Arial" w:cs="Arial"/>
          <w:sz w:val="20"/>
          <w:szCs w:val="20"/>
        </w:rPr>
        <w:t xml:space="preserve"> the EKBS Batch Import Facility to process staged data into EKBS Member and Meta Data tables.</w:t>
      </w:r>
    </w:p>
    <w:p w14:paraId="6BE570EA" w14:textId="77777777" w:rsidR="00647C8C" w:rsidRDefault="00647C8C" w:rsidP="002F1A70">
      <w:pPr>
        <w:pStyle w:val="JDAnormal"/>
        <w:jc w:val="both"/>
        <w:rPr>
          <w:rFonts w:ascii="Arial" w:hAnsi="Arial" w:cs="Arial"/>
          <w:sz w:val="20"/>
          <w:szCs w:val="20"/>
        </w:rPr>
      </w:pPr>
      <w:r>
        <w:rPr>
          <w:rFonts w:ascii="Arial" w:hAnsi="Arial" w:cs="Arial"/>
          <w:sz w:val="20"/>
          <w:szCs w:val="20"/>
        </w:rPr>
        <w:t>The EP Batch Facility runs two JI scripts:</w:t>
      </w:r>
    </w:p>
    <w:p w14:paraId="5C29B957" w14:textId="77777777" w:rsidR="00647C8C" w:rsidRDefault="00647C8C" w:rsidP="00647C8C">
      <w:pPr>
        <w:pStyle w:val="ListParagraph"/>
        <w:numPr>
          <w:ilvl w:val="0"/>
          <w:numId w:val="32"/>
        </w:numPr>
        <w:rPr>
          <w:rFonts w:ascii="Arial" w:hAnsi="Arial" w:cs="Arial"/>
          <w:sz w:val="16"/>
          <w:szCs w:val="16"/>
        </w:rPr>
      </w:pPr>
      <w:r w:rsidRPr="00C76782">
        <w:rPr>
          <w:rFonts w:ascii="Arial" w:hAnsi="Arial" w:cs="Arial"/>
          <w:b/>
          <w:sz w:val="16"/>
          <w:szCs w:val="16"/>
        </w:rPr>
        <w:t>seqDBMASTER_EXT_MetaData_TO_EPSD_MetaData</w:t>
      </w:r>
      <w:r w:rsidR="00C76782">
        <w:rPr>
          <w:rFonts w:ascii="Arial" w:hAnsi="Arial" w:cs="Arial"/>
          <w:sz w:val="16"/>
          <w:szCs w:val="16"/>
        </w:rPr>
        <w:t xml:space="preserve"> – Processes staged data in the EXT_* tables into EKBS.</w:t>
      </w:r>
    </w:p>
    <w:p w14:paraId="47B83405" w14:textId="77777777" w:rsidR="00C76782" w:rsidRPr="00647C8C" w:rsidRDefault="00A501B0" w:rsidP="00A501B0">
      <w:pPr>
        <w:pStyle w:val="ListParagraph"/>
        <w:numPr>
          <w:ilvl w:val="0"/>
          <w:numId w:val="32"/>
        </w:numPr>
        <w:rPr>
          <w:rFonts w:ascii="Arial" w:hAnsi="Arial" w:cs="Arial"/>
          <w:sz w:val="16"/>
          <w:szCs w:val="16"/>
        </w:rPr>
      </w:pPr>
      <w:r w:rsidRPr="00A501B0">
        <w:rPr>
          <w:rFonts w:ascii="Arial" w:hAnsi="Arial" w:cs="Arial"/>
          <w:b/>
          <w:sz w:val="16"/>
          <w:szCs w:val="16"/>
        </w:rPr>
        <w:t>seqDBMASTER_EXT_TO_EPServerData</w:t>
      </w:r>
      <w:r w:rsidR="00E10EDB">
        <w:rPr>
          <w:rFonts w:ascii="Arial" w:hAnsi="Arial" w:cs="Arial"/>
          <w:b/>
          <w:sz w:val="16"/>
          <w:szCs w:val="16"/>
        </w:rPr>
        <w:t xml:space="preserve"> </w:t>
      </w:r>
      <w:r w:rsidR="00C76782">
        <w:rPr>
          <w:rFonts w:ascii="Arial" w:hAnsi="Arial" w:cs="Arial"/>
          <w:sz w:val="16"/>
          <w:szCs w:val="16"/>
        </w:rPr>
        <w:t>– Processes staged data in the AG_* tables into EKBS.</w:t>
      </w:r>
    </w:p>
    <w:p w14:paraId="00B06F80" w14:textId="77777777" w:rsidR="00C76782" w:rsidRPr="00647C8C" w:rsidRDefault="00C76782" w:rsidP="00C76782">
      <w:pPr>
        <w:pStyle w:val="ListParagraph"/>
        <w:rPr>
          <w:rFonts w:ascii="Arial" w:hAnsi="Arial" w:cs="Arial"/>
          <w:sz w:val="16"/>
          <w:szCs w:val="16"/>
        </w:rPr>
      </w:pPr>
    </w:p>
    <w:p w14:paraId="0BB22026" w14:textId="77777777" w:rsidR="004768B2" w:rsidRPr="00173252" w:rsidRDefault="004768B2" w:rsidP="004768B2">
      <w:pPr>
        <w:pStyle w:val="Heading2"/>
        <w:jc w:val="both"/>
        <w:rPr>
          <w:b w:val="0"/>
        </w:rPr>
      </w:pPr>
      <w:bookmarkStart w:id="38" w:name="_Toc526842076"/>
      <w:r>
        <w:t>Batch Scheduler</w:t>
      </w:r>
      <w:bookmarkEnd w:id="38"/>
    </w:p>
    <w:p w14:paraId="4B881072" w14:textId="77777777" w:rsidR="004768B2" w:rsidRDefault="004768B2" w:rsidP="002F1A70">
      <w:pPr>
        <w:pStyle w:val="JDAnormal"/>
        <w:jc w:val="both"/>
        <w:rPr>
          <w:rFonts w:ascii="Arial" w:hAnsi="Arial" w:cs="Arial"/>
          <w:sz w:val="20"/>
          <w:szCs w:val="20"/>
        </w:rPr>
      </w:pPr>
      <w:r>
        <w:rPr>
          <w:rFonts w:ascii="Arial" w:hAnsi="Arial" w:cs="Arial"/>
          <w:sz w:val="20"/>
          <w:szCs w:val="20"/>
        </w:rPr>
        <w:t xml:space="preserve">A Scheduler provides the capability to run a Batch Workflow </w:t>
      </w:r>
      <w:r w:rsidR="009A1C7C">
        <w:rPr>
          <w:rFonts w:ascii="Arial" w:hAnsi="Arial" w:cs="Arial"/>
          <w:sz w:val="20"/>
          <w:szCs w:val="20"/>
        </w:rPr>
        <w:t>on</w:t>
      </w:r>
      <w:r>
        <w:rPr>
          <w:rFonts w:ascii="Arial" w:hAnsi="Arial" w:cs="Arial"/>
          <w:sz w:val="20"/>
          <w:szCs w:val="20"/>
        </w:rPr>
        <w:t xml:space="preserve"> a timed interval.  In a typical EP implementation, there are nightly and weekend Workflows to provide the regular maintenance of the EKB Database.</w:t>
      </w:r>
    </w:p>
    <w:p w14:paraId="3DEBC50F" w14:textId="77777777" w:rsidR="00DC43FD" w:rsidRPr="00AE5CB4" w:rsidRDefault="00DC43FD" w:rsidP="002F1A70">
      <w:pPr>
        <w:pStyle w:val="JDAnormal"/>
        <w:jc w:val="both"/>
        <w:rPr>
          <w:rFonts w:ascii="Arial" w:hAnsi="Arial" w:cs="Arial"/>
          <w:sz w:val="20"/>
          <w:szCs w:val="20"/>
        </w:rPr>
      </w:pPr>
      <w:r>
        <w:rPr>
          <w:rFonts w:ascii="Arial" w:hAnsi="Arial" w:cs="Arial"/>
          <w:sz w:val="20"/>
          <w:szCs w:val="20"/>
        </w:rPr>
        <w:t xml:space="preserve">JDA does not provide or endorse any particular Batch Scheduler vendor or product.  The selection of a Scheduler </w:t>
      </w:r>
      <w:r w:rsidR="008B2BF3">
        <w:rPr>
          <w:rFonts w:ascii="Arial" w:hAnsi="Arial" w:cs="Arial"/>
          <w:sz w:val="20"/>
          <w:szCs w:val="20"/>
        </w:rPr>
        <w:t>Product</w:t>
      </w:r>
      <w:r>
        <w:rPr>
          <w:rFonts w:ascii="Arial" w:hAnsi="Arial" w:cs="Arial"/>
          <w:sz w:val="20"/>
          <w:szCs w:val="20"/>
        </w:rPr>
        <w:t xml:space="preserve"> is entirely up to the JDA Customer.</w:t>
      </w:r>
    </w:p>
    <w:p w14:paraId="18F3B84D" w14:textId="77777777" w:rsidR="008E1BB1" w:rsidRDefault="004939F2" w:rsidP="003946E2">
      <w:pPr>
        <w:pStyle w:val="Heading1"/>
        <w:tabs>
          <w:tab w:val="right" w:pos="9360"/>
        </w:tabs>
      </w:pPr>
      <w:bookmarkStart w:id="39" w:name="_Toc526842077"/>
      <w:bookmarkStart w:id="40" w:name="_Toc449427921"/>
      <w:bookmarkStart w:id="41" w:name="_Toc450388667"/>
      <w:bookmarkStart w:id="42" w:name="_Toc450537024"/>
      <w:bookmarkStart w:id="43" w:name="_Toc450620842"/>
      <w:bookmarkStart w:id="44" w:name="_Toc450648014"/>
      <w:bookmarkStart w:id="45" w:name="_Toc450648139"/>
      <w:bookmarkStart w:id="46" w:name="_Toc450648201"/>
      <w:bookmarkStart w:id="47" w:name="_Toc450961510"/>
      <w:bookmarkStart w:id="48" w:name="_Toc210795548"/>
      <w:bookmarkStart w:id="49" w:name="_Toc240989953"/>
      <w:bookmarkStart w:id="50" w:name="_Toc241293028"/>
      <w:bookmarkStart w:id="51" w:name="_Toc258836190"/>
      <w:bookmarkEnd w:id="29"/>
      <w:bookmarkEnd w:id="30"/>
      <w:bookmarkEnd w:id="31"/>
      <w:bookmarkEnd w:id="32"/>
      <w:bookmarkEnd w:id="33"/>
      <w:bookmarkEnd w:id="34"/>
      <w:bookmarkEnd w:id="35"/>
      <w:bookmarkEnd w:id="36"/>
      <w:r>
        <w:lastRenderedPageBreak/>
        <w:t>Batch Command Console Applications</w:t>
      </w:r>
      <w:r w:rsidR="003946E2">
        <w:tab/>
        <w:t>Section 3</w:t>
      </w:r>
      <w:bookmarkEnd w:id="39"/>
    </w:p>
    <w:p w14:paraId="58F2325F" w14:textId="77777777" w:rsidR="00A56735" w:rsidRDefault="00A56735" w:rsidP="00A56735">
      <w:r>
        <w:t xml:space="preserve">The Batch Command Console Applications are written against the .NET 4.0 Framework and require the </w:t>
      </w:r>
      <w:r w:rsidR="00DF3D70">
        <w:t>downloadable installation</w:t>
      </w:r>
      <w:r>
        <w:t xml:space="preserve"> found at…</w:t>
      </w:r>
    </w:p>
    <w:p w14:paraId="5E833C87" w14:textId="77777777" w:rsidR="00A56735" w:rsidRDefault="00A56735" w:rsidP="00A56735"/>
    <w:p w14:paraId="6BB5F4F6" w14:textId="77777777" w:rsidR="00A56735" w:rsidRDefault="00ED5B7F" w:rsidP="00A56735">
      <w:pPr>
        <w:ind w:firstLine="720"/>
        <w:rPr>
          <w:color w:val="1F497D"/>
        </w:rPr>
      </w:pPr>
      <w:hyperlink r:id="rId24" w:history="1">
        <w:r w:rsidR="00A56735">
          <w:rPr>
            <w:rStyle w:val="Hyperlink"/>
          </w:rPr>
          <w:t>http://www.microsoft.com/en-us/download/details.aspx?id=17718</w:t>
        </w:r>
      </w:hyperlink>
    </w:p>
    <w:p w14:paraId="3E836D1D" w14:textId="77777777" w:rsidR="00E007A5" w:rsidRDefault="00E007A5" w:rsidP="00E007A5"/>
    <w:p w14:paraId="52FDD32A" w14:textId="77777777" w:rsidR="0075394B" w:rsidRDefault="00E007A5" w:rsidP="00E007A5">
      <w:r>
        <w:t xml:space="preserve">A subset of console applications is related to the implementation of Workflow restart capability.  </w:t>
      </w:r>
      <w:r w:rsidR="0075394B">
        <w:t>The intent is to provide wrapper scripts (i.e. Daily, Saturday, Sunday, etc.) the ability to leave “breadcrumbs” as they execute and to be able to efficiently recover from failure scenarios.  The following console applications are related to Workflow restart:</w:t>
      </w:r>
    </w:p>
    <w:p w14:paraId="6E9AE618" w14:textId="77777777" w:rsidR="0075394B" w:rsidRDefault="0075394B" w:rsidP="00E007A5"/>
    <w:p w14:paraId="477A1FE1"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Initialize</w:t>
      </w:r>
    </w:p>
    <w:p w14:paraId="3325C9A4"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Get Current Task</w:t>
      </w:r>
    </w:p>
    <w:p w14:paraId="4BB55652"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RestartStatus</w:t>
      </w:r>
    </w:p>
    <w:p w14:paraId="06BD550B"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Set Current Task</w:t>
      </w:r>
    </w:p>
    <w:p w14:paraId="287444E3" w14:textId="77777777" w:rsidR="0075394B" w:rsidRDefault="0075394B" w:rsidP="00E007A5"/>
    <w:p w14:paraId="0F8393A8" w14:textId="4A72D7DA" w:rsidR="0075394B" w:rsidRDefault="0075394B" w:rsidP="00E007A5">
      <w:r>
        <w:t xml:space="preserve">The </w:t>
      </w:r>
      <w:r w:rsidR="00BA3728">
        <w:t>EP Batch Facility provides the framework for script recovery</w:t>
      </w:r>
      <w:r>
        <w:t>, but usage of the framework is up to the wrapper script itself.</w:t>
      </w:r>
    </w:p>
    <w:p w14:paraId="45C449AE" w14:textId="77777777" w:rsidR="00A606D2" w:rsidRDefault="00A606D2">
      <w:pPr>
        <w:jc w:val="left"/>
        <w:rPr>
          <w:rFonts w:cs="Arial"/>
          <w:b/>
          <w:color w:val="auto"/>
        </w:rPr>
      </w:pPr>
      <w:r>
        <w:rPr>
          <w:rFonts w:cs="Arial"/>
          <w:b/>
          <w:color w:val="auto"/>
        </w:rPr>
        <w:br w:type="page"/>
      </w:r>
    </w:p>
    <w:p w14:paraId="164B7427" w14:textId="77777777" w:rsidR="009029C8" w:rsidRDefault="009029C8" w:rsidP="009029C8">
      <w:pPr>
        <w:rPr>
          <w:rFonts w:cs="Arial"/>
          <w:color w:val="auto"/>
        </w:rPr>
      </w:pPr>
      <w:r>
        <w:rPr>
          <w:rFonts w:cs="Arial"/>
          <w:b/>
          <w:color w:val="auto"/>
        </w:rPr>
        <w:lastRenderedPageBreak/>
        <w:t>Sample Wrapper Script Template</w:t>
      </w:r>
      <w:r>
        <w:rPr>
          <w:rFonts w:cs="Arial"/>
          <w:color w:val="auto"/>
        </w:rPr>
        <w:t>:</w:t>
      </w:r>
    </w:p>
    <w:p w14:paraId="67B3AAC5" w14:textId="77777777" w:rsidR="009029C8" w:rsidRDefault="009029C8" w:rsidP="00E007A5"/>
    <w:p w14:paraId="72AB470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OFF</w:t>
      </w:r>
    </w:p>
    <w:p w14:paraId="2FD06388" w14:textId="77777777" w:rsidR="00A606D2" w:rsidRPr="00A606D2" w:rsidRDefault="00A606D2" w:rsidP="00A606D2">
      <w:pPr>
        <w:jc w:val="left"/>
        <w:rPr>
          <w:rFonts w:ascii="Courier New" w:hAnsi="Courier New" w:cs="Courier New"/>
          <w:sz w:val="16"/>
          <w:szCs w:val="16"/>
        </w:rPr>
      </w:pPr>
    </w:p>
    <w:p w14:paraId="688734A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25FB686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Created by John Acuna Version 1.0.0.0 on 3/26/2013</w:t>
      </w:r>
    </w:p>
    <w:p w14:paraId="38E1BFD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4789755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Revision History</w:t>
      </w:r>
    </w:p>
    <w:p w14:paraId="7F6698F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1E061A5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Version   Author           Comments</w:t>
      </w:r>
    </w:p>
    <w:p w14:paraId="6B2D257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3E041A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3E87138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Purpose:</w:t>
      </w:r>
    </w:p>
    <w:p w14:paraId="5F0434C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Executes the Daily Batch Workflow</w:t>
      </w:r>
    </w:p>
    <w:p w14:paraId="3F6A56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6D8123D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0E484C4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BatchRestartStatus ERROR CODES</w:t>
      </w:r>
    </w:p>
    <w:p w14:paraId="06A294DD"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263592B1"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704950D0"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CANNOT_DETERMINE = -9001</w:t>
      </w:r>
    </w:p>
    <w:p w14:paraId="47AE247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NO_RESTART_PENDING = 9000</w:t>
      </w:r>
    </w:p>
    <w:p w14:paraId="7EB9A818"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RESTART_PENDING = 9001</w:t>
      </w:r>
    </w:p>
    <w:p w14:paraId="337289C5"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PROCESS_RUNNING = 9002</w:t>
      </w:r>
    </w:p>
    <w:p w14:paraId="4C1C17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6CBF11B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BatchInitialize ERROR CODES</w:t>
      </w:r>
    </w:p>
    <w:p w14:paraId="7916C555"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799D4ED4"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22E60C1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CANNOT_INITIALIZE = -9001</w:t>
      </w:r>
    </w:p>
    <w:p w14:paraId="6E6A5F36" w14:textId="77777777" w:rsidR="00EE00BB" w:rsidRPr="00A606D2" w:rsidRDefault="00EE00BB" w:rsidP="00A606D2">
      <w:pPr>
        <w:jc w:val="left"/>
        <w:rPr>
          <w:rFonts w:ascii="Courier New" w:hAnsi="Courier New" w:cs="Courier New"/>
          <w:sz w:val="16"/>
          <w:szCs w:val="16"/>
        </w:rPr>
      </w:pPr>
      <w:r w:rsidRPr="00A606D2">
        <w:rPr>
          <w:rFonts w:ascii="Courier New" w:hAnsi="Courier New" w:cs="Courier New"/>
          <w:sz w:val="16"/>
          <w:szCs w:val="16"/>
        </w:rPr>
        <w:t>REM # BATCH_INITIALIZED = 9000</w:t>
      </w:r>
    </w:p>
    <w:p w14:paraId="01D395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2D26A4A1" w14:textId="77777777" w:rsidR="00A606D2" w:rsidRPr="00A606D2" w:rsidRDefault="00A606D2" w:rsidP="00A606D2">
      <w:pPr>
        <w:jc w:val="left"/>
        <w:rPr>
          <w:rFonts w:ascii="Courier New" w:hAnsi="Courier New" w:cs="Courier New"/>
          <w:sz w:val="16"/>
          <w:szCs w:val="16"/>
        </w:rPr>
      </w:pPr>
    </w:p>
    <w:p w14:paraId="3E866F1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SET WORKFLOW=Daily</w:t>
      </w:r>
    </w:p>
    <w:p w14:paraId="46606B1F" w14:textId="77777777" w:rsidR="00A606D2" w:rsidRPr="00A606D2" w:rsidRDefault="00A606D2" w:rsidP="00A606D2">
      <w:pPr>
        <w:jc w:val="left"/>
        <w:rPr>
          <w:rFonts w:ascii="Courier New" w:hAnsi="Courier New" w:cs="Courier New"/>
          <w:sz w:val="16"/>
          <w:szCs w:val="16"/>
        </w:rPr>
      </w:pPr>
    </w:p>
    <w:p w14:paraId="7BFA4CB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CALL GlobalVariables.bat</w:t>
      </w:r>
    </w:p>
    <w:p w14:paraId="4C5DFB1F" w14:textId="77777777" w:rsidR="00A606D2" w:rsidRPr="00A606D2" w:rsidRDefault="00A606D2" w:rsidP="00A606D2">
      <w:pPr>
        <w:jc w:val="left"/>
        <w:rPr>
          <w:rFonts w:ascii="Courier New" w:hAnsi="Courier New" w:cs="Courier New"/>
          <w:sz w:val="16"/>
          <w:szCs w:val="16"/>
        </w:rPr>
      </w:pPr>
    </w:p>
    <w:p w14:paraId="4C77AA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started</w:t>
      </w:r>
    </w:p>
    <w:p w14:paraId="25E072CF" w14:textId="77777777" w:rsidR="00A606D2" w:rsidRPr="00A606D2" w:rsidRDefault="00A606D2" w:rsidP="00A606D2">
      <w:pPr>
        <w:jc w:val="left"/>
        <w:rPr>
          <w:rFonts w:ascii="Courier New" w:hAnsi="Courier New" w:cs="Courier New"/>
          <w:sz w:val="16"/>
          <w:szCs w:val="16"/>
        </w:rPr>
      </w:pPr>
    </w:p>
    <w:p w14:paraId="2EA13E1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BatchRestartStatus %FOUNDATIONUSER% %DATASOURCE% %WORKFLOW%</w:t>
      </w:r>
    </w:p>
    <w:p w14:paraId="7AD8292F" w14:textId="77777777" w:rsidR="00A606D2" w:rsidRPr="00A606D2" w:rsidRDefault="00A606D2" w:rsidP="00A606D2">
      <w:pPr>
        <w:jc w:val="left"/>
        <w:rPr>
          <w:rFonts w:ascii="Courier New" w:hAnsi="Courier New" w:cs="Courier New"/>
          <w:sz w:val="16"/>
          <w:szCs w:val="16"/>
        </w:rPr>
      </w:pPr>
    </w:p>
    <w:p w14:paraId="51B0E3B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9000 (</w:t>
      </w:r>
    </w:p>
    <w:p w14:paraId="0A1BBB4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SET ERRORLEVEL=0</w:t>
      </w:r>
    </w:p>
    <w:p w14:paraId="64EC01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102CD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BatchInitialize %FOUNDATIONUSER% %DATASOURCE% %WORKFLOW% FSU FDU QS</w:t>
      </w:r>
    </w:p>
    <w:p w14:paraId="009403E1" w14:textId="77777777" w:rsidR="00A606D2" w:rsidRPr="00A606D2" w:rsidRDefault="00A606D2" w:rsidP="00A606D2">
      <w:pPr>
        <w:jc w:val="left"/>
        <w:rPr>
          <w:rFonts w:ascii="Courier New" w:hAnsi="Courier New" w:cs="Courier New"/>
          <w:sz w:val="16"/>
          <w:szCs w:val="16"/>
        </w:rPr>
      </w:pPr>
    </w:p>
    <w:p w14:paraId="496579D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9001 (</w:t>
      </w:r>
    </w:p>
    <w:p w14:paraId="54FF58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to initialize</w:t>
      </w:r>
    </w:p>
    <w:p w14:paraId="62E51CC4" w14:textId="77777777" w:rsidR="00A606D2" w:rsidRPr="00A606D2" w:rsidRDefault="00A606D2" w:rsidP="00A606D2">
      <w:pPr>
        <w:jc w:val="left"/>
        <w:rPr>
          <w:rFonts w:ascii="Courier New" w:hAnsi="Courier New" w:cs="Courier New"/>
          <w:sz w:val="16"/>
          <w:szCs w:val="16"/>
        </w:rPr>
      </w:pPr>
    </w:p>
    <w:p w14:paraId="0A8D742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6FAECE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0368F6D" w14:textId="77777777" w:rsidR="00A606D2" w:rsidRPr="00A606D2" w:rsidRDefault="00A606D2" w:rsidP="00A606D2">
      <w:pPr>
        <w:jc w:val="left"/>
        <w:rPr>
          <w:rFonts w:ascii="Courier New" w:hAnsi="Courier New" w:cs="Courier New"/>
          <w:sz w:val="16"/>
          <w:szCs w:val="16"/>
        </w:rPr>
      </w:pPr>
    </w:p>
    <w:p w14:paraId="682915D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:FSU</w:t>
      </w:r>
    </w:p>
    <w:p w14:paraId="0B380A1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7FE7C92D" w14:textId="77777777" w:rsidR="00A606D2" w:rsidRPr="00A606D2" w:rsidRDefault="00A606D2" w:rsidP="00A606D2">
      <w:pPr>
        <w:jc w:val="left"/>
        <w:rPr>
          <w:rFonts w:ascii="Courier New" w:hAnsi="Courier New" w:cs="Courier New"/>
          <w:sz w:val="16"/>
          <w:szCs w:val="16"/>
        </w:rPr>
      </w:pPr>
    </w:p>
    <w:p w14:paraId="7A1DC5B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9001 (</w:t>
      </w:r>
    </w:p>
    <w:p w14:paraId="633726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BatchGetCurrentTask %FOUNDATIONUSER% %DATASOURCE% %WORKFLOW%</w:t>
      </w:r>
    </w:p>
    <w:p w14:paraId="55BF2E7C" w14:textId="77777777" w:rsidR="00A606D2" w:rsidRPr="00A606D2" w:rsidRDefault="00A606D2" w:rsidP="00A606D2">
      <w:pPr>
        <w:jc w:val="left"/>
        <w:rPr>
          <w:rFonts w:ascii="Courier New" w:hAnsi="Courier New" w:cs="Courier New"/>
          <w:sz w:val="16"/>
          <w:szCs w:val="16"/>
        </w:rPr>
      </w:pPr>
    </w:p>
    <w:p w14:paraId="22672B1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3 (</w:t>
      </w:r>
    </w:p>
    <w:p w14:paraId="6AED7F6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:QS</w:t>
      </w:r>
    </w:p>
    <w:p w14:paraId="343D6F0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3D94CDD" w14:textId="77777777" w:rsidR="00A606D2" w:rsidRPr="00A606D2" w:rsidRDefault="00A606D2" w:rsidP="00A606D2">
      <w:pPr>
        <w:jc w:val="left"/>
        <w:rPr>
          <w:rFonts w:ascii="Courier New" w:hAnsi="Courier New" w:cs="Courier New"/>
          <w:sz w:val="16"/>
          <w:szCs w:val="16"/>
        </w:rPr>
      </w:pPr>
    </w:p>
    <w:p w14:paraId="326694A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2 (</w:t>
      </w:r>
    </w:p>
    <w:p w14:paraId="246180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:FDU</w:t>
      </w:r>
    </w:p>
    <w:p w14:paraId="4B875F3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35D51A6" w14:textId="77777777" w:rsidR="00A606D2" w:rsidRPr="00A606D2" w:rsidRDefault="00A606D2" w:rsidP="00A606D2">
      <w:pPr>
        <w:jc w:val="left"/>
        <w:rPr>
          <w:rFonts w:ascii="Courier New" w:hAnsi="Courier New" w:cs="Courier New"/>
          <w:sz w:val="16"/>
          <w:szCs w:val="16"/>
        </w:rPr>
      </w:pPr>
    </w:p>
    <w:p w14:paraId="4E12006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1 (</w:t>
      </w:r>
    </w:p>
    <w:p w14:paraId="23A66AF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:FSU</w:t>
      </w:r>
    </w:p>
    <w:p w14:paraId="4262C07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617DEE7E" w14:textId="77777777" w:rsidR="00A606D2" w:rsidRPr="00A606D2" w:rsidRDefault="00A606D2" w:rsidP="00A606D2">
      <w:pPr>
        <w:jc w:val="left"/>
        <w:rPr>
          <w:rFonts w:ascii="Courier New" w:hAnsi="Courier New" w:cs="Courier New"/>
          <w:sz w:val="16"/>
          <w:szCs w:val="16"/>
        </w:rPr>
      </w:pPr>
    </w:p>
    <w:p w14:paraId="373335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task id %ERRORLEVEL% is unknown on restart</w:t>
      </w:r>
    </w:p>
    <w:p w14:paraId="428A3FA1" w14:textId="77777777" w:rsidR="00A606D2" w:rsidRPr="00A606D2" w:rsidRDefault="00A606D2" w:rsidP="00A606D2">
      <w:pPr>
        <w:jc w:val="left"/>
        <w:rPr>
          <w:rFonts w:ascii="Courier New" w:hAnsi="Courier New" w:cs="Courier New"/>
          <w:sz w:val="16"/>
          <w:szCs w:val="16"/>
        </w:rPr>
      </w:pPr>
    </w:p>
    <w:p w14:paraId="4CB7DB0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4459953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3BBD8538" w14:textId="77777777" w:rsidR="00A606D2" w:rsidRPr="00A606D2" w:rsidRDefault="00A606D2" w:rsidP="00A606D2">
      <w:pPr>
        <w:jc w:val="left"/>
        <w:rPr>
          <w:rFonts w:ascii="Courier New" w:hAnsi="Courier New" w:cs="Courier New"/>
          <w:sz w:val="16"/>
          <w:szCs w:val="16"/>
        </w:rPr>
      </w:pPr>
    </w:p>
    <w:p w14:paraId="70AC77F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failed trying to determine restart status</w:t>
      </w:r>
    </w:p>
    <w:p w14:paraId="2382B7D7" w14:textId="77777777" w:rsidR="00A606D2" w:rsidRPr="00A606D2" w:rsidRDefault="00A606D2" w:rsidP="00A606D2">
      <w:pPr>
        <w:jc w:val="left"/>
        <w:rPr>
          <w:rFonts w:ascii="Courier New" w:hAnsi="Courier New" w:cs="Courier New"/>
          <w:sz w:val="16"/>
          <w:szCs w:val="16"/>
        </w:rPr>
      </w:pPr>
    </w:p>
    <w:p w14:paraId="68D371A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GOTO :EXIT</w:t>
      </w:r>
    </w:p>
    <w:p w14:paraId="12BCA0AA" w14:textId="77777777" w:rsidR="00A606D2" w:rsidRPr="00A606D2" w:rsidRDefault="00A606D2" w:rsidP="00A606D2">
      <w:pPr>
        <w:jc w:val="left"/>
        <w:rPr>
          <w:rFonts w:ascii="Courier New" w:hAnsi="Courier New" w:cs="Courier New"/>
          <w:sz w:val="16"/>
          <w:szCs w:val="16"/>
        </w:rPr>
      </w:pPr>
    </w:p>
    <w:p w14:paraId="696C50A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:FSU</w:t>
      </w:r>
    </w:p>
    <w:p w14:paraId="7B6002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FSU</w:t>
      </w:r>
    </w:p>
    <w:p w14:paraId="2D4D83F5" w14:textId="77777777" w:rsidR="00A606D2" w:rsidRPr="00A606D2" w:rsidRDefault="00A606D2" w:rsidP="00A606D2">
      <w:pPr>
        <w:jc w:val="left"/>
        <w:rPr>
          <w:rFonts w:ascii="Courier New" w:hAnsi="Courier New" w:cs="Courier New"/>
          <w:sz w:val="16"/>
          <w:szCs w:val="16"/>
        </w:rPr>
      </w:pPr>
    </w:p>
    <w:p w14:paraId="11CC072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FoundationStructureUpdate.bat</w:t>
      </w:r>
    </w:p>
    <w:p w14:paraId="5B3C1386" w14:textId="77777777" w:rsidR="00A606D2" w:rsidRPr="00A606D2" w:rsidRDefault="00A606D2" w:rsidP="00A606D2">
      <w:pPr>
        <w:jc w:val="left"/>
        <w:rPr>
          <w:rFonts w:ascii="Courier New" w:hAnsi="Courier New" w:cs="Courier New"/>
          <w:sz w:val="16"/>
          <w:szCs w:val="16"/>
        </w:rPr>
      </w:pPr>
    </w:p>
    <w:p w14:paraId="2AC5F5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075A2A6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FSU task</w:t>
      </w:r>
    </w:p>
    <w:p w14:paraId="2919F129" w14:textId="77777777" w:rsidR="00A606D2" w:rsidRPr="00A606D2" w:rsidRDefault="00A606D2" w:rsidP="00A606D2">
      <w:pPr>
        <w:jc w:val="left"/>
        <w:rPr>
          <w:rFonts w:ascii="Courier New" w:hAnsi="Courier New" w:cs="Courier New"/>
          <w:sz w:val="16"/>
          <w:szCs w:val="16"/>
        </w:rPr>
      </w:pPr>
    </w:p>
    <w:p w14:paraId="634584C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7D0328F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7D4897A6" w14:textId="77777777" w:rsidR="00A606D2" w:rsidRPr="00A606D2" w:rsidRDefault="00A606D2" w:rsidP="00A606D2">
      <w:pPr>
        <w:jc w:val="left"/>
        <w:rPr>
          <w:rFonts w:ascii="Courier New" w:hAnsi="Courier New" w:cs="Courier New"/>
          <w:sz w:val="16"/>
          <w:szCs w:val="16"/>
        </w:rPr>
      </w:pPr>
    </w:p>
    <w:p w14:paraId="64EEB36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:FDU</w:t>
      </w:r>
    </w:p>
    <w:p w14:paraId="3465C9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FDU</w:t>
      </w:r>
    </w:p>
    <w:p w14:paraId="4000F3A0" w14:textId="77777777" w:rsidR="00A606D2" w:rsidRPr="00A606D2" w:rsidRDefault="00A606D2" w:rsidP="00A606D2">
      <w:pPr>
        <w:jc w:val="left"/>
        <w:rPr>
          <w:rFonts w:ascii="Courier New" w:hAnsi="Courier New" w:cs="Courier New"/>
          <w:sz w:val="16"/>
          <w:szCs w:val="16"/>
        </w:rPr>
      </w:pPr>
    </w:p>
    <w:p w14:paraId="7F8F0921" w14:textId="77777777" w:rsidR="00A606D2" w:rsidRPr="00A606D2" w:rsidRDefault="00B01589" w:rsidP="00A606D2">
      <w:pPr>
        <w:jc w:val="left"/>
        <w:rPr>
          <w:rFonts w:ascii="Courier New" w:hAnsi="Courier New" w:cs="Courier New"/>
          <w:sz w:val="16"/>
          <w:szCs w:val="16"/>
        </w:rPr>
      </w:pPr>
      <w:r>
        <w:rPr>
          <w:rFonts w:ascii="Courier New" w:hAnsi="Courier New" w:cs="Courier New"/>
          <w:sz w:val="16"/>
          <w:szCs w:val="16"/>
        </w:rPr>
        <w:t xml:space="preserve">   CALL FoundationPlanDataUp</w:t>
      </w:r>
      <w:r w:rsidR="00A606D2" w:rsidRPr="00A606D2">
        <w:rPr>
          <w:rFonts w:ascii="Courier New" w:hAnsi="Courier New" w:cs="Courier New"/>
          <w:sz w:val="16"/>
          <w:szCs w:val="16"/>
        </w:rPr>
        <w:t>date.bat</w:t>
      </w:r>
    </w:p>
    <w:p w14:paraId="2D5E262F" w14:textId="77777777" w:rsidR="00A606D2" w:rsidRPr="00A606D2" w:rsidRDefault="00A606D2" w:rsidP="00A606D2">
      <w:pPr>
        <w:jc w:val="left"/>
        <w:rPr>
          <w:rFonts w:ascii="Courier New" w:hAnsi="Courier New" w:cs="Courier New"/>
          <w:sz w:val="16"/>
          <w:szCs w:val="16"/>
        </w:rPr>
      </w:pPr>
    </w:p>
    <w:p w14:paraId="0FEBA1D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5DAC2A2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FDU task</w:t>
      </w:r>
    </w:p>
    <w:p w14:paraId="30DA7988" w14:textId="77777777" w:rsidR="00A606D2" w:rsidRPr="00A606D2" w:rsidRDefault="00A606D2" w:rsidP="00A606D2">
      <w:pPr>
        <w:jc w:val="left"/>
        <w:rPr>
          <w:rFonts w:ascii="Courier New" w:hAnsi="Courier New" w:cs="Courier New"/>
          <w:sz w:val="16"/>
          <w:szCs w:val="16"/>
        </w:rPr>
      </w:pPr>
    </w:p>
    <w:p w14:paraId="48751B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4FBDB59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BECD8F8" w14:textId="77777777" w:rsidR="00A606D2" w:rsidRPr="00A606D2" w:rsidRDefault="00A606D2" w:rsidP="00A606D2">
      <w:pPr>
        <w:jc w:val="left"/>
        <w:rPr>
          <w:rFonts w:ascii="Courier New" w:hAnsi="Courier New" w:cs="Courier New"/>
          <w:sz w:val="16"/>
          <w:szCs w:val="16"/>
        </w:rPr>
      </w:pPr>
    </w:p>
    <w:p w14:paraId="084C7DE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w:t>
      </w:r>
    </w:p>
    <w:p w14:paraId="79860E21" w14:textId="77777777" w:rsidR="00A606D2" w:rsidRPr="00A606D2" w:rsidRDefault="00A606D2" w:rsidP="00A606D2">
      <w:pPr>
        <w:jc w:val="left"/>
        <w:rPr>
          <w:rFonts w:ascii="Courier New" w:hAnsi="Courier New" w:cs="Courier New"/>
          <w:sz w:val="16"/>
          <w:szCs w:val="16"/>
        </w:rPr>
      </w:pPr>
    </w:p>
    <w:p w14:paraId="26D90FAF" w14:textId="77777777" w:rsidR="00A606D2" w:rsidRPr="00A606D2" w:rsidRDefault="00A606D2" w:rsidP="00A606D2">
      <w:pPr>
        <w:jc w:val="left"/>
        <w:rPr>
          <w:rFonts w:ascii="Courier New" w:hAnsi="Courier New" w:cs="Courier New"/>
          <w:sz w:val="16"/>
          <w:szCs w:val="16"/>
        </w:rPr>
      </w:pPr>
    </w:p>
    <w:p w14:paraId="703B849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:QS</w:t>
      </w:r>
    </w:p>
    <w:p w14:paraId="365B654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QS</w:t>
      </w:r>
    </w:p>
    <w:p w14:paraId="6B496ADF" w14:textId="77777777" w:rsidR="00A606D2" w:rsidRPr="00A606D2" w:rsidRDefault="00A606D2" w:rsidP="00A606D2">
      <w:pPr>
        <w:jc w:val="left"/>
        <w:rPr>
          <w:rFonts w:ascii="Courier New" w:hAnsi="Courier New" w:cs="Courier New"/>
          <w:sz w:val="16"/>
          <w:szCs w:val="16"/>
        </w:rPr>
      </w:pPr>
    </w:p>
    <w:p w14:paraId="7A95E6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PlanCubeSync.bat</w:t>
      </w:r>
    </w:p>
    <w:p w14:paraId="63BA544F" w14:textId="77777777" w:rsidR="00A606D2" w:rsidRPr="00A606D2" w:rsidRDefault="00A606D2" w:rsidP="00A606D2">
      <w:pPr>
        <w:jc w:val="left"/>
        <w:rPr>
          <w:rFonts w:ascii="Courier New" w:hAnsi="Courier New" w:cs="Courier New"/>
          <w:sz w:val="16"/>
          <w:szCs w:val="16"/>
        </w:rPr>
      </w:pPr>
    </w:p>
    <w:p w14:paraId="7E41579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2BCAA74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QS task</w:t>
      </w:r>
    </w:p>
    <w:p w14:paraId="18804435" w14:textId="77777777" w:rsidR="00A606D2" w:rsidRPr="00A606D2" w:rsidRDefault="00A606D2" w:rsidP="00A606D2">
      <w:pPr>
        <w:jc w:val="left"/>
        <w:rPr>
          <w:rFonts w:ascii="Courier New" w:hAnsi="Courier New" w:cs="Courier New"/>
          <w:sz w:val="16"/>
          <w:szCs w:val="16"/>
        </w:rPr>
      </w:pPr>
    </w:p>
    <w:p w14:paraId="0BC570E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308A45D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3A5E16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C440B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w:t>
      </w:r>
    </w:p>
    <w:p w14:paraId="7CF4B88C" w14:textId="77777777" w:rsidR="00A606D2" w:rsidRPr="00A606D2" w:rsidRDefault="00A606D2" w:rsidP="00A606D2">
      <w:pPr>
        <w:jc w:val="left"/>
        <w:rPr>
          <w:rFonts w:ascii="Courier New" w:hAnsi="Courier New" w:cs="Courier New"/>
          <w:sz w:val="16"/>
          <w:szCs w:val="16"/>
        </w:rPr>
      </w:pPr>
    </w:p>
    <w:p w14:paraId="5358D8E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succeeded</w:t>
      </w:r>
    </w:p>
    <w:p w14:paraId="1286147A" w14:textId="77777777" w:rsidR="00A606D2" w:rsidRPr="00A606D2" w:rsidRDefault="00A606D2" w:rsidP="00A606D2">
      <w:pPr>
        <w:jc w:val="left"/>
        <w:rPr>
          <w:rFonts w:ascii="Courier New" w:hAnsi="Courier New" w:cs="Courier New"/>
          <w:sz w:val="16"/>
          <w:szCs w:val="16"/>
        </w:rPr>
      </w:pPr>
    </w:p>
    <w:p w14:paraId="3CCC37C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:EXIT</w:t>
      </w:r>
    </w:p>
    <w:p w14:paraId="0184B4A0" w14:textId="77777777" w:rsidR="00A606D2" w:rsidRPr="00A606D2" w:rsidRDefault="00A606D2" w:rsidP="00A606D2">
      <w:pPr>
        <w:jc w:val="left"/>
        <w:rPr>
          <w:rFonts w:ascii="Courier New" w:hAnsi="Courier New" w:cs="Courier New"/>
          <w:sz w:val="16"/>
          <w:szCs w:val="16"/>
        </w:rPr>
      </w:pPr>
    </w:p>
    <w:p w14:paraId="5B11FDBE" w14:textId="77777777" w:rsidR="0075394B" w:rsidRDefault="00A606D2" w:rsidP="00A606D2">
      <w:pPr>
        <w:jc w:val="left"/>
      </w:pPr>
      <w:r w:rsidRPr="00A606D2">
        <w:rPr>
          <w:rFonts w:ascii="Courier New" w:hAnsi="Courier New" w:cs="Courier New"/>
          <w:sz w:val="16"/>
          <w:szCs w:val="16"/>
        </w:rPr>
        <w:t>EXIT %ERRORLEVEL%</w:t>
      </w:r>
      <w:r w:rsidR="0075394B">
        <w:br w:type="page"/>
      </w:r>
    </w:p>
    <w:p w14:paraId="5C4054E3" w14:textId="77777777" w:rsidR="00795E8F" w:rsidRDefault="00795E8F" w:rsidP="00795E8F">
      <w:pPr>
        <w:pStyle w:val="Heading2"/>
      </w:pPr>
      <w:bookmarkStart w:id="52" w:name="_Toc526842078"/>
      <w:r>
        <w:lastRenderedPageBreak/>
        <w:t>Batch Initialize</w:t>
      </w:r>
      <w:bookmarkEnd w:id="52"/>
    </w:p>
    <w:p w14:paraId="2B057F3A" w14:textId="77777777" w:rsidR="00795E8F" w:rsidRDefault="00795E8F" w:rsidP="00795E8F">
      <w:pPr>
        <w:rPr>
          <w:rFonts w:cs="Arial"/>
        </w:rPr>
      </w:pPr>
    </w:p>
    <w:p w14:paraId="0CEEAA17" w14:textId="77777777" w:rsidR="00795E8F" w:rsidRDefault="00795E8F" w:rsidP="00795E8F">
      <w:pPr>
        <w:rPr>
          <w:rFonts w:cs="Arial"/>
        </w:rPr>
      </w:pPr>
      <w:r w:rsidRPr="00962735">
        <w:rPr>
          <w:rFonts w:cs="Arial"/>
          <w:b/>
        </w:rPr>
        <w:t>Mid-Tier</w:t>
      </w:r>
      <w:r>
        <w:rPr>
          <w:rFonts w:cs="Arial"/>
        </w:rPr>
        <w:t>: Primary and Secondary</w:t>
      </w:r>
    </w:p>
    <w:p w14:paraId="3AFFFBEA" w14:textId="77777777" w:rsidR="00795E8F" w:rsidRPr="00795D4F" w:rsidRDefault="00795E8F" w:rsidP="00795E8F">
      <w:pPr>
        <w:rPr>
          <w:rFonts w:cs="Arial"/>
        </w:rPr>
      </w:pPr>
    </w:p>
    <w:p w14:paraId="09700565" w14:textId="77777777" w:rsidR="00795E8F" w:rsidRPr="008059E7" w:rsidRDefault="00795E8F" w:rsidP="00795E8F">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sidR="008059E7" w:rsidRPr="008059E7">
        <w:rPr>
          <w:rFonts w:cs="Arial"/>
          <w:szCs w:val="20"/>
        </w:rPr>
        <w:t xml:space="preserve">Create a new </w:t>
      </w:r>
      <w:r w:rsidR="008059E7">
        <w:rPr>
          <w:rFonts w:cs="Arial"/>
          <w:szCs w:val="20"/>
        </w:rPr>
        <w:t>Batch Workflow or re-initialize</w:t>
      </w:r>
      <w:r w:rsidR="008059E7" w:rsidRPr="008059E7">
        <w:rPr>
          <w:rFonts w:cs="Arial"/>
          <w:szCs w:val="20"/>
        </w:rPr>
        <w:t xml:space="preserve"> an existing Batch Workflow</w:t>
      </w:r>
      <w:r w:rsidRPr="008059E7">
        <w:rPr>
          <w:rFonts w:cs="Arial"/>
          <w:szCs w:val="20"/>
        </w:rPr>
        <w:t>.</w:t>
      </w:r>
      <w:r w:rsidR="00F375FB">
        <w:rPr>
          <w:rFonts w:cs="Arial"/>
          <w:szCs w:val="20"/>
        </w:rPr>
        <w:t xml:space="preserve">  Each task will be added with a Status of NOT_STARTED.</w:t>
      </w:r>
      <w:r w:rsidR="00042889">
        <w:rPr>
          <w:rFonts w:cs="Arial"/>
          <w:szCs w:val="20"/>
        </w:rPr>
        <w:t xml:space="preserve">  If the BATCH_PROCTRACK and BATCH_TASKTRACK tables do not exist, they will be created.</w:t>
      </w:r>
    </w:p>
    <w:p w14:paraId="298BAED0" w14:textId="77777777" w:rsidR="00795E8F" w:rsidRPr="00795D4F" w:rsidRDefault="00795E8F" w:rsidP="00795E8F">
      <w:pPr>
        <w:rPr>
          <w:rFonts w:cs="Arial"/>
        </w:rPr>
      </w:pPr>
    </w:p>
    <w:p w14:paraId="6EBE2119" w14:textId="77777777" w:rsidR="00795E8F" w:rsidRPr="00795D4F" w:rsidRDefault="00795E8F" w:rsidP="00795E8F">
      <w:pPr>
        <w:rPr>
          <w:rFonts w:cs="Arial"/>
          <w:color w:val="auto"/>
        </w:rPr>
      </w:pPr>
      <w:r w:rsidRPr="00795D4F">
        <w:rPr>
          <w:rFonts w:cs="Arial"/>
          <w:b/>
          <w:color w:val="auto"/>
        </w:rPr>
        <w:t>Usage</w:t>
      </w:r>
      <w:r w:rsidRPr="00795D4F">
        <w:rPr>
          <w:rFonts w:cs="Arial"/>
          <w:color w:val="auto"/>
        </w:rPr>
        <w:t xml:space="preserve">: </w:t>
      </w:r>
      <w:r w:rsidR="008059E7">
        <w:rPr>
          <w:rFonts w:cs="Arial"/>
          <w:color w:val="auto"/>
        </w:rPr>
        <w:t>BatchInitialize</w:t>
      </w:r>
      <w:r>
        <w:rPr>
          <w:rFonts w:cs="Arial"/>
          <w:color w:val="auto"/>
        </w:rPr>
        <w:t xml:space="preserve"> </w:t>
      </w:r>
      <w:r w:rsidRPr="00795D4F">
        <w:rPr>
          <w:rFonts w:cs="Arial"/>
          <w:color w:val="auto"/>
        </w:rPr>
        <w:t>[user] [data source] [</w:t>
      </w:r>
      <w:r w:rsidR="008059E7">
        <w:rPr>
          <w:rFonts w:cs="Arial"/>
          <w:color w:val="auto"/>
        </w:rPr>
        <w:t>workflow name</w:t>
      </w:r>
      <w:r w:rsidRPr="00795D4F">
        <w:rPr>
          <w:rFonts w:cs="Arial"/>
          <w:color w:val="auto"/>
        </w:rPr>
        <w:t>]</w:t>
      </w:r>
      <w:r w:rsidR="008059E7">
        <w:rPr>
          <w:rFonts w:cs="Arial"/>
          <w:color w:val="auto"/>
        </w:rPr>
        <w:t xml:space="preserve"> [task name]…</w:t>
      </w:r>
    </w:p>
    <w:p w14:paraId="0F08BD7D" w14:textId="77777777" w:rsidR="00795E8F" w:rsidRDefault="00795E8F" w:rsidP="00795E8F">
      <w:pPr>
        <w:rPr>
          <w:rFonts w:cs="Arial"/>
          <w:color w:val="auto"/>
        </w:rPr>
      </w:pPr>
    </w:p>
    <w:p w14:paraId="5D5A0C32" w14:textId="77777777" w:rsidR="00795E8F" w:rsidRDefault="00795E8F" w:rsidP="00795E8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68"/>
        <w:gridCol w:w="8208"/>
      </w:tblGrid>
      <w:tr w:rsidR="008059E7" w:rsidRPr="00631DAB" w14:paraId="5D312B67" w14:textId="77777777" w:rsidTr="008059E7">
        <w:trPr>
          <w:jc w:val="center"/>
        </w:trPr>
        <w:tc>
          <w:tcPr>
            <w:tcW w:w="1368" w:type="dxa"/>
            <w:shd w:val="clear" w:color="auto" w:fill="005596" w:themeFill="text2"/>
            <w:vAlign w:val="center"/>
          </w:tcPr>
          <w:p w14:paraId="6292C54F" w14:textId="77777777" w:rsidR="00795E8F" w:rsidRPr="00631DAB" w:rsidRDefault="00795E8F" w:rsidP="00795E8F">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208" w:type="dxa"/>
            <w:shd w:val="clear" w:color="auto" w:fill="005596" w:themeFill="text2"/>
            <w:vAlign w:val="center"/>
          </w:tcPr>
          <w:p w14:paraId="33A85E29" w14:textId="77777777" w:rsidR="00795E8F" w:rsidRPr="00631DAB" w:rsidRDefault="00795E8F" w:rsidP="00795E8F">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59E7" w:rsidRPr="00631DAB" w14:paraId="4951B551" w14:textId="77777777" w:rsidTr="008059E7">
        <w:trPr>
          <w:jc w:val="center"/>
        </w:trPr>
        <w:tc>
          <w:tcPr>
            <w:tcW w:w="1368" w:type="dxa"/>
            <w:vAlign w:val="center"/>
          </w:tcPr>
          <w:p w14:paraId="425AE67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208" w:type="dxa"/>
            <w:vAlign w:val="center"/>
          </w:tcPr>
          <w:p w14:paraId="344800C1"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8059E7" w:rsidRPr="00631DAB" w14:paraId="635B2C5A" w14:textId="77777777" w:rsidTr="008059E7">
        <w:trPr>
          <w:jc w:val="center"/>
        </w:trPr>
        <w:tc>
          <w:tcPr>
            <w:tcW w:w="1368" w:type="dxa"/>
            <w:vAlign w:val="center"/>
          </w:tcPr>
          <w:p w14:paraId="5EA5D00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208" w:type="dxa"/>
            <w:vAlign w:val="center"/>
          </w:tcPr>
          <w:p w14:paraId="1A2A49BA"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8059E7" w:rsidRPr="00631DAB" w14:paraId="516AFAC9" w14:textId="77777777" w:rsidTr="008059E7">
        <w:trPr>
          <w:jc w:val="center"/>
        </w:trPr>
        <w:tc>
          <w:tcPr>
            <w:tcW w:w="1368" w:type="dxa"/>
            <w:vAlign w:val="center"/>
          </w:tcPr>
          <w:p w14:paraId="3BC152FC" w14:textId="77777777" w:rsidR="00795E8F" w:rsidRPr="00B650A8" w:rsidRDefault="008059E7" w:rsidP="00795E8F">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795E8F" w:rsidRPr="00B650A8">
              <w:rPr>
                <w:rFonts w:asciiTheme="minorHAnsi" w:hAnsiTheme="minorHAnsi" w:cstheme="minorHAnsi"/>
                <w:color w:val="auto"/>
                <w:sz w:val="16"/>
                <w:szCs w:val="16"/>
              </w:rPr>
              <w:t xml:space="preserve"> name</w:t>
            </w:r>
          </w:p>
        </w:tc>
        <w:tc>
          <w:tcPr>
            <w:tcW w:w="8208" w:type="dxa"/>
            <w:vAlign w:val="center"/>
          </w:tcPr>
          <w:p w14:paraId="029962AB" w14:textId="77777777" w:rsidR="00795E8F" w:rsidRPr="00631DAB" w:rsidRDefault="008059E7" w:rsidP="008059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unique identifier for the Batch Workflow</w:t>
            </w:r>
          </w:p>
        </w:tc>
      </w:tr>
      <w:tr w:rsidR="008059E7" w:rsidRPr="00631DAB" w14:paraId="3FE80393" w14:textId="77777777" w:rsidTr="008059E7">
        <w:trPr>
          <w:jc w:val="center"/>
        </w:trPr>
        <w:tc>
          <w:tcPr>
            <w:tcW w:w="1368" w:type="dxa"/>
            <w:vAlign w:val="center"/>
          </w:tcPr>
          <w:p w14:paraId="1023C180" w14:textId="77777777" w:rsidR="008059E7" w:rsidRDefault="008059E7" w:rsidP="00795E8F">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8208" w:type="dxa"/>
            <w:vAlign w:val="center"/>
          </w:tcPr>
          <w:p w14:paraId="46C2F2C3" w14:textId="77777777" w:rsidR="008059E7" w:rsidRDefault="008059E7"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unique identifiers of the tasks the Workflow is comprised of.  They are specified in the order in which they will be run within the Workflow.</w:t>
            </w:r>
          </w:p>
        </w:tc>
      </w:tr>
    </w:tbl>
    <w:p w14:paraId="42DDE4FC" w14:textId="77777777" w:rsidR="00795E8F" w:rsidRPr="00B650A8" w:rsidRDefault="00795E8F" w:rsidP="00795E8F">
      <w:pPr>
        <w:rPr>
          <w:rFonts w:cs="Arial"/>
          <w:color w:val="auto"/>
        </w:rPr>
      </w:pPr>
    </w:p>
    <w:p w14:paraId="55A6756E" w14:textId="77777777" w:rsidR="00795E8F" w:rsidRPr="00795D4F" w:rsidRDefault="00795E8F" w:rsidP="00795E8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033"/>
      </w:tblGrid>
      <w:tr w:rsidR="00530670" w:rsidRPr="00530670" w14:paraId="55B4B58F" w14:textId="77777777" w:rsidTr="00795E8F">
        <w:trPr>
          <w:jc w:val="center"/>
        </w:trPr>
        <w:tc>
          <w:tcPr>
            <w:tcW w:w="0" w:type="auto"/>
            <w:shd w:val="clear" w:color="auto" w:fill="005596" w:themeFill="text2"/>
            <w:vAlign w:val="center"/>
          </w:tcPr>
          <w:p w14:paraId="6DF3EDA7" w14:textId="77777777" w:rsidR="00795E8F" w:rsidRPr="00530670" w:rsidRDefault="00795E8F" w:rsidP="00795E8F">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1F100B3" w14:textId="77777777" w:rsidR="00795E8F" w:rsidRPr="00530670" w:rsidRDefault="00795E8F" w:rsidP="00795E8F">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530670" w:rsidRPr="00530670" w14:paraId="0B506376" w14:textId="77777777" w:rsidTr="00795E8F">
        <w:trPr>
          <w:jc w:val="center"/>
        </w:trPr>
        <w:tc>
          <w:tcPr>
            <w:tcW w:w="0" w:type="auto"/>
            <w:vAlign w:val="center"/>
          </w:tcPr>
          <w:p w14:paraId="10A60352"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4BDA287F"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Usage: [user] [data source] [workflow name] [task name]…</w:t>
            </w:r>
          </w:p>
        </w:tc>
      </w:tr>
      <w:tr w:rsidR="00530670" w:rsidRPr="00530670" w14:paraId="53A95BD7" w14:textId="77777777" w:rsidTr="00795E8F">
        <w:trPr>
          <w:jc w:val="center"/>
        </w:trPr>
        <w:tc>
          <w:tcPr>
            <w:tcW w:w="0" w:type="auto"/>
            <w:vAlign w:val="center"/>
          </w:tcPr>
          <w:p w14:paraId="260458BF"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0FCD57AE"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Cannot initialize batch</w:t>
            </w:r>
          </w:p>
        </w:tc>
      </w:tr>
      <w:tr w:rsidR="00530670" w:rsidRPr="00530670" w14:paraId="0F9D343A" w14:textId="77777777" w:rsidTr="00795E8F">
        <w:trPr>
          <w:jc w:val="center"/>
        </w:trPr>
        <w:tc>
          <w:tcPr>
            <w:tcW w:w="0" w:type="auto"/>
            <w:vAlign w:val="center"/>
          </w:tcPr>
          <w:p w14:paraId="233538B3"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9000</w:t>
            </w:r>
          </w:p>
        </w:tc>
        <w:tc>
          <w:tcPr>
            <w:tcW w:w="0" w:type="auto"/>
            <w:vAlign w:val="center"/>
          </w:tcPr>
          <w:p w14:paraId="4BCCEC97"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Batch initialized</w:t>
            </w:r>
          </w:p>
        </w:tc>
      </w:tr>
    </w:tbl>
    <w:p w14:paraId="1CE9409B" w14:textId="77777777" w:rsidR="004127F6" w:rsidRDefault="004127F6" w:rsidP="004127F6"/>
    <w:p w14:paraId="3B60423E" w14:textId="77777777" w:rsidR="00916602" w:rsidRDefault="00916602" w:rsidP="00916602">
      <w:pPr>
        <w:rPr>
          <w:rFonts w:cs="Arial"/>
          <w:color w:val="auto"/>
        </w:rPr>
      </w:pPr>
      <w:r>
        <w:rPr>
          <w:rFonts w:cs="Arial"/>
          <w:b/>
          <w:color w:val="auto"/>
        </w:rPr>
        <w:t>BATCH_PROCTRACK Table</w:t>
      </w:r>
      <w:r>
        <w:rPr>
          <w:rFonts w:cs="Arial"/>
          <w:color w:val="auto"/>
        </w:rPr>
        <w:t>:</w:t>
      </w:r>
    </w:p>
    <w:p w14:paraId="76DA0662" w14:textId="77777777" w:rsidR="00916602" w:rsidRDefault="00916602" w:rsidP="004127F6"/>
    <w:p w14:paraId="2533D0D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PROC_ID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4FDFB00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HOST_NAME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370FA46"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USER_NAME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303E2154"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A915B72" w14:textId="77777777" w:rsidR="00916602" w:rsidRPr="00916602" w:rsidRDefault="00916602" w:rsidP="00916602">
      <w:pPr>
        <w:rPr>
          <w:rFonts w:ascii="Courier New" w:hAnsi="Courier New" w:cs="Courier New"/>
          <w:color w:val="0000FF"/>
          <w:sz w:val="16"/>
          <w:szCs w:val="16"/>
        </w:rPr>
      </w:pPr>
      <w:r w:rsidRPr="00916602">
        <w:rPr>
          <w:rFonts w:ascii="Courier New" w:hAnsi="Courier New" w:cs="Courier New"/>
          <w:sz w:val="16"/>
          <w:szCs w:val="16"/>
          <w:highlight w:val="white"/>
        </w:rPr>
        <w:t xml:space="preserve">  CURRENT_TASK_NAME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p>
    <w:p w14:paraId="156E0CA4" w14:textId="77777777" w:rsidR="00916602" w:rsidRDefault="00916602" w:rsidP="00916602"/>
    <w:p w14:paraId="39E7BC75" w14:textId="77777777" w:rsidR="00916602" w:rsidRDefault="00916602" w:rsidP="00916602">
      <w:pPr>
        <w:rPr>
          <w:rFonts w:cs="Arial"/>
          <w:color w:val="auto"/>
        </w:rPr>
      </w:pPr>
      <w:r>
        <w:rPr>
          <w:rFonts w:cs="Arial"/>
          <w:b/>
          <w:color w:val="auto"/>
        </w:rPr>
        <w:t>BATCH_TASKTRACK Table</w:t>
      </w:r>
      <w:r>
        <w:rPr>
          <w:rFonts w:cs="Arial"/>
          <w:color w:val="auto"/>
        </w:rPr>
        <w:t>:</w:t>
      </w:r>
    </w:p>
    <w:p w14:paraId="0A3595EB" w14:textId="77777777" w:rsidR="00916602" w:rsidRDefault="00916602" w:rsidP="004127F6"/>
    <w:p w14:paraId="44C521CD"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9AE8F9C"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18C8413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57ACA3F"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STATUS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DEFAULT</w:t>
      </w:r>
      <w:r w:rsidRPr="00916602">
        <w:rPr>
          <w:rFonts w:ascii="Courier New" w:hAnsi="Courier New" w:cs="Courier New"/>
          <w:sz w:val="16"/>
          <w:szCs w:val="16"/>
          <w:highlight w:val="white"/>
        </w:rPr>
        <w:t xml:space="preserve"> </w:t>
      </w:r>
      <w:r w:rsidRPr="00916602">
        <w:rPr>
          <w:rFonts w:ascii="Courier New" w:hAnsi="Courier New" w:cs="Courier New"/>
          <w:color w:val="FF0000"/>
          <w:sz w:val="16"/>
          <w:szCs w:val="16"/>
          <w:highlight w:val="white"/>
        </w:rPr>
        <w:t>'NOT_STARTED'</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62ADC8F9"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START_TIME     </w:t>
      </w:r>
      <w:r w:rsidRPr="00916602">
        <w:rPr>
          <w:rFonts w:ascii="Courier New" w:hAnsi="Courier New" w:cs="Courier New"/>
          <w:color w:val="FF0000"/>
          <w:sz w:val="16"/>
          <w:szCs w:val="16"/>
          <w:highlight w:val="white"/>
        </w:rPr>
        <w:t>DATE</w:t>
      </w:r>
      <w:r w:rsidRPr="00916602">
        <w:rPr>
          <w:rFonts w:ascii="Courier New" w:hAnsi="Courier New" w:cs="Courier New"/>
          <w:color w:val="0000FF"/>
          <w:sz w:val="16"/>
          <w:szCs w:val="16"/>
          <w:highlight w:val="white"/>
        </w:rPr>
        <w:t>,</w:t>
      </w:r>
    </w:p>
    <w:p w14:paraId="4003DC7D" w14:textId="77777777" w:rsidR="00916602" w:rsidRDefault="00916602" w:rsidP="00916602">
      <w:pPr>
        <w:rPr>
          <w:rFonts w:ascii="Courier New" w:hAnsi="Courier New" w:cs="Courier New"/>
          <w:color w:val="FF0000"/>
          <w:sz w:val="16"/>
          <w:szCs w:val="16"/>
        </w:rPr>
      </w:pPr>
      <w:r w:rsidRPr="00916602">
        <w:rPr>
          <w:rFonts w:ascii="Courier New" w:hAnsi="Courier New" w:cs="Courier New"/>
          <w:sz w:val="16"/>
          <w:szCs w:val="16"/>
          <w:highlight w:val="white"/>
        </w:rPr>
        <w:t xml:space="preserve">  END_TIME       </w:t>
      </w:r>
      <w:r w:rsidRPr="00916602">
        <w:rPr>
          <w:rFonts w:ascii="Courier New" w:hAnsi="Courier New" w:cs="Courier New"/>
          <w:color w:val="FF0000"/>
          <w:sz w:val="16"/>
          <w:szCs w:val="16"/>
          <w:highlight w:val="white"/>
        </w:rPr>
        <w:t>DATE</w:t>
      </w:r>
    </w:p>
    <w:p w14:paraId="6F2E6DB1" w14:textId="77777777" w:rsidR="00C8264C" w:rsidRPr="00916602" w:rsidRDefault="00C8264C" w:rsidP="00C8264C"/>
    <w:p w14:paraId="633307AD" w14:textId="77777777" w:rsidR="00C8264C" w:rsidRDefault="00C8264C">
      <w:pPr>
        <w:jc w:val="left"/>
        <w:rPr>
          <w:rFonts w:cs="Arial"/>
          <w:b/>
          <w:bCs/>
          <w:iCs/>
          <w:color w:val="005596"/>
          <w:sz w:val="28"/>
          <w:szCs w:val="28"/>
        </w:rPr>
      </w:pPr>
      <w:r>
        <w:br w:type="page"/>
      </w:r>
    </w:p>
    <w:p w14:paraId="37BA52BD" w14:textId="77777777" w:rsidR="004127F6" w:rsidRDefault="004127F6" w:rsidP="004127F6">
      <w:pPr>
        <w:pStyle w:val="Heading2"/>
      </w:pPr>
      <w:bookmarkStart w:id="53" w:name="_Toc526842079"/>
      <w:r>
        <w:lastRenderedPageBreak/>
        <w:t>Batch Get Current Task</w:t>
      </w:r>
      <w:bookmarkEnd w:id="53"/>
    </w:p>
    <w:p w14:paraId="0204DCCE" w14:textId="77777777" w:rsidR="004127F6" w:rsidRDefault="004127F6" w:rsidP="004127F6">
      <w:pPr>
        <w:rPr>
          <w:rFonts w:cs="Arial"/>
        </w:rPr>
      </w:pPr>
    </w:p>
    <w:p w14:paraId="0F976A89" w14:textId="77777777" w:rsidR="004127F6" w:rsidRDefault="004127F6" w:rsidP="004127F6">
      <w:pPr>
        <w:rPr>
          <w:rFonts w:cs="Arial"/>
        </w:rPr>
      </w:pPr>
      <w:r w:rsidRPr="00962735">
        <w:rPr>
          <w:rFonts w:cs="Arial"/>
          <w:b/>
        </w:rPr>
        <w:t>Mid-Tier</w:t>
      </w:r>
      <w:r>
        <w:rPr>
          <w:rFonts w:cs="Arial"/>
        </w:rPr>
        <w:t>: Primary and Secondary</w:t>
      </w:r>
    </w:p>
    <w:p w14:paraId="3EDEB6E1" w14:textId="77777777" w:rsidR="004127F6" w:rsidRPr="00795D4F" w:rsidRDefault="004127F6" w:rsidP="004127F6">
      <w:pPr>
        <w:rPr>
          <w:rFonts w:cs="Arial"/>
        </w:rPr>
      </w:pPr>
    </w:p>
    <w:p w14:paraId="011AAD8F" w14:textId="77777777" w:rsidR="004127F6" w:rsidRPr="008059E7" w:rsidRDefault="004127F6" w:rsidP="004127F6">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Get</w:t>
      </w:r>
      <w:r w:rsidRPr="004127F6">
        <w:rPr>
          <w:rFonts w:cs="Arial"/>
          <w:szCs w:val="20"/>
        </w:rPr>
        <w:t xml:space="preserve"> the current task of a Batch Workflow</w:t>
      </w:r>
      <w:r w:rsidRPr="008059E7">
        <w:rPr>
          <w:rFonts w:cs="Arial"/>
          <w:szCs w:val="20"/>
        </w:rPr>
        <w:t>.</w:t>
      </w:r>
    </w:p>
    <w:p w14:paraId="7780F5ED" w14:textId="77777777" w:rsidR="004127F6" w:rsidRPr="00795D4F" w:rsidRDefault="004127F6" w:rsidP="004127F6">
      <w:pPr>
        <w:rPr>
          <w:rFonts w:cs="Arial"/>
        </w:rPr>
      </w:pPr>
    </w:p>
    <w:p w14:paraId="29678108" w14:textId="77777777" w:rsidR="004127F6" w:rsidRPr="004127F6" w:rsidRDefault="004127F6" w:rsidP="004127F6">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BatchGetCurrentTask </w:t>
      </w:r>
      <w:r w:rsidRPr="004127F6">
        <w:rPr>
          <w:rFonts w:cs="Arial"/>
          <w:color w:val="auto"/>
        </w:rPr>
        <w:t>[user] [data source] [workflow name]</w:t>
      </w:r>
    </w:p>
    <w:p w14:paraId="02CDDF8F" w14:textId="77777777" w:rsidR="004127F6" w:rsidRDefault="004127F6" w:rsidP="004127F6">
      <w:pPr>
        <w:rPr>
          <w:rFonts w:cs="Arial"/>
          <w:color w:val="auto"/>
        </w:rPr>
      </w:pPr>
    </w:p>
    <w:p w14:paraId="2F0627A6" w14:textId="77777777" w:rsidR="004127F6" w:rsidRDefault="004127F6" w:rsidP="004127F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4127F6" w:rsidRPr="00631DAB" w14:paraId="40DC0ABF" w14:textId="77777777" w:rsidTr="007C5CDE">
        <w:trPr>
          <w:jc w:val="center"/>
        </w:trPr>
        <w:tc>
          <w:tcPr>
            <w:tcW w:w="0" w:type="auto"/>
            <w:shd w:val="clear" w:color="auto" w:fill="005596" w:themeFill="text2"/>
            <w:vAlign w:val="center"/>
          </w:tcPr>
          <w:p w14:paraId="1A2BD5B7" w14:textId="77777777" w:rsidR="004127F6" w:rsidRPr="00631DAB" w:rsidRDefault="004127F6"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EB27FC2" w14:textId="77777777" w:rsidR="004127F6" w:rsidRPr="00631DAB" w:rsidRDefault="004127F6"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127F6" w:rsidRPr="00631DAB" w14:paraId="2904B3D1" w14:textId="77777777" w:rsidTr="007C5CDE">
        <w:trPr>
          <w:jc w:val="center"/>
        </w:trPr>
        <w:tc>
          <w:tcPr>
            <w:tcW w:w="0" w:type="auto"/>
            <w:vAlign w:val="center"/>
          </w:tcPr>
          <w:p w14:paraId="54950FFC"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5932523"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4127F6" w:rsidRPr="00631DAB" w14:paraId="692BF79F" w14:textId="77777777" w:rsidTr="007C5CDE">
        <w:trPr>
          <w:jc w:val="center"/>
        </w:trPr>
        <w:tc>
          <w:tcPr>
            <w:tcW w:w="0" w:type="auto"/>
            <w:vAlign w:val="center"/>
          </w:tcPr>
          <w:p w14:paraId="34731565"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E088D92"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4127F6" w:rsidRPr="00631DAB" w14:paraId="6DEB7121" w14:textId="77777777" w:rsidTr="007C5CDE">
        <w:trPr>
          <w:jc w:val="center"/>
        </w:trPr>
        <w:tc>
          <w:tcPr>
            <w:tcW w:w="0" w:type="auto"/>
            <w:vAlign w:val="center"/>
          </w:tcPr>
          <w:p w14:paraId="56C789F1" w14:textId="77777777" w:rsidR="004127F6" w:rsidRPr="00B650A8" w:rsidRDefault="004127F6"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4003D411" w14:textId="77777777" w:rsidR="004127F6"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w:t>
            </w:r>
            <w:r w:rsidR="004127F6">
              <w:rPr>
                <w:rFonts w:asciiTheme="minorHAnsi" w:hAnsiTheme="minorHAnsi" w:cstheme="minorHAnsi"/>
                <w:color w:val="auto"/>
                <w:sz w:val="16"/>
                <w:szCs w:val="16"/>
              </w:rPr>
              <w:t xml:space="preserve"> Batch Workflow</w:t>
            </w:r>
          </w:p>
        </w:tc>
      </w:tr>
    </w:tbl>
    <w:p w14:paraId="7C6000D6" w14:textId="77777777" w:rsidR="004127F6" w:rsidRPr="00B650A8" w:rsidRDefault="004127F6" w:rsidP="004127F6">
      <w:pPr>
        <w:rPr>
          <w:rFonts w:cs="Arial"/>
          <w:color w:val="auto"/>
        </w:rPr>
      </w:pPr>
    </w:p>
    <w:p w14:paraId="0A0D09B5" w14:textId="77777777" w:rsidR="004127F6" w:rsidRPr="00795D4F" w:rsidRDefault="004127F6" w:rsidP="004127F6">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950"/>
      </w:tblGrid>
      <w:tr w:rsidR="00707558" w:rsidRPr="00530670" w14:paraId="646598E9" w14:textId="77777777" w:rsidTr="00E007A5">
        <w:trPr>
          <w:jc w:val="center"/>
        </w:trPr>
        <w:tc>
          <w:tcPr>
            <w:tcW w:w="0" w:type="auto"/>
            <w:shd w:val="clear" w:color="auto" w:fill="005596" w:themeFill="text2"/>
            <w:vAlign w:val="center"/>
          </w:tcPr>
          <w:p w14:paraId="313A10E3" w14:textId="77777777" w:rsidR="004127F6" w:rsidRPr="00530670" w:rsidRDefault="004127F6" w:rsidP="00707558">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A6ADC8" w14:textId="77777777" w:rsidR="004127F6" w:rsidRPr="00530670" w:rsidRDefault="004127F6"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707558" w:rsidRPr="00530670" w14:paraId="55E41ACB" w14:textId="77777777" w:rsidTr="00E007A5">
        <w:trPr>
          <w:jc w:val="center"/>
        </w:trPr>
        <w:tc>
          <w:tcPr>
            <w:tcW w:w="0" w:type="auto"/>
            <w:vAlign w:val="center"/>
          </w:tcPr>
          <w:p w14:paraId="28A818E2"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53CF61B4" w14:textId="77777777" w:rsidR="004127F6" w:rsidRPr="00530670" w:rsidRDefault="004127F6" w:rsidP="00E007A5">
            <w:pPr>
              <w:autoSpaceDE w:val="0"/>
              <w:autoSpaceDN w:val="0"/>
              <w:adjustRightInd w:val="0"/>
              <w:jc w:val="left"/>
              <w:rPr>
                <w:rFonts w:asciiTheme="minorHAnsi" w:hAnsiTheme="minorHAnsi" w:cstheme="minorHAnsi"/>
                <w:color w:val="auto"/>
                <w:sz w:val="16"/>
                <w:szCs w:val="16"/>
              </w:rPr>
            </w:pPr>
            <w:r w:rsidRPr="004127F6">
              <w:rPr>
                <w:rFonts w:asciiTheme="minorHAnsi" w:hAnsiTheme="minorHAnsi" w:cstheme="minorHAnsi"/>
                <w:color w:val="auto"/>
                <w:sz w:val="16"/>
                <w:szCs w:val="16"/>
              </w:rPr>
              <w:t>Usage: [user] [data source] [workflow name]</w:t>
            </w:r>
          </w:p>
        </w:tc>
      </w:tr>
      <w:tr w:rsidR="00707558" w:rsidRPr="00530670" w14:paraId="25F8D158" w14:textId="77777777" w:rsidTr="00E007A5">
        <w:trPr>
          <w:jc w:val="center"/>
        </w:trPr>
        <w:tc>
          <w:tcPr>
            <w:tcW w:w="0" w:type="auto"/>
            <w:vAlign w:val="center"/>
          </w:tcPr>
          <w:p w14:paraId="2AE4C6DF"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25AE2CC9"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Cannot get current task for Workflo</w:t>
            </w:r>
            <w:r>
              <w:rPr>
                <w:rFonts w:asciiTheme="minorHAnsi" w:hAnsiTheme="minorHAnsi" w:cstheme="minorHAnsi"/>
                <w:color w:val="auto"/>
                <w:sz w:val="16"/>
                <w:szCs w:val="16"/>
              </w:rPr>
              <w:t>w</w:t>
            </w:r>
          </w:p>
        </w:tc>
      </w:tr>
      <w:tr w:rsidR="00707558" w:rsidRPr="00530670" w14:paraId="195D63CA" w14:textId="77777777" w:rsidTr="00E007A5">
        <w:trPr>
          <w:jc w:val="center"/>
        </w:trPr>
        <w:tc>
          <w:tcPr>
            <w:tcW w:w="0" w:type="auto"/>
            <w:vAlign w:val="center"/>
          </w:tcPr>
          <w:p w14:paraId="5583EAE5" w14:textId="77777777" w:rsidR="00707558" w:rsidRPr="00530670" w:rsidRDefault="00446921" w:rsidP="00707558">
            <w:pPr>
              <w:jc w:val="center"/>
              <w:rPr>
                <w:rFonts w:asciiTheme="minorHAnsi" w:hAnsiTheme="minorHAnsi" w:cstheme="minorHAnsi"/>
                <w:color w:val="auto"/>
                <w:sz w:val="16"/>
                <w:szCs w:val="16"/>
              </w:rPr>
            </w:pPr>
            <w:r>
              <w:rPr>
                <w:rFonts w:asciiTheme="minorHAnsi" w:hAnsiTheme="minorHAnsi" w:cstheme="minorHAnsi"/>
                <w:color w:val="auto"/>
                <w:sz w:val="16"/>
                <w:szCs w:val="16"/>
              </w:rPr>
              <w:t>0</w:t>
            </w:r>
          </w:p>
        </w:tc>
        <w:tc>
          <w:tcPr>
            <w:tcW w:w="0" w:type="auto"/>
            <w:vAlign w:val="center"/>
          </w:tcPr>
          <w:p w14:paraId="40D7296F" w14:textId="77777777" w:rsidR="00707558" w:rsidRPr="00707558"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No Current Task for Workflow</w:t>
            </w:r>
          </w:p>
        </w:tc>
      </w:tr>
      <w:tr w:rsidR="00707558" w:rsidRPr="00530670" w14:paraId="49F5E884" w14:textId="77777777" w:rsidTr="00E007A5">
        <w:trPr>
          <w:jc w:val="center"/>
        </w:trPr>
        <w:tc>
          <w:tcPr>
            <w:tcW w:w="0" w:type="auto"/>
            <w:vAlign w:val="center"/>
          </w:tcPr>
          <w:p w14:paraId="2EC9F568" w14:textId="77777777" w:rsidR="004127F6" w:rsidRPr="00707558" w:rsidRDefault="00707558" w:rsidP="00707558">
            <w:pPr>
              <w:jc w:val="center"/>
              <w:rPr>
                <w:rFonts w:asciiTheme="minorHAnsi" w:hAnsiTheme="minorHAnsi" w:cstheme="minorHAnsi"/>
                <w:sz w:val="16"/>
                <w:szCs w:val="16"/>
              </w:rPr>
            </w:pPr>
            <w:r w:rsidRPr="00707558">
              <w:rPr>
                <w:rFonts w:asciiTheme="minorHAnsi" w:hAnsiTheme="minorHAnsi" w:cstheme="minorHAnsi"/>
                <w:sz w:val="16"/>
                <w:szCs w:val="16"/>
              </w:rPr>
              <w:t>&gt;</w:t>
            </w:r>
            <w:r>
              <w:rPr>
                <w:rFonts w:asciiTheme="minorHAnsi" w:hAnsiTheme="minorHAnsi" w:cstheme="minorHAnsi"/>
                <w:sz w:val="16"/>
                <w:szCs w:val="16"/>
              </w:rPr>
              <w:t xml:space="preserve"> </w:t>
            </w:r>
            <w:r w:rsidRPr="00707558">
              <w:rPr>
                <w:rFonts w:asciiTheme="minorHAnsi" w:hAnsiTheme="minorHAnsi" w:cstheme="minorHAnsi"/>
                <w:sz w:val="16"/>
                <w:szCs w:val="16"/>
              </w:rPr>
              <w:t>0</w:t>
            </w:r>
          </w:p>
        </w:tc>
        <w:tc>
          <w:tcPr>
            <w:tcW w:w="0" w:type="auto"/>
            <w:vAlign w:val="center"/>
          </w:tcPr>
          <w:p w14:paraId="14D85307"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Task Id of the Workflow’s current Task.  The Task Id is a sequence assigned to the initialized Workflow Task Names.</w:t>
            </w:r>
          </w:p>
        </w:tc>
      </w:tr>
    </w:tbl>
    <w:p w14:paraId="79E5F9E6" w14:textId="77777777" w:rsidR="00C8264C" w:rsidRDefault="00C8264C" w:rsidP="00C8264C"/>
    <w:p w14:paraId="06B0E69E" w14:textId="77777777" w:rsidR="00171B55" w:rsidRDefault="00171B55" w:rsidP="00171B55">
      <w:pPr>
        <w:pStyle w:val="Heading2"/>
      </w:pPr>
      <w:bookmarkStart w:id="54" w:name="_Toc526842080"/>
      <w:r>
        <w:t>Batch</w:t>
      </w:r>
      <w:r w:rsidRPr="00795D4F">
        <w:t xml:space="preserve"> Restart Status</w:t>
      </w:r>
      <w:bookmarkEnd w:id="54"/>
    </w:p>
    <w:p w14:paraId="4B8BEAD4" w14:textId="77777777" w:rsidR="00171B55" w:rsidRDefault="00171B55" w:rsidP="00171B55">
      <w:pPr>
        <w:rPr>
          <w:rFonts w:cs="Arial"/>
        </w:rPr>
      </w:pPr>
    </w:p>
    <w:p w14:paraId="51BCA008" w14:textId="77777777" w:rsidR="00171B55" w:rsidRDefault="00171B55" w:rsidP="00171B55">
      <w:pPr>
        <w:rPr>
          <w:rFonts w:cs="Arial"/>
        </w:rPr>
      </w:pPr>
      <w:r w:rsidRPr="00962735">
        <w:rPr>
          <w:rFonts w:cs="Arial"/>
          <w:b/>
        </w:rPr>
        <w:t>Mid-Tier</w:t>
      </w:r>
      <w:r>
        <w:rPr>
          <w:rFonts w:cs="Arial"/>
        </w:rPr>
        <w:t>: Primary and Secondary</w:t>
      </w:r>
    </w:p>
    <w:p w14:paraId="4C5424A7" w14:textId="77777777" w:rsidR="00171B55" w:rsidRPr="00795D4F" w:rsidRDefault="00171B55" w:rsidP="00171B55">
      <w:pPr>
        <w:rPr>
          <w:rFonts w:cs="Arial"/>
        </w:rPr>
      </w:pPr>
    </w:p>
    <w:p w14:paraId="530EFB06" w14:textId="77777777" w:rsidR="00171B55" w:rsidRDefault="00171B55" w:rsidP="00171B55">
      <w:pPr>
        <w:rPr>
          <w:rFonts w:cs="Arial"/>
        </w:rPr>
      </w:pPr>
      <w:r w:rsidRPr="00795D4F">
        <w:rPr>
          <w:rFonts w:cs="Arial"/>
          <w:b/>
        </w:rPr>
        <w:t>Purpose</w:t>
      </w:r>
      <w:r w:rsidRPr="00795D4F">
        <w:rPr>
          <w:rFonts w:cs="Arial"/>
        </w:rPr>
        <w:t xml:space="preserve">: To </w:t>
      </w:r>
      <w:r>
        <w:rPr>
          <w:rFonts w:cs="Arial"/>
        </w:rPr>
        <w:t>d</w:t>
      </w:r>
      <w:r w:rsidRPr="00171B55">
        <w:rPr>
          <w:rFonts w:cs="Arial"/>
        </w:rPr>
        <w:t>etermi</w:t>
      </w:r>
      <w:r>
        <w:rPr>
          <w:rFonts w:cs="Arial"/>
        </w:rPr>
        <w:t>ne</w:t>
      </w:r>
      <w:r w:rsidRPr="00171B55">
        <w:rPr>
          <w:rFonts w:cs="Arial"/>
        </w:rPr>
        <w:t xml:space="preserve"> if a Batch Workflow can be started or requires a restart/recovery</w:t>
      </w:r>
      <w:r w:rsidRPr="00795D4F">
        <w:rPr>
          <w:rFonts w:cs="Arial"/>
        </w:rPr>
        <w:t>.</w:t>
      </w:r>
    </w:p>
    <w:p w14:paraId="00C105A7" w14:textId="77777777" w:rsidR="00171B55" w:rsidRPr="00795D4F" w:rsidRDefault="00171B55" w:rsidP="00171B55">
      <w:pPr>
        <w:rPr>
          <w:rFonts w:cs="Arial"/>
        </w:rPr>
      </w:pPr>
    </w:p>
    <w:p w14:paraId="08027D70" w14:textId="77777777" w:rsidR="00171B55" w:rsidRDefault="00171B55" w:rsidP="00C96EDD">
      <w:pPr>
        <w:rPr>
          <w:rFonts w:cs="Arial"/>
          <w:color w:val="auto"/>
        </w:rPr>
      </w:pPr>
      <w:r w:rsidRPr="00795D4F">
        <w:rPr>
          <w:rFonts w:cs="Arial"/>
          <w:b/>
          <w:color w:val="auto"/>
        </w:rPr>
        <w:t>Usage</w:t>
      </w:r>
      <w:r w:rsidRPr="00795D4F">
        <w:rPr>
          <w:rFonts w:cs="Arial"/>
          <w:color w:val="auto"/>
        </w:rPr>
        <w:t xml:space="preserve">: </w:t>
      </w:r>
      <w:r w:rsidR="00C96EDD">
        <w:rPr>
          <w:rFonts w:cs="Arial"/>
          <w:color w:val="auto"/>
        </w:rPr>
        <w:t>Batch</w:t>
      </w:r>
      <w:r>
        <w:rPr>
          <w:rFonts w:cs="Arial"/>
          <w:color w:val="auto"/>
        </w:rPr>
        <w:t xml:space="preserve">RestartStatus </w:t>
      </w:r>
      <w:r w:rsidR="00C96EDD" w:rsidRPr="00C96EDD">
        <w:rPr>
          <w:rFonts w:cs="Arial"/>
          <w:color w:val="auto"/>
        </w:rPr>
        <w:t>[user] [data source] [workflow name</w:t>
      </w:r>
      <w:r w:rsidR="00C96EDD">
        <w:rPr>
          <w:rFonts w:cs="Arial"/>
          <w:color w:val="auto"/>
        </w:rPr>
        <w:t>]</w:t>
      </w:r>
    </w:p>
    <w:p w14:paraId="6292D3C7" w14:textId="77777777" w:rsidR="00171B55" w:rsidRDefault="00171B55" w:rsidP="00171B55">
      <w:pPr>
        <w:rPr>
          <w:rFonts w:cs="Arial"/>
          <w:color w:val="auto"/>
        </w:rPr>
      </w:pPr>
    </w:p>
    <w:p w14:paraId="35D37770" w14:textId="77777777" w:rsidR="00171B55" w:rsidRDefault="00171B55" w:rsidP="00171B5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171B55" w:rsidRPr="00631DAB" w14:paraId="6011008F" w14:textId="77777777" w:rsidTr="00E007A5">
        <w:trPr>
          <w:jc w:val="center"/>
        </w:trPr>
        <w:tc>
          <w:tcPr>
            <w:tcW w:w="0" w:type="auto"/>
            <w:shd w:val="clear" w:color="auto" w:fill="005596" w:themeFill="text2"/>
            <w:vAlign w:val="center"/>
          </w:tcPr>
          <w:p w14:paraId="0C99C255" w14:textId="77777777" w:rsidR="00171B55" w:rsidRPr="00631DAB" w:rsidRDefault="00171B55"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1C0E4AA" w14:textId="77777777" w:rsidR="00171B55" w:rsidRPr="00631DAB" w:rsidRDefault="00171B55"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71B55" w:rsidRPr="00631DAB" w14:paraId="39B0C83F" w14:textId="77777777" w:rsidTr="00E007A5">
        <w:trPr>
          <w:jc w:val="center"/>
        </w:trPr>
        <w:tc>
          <w:tcPr>
            <w:tcW w:w="0" w:type="auto"/>
            <w:vAlign w:val="center"/>
          </w:tcPr>
          <w:p w14:paraId="074F4DA4"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8622EF9"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171B55" w:rsidRPr="00631DAB" w14:paraId="71D06BFE" w14:textId="77777777" w:rsidTr="00E007A5">
        <w:trPr>
          <w:jc w:val="center"/>
        </w:trPr>
        <w:tc>
          <w:tcPr>
            <w:tcW w:w="0" w:type="auto"/>
            <w:vAlign w:val="center"/>
          </w:tcPr>
          <w:p w14:paraId="4DFEDECB"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45B5FDA5"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71B55" w:rsidRPr="00631DAB" w14:paraId="46D37DD4" w14:textId="77777777" w:rsidTr="00E007A5">
        <w:trPr>
          <w:jc w:val="center"/>
        </w:trPr>
        <w:tc>
          <w:tcPr>
            <w:tcW w:w="0" w:type="auto"/>
            <w:vAlign w:val="center"/>
          </w:tcPr>
          <w:p w14:paraId="63CBF34C" w14:textId="77777777" w:rsidR="00171B55" w:rsidRPr="00B650A8" w:rsidRDefault="00C96ED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171B55" w:rsidRPr="00B650A8">
              <w:rPr>
                <w:rFonts w:asciiTheme="minorHAnsi" w:hAnsiTheme="minorHAnsi" w:cstheme="minorHAnsi"/>
                <w:color w:val="auto"/>
                <w:sz w:val="16"/>
                <w:szCs w:val="16"/>
              </w:rPr>
              <w:t xml:space="preserve"> name</w:t>
            </w:r>
          </w:p>
        </w:tc>
        <w:tc>
          <w:tcPr>
            <w:tcW w:w="0" w:type="auto"/>
            <w:vAlign w:val="center"/>
          </w:tcPr>
          <w:p w14:paraId="2241868C" w14:textId="77777777" w:rsidR="00171B55"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bl>
    <w:p w14:paraId="3A8F071B" w14:textId="77777777" w:rsidR="00171B55" w:rsidRPr="00B650A8" w:rsidRDefault="00171B55" w:rsidP="00171B55">
      <w:pPr>
        <w:rPr>
          <w:rFonts w:cs="Arial"/>
          <w:color w:val="auto"/>
        </w:rPr>
      </w:pPr>
    </w:p>
    <w:p w14:paraId="1C106F87" w14:textId="77777777" w:rsidR="00171B55" w:rsidRPr="00795D4F" w:rsidRDefault="00171B55" w:rsidP="00171B55">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118"/>
      </w:tblGrid>
      <w:tr w:rsidR="00171B55" w:rsidRPr="00631DAB" w14:paraId="29DA6BCD" w14:textId="77777777" w:rsidTr="00E007A5">
        <w:trPr>
          <w:jc w:val="center"/>
        </w:trPr>
        <w:tc>
          <w:tcPr>
            <w:tcW w:w="0" w:type="auto"/>
            <w:shd w:val="clear" w:color="auto" w:fill="005596" w:themeFill="text2"/>
            <w:vAlign w:val="center"/>
          </w:tcPr>
          <w:p w14:paraId="3D9343EB" w14:textId="77777777" w:rsidR="00171B55" w:rsidRPr="00631DAB" w:rsidRDefault="00171B55" w:rsidP="00E007A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5A158D9" w14:textId="77777777" w:rsidR="00171B55" w:rsidRPr="00631DAB" w:rsidRDefault="00171B55" w:rsidP="00E007A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71B55" w:rsidRPr="00631DAB" w14:paraId="5CFBA623" w14:textId="77777777" w:rsidTr="00E007A5">
        <w:trPr>
          <w:jc w:val="center"/>
        </w:trPr>
        <w:tc>
          <w:tcPr>
            <w:tcW w:w="0" w:type="auto"/>
            <w:vAlign w:val="center"/>
          </w:tcPr>
          <w:p w14:paraId="3B6671B0"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4243B16"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Usage: [user] [data source] [workflow name]</w:t>
            </w:r>
          </w:p>
        </w:tc>
      </w:tr>
      <w:tr w:rsidR="00171B55" w:rsidRPr="00631DAB" w14:paraId="54C8EA99" w14:textId="77777777" w:rsidTr="00E007A5">
        <w:trPr>
          <w:jc w:val="center"/>
        </w:trPr>
        <w:tc>
          <w:tcPr>
            <w:tcW w:w="0" w:type="auto"/>
            <w:vAlign w:val="center"/>
          </w:tcPr>
          <w:p w14:paraId="3D21832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9B235DB"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Cannot determine if restart is pending</w:t>
            </w:r>
          </w:p>
        </w:tc>
      </w:tr>
      <w:tr w:rsidR="00171B55" w:rsidRPr="00631DAB" w14:paraId="47B404BA" w14:textId="77777777" w:rsidTr="00E007A5">
        <w:trPr>
          <w:jc w:val="center"/>
        </w:trPr>
        <w:tc>
          <w:tcPr>
            <w:tcW w:w="0" w:type="auto"/>
            <w:vAlign w:val="center"/>
          </w:tcPr>
          <w:p w14:paraId="3ADCD9D5"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459D8995"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Restart not pending for Workflow</w:t>
            </w:r>
          </w:p>
        </w:tc>
      </w:tr>
      <w:tr w:rsidR="00171B55" w:rsidRPr="00631DAB" w14:paraId="4290FA80" w14:textId="77777777" w:rsidTr="00E007A5">
        <w:trPr>
          <w:jc w:val="center"/>
        </w:trPr>
        <w:tc>
          <w:tcPr>
            <w:tcW w:w="0" w:type="auto"/>
            <w:vAlign w:val="center"/>
          </w:tcPr>
          <w:p w14:paraId="6026271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2B771AE" w14:textId="77777777" w:rsidR="00171B55" w:rsidRPr="00631DAB" w:rsidRDefault="00B17410" w:rsidP="00E007A5">
            <w:pPr>
              <w:autoSpaceDE w:val="0"/>
              <w:autoSpaceDN w:val="0"/>
              <w:adjustRightInd w:val="0"/>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Restart pending for Workflow</w:t>
            </w:r>
          </w:p>
        </w:tc>
      </w:tr>
      <w:tr w:rsidR="00171B55" w:rsidRPr="00631DAB" w14:paraId="2EDD2712" w14:textId="77777777" w:rsidTr="00E007A5">
        <w:trPr>
          <w:jc w:val="center"/>
        </w:trPr>
        <w:tc>
          <w:tcPr>
            <w:tcW w:w="0" w:type="auto"/>
            <w:vAlign w:val="center"/>
          </w:tcPr>
          <w:p w14:paraId="4EE6D59E"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089DF56E" w14:textId="77777777" w:rsidR="00171B55" w:rsidRPr="00631DAB" w:rsidRDefault="00B17410" w:rsidP="00E007A5">
            <w:pPr>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Workflow is currently running</w:t>
            </w:r>
          </w:p>
        </w:tc>
      </w:tr>
    </w:tbl>
    <w:p w14:paraId="7530BA86" w14:textId="77777777" w:rsidR="00C8264C" w:rsidRDefault="00C8264C" w:rsidP="00C8264C"/>
    <w:p w14:paraId="6970907A" w14:textId="77777777" w:rsidR="00C8264C" w:rsidRDefault="00C8264C" w:rsidP="00C8264C">
      <w:r>
        <w:br w:type="page"/>
      </w:r>
    </w:p>
    <w:p w14:paraId="1E638472" w14:textId="77777777" w:rsidR="00C7355D" w:rsidRDefault="00C7355D" w:rsidP="00C7355D">
      <w:pPr>
        <w:pStyle w:val="Heading2"/>
      </w:pPr>
      <w:bookmarkStart w:id="55" w:name="_Toc526842081"/>
      <w:r>
        <w:lastRenderedPageBreak/>
        <w:t>Batch Set Current Task</w:t>
      </w:r>
      <w:bookmarkEnd w:id="55"/>
    </w:p>
    <w:p w14:paraId="6ADCC102" w14:textId="77777777" w:rsidR="00C7355D" w:rsidRDefault="00C7355D" w:rsidP="00C7355D">
      <w:pPr>
        <w:rPr>
          <w:rFonts w:cs="Arial"/>
        </w:rPr>
      </w:pPr>
    </w:p>
    <w:p w14:paraId="31E56163" w14:textId="77777777" w:rsidR="00C7355D" w:rsidRDefault="00C7355D" w:rsidP="00C7355D">
      <w:pPr>
        <w:rPr>
          <w:rFonts w:cs="Arial"/>
        </w:rPr>
      </w:pPr>
      <w:r w:rsidRPr="00962735">
        <w:rPr>
          <w:rFonts w:cs="Arial"/>
          <w:b/>
        </w:rPr>
        <w:t>Mid-Tier</w:t>
      </w:r>
      <w:r>
        <w:rPr>
          <w:rFonts w:cs="Arial"/>
        </w:rPr>
        <w:t>: Primary and Secondary</w:t>
      </w:r>
    </w:p>
    <w:p w14:paraId="47D5EFF3" w14:textId="77777777" w:rsidR="00C7355D" w:rsidRPr="00795D4F" w:rsidRDefault="00C7355D" w:rsidP="00C7355D">
      <w:pPr>
        <w:rPr>
          <w:rFonts w:cs="Arial"/>
        </w:rPr>
      </w:pPr>
    </w:p>
    <w:p w14:paraId="75632713" w14:textId="77777777" w:rsidR="00E10520" w:rsidRPr="008059E7" w:rsidRDefault="00C7355D" w:rsidP="00C7355D">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set</w:t>
      </w:r>
      <w:r w:rsidRPr="00C7355D">
        <w:rPr>
          <w:rFonts w:cs="Arial"/>
          <w:szCs w:val="20"/>
        </w:rPr>
        <w:t xml:space="preserve"> the current task of a Batch Workflow</w:t>
      </w:r>
      <w:r w:rsidRPr="008059E7">
        <w:rPr>
          <w:rFonts w:cs="Arial"/>
          <w:szCs w:val="20"/>
        </w:rPr>
        <w:t>.</w:t>
      </w:r>
      <w:r w:rsidR="00F375FB">
        <w:rPr>
          <w:rFonts w:cs="Arial"/>
          <w:szCs w:val="20"/>
        </w:rPr>
        <w:t xml:space="preserve">  Sets the t</w:t>
      </w:r>
      <w:r w:rsidR="000752C3">
        <w:rPr>
          <w:rFonts w:cs="Arial"/>
          <w:szCs w:val="20"/>
        </w:rPr>
        <w:t>ask Status to IN_PROGRESS and sets the Start Time to now.  Changes any previous current tas</w:t>
      </w:r>
      <w:r w:rsidR="00540205">
        <w:rPr>
          <w:rFonts w:cs="Arial"/>
          <w:szCs w:val="20"/>
        </w:rPr>
        <w:t xml:space="preserve">k to a Status of COMPLETED and </w:t>
      </w:r>
      <w:r w:rsidR="000752C3">
        <w:rPr>
          <w:rFonts w:cs="Arial"/>
          <w:szCs w:val="20"/>
        </w:rPr>
        <w:t>sets the End Time to now.</w:t>
      </w:r>
      <w:r w:rsidR="00E10520">
        <w:rPr>
          <w:rFonts w:cs="Arial"/>
          <w:szCs w:val="20"/>
        </w:rPr>
        <w:t xml:space="preserve">  Setting the current task to null indicates the completion of the Workflow.</w:t>
      </w:r>
    </w:p>
    <w:p w14:paraId="77DEF005" w14:textId="77777777" w:rsidR="00C7355D" w:rsidRPr="00795D4F" w:rsidRDefault="00C7355D" w:rsidP="00C7355D">
      <w:pPr>
        <w:rPr>
          <w:rFonts w:cs="Arial"/>
        </w:rPr>
      </w:pPr>
    </w:p>
    <w:p w14:paraId="3EAAF437" w14:textId="77777777" w:rsidR="00C7355D" w:rsidRPr="004127F6" w:rsidRDefault="00C7355D" w:rsidP="00C7355D">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BatchSetCurrentTask </w:t>
      </w:r>
      <w:r w:rsidRPr="004127F6">
        <w:rPr>
          <w:rFonts w:cs="Arial"/>
          <w:color w:val="auto"/>
        </w:rPr>
        <w:t>[user] [data source] [workflow name]</w:t>
      </w:r>
      <w:r>
        <w:rPr>
          <w:rFonts w:cs="Arial"/>
          <w:color w:val="auto"/>
        </w:rPr>
        <w:t xml:space="preserve"> [task name]</w:t>
      </w:r>
    </w:p>
    <w:p w14:paraId="3F67BA52" w14:textId="77777777" w:rsidR="00C7355D" w:rsidRDefault="00C7355D" w:rsidP="00C7355D">
      <w:pPr>
        <w:rPr>
          <w:rFonts w:cs="Arial"/>
          <w:color w:val="auto"/>
        </w:rPr>
      </w:pPr>
    </w:p>
    <w:p w14:paraId="0963BB8D" w14:textId="77777777" w:rsidR="00C7355D" w:rsidRDefault="00C7355D" w:rsidP="00C7355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3170"/>
      </w:tblGrid>
      <w:tr w:rsidR="00C7355D" w:rsidRPr="00631DAB" w14:paraId="2F454FC4" w14:textId="77777777" w:rsidTr="00E007A5">
        <w:trPr>
          <w:jc w:val="center"/>
        </w:trPr>
        <w:tc>
          <w:tcPr>
            <w:tcW w:w="0" w:type="auto"/>
            <w:shd w:val="clear" w:color="auto" w:fill="005596" w:themeFill="text2"/>
            <w:vAlign w:val="center"/>
          </w:tcPr>
          <w:p w14:paraId="521EC8F1" w14:textId="77777777" w:rsidR="00C7355D" w:rsidRPr="00631DAB" w:rsidRDefault="00C7355D"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20FB2A7" w14:textId="77777777" w:rsidR="00C7355D" w:rsidRPr="00631DAB" w:rsidRDefault="00C7355D"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355D" w:rsidRPr="00631DAB" w14:paraId="41A15978" w14:textId="77777777" w:rsidTr="00E007A5">
        <w:trPr>
          <w:jc w:val="center"/>
        </w:trPr>
        <w:tc>
          <w:tcPr>
            <w:tcW w:w="0" w:type="auto"/>
            <w:vAlign w:val="center"/>
          </w:tcPr>
          <w:p w14:paraId="1111D44C"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40A13AA"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C7355D" w:rsidRPr="00631DAB" w14:paraId="494D6605" w14:textId="77777777" w:rsidTr="00E007A5">
        <w:trPr>
          <w:jc w:val="center"/>
        </w:trPr>
        <w:tc>
          <w:tcPr>
            <w:tcW w:w="0" w:type="auto"/>
            <w:vAlign w:val="center"/>
          </w:tcPr>
          <w:p w14:paraId="65F21C0B"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42ACED4"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C7355D" w:rsidRPr="00631DAB" w14:paraId="4F7693BB" w14:textId="77777777" w:rsidTr="00E007A5">
        <w:trPr>
          <w:jc w:val="center"/>
        </w:trPr>
        <w:tc>
          <w:tcPr>
            <w:tcW w:w="0" w:type="auto"/>
            <w:vAlign w:val="center"/>
          </w:tcPr>
          <w:p w14:paraId="394FA0D6" w14:textId="77777777" w:rsidR="00C7355D" w:rsidRPr="00B650A8" w:rsidRDefault="00C7355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3EDA1579"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r w:rsidR="00C7355D" w:rsidRPr="00631DAB" w14:paraId="4B0FC30D" w14:textId="77777777" w:rsidTr="00E007A5">
        <w:trPr>
          <w:jc w:val="center"/>
        </w:trPr>
        <w:tc>
          <w:tcPr>
            <w:tcW w:w="0" w:type="auto"/>
            <w:vAlign w:val="center"/>
          </w:tcPr>
          <w:p w14:paraId="130E3F6F" w14:textId="77777777" w:rsidR="00C7355D" w:rsidRDefault="00C7355D" w:rsidP="00E007A5">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0" w:type="auto"/>
            <w:vAlign w:val="center"/>
          </w:tcPr>
          <w:p w14:paraId="24A43847" w14:textId="77777777" w:rsidR="00C7355D"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 Task</w:t>
            </w:r>
          </w:p>
        </w:tc>
      </w:tr>
    </w:tbl>
    <w:p w14:paraId="36BA9999" w14:textId="77777777" w:rsidR="00C7355D" w:rsidRPr="00B650A8" w:rsidRDefault="00C7355D" w:rsidP="00C7355D">
      <w:pPr>
        <w:rPr>
          <w:rFonts w:cs="Arial"/>
          <w:color w:val="auto"/>
        </w:rPr>
      </w:pPr>
    </w:p>
    <w:p w14:paraId="2FA34E30" w14:textId="77777777" w:rsidR="00C7355D" w:rsidRPr="00795D4F" w:rsidRDefault="00C7355D" w:rsidP="00C7355D">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922"/>
      </w:tblGrid>
      <w:tr w:rsidR="00C7355D" w:rsidRPr="00530670" w14:paraId="2EF2E32F" w14:textId="77777777" w:rsidTr="00E007A5">
        <w:trPr>
          <w:jc w:val="center"/>
        </w:trPr>
        <w:tc>
          <w:tcPr>
            <w:tcW w:w="0" w:type="auto"/>
            <w:shd w:val="clear" w:color="auto" w:fill="005596" w:themeFill="text2"/>
            <w:vAlign w:val="center"/>
          </w:tcPr>
          <w:p w14:paraId="26FB457B" w14:textId="77777777" w:rsidR="00C7355D" w:rsidRPr="00530670" w:rsidRDefault="00C7355D" w:rsidP="00E007A5">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0A54273" w14:textId="77777777" w:rsidR="00C7355D" w:rsidRPr="00530670" w:rsidRDefault="00C7355D"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C7355D" w:rsidRPr="00530670" w14:paraId="48943172" w14:textId="77777777" w:rsidTr="00E007A5">
        <w:trPr>
          <w:jc w:val="center"/>
        </w:trPr>
        <w:tc>
          <w:tcPr>
            <w:tcW w:w="0" w:type="auto"/>
            <w:vAlign w:val="center"/>
          </w:tcPr>
          <w:p w14:paraId="37025EC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70FA2CC3"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Usage: [user] [data source] [workflow name] [task name]</w:t>
            </w:r>
          </w:p>
        </w:tc>
      </w:tr>
      <w:tr w:rsidR="00C7355D" w:rsidRPr="00530670" w14:paraId="168B3D20" w14:textId="77777777" w:rsidTr="00E007A5">
        <w:trPr>
          <w:jc w:val="center"/>
        </w:trPr>
        <w:tc>
          <w:tcPr>
            <w:tcW w:w="0" w:type="auto"/>
            <w:vAlign w:val="center"/>
          </w:tcPr>
          <w:p w14:paraId="7839BEF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5A5F56A1"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Cannot set current task</w:t>
            </w:r>
          </w:p>
        </w:tc>
      </w:tr>
      <w:tr w:rsidR="00C7355D" w:rsidRPr="00530670" w14:paraId="3B37024B" w14:textId="77777777" w:rsidTr="00E007A5">
        <w:trPr>
          <w:jc w:val="center"/>
        </w:trPr>
        <w:tc>
          <w:tcPr>
            <w:tcW w:w="0" w:type="auto"/>
            <w:vAlign w:val="center"/>
          </w:tcPr>
          <w:p w14:paraId="76B4B7E8" w14:textId="77777777" w:rsidR="00C7355D" w:rsidRPr="00530670" w:rsidRDefault="00C7355D" w:rsidP="00E007A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E0043D5" w14:textId="77777777" w:rsidR="00C7355D" w:rsidRPr="00707558"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Current task set</w:t>
            </w:r>
          </w:p>
        </w:tc>
      </w:tr>
    </w:tbl>
    <w:p w14:paraId="485FCEC3" w14:textId="77777777" w:rsidR="00C8264C" w:rsidRDefault="00C8264C" w:rsidP="00C8264C"/>
    <w:p w14:paraId="1E8BEEAD" w14:textId="77777777" w:rsidR="00090FA1" w:rsidRDefault="00090FA1" w:rsidP="001916EE">
      <w:pPr>
        <w:pStyle w:val="Heading2"/>
      </w:pPr>
      <w:bookmarkStart w:id="56" w:name="_Copy_Fact_Data"/>
      <w:bookmarkStart w:id="57" w:name="_Toc526842082"/>
      <w:bookmarkEnd w:id="56"/>
      <w:r>
        <w:t>Copy</w:t>
      </w:r>
      <w:r w:rsidR="004C0675">
        <w:t xml:space="preserve"> </w:t>
      </w:r>
      <w:r>
        <w:t>Fact</w:t>
      </w:r>
      <w:r w:rsidR="004C0675">
        <w:t xml:space="preserve"> </w:t>
      </w:r>
      <w:r>
        <w:t>Data</w:t>
      </w:r>
      <w:bookmarkEnd w:id="57"/>
    </w:p>
    <w:p w14:paraId="79502289" w14:textId="77777777" w:rsidR="00090FA1" w:rsidRDefault="00090FA1" w:rsidP="00090FA1">
      <w:pPr>
        <w:rPr>
          <w:rFonts w:cs="Arial"/>
        </w:rPr>
      </w:pPr>
      <w:r w:rsidRPr="00962735">
        <w:rPr>
          <w:rFonts w:cs="Arial"/>
          <w:b/>
        </w:rPr>
        <w:t>Mid-Tier</w:t>
      </w:r>
      <w:r>
        <w:rPr>
          <w:rFonts w:cs="Arial"/>
        </w:rPr>
        <w:t>: Primary only</w:t>
      </w:r>
    </w:p>
    <w:p w14:paraId="1249CABF" w14:textId="77777777" w:rsidR="00090FA1" w:rsidRPr="00795D4F" w:rsidRDefault="00090FA1" w:rsidP="00090FA1">
      <w:pPr>
        <w:rPr>
          <w:rFonts w:cs="Arial"/>
        </w:rPr>
      </w:pPr>
    </w:p>
    <w:p w14:paraId="33F3C74C" w14:textId="77777777" w:rsidR="00090FA1" w:rsidRDefault="00090FA1" w:rsidP="00090FA1">
      <w:pPr>
        <w:rPr>
          <w:rFonts w:cs="Arial"/>
        </w:rPr>
      </w:pPr>
      <w:r w:rsidRPr="00795D4F">
        <w:rPr>
          <w:rFonts w:cs="Arial"/>
          <w:b/>
        </w:rPr>
        <w:t>Purpose</w:t>
      </w:r>
      <w:r w:rsidRPr="00795D4F">
        <w:rPr>
          <w:rFonts w:cs="Arial"/>
        </w:rPr>
        <w:t xml:space="preserve">: </w:t>
      </w:r>
      <w:r>
        <w:rPr>
          <w:rFonts w:cs="Arial"/>
        </w:rPr>
        <w:t xml:space="preserve">To extract fact data from a Subdomain using the Foundation Data Export (FDE) and load the results into a target </w:t>
      </w:r>
      <w:r w:rsidR="00770B3B">
        <w:rPr>
          <w:rFonts w:cs="Arial"/>
        </w:rPr>
        <w:t>input source.</w:t>
      </w:r>
      <w:r>
        <w:rPr>
          <w:rFonts w:cs="Arial"/>
        </w:rPr>
        <w:t xml:space="preserve">  Fields are automatically mapped from the export result</w:t>
      </w:r>
      <w:r w:rsidR="00534787">
        <w:rPr>
          <w:rFonts w:cs="Arial"/>
        </w:rPr>
        <w:t xml:space="preserve"> set</w:t>
      </w:r>
      <w:r w:rsidR="00770B3B">
        <w:rPr>
          <w:rFonts w:cs="Arial"/>
        </w:rPr>
        <w:t xml:space="preserve"> to the input source</w:t>
      </w:r>
      <w:r>
        <w:rPr>
          <w:rFonts w:cs="Arial"/>
        </w:rPr>
        <w:t>.</w:t>
      </w:r>
    </w:p>
    <w:p w14:paraId="2A317425" w14:textId="77777777" w:rsidR="00090FA1" w:rsidRPr="00795D4F" w:rsidRDefault="00090FA1" w:rsidP="00090FA1">
      <w:pPr>
        <w:rPr>
          <w:rFonts w:cs="Arial"/>
        </w:rPr>
      </w:pPr>
    </w:p>
    <w:p w14:paraId="4641787F" w14:textId="649DD451" w:rsidR="00090FA1" w:rsidRPr="00795D4F" w:rsidRDefault="00090FA1" w:rsidP="00090FA1">
      <w:pPr>
        <w:rPr>
          <w:rFonts w:cs="Arial"/>
          <w:color w:val="auto"/>
        </w:rPr>
      </w:pPr>
      <w:r w:rsidRPr="00795D4F">
        <w:rPr>
          <w:rFonts w:cs="Arial"/>
          <w:b/>
          <w:color w:val="auto"/>
        </w:rPr>
        <w:t>Usage</w:t>
      </w:r>
      <w:r w:rsidRPr="00795D4F">
        <w:rPr>
          <w:rFonts w:cs="Arial"/>
          <w:color w:val="auto"/>
        </w:rPr>
        <w:t xml:space="preserve">: </w:t>
      </w:r>
      <w:r w:rsidR="00867102">
        <w:rPr>
          <w:rFonts w:cs="Arial"/>
          <w:color w:val="auto"/>
        </w:rPr>
        <w:t>CopyFactData</w:t>
      </w:r>
      <w:r>
        <w:rPr>
          <w:rFonts w:cs="Arial"/>
          <w:color w:val="auto"/>
        </w:rPr>
        <w:t xml:space="preserve"> </w:t>
      </w:r>
      <w:r w:rsidR="00867102">
        <w:rPr>
          <w:rFonts w:cs="Arial"/>
          <w:color w:val="auto"/>
        </w:rPr>
        <w:t>[user] [data source] [fde xml path</w:t>
      </w:r>
      <w:r w:rsidRPr="00795D4F">
        <w:rPr>
          <w:rFonts w:cs="Arial"/>
          <w:color w:val="auto"/>
        </w:rPr>
        <w:t>] [</w:t>
      </w:r>
      <w:r w:rsidR="00770B3B">
        <w:rPr>
          <w:rFonts w:cs="Arial"/>
          <w:color w:val="auto"/>
        </w:rPr>
        <w:t>input source</w:t>
      </w:r>
      <w:r w:rsidRPr="00795D4F">
        <w:rPr>
          <w:rFonts w:cs="Arial"/>
          <w:color w:val="auto"/>
        </w:rPr>
        <w:t>] [</w:t>
      </w:r>
      <w:r w:rsidR="00867102">
        <w:rPr>
          <w:rFonts w:cs="Arial"/>
          <w:color w:val="auto"/>
        </w:rPr>
        <w:t>period increment</w:t>
      </w:r>
      <w:r w:rsidRPr="00795D4F">
        <w:rPr>
          <w:rFonts w:cs="Arial"/>
          <w:color w:val="auto"/>
        </w:rPr>
        <w:t>]</w:t>
      </w:r>
      <w:r w:rsidR="008102C3">
        <w:rPr>
          <w:rFonts w:cs="Arial"/>
          <w:color w:val="auto"/>
        </w:rPr>
        <w:t xml:space="preserve"> [filter sql path]</w:t>
      </w:r>
    </w:p>
    <w:p w14:paraId="58B87DCC" w14:textId="77777777" w:rsidR="00090FA1" w:rsidRDefault="00090FA1" w:rsidP="00090FA1">
      <w:pPr>
        <w:rPr>
          <w:rFonts w:cs="Arial"/>
          <w:color w:val="auto"/>
        </w:rPr>
      </w:pPr>
    </w:p>
    <w:p w14:paraId="38BED6E6" w14:textId="77777777" w:rsidR="00090FA1" w:rsidRDefault="00090FA1" w:rsidP="00090FA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46"/>
        <w:gridCol w:w="6635"/>
      </w:tblGrid>
      <w:tr w:rsidR="00090FA1" w:rsidRPr="005F779D" w14:paraId="464E619E" w14:textId="77777777" w:rsidTr="005F779D">
        <w:trPr>
          <w:jc w:val="center"/>
        </w:trPr>
        <w:tc>
          <w:tcPr>
            <w:tcW w:w="0" w:type="auto"/>
            <w:shd w:val="clear" w:color="auto" w:fill="005596" w:themeFill="text2"/>
            <w:vAlign w:val="center"/>
          </w:tcPr>
          <w:p w14:paraId="0C46FC97" w14:textId="77777777" w:rsidR="00090FA1" w:rsidRPr="005F779D" w:rsidRDefault="00090FA1" w:rsidP="005F779D">
            <w:pPr>
              <w:jc w:val="center"/>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A54E7D4" w14:textId="77777777" w:rsidR="00090FA1" w:rsidRPr="005F779D" w:rsidRDefault="00090FA1" w:rsidP="005F779D">
            <w:pPr>
              <w:jc w:val="left"/>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Description</w:t>
            </w:r>
          </w:p>
        </w:tc>
      </w:tr>
      <w:tr w:rsidR="00090FA1" w:rsidRPr="005F779D" w14:paraId="09D5C7FF" w14:textId="77777777" w:rsidTr="005F779D">
        <w:trPr>
          <w:jc w:val="center"/>
        </w:trPr>
        <w:tc>
          <w:tcPr>
            <w:tcW w:w="0" w:type="auto"/>
            <w:vAlign w:val="center"/>
          </w:tcPr>
          <w:p w14:paraId="4803CDAE"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user</w:t>
            </w:r>
          </w:p>
        </w:tc>
        <w:tc>
          <w:tcPr>
            <w:tcW w:w="0" w:type="auto"/>
            <w:vAlign w:val="center"/>
          </w:tcPr>
          <w:p w14:paraId="54F65989"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Foundation schema user name</w:t>
            </w:r>
          </w:p>
        </w:tc>
      </w:tr>
      <w:tr w:rsidR="00090FA1" w:rsidRPr="005F779D" w14:paraId="4DC05BB0" w14:textId="77777777" w:rsidTr="005F779D">
        <w:trPr>
          <w:jc w:val="center"/>
        </w:trPr>
        <w:tc>
          <w:tcPr>
            <w:tcW w:w="0" w:type="auto"/>
            <w:vAlign w:val="center"/>
          </w:tcPr>
          <w:p w14:paraId="69663257"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data source</w:t>
            </w:r>
          </w:p>
        </w:tc>
        <w:tc>
          <w:tcPr>
            <w:tcW w:w="0" w:type="auto"/>
            <w:vAlign w:val="center"/>
          </w:tcPr>
          <w:p w14:paraId="10A60FFF"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TNS entry for EKB instance</w:t>
            </w:r>
          </w:p>
        </w:tc>
      </w:tr>
      <w:tr w:rsidR="00090FA1" w:rsidRPr="005F779D" w14:paraId="7FEAC14F" w14:textId="77777777" w:rsidTr="005F779D">
        <w:trPr>
          <w:jc w:val="center"/>
        </w:trPr>
        <w:tc>
          <w:tcPr>
            <w:tcW w:w="0" w:type="auto"/>
            <w:vAlign w:val="center"/>
          </w:tcPr>
          <w:p w14:paraId="678A55A9"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fde xml path</w:t>
            </w:r>
          </w:p>
        </w:tc>
        <w:tc>
          <w:tcPr>
            <w:tcW w:w="0" w:type="auto"/>
            <w:vAlign w:val="center"/>
          </w:tcPr>
          <w:p w14:paraId="410535B9"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FDE export specification that defines what data will be extracted from a Subdomain</w:t>
            </w:r>
          </w:p>
        </w:tc>
      </w:tr>
      <w:tr w:rsidR="00090FA1" w:rsidRPr="005F779D" w14:paraId="68CA6D37" w14:textId="77777777" w:rsidTr="005F779D">
        <w:trPr>
          <w:jc w:val="center"/>
        </w:trPr>
        <w:tc>
          <w:tcPr>
            <w:tcW w:w="0" w:type="auto"/>
            <w:vAlign w:val="center"/>
          </w:tcPr>
          <w:p w14:paraId="6C07025C" w14:textId="77777777" w:rsidR="00090FA1" w:rsidRPr="005F779D" w:rsidRDefault="00770B3B" w:rsidP="005F779D">
            <w:pPr>
              <w:jc w:val="left"/>
              <w:rPr>
                <w:rFonts w:asciiTheme="minorHAnsi" w:hAnsiTheme="minorHAnsi" w:cstheme="minorHAnsi"/>
                <w:sz w:val="16"/>
                <w:szCs w:val="16"/>
              </w:rPr>
            </w:pPr>
            <w:r>
              <w:rPr>
                <w:rFonts w:asciiTheme="minorHAnsi" w:hAnsiTheme="minorHAnsi" w:cstheme="minorHAnsi"/>
                <w:color w:val="auto"/>
                <w:sz w:val="16"/>
                <w:szCs w:val="16"/>
              </w:rPr>
              <w:t>Input source</w:t>
            </w:r>
          </w:p>
        </w:tc>
        <w:tc>
          <w:tcPr>
            <w:tcW w:w="0" w:type="auto"/>
            <w:vAlign w:val="center"/>
          </w:tcPr>
          <w:p w14:paraId="63F27DA1" w14:textId="77777777" w:rsidR="00090FA1" w:rsidRPr="005F779D" w:rsidRDefault="00770B3B"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The target input source</w:t>
            </w:r>
            <w:r w:rsidR="005F779D">
              <w:rPr>
                <w:rFonts w:asciiTheme="minorHAnsi" w:hAnsiTheme="minorHAnsi" w:cstheme="minorHAnsi"/>
                <w:color w:val="auto"/>
                <w:sz w:val="16"/>
                <w:szCs w:val="16"/>
              </w:rPr>
              <w:t xml:space="preserve"> that extracted data will be written to</w:t>
            </w:r>
          </w:p>
        </w:tc>
      </w:tr>
      <w:tr w:rsidR="00090FA1" w:rsidRPr="005F779D" w14:paraId="01502703" w14:textId="77777777" w:rsidTr="005F779D">
        <w:trPr>
          <w:jc w:val="center"/>
        </w:trPr>
        <w:tc>
          <w:tcPr>
            <w:tcW w:w="0" w:type="auto"/>
            <w:vAlign w:val="center"/>
          </w:tcPr>
          <w:p w14:paraId="38CCCE1E"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period increment</w:t>
            </w:r>
          </w:p>
        </w:tc>
        <w:tc>
          <w:tcPr>
            <w:tcW w:w="0" w:type="auto"/>
            <w:vAlign w:val="center"/>
          </w:tcPr>
          <w:p w14:paraId="240C2766"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positive or negative offset used to derive a time period relative to the current Foundation time</w:t>
            </w:r>
          </w:p>
        </w:tc>
      </w:tr>
      <w:tr w:rsidR="008102C3" w:rsidRPr="005F779D" w14:paraId="387210B1" w14:textId="77777777" w:rsidTr="005F779D">
        <w:trPr>
          <w:jc w:val="center"/>
        </w:trPr>
        <w:tc>
          <w:tcPr>
            <w:tcW w:w="0" w:type="auto"/>
            <w:vAlign w:val="center"/>
          </w:tcPr>
          <w:p w14:paraId="12F966D5" w14:textId="4BA01373" w:rsidR="008102C3" w:rsidRPr="005F779D" w:rsidRDefault="008102C3"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filter sql path</w:t>
            </w:r>
          </w:p>
        </w:tc>
        <w:tc>
          <w:tcPr>
            <w:tcW w:w="0" w:type="auto"/>
            <w:vAlign w:val="center"/>
          </w:tcPr>
          <w:p w14:paraId="04EAA2BE" w14:textId="3D0584C8" w:rsidR="008102C3" w:rsidRDefault="008102C3"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SQL statement that will be executed after fact data has been copied.</w:t>
            </w:r>
          </w:p>
        </w:tc>
      </w:tr>
    </w:tbl>
    <w:p w14:paraId="7AF53EFB" w14:textId="77777777" w:rsidR="00090FA1" w:rsidRPr="00B650A8" w:rsidRDefault="00090FA1" w:rsidP="00090FA1">
      <w:pPr>
        <w:rPr>
          <w:rFonts w:cs="Arial"/>
          <w:color w:val="auto"/>
        </w:rPr>
      </w:pPr>
    </w:p>
    <w:p w14:paraId="2D7E196C" w14:textId="77777777" w:rsidR="00090FA1" w:rsidRPr="00795D4F" w:rsidRDefault="00090FA1" w:rsidP="00090FA1">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5130"/>
      </w:tblGrid>
      <w:tr w:rsidR="007E1E28" w:rsidRPr="007E1E28" w14:paraId="33984CBB" w14:textId="77777777" w:rsidTr="005F779D">
        <w:trPr>
          <w:jc w:val="center"/>
        </w:trPr>
        <w:tc>
          <w:tcPr>
            <w:tcW w:w="0" w:type="auto"/>
            <w:shd w:val="clear" w:color="auto" w:fill="005596" w:themeFill="text2"/>
            <w:vAlign w:val="center"/>
          </w:tcPr>
          <w:p w14:paraId="59A21B60" w14:textId="77777777" w:rsidR="00090FA1" w:rsidRPr="00BF164B" w:rsidRDefault="00090FA1" w:rsidP="005F779D">
            <w:pPr>
              <w:jc w:val="center"/>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B01153B" w14:textId="77777777" w:rsidR="00090FA1" w:rsidRPr="00BF164B" w:rsidRDefault="00090FA1" w:rsidP="005F779D">
            <w:pPr>
              <w:jc w:val="left"/>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Message</w:t>
            </w:r>
          </w:p>
        </w:tc>
      </w:tr>
      <w:tr w:rsidR="007E1E28" w:rsidRPr="007E1E28" w14:paraId="7C105809" w14:textId="77777777" w:rsidTr="005F779D">
        <w:trPr>
          <w:jc w:val="center"/>
        </w:trPr>
        <w:tc>
          <w:tcPr>
            <w:tcW w:w="0" w:type="auto"/>
            <w:vAlign w:val="center"/>
          </w:tcPr>
          <w:p w14:paraId="74C462AB"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2D0A37ED"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Usage: [user] [data source] [fde</w:t>
            </w:r>
            <w:r w:rsidR="00770B3B">
              <w:rPr>
                <w:rFonts w:asciiTheme="minorHAnsi" w:hAnsiTheme="minorHAnsi" w:cstheme="minorHAnsi"/>
                <w:color w:val="auto"/>
                <w:sz w:val="16"/>
                <w:szCs w:val="16"/>
              </w:rPr>
              <w:t xml:space="preserve"> xml path] [input source</w:t>
            </w:r>
            <w:r w:rsidRPr="007E1E28">
              <w:rPr>
                <w:rFonts w:asciiTheme="minorHAnsi" w:hAnsiTheme="minorHAnsi" w:cstheme="minorHAnsi"/>
                <w:color w:val="auto"/>
                <w:sz w:val="16"/>
                <w:szCs w:val="16"/>
              </w:rPr>
              <w:t>] [period increment]</w:t>
            </w:r>
          </w:p>
        </w:tc>
      </w:tr>
      <w:tr w:rsidR="007E1E28" w:rsidRPr="007E1E28" w14:paraId="6E3C7598" w14:textId="77777777" w:rsidTr="005F779D">
        <w:trPr>
          <w:jc w:val="center"/>
        </w:trPr>
        <w:tc>
          <w:tcPr>
            <w:tcW w:w="0" w:type="auto"/>
            <w:vAlign w:val="center"/>
          </w:tcPr>
          <w:p w14:paraId="1A0E426A"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30169AC6"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Cannot copy data</w:t>
            </w:r>
          </w:p>
        </w:tc>
      </w:tr>
      <w:tr w:rsidR="007E1E28" w:rsidRPr="007E1E28" w14:paraId="4EAA4470" w14:textId="77777777" w:rsidTr="005F779D">
        <w:trPr>
          <w:jc w:val="center"/>
        </w:trPr>
        <w:tc>
          <w:tcPr>
            <w:tcW w:w="0" w:type="auto"/>
            <w:vAlign w:val="center"/>
          </w:tcPr>
          <w:p w14:paraId="207835FE"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9000</w:t>
            </w:r>
          </w:p>
        </w:tc>
        <w:tc>
          <w:tcPr>
            <w:tcW w:w="0" w:type="auto"/>
            <w:vAlign w:val="center"/>
          </w:tcPr>
          <w:p w14:paraId="3EBC08CC"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Records copied successfully</w:t>
            </w:r>
          </w:p>
        </w:tc>
      </w:tr>
      <w:tr w:rsidR="007E1E28" w:rsidRPr="007E1E28" w14:paraId="5BAADD86" w14:textId="77777777" w:rsidTr="005F779D">
        <w:trPr>
          <w:jc w:val="center"/>
        </w:trPr>
        <w:tc>
          <w:tcPr>
            <w:tcW w:w="0" w:type="auto"/>
            <w:vAlign w:val="center"/>
          </w:tcPr>
          <w:p w14:paraId="75105DB7"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0FE83E4E"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FDE did not return any data</w:t>
            </w:r>
          </w:p>
        </w:tc>
      </w:tr>
      <w:tr w:rsidR="007E1E28" w:rsidRPr="007E1E28" w14:paraId="00BAEB6A" w14:textId="77777777" w:rsidTr="005F779D">
        <w:trPr>
          <w:jc w:val="center"/>
        </w:trPr>
        <w:tc>
          <w:tcPr>
            <w:tcW w:w="0" w:type="auto"/>
            <w:vAlign w:val="center"/>
          </w:tcPr>
          <w:p w14:paraId="45013772"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5AB8DB1E" w14:textId="77777777" w:rsidR="00090FA1" w:rsidRPr="007E1E28" w:rsidRDefault="007E1E28" w:rsidP="00770B3B">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 xml:space="preserve">No matching measures between FDE returned data and target </w:t>
            </w:r>
            <w:r w:rsidR="00770B3B">
              <w:rPr>
                <w:rFonts w:asciiTheme="minorHAnsi" w:hAnsiTheme="minorHAnsi" w:cstheme="minorHAnsi"/>
                <w:color w:val="auto"/>
                <w:sz w:val="16"/>
                <w:szCs w:val="16"/>
              </w:rPr>
              <w:t>input source</w:t>
            </w:r>
          </w:p>
        </w:tc>
      </w:tr>
    </w:tbl>
    <w:p w14:paraId="1DE5E8FF" w14:textId="77777777" w:rsidR="009961D1" w:rsidRDefault="009961D1">
      <w:pPr>
        <w:jc w:val="left"/>
      </w:pPr>
    </w:p>
    <w:p w14:paraId="18284DEA" w14:textId="77777777" w:rsidR="009961D1" w:rsidRDefault="009961D1" w:rsidP="009961D1">
      <w:pPr>
        <w:rPr>
          <w:b/>
        </w:rPr>
      </w:pPr>
      <w:r w:rsidRPr="00A22393">
        <w:rPr>
          <w:b/>
        </w:rPr>
        <w:t xml:space="preserve">Sample </w:t>
      </w:r>
      <w:r>
        <w:rPr>
          <w:b/>
        </w:rPr>
        <w:t>FDE XML specification</w:t>
      </w:r>
      <w:r w:rsidRPr="00A22393">
        <w:rPr>
          <w:b/>
        </w:rPr>
        <w:t>:</w:t>
      </w:r>
    </w:p>
    <w:p w14:paraId="5D41CFBA" w14:textId="77777777" w:rsidR="009961D1" w:rsidRDefault="009961D1" w:rsidP="009961D1">
      <w:pPr>
        <w:rPr>
          <w:b/>
        </w:rPr>
      </w:pPr>
    </w:p>
    <w:p w14:paraId="40CB003A" w14:textId="77777777" w:rsidR="00B96D0C" w:rsidRDefault="009961D1">
      <w:pPr>
        <w:jc w:val="left"/>
      </w:pPr>
      <w:r>
        <w:t>The FDE requires an XML specification that describes what measure values are to be extracted from a Subdomain.</w:t>
      </w:r>
      <w:r w:rsidR="00B96D0C">
        <w:t xml:space="preserve">  The FDE is described in detail within the EP Server Administrator Guide.  </w:t>
      </w:r>
    </w:p>
    <w:p w14:paraId="46D49792" w14:textId="77777777" w:rsidR="00B96D0C" w:rsidRDefault="00B96D0C">
      <w:pPr>
        <w:jc w:val="left"/>
      </w:pPr>
    </w:p>
    <w:p w14:paraId="64C7A875" w14:textId="77777777" w:rsidR="00B96D0C" w:rsidRDefault="00B96D0C">
      <w:pPr>
        <w:jc w:val="left"/>
      </w:pPr>
      <w:r>
        <w:t>Below is a sample of an XML specification that pulls measure values from</w:t>
      </w:r>
      <w:r w:rsidR="00770B3B">
        <w:t xml:space="preserve"> three FTFs within the same Subd</w:t>
      </w:r>
      <w:r>
        <w:t xml:space="preserve">omain and accumulates the measure values into a single set of measures that would be used to load the target </w:t>
      </w:r>
      <w:r w:rsidR="00770B3B">
        <w:t>input source</w:t>
      </w:r>
      <w:r>
        <w:t xml:space="preserve"> by the CopyFactData command. </w:t>
      </w:r>
    </w:p>
    <w:p w14:paraId="5A968A56" w14:textId="77777777" w:rsidR="00B96D0C" w:rsidRDefault="00B96D0C">
      <w:pPr>
        <w:jc w:val="left"/>
      </w:pPr>
    </w:p>
    <w:p w14:paraId="5C45EC6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xml</w:t>
      </w:r>
      <w:r w:rsidRPr="00B96D0C">
        <w:rPr>
          <w:rFonts w:ascii="Consolas" w:hAnsi="Consolas" w:cs="Consolas"/>
          <w:color w:val="0000FF"/>
          <w:sz w:val="16"/>
          <w:szCs w:val="16"/>
        </w:rPr>
        <w:t xml:space="preserve"> </w:t>
      </w:r>
      <w:r w:rsidRPr="00B96D0C">
        <w:rPr>
          <w:rFonts w:ascii="Consolas" w:hAnsi="Consolas" w:cs="Consolas"/>
          <w:color w:val="FF0000"/>
          <w:sz w:val="16"/>
          <w:szCs w:val="16"/>
        </w:rPr>
        <w:t>version</w:t>
      </w:r>
      <w:r w:rsidRPr="00B96D0C">
        <w:rPr>
          <w:rFonts w:ascii="Consolas" w:hAnsi="Consolas" w:cs="Consolas"/>
          <w:color w:val="0000FF"/>
          <w:sz w:val="16"/>
          <w:szCs w:val="16"/>
        </w:rPr>
        <w:t>=</w:t>
      </w:r>
      <w:r w:rsidRPr="00B96D0C">
        <w:rPr>
          <w:rFonts w:ascii="Consolas" w:hAnsi="Consolas" w:cs="Consolas"/>
          <w:color w:val="auto"/>
          <w:sz w:val="16"/>
          <w:szCs w:val="16"/>
        </w:rPr>
        <w:t>"</w:t>
      </w:r>
      <w:r w:rsidRPr="00B96D0C">
        <w:rPr>
          <w:rFonts w:ascii="Consolas" w:hAnsi="Consolas" w:cs="Consolas"/>
          <w:color w:val="0000FF"/>
          <w:sz w:val="16"/>
          <w:szCs w:val="16"/>
        </w:rPr>
        <w:t>1.0</w:t>
      </w:r>
      <w:r w:rsidRPr="00B96D0C">
        <w:rPr>
          <w:rFonts w:ascii="Consolas" w:hAnsi="Consolas" w:cs="Consolas"/>
          <w:color w:val="auto"/>
          <w:sz w:val="16"/>
          <w:szCs w:val="16"/>
        </w:rPr>
        <w:t>"</w:t>
      </w:r>
      <w:r w:rsidRPr="00B96D0C">
        <w:rPr>
          <w:rFonts w:ascii="Consolas" w:hAnsi="Consolas" w:cs="Consolas"/>
          <w:color w:val="0000FF"/>
          <w:sz w:val="16"/>
          <w:szCs w:val="16"/>
        </w:rPr>
        <w:t>?&gt;</w:t>
      </w:r>
    </w:p>
    <w:p w14:paraId="018BA34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PKBExportDefinition</w:t>
      </w:r>
      <w:r w:rsidRPr="00B96D0C">
        <w:rPr>
          <w:rFonts w:ascii="Consolas" w:hAnsi="Consolas" w:cs="Consolas"/>
          <w:color w:val="0000FF"/>
          <w:sz w:val="16"/>
          <w:szCs w:val="16"/>
        </w:rPr>
        <w:t>&gt;</w:t>
      </w:r>
    </w:p>
    <w:p w14:paraId="6503D5E6"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SubdomainName</w:t>
      </w:r>
      <w:r w:rsidRPr="00B96D0C">
        <w:rPr>
          <w:rFonts w:ascii="Consolas" w:hAnsi="Consolas" w:cs="Consolas"/>
          <w:color w:val="0000FF"/>
          <w:sz w:val="16"/>
          <w:szCs w:val="16"/>
        </w:rPr>
        <w:t>&gt;</w:t>
      </w:r>
      <w:r w:rsidRPr="00B96D0C">
        <w:rPr>
          <w:rFonts w:ascii="Consolas" w:hAnsi="Consolas" w:cs="Consolas"/>
          <w:color w:val="auto"/>
          <w:sz w:val="16"/>
          <w:szCs w:val="16"/>
        </w:rPr>
        <w:t>PLAN_FDE_STCT</w:t>
      </w:r>
      <w:r w:rsidRPr="00B96D0C">
        <w:rPr>
          <w:rFonts w:ascii="Consolas" w:hAnsi="Consolas" w:cs="Consolas"/>
          <w:color w:val="0000FF"/>
          <w:sz w:val="16"/>
          <w:szCs w:val="16"/>
        </w:rPr>
        <w:t>&lt;/</w:t>
      </w:r>
      <w:r w:rsidRPr="00B96D0C">
        <w:rPr>
          <w:rFonts w:ascii="Consolas" w:hAnsi="Consolas" w:cs="Consolas"/>
          <w:color w:val="A31515"/>
          <w:sz w:val="16"/>
          <w:szCs w:val="16"/>
        </w:rPr>
        <w:t>SubdomainName</w:t>
      </w:r>
      <w:r w:rsidRPr="00B96D0C">
        <w:rPr>
          <w:rFonts w:ascii="Consolas" w:hAnsi="Consolas" w:cs="Consolas"/>
          <w:color w:val="0000FF"/>
          <w:sz w:val="16"/>
          <w:szCs w:val="16"/>
        </w:rPr>
        <w:t>&gt;</w:t>
      </w:r>
    </w:p>
    <w:p w14:paraId="5F31C31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GlobalIDFormat</w:t>
      </w:r>
      <w:r w:rsidRPr="00B96D0C">
        <w:rPr>
          <w:rFonts w:ascii="Consolas" w:hAnsi="Consolas" w:cs="Consolas"/>
          <w:color w:val="0000FF"/>
          <w:sz w:val="16"/>
          <w:szCs w:val="16"/>
        </w:rPr>
        <w:t>&gt;</w:t>
      </w:r>
      <w:r w:rsidRPr="00B96D0C">
        <w:rPr>
          <w:rFonts w:ascii="Consolas" w:hAnsi="Consolas" w:cs="Consolas"/>
          <w:color w:val="auto"/>
          <w:sz w:val="16"/>
          <w:szCs w:val="16"/>
        </w:rPr>
        <w:t>EUCLIDS</w:t>
      </w:r>
      <w:r w:rsidRPr="00B96D0C">
        <w:rPr>
          <w:rFonts w:ascii="Consolas" w:hAnsi="Consolas" w:cs="Consolas"/>
          <w:color w:val="0000FF"/>
          <w:sz w:val="16"/>
          <w:szCs w:val="16"/>
        </w:rPr>
        <w:t>&lt;/</w:t>
      </w:r>
      <w:r w:rsidRPr="00B96D0C">
        <w:rPr>
          <w:rFonts w:ascii="Consolas" w:hAnsi="Consolas" w:cs="Consolas"/>
          <w:color w:val="A31515"/>
          <w:sz w:val="16"/>
          <w:szCs w:val="16"/>
        </w:rPr>
        <w:t>GlobalIDFormat</w:t>
      </w:r>
      <w:r w:rsidRPr="00B96D0C">
        <w:rPr>
          <w:rFonts w:ascii="Consolas" w:hAnsi="Consolas" w:cs="Consolas"/>
          <w:color w:val="0000FF"/>
          <w:sz w:val="16"/>
          <w:szCs w:val="16"/>
        </w:rPr>
        <w:t>&gt;</w:t>
      </w:r>
    </w:p>
    <w:p w14:paraId="1316ACF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DimLevels</w:t>
      </w:r>
      <w:r w:rsidRPr="00B96D0C">
        <w:rPr>
          <w:rFonts w:ascii="Consolas" w:hAnsi="Consolas" w:cs="Consolas"/>
          <w:color w:val="0000FF"/>
          <w:sz w:val="16"/>
          <w:szCs w:val="16"/>
        </w:rPr>
        <w:t>&gt;</w:t>
      </w:r>
    </w:p>
    <w:p w14:paraId="67F7390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252C61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CALENDAR</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C8520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6A3B48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WEEK</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7F49E33C"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ScopeSelections</w:t>
      </w:r>
      <w:r w:rsidRPr="00B96D0C">
        <w:rPr>
          <w:rFonts w:ascii="Consolas" w:hAnsi="Consolas" w:cs="Consolas"/>
          <w:color w:val="0000FF"/>
          <w:sz w:val="16"/>
          <w:szCs w:val="16"/>
        </w:rPr>
        <w:t>&gt;</w:t>
      </w:r>
    </w:p>
    <w:p w14:paraId="509F742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MemberSelection</w:t>
      </w:r>
      <w:r w:rsidRPr="00B96D0C">
        <w:rPr>
          <w:rFonts w:ascii="Consolas" w:hAnsi="Consolas" w:cs="Consolas"/>
          <w:color w:val="0000FF"/>
          <w:sz w:val="16"/>
          <w:szCs w:val="16"/>
        </w:rPr>
        <w:t>&gt;</w:t>
      </w:r>
    </w:p>
    <w:p w14:paraId="1038B4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MemberId</w:t>
      </w:r>
      <w:r w:rsidRPr="00B96D0C">
        <w:rPr>
          <w:rFonts w:ascii="Consolas" w:hAnsi="Consolas" w:cs="Consolas"/>
          <w:color w:val="0000FF"/>
          <w:sz w:val="16"/>
          <w:szCs w:val="16"/>
        </w:rPr>
        <w:t>&gt;</w:t>
      </w:r>
      <w:r w:rsidRPr="00B96D0C">
        <w:rPr>
          <w:rFonts w:ascii="Consolas" w:hAnsi="Consolas" w:cs="Consolas"/>
          <w:color w:val="auto"/>
          <w:sz w:val="16"/>
          <w:szCs w:val="16"/>
        </w:rPr>
        <w:t>[current week member]</w:t>
      </w:r>
      <w:r w:rsidRPr="00B96D0C">
        <w:rPr>
          <w:rFonts w:ascii="Consolas" w:hAnsi="Consolas" w:cs="Consolas"/>
          <w:color w:val="0000FF"/>
          <w:sz w:val="16"/>
          <w:szCs w:val="16"/>
        </w:rPr>
        <w:t>&lt;/</w:t>
      </w:r>
      <w:r w:rsidRPr="00B96D0C">
        <w:rPr>
          <w:rFonts w:ascii="Consolas" w:hAnsi="Consolas" w:cs="Consolas"/>
          <w:color w:val="A31515"/>
          <w:sz w:val="16"/>
          <w:szCs w:val="16"/>
        </w:rPr>
        <w:t>MemberId</w:t>
      </w:r>
      <w:r w:rsidRPr="00B96D0C">
        <w:rPr>
          <w:rFonts w:ascii="Consolas" w:hAnsi="Consolas" w:cs="Consolas"/>
          <w:color w:val="0000FF"/>
          <w:sz w:val="16"/>
          <w:szCs w:val="16"/>
        </w:rPr>
        <w:t>&gt;</w:t>
      </w:r>
    </w:p>
    <w:p w14:paraId="6A61DD1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MemberCount</w:t>
      </w:r>
      <w:r w:rsidRPr="00B96D0C">
        <w:rPr>
          <w:rFonts w:ascii="Consolas" w:hAnsi="Consolas" w:cs="Consolas"/>
          <w:color w:val="0000FF"/>
          <w:sz w:val="16"/>
          <w:szCs w:val="16"/>
        </w:rPr>
        <w:t>&gt;</w:t>
      </w:r>
      <w:r w:rsidRPr="00B96D0C">
        <w:rPr>
          <w:rFonts w:ascii="Consolas" w:hAnsi="Consolas" w:cs="Consolas"/>
          <w:color w:val="auto"/>
          <w:sz w:val="16"/>
          <w:szCs w:val="16"/>
        </w:rPr>
        <w:t>[period increment]</w:t>
      </w:r>
      <w:r w:rsidRPr="00B96D0C">
        <w:rPr>
          <w:rFonts w:ascii="Consolas" w:hAnsi="Consolas" w:cs="Consolas"/>
          <w:color w:val="0000FF"/>
          <w:sz w:val="16"/>
          <w:szCs w:val="16"/>
        </w:rPr>
        <w:t>&lt;/</w:t>
      </w:r>
      <w:r w:rsidRPr="00B96D0C">
        <w:rPr>
          <w:rFonts w:ascii="Consolas" w:hAnsi="Consolas" w:cs="Consolas"/>
          <w:color w:val="A31515"/>
          <w:sz w:val="16"/>
          <w:szCs w:val="16"/>
        </w:rPr>
        <w:t>MemberCount</w:t>
      </w:r>
      <w:r w:rsidRPr="00B96D0C">
        <w:rPr>
          <w:rFonts w:ascii="Consolas" w:hAnsi="Consolas" w:cs="Consolas"/>
          <w:color w:val="0000FF"/>
          <w:sz w:val="16"/>
          <w:szCs w:val="16"/>
        </w:rPr>
        <w:t>&gt;</w:t>
      </w:r>
    </w:p>
    <w:p w14:paraId="476B125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MemberSelection</w:t>
      </w:r>
      <w:r w:rsidRPr="00B96D0C">
        <w:rPr>
          <w:rFonts w:ascii="Consolas" w:hAnsi="Consolas" w:cs="Consolas"/>
          <w:color w:val="0000FF"/>
          <w:sz w:val="16"/>
          <w:szCs w:val="16"/>
        </w:rPr>
        <w:t>&gt;</w:t>
      </w:r>
    </w:p>
    <w:p w14:paraId="71AC92A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ScopeSelections</w:t>
      </w:r>
      <w:r w:rsidRPr="00B96D0C">
        <w:rPr>
          <w:rFonts w:ascii="Consolas" w:hAnsi="Consolas" w:cs="Consolas"/>
          <w:color w:val="0000FF"/>
          <w:sz w:val="16"/>
          <w:szCs w:val="16"/>
        </w:rPr>
        <w:t>&gt;</w:t>
      </w:r>
    </w:p>
    <w:p w14:paraId="0482660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99133A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72763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ORGANIZATION</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3C53E38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794CFCB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CHANNEL</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19882C0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80D2AA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4C2A586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PRODUCT</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F8D69E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3F250655"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CLASS</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0A70B9E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2199AB2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DimLevels</w:t>
      </w:r>
      <w:r w:rsidRPr="00B96D0C">
        <w:rPr>
          <w:rFonts w:ascii="Consolas" w:hAnsi="Consolas" w:cs="Consolas"/>
          <w:color w:val="0000FF"/>
          <w:sz w:val="16"/>
          <w:szCs w:val="16"/>
        </w:rPr>
        <w:t>&gt;</w:t>
      </w:r>
    </w:p>
    <w:p w14:paraId="1F47491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0CCBB60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E11CBC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ISCC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BC390D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ISCC_STCA+ISCC_STMX+ISCC_STUS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897A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D19935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9354D0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ISC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CD93E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ISC_STCA+ISC_STMX+ISC_STUS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053E402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030321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3FDB9D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SCD</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7CEB2F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SCD_STCA+SCD_STMX+SCD_STUS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1FB4630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6646FC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C5DEDD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SSCC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4A7B0E8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SSCC_STCA+SSCC_STMX+SSCC_STUS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DE82E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F5924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9E69A4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SSC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3EB977B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SSC_STCA+SSC_STMX+SSC_STUS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C32DD8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66A794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6DBACFBC" w14:textId="77777777" w:rsidR="00B96D0C" w:rsidRPr="00B96D0C" w:rsidRDefault="00B96D0C" w:rsidP="00B96D0C">
      <w:pPr>
        <w:autoSpaceDE w:val="0"/>
        <w:autoSpaceDN w:val="0"/>
        <w:adjustRightInd w:val="0"/>
        <w:jc w:val="left"/>
        <w:rPr>
          <w:rFonts w:ascii="Consolas" w:hAnsi="Consolas" w:cs="Consolas"/>
          <w:color w:val="0000FF"/>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PKBExportDefinition</w:t>
      </w:r>
      <w:r w:rsidRPr="00B96D0C">
        <w:rPr>
          <w:rFonts w:ascii="Consolas" w:hAnsi="Consolas" w:cs="Consolas"/>
          <w:color w:val="0000FF"/>
          <w:sz w:val="16"/>
          <w:szCs w:val="16"/>
        </w:rPr>
        <w:t>&gt;</w:t>
      </w:r>
    </w:p>
    <w:p w14:paraId="32C05BC1" w14:textId="77777777" w:rsidR="00B96D0C" w:rsidRDefault="00B96D0C" w:rsidP="00B96D0C"/>
    <w:p w14:paraId="188CC9B7" w14:textId="77777777" w:rsidR="00B96D0C" w:rsidRDefault="00B96D0C" w:rsidP="00714108">
      <w:r>
        <w:t xml:space="preserve">Note that the above example demonstrates </w:t>
      </w:r>
      <w:r w:rsidR="00D32358">
        <w:t>the</w:t>
      </w:r>
      <w:r>
        <w:t xml:space="preserve"> usage of two placeholders:</w:t>
      </w:r>
    </w:p>
    <w:p w14:paraId="6C2339B5" w14:textId="77777777" w:rsidR="00B96D0C" w:rsidRDefault="00770B3B" w:rsidP="00770B3B">
      <w:pPr>
        <w:tabs>
          <w:tab w:val="left" w:pos="8490"/>
        </w:tabs>
      </w:pPr>
      <w:r>
        <w:tab/>
      </w:r>
    </w:p>
    <w:p w14:paraId="1E69D8DB"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[current week member]</w:t>
      </w:r>
      <w:r w:rsidRPr="00714108">
        <w:rPr>
          <w:rFonts w:ascii="Arial" w:hAnsi="Arial" w:cs="Arial"/>
          <w:sz w:val="16"/>
          <w:szCs w:val="16"/>
        </w:rPr>
        <w:t xml:space="preserve"> </w:t>
      </w:r>
      <w:r w:rsidR="00714108" w:rsidRPr="00714108">
        <w:rPr>
          <w:rFonts w:ascii="Arial" w:hAnsi="Arial" w:cs="Arial"/>
          <w:sz w:val="16"/>
          <w:szCs w:val="16"/>
        </w:rPr>
        <w:t>–</w:t>
      </w:r>
      <w:r w:rsidRPr="00714108">
        <w:rPr>
          <w:rFonts w:ascii="Arial" w:hAnsi="Arial" w:cs="Arial"/>
          <w:sz w:val="16"/>
          <w:szCs w:val="16"/>
        </w:rPr>
        <w:t xml:space="preserve"> </w:t>
      </w:r>
      <w:r w:rsidR="00714108" w:rsidRPr="00714108">
        <w:rPr>
          <w:rFonts w:ascii="Arial" w:hAnsi="Arial" w:cs="Arial"/>
          <w:sz w:val="16"/>
          <w:szCs w:val="16"/>
        </w:rPr>
        <w:t>Will be substituted with the current Foundation Week Member Id</w:t>
      </w:r>
    </w:p>
    <w:p w14:paraId="5DB10606"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[period increment]</w:t>
      </w:r>
      <w:r w:rsidRPr="00714108">
        <w:rPr>
          <w:rFonts w:ascii="Arial" w:hAnsi="Arial" w:cs="Arial"/>
          <w:sz w:val="16"/>
          <w:szCs w:val="16"/>
        </w:rPr>
        <w:t xml:space="preserve"> </w:t>
      </w:r>
      <w:r w:rsidR="00714108" w:rsidRPr="00714108">
        <w:rPr>
          <w:rFonts w:ascii="Arial" w:hAnsi="Arial" w:cs="Arial"/>
          <w:sz w:val="16"/>
          <w:szCs w:val="16"/>
        </w:rPr>
        <w:t>– Will be</w:t>
      </w:r>
      <w:r w:rsidR="00714108">
        <w:rPr>
          <w:rFonts w:ascii="Arial" w:hAnsi="Arial" w:cs="Arial"/>
          <w:sz w:val="16"/>
          <w:szCs w:val="16"/>
        </w:rPr>
        <w:t xml:space="preserve"> substituted with the “period increment” argument value if supplied.  The default value is 0.</w:t>
      </w:r>
    </w:p>
    <w:p w14:paraId="6B41046C" w14:textId="77777777" w:rsidR="00BC5B70" w:rsidRDefault="00BC5B70" w:rsidP="00B96D0C">
      <w:pPr>
        <w:jc w:val="left"/>
        <w:rPr>
          <w:rFonts w:cs="Arial"/>
          <w:b/>
          <w:bCs/>
          <w:iCs/>
          <w:color w:val="005596"/>
          <w:sz w:val="28"/>
          <w:szCs w:val="28"/>
        </w:rPr>
      </w:pPr>
      <w:r>
        <w:br w:type="page"/>
      </w:r>
    </w:p>
    <w:p w14:paraId="0C86A509" w14:textId="4C44EB24" w:rsidR="002D6C4D" w:rsidRDefault="002D6C4D" w:rsidP="002D6C4D">
      <w:pPr>
        <w:pStyle w:val="Heading2"/>
      </w:pPr>
      <w:bookmarkStart w:id="58" w:name="_Current_EKB_Time"/>
      <w:bookmarkStart w:id="59" w:name="_Toc526842083"/>
      <w:bookmarkEnd w:id="58"/>
      <w:r>
        <w:lastRenderedPageBreak/>
        <w:t>Create SFTP Control Files</w:t>
      </w:r>
      <w:bookmarkEnd w:id="59"/>
    </w:p>
    <w:p w14:paraId="2475FAC0" w14:textId="77777777" w:rsidR="002D6C4D" w:rsidRDefault="002D6C4D" w:rsidP="002D6C4D">
      <w:pPr>
        <w:rPr>
          <w:rFonts w:cs="Arial"/>
        </w:rPr>
      </w:pPr>
    </w:p>
    <w:p w14:paraId="5D215F3B" w14:textId="77777777" w:rsidR="002D6C4D" w:rsidRDefault="002D6C4D" w:rsidP="002D6C4D">
      <w:pPr>
        <w:rPr>
          <w:rFonts w:cs="Arial"/>
        </w:rPr>
      </w:pPr>
      <w:r w:rsidRPr="00962735">
        <w:rPr>
          <w:rFonts w:cs="Arial"/>
          <w:b/>
        </w:rPr>
        <w:t>Mid-Tier</w:t>
      </w:r>
      <w:r>
        <w:rPr>
          <w:rFonts w:cs="Arial"/>
        </w:rPr>
        <w:t>: Primary only</w:t>
      </w:r>
    </w:p>
    <w:p w14:paraId="644F3F36" w14:textId="77777777" w:rsidR="002D6C4D" w:rsidRPr="00795D4F" w:rsidRDefault="002D6C4D" w:rsidP="002D6C4D">
      <w:pPr>
        <w:rPr>
          <w:rFonts w:cs="Arial"/>
        </w:rPr>
      </w:pPr>
    </w:p>
    <w:p w14:paraId="4F38E038" w14:textId="55BD3F2B" w:rsidR="002D6C4D" w:rsidRPr="00743D4B" w:rsidRDefault="002D6C4D" w:rsidP="002D6C4D">
      <w:pPr>
        <w:rPr>
          <w:rFonts w:cs="Arial"/>
          <w:szCs w:val="20"/>
        </w:rPr>
      </w:pPr>
      <w:r w:rsidRPr="00743D4B">
        <w:rPr>
          <w:rFonts w:cs="Arial"/>
          <w:b/>
          <w:szCs w:val="20"/>
        </w:rPr>
        <w:t>Purpose</w:t>
      </w:r>
      <w:r w:rsidRPr="00743D4B">
        <w:rPr>
          <w:rFonts w:cs="Arial"/>
          <w:szCs w:val="20"/>
        </w:rPr>
        <w:t>: Dumps the contents of the actuals or structure error tables and any failed records in staging.</w:t>
      </w:r>
      <w:r w:rsidR="00727BA1">
        <w:rPr>
          <w:rFonts w:cs="Arial"/>
          <w:szCs w:val="20"/>
        </w:rPr>
        <w:t xml:space="preserve">  Uses the SFTPControlTemplate.ctl file to define the framework of the SQLLDR control files created.</w:t>
      </w:r>
    </w:p>
    <w:p w14:paraId="53FEA9DF" w14:textId="77777777" w:rsidR="002D6C4D" w:rsidRPr="00795D4F" w:rsidRDefault="002D6C4D" w:rsidP="002D6C4D">
      <w:pPr>
        <w:rPr>
          <w:rFonts w:cs="Arial"/>
        </w:rPr>
      </w:pPr>
    </w:p>
    <w:p w14:paraId="6BC7AE92" w14:textId="7B779970" w:rsidR="002D6C4D" w:rsidRPr="00795D4F" w:rsidRDefault="002D6C4D" w:rsidP="002D6C4D">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CreateSFTPControlFiles </w:t>
      </w:r>
      <w:r w:rsidRPr="00795D4F">
        <w:rPr>
          <w:rFonts w:cs="Arial"/>
          <w:color w:val="auto"/>
        </w:rPr>
        <w:t>[user] [data source] [</w:t>
      </w:r>
      <w:r>
        <w:rPr>
          <w:rFonts w:cs="Arial"/>
          <w:color w:val="auto"/>
        </w:rPr>
        <w:t>output path] [structure/actuals]</w:t>
      </w:r>
    </w:p>
    <w:p w14:paraId="6680F9B8" w14:textId="77777777" w:rsidR="002D6C4D" w:rsidRDefault="002D6C4D" w:rsidP="002D6C4D">
      <w:pPr>
        <w:rPr>
          <w:rFonts w:cs="Arial"/>
          <w:color w:val="auto"/>
        </w:rPr>
      </w:pPr>
    </w:p>
    <w:p w14:paraId="7CF8EA39" w14:textId="7B3B8564" w:rsidR="002D6C4D" w:rsidRDefault="002D6C4D" w:rsidP="002D6C4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33"/>
        <w:gridCol w:w="8186"/>
      </w:tblGrid>
      <w:tr w:rsidR="005B7D7F" w:rsidRPr="00631DAB" w14:paraId="470F1EBB" w14:textId="77777777" w:rsidTr="00C83706">
        <w:trPr>
          <w:jc w:val="center"/>
        </w:trPr>
        <w:tc>
          <w:tcPr>
            <w:tcW w:w="0" w:type="auto"/>
            <w:shd w:val="clear" w:color="auto" w:fill="005596" w:themeFill="text2"/>
            <w:vAlign w:val="center"/>
          </w:tcPr>
          <w:p w14:paraId="0A5497D3" w14:textId="77777777" w:rsidR="005B7D7F" w:rsidRPr="00631DAB" w:rsidRDefault="005B7D7F"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512BED" w14:textId="77777777" w:rsidR="005B7D7F" w:rsidRPr="00631DAB" w:rsidRDefault="005B7D7F"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B7D7F" w:rsidRPr="00631DAB" w14:paraId="7854F7BB" w14:textId="77777777" w:rsidTr="00C83706">
        <w:trPr>
          <w:jc w:val="center"/>
        </w:trPr>
        <w:tc>
          <w:tcPr>
            <w:tcW w:w="0" w:type="auto"/>
            <w:vAlign w:val="center"/>
          </w:tcPr>
          <w:p w14:paraId="2A1ABA89"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E72E200"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5B7D7F" w:rsidRPr="00631DAB" w14:paraId="48110129" w14:textId="77777777" w:rsidTr="00C83706">
        <w:trPr>
          <w:jc w:val="center"/>
        </w:trPr>
        <w:tc>
          <w:tcPr>
            <w:tcW w:w="0" w:type="auto"/>
            <w:vAlign w:val="center"/>
          </w:tcPr>
          <w:p w14:paraId="6EB0CA0D"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0F443E26"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5B7D7F" w:rsidRPr="00631DAB" w14:paraId="05B58F38" w14:textId="77777777" w:rsidTr="00C83706">
        <w:trPr>
          <w:jc w:val="center"/>
        </w:trPr>
        <w:tc>
          <w:tcPr>
            <w:tcW w:w="0" w:type="auto"/>
            <w:vAlign w:val="center"/>
          </w:tcPr>
          <w:p w14:paraId="4F665510" w14:textId="77777777" w:rsidR="005B7D7F" w:rsidRPr="00B650A8" w:rsidRDefault="005B7D7F"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23DA387B" w14:textId="5F595D79"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control files will be written to.</w:t>
            </w:r>
          </w:p>
        </w:tc>
      </w:tr>
      <w:tr w:rsidR="005B7D7F" w:rsidRPr="00631DAB" w14:paraId="74B7AF60" w14:textId="77777777" w:rsidTr="00C83706">
        <w:trPr>
          <w:jc w:val="center"/>
        </w:trPr>
        <w:tc>
          <w:tcPr>
            <w:tcW w:w="0" w:type="auto"/>
            <w:vAlign w:val="center"/>
          </w:tcPr>
          <w:p w14:paraId="2144043A" w14:textId="77777777" w:rsidR="005B7D7F" w:rsidRDefault="005B7D7F"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p>
        </w:tc>
        <w:tc>
          <w:tcPr>
            <w:tcW w:w="0" w:type="auto"/>
            <w:vAlign w:val="center"/>
          </w:tcPr>
          <w:p w14:paraId="4962F757" w14:textId="14C24C04" w:rsidR="005B7D7F"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‘structure’ will create control files for the JI staging tables and ‘actuals’ will create control files for all actuals staging tables.</w:t>
            </w:r>
          </w:p>
        </w:tc>
      </w:tr>
    </w:tbl>
    <w:p w14:paraId="0165693B" w14:textId="4D40A05B" w:rsidR="002D6C4D" w:rsidRPr="00B650A8" w:rsidRDefault="002D6C4D" w:rsidP="002D6C4D">
      <w:pPr>
        <w:rPr>
          <w:rFonts w:cs="Arial"/>
          <w:color w:val="auto"/>
        </w:rPr>
      </w:pPr>
    </w:p>
    <w:p w14:paraId="2A82A6C5" w14:textId="7FF2B801" w:rsidR="002D6C4D" w:rsidRDefault="002D6C4D" w:rsidP="002D6C4D">
      <w:pPr>
        <w:rPr>
          <w:rFonts w:cs="Arial"/>
        </w:rPr>
      </w:pPr>
      <w:r w:rsidRPr="00795D4F">
        <w:rPr>
          <w:rFonts w:cs="Arial"/>
          <w:b/>
        </w:rPr>
        <w:t>Return Codes</w:t>
      </w:r>
      <w:r w:rsidRPr="00795D4F">
        <w:rPr>
          <w:rFonts w:cs="Arial"/>
        </w:rPr>
        <w:t>:</w:t>
      </w:r>
    </w:p>
    <w:p w14:paraId="1D8A0397" w14:textId="77777777" w:rsidR="00AE16D1" w:rsidRPr="00795D4F" w:rsidRDefault="00AE16D1" w:rsidP="002D6C4D">
      <w:pPr>
        <w:rPr>
          <w:rFonts w:cs="Arial"/>
        </w:rPr>
      </w:pPr>
    </w:p>
    <w:tbl>
      <w:tblPr>
        <w:tblStyle w:val="TableGrid"/>
        <w:tblW w:w="0" w:type="auto"/>
        <w:jc w:val="center"/>
        <w:tblLook w:val="04A0" w:firstRow="1" w:lastRow="0" w:firstColumn="1" w:lastColumn="0" w:noHBand="0" w:noVBand="1"/>
      </w:tblPr>
      <w:tblGrid>
        <w:gridCol w:w="924"/>
        <w:gridCol w:w="4303"/>
      </w:tblGrid>
      <w:tr w:rsidR="002D6C4D" w:rsidRPr="0067354F" w14:paraId="1C8EB6AD" w14:textId="77777777" w:rsidTr="002D6C4D">
        <w:trPr>
          <w:jc w:val="center"/>
        </w:trPr>
        <w:tc>
          <w:tcPr>
            <w:tcW w:w="0" w:type="auto"/>
            <w:shd w:val="clear" w:color="auto" w:fill="005596" w:themeFill="text2"/>
            <w:vAlign w:val="center"/>
          </w:tcPr>
          <w:p w14:paraId="71449F18" w14:textId="77777777" w:rsidR="002D6C4D" w:rsidRPr="0067354F" w:rsidRDefault="002D6C4D" w:rsidP="002D6C4D">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09844A7" w14:textId="77777777" w:rsidR="002D6C4D" w:rsidRPr="0067354F" w:rsidRDefault="002D6C4D" w:rsidP="002D6C4D">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2D6C4D" w:rsidRPr="0067354F" w14:paraId="1656F87F" w14:textId="77777777" w:rsidTr="002D6C4D">
        <w:trPr>
          <w:jc w:val="center"/>
        </w:trPr>
        <w:tc>
          <w:tcPr>
            <w:tcW w:w="0" w:type="auto"/>
            <w:vAlign w:val="center"/>
          </w:tcPr>
          <w:p w14:paraId="2A02D601"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49D89EF5"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2D6C4D" w:rsidRPr="0067354F" w14:paraId="134FB248" w14:textId="77777777" w:rsidTr="002D6C4D">
        <w:trPr>
          <w:jc w:val="center"/>
        </w:trPr>
        <w:tc>
          <w:tcPr>
            <w:tcW w:w="0" w:type="auto"/>
            <w:vAlign w:val="center"/>
          </w:tcPr>
          <w:p w14:paraId="2187CB4C"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18EEE0F"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2D6C4D" w:rsidRPr="0067354F" w14:paraId="516DFAAB" w14:textId="77777777" w:rsidTr="002D6C4D">
        <w:trPr>
          <w:jc w:val="center"/>
        </w:trPr>
        <w:tc>
          <w:tcPr>
            <w:tcW w:w="0" w:type="auto"/>
            <w:vAlign w:val="center"/>
          </w:tcPr>
          <w:p w14:paraId="73773F4E" w14:textId="77777777" w:rsidR="002D6C4D" w:rsidRPr="0067354F"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0C49AA8"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2D6C4D" w:rsidRPr="0067354F" w14:paraId="3AB5D4D3" w14:textId="77777777" w:rsidTr="002D6C4D">
        <w:trPr>
          <w:jc w:val="center"/>
        </w:trPr>
        <w:tc>
          <w:tcPr>
            <w:tcW w:w="0" w:type="auto"/>
            <w:vAlign w:val="center"/>
          </w:tcPr>
          <w:p w14:paraId="03365195" w14:textId="77777777" w:rsidR="002D6C4D"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55E48457"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A25701C" w14:textId="77777777" w:rsidR="00727BA1" w:rsidRDefault="00727BA1" w:rsidP="00727BA1">
      <w:pPr>
        <w:rPr>
          <w:b/>
        </w:rPr>
      </w:pPr>
    </w:p>
    <w:tbl>
      <w:tblPr>
        <w:tblStyle w:val="TableGrid"/>
        <w:tblW w:w="0" w:type="auto"/>
        <w:jc w:val="center"/>
        <w:tblLook w:val="04A0" w:firstRow="1" w:lastRow="0" w:firstColumn="1" w:lastColumn="0" w:noHBand="0" w:noVBand="1"/>
      </w:tblPr>
      <w:tblGrid>
        <w:gridCol w:w="924"/>
        <w:gridCol w:w="4303"/>
      </w:tblGrid>
      <w:tr w:rsidR="00AE16D1" w:rsidRPr="0067354F" w14:paraId="77EC9F0D" w14:textId="77777777" w:rsidTr="00C83706">
        <w:trPr>
          <w:jc w:val="center"/>
        </w:trPr>
        <w:tc>
          <w:tcPr>
            <w:tcW w:w="0" w:type="auto"/>
            <w:shd w:val="clear" w:color="auto" w:fill="005596" w:themeFill="text2"/>
            <w:vAlign w:val="center"/>
          </w:tcPr>
          <w:p w14:paraId="67CF5F8B"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915813"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334FE16C" w14:textId="77777777" w:rsidTr="00C83706">
        <w:trPr>
          <w:jc w:val="center"/>
        </w:trPr>
        <w:tc>
          <w:tcPr>
            <w:tcW w:w="0" w:type="auto"/>
            <w:vAlign w:val="center"/>
          </w:tcPr>
          <w:p w14:paraId="4B9EA0DF"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1F8E5B43"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AE16D1" w:rsidRPr="0067354F" w14:paraId="55FCAB71" w14:textId="77777777" w:rsidTr="00C83706">
        <w:trPr>
          <w:jc w:val="center"/>
        </w:trPr>
        <w:tc>
          <w:tcPr>
            <w:tcW w:w="0" w:type="auto"/>
            <w:vAlign w:val="center"/>
          </w:tcPr>
          <w:p w14:paraId="1A87BC09"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644569E7"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Create SQLLDR control file failed</w:t>
            </w:r>
          </w:p>
        </w:tc>
      </w:tr>
      <w:tr w:rsidR="00AE16D1" w:rsidRPr="0067354F" w14:paraId="30E74322" w14:textId="77777777" w:rsidTr="00C83706">
        <w:trPr>
          <w:jc w:val="center"/>
        </w:trPr>
        <w:tc>
          <w:tcPr>
            <w:tcW w:w="0" w:type="auto"/>
            <w:vAlign w:val="center"/>
          </w:tcPr>
          <w:p w14:paraId="5949F6CD"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58DEDC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No eligible {0} tables found to create SQLLDR control files for</w:t>
            </w:r>
          </w:p>
        </w:tc>
      </w:tr>
      <w:tr w:rsidR="00AE16D1" w:rsidRPr="0067354F" w14:paraId="15891578" w14:textId="77777777" w:rsidTr="00C83706">
        <w:trPr>
          <w:jc w:val="center"/>
        </w:trPr>
        <w:tc>
          <w:tcPr>
            <w:tcW w:w="0" w:type="auto"/>
            <w:vAlign w:val="center"/>
          </w:tcPr>
          <w:p w14:paraId="33073B68"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377EC64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Number of {0} table SQLLDR control files written: {1</w:t>
            </w:r>
            <w:r>
              <w:rPr>
                <w:rFonts w:asciiTheme="minorHAnsi" w:hAnsiTheme="minorHAnsi" w:cstheme="minorHAnsi"/>
                <w:color w:val="auto"/>
                <w:sz w:val="16"/>
                <w:szCs w:val="16"/>
              </w:rPr>
              <w:t>}</w:t>
            </w:r>
          </w:p>
        </w:tc>
      </w:tr>
    </w:tbl>
    <w:p w14:paraId="3C910908" w14:textId="77777777" w:rsidR="00AE16D1" w:rsidRDefault="00AE16D1" w:rsidP="00727BA1">
      <w:pPr>
        <w:rPr>
          <w:b/>
        </w:rPr>
      </w:pPr>
    </w:p>
    <w:p w14:paraId="2CD253D8" w14:textId="77777777" w:rsidR="00AE16D1" w:rsidRDefault="00AE16D1" w:rsidP="00727BA1">
      <w:pPr>
        <w:rPr>
          <w:b/>
        </w:rPr>
      </w:pPr>
    </w:p>
    <w:p w14:paraId="07CD7476" w14:textId="2F13FCB4" w:rsidR="00727BA1" w:rsidRDefault="00727BA1" w:rsidP="00727BA1">
      <w:pPr>
        <w:rPr>
          <w:b/>
        </w:rPr>
      </w:pPr>
      <w:r w:rsidRPr="00A22393">
        <w:rPr>
          <w:b/>
        </w:rPr>
        <w:t xml:space="preserve">Sample </w:t>
      </w:r>
      <w:r>
        <w:rPr>
          <w:b/>
        </w:rPr>
        <w:t>SFTPControlTemplate.ctl file</w:t>
      </w:r>
      <w:r w:rsidRPr="00A22393">
        <w:rPr>
          <w:b/>
        </w:rPr>
        <w:t>:</w:t>
      </w:r>
    </w:p>
    <w:p w14:paraId="41BFA22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OPTIONS (skip=1)</w:t>
      </w:r>
    </w:p>
    <w:p w14:paraId="6FBB99F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LOAD DATA</w:t>
      </w:r>
    </w:p>
    <w:p w14:paraId="0B0F5C20"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INFILE 'placeholder.dat'</w:t>
      </w:r>
    </w:p>
    <w:p w14:paraId="674DE99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BADFILE 'placeholder.bad'</w:t>
      </w:r>
    </w:p>
    <w:p w14:paraId="330798B4"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APPEND</w:t>
      </w:r>
    </w:p>
    <w:p w14:paraId="457A107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INTO TABLE {0}</w:t>
      </w:r>
    </w:p>
    <w:p w14:paraId="76D6DF0D"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FIELDS TERMINATED BY '|' OPTIONALLY ENCLOSED BY '"'</w:t>
      </w:r>
    </w:p>
    <w:p w14:paraId="2C37E18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TRAILING NULLCOLS</w:t>
      </w:r>
    </w:p>
    <w:p w14:paraId="76D47A05"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5059FA9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{1}</w:t>
      </w:r>
    </w:p>
    <w:p w14:paraId="0A18A7B8" w14:textId="6ABC6729"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385380D2" w14:textId="611F554F" w:rsidR="004E6B7B" w:rsidRDefault="004E6B7B" w:rsidP="004E6B7B">
      <w:pPr>
        <w:pStyle w:val="Heading2"/>
      </w:pPr>
      <w:bookmarkStart w:id="60" w:name="_Toc526842084"/>
      <w:r>
        <w:t>Current</w:t>
      </w:r>
      <w:r w:rsidR="00F56B34">
        <w:t xml:space="preserve"> </w:t>
      </w:r>
      <w:r>
        <w:t>EKB</w:t>
      </w:r>
      <w:r w:rsidR="00F56B34">
        <w:t xml:space="preserve"> </w:t>
      </w:r>
      <w:r>
        <w:t>Time</w:t>
      </w:r>
      <w:bookmarkEnd w:id="60"/>
    </w:p>
    <w:p w14:paraId="7681CD2E" w14:textId="77777777" w:rsidR="004E6B7B" w:rsidRDefault="004E6B7B" w:rsidP="004E6B7B">
      <w:pPr>
        <w:rPr>
          <w:rFonts w:cs="Arial"/>
        </w:rPr>
      </w:pPr>
    </w:p>
    <w:p w14:paraId="6CA95631" w14:textId="77777777" w:rsidR="004E6B7B" w:rsidRDefault="004E6B7B" w:rsidP="004E6B7B">
      <w:pPr>
        <w:rPr>
          <w:rFonts w:cs="Arial"/>
        </w:rPr>
      </w:pPr>
      <w:r w:rsidRPr="00962735">
        <w:rPr>
          <w:rFonts w:cs="Arial"/>
          <w:b/>
        </w:rPr>
        <w:t>Mid-Tier</w:t>
      </w:r>
      <w:r>
        <w:rPr>
          <w:rFonts w:cs="Arial"/>
        </w:rPr>
        <w:t>: Primary only</w:t>
      </w:r>
    </w:p>
    <w:p w14:paraId="375C9900" w14:textId="77777777" w:rsidR="004E6B7B" w:rsidRPr="00795D4F" w:rsidRDefault="004E6B7B" w:rsidP="004E6B7B">
      <w:pPr>
        <w:rPr>
          <w:rFonts w:cs="Arial"/>
        </w:rPr>
      </w:pPr>
    </w:p>
    <w:p w14:paraId="766670EF" w14:textId="77777777" w:rsidR="004E6B7B" w:rsidRDefault="004E6B7B" w:rsidP="004E6B7B">
      <w:pPr>
        <w:rPr>
          <w:rFonts w:cs="Arial"/>
        </w:rPr>
      </w:pPr>
      <w:r w:rsidRPr="00795D4F">
        <w:rPr>
          <w:rFonts w:cs="Arial"/>
          <w:b/>
        </w:rPr>
        <w:t>Purpose</w:t>
      </w:r>
      <w:r w:rsidRPr="00795D4F">
        <w:rPr>
          <w:rFonts w:cs="Arial"/>
        </w:rPr>
        <w:t xml:space="preserve">: To determine </w:t>
      </w:r>
      <w:r>
        <w:rPr>
          <w:rFonts w:cs="Arial"/>
        </w:rPr>
        <w:t>the current Foundation Calendar Member or Calendar Member from an offset of the current Member.</w:t>
      </w:r>
    </w:p>
    <w:p w14:paraId="53077C28" w14:textId="77777777" w:rsidR="004E6B7B" w:rsidRPr="00795D4F" w:rsidRDefault="004E6B7B" w:rsidP="004E6B7B">
      <w:pPr>
        <w:rPr>
          <w:rFonts w:cs="Arial"/>
        </w:rPr>
      </w:pPr>
    </w:p>
    <w:p w14:paraId="6132E3C5" w14:textId="77777777" w:rsidR="004E6B7B" w:rsidRPr="00795D4F" w:rsidRDefault="004E6B7B" w:rsidP="004E6B7B">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CurrentEKBTime </w:t>
      </w:r>
      <w:r w:rsidRPr="00795D4F">
        <w:rPr>
          <w:rFonts w:cs="Arial"/>
          <w:color w:val="auto"/>
        </w:rPr>
        <w:t>[user] [data source] [</w:t>
      </w:r>
      <w:r>
        <w:rPr>
          <w:rFonts w:cs="Arial"/>
          <w:color w:val="auto"/>
        </w:rPr>
        <w:t>level]</w:t>
      </w:r>
    </w:p>
    <w:p w14:paraId="7858E337" w14:textId="77777777" w:rsidR="004E6B7B" w:rsidRDefault="004E6B7B" w:rsidP="004E6B7B">
      <w:pPr>
        <w:rPr>
          <w:rFonts w:cs="Arial"/>
          <w:color w:val="auto"/>
        </w:rPr>
      </w:pPr>
    </w:p>
    <w:p w14:paraId="0511AF58" w14:textId="77777777" w:rsidR="004E6B7B" w:rsidRDefault="004E6B7B" w:rsidP="004E6B7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62"/>
        <w:gridCol w:w="8814"/>
      </w:tblGrid>
      <w:tr w:rsidR="00373BDC" w:rsidRPr="00631DAB" w14:paraId="3BD57798" w14:textId="77777777" w:rsidTr="0086044A">
        <w:trPr>
          <w:jc w:val="center"/>
        </w:trPr>
        <w:tc>
          <w:tcPr>
            <w:tcW w:w="0" w:type="auto"/>
            <w:shd w:val="clear" w:color="auto" w:fill="005596" w:themeFill="text2"/>
            <w:vAlign w:val="center"/>
          </w:tcPr>
          <w:p w14:paraId="128067E9" w14:textId="77777777" w:rsidR="004E6B7B" w:rsidRPr="00631DAB" w:rsidRDefault="004E6B7B"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31F1E2C" w14:textId="77777777" w:rsidR="004E6B7B" w:rsidRPr="00631DAB" w:rsidRDefault="004E6B7B"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3BDC" w:rsidRPr="00631DAB" w14:paraId="6B42A0B1" w14:textId="77777777" w:rsidTr="0086044A">
        <w:trPr>
          <w:jc w:val="center"/>
        </w:trPr>
        <w:tc>
          <w:tcPr>
            <w:tcW w:w="0" w:type="auto"/>
            <w:vAlign w:val="center"/>
          </w:tcPr>
          <w:p w14:paraId="0759D47E"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C39AA2F"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373BDC" w:rsidRPr="00631DAB" w14:paraId="7A042D49" w14:textId="77777777" w:rsidTr="0086044A">
        <w:trPr>
          <w:jc w:val="center"/>
        </w:trPr>
        <w:tc>
          <w:tcPr>
            <w:tcW w:w="0" w:type="auto"/>
            <w:vAlign w:val="center"/>
          </w:tcPr>
          <w:p w14:paraId="761B9B69"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C2607C1"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73BDC" w:rsidRPr="00631DAB" w14:paraId="1EBE0F98" w14:textId="77777777" w:rsidTr="0086044A">
        <w:trPr>
          <w:jc w:val="center"/>
        </w:trPr>
        <w:tc>
          <w:tcPr>
            <w:tcW w:w="0" w:type="auto"/>
            <w:vAlign w:val="center"/>
          </w:tcPr>
          <w:p w14:paraId="0D4A2FE0" w14:textId="77777777" w:rsidR="004E6B7B" w:rsidRPr="00B650A8" w:rsidRDefault="004E6B7B" w:rsidP="0086044A">
            <w:pPr>
              <w:jc w:val="left"/>
              <w:rPr>
                <w:rFonts w:asciiTheme="minorHAnsi" w:hAnsiTheme="minorHAnsi" w:cstheme="minorHAnsi"/>
                <w:sz w:val="16"/>
                <w:szCs w:val="16"/>
              </w:rPr>
            </w:pPr>
            <w:r>
              <w:rPr>
                <w:rFonts w:asciiTheme="minorHAnsi" w:hAnsiTheme="minorHAnsi" w:cstheme="minorHAnsi"/>
                <w:color w:val="auto"/>
                <w:sz w:val="16"/>
                <w:szCs w:val="16"/>
              </w:rPr>
              <w:t>level</w:t>
            </w:r>
          </w:p>
        </w:tc>
        <w:tc>
          <w:tcPr>
            <w:tcW w:w="0" w:type="auto"/>
            <w:vAlign w:val="center"/>
          </w:tcPr>
          <w:p w14:paraId="721B5CA5" w14:textId="0FB41851" w:rsidR="004E6B7B" w:rsidRPr="00631DAB" w:rsidRDefault="004E6B7B" w:rsidP="00373BD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The Level to retrieve the current Calendar Member from.  Using ‘show_all’ will return all current Calendar Members.  </w:t>
            </w:r>
            <w:r w:rsidR="00373BDC">
              <w:rPr>
                <w:rFonts w:asciiTheme="minorHAnsi" w:hAnsiTheme="minorHAnsi" w:cstheme="minorHAnsi"/>
                <w:color w:val="auto"/>
                <w:sz w:val="16"/>
                <w:szCs w:val="16"/>
              </w:rPr>
              <w:t xml:space="preserve">Using ‘week_of_month’ will return the week number of the current week (system clock) within the fiscal calendar month.  </w:t>
            </w:r>
            <w:r>
              <w:rPr>
                <w:rFonts w:asciiTheme="minorHAnsi" w:hAnsiTheme="minorHAnsi" w:cstheme="minorHAnsi"/>
                <w:color w:val="auto"/>
                <w:sz w:val="16"/>
                <w:szCs w:val="16"/>
              </w:rPr>
              <w:t>Using an offset will return a Calendar Member relative to the current Member.  For example, week+1 or month-12.</w:t>
            </w:r>
          </w:p>
        </w:tc>
      </w:tr>
    </w:tbl>
    <w:p w14:paraId="7C68F230" w14:textId="77777777" w:rsidR="004E6B7B" w:rsidRPr="00B650A8" w:rsidRDefault="004E6B7B" w:rsidP="004E6B7B">
      <w:pPr>
        <w:rPr>
          <w:rFonts w:cs="Arial"/>
          <w:color w:val="auto"/>
        </w:rPr>
      </w:pPr>
    </w:p>
    <w:p w14:paraId="61200F93" w14:textId="77777777" w:rsidR="004E6B7B" w:rsidRPr="00795D4F" w:rsidRDefault="004E6B7B" w:rsidP="004E6B7B">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2407"/>
      </w:tblGrid>
      <w:tr w:rsidR="004E6B7B" w:rsidRPr="00631DAB" w14:paraId="132048F1" w14:textId="77777777" w:rsidTr="0086044A">
        <w:trPr>
          <w:jc w:val="center"/>
        </w:trPr>
        <w:tc>
          <w:tcPr>
            <w:tcW w:w="0" w:type="auto"/>
            <w:shd w:val="clear" w:color="auto" w:fill="005596" w:themeFill="text2"/>
            <w:vAlign w:val="center"/>
          </w:tcPr>
          <w:p w14:paraId="26026939" w14:textId="77777777" w:rsidR="004E6B7B" w:rsidRPr="00631DAB" w:rsidRDefault="004E6B7B"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58B7BFC" w14:textId="77777777" w:rsidR="004E6B7B" w:rsidRPr="00631DAB" w:rsidRDefault="004E6B7B"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E6B7B" w:rsidRPr="00631DAB" w14:paraId="735EA834" w14:textId="77777777" w:rsidTr="0086044A">
        <w:trPr>
          <w:jc w:val="center"/>
        </w:trPr>
        <w:tc>
          <w:tcPr>
            <w:tcW w:w="0" w:type="auto"/>
            <w:vAlign w:val="center"/>
          </w:tcPr>
          <w:p w14:paraId="589B0996"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-9002</w:t>
            </w:r>
          </w:p>
        </w:tc>
        <w:tc>
          <w:tcPr>
            <w:tcW w:w="0" w:type="auto"/>
            <w:vAlign w:val="center"/>
          </w:tcPr>
          <w:p w14:paraId="4ECB96A2"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Usage: [user] [data source] [level]</w:t>
            </w:r>
          </w:p>
        </w:tc>
      </w:tr>
      <w:tr w:rsidR="004E6B7B" w:rsidRPr="00631DAB" w14:paraId="3DC246AE" w14:textId="77777777" w:rsidTr="0086044A">
        <w:trPr>
          <w:jc w:val="center"/>
        </w:trPr>
        <w:tc>
          <w:tcPr>
            <w:tcW w:w="0" w:type="auto"/>
            <w:vAlign w:val="center"/>
          </w:tcPr>
          <w:p w14:paraId="1167CD8D"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-9001</w:t>
            </w:r>
          </w:p>
        </w:tc>
        <w:tc>
          <w:tcPr>
            <w:tcW w:w="0" w:type="auto"/>
            <w:vAlign w:val="center"/>
          </w:tcPr>
          <w:p w14:paraId="56455B09"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Cannot determine current time</w:t>
            </w:r>
          </w:p>
        </w:tc>
      </w:tr>
    </w:tbl>
    <w:p w14:paraId="611E55F4" w14:textId="77777777" w:rsidR="00A43ED6" w:rsidRDefault="00A43ED6" w:rsidP="00A43ED6">
      <w:pPr>
        <w:rPr>
          <w:b/>
        </w:rPr>
      </w:pPr>
    </w:p>
    <w:p w14:paraId="63D45C30" w14:textId="77777777" w:rsidR="00A43ED6" w:rsidRDefault="00A43ED6" w:rsidP="00A43ED6">
      <w:pPr>
        <w:rPr>
          <w:b/>
        </w:rPr>
      </w:pPr>
      <w:r w:rsidRPr="00A22393">
        <w:rPr>
          <w:b/>
        </w:rPr>
        <w:t>Sample Output:</w:t>
      </w:r>
    </w:p>
    <w:p w14:paraId="64E18284" w14:textId="77777777" w:rsidR="00A43ED6" w:rsidRPr="00A43ED6" w:rsidRDefault="00A43ED6" w:rsidP="00A43ED6">
      <w:pPr>
        <w:rPr>
          <w:rFonts w:ascii="Courier New" w:hAnsi="Courier New" w:cs="Courier New"/>
          <w:color w:val="auto"/>
          <w:sz w:val="16"/>
          <w:szCs w:val="16"/>
        </w:rPr>
      </w:pPr>
    </w:p>
    <w:p w14:paraId="3A58DD1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show_all</w:t>
      </w:r>
    </w:p>
    <w:p w14:paraId="7E25AA37" w14:textId="77777777" w:rsidR="00A43ED6" w:rsidRPr="00A43ED6" w:rsidRDefault="00A43ED6" w:rsidP="00A43ED6">
      <w:pPr>
        <w:rPr>
          <w:rFonts w:ascii="Courier New" w:hAnsi="Courier New" w:cs="Courier New"/>
          <w:color w:val="auto"/>
          <w:sz w:val="16"/>
          <w:szCs w:val="16"/>
        </w:rPr>
      </w:pPr>
    </w:p>
    <w:p w14:paraId="060006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Member              Level               Start Date</w:t>
      </w:r>
    </w:p>
    <w:p w14:paraId="4A027229"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 ----------</w:t>
      </w:r>
    </w:p>
    <w:p w14:paraId="5AE2797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TYR_PRE             Ttl_Yrs               2/3/2008</w:t>
      </w:r>
    </w:p>
    <w:p w14:paraId="3D59C92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F2012_AR_U3         Ttl_AE_AYr           6/10/2012</w:t>
      </w:r>
    </w:p>
    <w:p w14:paraId="3885D21A"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               Year                 1/29/2012</w:t>
      </w:r>
    </w:p>
    <w:p w14:paraId="00DA047E"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S2012_01            Season               1/29/2012</w:t>
      </w:r>
    </w:p>
    <w:p w14:paraId="46EB0F7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Y2012_AE            AltYr_AE            12/25/2011</w:t>
      </w:r>
    </w:p>
    <w:p w14:paraId="42BD4330"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C2012_AE_SMR        Collect_AE            4/1/2012</w:t>
      </w:r>
    </w:p>
    <w:p w14:paraId="71C77083"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Q2012_02            Quarter              4/29/2012</w:t>
      </w:r>
    </w:p>
    <w:p w14:paraId="0B3436E5"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TAYR_AE_PRE         Collect_AR          12/26/2010</w:t>
      </w:r>
    </w:p>
    <w:p w14:paraId="6D2AB8D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Y2012_AR            Tot_CA_IL           12/25/2011</w:t>
      </w:r>
    </w:p>
    <w:p w14:paraId="1B02258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M2012_05            Month                5/27/2012</w:t>
      </w:r>
    </w:p>
    <w:p w14:paraId="3C65F3E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F2012_AE_U2         FlrSet_AE            5/20/2012</w:t>
      </w:r>
    </w:p>
    <w:p w14:paraId="2E4B7CB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C2012_AR_SMR        FlrSet_AR            3/25/2012</w:t>
      </w:r>
    </w:p>
    <w:p w14:paraId="20FBC24F"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            Week                 6/10/2012</w:t>
      </w:r>
    </w:p>
    <w:p w14:paraId="755A1E06"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TAYR_AR_PRE         CA_IL               12/26/2010</w:t>
      </w:r>
    </w:p>
    <w:p w14:paraId="1D3EB7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D2012_134           Day                  6/10/2012</w:t>
      </w:r>
    </w:p>
    <w:p w14:paraId="0A0EC190" w14:textId="77777777" w:rsidR="00A43ED6" w:rsidRPr="00A43ED6" w:rsidRDefault="00A43ED6" w:rsidP="00A43ED6">
      <w:pPr>
        <w:rPr>
          <w:rFonts w:ascii="Courier New" w:hAnsi="Courier New" w:cs="Courier New"/>
          <w:color w:val="auto"/>
          <w:sz w:val="16"/>
          <w:szCs w:val="16"/>
        </w:rPr>
      </w:pPr>
    </w:p>
    <w:p w14:paraId="73246E4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w:t>
      </w:r>
    </w:p>
    <w:p w14:paraId="57A87AA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w:t>
      </w:r>
    </w:p>
    <w:p w14:paraId="757559A9" w14:textId="77777777" w:rsidR="00A43ED6" w:rsidRPr="00A43ED6" w:rsidRDefault="00A43ED6" w:rsidP="00A43ED6">
      <w:pPr>
        <w:rPr>
          <w:rFonts w:ascii="Courier New" w:hAnsi="Courier New" w:cs="Courier New"/>
          <w:color w:val="auto"/>
          <w:sz w:val="16"/>
          <w:szCs w:val="16"/>
        </w:rPr>
      </w:pPr>
    </w:p>
    <w:p w14:paraId="31FDAD2B"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week+1</w:t>
      </w:r>
    </w:p>
    <w:p w14:paraId="6BE91F5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W2012_21</w:t>
      </w:r>
    </w:p>
    <w:p w14:paraId="69651D55" w14:textId="77777777" w:rsidR="00A43ED6" w:rsidRPr="00A43ED6" w:rsidRDefault="00A43ED6" w:rsidP="00A43ED6">
      <w:pPr>
        <w:rPr>
          <w:rFonts w:ascii="Courier New" w:hAnsi="Courier New" w:cs="Courier New"/>
          <w:color w:val="auto"/>
          <w:sz w:val="16"/>
          <w:szCs w:val="16"/>
        </w:rPr>
      </w:pPr>
    </w:p>
    <w:p w14:paraId="67232B1B"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week-1</w:t>
      </w:r>
    </w:p>
    <w:p w14:paraId="4B3993D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W2012_19</w:t>
      </w:r>
    </w:p>
    <w:p w14:paraId="7AEA2BB8" w14:textId="77777777" w:rsidR="00A43ED6" w:rsidRPr="00A43ED6" w:rsidRDefault="00A43ED6" w:rsidP="00A43ED6">
      <w:pPr>
        <w:rPr>
          <w:rFonts w:ascii="Courier New" w:hAnsi="Courier New" w:cs="Courier New"/>
          <w:color w:val="auto"/>
          <w:sz w:val="16"/>
          <w:szCs w:val="16"/>
        </w:rPr>
      </w:pPr>
    </w:p>
    <w:p w14:paraId="049C3905"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month</w:t>
      </w:r>
    </w:p>
    <w:p w14:paraId="78441C00"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M2012_05</w:t>
      </w:r>
    </w:p>
    <w:p w14:paraId="67F32C20" w14:textId="77777777" w:rsidR="00A43ED6" w:rsidRPr="00A43ED6" w:rsidRDefault="00A43ED6" w:rsidP="00A43ED6">
      <w:pPr>
        <w:autoSpaceDE w:val="0"/>
        <w:autoSpaceDN w:val="0"/>
        <w:rPr>
          <w:rFonts w:ascii="Courier New" w:hAnsi="Courier New" w:cs="Courier New"/>
          <w:color w:val="auto"/>
          <w:sz w:val="16"/>
          <w:szCs w:val="16"/>
        </w:rPr>
      </w:pPr>
    </w:p>
    <w:p w14:paraId="76F0B8D7"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month-24</w:t>
      </w:r>
    </w:p>
    <w:p w14:paraId="0BEFFB8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M2010_05</w:t>
      </w:r>
    </w:p>
    <w:p w14:paraId="10923C59" w14:textId="77777777" w:rsidR="00A43ED6" w:rsidRPr="00A43ED6" w:rsidRDefault="00A43ED6" w:rsidP="00A43ED6">
      <w:pPr>
        <w:autoSpaceDE w:val="0"/>
        <w:autoSpaceDN w:val="0"/>
        <w:rPr>
          <w:rFonts w:ascii="Courier New" w:hAnsi="Courier New" w:cs="Courier New"/>
          <w:color w:val="auto"/>
          <w:sz w:val="16"/>
          <w:szCs w:val="16"/>
        </w:rPr>
      </w:pPr>
    </w:p>
    <w:p w14:paraId="5521D9E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flrset_ae+2</w:t>
      </w:r>
    </w:p>
    <w:p w14:paraId="0EB250C3" w14:textId="77777777" w:rsid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F2012_AE_BU</w:t>
      </w:r>
    </w:p>
    <w:p w14:paraId="2E5079A0" w14:textId="77777777" w:rsidR="00373BDC" w:rsidRDefault="00373BDC" w:rsidP="00A43ED6">
      <w:pPr>
        <w:autoSpaceDE w:val="0"/>
        <w:autoSpaceDN w:val="0"/>
        <w:rPr>
          <w:rFonts w:ascii="Courier New" w:hAnsi="Courier New" w:cs="Courier New"/>
          <w:color w:val="auto"/>
          <w:sz w:val="16"/>
          <w:szCs w:val="16"/>
        </w:rPr>
      </w:pPr>
    </w:p>
    <w:p w14:paraId="7874AAEC" w14:textId="57447F55" w:rsidR="00373BDC" w:rsidRPr="00A43ED6" w:rsidRDefault="00373BDC" w:rsidP="00373BDC">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 xml:space="preserve">CurrentEKBTime ekbf epdev </w:t>
      </w:r>
      <w:r>
        <w:rPr>
          <w:rFonts w:ascii="Courier New" w:hAnsi="Courier New" w:cs="Courier New"/>
          <w:color w:val="auto"/>
          <w:sz w:val="16"/>
          <w:szCs w:val="16"/>
        </w:rPr>
        <w:t>week_of_month</w:t>
      </w:r>
    </w:p>
    <w:p w14:paraId="2ECE184C" w14:textId="1AAC7234" w:rsidR="00373BDC" w:rsidRPr="00A43ED6" w:rsidRDefault="00373BDC" w:rsidP="00373BDC">
      <w:pPr>
        <w:autoSpaceDE w:val="0"/>
        <w:autoSpaceDN w:val="0"/>
        <w:rPr>
          <w:rFonts w:ascii="Courier New" w:hAnsi="Courier New" w:cs="Courier New"/>
          <w:color w:val="auto"/>
          <w:sz w:val="16"/>
          <w:szCs w:val="16"/>
        </w:rPr>
      </w:pPr>
      <w:r>
        <w:rPr>
          <w:rFonts w:ascii="Courier New" w:hAnsi="Courier New" w:cs="Courier New"/>
          <w:color w:val="auto"/>
          <w:sz w:val="16"/>
          <w:szCs w:val="16"/>
        </w:rPr>
        <w:t>3</w:t>
      </w:r>
    </w:p>
    <w:p w14:paraId="6056AE96" w14:textId="77777777" w:rsidR="00373BDC" w:rsidRPr="00A43ED6" w:rsidRDefault="00373BDC" w:rsidP="00A43ED6">
      <w:pPr>
        <w:autoSpaceDE w:val="0"/>
        <w:autoSpaceDN w:val="0"/>
        <w:rPr>
          <w:rFonts w:ascii="Courier New" w:hAnsi="Courier New" w:cs="Courier New"/>
          <w:color w:val="auto"/>
          <w:sz w:val="16"/>
          <w:szCs w:val="16"/>
        </w:rPr>
      </w:pPr>
    </w:p>
    <w:p w14:paraId="69D0FF63" w14:textId="77777777" w:rsidR="00A43ED6" w:rsidRDefault="00A43ED6" w:rsidP="00A43ED6">
      <w:r>
        <w:br w:type="page"/>
      </w:r>
    </w:p>
    <w:p w14:paraId="7D05F038" w14:textId="0AAB2167" w:rsidR="005A2ECF" w:rsidRDefault="00D31C48" w:rsidP="005A2ECF">
      <w:pPr>
        <w:pStyle w:val="Heading2"/>
      </w:pPr>
      <w:bookmarkStart w:id="61" w:name="_Toc526842085"/>
      <w:r>
        <w:lastRenderedPageBreak/>
        <w:t>Dump Errors</w:t>
      </w:r>
      <w:bookmarkEnd w:id="61"/>
    </w:p>
    <w:p w14:paraId="67DD7F90" w14:textId="77777777" w:rsidR="005A2ECF" w:rsidRDefault="005A2ECF" w:rsidP="005A2ECF">
      <w:pPr>
        <w:rPr>
          <w:rFonts w:cs="Arial"/>
        </w:rPr>
      </w:pPr>
    </w:p>
    <w:p w14:paraId="3773B4D1" w14:textId="77777777" w:rsidR="005A2ECF" w:rsidRDefault="005A2ECF" w:rsidP="005A2ECF">
      <w:pPr>
        <w:rPr>
          <w:rFonts w:cs="Arial"/>
        </w:rPr>
      </w:pPr>
      <w:r w:rsidRPr="00962735">
        <w:rPr>
          <w:rFonts w:cs="Arial"/>
          <w:b/>
        </w:rPr>
        <w:t>Mid-Tier</w:t>
      </w:r>
      <w:r>
        <w:rPr>
          <w:rFonts w:cs="Arial"/>
        </w:rPr>
        <w:t>: Primary only</w:t>
      </w:r>
    </w:p>
    <w:p w14:paraId="6CEC9947" w14:textId="77777777" w:rsidR="005A2ECF" w:rsidRPr="00795D4F" w:rsidRDefault="005A2ECF" w:rsidP="005A2ECF">
      <w:pPr>
        <w:rPr>
          <w:rFonts w:cs="Arial"/>
        </w:rPr>
      </w:pPr>
    </w:p>
    <w:p w14:paraId="52DA4705" w14:textId="3D16B957" w:rsidR="00D31C48" w:rsidRPr="00743D4B" w:rsidRDefault="005A2ECF" w:rsidP="00D31C48">
      <w:pPr>
        <w:rPr>
          <w:rFonts w:cs="Arial"/>
          <w:szCs w:val="20"/>
        </w:rPr>
      </w:pPr>
      <w:r w:rsidRPr="00743D4B">
        <w:rPr>
          <w:rFonts w:cs="Arial"/>
          <w:b/>
          <w:szCs w:val="20"/>
        </w:rPr>
        <w:t>Purpose</w:t>
      </w:r>
      <w:r w:rsidRPr="00743D4B">
        <w:rPr>
          <w:rFonts w:cs="Arial"/>
          <w:szCs w:val="20"/>
        </w:rPr>
        <w:t xml:space="preserve">: </w:t>
      </w:r>
      <w:r w:rsidR="00A326FB" w:rsidRPr="00A326FB">
        <w:rPr>
          <w:rFonts w:cs="Arial"/>
          <w:szCs w:val="20"/>
        </w:rPr>
        <w:t>Dumps the contents of the actuals or structure error tables and any failed records in staging.</w:t>
      </w:r>
      <w:r w:rsidR="00A326FB">
        <w:rPr>
          <w:rFonts w:cs="Arial"/>
          <w:szCs w:val="20"/>
        </w:rPr>
        <w:t xml:space="preserve">  Can also be used to dump the </w:t>
      </w:r>
      <w:r w:rsidR="00462CE4">
        <w:rPr>
          <w:rFonts w:cs="Arial"/>
          <w:szCs w:val="20"/>
        </w:rPr>
        <w:t xml:space="preserve">obsolete </w:t>
      </w:r>
      <w:r w:rsidR="00A326FB">
        <w:rPr>
          <w:rFonts w:cs="Arial"/>
          <w:szCs w:val="20"/>
        </w:rPr>
        <w:t>retained feature member names as well as the contents of all tables and views that match a wildcard string name.</w:t>
      </w:r>
    </w:p>
    <w:p w14:paraId="4DDFA9F4" w14:textId="77777777" w:rsidR="005A2ECF" w:rsidRPr="00795D4F" w:rsidRDefault="005A2ECF" w:rsidP="005A2ECF">
      <w:pPr>
        <w:rPr>
          <w:rFonts w:cs="Arial"/>
        </w:rPr>
      </w:pPr>
    </w:p>
    <w:p w14:paraId="1887D40E" w14:textId="064AF597" w:rsidR="005A2ECF" w:rsidRPr="00795D4F" w:rsidRDefault="005A2ECF" w:rsidP="005A2ECF">
      <w:pPr>
        <w:rPr>
          <w:rFonts w:cs="Arial"/>
          <w:color w:val="auto"/>
        </w:rPr>
      </w:pPr>
      <w:r w:rsidRPr="00795D4F">
        <w:rPr>
          <w:rFonts w:cs="Arial"/>
          <w:b/>
          <w:color w:val="auto"/>
        </w:rPr>
        <w:t>Usage</w:t>
      </w:r>
      <w:r w:rsidRPr="00795D4F">
        <w:rPr>
          <w:rFonts w:cs="Arial"/>
          <w:color w:val="auto"/>
        </w:rPr>
        <w:t xml:space="preserve">: </w:t>
      </w:r>
      <w:r w:rsidR="00D31C48" w:rsidRPr="002D6C4D">
        <w:rPr>
          <w:rFonts w:cs="Arial"/>
          <w:szCs w:val="20"/>
        </w:rPr>
        <w:t>DumpErrors</w:t>
      </w:r>
      <w:r w:rsidRPr="002D6C4D">
        <w:rPr>
          <w:rFonts w:cs="Arial"/>
          <w:szCs w:val="20"/>
        </w:rPr>
        <w:t xml:space="preserve"> [user</w:t>
      </w:r>
      <w:r w:rsidRPr="00795D4F">
        <w:rPr>
          <w:rFonts w:cs="Arial"/>
          <w:color w:val="auto"/>
        </w:rPr>
        <w:t>] [data source] [</w:t>
      </w:r>
      <w:r w:rsidR="00D31C48">
        <w:rPr>
          <w:rFonts w:cs="Arial"/>
          <w:color w:val="auto"/>
        </w:rPr>
        <w:t>output path</w:t>
      </w:r>
      <w:r>
        <w:rPr>
          <w:rFonts w:cs="Arial"/>
          <w:color w:val="auto"/>
        </w:rPr>
        <w:t>]</w:t>
      </w:r>
      <w:r w:rsidR="00D31C48">
        <w:rPr>
          <w:rFonts w:cs="Arial"/>
          <w:color w:val="auto"/>
        </w:rPr>
        <w:t xml:space="preserve"> [structure/actuals</w:t>
      </w:r>
      <w:r w:rsidR="00920DC9">
        <w:rPr>
          <w:rFonts w:cs="Arial"/>
          <w:color w:val="auto"/>
        </w:rPr>
        <w:t>/obsolete/wildcard</w:t>
      </w:r>
      <w:r w:rsidR="00D31C48">
        <w:rPr>
          <w:rFonts w:cs="Arial"/>
          <w:color w:val="auto"/>
        </w:rPr>
        <w:t>]</w:t>
      </w:r>
      <w:r w:rsidR="00920DC9">
        <w:rPr>
          <w:rFonts w:cs="Arial"/>
          <w:color w:val="auto"/>
        </w:rPr>
        <w:t xml:space="preserve"> [wildcard table name]</w:t>
      </w:r>
    </w:p>
    <w:p w14:paraId="2DDECB78" w14:textId="77777777" w:rsidR="005A2ECF" w:rsidRDefault="005A2ECF" w:rsidP="005A2ECF">
      <w:pPr>
        <w:rPr>
          <w:rFonts w:cs="Arial"/>
          <w:color w:val="auto"/>
        </w:rPr>
      </w:pPr>
    </w:p>
    <w:p w14:paraId="57307EC7" w14:textId="03734654" w:rsidR="005A2ECF" w:rsidRDefault="005A2ECF" w:rsidP="005A2EC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577"/>
        <w:gridCol w:w="6999"/>
      </w:tblGrid>
      <w:tr w:rsidR="00727BA1" w:rsidRPr="00631DAB" w14:paraId="3009DAFA" w14:textId="77777777" w:rsidTr="00C83706">
        <w:trPr>
          <w:jc w:val="center"/>
        </w:trPr>
        <w:tc>
          <w:tcPr>
            <w:tcW w:w="0" w:type="auto"/>
            <w:shd w:val="clear" w:color="auto" w:fill="005596" w:themeFill="text2"/>
            <w:vAlign w:val="center"/>
          </w:tcPr>
          <w:p w14:paraId="14E4B589" w14:textId="77777777" w:rsidR="00727BA1" w:rsidRPr="00631DAB" w:rsidRDefault="00727BA1"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514F50E" w14:textId="77777777" w:rsidR="00727BA1" w:rsidRPr="00631DAB" w:rsidRDefault="00727BA1"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27BA1" w:rsidRPr="00631DAB" w14:paraId="6B02D3B5" w14:textId="77777777" w:rsidTr="00C83706">
        <w:trPr>
          <w:jc w:val="center"/>
        </w:trPr>
        <w:tc>
          <w:tcPr>
            <w:tcW w:w="0" w:type="auto"/>
            <w:vAlign w:val="center"/>
          </w:tcPr>
          <w:p w14:paraId="052267D7"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3F64D5E"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727BA1" w:rsidRPr="00631DAB" w14:paraId="6F2536B2" w14:textId="77777777" w:rsidTr="00C83706">
        <w:trPr>
          <w:jc w:val="center"/>
        </w:trPr>
        <w:tc>
          <w:tcPr>
            <w:tcW w:w="0" w:type="auto"/>
            <w:vAlign w:val="center"/>
          </w:tcPr>
          <w:p w14:paraId="6680A84F"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0C5CBB8"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727BA1" w:rsidRPr="00631DAB" w14:paraId="02A68F7C" w14:textId="77777777" w:rsidTr="00C83706">
        <w:trPr>
          <w:jc w:val="center"/>
        </w:trPr>
        <w:tc>
          <w:tcPr>
            <w:tcW w:w="0" w:type="auto"/>
            <w:vAlign w:val="center"/>
          </w:tcPr>
          <w:p w14:paraId="01B03764" w14:textId="77777777" w:rsidR="00727BA1" w:rsidRPr="00B650A8" w:rsidRDefault="00727BA1"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60499A05"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dump files will be written to.</w:t>
            </w:r>
          </w:p>
        </w:tc>
      </w:tr>
      <w:tr w:rsidR="00727BA1" w:rsidRPr="00631DAB" w14:paraId="62A643A8" w14:textId="77777777" w:rsidTr="00C83706">
        <w:trPr>
          <w:jc w:val="center"/>
        </w:trPr>
        <w:tc>
          <w:tcPr>
            <w:tcW w:w="0" w:type="auto"/>
            <w:vAlign w:val="center"/>
          </w:tcPr>
          <w:p w14:paraId="4ADB2E1C" w14:textId="7169A788" w:rsidR="00727BA1" w:rsidRDefault="00727BA1"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r w:rsidR="00920DC9">
              <w:rPr>
                <w:rFonts w:asciiTheme="minorHAnsi" w:hAnsiTheme="minorHAnsi" w:cstheme="minorHAnsi"/>
                <w:color w:val="auto"/>
                <w:sz w:val="16"/>
                <w:szCs w:val="16"/>
              </w:rPr>
              <w:t>/obsolete/wildcard</w:t>
            </w:r>
          </w:p>
        </w:tc>
        <w:tc>
          <w:tcPr>
            <w:tcW w:w="0" w:type="auto"/>
            <w:vAlign w:val="center"/>
          </w:tcPr>
          <w:p w14:paraId="5584CC81" w14:textId="775AA98F" w:rsidR="00727BA1"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‘structure’ will dump the contents of the JI schema staging tables and error table.  ‘actuals’ will dump the contents of the error views that describe the actual staging tables and associated error table.  </w:t>
            </w:r>
            <w:r w:rsidR="00920DC9">
              <w:rPr>
                <w:rFonts w:asciiTheme="minorHAnsi" w:hAnsiTheme="minorHAnsi" w:cstheme="minorHAnsi"/>
                <w:color w:val="auto"/>
                <w:sz w:val="16"/>
                <w:szCs w:val="16"/>
              </w:rPr>
              <w:t xml:space="preserve">‘obsolete’ will dump the names of the obsolete retained feature members.  ‘wildcard’ will dump the contents of all tables and views that match the wildcard table name.  </w:t>
            </w:r>
            <w:r>
              <w:rPr>
                <w:rFonts w:asciiTheme="minorHAnsi" w:hAnsiTheme="minorHAnsi" w:cstheme="minorHAnsi"/>
                <w:color w:val="auto"/>
                <w:sz w:val="16"/>
                <w:szCs w:val="16"/>
              </w:rPr>
              <w:t xml:space="preserve">Only </w:t>
            </w:r>
            <w:r w:rsidR="004C1135">
              <w:rPr>
                <w:rFonts w:asciiTheme="minorHAnsi" w:hAnsiTheme="minorHAnsi" w:cstheme="minorHAnsi"/>
                <w:color w:val="auto"/>
                <w:sz w:val="16"/>
                <w:szCs w:val="16"/>
              </w:rPr>
              <w:t>non-empty</w:t>
            </w:r>
            <w:r>
              <w:rPr>
                <w:rFonts w:asciiTheme="minorHAnsi" w:hAnsiTheme="minorHAnsi" w:cstheme="minorHAnsi"/>
                <w:color w:val="auto"/>
                <w:sz w:val="16"/>
                <w:szCs w:val="16"/>
              </w:rPr>
              <w:t xml:space="preserve"> tables are dumped to a file.</w:t>
            </w:r>
          </w:p>
        </w:tc>
      </w:tr>
      <w:tr w:rsidR="00920DC9" w:rsidRPr="00631DAB" w14:paraId="346C91D4" w14:textId="77777777" w:rsidTr="00C83706">
        <w:trPr>
          <w:jc w:val="center"/>
        </w:trPr>
        <w:tc>
          <w:tcPr>
            <w:tcW w:w="0" w:type="auto"/>
            <w:vAlign w:val="center"/>
          </w:tcPr>
          <w:p w14:paraId="49FA7DA0" w14:textId="2E35DFFF" w:rsidR="00920DC9" w:rsidRDefault="00920DC9"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wildcard table name</w:t>
            </w:r>
          </w:p>
        </w:tc>
        <w:tc>
          <w:tcPr>
            <w:tcW w:w="0" w:type="auto"/>
            <w:vAlign w:val="center"/>
          </w:tcPr>
          <w:p w14:paraId="29B23373" w14:textId="6A238A18" w:rsidR="00920DC9" w:rsidRDefault="00920DC9"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Used with ‘wildcard’, defines what tables and views are to be dumped based on Oracle ‘like’ match string syntax.</w:t>
            </w:r>
          </w:p>
        </w:tc>
      </w:tr>
    </w:tbl>
    <w:p w14:paraId="3F02CFA0" w14:textId="7C833D26" w:rsidR="005A2ECF" w:rsidRPr="00B650A8" w:rsidRDefault="005A2ECF" w:rsidP="005A2ECF">
      <w:pPr>
        <w:rPr>
          <w:rFonts w:cs="Arial"/>
          <w:color w:val="auto"/>
        </w:rPr>
      </w:pPr>
    </w:p>
    <w:p w14:paraId="69E3F0C8" w14:textId="76388CC4" w:rsidR="005A2ECF" w:rsidRDefault="005A2ECF" w:rsidP="005A2EC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140"/>
      </w:tblGrid>
      <w:tr w:rsidR="00AE16D1" w:rsidRPr="0067354F" w14:paraId="1B6CFD81" w14:textId="77777777" w:rsidTr="00C83706">
        <w:trPr>
          <w:jc w:val="center"/>
        </w:trPr>
        <w:tc>
          <w:tcPr>
            <w:tcW w:w="0" w:type="auto"/>
            <w:shd w:val="clear" w:color="auto" w:fill="005596" w:themeFill="text2"/>
            <w:vAlign w:val="center"/>
          </w:tcPr>
          <w:p w14:paraId="3FCA66CF"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2D6F475"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619E2364" w14:textId="77777777" w:rsidTr="00C83706">
        <w:trPr>
          <w:jc w:val="center"/>
        </w:trPr>
        <w:tc>
          <w:tcPr>
            <w:tcW w:w="0" w:type="auto"/>
            <w:vAlign w:val="center"/>
          </w:tcPr>
          <w:p w14:paraId="3F45FEE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B50B0DE" w14:textId="55733CE4"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r w:rsidR="00473CFD">
              <w:rPr>
                <w:rFonts w:cs="Arial"/>
                <w:color w:val="auto"/>
                <w:sz w:val="16"/>
                <w:szCs w:val="16"/>
              </w:rPr>
              <w:t>/obsolete/wildcard</w:t>
            </w:r>
            <w:r w:rsidRPr="0067354F">
              <w:rPr>
                <w:rFonts w:cs="Arial"/>
                <w:color w:val="auto"/>
                <w:sz w:val="16"/>
                <w:szCs w:val="16"/>
              </w:rPr>
              <w:t>]</w:t>
            </w:r>
            <w:r w:rsidR="00473CFD">
              <w:rPr>
                <w:rFonts w:cs="Arial"/>
                <w:color w:val="auto"/>
                <w:sz w:val="16"/>
                <w:szCs w:val="16"/>
              </w:rPr>
              <w:t xml:space="preserve"> [wildcard table name]</w:t>
            </w:r>
          </w:p>
        </w:tc>
      </w:tr>
      <w:tr w:rsidR="00AE16D1" w:rsidRPr="0067354F" w14:paraId="7B546864" w14:textId="77777777" w:rsidTr="00C83706">
        <w:trPr>
          <w:jc w:val="center"/>
        </w:trPr>
        <w:tc>
          <w:tcPr>
            <w:tcW w:w="0" w:type="auto"/>
            <w:vAlign w:val="center"/>
          </w:tcPr>
          <w:p w14:paraId="0AC09F2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1AA65D42"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AE16D1" w:rsidRPr="0067354F" w14:paraId="7762F36E" w14:textId="77777777" w:rsidTr="00C83706">
        <w:trPr>
          <w:jc w:val="center"/>
        </w:trPr>
        <w:tc>
          <w:tcPr>
            <w:tcW w:w="0" w:type="auto"/>
            <w:vAlign w:val="center"/>
          </w:tcPr>
          <w:p w14:paraId="7035C61A"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59FDC45C"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AE16D1" w:rsidRPr="0067354F" w14:paraId="4B9C53E4" w14:textId="77777777" w:rsidTr="00C83706">
        <w:trPr>
          <w:jc w:val="center"/>
        </w:trPr>
        <w:tc>
          <w:tcPr>
            <w:tcW w:w="0" w:type="auto"/>
            <w:vAlign w:val="center"/>
          </w:tcPr>
          <w:p w14:paraId="2A21C663"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6CC48E84"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0EE4231" w14:textId="18163E52" w:rsidR="005A2ECF" w:rsidRPr="005A2ECF" w:rsidRDefault="005A2ECF" w:rsidP="001916EE">
      <w:pPr>
        <w:pStyle w:val="Heading2"/>
        <w:rPr>
          <w:b w:val="0"/>
          <w:bCs w:val="0"/>
          <w:iCs w:val="0"/>
          <w:color w:val="000000"/>
          <w:sz w:val="20"/>
          <w:szCs w:val="24"/>
        </w:rPr>
      </w:pPr>
    </w:p>
    <w:p w14:paraId="5F1E3A0C" w14:textId="77777777" w:rsidR="00C32E03" w:rsidRDefault="00C32E03" w:rsidP="001916EE">
      <w:pPr>
        <w:pStyle w:val="Heading2"/>
      </w:pPr>
      <w:bookmarkStart w:id="62" w:name="_Toc526842086"/>
      <w:r>
        <w:t>Get Input Source Name</w:t>
      </w:r>
      <w:bookmarkEnd w:id="62"/>
    </w:p>
    <w:p w14:paraId="306BFFE8" w14:textId="77777777" w:rsidR="00C32E03" w:rsidRDefault="00C32E03" w:rsidP="00C32E03">
      <w:pPr>
        <w:rPr>
          <w:rFonts w:cs="Arial"/>
        </w:rPr>
      </w:pPr>
      <w:r w:rsidRPr="00962735">
        <w:rPr>
          <w:rFonts w:cs="Arial"/>
          <w:b/>
        </w:rPr>
        <w:t>Mid-Tier</w:t>
      </w:r>
      <w:r>
        <w:rPr>
          <w:rFonts w:cs="Arial"/>
        </w:rPr>
        <w:t>: Primary only</w:t>
      </w:r>
    </w:p>
    <w:p w14:paraId="3A4537C8" w14:textId="77777777" w:rsidR="00C32E03" w:rsidRPr="00962735" w:rsidRDefault="00C32E03" w:rsidP="00C32E03"/>
    <w:p w14:paraId="0C79D810" w14:textId="3269B7E9" w:rsidR="00C32E03" w:rsidRDefault="00C32E03" w:rsidP="00C32E03">
      <w:r w:rsidRPr="00A633A8">
        <w:rPr>
          <w:b/>
        </w:rPr>
        <w:t>Purpose</w:t>
      </w:r>
      <w:r>
        <w:t>: To get the input source name of a Fact Table Family (FTF).</w:t>
      </w:r>
    </w:p>
    <w:p w14:paraId="3962A093" w14:textId="77777777" w:rsidR="00C32E03" w:rsidRDefault="00C32E03" w:rsidP="00C32E03"/>
    <w:p w14:paraId="17B6FB2D" w14:textId="0EDC62AF" w:rsidR="00C32E03" w:rsidRDefault="00C32E03" w:rsidP="00C32E03">
      <w:r w:rsidRPr="00A633A8">
        <w:rPr>
          <w:b/>
        </w:rPr>
        <w:t>Usage</w:t>
      </w:r>
      <w:r w:rsidRPr="00631DAB">
        <w:t xml:space="preserve">: </w:t>
      </w:r>
      <w:r>
        <w:t>GetInputSourceName [user]</w:t>
      </w:r>
      <w:r w:rsidRPr="00631DAB">
        <w:t xml:space="preserve"> [data source] [</w:t>
      </w:r>
      <w:r>
        <w:t>FTF]</w:t>
      </w:r>
    </w:p>
    <w:p w14:paraId="61CEA3AB" w14:textId="77777777" w:rsidR="00C32E03" w:rsidRDefault="00C32E03" w:rsidP="00C32E03"/>
    <w:p w14:paraId="4F69CB69" w14:textId="77777777" w:rsidR="00C32E03" w:rsidRDefault="00C32E03" w:rsidP="00C32E0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543"/>
      </w:tblGrid>
      <w:tr w:rsidR="00C32E03" w:rsidRPr="00631DAB" w14:paraId="647A77FB" w14:textId="77777777" w:rsidTr="00D31C48">
        <w:trPr>
          <w:jc w:val="center"/>
        </w:trPr>
        <w:tc>
          <w:tcPr>
            <w:tcW w:w="0" w:type="auto"/>
            <w:shd w:val="clear" w:color="auto" w:fill="005596" w:themeFill="text2"/>
            <w:vAlign w:val="center"/>
          </w:tcPr>
          <w:p w14:paraId="28AD5164" w14:textId="77777777" w:rsidR="00C32E03" w:rsidRPr="00631DAB" w:rsidRDefault="00C32E03"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C181F6E" w14:textId="77777777" w:rsidR="00C32E03" w:rsidRPr="00631DAB" w:rsidRDefault="00C32E03"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32E03" w:rsidRPr="00631DAB" w14:paraId="7C5826CA" w14:textId="77777777" w:rsidTr="00D31C48">
        <w:trPr>
          <w:jc w:val="center"/>
        </w:trPr>
        <w:tc>
          <w:tcPr>
            <w:tcW w:w="0" w:type="auto"/>
            <w:vAlign w:val="center"/>
          </w:tcPr>
          <w:p w14:paraId="4959BACA"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25FB2B9"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C32E03" w:rsidRPr="00631DAB" w14:paraId="40F5A07C" w14:textId="77777777" w:rsidTr="00D31C48">
        <w:trPr>
          <w:jc w:val="center"/>
        </w:trPr>
        <w:tc>
          <w:tcPr>
            <w:tcW w:w="0" w:type="auto"/>
            <w:vAlign w:val="center"/>
          </w:tcPr>
          <w:p w14:paraId="5CD50D71"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4717DD7"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the database instance</w:t>
            </w:r>
          </w:p>
        </w:tc>
      </w:tr>
      <w:tr w:rsidR="00C32E03" w:rsidRPr="00631DAB" w14:paraId="04D4A7EB" w14:textId="77777777" w:rsidTr="00D31C48">
        <w:trPr>
          <w:jc w:val="center"/>
        </w:trPr>
        <w:tc>
          <w:tcPr>
            <w:tcW w:w="0" w:type="auto"/>
            <w:vAlign w:val="center"/>
          </w:tcPr>
          <w:p w14:paraId="2A1A86CC" w14:textId="3E1CBFE0" w:rsidR="00C32E03" w:rsidRPr="00B650A8" w:rsidRDefault="00C32E03" w:rsidP="00D31C4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56B1FA1A" w14:textId="5DF89F2F"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w:t>
            </w:r>
          </w:p>
        </w:tc>
      </w:tr>
    </w:tbl>
    <w:p w14:paraId="0FB43BAE" w14:textId="77777777" w:rsidR="00C32E03" w:rsidRPr="00631DAB" w:rsidRDefault="00C32E03" w:rsidP="00C32E03"/>
    <w:p w14:paraId="10624919" w14:textId="77777777" w:rsidR="00C32E03" w:rsidRPr="0080426D" w:rsidRDefault="00C32E03" w:rsidP="00C32E03">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655"/>
      </w:tblGrid>
      <w:tr w:rsidR="00C32E03" w:rsidRPr="00631DAB" w14:paraId="384EEC8E" w14:textId="77777777" w:rsidTr="00D31C48">
        <w:trPr>
          <w:jc w:val="center"/>
        </w:trPr>
        <w:tc>
          <w:tcPr>
            <w:tcW w:w="0" w:type="auto"/>
            <w:shd w:val="clear" w:color="auto" w:fill="005596" w:themeFill="text2"/>
            <w:vAlign w:val="center"/>
          </w:tcPr>
          <w:p w14:paraId="259AF11E" w14:textId="77777777" w:rsidR="00C32E03" w:rsidRPr="00631DAB" w:rsidRDefault="00C32E03"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20C5BE" w14:textId="77777777" w:rsidR="00C32E03" w:rsidRPr="00631DAB" w:rsidRDefault="00C32E03"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C32E03" w:rsidRPr="00631DAB" w14:paraId="3B77AE70" w14:textId="77777777" w:rsidTr="00D31C48">
        <w:trPr>
          <w:jc w:val="center"/>
        </w:trPr>
        <w:tc>
          <w:tcPr>
            <w:tcW w:w="0" w:type="auto"/>
            <w:vAlign w:val="center"/>
          </w:tcPr>
          <w:p w14:paraId="46D5D7F5"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CA99B7" w14:textId="5F65E4D0"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Pr="00631DAB">
              <w:rPr>
                <w:rFonts w:asciiTheme="minorHAnsi" w:hAnsiTheme="minorHAnsi" w:cstheme="minorHAnsi"/>
                <w:color w:val="auto"/>
                <w:sz w:val="16"/>
                <w:szCs w:val="16"/>
              </w:rPr>
              <w:t xml:space="preserve"> [data source] [</w:t>
            </w:r>
            <w:r>
              <w:rPr>
                <w:rFonts w:asciiTheme="minorHAnsi" w:hAnsiTheme="minorHAnsi" w:cstheme="minorHAnsi"/>
                <w:color w:val="auto"/>
                <w:sz w:val="16"/>
                <w:szCs w:val="16"/>
              </w:rPr>
              <w:t>FTF</w:t>
            </w:r>
            <w:r w:rsidRPr="00631DAB">
              <w:rPr>
                <w:rFonts w:asciiTheme="minorHAnsi" w:hAnsiTheme="minorHAnsi" w:cstheme="minorHAnsi"/>
                <w:color w:val="auto"/>
                <w:sz w:val="16"/>
                <w:szCs w:val="16"/>
              </w:rPr>
              <w:t>]</w:t>
            </w:r>
          </w:p>
        </w:tc>
      </w:tr>
      <w:tr w:rsidR="00C32E03" w:rsidRPr="00631DAB" w14:paraId="07E2EAE6" w14:textId="77777777" w:rsidTr="00D31C48">
        <w:trPr>
          <w:jc w:val="center"/>
        </w:trPr>
        <w:tc>
          <w:tcPr>
            <w:tcW w:w="0" w:type="auto"/>
            <w:vAlign w:val="center"/>
          </w:tcPr>
          <w:p w14:paraId="796BD7ED"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94785C0" w14:textId="6E3191FB" w:rsidR="00C32E03" w:rsidRPr="00631DAB" w:rsidRDefault="001E2D34" w:rsidP="00D31C48">
            <w:pPr>
              <w:autoSpaceDE w:val="0"/>
              <w:autoSpaceDN w:val="0"/>
              <w:adjustRightInd w:val="0"/>
              <w:jc w:val="left"/>
              <w:rPr>
                <w:rFonts w:asciiTheme="minorHAnsi" w:hAnsiTheme="minorHAnsi" w:cstheme="minorHAnsi"/>
                <w:color w:val="A31515"/>
                <w:sz w:val="16"/>
                <w:szCs w:val="16"/>
              </w:rPr>
            </w:pPr>
            <w:r>
              <w:rPr>
                <w:rFonts w:asciiTheme="minorHAnsi" w:hAnsiTheme="minorHAnsi" w:cstheme="minorHAnsi"/>
                <w:color w:val="auto"/>
                <w:sz w:val="16"/>
                <w:szCs w:val="16"/>
              </w:rPr>
              <w:t>Cannot determine input source name</w:t>
            </w:r>
          </w:p>
        </w:tc>
      </w:tr>
    </w:tbl>
    <w:p w14:paraId="73139D4D" w14:textId="77777777" w:rsidR="00C32E03" w:rsidRDefault="00C32E03" w:rsidP="00C32E03"/>
    <w:p w14:paraId="6BCD7FDD" w14:textId="77777777" w:rsidR="005D5007" w:rsidRDefault="005D5007">
      <w:pPr>
        <w:jc w:val="left"/>
        <w:rPr>
          <w:rFonts w:cs="Arial"/>
          <w:b/>
          <w:bCs/>
          <w:iCs/>
          <w:color w:val="005596"/>
          <w:sz w:val="28"/>
          <w:szCs w:val="28"/>
        </w:rPr>
      </w:pPr>
      <w:r>
        <w:br w:type="page"/>
      </w:r>
    </w:p>
    <w:p w14:paraId="11E25BCC" w14:textId="58951EDA" w:rsidR="00BE25A7" w:rsidRDefault="00BE25A7" w:rsidP="001916EE">
      <w:pPr>
        <w:pStyle w:val="Heading2"/>
      </w:pPr>
      <w:bookmarkStart w:id="63" w:name="_Toc526842087"/>
      <w:r w:rsidRPr="00795D4F">
        <w:lastRenderedPageBreak/>
        <w:t>Foundation</w:t>
      </w:r>
      <w:r w:rsidR="005A6F26" w:rsidRPr="00795D4F">
        <w:t xml:space="preserve"> </w:t>
      </w:r>
      <w:r w:rsidRPr="00795D4F">
        <w:t>Restart</w:t>
      </w:r>
      <w:r w:rsidR="005A6F26" w:rsidRPr="00795D4F">
        <w:t xml:space="preserve"> </w:t>
      </w:r>
      <w:r w:rsidRPr="00795D4F">
        <w:t>Status</w:t>
      </w:r>
      <w:bookmarkEnd w:id="63"/>
    </w:p>
    <w:p w14:paraId="33E86AFD" w14:textId="77777777" w:rsidR="00795D4F" w:rsidRDefault="00795D4F" w:rsidP="00795D4F">
      <w:pPr>
        <w:rPr>
          <w:rFonts w:cs="Arial"/>
        </w:rPr>
      </w:pPr>
    </w:p>
    <w:p w14:paraId="765D497E" w14:textId="77777777" w:rsidR="00962735" w:rsidRDefault="00962735" w:rsidP="00795D4F">
      <w:pPr>
        <w:rPr>
          <w:rFonts w:cs="Arial"/>
        </w:rPr>
      </w:pPr>
      <w:r w:rsidRPr="00962735">
        <w:rPr>
          <w:rFonts w:cs="Arial"/>
          <w:b/>
        </w:rPr>
        <w:t>Mid-Tier</w:t>
      </w:r>
      <w:r>
        <w:rPr>
          <w:rFonts w:cs="Arial"/>
        </w:rPr>
        <w:t>: Primary only</w:t>
      </w:r>
    </w:p>
    <w:p w14:paraId="73D961F4" w14:textId="77777777" w:rsidR="00962735" w:rsidRPr="00795D4F" w:rsidRDefault="00962735" w:rsidP="00795D4F">
      <w:pPr>
        <w:rPr>
          <w:rFonts w:cs="Arial"/>
        </w:rPr>
      </w:pPr>
    </w:p>
    <w:p w14:paraId="758FBF27" w14:textId="77777777" w:rsidR="0080426D" w:rsidRDefault="0080426D" w:rsidP="00795D4F">
      <w:pPr>
        <w:rPr>
          <w:rFonts w:cs="Arial"/>
        </w:rPr>
      </w:pPr>
      <w:r w:rsidRPr="00795D4F">
        <w:rPr>
          <w:rFonts w:cs="Arial"/>
          <w:b/>
        </w:rPr>
        <w:t>Purpose</w:t>
      </w:r>
      <w:r w:rsidRPr="00795D4F">
        <w:rPr>
          <w:rFonts w:cs="Arial"/>
        </w:rPr>
        <w:t>: To determine if a Foundation command</w:t>
      </w:r>
      <w:r w:rsidR="00795D4F" w:rsidRPr="00795D4F">
        <w:rPr>
          <w:rFonts w:cs="Arial"/>
        </w:rPr>
        <w:t xml:space="preserve"> can be started or if it requires a restart/recovery.</w:t>
      </w:r>
    </w:p>
    <w:p w14:paraId="26A54291" w14:textId="77777777" w:rsidR="00795D4F" w:rsidRPr="00795D4F" w:rsidRDefault="00795D4F" w:rsidP="00795D4F">
      <w:pPr>
        <w:rPr>
          <w:rFonts w:cs="Arial"/>
        </w:rPr>
      </w:pPr>
    </w:p>
    <w:p w14:paraId="2CF770D8" w14:textId="77777777" w:rsidR="00795D4F" w:rsidRPr="00795D4F" w:rsidRDefault="00795D4F" w:rsidP="00795D4F">
      <w:pPr>
        <w:rPr>
          <w:rFonts w:cs="Arial"/>
          <w:color w:val="auto"/>
        </w:rPr>
      </w:pPr>
      <w:r w:rsidRPr="00795D4F">
        <w:rPr>
          <w:rFonts w:cs="Arial"/>
          <w:b/>
          <w:color w:val="auto"/>
        </w:rPr>
        <w:t>Usage</w:t>
      </w:r>
      <w:r w:rsidRPr="00795D4F">
        <w:rPr>
          <w:rFonts w:cs="Arial"/>
          <w:color w:val="auto"/>
        </w:rPr>
        <w:t xml:space="preserve">: </w:t>
      </w:r>
      <w:r w:rsidR="000C32A3">
        <w:rPr>
          <w:rFonts w:cs="Arial"/>
          <w:color w:val="auto"/>
        </w:rPr>
        <w:t>FoundationRestart</w:t>
      </w:r>
      <w:r w:rsidR="001916EE">
        <w:rPr>
          <w:rFonts w:cs="Arial"/>
          <w:color w:val="auto"/>
        </w:rPr>
        <w:t xml:space="preserve">Status </w:t>
      </w:r>
      <w:r w:rsidRPr="00795D4F">
        <w:rPr>
          <w:rFonts w:cs="Arial"/>
          <w:color w:val="auto"/>
        </w:rPr>
        <w:t>[user] [data source] [command name] [FTF] [type]</w:t>
      </w:r>
    </w:p>
    <w:p w14:paraId="2BB0E2D7" w14:textId="77777777" w:rsidR="00795D4F" w:rsidRDefault="00795D4F" w:rsidP="00795D4F">
      <w:pPr>
        <w:rPr>
          <w:rFonts w:cs="Arial"/>
          <w:color w:val="auto"/>
        </w:rPr>
      </w:pPr>
    </w:p>
    <w:p w14:paraId="3BFB19D0" w14:textId="77777777" w:rsidR="00795D4F" w:rsidRPr="00795D4F" w:rsidRDefault="00795D4F" w:rsidP="001916EE">
      <w:pPr>
        <w:ind w:firstLine="720"/>
        <w:rPr>
          <w:rFonts w:cs="Arial"/>
          <w:color w:val="auto"/>
        </w:rPr>
      </w:pPr>
      <w:r w:rsidRPr="00795D4F">
        <w:rPr>
          <w:rFonts w:cs="Arial"/>
          <w:color w:val="auto"/>
        </w:rPr>
        <w:t>[FTF] required only when [command name] is pkbfdatupd or pkbfdatrm.</w:t>
      </w:r>
    </w:p>
    <w:p w14:paraId="2B1A13E2" w14:textId="77777777" w:rsidR="00795D4F" w:rsidRDefault="00795D4F" w:rsidP="001916EE">
      <w:pPr>
        <w:ind w:firstLine="720"/>
        <w:rPr>
          <w:rFonts w:cs="Arial"/>
          <w:color w:val="auto"/>
        </w:rPr>
      </w:pPr>
      <w:r w:rsidRPr="00795D4F">
        <w:rPr>
          <w:rFonts w:cs="Arial"/>
          <w:color w:val="auto"/>
        </w:rPr>
        <w:t>[type] required only when [command name] is pkbfdatrm.</w:t>
      </w:r>
    </w:p>
    <w:p w14:paraId="22799E58" w14:textId="77777777" w:rsidR="00795D4F" w:rsidRDefault="00795D4F" w:rsidP="00795D4F">
      <w:pPr>
        <w:rPr>
          <w:rFonts w:cs="Arial"/>
          <w:color w:val="auto"/>
        </w:rPr>
      </w:pPr>
    </w:p>
    <w:p w14:paraId="2EBC5642" w14:textId="77777777" w:rsidR="00B650A8" w:rsidRDefault="00B650A8" w:rsidP="00795D4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73"/>
        <w:gridCol w:w="7363"/>
      </w:tblGrid>
      <w:tr w:rsidR="00B650A8" w:rsidRPr="00631DAB" w14:paraId="6E2B4D7F" w14:textId="77777777" w:rsidTr="0013423D">
        <w:trPr>
          <w:jc w:val="center"/>
        </w:trPr>
        <w:tc>
          <w:tcPr>
            <w:tcW w:w="0" w:type="auto"/>
            <w:shd w:val="clear" w:color="auto" w:fill="005596" w:themeFill="text2"/>
            <w:vAlign w:val="center"/>
          </w:tcPr>
          <w:p w14:paraId="0A45F5FA" w14:textId="77777777" w:rsidR="00B650A8" w:rsidRPr="00631DAB" w:rsidRDefault="00B650A8"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8FA1CB0" w14:textId="77777777" w:rsidR="00B650A8" w:rsidRPr="00631DAB" w:rsidRDefault="00B650A8"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50A8" w:rsidRPr="00631DAB" w14:paraId="6EFEEE88" w14:textId="77777777" w:rsidTr="0013423D">
        <w:trPr>
          <w:jc w:val="center"/>
        </w:trPr>
        <w:tc>
          <w:tcPr>
            <w:tcW w:w="0" w:type="auto"/>
            <w:vAlign w:val="center"/>
          </w:tcPr>
          <w:p w14:paraId="0E48FEDF"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1665CB2"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B650A8" w:rsidRPr="00631DAB" w14:paraId="6C26053E" w14:textId="77777777" w:rsidTr="0013423D">
        <w:trPr>
          <w:jc w:val="center"/>
        </w:trPr>
        <w:tc>
          <w:tcPr>
            <w:tcW w:w="0" w:type="auto"/>
            <w:vAlign w:val="center"/>
          </w:tcPr>
          <w:p w14:paraId="4511B764"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3B54507"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B650A8" w:rsidRPr="00631DAB" w14:paraId="7C1E75E5" w14:textId="77777777" w:rsidTr="0013423D">
        <w:trPr>
          <w:jc w:val="center"/>
        </w:trPr>
        <w:tc>
          <w:tcPr>
            <w:tcW w:w="0" w:type="auto"/>
            <w:vAlign w:val="center"/>
          </w:tcPr>
          <w:p w14:paraId="09A4045A"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7447A8AA"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command name – supported commands are pkbfstrupd, pkbfdatrm, pkbfdatupd and pkbfstrstime</w:t>
            </w:r>
          </w:p>
        </w:tc>
      </w:tr>
      <w:tr w:rsidR="00B650A8" w:rsidRPr="00631DAB" w14:paraId="07A1386A" w14:textId="77777777" w:rsidTr="0013423D">
        <w:trPr>
          <w:jc w:val="center"/>
        </w:trPr>
        <w:tc>
          <w:tcPr>
            <w:tcW w:w="0" w:type="auto"/>
            <w:vAlign w:val="center"/>
          </w:tcPr>
          <w:p w14:paraId="379DC103" w14:textId="77777777" w:rsidR="00B650A8" w:rsidRPr="00B650A8" w:rsidRDefault="00B650A8" w:rsidP="00B650A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025C71" w14:textId="77777777" w:rsidR="00B650A8" w:rsidRPr="00631DAB" w:rsidRDefault="00B650A8" w:rsidP="008D20C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Fact Table Family name – only used with </w:t>
            </w:r>
            <w:r w:rsidR="008D20C9">
              <w:rPr>
                <w:rFonts w:asciiTheme="minorHAnsi" w:hAnsiTheme="minorHAnsi" w:cstheme="minorHAnsi"/>
                <w:color w:val="auto"/>
                <w:sz w:val="16"/>
                <w:szCs w:val="16"/>
              </w:rPr>
              <w:t>pkbfdatupd</w:t>
            </w:r>
            <w:r>
              <w:rPr>
                <w:rFonts w:asciiTheme="minorHAnsi" w:hAnsiTheme="minorHAnsi" w:cstheme="minorHAnsi"/>
                <w:color w:val="auto"/>
                <w:sz w:val="16"/>
                <w:szCs w:val="16"/>
              </w:rPr>
              <w:t xml:space="preserve"> and </w:t>
            </w:r>
            <w:r w:rsidR="008D20C9">
              <w:rPr>
                <w:rFonts w:asciiTheme="minorHAnsi" w:hAnsiTheme="minorHAnsi" w:cstheme="minorHAnsi"/>
                <w:color w:val="auto"/>
                <w:sz w:val="16"/>
                <w:szCs w:val="16"/>
              </w:rPr>
              <w:t>pkbfdatrm</w:t>
            </w:r>
          </w:p>
        </w:tc>
      </w:tr>
      <w:tr w:rsidR="00B650A8" w:rsidRPr="00631DAB" w14:paraId="50941D95" w14:textId="77777777" w:rsidTr="0013423D">
        <w:trPr>
          <w:jc w:val="center"/>
        </w:trPr>
        <w:tc>
          <w:tcPr>
            <w:tcW w:w="0" w:type="auto"/>
            <w:vAlign w:val="center"/>
          </w:tcPr>
          <w:p w14:paraId="4EFDFA6C"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type</w:t>
            </w:r>
          </w:p>
        </w:tc>
        <w:tc>
          <w:tcPr>
            <w:tcW w:w="0" w:type="auto"/>
            <w:vAlign w:val="center"/>
          </w:tcPr>
          <w:p w14:paraId="007CD8C1"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Either facttables or </w:t>
            </w:r>
            <w:r w:rsidR="001C6587">
              <w:rPr>
                <w:rFonts w:asciiTheme="minorHAnsi" w:hAnsiTheme="minorHAnsi" w:cstheme="minorHAnsi"/>
                <w:color w:val="auto"/>
                <w:sz w:val="16"/>
                <w:szCs w:val="16"/>
              </w:rPr>
              <w:t>inputsources</w:t>
            </w:r>
            <w:r>
              <w:rPr>
                <w:rFonts w:asciiTheme="minorHAnsi" w:hAnsiTheme="minorHAnsi" w:cstheme="minorHAnsi"/>
                <w:color w:val="auto"/>
                <w:sz w:val="16"/>
                <w:szCs w:val="16"/>
              </w:rPr>
              <w:t xml:space="preserve"> – only used with </w:t>
            </w:r>
            <w:r w:rsidR="008D20C9">
              <w:rPr>
                <w:rFonts w:asciiTheme="minorHAnsi" w:hAnsiTheme="minorHAnsi" w:cstheme="minorHAnsi"/>
                <w:color w:val="auto"/>
                <w:sz w:val="16"/>
                <w:szCs w:val="16"/>
              </w:rPr>
              <w:t>pkbfdatrm</w:t>
            </w:r>
          </w:p>
        </w:tc>
      </w:tr>
    </w:tbl>
    <w:p w14:paraId="5D3FC32E" w14:textId="77777777" w:rsidR="00B650A8" w:rsidRPr="00B650A8" w:rsidRDefault="00B650A8" w:rsidP="00795D4F">
      <w:pPr>
        <w:rPr>
          <w:rFonts w:cs="Arial"/>
          <w:color w:val="auto"/>
        </w:rPr>
      </w:pPr>
    </w:p>
    <w:p w14:paraId="722FB026" w14:textId="77777777" w:rsidR="0080426D" w:rsidRPr="00795D4F" w:rsidRDefault="0080426D" w:rsidP="00795D4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907"/>
      </w:tblGrid>
      <w:tr w:rsidR="00116D89" w:rsidRPr="00631DAB" w14:paraId="2FFE6735" w14:textId="77777777" w:rsidTr="00116D89">
        <w:trPr>
          <w:jc w:val="center"/>
        </w:trPr>
        <w:tc>
          <w:tcPr>
            <w:tcW w:w="0" w:type="auto"/>
            <w:shd w:val="clear" w:color="auto" w:fill="005596" w:themeFill="text2"/>
            <w:vAlign w:val="center"/>
          </w:tcPr>
          <w:p w14:paraId="2A8585FC" w14:textId="77777777" w:rsidR="00116D89" w:rsidRPr="00631DAB" w:rsidRDefault="00116D89" w:rsidP="00635D1E">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F71E8D7" w14:textId="77777777" w:rsidR="00116D89" w:rsidRPr="00631DAB" w:rsidRDefault="00116D89" w:rsidP="00116D89">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16D89" w:rsidRPr="00631DAB" w14:paraId="30D14C38" w14:textId="77777777" w:rsidTr="00116D89">
        <w:trPr>
          <w:jc w:val="center"/>
        </w:trPr>
        <w:tc>
          <w:tcPr>
            <w:tcW w:w="0" w:type="auto"/>
            <w:vAlign w:val="center"/>
          </w:tcPr>
          <w:p w14:paraId="4DCA33B2"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12E0C87" w14:textId="77777777" w:rsidR="00116D89" w:rsidRPr="00631DAB" w:rsidRDefault="00A3107D" w:rsidP="00116D8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116D89" w:rsidRPr="00631DAB">
              <w:rPr>
                <w:rFonts w:asciiTheme="minorHAnsi" w:hAnsiTheme="minorHAnsi" w:cstheme="minorHAnsi"/>
                <w:color w:val="auto"/>
                <w:sz w:val="16"/>
                <w:szCs w:val="16"/>
              </w:rPr>
              <w:t xml:space="preserve"> [data source] [command name] [FTF] [type]</w:t>
            </w:r>
          </w:p>
          <w:p w14:paraId="3EA38137"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p>
          <w:p w14:paraId="21A1039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[FTF] required only when [command name] is pkbfdatupd or pkbfdatrm.</w:t>
            </w:r>
          </w:p>
          <w:p w14:paraId="3913347C"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[type] required only when [command name] is pkbfdatrm.</w:t>
            </w:r>
          </w:p>
        </w:tc>
      </w:tr>
      <w:tr w:rsidR="00116D89" w:rsidRPr="00631DAB" w14:paraId="22964FFD" w14:textId="77777777" w:rsidTr="00116D89">
        <w:trPr>
          <w:jc w:val="center"/>
        </w:trPr>
        <w:tc>
          <w:tcPr>
            <w:tcW w:w="0" w:type="auto"/>
            <w:vAlign w:val="center"/>
          </w:tcPr>
          <w:p w14:paraId="6865CBA5"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244267D6"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16D89" w:rsidRPr="00631DAB" w14:paraId="2D54C2BE" w14:textId="77777777" w:rsidTr="00116D89">
        <w:trPr>
          <w:jc w:val="center"/>
        </w:trPr>
        <w:tc>
          <w:tcPr>
            <w:tcW w:w="0" w:type="auto"/>
            <w:vAlign w:val="center"/>
          </w:tcPr>
          <w:p w14:paraId="7B876F2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15C1227D"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16D89" w:rsidRPr="00631DAB" w14:paraId="1E6DCF69" w14:textId="77777777" w:rsidTr="00116D89">
        <w:trPr>
          <w:jc w:val="center"/>
        </w:trPr>
        <w:tc>
          <w:tcPr>
            <w:tcW w:w="0" w:type="auto"/>
            <w:vAlign w:val="center"/>
          </w:tcPr>
          <w:p w14:paraId="27BFC8B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384F313"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16D89" w:rsidRPr="00631DAB" w14:paraId="519C89BF" w14:textId="77777777" w:rsidTr="00116D89">
        <w:trPr>
          <w:jc w:val="center"/>
        </w:trPr>
        <w:tc>
          <w:tcPr>
            <w:tcW w:w="0" w:type="auto"/>
            <w:vAlign w:val="center"/>
          </w:tcPr>
          <w:p w14:paraId="75BAA8C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E934D5" w14:textId="77777777" w:rsidR="00116D89" w:rsidRPr="00631DAB" w:rsidRDefault="00116D89" w:rsidP="00116D89">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16D89" w:rsidRPr="00631DAB" w14:paraId="0264B49C" w14:textId="77777777" w:rsidTr="00116D89">
        <w:trPr>
          <w:jc w:val="center"/>
        </w:trPr>
        <w:tc>
          <w:tcPr>
            <w:tcW w:w="0" w:type="auto"/>
            <w:vAlign w:val="center"/>
          </w:tcPr>
          <w:p w14:paraId="7D5D5154"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000607C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16D89" w:rsidRPr="00631DAB" w14:paraId="0F01FE9C" w14:textId="77777777" w:rsidTr="00116D89">
        <w:trPr>
          <w:jc w:val="center"/>
        </w:trPr>
        <w:tc>
          <w:tcPr>
            <w:tcW w:w="0" w:type="auto"/>
            <w:vAlign w:val="center"/>
          </w:tcPr>
          <w:p w14:paraId="6C71864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5A3A70B0"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16D89" w:rsidRPr="00631DAB" w14:paraId="37BE5CDB" w14:textId="77777777" w:rsidTr="00116D89">
        <w:trPr>
          <w:jc w:val="center"/>
        </w:trPr>
        <w:tc>
          <w:tcPr>
            <w:tcW w:w="0" w:type="auto"/>
            <w:vAlign w:val="center"/>
          </w:tcPr>
          <w:p w14:paraId="5A91650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9005</w:t>
            </w:r>
          </w:p>
        </w:tc>
        <w:tc>
          <w:tcPr>
            <w:tcW w:w="0" w:type="auto"/>
            <w:vAlign w:val="center"/>
          </w:tcPr>
          <w:p w14:paraId="16DD02B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fact table</w:t>
            </w:r>
          </w:p>
        </w:tc>
      </w:tr>
      <w:tr w:rsidR="00116D89" w:rsidRPr="00631DAB" w14:paraId="61E0379E" w14:textId="77777777" w:rsidTr="00116D89">
        <w:trPr>
          <w:jc w:val="center"/>
        </w:trPr>
        <w:tc>
          <w:tcPr>
            <w:tcW w:w="0" w:type="auto"/>
            <w:vAlign w:val="center"/>
          </w:tcPr>
          <w:p w14:paraId="1CFD1BB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351E2E3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2906C85D" w14:textId="77777777" w:rsidR="0005799D" w:rsidRDefault="0005799D" w:rsidP="00101BE3"/>
    <w:p w14:paraId="191328CA" w14:textId="435C22D7" w:rsidR="00F96544" w:rsidRDefault="00F96544" w:rsidP="00F96544">
      <w:pPr>
        <w:pStyle w:val="Heading2"/>
      </w:pPr>
      <w:bookmarkStart w:id="64" w:name="_Process_Adhoc_Batch"/>
      <w:bookmarkStart w:id="65" w:name="_Latest_Fact_Data"/>
      <w:bookmarkStart w:id="66" w:name="_Toc526842088"/>
      <w:bookmarkEnd w:id="64"/>
      <w:bookmarkEnd w:id="65"/>
      <w:r>
        <w:t>Latest Fact Data Time</w:t>
      </w:r>
      <w:bookmarkEnd w:id="66"/>
    </w:p>
    <w:p w14:paraId="0F1098FD" w14:textId="77777777" w:rsidR="00F96544" w:rsidRDefault="00F96544" w:rsidP="00F96544">
      <w:pPr>
        <w:rPr>
          <w:rFonts w:cs="Arial"/>
        </w:rPr>
      </w:pPr>
      <w:r w:rsidRPr="00962735">
        <w:rPr>
          <w:rFonts w:cs="Arial"/>
          <w:b/>
        </w:rPr>
        <w:t>Mid-Tier</w:t>
      </w:r>
      <w:r>
        <w:rPr>
          <w:rFonts w:cs="Arial"/>
        </w:rPr>
        <w:t>: Primary</w:t>
      </w:r>
    </w:p>
    <w:p w14:paraId="0AC9DFF4" w14:textId="77777777" w:rsidR="00F96544" w:rsidRPr="00962735" w:rsidRDefault="00F96544" w:rsidP="00F96544"/>
    <w:p w14:paraId="7DA15666" w14:textId="522E281B" w:rsidR="00F96544" w:rsidRDefault="00F96544" w:rsidP="00F96544">
      <w:r w:rsidRPr="00BB0777">
        <w:rPr>
          <w:b/>
        </w:rPr>
        <w:t>Purpose</w:t>
      </w:r>
      <w:r>
        <w:t xml:space="preserve">: To </w:t>
      </w:r>
      <w:r w:rsidR="001E2D34">
        <w:t>either return the Time Member ID of the most recent data in a Fact Table Family (Granite) Table or to determine whether or not fact data had been loaded within the last number of hours specified.</w:t>
      </w:r>
    </w:p>
    <w:p w14:paraId="31AB2774" w14:textId="77777777" w:rsidR="00F96544" w:rsidRDefault="00F96544" w:rsidP="00F96544"/>
    <w:p w14:paraId="0E1550BB" w14:textId="6CFB1F02" w:rsidR="00F96544" w:rsidRDefault="00F96544" w:rsidP="00F96544">
      <w:r w:rsidRPr="00BB0777">
        <w:rPr>
          <w:b/>
        </w:rPr>
        <w:t>Usage</w:t>
      </w:r>
      <w:r w:rsidRPr="00631DAB">
        <w:t xml:space="preserve">: </w:t>
      </w:r>
      <w:r>
        <w:t>LatestFactDataTime [user]</w:t>
      </w:r>
      <w:r w:rsidRPr="00631DAB">
        <w:t xml:space="preserve"> [data source] [</w:t>
      </w:r>
      <w:r>
        <w:t>ftf table name] [time column] [hours]</w:t>
      </w:r>
    </w:p>
    <w:p w14:paraId="62C6C343" w14:textId="77777777" w:rsidR="00F96544" w:rsidRPr="00AB6F73" w:rsidRDefault="00F96544" w:rsidP="00F96544">
      <w:pPr>
        <w:rPr>
          <w:b/>
        </w:rPr>
      </w:pPr>
    </w:p>
    <w:p w14:paraId="7E3DDD6B" w14:textId="77777777" w:rsidR="00F96544" w:rsidRDefault="00F96544" w:rsidP="00F96544">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88"/>
        <w:gridCol w:w="8388"/>
      </w:tblGrid>
      <w:tr w:rsidR="00F96544" w:rsidRPr="00631DAB" w14:paraId="59C5E008" w14:textId="77777777" w:rsidTr="00F96544">
        <w:trPr>
          <w:jc w:val="center"/>
        </w:trPr>
        <w:tc>
          <w:tcPr>
            <w:tcW w:w="1188" w:type="dxa"/>
            <w:shd w:val="clear" w:color="auto" w:fill="005596" w:themeFill="text2"/>
            <w:vAlign w:val="center"/>
          </w:tcPr>
          <w:p w14:paraId="26644A48" w14:textId="77777777" w:rsidR="00F96544" w:rsidRPr="00631DAB" w:rsidRDefault="00F96544"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388" w:type="dxa"/>
            <w:shd w:val="clear" w:color="auto" w:fill="005596" w:themeFill="text2"/>
            <w:vAlign w:val="center"/>
          </w:tcPr>
          <w:p w14:paraId="70828219" w14:textId="77777777" w:rsidR="00F96544" w:rsidRPr="00631DAB" w:rsidRDefault="00F96544"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96544" w:rsidRPr="00631DAB" w14:paraId="2A0E617A" w14:textId="77777777" w:rsidTr="00F96544">
        <w:trPr>
          <w:jc w:val="center"/>
        </w:trPr>
        <w:tc>
          <w:tcPr>
            <w:tcW w:w="1188" w:type="dxa"/>
            <w:vAlign w:val="center"/>
          </w:tcPr>
          <w:p w14:paraId="173082ED"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388" w:type="dxa"/>
            <w:vAlign w:val="center"/>
          </w:tcPr>
          <w:p w14:paraId="3B1B86C7"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F96544" w:rsidRPr="00631DAB" w14:paraId="041C4224" w14:textId="77777777" w:rsidTr="00F96544">
        <w:trPr>
          <w:jc w:val="center"/>
        </w:trPr>
        <w:tc>
          <w:tcPr>
            <w:tcW w:w="1188" w:type="dxa"/>
            <w:vAlign w:val="center"/>
          </w:tcPr>
          <w:p w14:paraId="04BE4F5A"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388" w:type="dxa"/>
            <w:vAlign w:val="center"/>
          </w:tcPr>
          <w:p w14:paraId="13F6F4DB"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F96544" w:rsidRPr="00631DAB" w14:paraId="7A1104B3" w14:textId="77777777" w:rsidTr="00F96544">
        <w:trPr>
          <w:jc w:val="center"/>
        </w:trPr>
        <w:tc>
          <w:tcPr>
            <w:tcW w:w="1188" w:type="dxa"/>
            <w:vAlign w:val="center"/>
          </w:tcPr>
          <w:p w14:paraId="4B22049E" w14:textId="4395CC06" w:rsidR="00F96544" w:rsidRPr="00B650A8" w:rsidRDefault="00F96544" w:rsidP="00F96544">
            <w:pPr>
              <w:jc w:val="left"/>
              <w:rPr>
                <w:rFonts w:asciiTheme="minorHAnsi" w:hAnsiTheme="minorHAnsi" w:cstheme="minorHAnsi"/>
                <w:sz w:val="16"/>
                <w:szCs w:val="16"/>
              </w:rPr>
            </w:pPr>
            <w:r>
              <w:rPr>
                <w:rFonts w:asciiTheme="minorHAnsi" w:hAnsiTheme="minorHAnsi" w:cstheme="minorHAnsi"/>
                <w:color w:val="auto"/>
                <w:sz w:val="16"/>
                <w:szCs w:val="16"/>
              </w:rPr>
              <w:t>ftf table name</w:t>
            </w:r>
          </w:p>
        </w:tc>
        <w:tc>
          <w:tcPr>
            <w:tcW w:w="8388" w:type="dxa"/>
            <w:vAlign w:val="center"/>
          </w:tcPr>
          <w:p w14:paraId="7317FB4F" w14:textId="4D8C76EB" w:rsidR="00F96544" w:rsidRPr="00631DAB" w:rsidRDefault="00F96544" w:rsidP="00F9654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 (Granite) Table from which the latest time will be queried from</w:t>
            </w:r>
          </w:p>
        </w:tc>
      </w:tr>
      <w:tr w:rsidR="00F96544" w:rsidRPr="00631DAB" w14:paraId="592766B2" w14:textId="77777777" w:rsidTr="00F96544">
        <w:trPr>
          <w:jc w:val="center"/>
        </w:trPr>
        <w:tc>
          <w:tcPr>
            <w:tcW w:w="1188" w:type="dxa"/>
            <w:vAlign w:val="center"/>
          </w:tcPr>
          <w:p w14:paraId="6B825F9A" w14:textId="23A5DC2F"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time column</w:t>
            </w:r>
          </w:p>
        </w:tc>
        <w:tc>
          <w:tcPr>
            <w:tcW w:w="8388" w:type="dxa"/>
            <w:vAlign w:val="center"/>
          </w:tcPr>
          <w:p w14:paraId="039A7FD9" w14:textId="20BAEB2B"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Column in the FTF Table that contains the time Member value to be queried</w:t>
            </w:r>
          </w:p>
        </w:tc>
      </w:tr>
      <w:tr w:rsidR="00F96544" w:rsidRPr="00631DAB" w14:paraId="69433AEB" w14:textId="77777777" w:rsidTr="00F96544">
        <w:trPr>
          <w:jc w:val="center"/>
        </w:trPr>
        <w:tc>
          <w:tcPr>
            <w:tcW w:w="1188" w:type="dxa"/>
            <w:vAlign w:val="center"/>
          </w:tcPr>
          <w:p w14:paraId="3EB45AF7" w14:textId="3FD89453"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hours</w:t>
            </w:r>
          </w:p>
        </w:tc>
        <w:tc>
          <w:tcPr>
            <w:tcW w:w="8388" w:type="dxa"/>
            <w:vAlign w:val="center"/>
          </w:tcPr>
          <w:p w14:paraId="28128348" w14:textId="22012F24"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An optional argument that when used results in a return value of either ‘True’ or ‘False’ indicating whether or not the FTF Table had been updated with fact data within the last number of hours specified.</w:t>
            </w:r>
          </w:p>
        </w:tc>
      </w:tr>
    </w:tbl>
    <w:p w14:paraId="79EE42BB" w14:textId="77777777" w:rsidR="00F96544" w:rsidRPr="00631DAB" w:rsidRDefault="00F96544" w:rsidP="00F96544"/>
    <w:p w14:paraId="4482FBF1" w14:textId="77777777" w:rsidR="00F96544" w:rsidRPr="0080426D" w:rsidRDefault="00F96544" w:rsidP="00F96544">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769"/>
      </w:tblGrid>
      <w:tr w:rsidR="00F96544" w:rsidRPr="0005799D" w14:paraId="7B4572F7" w14:textId="77777777" w:rsidTr="00D31C48">
        <w:trPr>
          <w:jc w:val="center"/>
        </w:trPr>
        <w:tc>
          <w:tcPr>
            <w:tcW w:w="0" w:type="auto"/>
            <w:shd w:val="clear" w:color="auto" w:fill="005596" w:themeFill="text2"/>
            <w:vAlign w:val="center"/>
          </w:tcPr>
          <w:p w14:paraId="700817B4" w14:textId="77777777" w:rsidR="00F96544" w:rsidRPr="0005799D" w:rsidRDefault="00F96544"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82355A" w14:textId="77777777" w:rsidR="00F96544" w:rsidRPr="0005799D" w:rsidRDefault="00F96544"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F96544" w:rsidRPr="0005799D" w14:paraId="27190269" w14:textId="77777777" w:rsidTr="00D31C48">
        <w:trPr>
          <w:jc w:val="center"/>
        </w:trPr>
        <w:tc>
          <w:tcPr>
            <w:tcW w:w="0" w:type="auto"/>
            <w:vAlign w:val="center"/>
          </w:tcPr>
          <w:p w14:paraId="3258738E"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0655DD57" w14:textId="4CF3BAE7" w:rsidR="00F96544" w:rsidRPr="00F96544" w:rsidRDefault="00F96544" w:rsidP="00D31C48">
            <w:pPr>
              <w:autoSpaceDE w:val="0"/>
              <w:autoSpaceDN w:val="0"/>
              <w:adjustRightInd w:val="0"/>
              <w:jc w:val="left"/>
              <w:rPr>
                <w:rFonts w:asciiTheme="minorHAnsi" w:hAnsiTheme="minorHAnsi" w:cs="Arial"/>
                <w:color w:val="auto"/>
                <w:sz w:val="16"/>
                <w:szCs w:val="16"/>
              </w:rPr>
            </w:pPr>
            <w:r w:rsidRPr="00F96544">
              <w:rPr>
                <w:rFonts w:asciiTheme="minorHAnsi" w:hAnsiTheme="minorHAnsi" w:cs="Arial"/>
                <w:color w:val="auto"/>
                <w:sz w:val="16"/>
                <w:szCs w:val="16"/>
              </w:rPr>
              <w:t xml:space="preserve">Usage: </w:t>
            </w:r>
            <w:r w:rsidRPr="00F96544">
              <w:rPr>
                <w:rFonts w:asciiTheme="minorHAnsi" w:hAnsiTheme="minorHAnsi" w:cs="Arial"/>
                <w:sz w:val="16"/>
                <w:szCs w:val="16"/>
              </w:rPr>
              <w:t>[user] [data source] [ftf table name] [time column] [hours]</w:t>
            </w:r>
          </w:p>
        </w:tc>
      </w:tr>
      <w:tr w:rsidR="00F96544" w:rsidRPr="0005799D" w14:paraId="041E6814" w14:textId="77777777" w:rsidTr="00D31C48">
        <w:trPr>
          <w:jc w:val="center"/>
        </w:trPr>
        <w:tc>
          <w:tcPr>
            <w:tcW w:w="0" w:type="auto"/>
            <w:vAlign w:val="center"/>
          </w:tcPr>
          <w:p w14:paraId="057E4BA4"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9288FB8" w14:textId="337D4722" w:rsidR="00F96544" w:rsidRPr="0005799D" w:rsidRDefault="008B681D" w:rsidP="00D31C48">
            <w:pPr>
              <w:autoSpaceDE w:val="0"/>
              <w:autoSpaceDN w:val="0"/>
              <w:adjustRightInd w:val="0"/>
              <w:jc w:val="left"/>
              <w:rPr>
                <w:rFonts w:asciiTheme="minorHAnsi" w:hAnsiTheme="minorHAnsi" w:cstheme="minorHAnsi"/>
                <w:color w:val="auto"/>
                <w:sz w:val="16"/>
                <w:szCs w:val="16"/>
              </w:rPr>
            </w:pPr>
            <w:r w:rsidRPr="008B681D">
              <w:rPr>
                <w:rFonts w:asciiTheme="minorHAnsi" w:hAnsiTheme="minorHAnsi" w:cstheme="minorHAnsi"/>
                <w:color w:val="auto"/>
                <w:sz w:val="16"/>
                <w:szCs w:val="16"/>
              </w:rPr>
              <w:t>Cannot determine latest fact dat</w:t>
            </w:r>
            <w:r>
              <w:rPr>
                <w:rFonts w:asciiTheme="minorHAnsi" w:hAnsiTheme="minorHAnsi" w:cstheme="minorHAnsi"/>
                <w:color w:val="auto"/>
                <w:sz w:val="16"/>
                <w:szCs w:val="16"/>
              </w:rPr>
              <w:t>a time for table:column [</w:t>
            </w:r>
            <w:r w:rsidRPr="008B681D">
              <w:rPr>
                <w:rFonts w:asciiTheme="minorHAnsi" w:hAnsiTheme="minorHAnsi" w:cstheme="minorHAnsi"/>
                <w:i/>
                <w:color w:val="auto"/>
                <w:sz w:val="16"/>
                <w:szCs w:val="16"/>
              </w:rPr>
              <w:t>ftf table name:time column</w:t>
            </w:r>
            <w:r>
              <w:rPr>
                <w:rFonts w:asciiTheme="minorHAnsi" w:hAnsiTheme="minorHAnsi" w:cstheme="minorHAnsi"/>
                <w:color w:val="auto"/>
                <w:sz w:val="16"/>
                <w:szCs w:val="16"/>
              </w:rPr>
              <w:t>]</w:t>
            </w:r>
          </w:p>
        </w:tc>
      </w:tr>
    </w:tbl>
    <w:p w14:paraId="4FC56B2D" w14:textId="77777777" w:rsidR="001E2D34" w:rsidRDefault="001E2D34" w:rsidP="001E2D34"/>
    <w:p w14:paraId="1420E7D0" w14:textId="6A156D58" w:rsidR="0005799D" w:rsidRDefault="0005799D" w:rsidP="0005799D">
      <w:pPr>
        <w:pStyle w:val="Heading2"/>
      </w:pPr>
      <w:bookmarkStart w:id="67" w:name="_Toc526842089"/>
      <w:r>
        <w:lastRenderedPageBreak/>
        <w:t>Process Adhoc Batch</w:t>
      </w:r>
      <w:bookmarkEnd w:id="67"/>
    </w:p>
    <w:p w14:paraId="4D69DA8F" w14:textId="041A7C74" w:rsidR="0005799D" w:rsidRDefault="0005799D" w:rsidP="0005799D">
      <w:pPr>
        <w:rPr>
          <w:rFonts w:cs="Arial"/>
        </w:rPr>
      </w:pPr>
      <w:r w:rsidRPr="00962735">
        <w:rPr>
          <w:rFonts w:cs="Arial"/>
          <w:b/>
        </w:rPr>
        <w:t>Mid-Tier</w:t>
      </w:r>
      <w:r>
        <w:rPr>
          <w:rFonts w:cs="Arial"/>
        </w:rPr>
        <w:t>: Primary</w:t>
      </w:r>
    </w:p>
    <w:p w14:paraId="70F286C9" w14:textId="77777777" w:rsidR="0005799D" w:rsidRPr="00962735" w:rsidRDefault="0005799D" w:rsidP="0005799D"/>
    <w:p w14:paraId="2329C5A8" w14:textId="32222249" w:rsidR="0005799D" w:rsidRDefault="0005799D" w:rsidP="0005799D">
      <w:r w:rsidRPr="00BB0777">
        <w:rPr>
          <w:b/>
        </w:rPr>
        <w:t>Purpose</w:t>
      </w:r>
      <w:r>
        <w:t xml:space="preserve">: To process the scheduled Jobs associated with a Job Group.  Jobs in a Job Group are executed in parallel within their own threads using the </w:t>
      </w:r>
      <w:hyperlink w:anchor="_Start_Process" w:history="1">
        <w:r w:rsidRPr="0005799D">
          <w:rPr>
            <w:rStyle w:val="Hyperlink"/>
          </w:rPr>
          <w:t>StartProcess</w:t>
        </w:r>
      </w:hyperlink>
      <w:r>
        <w:t xml:space="preserve"> command.</w:t>
      </w:r>
    </w:p>
    <w:p w14:paraId="14908298" w14:textId="77777777" w:rsidR="0005799D" w:rsidRDefault="0005799D" w:rsidP="0005799D"/>
    <w:p w14:paraId="0D196FCB" w14:textId="77777777" w:rsidR="00E23A97" w:rsidRDefault="00E23A97" w:rsidP="00E23A97">
      <w:r>
        <w:t>This command will create the following tables if they do not already exist:</w:t>
      </w:r>
    </w:p>
    <w:p w14:paraId="23E27333" w14:textId="77777777" w:rsidR="00E23A97" w:rsidRDefault="00E23A97" w:rsidP="00E23A97">
      <w:pPr>
        <w:ind w:firstLine="720"/>
      </w:pPr>
      <w:r>
        <w:t>ADHOC_BATCH_QUEUE</w:t>
      </w:r>
    </w:p>
    <w:p w14:paraId="416A24B3" w14:textId="77777777" w:rsidR="00E23A97" w:rsidRDefault="00E23A97" w:rsidP="00E23A97">
      <w:pPr>
        <w:ind w:firstLine="720"/>
      </w:pPr>
      <w:r>
        <w:t>ADHOC_QUEUE_JOBS</w:t>
      </w:r>
    </w:p>
    <w:p w14:paraId="200EB135" w14:textId="77777777" w:rsidR="00E23A97" w:rsidRDefault="00E23A97" w:rsidP="00E23A97">
      <w:pPr>
        <w:ind w:firstLine="720"/>
      </w:pPr>
      <w:r>
        <w:t>ADHOC_BATCH_JOB</w:t>
      </w:r>
    </w:p>
    <w:p w14:paraId="6EB11159" w14:textId="77777777" w:rsidR="00E23A97" w:rsidRDefault="00E23A97" w:rsidP="00E23A97"/>
    <w:p w14:paraId="19F36E08" w14:textId="77777777" w:rsidR="00E23A97" w:rsidRDefault="00E23A97" w:rsidP="00E23A97">
      <w:r>
        <w:t>The specification of available Job Groups in the ADHOC_BATCH_QUEUE table and available Job Names in the ADHOC_BATCH_JOB table must be performed using a database administration application such as Toad.</w:t>
      </w:r>
    </w:p>
    <w:p w14:paraId="590E1A72" w14:textId="77777777" w:rsidR="00E23A97" w:rsidRDefault="00E23A97" w:rsidP="0005799D"/>
    <w:p w14:paraId="0FBEF505" w14:textId="63E6B432" w:rsidR="0005799D" w:rsidRDefault="0005799D" w:rsidP="0005799D">
      <w:r w:rsidRPr="00BB0777">
        <w:rPr>
          <w:b/>
        </w:rPr>
        <w:t>Usage</w:t>
      </w:r>
      <w:r w:rsidRPr="00631DAB">
        <w:t xml:space="preserve">: </w:t>
      </w:r>
      <w:r>
        <w:t>ProcessAdhocBatch [user]</w:t>
      </w:r>
      <w:r w:rsidRPr="00631DAB">
        <w:t xml:space="preserve"> [data source] [</w:t>
      </w:r>
      <w:r>
        <w:t>job group]</w:t>
      </w:r>
    </w:p>
    <w:p w14:paraId="2BCA715F" w14:textId="77777777" w:rsidR="0005799D" w:rsidRPr="00AB6F73" w:rsidRDefault="0005799D" w:rsidP="0005799D">
      <w:pPr>
        <w:rPr>
          <w:b/>
        </w:rPr>
      </w:pPr>
    </w:p>
    <w:p w14:paraId="106C17F7" w14:textId="77777777" w:rsidR="0005799D" w:rsidRDefault="0005799D" w:rsidP="0005799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3340"/>
      </w:tblGrid>
      <w:tr w:rsidR="0005799D" w:rsidRPr="00631DAB" w14:paraId="09C69D8B" w14:textId="77777777" w:rsidTr="00D31C48">
        <w:trPr>
          <w:jc w:val="center"/>
        </w:trPr>
        <w:tc>
          <w:tcPr>
            <w:tcW w:w="0" w:type="auto"/>
            <w:shd w:val="clear" w:color="auto" w:fill="005596" w:themeFill="text2"/>
            <w:vAlign w:val="center"/>
          </w:tcPr>
          <w:p w14:paraId="1DE01907" w14:textId="77777777" w:rsidR="0005799D" w:rsidRPr="00631DAB" w:rsidRDefault="0005799D"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2CE128" w14:textId="77777777" w:rsidR="0005799D" w:rsidRPr="00631DAB" w:rsidRDefault="0005799D"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5799D" w:rsidRPr="00631DAB" w14:paraId="248B848F" w14:textId="77777777" w:rsidTr="00D31C48">
        <w:trPr>
          <w:jc w:val="center"/>
        </w:trPr>
        <w:tc>
          <w:tcPr>
            <w:tcW w:w="0" w:type="auto"/>
            <w:vAlign w:val="center"/>
          </w:tcPr>
          <w:p w14:paraId="23968117"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FE30D8B" w14:textId="4B395D20" w:rsidR="0005799D"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05799D">
              <w:rPr>
                <w:rFonts w:asciiTheme="minorHAnsi" w:hAnsiTheme="minorHAnsi" w:cstheme="minorHAnsi"/>
                <w:color w:val="auto"/>
                <w:sz w:val="16"/>
                <w:szCs w:val="16"/>
              </w:rPr>
              <w:t xml:space="preserve"> user name</w:t>
            </w:r>
          </w:p>
        </w:tc>
      </w:tr>
      <w:tr w:rsidR="0005799D" w:rsidRPr="00631DAB" w14:paraId="2FC59F5C" w14:textId="77777777" w:rsidTr="00D31C48">
        <w:trPr>
          <w:jc w:val="center"/>
        </w:trPr>
        <w:tc>
          <w:tcPr>
            <w:tcW w:w="0" w:type="auto"/>
            <w:vAlign w:val="center"/>
          </w:tcPr>
          <w:p w14:paraId="17692D7B"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9027EC2" w14:textId="77777777"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05799D" w:rsidRPr="00631DAB" w14:paraId="3AB0BBE2" w14:textId="77777777" w:rsidTr="00D31C48">
        <w:trPr>
          <w:jc w:val="center"/>
        </w:trPr>
        <w:tc>
          <w:tcPr>
            <w:tcW w:w="0" w:type="auto"/>
            <w:vAlign w:val="center"/>
          </w:tcPr>
          <w:p w14:paraId="4B7F5FD1" w14:textId="0A61F295" w:rsidR="0005799D" w:rsidRPr="00B650A8" w:rsidRDefault="0005799D"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0" w:type="auto"/>
            <w:vAlign w:val="center"/>
          </w:tcPr>
          <w:p w14:paraId="708BB522" w14:textId="573F0ADE"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Group who’s associated Job</w:t>
            </w:r>
            <w:r w:rsidR="00557C3C">
              <w:rPr>
                <w:rFonts w:asciiTheme="minorHAnsi" w:hAnsiTheme="minorHAnsi" w:cstheme="minorHAnsi"/>
                <w:color w:val="auto"/>
                <w:sz w:val="16"/>
                <w:szCs w:val="16"/>
              </w:rPr>
              <w:t>s</w:t>
            </w:r>
            <w:r>
              <w:rPr>
                <w:rFonts w:asciiTheme="minorHAnsi" w:hAnsiTheme="minorHAnsi" w:cstheme="minorHAnsi"/>
                <w:color w:val="auto"/>
                <w:sz w:val="16"/>
                <w:szCs w:val="16"/>
              </w:rPr>
              <w:t xml:space="preserve"> will be run</w:t>
            </w:r>
          </w:p>
        </w:tc>
      </w:tr>
    </w:tbl>
    <w:p w14:paraId="3D7D37C9" w14:textId="77777777" w:rsidR="0005799D" w:rsidRPr="00631DAB" w:rsidRDefault="0005799D" w:rsidP="0005799D"/>
    <w:p w14:paraId="07D1DDD5" w14:textId="77777777" w:rsidR="0005799D" w:rsidRPr="0080426D" w:rsidRDefault="0005799D" w:rsidP="0005799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3115"/>
      </w:tblGrid>
      <w:tr w:rsidR="0005799D" w:rsidRPr="0005799D" w14:paraId="087AC34A" w14:textId="77777777" w:rsidTr="00D31C48">
        <w:trPr>
          <w:jc w:val="center"/>
        </w:trPr>
        <w:tc>
          <w:tcPr>
            <w:tcW w:w="0" w:type="auto"/>
            <w:shd w:val="clear" w:color="auto" w:fill="005596" w:themeFill="text2"/>
            <w:vAlign w:val="center"/>
          </w:tcPr>
          <w:p w14:paraId="1937F69E" w14:textId="77777777" w:rsidR="0005799D" w:rsidRPr="0005799D" w:rsidRDefault="0005799D"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2FCD4C2" w14:textId="77777777" w:rsidR="0005799D" w:rsidRPr="0005799D" w:rsidRDefault="0005799D"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05799D" w:rsidRPr="0005799D" w14:paraId="3E697B10" w14:textId="77777777" w:rsidTr="00D31C48">
        <w:trPr>
          <w:jc w:val="center"/>
        </w:trPr>
        <w:tc>
          <w:tcPr>
            <w:tcW w:w="0" w:type="auto"/>
            <w:vAlign w:val="center"/>
          </w:tcPr>
          <w:p w14:paraId="68A292D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2CEDEB52" w14:textId="1FAEC13C" w:rsidR="0005799D" w:rsidRPr="0005799D" w:rsidRDefault="0005799D" w:rsidP="00D31C48">
            <w:pPr>
              <w:autoSpaceDE w:val="0"/>
              <w:autoSpaceDN w:val="0"/>
              <w:adjustRightInd w:val="0"/>
              <w:jc w:val="left"/>
              <w:rPr>
                <w:rFonts w:asciiTheme="minorHAnsi" w:hAnsiTheme="minorHAnsi" w:cstheme="minorHAnsi"/>
                <w:color w:val="auto"/>
                <w:sz w:val="16"/>
                <w:szCs w:val="16"/>
              </w:rPr>
            </w:pPr>
            <w:r w:rsidRPr="0005799D">
              <w:rPr>
                <w:rFonts w:asciiTheme="minorHAnsi" w:hAnsiTheme="minorHAnsi" w:cstheme="minorHAnsi"/>
                <w:color w:val="auto"/>
                <w:sz w:val="16"/>
                <w:szCs w:val="16"/>
              </w:rPr>
              <w:t xml:space="preserve">Usage: </w:t>
            </w:r>
            <w:r w:rsidRPr="0005799D">
              <w:rPr>
                <w:rFonts w:asciiTheme="minorHAnsi" w:hAnsiTheme="minorHAnsi"/>
                <w:sz w:val="16"/>
                <w:szCs w:val="16"/>
              </w:rPr>
              <w:t>[user] [data source] [job group]</w:t>
            </w:r>
          </w:p>
        </w:tc>
      </w:tr>
      <w:tr w:rsidR="0005799D" w:rsidRPr="0005799D" w14:paraId="65E1EC43" w14:textId="77777777" w:rsidTr="00D31C48">
        <w:trPr>
          <w:jc w:val="center"/>
        </w:trPr>
        <w:tc>
          <w:tcPr>
            <w:tcW w:w="0" w:type="auto"/>
            <w:vAlign w:val="center"/>
          </w:tcPr>
          <w:p w14:paraId="6FA2D938"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5743353" w14:textId="70537B95"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Group {0}</w:t>
            </w:r>
          </w:p>
        </w:tc>
      </w:tr>
      <w:tr w:rsidR="0005799D" w:rsidRPr="0005799D" w14:paraId="18B8CA5F" w14:textId="77777777" w:rsidTr="00D31C48">
        <w:trPr>
          <w:jc w:val="center"/>
        </w:trPr>
        <w:tc>
          <w:tcPr>
            <w:tcW w:w="0" w:type="auto"/>
            <w:vAlign w:val="center"/>
          </w:tcPr>
          <w:p w14:paraId="2731C2DF"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9000</w:t>
            </w:r>
          </w:p>
        </w:tc>
        <w:tc>
          <w:tcPr>
            <w:tcW w:w="0" w:type="auto"/>
            <w:vAlign w:val="center"/>
          </w:tcPr>
          <w:p w14:paraId="3B0DBA81" w14:textId="49831683"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All jobs in Job Group {0} succeeded</w:t>
            </w:r>
          </w:p>
        </w:tc>
      </w:tr>
      <w:tr w:rsidR="0005799D" w:rsidRPr="0005799D" w14:paraId="16260947" w14:textId="77777777" w:rsidTr="00D31C48">
        <w:trPr>
          <w:jc w:val="center"/>
        </w:trPr>
        <w:tc>
          <w:tcPr>
            <w:tcW w:w="0" w:type="auto"/>
            <w:vAlign w:val="center"/>
          </w:tcPr>
          <w:p w14:paraId="04385A6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00F01A1A" w14:textId="300BB182"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jobs within Job Group {0} failed</w:t>
            </w:r>
          </w:p>
        </w:tc>
      </w:tr>
    </w:tbl>
    <w:p w14:paraId="4F8F3E5F" w14:textId="05E56EE0" w:rsidR="00BE25A7" w:rsidRDefault="00BE25A7" w:rsidP="00BE25A7">
      <w:pPr>
        <w:pStyle w:val="Heading2"/>
      </w:pPr>
      <w:bookmarkStart w:id="68" w:name="_Toc526842090"/>
      <w:r>
        <w:t>Quartz</w:t>
      </w:r>
      <w:r w:rsidR="005A6F26">
        <w:t xml:space="preserve"> </w:t>
      </w:r>
      <w:r>
        <w:t>Restart</w:t>
      </w:r>
      <w:r w:rsidR="005A6F26">
        <w:t xml:space="preserve"> </w:t>
      </w:r>
      <w:r>
        <w:t>Status</w:t>
      </w:r>
      <w:bookmarkEnd w:id="68"/>
    </w:p>
    <w:p w14:paraId="4558AF15" w14:textId="77777777" w:rsidR="00962735" w:rsidRDefault="00962735" w:rsidP="00962735">
      <w:pPr>
        <w:rPr>
          <w:rFonts w:cs="Arial"/>
        </w:rPr>
      </w:pPr>
      <w:r w:rsidRPr="00962735">
        <w:rPr>
          <w:rFonts w:cs="Arial"/>
          <w:b/>
        </w:rPr>
        <w:t>Mid-Tier</w:t>
      </w:r>
      <w:r>
        <w:rPr>
          <w:rFonts w:cs="Arial"/>
        </w:rPr>
        <w:t>: Primary and Secondary</w:t>
      </w:r>
    </w:p>
    <w:p w14:paraId="76419A08" w14:textId="77777777" w:rsidR="00962735" w:rsidRPr="00962735" w:rsidRDefault="00962735" w:rsidP="00962735"/>
    <w:p w14:paraId="4DBF2A34" w14:textId="77777777" w:rsidR="0080426D" w:rsidRDefault="0080426D" w:rsidP="00795D4F">
      <w:r w:rsidRPr="00BB0777">
        <w:rPr>
          <w:b/>
        </w:rPr>
        <w:t>Purpose</w:t>
      </w:r>
      <w:r>
        <w:t>:</w:t>
      </w:r>
      <w:r w:rsidR="00BB0777">
        <w:t xml:space="preserve"> To determine if a Quartz command can be started or if it requies a restart/recovery.</w:t>
      </w:r>
    </w:p>
    <w:p w14:paraId="39C2EC20" w14:textId="77777777" w:rsidR="00BB0777" w:rsidRDefault="00BB0777" w:rsidP="00795D4F"/>
    <w:p w14:paraId="05E95C4C" w14:textId="77777777" w:rsidR="00BB0777" w:rsidRDefault="00BB0777" w:rsidP="00BB0777">
      <w:r w:rsidRPr="00BB0777">
        <w:rPr>
          <w:b/>
        </w:rPr>
        <w:t>Usage</w:t>
      </w:r>
      <w:r w:rsidRPr="00631DAB">
        <w:t xml:space="preserve">: </w:t>
      </w:r>
      <w:r w:rsidR="001916EE">
        <w:t xml:space="preserve">QuartzRestartStatus </w:t>
      </w:r>
      <w:r w:rsidR="00A3107D">
        <w:t>[user]</w:t>
      </w:r>
      <w:r w:rsidRPr="00631DAB">
        <w:t xml:space="preserve"> [data source] [command name] ['data' | 'structure']</w:t>
      </w:r>
    </w:p>
    <w:p w14:paraId="64868CD3" w14:textId="77777777" w:rsidR="00AB6F73" w:rsidRDefault="00AB6F73" w:rsidP="00AB6F73">
      <w:pPr>
        <w:ind w:firstLine="720"/>
      </w:pPr>
      <w:r>
        <w:t>['data' | 'structure'] required only when [command name] is cimsyncpkbf.</w:t>
      </w:r>
    </w:p>
    <w:p w14:paraId="18D563DB" w14:textId="77777777" w:rsidR="00BB0777" w:rsidRPr="00AB6F73" w:rsidRDefault="00BB0777" w:rsidP="00BB0777">
      <w:pPr>
        <w:rPr>
          <w:b/>
        </w:rPr>
      </w:pPr>
    </w:p>
    <w:p w14:paraId="4D647CEF" w14:textId="77777777" w:rsidR="0013423D" w:rsidRDefault="0013423D" w:rsidP="0013423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410"/>
        <w:gridCol w:w="6141"/>
      </w:tblGrid>
      <w:tr w:rsidR="0013423D" w:rsidRPr="00631DAB" w14:paraId="29097236" w14:textId="77777777" w:rsidTr="0013423D">
        <w:trPr>
          <w:jc w:val="center"/>
        </w:trPr>
        <w:tc>
          <w:tcPr>
            <w:tcW w:w="0" w:type="auto"/>
            <w:shd w:val="clear" w:color="auto" w:fill="005596" w:themeFill="text2"/>
            <w:vAlign w:val="center"/>
          </w:tcPr>
          <w:p w14:paraId="2319B564" w14:textId="77777777" w:rsidR="0013423D" w:rsidRPr="00631DAB" w:rsidRDefault="0013423D"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C508BA1" w14:textId="77777777" w:rsidR="0013423D" w:rsidRPr="00631DAB" w:rsidRDefault="0013423D"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3423D" w:rsidRPr="00631DAB" w14:paraId="411076FA" w14:textId="77777777" w:rsidTr="0013423D">
        <w:trPr>
          <w:jc w:val="center"/>
        </w:trPr>
        <w:tc>
          <w:tcPr>
            <w:tcW w:w="0" w:type="auto"/>
            <w:vAlign w:val="center"/>
          </w:tcPr>
          <w:p w14:paraId="6A6F497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A628837"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3423D" w:rsidRPr="00631DAB" w14:paraId="2C44D2C7" w14:textId="77777777" w:rsidTr="0013423D">
        <w:trPr>
          <w:jc w:val="center"/>
        </w:trPr>
        <w:tc>
          <w:tcPr>
            <w:tcW w:w="0" w:type="auto"/>
            <w:vAlign w:val="center"/>
          </w:tcPr>
          <w:p w14:paraId="2FB13C3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D6023A9"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3423D" w:rsidRPr="00631DAB" w14:paraId="72D39186" w14:textId="77777777" w:rsidTr="0013423D">
        <w:trPr>
          <w:jc w:val="center"/>
        </w:trPr>
        <w:tc>
          <w:tcPr>
            <w:tcW w:w="0" w:type="auto"/>
            <w:vAlign w:val="center"/>
          </w:tcPr>
          <w:p w14:paraId="6756E19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0B19AB76"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command name – supported commands are cimsyncpkbf, cimdatrm and cimdatupd</w:t>
            </w:r>
          </w:p>
        </w:tc>
      </w:tr>
      <w:tr w:rsidR="0013423D" w:rsidRPr="00631DAB" w14:paraId="554CEDDB" w14:textId="77777777" w:rsidTr="0013423D">
        <w:trPr>
          <w:jc w:val="center"/>
        </w:trPr>
        <w:tc>
          <w:tcPr>
            <w:tcW w:w="0" w:type="auto"/>
            <w:vAlign w:val="center"/>
          </w:tcPr>
          <w:p w14:paraId="3982C2B5" w14:textId="77777777" w:rsidR="0013423D" w:rsidRPr="00B650A8" w:rsidRDefault="0013423D" w:rsidP="0013423D">
            <w:pPr>
              <w:jc w:val="left"/>
              <w:rPr>
                <w:rFonts w:asciiTheme="minorHAnsi" w:hAnsiTheme="minorHAnsi" w:cstheme="minorHAnsi"/>
                <w:sz w:val="16"/>
                <w:szCs w:val="16"/>
              </w:rPr>
            </w:pPr>
            <w:r>
              <w:rPr>
                <w:rFonts w:asciiTheme="minorHAnsi" w:hAnsiTheme="minorHAnsi" w:cstheme="minorHAnsi"/>
                <w:color w:val="auto"/>
                <w:sz w:val="16"/>
                <w:szCs w:val="16"/>
              </w:rPr>
              <w:t>‘data’ | ‘structure’</w:t>
            </w:r>
          </w:p>
        </w:tc>
        <w:tc>
          <w:tcPr>
            <w:tcW w:w="0" w:type="auto"/>
            <w:vAlign w:val="center"/>
          </w:tcPr>
          <w:p w14:paraId="68746B80" w14:textId="77777777" w:rsidR="0013423D" w:rsidRPr="00631DAB" w:rsidRDefault="00AB6F73"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The type of quartz sync – only used with cimsyncpkbf</w:t>
            </w:r>
          </w:p>
        </w:tc>
      </w:tr>
    </w:tbl>
    <w:p w14:paraId="034DDB08" w14:textId="77777777" w:rsidR="0013423D" w:rsidRPr="00631DAB" w:rsidRDefault="0013423D" w:rsidP="00BB0777"/>
    <w:p w14:paraId="5CD867AB" w14:textId="77777777" w:rsidR="0080426D" w:rsidRPr="0080426D" w:rsidRDefault="0080426D" w:rsidP="0080426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009"/>
      </w:tblGrid>
      <w:tr w:rsidR="0012206C" w:rsidRPr="00631DAB" w14:paraId="41C739C8" w14:textId="77777777" w:rsidTr="004B718C">
        <w:trPr>
          <w:jc w:val="center"/>
        </w:trPr>
        <w:tc>
          <w:tcPr>
            <w:tcW w:w="0" w:type="auto"/>
            <w:shd w:val="clear" w:color="auto" w:fill="005596" w:themeFill="text2"/>
            <w:vAlign w:val="center"/>
          </w:tcPr>
          <w:p w14:paraId="750DF9F1" w14:textId="77777777" w:rsidR="0012206C" w:rsidRPr="00631DAB" w:rsidRDefault="0012206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43A75D5" w14:textId="77777777" w:rsidR="0012206C" w:rsidRPr="00631DAB" w:rsidRDefault="0012206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2206C" w:rsidRPr="00631DAB" w14:paraId="57F9832A" w14:textId="77777777" w:rsidTr="004B718C">
        <w:trPr>
          <w:jc w:val="center"/>
        </w:trPr>
        <w:tc>
          <w:tcPr>
            <w:tcW w:w="0" w:type="auto"/>
            <w:vAlign w:val="center"/>
          </w:tcPr>
          <w:p w14:paraId="1300797D"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415CFF" w14:textId="77777777" w:rsidR="0012206C" w:rsidRPr="00AB6F73" w:rsidRDefault="0012206C"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Usage: [user] </w:t>
            </w:r>
            <w:r w:rsidR="004B718C" w:rsidRPr="00AB6F73">
              <w:rPr>
                <w:rFonts w:asciiTheme="minorHAnsi" w:hAnsiTheme="minorHAnsi" w:cstheme="minorHAnsi"/>
                <w:color w:val="auto"/>
                <w:sz w:val="16"/>
                <w:szCs w:val="16"/>
              </w:rPr>
              <w:t>[data source] [command name] [</w:t>
            </w:r>
            <w:r w:rsidRPr="00AB6F73">
              <w:rPr>
                <w:rFonts w:asciiTheme="minorHAnsi" w:hAnsiTheme="minorHAnsi" w:cstheme="minorHAnsi"/>
                <w:color w:val="auto"/>
                <w:sz w:val="16"/>
                <w:szCs w:val="16"/>
              </w:rPr>
              <w:t>'data' | 'structure']</w:t>
            </w:r>
          </w:p>
          <w:p w14:paraId="2A995909" w14:textId="77777777" w:rsidR="00AB6F73" w:rsidRPr="00AB6F73" w:rsidRDefault="00AB6F73"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['data' | 'structure'] required only when [command name] is cimsyncpkbf.</w:t>
            </w:r>
          </w:p>
        </w:tc>
      </w:tr>
      <w:tr w:rsidR="0012206C" w:rsidRPr="00631DAB" w14:paraId="25CA16C4" w14:textId="77777777" w:rsidTr="004B718C">
        <w:trPr>
          <w:jc w:val="center"/>
        </w:trPr>
        <w:tc>
          <w:tcPr>
            <w:tcW w:w="0" w:type="auto"/>
            <w:vAlign w:val="center"/>
          </w:tcPr>
          <w:p w14:paraId="1A29B462"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CF9CA13"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2206C" w:rsidRPr="00631DAB" w14:paraId="4CFA88C9" w14:textId="77777777" w:rsidTr="004B718C">
        <w:trPr>
          <w:jc w:val="center"/>
        </w:trPr>
        <w:tc>
          <w:tcPr>
            <w:tcW w:w="0" w:type="auto"/>
            <w:vAlign w:val="center"/>
          </w:tcPr>
          <w:p w14:paraId="54D82B34"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03FE471B"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2206C" w:rsidRPr="00631DAB" w14:paraId="374FB2F9" w14:textId="77777777" w:rsidTr="004B718C">
        <w:trPr>
          <w:jc w:val="center"/>
        </w:trPr>
        <w:tc>
          <w:tcPr>
            <w:tcW w:w="0" w:type="auto"/>
            <w:vAlign w:val="center"/>
          </w:tcPr>
          <w:p w14:paraId="425E66C7"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A99BF61"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2206C" w:rsidRPr="00631DAB" w14:paraId="26F3D64A" w14:textId="77777777" w:rsidTr="004B718C">
        <w:trPr>
          <w:jc w:val="center"/>
        </w:trPr>
        <w:tc>
          <w:tcPr>
            <w:tcW w:w="0" w:type="auto"/>
            <w:vAlign w:val="center"/>
          </w:tcPr>
          <w:p w14:paraId="0791BFE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7D7C5C74" w14:textId="77777777" w:rsidR="0012206C" w:rsidRPr="00631DAB" w:rsidRDefault="0012206C"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2206C" w:rsidRPr="00631DAB" w14:paraId="108CA2B5" w14:textId="77777777" w:rsidTr="004B718C">
        <w:trPr>
          <w:jc w:val="center"/>
        </w:trPr>
        <w:tc>
          <w:tcPr>
            <w:tcW w:w="0" w:type="auto"/>
            <w:vAlign w:val="center"/>
          </w:tcPr>
          <w:p w14:paraId="73708A01"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3F6B4040"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2206C" w:rsidRPr="00631DAB" w14:paraId="23FF8232" w14:textId="77777777" w:rsidTr="004B718C">
        <w:trPr>
          <w:jc w:val="center"/>
        </w:trPr>
        <w:tc>
          <w:tcPr>
            <w:tcW w:w="0" w:type="auto"/>
            <w:vAlign w:val="center"/>
          </w:tcPr>
          <w:p w14:paraId="7E4AA9D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116327EE"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2206C" w:rsidRPr="00631DAB" w14:paraId="2222360A" w14:textId="77777777" w:rsidTr="004B718C">
        <w:trPr>
          <w:jc w:val="center"/>
        </w:trPr>
        <w:tc>
          <w:tcPr>
            <w:tcW w:w="0" w:type="auto"/>
            <w:vAlign w:val="center"/>
          </w:tcPr>
          <w:p w14:paraId="1C327C80"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57DF0727"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68AA759C" w14:textId="77777777" w:rsidR="00E56FE0" w:rsidRDefault="00E56FE0" w:rsidP="00E56FE0">
      <w:pPr>
        <w:pStyle w:val="Heading2"/>
      </w:pPr>
      <w:bookmarkStart w:id="69" w:name="_Toc526842091"/>
      <w:r>
        <w:lastRenderedPageBreak/>
        <w:t xml:space="preserve">Quartz </w:t>
      </w:r>
      <w:r w:rsidR="006322E5">
        <w:t>Sync</w:t>
      </w:r>
      <w:r>
        <w:t xml:space="preserve"> Status</w:t>
      </w:r>
      <w:bookmarkEnd w:id="69"/>
    </w:p>
    <w:p w14:paraId="6E6ED9C8" w14:textId="77777777" w:rsidR="00E56FE0" w:rsidRDefault="00E56FE0" w:rsidP="00E56FE0">
      <w:pPr>
        <w:rPr>
          <w:rFonts w:cs="Arial"/>
        </w:rPr>
      </w:pPr>
      <w:r w:rsidRPr="00962735">
        <w:rPr>
          <w:rFonts w:cs="Arial"/>
          <w:b/>
        </w:rPr>
        <w:t>Mid-Tier</w:t>
      </w:r>
      <w:r>
        <w:rPr>
          <w:rFonts w:cs="Arial"/>
        </w:rPr>
        <w:t>: Primary and Secondary</w:t>
      </w:r>
    </w:p>
    <w:p w14:paraId="2DA5AE04" w14:textId="77777777" w:rsidR="00E56FE0" w:rsidRPr="00962735" w:rsidRDefault="00E56FE0" w:rsidP="00E56FE0"/>
    <w:p w14:paraId="481199B5" w14:textId="77777777" w:rsidR="00E56FE0" w:rsidRDefault="00E56FE0" w:rsidP="00E56FE0">
      <w:r w:rsidRPr="00BB0777">
        <w:rPr>
          <w:b/>
        </w:rPr>
        <w:t>Purpose</w:t>
      </w:r>
      <w:r>
        <w:t xml:space="preserve">: </w:t>
      </w:r>
      <w:r w:rsidRPr="006322E5">
        <w:t xml:space="preserve">To </w:t>
      </w:r>
      <w:r w:rsidR="007A6094" w:rsidRPr="006322E5">
        <w:t>determine</w:t>
      </w:r>
      <w:r w:rsidR="006322E5" w:rsidRPr="006322E5">
        <w:t xml:space="preserve"> </w:t>
      </w:r>
      <w:r w:rsidR="006322E5">
        <w:t>if a Quartz C</w:t>
      </w:r>
      <w:r w:rsidR="006322E5" w:rsidRPr="006322E5">
        <w:t>ube needs to be structure and/or data synchronized</w:t>
      </w:r>
      <w:r w:rsidR="00C270C0">
        <w:t>.</w:t>
      </w:r>
    </w:p>
    <w:p w14:paraId="66428ED1" w14:textId="77777777" w:rsidR="00E56FE0" w:rsidRDefault="00E56FE0" w:rsidP="00E56FE0"/>
    <w:p w14:paraId="226DCE81" w14:textId="77777777" w:rsidR="00E56FE0" w:rsidRDefault="00E56FE0" w:rsidP="006322E5">
      <w:r w:rsidRPr="00BB0777">
        <w:rPr>
          <w:b/>
        </w:rPr>
        <w:t>Usage</w:t>
      </w:r>
      <w:r w:rsidRPr="00631DAB">
        <w:t xml:space="preserve">: </w:t>
      </w:r>
      <w:r w:rsidR="006322E5">
        <w:t>QuartzSync</w:t>
      </w:r>
      <w:r>
        <w:t>Status [user]</w:t>
      </w:r>
      <w:r w:rsidRPr="00631DAB">
        <w:t xml:space="preserve"> [data source] [</w:t>
      </w:r>
      <w:r w:rsidR="006322E5">
        <w:t>cube name]</w:t>
      </w:r>
    </w:p>
    <w:p w14:paraId="6997F7E3" w14:textId="77777777" w:rsidR="00E56FE0" w:rsidRPr="00AB6F73" w:rsidRDefault="00E56FE0" w:rsidP="00E56FE0">
      <w:pPr>
        <w:rPr>
          <w:b/>
        </w:rPr>
      </w:pPr>
    </w:p>
    <w:p w14:paraId="060DB52E" w14:textId="77777777" w:rsidR="00E56FE0" w:rsidRDefault="00E56FE0" w:rsidP="00E56FE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219"/>
      </w:tblGrid>
      <w:tr w:rsidR="00E56FE0" w:rsidRPr="00631DAB" w14:paraId="6264B58D" w14:textId="77777777" w:rsidTr="00200665">
        <w:trPr>
          <w:jc w:val="center"/>
        </w:trPr>
        <w:tc>
          <w:tcPr>
            <w:tcW w:w="0" w:type="auto"/>
            <w:shd w:val="clear" w:color="auto" w:fill="005596" w:themeFill="text2"/>
            <w:vAlign w:val="center"/>
          </w:tcPr>
          <w:p w14:paraId="56EC66E6" w14:textId="77777777" w:rsidR="00E56FE0" w:rsidRPr="00631DAB" w:rsidRDefault="00E56FE0" w:rsidP="0020066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346071" w14:textId="77777777" w:rsidR="00E56FE0" w:rsidRPr="00631DAB" w:rsidRDefault="00E56FE0" w:rsidP="0020066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E56FE0" w:rsidRPr="00631DAB" w14:paraId="77639A51" w14:textId="77777777" w:rsidTr="00200665">
        <w:trPr>
          <w:jc w:val="center"/>
        </w:trPr>
        <w:tc>
          <w:tcPr>
            <w:tcW w:w="0" w:type="auto"/>
            <w:vAlign w:val="center"/>
          </w:tcPr>
          <w:p w14:paraId="4C95CEA5"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A25636A"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E56FE0" w:rsidRPr="00631DAB" w14:paraId="4007A09D" w14:textId="77777777" w:rsidTr="00200665">
        <w:trPr>
          <w:jc w:val="center"/>
        </w:trPr>
        <w:tc>
          <w:tcPr>
            <w:tcW w:w="0" w:type="auto"/>
            <w:vAlign w:val="center"/>
          </w:tcPr>
          <w:p w14:paraId="43241A33"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B0DEB45" w14:textId="77777777" w:rsidR="00E56FE0" w:rsidRPr="00631DAB" w:rsidRDefault="00E56FE0"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E56FE0" w:rsidRPr="00631DAB" w14:paraId="5A722859" w14:textId="77777777" w:rsidTr="00200665">
        <w:trPr>
          <w:jc w:val="center"/>
        </w:trPr>
        <w:tc>
          <w:tcPr>
            <w:tcW w:w="0" w:type="auto"/>
            <w:vAlign w:val="center"/>
          </w:tcPr>
          <w:p w14:paraId="7FA98C1C" w14:textId="77777777" w:rsidR="00E56FE0" w:rsidRPr="00B650A8" w:rsidRDefault="006322E5" w:rsidP="00200665">
            <w:pPr>
              <w:jc w:val="left"/>
              <w:rPr>
                <w:rFonts w:asciiTheme="minorHAnsi" w:hAnsiTheme="minorHAnsi" w:cstheme="minorHAnsi"/>
                <w:sz w:val="16"/>
                <w:szCs w:val="16"/>
              </w:rPr>
            </w:pPr>
            <w:r>
              <w:rPr>
                <w:rFonts w:asciiTheme="minorHAnsi" w:hAnsiTheme="minorHAnsi" w:cstheme="minorHAnsi"/>
                <w:color w:val="auto"/>
                <w:sz w:val="16"/>
                <w:szCs w:val="16"/>
              </w:rPr>
              <w:t>cube</w:t>
            </w:r>
            <w:r w:rsidR="00E56FE0" w:rsidRPr="00B650A8">
              <w:rPr>
                <w:rFonts w:asciiTheme="minorHAnsi" w:hAnsiTheme="minorHAnsi" w:cstheme="minorHAnsi"/>
                <w:color w:val="auto"/>
                <w:sz w:val="16"/>
                <w:szCs w:val="16"/>
              </w:rPr>
              <w:t xml:space="preserve"> name</w:t>
            </w:r>
          </w:p>
        </w:tc>
        <w:tc>
          <w:tcPr>
            <w:tcW w:w="0" w:type="auto"/>
            <w:vAlign w:val="center"/>
          </w:tcPr>
          <w:p w14:paraId="26710FA6"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bl>
    <w:p w14:paraId="6882BE63" w14:textId="77777777" w:rsidR="00E56FE0" w:rsidRPr="00631DAB" w:rsidRDefault="00E56FE0" w:rsidP="00E56FE0"/>
    <w:p w14:paraId="7ACED6EB" w14:textId="77777777" w:rsidR="00E56FE0" w:rsidRPr="0080426D" w:rsidRDefault="00E56FE0" w:rsidP="00E56FE0">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2964"/>
      </w:tblGrid>
      <w:tr w:rsidR="00E56FE0" w:rsidRPr="00631DAB" w14:paraId="6CCC3252" w14:textId="77777777" w:rsidTr="00200665">
        <w:trPr>
          <w:jc w:val="center"/>
        </w:trPr>
        <w:tc>
          <w:tcPr>
            <w:tcW w:w="0" w:type="auto"/>
            <w:shd w:val="clear" w:color="auto" w:fill="005596" w:themeFill="text2"/>
            <w:vAlign w:val="center"/>
          </w:tcPr>
          <w:p w14:paraId="6C17F858" w14:textId="77777777" w:rsidR="00E56FE0" w:rsidRPr="00631DAB" w:rsidRDefault="00E56FE0" w:rsidP="0020066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E9F3549" w14:textId="77777777" w:rsidR="00E56FE0" w:rsidRPr="00631DAB" w:rsidRDefault="00E56FE0" w:rsidP="0020066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E56FE0" w:rsidRPr="00631DAB" w14:paraId="2D2987AC" w14:textId="77777777" w:rsidTr="00200665">
        <w:trPr>
          <w:jc w:val="center"/>
        </w:trPr>
        <w:tc>
          <w:tcPr>
            <w:tcW w:w="0" w:type="auto"/>
            <w:vAlign w:val="center"/>
          </w:tcPr>
          <w:p w14:paraId="70B356EB"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B1A5B33" w14:textId="77777777" w:rsidR="00E56FE0" w:rsidRPr="00AB6F73"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Usage: [user] [data source] [cube name]</w:t>
            </w:r>
          </w:p>
        </w:tc>
      </w:tr>
      <w:tr w:rsidR="00E56FE0" w:rsidRPr="00631DAB" w14:paraId="20409F07" w14:textId="77777777" w:rsidTr="00200665">
        <w:trPr>
          <w:jc w:val="center"/>
        </w:trPr>
        <w:tc>
          <w:tcPr>
            <w:tcW w:w="0" w:type="auto"/>
            <w:vAlign w:val="center"/>
          </w:tcPr>
          <w:p w14:paraId="2D46AAA7"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B0D81FE"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Cannot determine if a sync is pending</w:t>
            </w:r>
          </w:p>
        </w:tc>
      </w:tr>
      <w:tr w:rsidR="00E56FE0" w:rsidRPr="00631DAB" w14:paraId="276B2AB0" w14:textId="77777777" w:rsidTr="00200665">
        <w:trPr>
          <w:jc w:val="center"/>
        </w:trPr>
        <w:tc>
          <w:tcPr>
            <w:tcW w:w="0" w:type="auto"/>
            <w:vAlign w:val="center"/>
          </w:tcPr>
          <w:p w14:paraId="6A219A65"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262D0024"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Quartz Cube structure and data is in sync</w:t>
            </w:r>
          </w:p>
        </w:tc>
      </w:tr>
      <w:tr w:rsidR="00E56FE0" w:rsidRPr="00631DAB" w14:paraId="49A17771" w14:textId="77777777" w:rsidTr="00200665">
        <w:trPr>
          <w:jc w:val="center"/>
        </w:trPr>
        <w:tc>
          <w:tcPr>
            <w:tcW w:w="0" w:type="auto"/>
            <w:vAlign w:val="center"/>
          </w:tcPr>
          <w:p w14:paraId="555171F6"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08DC3E8"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Both structure and data syncs are pending</w:t>
            </w:r>
          </w:p>
        </w:tc>
      </w:tr>
      <w:tr w:rsidR="00E56FE0" w:rsidRPr="00631DAB" w14:paraId="4C9F737E" w14:textId="77777777" w:rsidTr="00200665">
        <w:trPr>
          <w:jc w:val="center"/>
        </w:trPr>
        <w:tc>
          <w:tcPr>
            <w:tcW w:w="0" w:type="auto"/>
            <w:vAlign w:val="center"/>
          </w:tcPr>
          <w:p w14:paraId="527013EC"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30B937D3" w14:textId="77777777" w:rsidR="00E56FE0" w:rsidRPr="00631DAB" w:rsidRDefault="008D3856" w:rsidP="00200665">
            <w:pPr>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Structure sync is pending</w:t>
            </w:r>
          </w:p>
        </w:tc>
      </w:tr>
      <w:tr w:rsidR="00E56FE0" w:rsidRPr="00631DAB" w14:paraId="005EED11" w14:textId="77777777" w:rsidTr="00200665">
        <w:trPr>
          <w:jc w:val="center"/>
        </w:trPr>
        <w:tc>
          <w:tcPr>
            <w:tcW w:w="0" w:type="auto"/>
            <w:vAlign w:val="center"/>
          </w:tcPr>
          <w:p w14:paraId="1C1E7A73"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584C40CD"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Data sync is pending</w:t>
            </w:r>
          </w:p>
        </w:tc>
      </w:tr>
    </w:tbl>
    <w:p w14:paraId="1DB1BDF0" w14:textId="6C4B6770" w:rsidR="00BE25A7" w:rsidRDefault="00BE25A7" w:rsidP="00BE25A7">
      <w:pPr>
        <w:pStyle w:val="Heading2"/>
      </w:pPr>
      <w:bookmarkStart w:id="70" w:name="_Toc526842092"/>
      <w:r>
        <w:t>Row</w:t>
      </w:r>
      <w:r w:rsidR="005A6F26">
        <w:t xml:space="preserve"> </w:t>
      </w:r>
      <w:r>
        <w:t>Count</w:t>
      </w:r>
      <w:bookmarkEnd w:id="70"/>
    </w:p>
    <w:p w14:paraId="46D06FE9" w14:textId="77777777" w:rsidR="00962735" w:rsidRDefault="00962735" w:rsidP="00962735">
      <w:pPr>
        <w:rPr>
          <w:rFonts w:cs="Arial"/>
        </w:rPr>
      </w:pPr>
      <w:r w:rsidRPr="00962735">
        <w:rPr>
          <w:rFonts w:cs="Arial"/>
          <w:b/>
        </w:rPr>
        <w:t>Mid-Tier</w:t>
      </w:r>
      <w:r>
        <w:rPr>
          <w:rFonts w:cs="Arial"/>
        </w:rPr>
        <w:t>: Primary only</w:t>
      </w:r>
    </w:p>
    <w:p w14:paraId="456221AC" w14:textId="77777777" w:rsidR="00962735" w:rsidRPr="00962735" w:rsidRDefault="00962735" w:rsidP="00962735"/>
    <w:p w14:paraId="60B2B021" w14:textId="77777777" w:rsidR="0080426D" w:rsidRDefault="0080426D" w:rsidP="0080426D">
      <w:r w:rsidRPr="00A633A8">
        <w:rPr>
          <w:b/>
        </w:rPr>
        <w:t>Purpose</w:t>
      </w:r>
      <w:r>
        <w:t>:</w:t>
      </w:r>
      <w:r w:rsidR="00A633A8">
        <w:t xml:space="preserve"> To get the row count of a database table.</w:t>
      </w:r>
    </w:p>
    <w:p w14:paraId="421BCA5D" w14:textId="77777777" w:rsidR="00A633A8" w:rsidRDefault="00A633A8" w:rsidP="0080426D"/>
    <w:p w14:paraId="3F2F2C99" w14:textId="7CDDC527" w:rsidR="00A633A8" w:rsidRDefault="00A633A8" w:rsidP="00A633A8">
      <w:r w:rsidRPr="00A633A8">
        <w:rPr>
          <w:b/>
        </w:rPr>
        <w:t>Usage</w:t>
      </w:r>
      <w:r w:rsidRPr="00631DAB">
        <w:t xml:space="preserve">: </w:t>
      </w:r>
      <w:r w:rsidR="001916EE">
        <w:t xml:space="preserve">RowCount </w:t>
      </w:r>
      <w:r w:rsidR="00A3107D">
        <w:t>[user]</w:t>
      </w:r>
      <w:r w:rsidRPr="00631DAB">
        <w:t xml:space="preserve"> [data source] [table name]</w:t>
      </w:r>
      <w:r w:rsidR="00707F2C">
        <w:t xml:space="preserve"> [allowed error codes]</w:t>
      </w:r>
    </w:p>
    <w:p w14:paraId="0FCEC91E" w14:textId="77777777" w:rsidR="00A633A8" w:rsidRDefault="00A633A8" w:rsidP="00A633A8"/>
    <w:p w14:paraId="0B064E15" w14:textId="77777777" w:rsidR="00DF494E" w:rsidRDefault="00DF494E" w:rsidP="00DF494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511"/>
        <w:gridCol w:w="7106"/>
      </w:tblGrid>
      <w:tr w:rsidR="00DF494E" w:rsidRPr="00631DAB" w14:paraId="74023DE9" w14:textId="77777777" w:rsidTr="00A843E5">
        <w:trPr>
          <w:jc w:val="center"/>
        </w:trPr>
        <w:tc>
          <w:tcPr>
            <w:tcW w:w="0" w:type="auto"/>
            <w:shd w:val="clear" w:color="auto" w:fill="005596" w:themeFill="text2"/>
            <w:vAlign w:val="center"/>
          </w:tcPr>
          <w:p w14:paraId="0BEE285D" w14:textId="77777777" w:rsidR="00DF494E" w:rsidRPr="00631DAB" w:rsidRDefault="00DF494E"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A8F3C1F" w14:textId="77777777" w:rsidR="00DF494E" w:rsidRPr="00631DAB" w:rsidRDefault="00DF494E"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494E" w:rsidRPr="00631DAB" w14:paraId="3EE19F2A" w14:textId="77777777" w:rsidTr="00A843E5">
        <w:trPr>
          <w:jc w:val="center"/>
        </w:trPr>
        <w:tc>
          <w:tcPr>
            <w:tcW w:w="0" w:type="auto"/>
            <w:vAlign w:val="center"/>
          </w:tcPr>
          <w:p w14:paraId="150E0CE2"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710E9AE"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DF494E" w:rsidRPr="00631DAB" w14:paraId="08911158" w14:textId="77777777" w:rsidTr="00A843E5">
        <w:trPr>
          <w:jc w:val="center"/>
        </w:trPr>
        <w:tc>
          <w:tcPr>
            <w:tcW w:w="0" w:type="auto"/>
            <w:vAlign w:val="center"/>
          </w:tcPr>
          <w:p w14:paraId="70A3D7C3"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89934F2" w14:textId="77777777" w:rsidR="00DF494E" w:rsidRPr="00631DAB" w:rsidRDefault="00DF494E"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database instance</w:t>
            </w:r>
          </w:p>
        </w:tc>
      </w:tr>
      <w:tr w:rsidR="00DF494E" w:rsidRPr="00631DAB" w14:paraId="7675368B" w14:textId="77777777" w:rsidTr="00A843E5">
        <w:trPr>
          <w:jc w:val="center"/>
        </w:trPr>
        <w:tc>
          <w:tcPr>
            <w:tcW w:w="0" w:type="auto"/>
            <w:vAlign w:val="center"/>
          </w:tcPr>
          <w:p w14:paraId="4052FFE3" w14:textId="77777777" w:rsidR="00DF494E" w:rsidRPr="00B650A8" w:rsidRDefault="00DF494E" w:rsidP="00A843E5">
            <w:pPr>
              <w:jc w:val="left"/>
              <w:rPr>
                <w:rFonts w:asciiTheme="minorHAnsi" w:hAnsiTheme="minorHAnsi" w:cstheme="minorHAnsi"/>
                <w:sz w:val="16"/>
                <w:szCs w:val="16"/>
              </w:rPr>
            </w:pPr>
            <w:r>
              <w:rPr>
                <w:rFonts w:asciiTheme="minorHAnsi" w:hAnsiTheme="minorHAnsi" w:cstheme="minorHAnsi"/>
                <w:color w:val="auto"/>
                <w:sz w:val="16"/>
                <w:szCs w:val="16"/>
              </w:rPr>
              <w:t>table</w:t>
            </w:r>
            <w:r w:rsidRPr="00B650A8">
              <w:rPr>
                <w:rFonts w:asciiTheme="minorHAnsi" w:hAnsiTheme="minorHAnsi" w:cstheme="minorHAnsi"/>
                <w:color w:val="auto"/>
                <w:sz w:val="16"/>
                <w:szCs w:val="16"/>
              </w:rPr>
              <w:t xml:space="preserve"> name</w:t>
            </w:r>
          </w:p>
        </w:tc>
        <w:tc>
          <w:tcPr>
            <w:tcW w:w="0" w:type="auto"/>
            <w:vAlign w:val="center"/>
          </w:tcPr>
          <w:p w14:paraId="4B2F73AB"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database table to get the row count from</w:t>
            </w:r>
          </w:p>
        </w:tc>
      </w:tr>
      <w:tr w:rsidR="00707F2C" w:rsidRPr="00631DAB" w14:paraId="75360BA1" w14:textId="77777777" w:rsidTr="00A843E5">
        <w:trPr>
          <w:jc w:val="center"/>
        </w:trPr>
        <w:tc>
          <w:tcPr>
            <w:tcW w:w="0" w:type="auto"/>
            <w:vAlign w:val="center"/>
          </w:tcPr>
          <w:p w14:paraId="58B18335" w14:textId="0E5BB3D3" w:rsidR="00707F2C" w:rsidRDefault="00707F2C"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allowed error codes</w:t>
            </w:r>
          </w:p>
        </w:tc>
        <w:tc>
          <w:tcPr>
            <w:tcW w:w="0" w:type="auto"/>
            <w:vAlign w:val="center"/>
          </w:tcPr>
          <w:p w14:paraId="2D035DE6" w14:textId="6C7E6FFF" w:rsidR="00707F2C" w:rsidRDefault="00707F2C"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Comma separated list of error codes used to filter rows based on the value in the “ERROR_CODE” column.</w:t>
            </w:r>
          </w:p>
        </w:tc>
      </w:tr>
    </w:tbl>
    <w:p w14:paraId="09BA6105" w14:textId="77777777" w:rsidR="00DF494E" w:rsidRPr="00631DAB" w:rsidRDefault="00DF494E" w:rsidP="00A633A8"/>
    <w:p w14:paraId="4E28AD4B" w14:textId="77777777" w:rsidR="0080426D" w:rsidRPr="0080426D" w:rsidRDefault="0080426D" w:rsidP="0080426D">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837"/>
      </w:tblGrid>
      <w:tr w:rsidR="004B718C" w:rsidRPr="00631DAB" w14:paraId="7497BCF4" w14:textId="77777777" w:rsidTr="00631DAB">
        <w:trPr>
          <w:jc w:val="center"/>
        </w:trPr>
        <w:tc>
          <w:tcPr>
            <w:tcW w:w="0" w:type="auto"/>
            <w:shd w:val="clear" w:color="auto" w:fill="005596" w:themeFill="text2"/>
            <w:vAlign w:val="center"/>
          </w:tcPr>
          <w:p w14:paraId="098D0418" w14:textId="77777777" w:rsidR="004B718C" w:rsidRPr="00631DAB" w:rsidRDefault="004B718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E2CB23" w14:textId="77777777" w:rsidR="004B718C" w:rsidRPr="00631DAB" w:rsidRDefault="004B718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B718C" w:rsidRPr="00631DAB" w14:paraId="0034A1C5" w14:textId="77777777" w:rsidTr="00631DAB">
        <w:trPr>
          <w:jc w:val="center"/>
        </w:trPr>
        <w:tc>
          <w:tcPr>
            <w:tcW w:w="0" w:type="auto"/>
            <w:vAlign w:val="center"/>
          </w:tcPr>
          <w:p w14:paraId="7C38C22B"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87DE12F" w14:textId="77777777" w:rsidR="004B718C"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4B718C" w:rsidRPr="00631DAB">
              <w:rPr>
                <w:rFonts w:asciiTheme="minorHAnsi" w:hAnsiTheme="minorHAnsi" w:cstheme="minorHAnsi"/>
                <w:color w:val="auto"/>
                <w:sz w:val="16"/>
                <w:szCs w:val="16"/>
              </w:rPr>
              <w:t xml:space="preserve"> [data source] [table name]</w:t>
            </w:r>
          </w:p>
        </w:tc>
      </w:tr>
      <w:tr w:rsidR="004B718C" w:rsidRPr="00631DAB" w14:paraId="5AF8A33A" w14:textId="77777777" w:rsidTr="00631DAB">
        <w:trPr>
          <w:jc w:val="center"/>
        </w:trPr>
        <w:tc>
          <w:tcPr>
            <w:tcW w:w="0" w:type="auto"/>
            <w:vAlign w:val="center"/>
          </w:tcPr>
          <w:p w14:paraId="7E2E9FEF"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5DBA9BD2" w14:textId="77777777" w:rsidR="004B718C" w:rsidRPr="00631DAB" w:rsidRDefault="004B718C" w:rsidP="00631DAB">
            <w:pPr>
              <w:autoSpaceDE w:val="0"/>
              <w:autoSpaceDN w:val="0"/>
              <w:adjustRightInd w:val="0"/>
              <w:jc w:val="left"/>
              <w:rPr>
                <w:rFonts w:asciiTheme="minorHAnsi" w:hAnsiTheme="minorHAnsi" w:cstheme="minorHAnsi"/>
                <w:color w:val="A31515"/>
                <w:sz w:val="16"/>
                <w:szCs w:val="16"/>
              </w:rPr>
            </w:pPr>
            <w:r w:rsidRPr="00631DAB">
              <w:rPr>
                <w:rFonts w:asciiTheme="minorHAnsi" w:hAnsiTheme="minorHAnsi" w:cstheme="minorHAnsi"/>
                <w:color w:val="auto"/>
                <w:sz w:val="16"/>
                <w:szCs w:val="16"/>
              </w:rPr>
              <w:t>Cannot determine row count</w:t>
            </w:r>
          </w:p>
        </w:tc>
      </w:tr>
      <w:tr w:rsidR="00CE7D59" w:rsidRPr="00631DAB" w14:paraId="1175EEED" w14:textId="77777777" w:rsidTr="00631DAB">
        <w:trPr>
          <w:jc w:val="center"/>
        </w:trPr>
        <w:tc>
          <w:tcPr>
            <w:tcW w:w="0" w:type="auto"/>
            <w:vAlign w:val="center"/>
          </w:tcPr>
          <w:p w14:paraId="0F9ABD0B" w14:textId="77777777" w:rsidR="00CE7D59" w:rsidRPr="00631DAB" w:rsidRDefault="00CE7D59" w:rsidP="00631DAB">
            <w:pPr>
              <w:jc w:val="center"/>
              <w:rPr>
                <w:rFonts w:asciiTheme="minorHAnsi" w:hAnsiTheme="minorHAnsi" w:cstheme="minorHAnsi"/>
                <w:color w:val="auto"/>
                <w:sz w:val="16"/>
                <w:szCs w:val="16"/>
              </w:rPr>
            </w:pPr>
            <w:r>
              <w:rPr>
                <w:rFonts w:asciiTheme="minorHAnsi" w:hAnsiTheme="minorHAnsi" w:cstheme="minorHAnsi"/>
                <w:color w:val="auto"/>
                <w:sz w:val="16"/>
                <w:szCs w:val="16"/>
              </w:rPr>
              <w:t>&gt;= 0</w:t>
            </w:r>
          </w:p>
        </w:tc>
        <w:tc>
          <w:tcPr>
            <w:tcW w:w="0" w:type="auto"/>
            <w:vAlign w:val="center"/>
          </w:tcPr>
          <w:p w14:paraId="3E5301B9" w14:textId="77777777" w:rsidR="00CE7D59" w:rsidRPr="00631DAB" w:rsidRDefault="00CE7D59"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tables row count</w:t>
            </w:r>
          </w:p>
        </w:tc>
      </w:tr>
    </w:tbl>
    <w:p w14:paraId="745BAFF8" w14:textId="77777777" w:rsidR="00BE25A7" w:rsidRDefault="00BE25A7" w:rsidP="00BE25A7"/>
    <w:p w14:paraId="6B51398B" w14:textId="77777777" w:rsidR="005D5007" w:rsidRDefault="005D5007">
      <w:pPr>
        <w:jc w:val="left"/>
        <w:rPr>
          <w:rFonts w:cs="Arial"/>
          <w:b/>
          <w:bCs/>
          <w:iCs/>
          <w:color w:val="005596"/>
          <w:sz w:val="28"/>
          <w:szCs w:val="28"/>
        </w:rPr>
      </w:pPr>
      <w:bookmarkStart w:id="71" w:name="_Start_Process"/>
      <w:bookmarkEnd w:id="71"/>
      <w:r>
        <w:br w:type="page"/>
      </w:r>
    </w:p>
    <w:p w14:paraId="6A4A5EA8" w14:textId="604856E4" w:rsidR="00AD69D2" w:rsidRDefault="00AD69D2" w:rsidP="00AD69D2">
      <w:pPr>
        <w:pStyle w:val="Heading2"/>
      </w:pPr>
      <w:bookmarkStart w:id="72" w:name="_Toc526842093"/>
      <w:r>
        <w:lastRenderedPageBreak/>
        <w:t>Run SQL</w:t>
      </w:r>
      <w:bookmarkEnd w:id="72"/>
    </w:p>
    <w:p w14:paraId="421E4380" w14:textId="77777777" w:rsidR="00AD69D2" w:rsidRDefault="00AD69D2" w:rsidP="00AD69D2">
      <w:pPr>
        <w:rPr>
          <w:rFonts w:cs="Arial"/>
        </w:rPr>
      </w:pPr>
    </w:p>
    <w:p w14:paraId="1E1051A1" w14:textId="77777777" w:rsidR="00AD69D2" w:rsidRDefault="00AD69D2" w:rsidP="00AD69D2">
      <w:pPr>
        <w:rPr>
          <w:rFonts w:cs="Arial"/>
        </w:rPr>
      </w:pPr>
      <w:r w:rsidRPr="00962735">
        <w:rPr>
          <w:rFonts w:cs="Arial"/>
          <w:b/>
        </w:rPr>
        <w:t>Mid-Tier</w:t>
      </w:r>
      <w:r>
        <w:rPr>
          <w:rFonts w:cs="Arial"/>
        </w:rPr>
        <w:t>: Primary only</w:t>
      </w:r>
    </w:p>
    <w:p w14:paraId="731855F1" w14:textId="77777777" w:rsidR="00AD69D2" w:rsidRPr="00795D4F" w:rsidRDefault="00AD69D2" w:rsidP="00AD69D2">
      <w:pPr>
        <w:rPr>
          <w:rFonts w:cs="Arial"/>
        </w:rPr>
      </w:pPr>
    </w:p>
    <w:p w14:paraId="07A5F132" w14:textId="7711EB9E" w:rsidR="00AD69D2" w:rsidRPr="00743D4B" w:rsidRDefault="00AD69D2" w:rsidP="00AD69D2">
      <w:pPr>
        <w:rPr>
          <w:rFonts w:cs="Arial"/>
          <w:szCs w:val="20"/>
        </w:rPr>
      </w:pPr>
      <w:r w:rsidRPr="00743D4B">
        <w:rPr>
          <w:rFonts w:cs="Arial"/>
          <w:b/>
          <w:szCs w:val="20"/>
        </w:rPr>
        <w:t>Purpose</w:t>
      </w:r>
      <w:r w:rsidRPr="00743D4B">
        <w:rPr>
          <w:rFonts w:cs="Arial"/>
          <w:szCs w:val="20"/>
        </w:rPr>
        <w:t xml:space="preserve">: </w:t>
      </w:r>
      <w:bookmarkStart w:id="73" w:name="_Hlk526841970"/>
      <w:r w:rsidRPr="00AD69D2">
        <w:rPr>
          <w:rFonts w:cs="Arial"/>
        </w:rPr>
        <w:t>Runs an SQL statement or PL/SQL against a known datasource without having to provide clear text passwords</w:t>
      </w:r>
      <w:r w:rsidR="008F3818">
        <w:rPr>
          <w:rFonts w:cs="Arial"/>
        </w:rPr>
        <w:t>.  If there is a result set, a header is returned followed by data rows delimited with commas.</w:t>
      </w:r>
      <w:bookmarkEnd w:id="73"/>
    </w:p>
    <w:p w14:paraId="0422BB59" w14:textId="77777777" w:rsidR="00AD69D2" w:rsidRPr="00795D4F" w:rsidRDefault="00AD69D2" w:rsidP="00AD69D2">
      <w:pPr>
        <w:rPr>
          <w:rFonts w:cs="Arial"/>
        </w:rPr>
      </w:pPr>
    </w:p>
    <w:p w14:paraId="4379F0F1" w14:textId="39C94E36" w:rsidR="00AD69D2" w:rsidRPr="00795D4F" w:rsidRDefault="00AD69D2" w:rsidP="00AD69D2">
      <w:pPr>
        <w:rPr>
          <w:rFonts w:cs="Arial"/>
          <w:color w:val="auto"/>
        </w:rPr>
      </w:pPr>
      <w:r w:rsidRPr="00795D4F">
        <w:rPr>
          <w:rFonts w:cs="Arial"/>
          <w:b/>
          <w:color w:val="auto"/>
        </w:rPr>
        <w:t>Usage</w:t>
      </w:r>
      <w:r w:rsidRPr="00795D4F">
        <w:rPr>
          <w:rFonts w:cs="Arial"/>
          <w:color w:val="auto"/>
        </w:rPr>
        <w:t xml:space="preserve">: </w:t>
      </w:r>
      <w:bookmarkStart w:id="74" w:name="_GoBack"/>
      <w:r>
        <w:rPr>
          <w:rFonts w:cs="Arial"/>
          <w:szCs w:val="20"/>
        </w:rPr>
        <w:t>RunSQL</w:t>
      </w:r>
      <w:bookmarkEnd w:id="74"/>
      <w:r w:rsidRPr="002D6C4D">
        <w:rPr>
          <w:rFonts w:cs="Arial"/>
          <w:szCs w:val="20"/>
        </w:rPr>
        <w:t xml:space="preserve"> [user</w:t>
      </w:r>
      <w:r w:rsidRPr="00795D4F">
        <w:rPr>
          <w:rFonts w:cs="Arial"/>
          <w:color w:val="auto"/>
        </w:rPr>
        <w:t>] [data source] [</w:t>
      </w:r>
      <w:r>
        <w:rPr>
          <w:rFonts w:cs="Arial"/>
          <w:color w:val="auto"/>
        </w:rPr>
        <w:t>sql path]</w:t>
      </w:r>
    </w:p>
    <w:p w14:paraId="381D1C73" w14:textId="77777777" w:rsidR="00AD69D2" w:rsidRDefault="00AD69D2" w:rsidP="00AD69D2">
      <w:pPr>
        <w:rPr>
          <w:rFonts w:cs="Arial"/>
          <w:color w:val="auto"/>
        </w:rPr>
      </w:pPr>
    </w:p>
    <w:p w14:paraId="4FD94BE2" w14:textId="77777777" w:rsidR="00AD69D2" w:rsidRDefault="00AD69D2" w:rsidP="00AD69D2">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952"/>
      </w:tblGrid>
      <w:tr w:rsidR="00AD69D2" w:rsidRPr="00631DAB" w14:paraId="61BFDF77" w14:textId="77777777" w:rsidTr="00AD69D2">
        <w:trPr>
          <w:jc w:val="center"/>
        </w:trPr>
        <w:tc>
          <w:tcPr>
            <w:tcW w:w="0" w:type="auto"/>
            <w:shd w:val="clear" w:color="auto" w:fill="005596" w:themeFill="text2"/>
            <w:vAlign w:val="center"/>
          </w:tcPr>
          <w:p w14:paraId="5E40EA5A" w14:textId="77777777" w:rsidR="00AD69D2" w:rsidRPr="00631DAB" w:rsidRDefault="00AD69D2" w:rsidP="00AD69D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6B62F2" w14:textId="77777777" w:rsidR="00AD69D2" w:rsidRPr="00631DAB" w:rsidRDefault="00AD69D2" w:rsidP="00AD69D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D69D2" w:rsidRPr="00631DAB" w14:paraId="48D20FBA" w14:textId="77777777" w:rsidTr="00AD69D2">
        <w:trPr>
          <w:jc w:val="center"/>
        </w:trPr>
        <w:tc>
          <w:tcPr>
            <w:tcW w:w="0" w:type="auto"/>
            <w:vAlign w:val="center"/>
          </w:tcPr>
          <w:p w14:paraId="18ECB452"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BCE6A55"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AD69D2" w:rsidRPr="00631DAB" w14:paraId="5979DEDC" w14:textId="77777777" w:rsidTr="00AD69D2">
        <w:trPr>
          <w:jc w:val="center"/>
        </w:trPr>
        <w:tc>
          <w:tcPr>
            <w:tcW w:w="0" w:type="auto"/>
            <w:vAlign w:val="center"/>
          </w:tcPr>
          <w:p w14:paraId="3DB22C09"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7502A76"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AD69D2" w:rsidRPr="00631DAB" w14:paraId="424ADFAE" w14:textId="77777777" w:rsidTr="00AD69D2">
        <w:trPr>
          <w:jc w:val="center"/>
        </w:trPr>
        <w:tc>
          <w:tcPr>
            <w:tcW w:w="0" w:type="auto"/>
            <w:vAlign w:val="center"/>
          </w:tcPr>
          <w:p w14:paraId="336790A3" w14:textId="00A1F1CD" w:rsidR="00AD69D2" w:rsidRPr="00B650A8" w:rsidRDefault="00AD69D2" w:rsidP="00AD69D2">
            <w:pPr>
              <w:jc w:val="left"/>
              <w:rPr>
                <w:rFonts w:asciiTheme="minorHAnsi" w:hAnsiTheme="minorHAnsi" w:cstheme="minorHAnsi"/>
                <w:sz w:val="16"/>
                <w:szCs w:val="16"/>
              </w:rPr>
            </w:pPr>
            <w:r>
              <w:rPr>
                <w:rFonts w:asciiTheme="minorHAnsi" w:hAnsiTheme="minorHAnsi" w:cstheme="minorHAnsi"/>
                <w:color w:val="auto"/>
                <w:sz w:val="16"/>
                <w:szCs w:val="16"/>
              </w:rPr>
              <w:t>sql path</w:t>
            </w:r>
          </w:p>
        </w:tc>
        <w:tc>
          <w:tcPr>
            <w:tcW w:w="0" w:type="auto"/>
            <w:vAlign w:val="center"/>
          </w:tcPr>
          <w:p w14:paraId="27249A94" w14:textId="1495F885"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file containing the SQL or PL/SQL to run.</w:t>
            </w:r>
          </w:p>
        </w:tc>
      </w:tr>
    </w:tbl>
    <w:p w14:paraId="210C24F3" w14:textId="77777777" w:rsidR="00AD69D2" w:rsidRPr="00B650A8" w:rsidRDefault="00AD69D2" w:rsidP="00AD69D2">
      <w:pPr>
        <w:rPr>
          <w:rFonts w:cs="Arial"/>
          <w:color w:val="auto"/>
        </w:rPr>
      </w:pPr>
    </w:p>
    <w:p w14:paraId="69F2533E" w14:textId="77777777" w:rsidR="00AD69D2" w:rsidRDefault="00AD69D2" w:rsidP="00AD69D2">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273"/>
      </w:tblGrid>
      <w:tr w:rsidR="00AD69D2" w:rsidRPr="0067354F" w14:paraId="6F1A0701" w14:textId="77777777" w:rsidTr="00AD69D2">
        <w:trPr>
          <w:jc w:val="center"/>
        </w:trPr>
        <w:tc>
          <w:tcPr>
            <w:tcW w:w="0" w:type="auto"/>
            <w:shd w:val="clear" w:color="auto" w:fill="005596" w:themeFill="text2"/>
            <w:vAlign w:val="center"/>
          </w:tcPr>
          <w:p w14:paraId="107070FB" w14:textId="77777777" w:rsidR="00AD69D2" w:rsidRPr="0067354F" w:rsidRDefault="00AD69D2" w:rsidP="00AD69D2">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AAFF89" w14:textId="77777777" w:rsidR="00AD69D2" w:rsidRPr="0067354F" w:rsidRDefault="00AD69D2" w:rsidP="00AD69D2">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D69D2" w:rsidRPr="0067354F" w14:paraId="5B6CF8E0" w14:textId="77777777" w:rsidTr="00AD69D2">
        <w:trPr>
          <w:jc w:val="center"/>
        </w:trPr>
        <w:tc>
          <w:tcPr>
            <w:tcW w:w="0" w:type="auto"/>
            <w:vAlign w:val="center"/>
          </w:tcPr>
          <w:p w14:paraId="548BA234"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0BDA9403" w14:textId="028B2EBF" w:rsidR="00AD69D2" w:rsidRPr="0067354F" w:rsidRDefault="00AD69D2" w:rsidP="00AD69D2">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w:t>
            </w:r>
            <w:r>
              <w:rPr>
                <w:rFonts w:cs="Arial"/>
                <w:color w:val="auto"/>
                <w:sz w:val="16"/>
                <w:szCs w:val="16"/>
              </w:rPr>
              <w:t>sql path]</w:t>
            </w:r>
          </w:p>
        </w:tc>
      </w:tr>
      <w:tr w:rsidR="00AD69D2" w:rsidRPr="0067354F" w14:paraId="4E01EF29" w14:textId="77777777" w:rsidTr="00AD69D2">
        <w:trPr>
          <w:jc w:val="center"/>
        </w:trPr>
        <w:tc>
          <w:tcPr>
            <w:tcW w:w="0" w:type="auto"/>
            <w:vAlign w:val="center"/>
          </w:tcPr>
          <w:p w14:paraId="7E9495A5"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253DC6D7" w14:textId="46EBC42D" w:rsidR="00AD69D2" w:rsidRPr="00AD69D2" w:rsidRDefault="00AD69D2" w:rsidP="00AD69D2">
            <w:pPr>
              <w:autoSpaceDE w:val="0"/>
              <w:autoSpaceDN w:val="0"/>
              <w:adjustRightInd w:val="0"/>
              <w:jc w:val="left"/>
              <w:rPr>
                <w:rFonts w:cs="Arial"/>
                <w:color w:val="auto"/>
                <w:sz w:val="16"/>
                <w:szCs w:val="16"/>
              </w:rPr>
            </w:pPr>
            <w:r>
              <w:rPr>
                <w:rFonts w:cs="Arial"/>
                <w:color w:val="auto"/>
                <w:sz w:val="16"/>
                <w:szCs w:val="16"/>
              </w:rPr>
              <w:t>Command failed for file [</w:t>
            </w:r>
            <w:r w:rsidRPr="00AD69D2">
              <w:rPr>
                <w:rFonts w:cs="Arial"/>
                <w:i/>
                <w:color w:val="auto"/>
                <w:sz w:val="16"/>
                <w:szCs w:val="16"/>
              </w:rPr>
              <w:t>sql path</w:t>
            </w:r>
            <w:r>
              <w:rPr>
                <w:rFonts w:cs="Arial"/>
                <w:color w:val="auto"/>
                <w:sz w:val="16"/>
                <w:szCs w:val="16"/>
              </w:rPr>
              <w:t>]</w:t>
            </w:r>
          </w:p>
        </w:tc>
      </w:tr>
      <w:tr w:rsidR="00AD69D2" w:rsidRPr="0067354F" w14:paraId="55DC1DE8" w14:textId="77777777" w:rsidTr="00AD69D2">
        <w:trPr>
          <w:jc w:val="center"/>
        </w:trPr>
        <w:tc>
          <w:tcPr>
            <w:tcW w:w="0" w:type="auto"/>
            <w:vAlign w:val="center"/>
          </w:tcPr>
          <w:p w14:paraId="3B40D58E" w14:textId="77777777" w:rsidR="00AD69D2" w:rsidRPr="0067354F" w:rsidRDefault="00AD69D2" w:rsidP="00AD69D2">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14D8460" w14:textId="7D6C371B" w:rsidR="00AD69D2"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Command succeded.  Only output is if </w:t>
            </w:r>
            <w:r w:rsidR="005531BC">
              <w:rPr>
                <w:rFonts w:asciiTheme="minorHAnsi" w:hAnsiTheme="minorHAnsi" w:cstheme="minorHAnsi"/>
                <w:color w:val="auto"/>
                <w:sz w:val="16"/>
                <w:szCs w:val="16"/>
              </w:rPr>
              <w:t>Oracle returned output.</w:t>
            </w:r>
          </w:p>
        </w:tc>
      </w:tr>
    </w:tbl>
    <w:p w14:paraId="4AE59104" w14:textId="6B644B39" w:rsidR="003C1C7A" w:rsidRDefault="003C1C7A" w:rsidP="003C1C7A">
      <w:pPr>
        <w:pStyle w:val="Heading2"/>
      </w:pPr>
      <w:bookmarkStart w:id="75" w:name="_Toc526842094"/>
      <w:r>
        <w:t>Schedule Adhoc Batch</w:t>
      </w:r>
      <w:bookmarkEnd w:id="75"/>
    </w:p>
    <w:p w14:paraId="63F92888" w14:textId="77777777" w:rsidR="003C1C7A" w:rsidRDefault="003C1C7A" w:rsidP="003C1C7A">
      <w:pPr>
        <w:rPr>
          <w:rFonts w:cs="Arial"/>
        </w:rPr>
      </w:pPr>
      <w:r w:rsidRPr="00962735">
        <w:rPr>
          <w:rFonts w:cs="Arial"/>
          <w:b/>
        </w:rPr>
        <w:t>Mid-Tier</w:t>
      </w:r>
      <w:r>
        <w:rPr>
          <w:rFonts w:cs="Arial"/>
        </w:rPr>
        <w:t>: Primary</w:t>
      </w:r>
    </w:p>
    <w:p w14:paraId="6894E0B1" w14:textId="77777777" w:rsidR="003C1C7A" w:rsidRPr="00962735" w:rsidRDefault="003C1C7A" w:rsidP="003C1C7A"/>
    <w:p w14:paraId="327CC6BC" w14:textId="336ABB10" w:rsidR="003C1C7A" w:rsidRDefault="003C1C7A" w:rsidP="003C1C7A">
      <w:r w:rsidRPr="00BB0777">
        <w:rPr>
          <w:b/>
        </w:rPr>
        <w:t>Purpose</w:t>
      </w:r>
      <w:r>
        <w:t xml:space="preserve">: To add a Job to a Job Group, essentially queueing it for future execution by the </w:t>
      </w:r>
      <w:hyperlink w:anchor="_Process_Adhoc_Batch" w:history="1">
        <w:r w:rsidRPr="003C1C7A">
          <w:rPr>
            <w:rStyle w:val="Hyperlink"/>
          </w:rPr>
          <w:t>ProcessAdhocBatch</w:t>
        </w:r>
      </w:hyperlink>
      <w:r>
        <w:t xml:space="preserve"> command.  </w:t>
      </w:r>
    </w:p>
    <w:p w14:paraId="052339BD" w14:textId="77777777" w:rsidR="003C1C7A" w:rsidRDefault="003C1C7A" w:rsidP="003C1C7A"/>
    <w:p w14:paraId="6191B717" w14:textId="77777777" w:rsidR="003C1C7A" w:rsidRDefault="003C1C7A" w:rsidP="003C1C7A">
      <w:r>
        <w:t>This command will create the following tables if they do not already exist:</w:t>
      </w:r>
    </w:p>
    <w:p w14:paraId="6CD6EC30" w14:textId="77777777" w:rsidR="003C1C7A" w:rsidRDefault="003C1C7A" w:rsidP="003C1C7A">
      <w:pPr>
        <w:ind w:firstLine="720"/>
      </w:pPr>
      <w:r>
        <w:t>ADHOC_BATCH_QUEUE</w:t>
      </w:r>
    </w:p>
    <w:p w14:paraId="675CECAF" w14:textId="77777777" w:rsidR="003C1C7A" w:rsidRDefault="003C1C7A" w:rsidP="003C1C7A">
      <w:pPr>
        <w:ind w:firstLine="720"/>
      </w:pPr>
      <w:r>
        <w:t>ADHOC_QUEUE_JOBS</w:t>
      </w:r>
    </w:p>
    <w:p w14:paraId="09D1958B" w14:textId="77777777" w:rsidR="003C1C7A" w:rsidRDefault="003C1C7A" w:rsidP="003C1C7A">
      <w:pPr>
        <w:ind w:firstLine="720"/>
      </w:pPr>
      <w:r>
        <w:t>ADHOC_BATCH_JOB</w:t>
      </w:r>
    </w:p>
    <w:p w14:paraId="1756E64A" w14:textId="77777777" w:rsidR="003C1C7A" w:rsidRDefault="003C1C7A" w:rsidP="003C1C7A"/>
    <w:p w14:paraId="20971F85" w14:textId="6D142BC7" w:rsidR="003C1C7A" w:rsidRDefault="003C1C7A" w:rsidP="003C1C7A">
      <w:r>
        <w:t>The specification of available Job Groups in the ADHOC_BATCH_QUEUE table and available Job Names in the ADHOC_BATCH_JOB table must be performed using a database administration application such as Toad.</w:t>
      </w:r>
    </w:p>
    <w:p w14:paraId="77E0EB5E" w14:textId="77777777" w:rsidR="003C1C7A" w:rsidRDefault="003C1C7A" w:rsidP="003C1C7A"/>
    <w:p w14:paraId="0AB26385" w14:textId="20C46AE3" w:rsidR="003C1C7A" w:rsidRDefault="003C1C7A" w:rsidP="003C1C7A">
      <w:r w:rsidRPr="00BB0777">
        <w:rPr>
          <w:b/>
        </w:rPr>
        <w:t>Usage</w:t>
      </w:r>
      <w:r w:rsidRPr="00631DAB">
        <w:t xml:space="preserve">: </w:t>
      </w:r>
      <w:r>
        <w:t>ScheduleAdhocBatch [user]</w:t>
      </w:r>
      <w:r w:rsidRPr="00631DAB">
        <w:t xml:space="preserve"> [data source] </w:t>
      </w:r>
      <w:r w:rsidR="00127B04">
        <w:t xml:space="preserve">[action] </w:t>
      </w:r>
      <w:r w:rsidRPr="00631DAB">
        <w:t>[</w:t>
      </w:r>
      <w:r>
        <w:t>job group]</w:t>
      </w:r>
      <w:r w:rsidR="00E920B0">
        <w:t xml:space="preserve"> [job name] [once only]</w:t>
      </w:r>
    </w:p>
    <w:p w14:paraId="78A0AE38" w14:textId="77777777" w:rsidR="003C1C7A" w:rsidRPr="00AB6F73" w:rsidRDefault="003C1C7A" w:rsidP="003C1C7A">
      <w:pPr>
        <w:rPr>
          <w:b/>
        </w:rPr>
      </w:pPr>
    </w:p>
    <w:p w14:paraId="4748906E" w14:textId="77777777" w:rsidR="003C1C7A" w:rsidRDefault="003C1C7A" w:rsidP="003C1C7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008"/>
        <w:gridCol w:w="8568"/>
      </w:tblGrid>
      <w:tr w:rsidR="003C1C7A" w:rsidRPr="00631DAB" w14:paraId="277B54F6" w14:textId="77777777" w:rsidTr="00D57295">
        <w:trPr>
          <w:jc w:val="center"/>
        </w:trPr>
        <w:tc>
          <w:tcPr>
            <w:tcW w:w="1008" w:type="dxa"/>
            <w:shd w:val="clear" w:color="auto" w:fill="005596" w:themeFill="text2"/>
            <w:vAlign w:val="center"/>
          </w:tcPr>
          <w:p w14:paraId="45D9AFFD" w14:textId="77777777" w:rsidR="003C1C7A" w:rsidRPr="00631DAB" w:rsidRDefault="003C1C7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568" w:type="dxa"/>
            <w:shd w:val="clear" w:color="auto" w:fill="005596" w:themeFill="text2"/>
            <w:vAlign w:val="center"/>
          </w:tcPr>
          <w:p w14:paraId="4B41698E" w14:textId="77777777" w:rsidR="003C1C7A" w:rsidRPr="00631DAB" w:rsidRDefault="003C1C7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C1C7A" w:rsidRPr="00631DAB" w14:paraId="12468B12" w14:textId="77777777" w:rsidTr="00D57295">
        <w:trPr>
          <w:jc w:val="center"/>
        </w:trPr>
        <w:tc>
          <w:tcPr>
            <w:tcW w:w="1008" w:type="dxa"/>
            <w:vAlign w:val="center"/>
          </w:tcPr>
          <w:p w14:paraId="41773C2E"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568" w:type="dxa"/>
            <w:vAlign w:val="center"/>
          </w:tcPr>
          <w:p w14:paraId="164C903F" w14:textId="5AF525B2" w:rsidR="003C1C7A"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3C1C7A">
              <w:rPr>
                <w:rFonts w:asciiTheme="minorHAnsi" w:hAnsiTheme="minorHAnsi" w:cstheme="minorHAnsi"/>
                <w:color w:val="auto"/>
                <w:sz w:val="16"/>
                <w:szCs w:val="16"/>
              </w:rPr>
              <w:t xml:space="preserve"> user name</w:t>
            </w:r>
          </w:p>
        </w:tc>
      </w:tr>
      <w:tr w:rsidR="003C1C7A" w:rsidRPr="00631DAB" w14:paraId="687016DA" w14:textId="77777777" w:rsidTr="00D57295">
        <w:trPr>
          <w:jc w:val="center"/>
        </w:trPr>
        <w:tc>
          <w:tcPr>
            <w:tcW w:w="1008" w:type="dxa"/>
            <w:vAlign w:val="center"/>
          </w:tcPr>
          <w:p w14:paraId="3751DE46"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568" w:type="dxa"/>
            <w:vAlign w:val="center"/>
          </w:tcPr>
          <w:p w14:paraId="5AC8E7C3" w14:textId="77777777" w:rsidR="003C1C7A" w:rsidRPr="00631DAB"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C1C7A" w:rsidRPr="00631DAB" w14:paraId="598B7AFC" w14:textId="77777777" w:rsidTr="00D57295">
        <w:trPr>
          <w:jc w:val="center"/>
        </w:trPr>
        <w:tc>
          <w:tcPr>
            <w:tcW w:w="1008" w:type="dxa"/>
            <w:vAlign w:val="center"/>
          </w:tcPr>
          <w:p w14:paraId="1887D59F" w14:textId="609EC999" w:rsidR="003C1C7A" w:rsidRPr="00B650A8"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action</w:t>
            </w:r>
          </w:p>
        </w:tc>
        <w:tc>
          <w:tcPr>
            <w:tcW w:w="8568" w:type="dxa"/>
            <w:vAlign w:val="center"/>
          </w:tcPr>
          <w:p w14:paraId="2E1AE9E3" w14:textId="283751B3" w:rsidR="003C1C7A"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‘Add’ to add a Job to the Job Group or ‘Remove’ to remove a Job from a Job Group</w:t>
            </w:r>
          </w:p>
        </w:tc>
      </w:tr>
      <w:tr w:rsidR="003C1C7A" w:rsidRPr="00631DAB" w14:paraId="71206420" w14:textId="77777777" w:rsidTr="00D57295">
        <w:trPr>
          <w:jc w:val="center"/>
        </w:trPr>
        <w:tc>
          <w:tcPr>
            <w:tcW w:w="1008" w:type="dxa"/>
            <w:vAlign w:val="center"/>
          </w:tcPr>
          <w:p w14:paraId="2F29A26E" w14:textId="77777777" w:rsidR="003C1C7A" w:rsidRPr="00B650A8" w:rsidRDefault="003C1C7A"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8568" w:type="dxa"/>
            <w:vAlign w:val="center"/>
          </w:tcPr>
          <w:p w14:paraId="6B492BC0" w14:textId="70660FD7" w:rsidR="003C1C7A" w:rsidRPr="00631DAB"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will be added to or removed from this Job Group</w:t>
            </w:r>
          </w:p>
        </w:tc>
      </w:tr>
      <w:tr w:rsidR="003C1C7A" w:rsidRPr="00631DAB" w14:paraId="0179485B" w14:textId="77777777" w:rsidTr="00D57295">
        <w:trPr>
          <w:jc w:val="center"/>
        </w:trPr>
        <w:tc>
          <w:tcPr>
            <w:tcW w:w="1008" w:type="dxa"/>
            <w:vAlign w:val="center"/>
          </w:tcPr>
          <w:p w14:paraId="38C00853" w14:textId="049BFE94"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job name</w:t>
            </w:r>
          </w:p>
        </w:tc>
        <w:tc>
          <w:tcPr>
            <w:tcW w:w="8568" w:type="dxa"/>
            <w:vAlign w:val="center"/>
          </w:tcPr>
          <w:p w14:paraId="3A0C35D0" w14:textId="7B35E594" w:rsidR="003C1C7A"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that will be added to or removed from the Job Group</w:t>
            </w:r>
          </w:p>
        </w:tc>
      </w:tr>
      <w:tr w:rsidR="003C1C7A" w:rsidRPr="00631DAB" w14:paraId="4AA55B7F" w14:textId="77777777" w:rsidTr="00D57295">
        <w:trPr>
          <w:jc w:val="center"/>
        </w:trPr>
        <w:tc>
          <w:tcPr>
            <w:tcW w:w="1008" w:type="dxa"/>
            <w:vAlign w:val="center"/>
          </w:tcPr>
          <w:p w14:paraId="38D1F1E0" w14:textId="401B455B"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once only</w:t>
            </w:r>
          </w:p>
        </w:tc>
        <w:tc>
          <w:tcPr>
            <w:tcW w:w="8568" w:type="dxa"/>
            <w:vAlign w:val="center"/>
          </w:tcPr>
          <w:p w14:paraId="6938FF41" w14:textId="60434958" w:rsidR="003C1C7A" w:rsidRDefault="003C1C7A" w:rsidP="00D5729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 indicates the Job is to be deleted from the Job Group once the Job Group has </w:t>
            </w:r>
            <w:r w:rsidR="00D57295">
              <w:rPr>
                <w:rFonts w:asciiTheme="minorHAnsi" w:hAnsiTheme="minorHAnsi" w:cstheme="minorHAnsi"/>
                <w:color w:val="auto"/>
                <w:sz w:val="16"/>
                <w:szCs w:val="16"/>
              </w:rPr>
              <w:t>been processed</w:t>
            </w:r>
            <w:r>
              <w:rPr>
                <w:rFonts w:asciiTheme="minorHAnsi" w:hAnsiTheme="minorHAnsi" w:cstheme="minorHAnsi"/>
                <w:color w:val="auto"/>
                <w:sz w:val="16"/>
                <w:szCs w:val="16"/>
              </w:rPr>
              <w:t xml:space="preserve"> successfully.  ‘F’ indicates the Job should remain in the Job Group after processing.  ‘T’ is the default value.</w:t>
            </w:r>
          </w:p>
        </w:tc>
      </w:tr>
    </w:tbl>
    <w:p w14:paraId="02AE17BD" w14:textId="77777777" w:rsidR="003C1C7A" w:rsidRPr="00631DAB" w:rsidRDefault="003C1C7A" w:rsidP="003C1C7A"/>
    <w:p w14:paraId="6BD167BA" w14:textId="77777777" w:rsidR="003C1C7A" w:rsidRPr="0080426D" w:rsidRDefault="003C1C7A" w:rsidP="003C1C7A">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4775"/>
      </w:tblGrid>
      <w:tr w:rsidR="003C1C7A" w:rsidRPr="00890CCD" w14:paraId="5EB1634B" w14:textId="77777777" w:rsidTr="00D31C48">
        <w:trPr>
          <w:jc w:val="center"/>
        </w:trPr>
        <w:tc>
          <w:tcPr>
            <w:tcW w:w="0" w:type="auto"/>
            <w:shd w:val="clear" w:color="auto" w:fill="005596" w:themeFill="text2"/>
            <w:vAlign w:val="center"/>
          </w:tcPr>
          <w:p w14:paraId="5B854202" w14:textId="77777777" w:rsidR="003C1C7A" w:rsidRPr="00890CCD" w:rsidRDefault="003C1C7A" w:rsidP="00D31C48">
            <w:pPr>
              <w:jc w:val="center"/>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4225D0" w14:textId="77777777" w:rsidR="003C1C7A" w:rsidRPr="00890CCD" w:rsidRDefault="003C1C7A" w:rsidP="00D31C48">
            <w:pPr>
              <w:jc w:val="left"/>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Message</w:t>
            </w:r>
          </w:p>
        </w:tc>
      </w:tr>
      <w:tr w:rsidR="003C1C7A" w:rsidRPr="00890CCD" w14:paraId="76061FE7" w14:textId="77777777" w:rsidTr="00D31C48">
        <w:trPr>
          <w:jc w:val="center"/>
        </w:trPr>
        <w:tc>
          <w:tcPr>
            <w:tcW w:w="0" w:type="auto"/>
            <w:vAlign w:val="center"/>
          </w:tcPr>
          <w:p w14:paraId="563B201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-9002</w:t>
            </w:r>
          </w:p>
        </w:tc>
        <w:tc>
          <w:tcPr>
            <w:tcW w:w="0" w:type="auto"/>
            <w:vAlign w:val="center"/>
          </w:tcPr>
          <w:p w14:paraId="354A14A0" w14:textId="40C34C3D" w:rsidR="003C1C7A" w:rsidRPr="00890CCD" w:rsidRDefault="003C1C7A" w:rsidP="00D31C48">
            <w:pPr>
              <w:autoSpaceDE w:val="0"/>
              <w:autoSpaceDN w:val="0"/>
              <w:adjustRightInd w:val="0"/>
              <w:jc w:val="left"/>
              <w:rPr>
                <w:rFonts w:asciiTheme="minorHAnsi" w:hAnsiTheme="minorHAnsi" w:cstheme="minorHAnsi"/>
                <w:color w:val="auto"/>
                <w:sz w:val="16"/>
                <w:szCs w:val="16"/>
              </w:rPr>
            </w:pPr>
            <w:r w:rsidRPr="00890CCD">
              <w:rPr>
                <w:rFonts w:asciiTheme="minorHAnsi" w:hAnsiTheme="minorHAnsi" w:cstheme="minorHAnsi"/>
                <w:color w:val="auto"/>
                <w:sz w:val="16"/>
                <w:szCs w:val="16"/>
              </w:rPr>
              <w:t xml:space="preserve">Usage: </w:t>
            </w:r>
            <w:r w:rsidR="00890CCD" w:rsidRPr="00890CCD">
              <w:rPr>
                <w:rFonts w:asciiTheme="minorHAnsi" w:hAnsiTheme="minorHAnsi"/>
                <w:sz w:val="16"/>
                <w:szCs w:val="16"/>
              </w:rPr>
              <w:t>[user] [data source] [action] [job group] [job name] [once only]</w:t>
            </w:r>
          </w:p>
        </w:tc>
      </w:tr>
      <w:tr w:rsidR="003C1C7A" w:rsidRPr="00890CCD" w14:paraId="1932E0EC" w14:textId="77777777" w:rsidTr="00D31C48">
        <w:trPr>
          <w:jc w:val="center"/>
        </w:trPr>
        <w:tc>
          <w:tcPr>
            <w:tcW w:w="0" w:type="auto"/>
            <w:vAlign w:val="center"/>
          </w:tcPr>
          <w:p w14:paraId="6402E2B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-9001</w:t>
            </w:r>
          </w:p>
        </w:tc>
        <w:tc>
          <w:tcPr>
            <w:tcW w:w="0" w:type="auto"/>
            <w:vAlign w:val="center"/>
          </w:tcPr>
          <w:p w14:paraId="5DBF9137" w14:textId="562B2857"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Name {0} in Job Group {1}</w:t>
            </w:r>
          </w:p>
        </w:tc>
      </w:tr>
      <w:tr w:rsidR="003C1C7A" w:rsidRPr="00890CCD" w14:paraId="63CE9FBD" w14:textId="77777777" w:rsidTr="00D31C48">
        <w:trPr>
          <w:jc w:val="center"/>
        </w:trPr>
        <w:tc>
          <w:tcPr>
            <w:tcW w:w="0" w:type="auto"/>
            <w:vAlign w:val="center"/>
          </w:tcPr>
          <w:p w14:paraId="4FEB6D77"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9000</w:t>
            </w:r>
          </w:p>
        </w:tc>
        <w:tc>
          <w:tcPr>
            <w:tcW w:w="0" w:type="auto"/>
            <w:vAlign w:val="center"/>
          </w:tcPr>
          <w:p w14:paraId="15D33CC2" w14:textId="78150C5B"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Request has been completed for Job Name {0} in Job Group {1}</w:t>
            </w:r>
          </w:p>
        </w:tc>
      </w:tr>
    </w:tbl>
    <w:p w14:paraId="7C7AADEF" w14:textId="77777777" w:rsidR="00BE25A7" w:rsidRDefault="00BE25A7" w:rsidP="00BE25A7">
      <w:pPr>
        <w:pStyle w:val="Heading2"/>
      </w:pPr>
      <w:bookmarkStart w:id="76" w:name="_Toc526842095"/>
      <w:r>
        <w:t>Start</w:t>
      </w:r>
      <w:r w:rsidR="005A6F26">
        <w:t xml:space="preserve"> </w:t>
      </w:r>
      <w:r>
        <w:t>Process</w:t>
      </w:r>
      <w:bookmarkEnd w:id="76"/>
    </w:p>
    <w:p w14:paraId="096F98F2" w14:textId="77777777" w:rsidR="00962735" w:rsidRDefault="00962735" w:rsidP="00962735">
      <w:pPr>
        <w:rPr>
          <w:rFonts w:cs="Arial"/>
        </w:rPr>
      </w:pPr>
      <w:r w:rsidRPr="00962735">
        <w:rPr>
          <w:rFonts w:cs="Arial"/>
          <w:b/>
        </w:rPr>
        <w:t>Mid-Tier</w:t>
      </w:r>
      <w:r>
        <w:rPr>
          <w:rFonts w:cs="Arial"/>
        </w:rPr>
        <w:t>: Primary and Secondary</w:t>
      </w:r>
    </w:p>
    <w:p w14:paraId="194B3DC7" w14:textId="77777777" w:rsidR="00962735" w:rsidRPr="00962735" w:rsidRDefault="00962735" w:rsidP="00962735"/>
    <w:p w14:paraId="768DC82B" w14:textId="77777777" w:rsidR="0080426D" w:rsidRDefault="0080426D" w:rsidP="0080426D">
      <w:r w:rsidRPr="00493292">
        <w:rPr>
          <w:b/>
        </w:rPr>
        <w:lastRenderedPageBreak/>
        <w:t>Purpose</w:t>
      </w:r>
      <w:r>
        <w:t>:</w:t>
      </w:r>
      <w:r w:rsidR="00493292">
        <w:t xml:space="preserve"> To start one or more processes in the background and wait for the processes to complete.</w:t>
      </w:r>
    </w:p>
    <w:p w14:paraId="38450166" w14:textId="77777777" w:rsidR="00493292" w:rsidRDefault="00493292" w:rsidP="0080426D"/>
    <w:p w14:paraId="4A536F8F" w14:textId="130D527D" w:rsidR="00493292" w:rsidRDefault="00493292" w:rsidP="00493292">
      <w:r w:rsidRPr="00493292">
        <w:rPr>
          <w:b/>
        </w:rPr>
        <w:t>Usage</w:t>
      </w:r>
      <w:r w:rsidRPr="00631DAB">
        <w:t xml:space="preserve">: </w:t>
      </w:r>
      <w:r w:rsidR="001916EE">
        <w:t xml:space="preserve">StartProcess </w:t>
      </w:r>
      <w:r w:rsidR="00801BB9">
        <w:t xml:space="preserve">[num concurrent processes] </w:t>
      </w:r>
      <w:r w:rsidRPr="00631DAB">
        <w:t>[command line] ...</w:t>
      </w:r>
      <w:r w:rsidR="00AF2B0A">
        <w:t xml:space="preserve"> [ruleset xml file]</w:t>
      </w:r>
    </w:p>
    <w:p w14:paraId="7DEBA20E" w14:textId="77777777" w:rsidR="00493292" w:rsidRDefault="00493292" w:rsidP="00493292"/>
    <w:p w14:paraId="53B4DC82" w14:textId="77777777" w:rsidR="0008334D"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088"/>
        <w:gridCol w:w="7488"/>
      </w:tblGrid>
      <w:tr w:rsidR="003205A7" w:rsidRPr="00631DAB" w14:paraId="586CF84B" w14:textId="77777777" w:rsidTr="00801BB9">
        <w:trPr>
          <w:jc w:val="center"/>
        </w:trPr>
        <w:tc>
          <w:tcPr>
            <w:tcW w:w="2088" w:type="dxa"/>
            <w:shd w:val="clear" w:color="auto" w:fill="005596" w:themeFill="text2"/>
            <w:vAlign w:val="center"/>
          </w:tcPr>
          <w:p w14:paraId="5C7C56F1"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7488" w:type="dxa"/>
            <w:shd w:val="clear" w:color="auto" w:fill="005596" w:themeFill="text2"/>
            <w:vAlign w:val="center"/>
          </w:tcPr>
          <w:p w14:paraId="29205516"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1BB9" w:rsidRPr="00631DAB" w14:paraId="5B5EFE6C" w14:textId="77777777" w:rsidTr="00801BB9">
        <w:trPr>
          <w:jc w:val="center"/>
        </w:trPr>
        <w:tc>
          <w:tcPr>
            <w:tcW w:w="2088" w:type="dxa"/>
            <w:vAlign w:val="center"/>
          </w:tcPr>
          <w:p w14:paraId="677E4423" w14:textId="77777777" w:rsidR="00801BB9" w:rsidRPr="00801BB9" w:rsidRDefault="00801BB9" w:rsidP="00A843E5">
            <w:pPr>
              <w:jc w:val="left"/>
              <w:rPr>
                <w:rFonts w:asciiTheme="minorHAnsi" w:hAnsiTheme="minorHAnsi" w:cstheme="minorHAnsi"/>
                <w:color w:val="auto"/>
                <w:sz w:val="16"/>
                <w:szCs w:val="16"/>
              </w:rPr>
            </w:pPr>
            <w:r w:rsidRPr="00801BB9">
              <w:rPr>
                <w:rFonts w:asciiTheme="minorHAnsi" w:hAnsiTheme="minorHAnsi" w:cstheme="minorHAnsi"/>
                <w:sz w:val="16"/>
                <w:szCs w:val="16"/>
              </w:rPr>
              <w:t>num concurrent processes</w:t>
            </w:r>
          </w:p>
        </w:tc>
        <w:tc>
          <w:tcPr>
            <w:tcW w:w="7488" w:type="dxa"/>
            <w:vAlign w:val="center"/>
          </w:tcPr>
          <w:p w14:paraId="7208EC52" w14:textId="77777777" w:rsidR="00801BB9" w:rsidRPr="00801BB9" w:rsidRDefault="00801BB9"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number of commands that will be started at a given time.  If not specified, all commands will be started at once.</w:t>
            </w:r>
            <w:r w:rsidR="00BD33E9">
              <w:rPr>
                <w:rFonts w:asciiTheme="minorHAnsi" w:hAnsiTheme="minorHAnsi" w:cstheme="minorHAnsi"/>
                <w:color w:val="auto"/>
                <w:sz w:val="16"/>
                <w:szCs w:val="16"/>
              </w:rPr>
              <w:t xml:space="preserve">  Commands are started in the order they are specified on the command line.</w:t>
            </w:r>
          </w:p>
        </w:tc>
      </w:tr>
      <w:tr w:rsidR="003205A7" w:rsidRPr="00631DAB" w14:paraId="4381F8DD" w14:textId="77777777" w:rsidTr="00801BB9">
        <w:trPr>
          <w:jc w:val="center"/>
        </w:trPr>
        <w:tc>
          <w:tcPr>
            <w:tcW w:w="2088" w:type="dxa"/>
            <w:vAlign w:val="center"/>
          </w:tcPr>
          <w:p w14:paraId="66536028" w14:textId="77777777" w:rsidR="003205A7" w:rsidRPr="00801BB9" w:rsidRDefault="003205A7" w:rsidP="00A843E5">
            <w:pPr>
              <w:jc w:val="left"/>
              <w:rPr>
                <w:rFonts w:asciiTheme="minorHAnsi" w:hAnsiTheme="minorHAnsi" w:cstheme="minorHAnsi"/>
                <w:sz w:val="16"/>
                <w:szCs w:val="16"/>
              </w:rPr>
            </w:pPr>
            <w:r w:rsidRPr="00801BB9">
              <w:rPr>
                <w:rFonts w:asciiTheme="minorHAnsi" w:hAnsiTheme="minorHAnsi" w:cstheme="minorHAnsi"/>
                <w:color w:val="auto"/>
                <w:sz w:val="16"/>
                <w:szCs w:val="16"/>
              </w:rPr>
              <w:t>command line</w:t>
            </w:r>
          </w:p>
        </w:tc>
        <w:tc>
          <w:tcPr>
            <w:tcW w:w="7488" w:type="dxa"/>
            <w:vAlign w:val="center"/>
          </w:tcPr>
          <w:p w14:paraId="279CC017" w14:textId="77777777" w:rsidR="003205A7" w:rsidRPr="00801BB9" w:rsidRDefault="003205A7" w:rsidP="00A843E5">
            <w:pPr>
              <w:autoSpaceDE w:val="0"/>
              <w:autoSpaceDN w:val="0"/>
              <w:adjustRightInd w:val="0"/>
              <w:jc w:val="left"/>
              <w:rPr>
                <w:rFonts w:asciiTheme="minorHAnsi" w:hAnsiTheme="minorHAnsi" w:cstheme="minorHAnsi"/>
                <w:color w:val="auto"/>
                <w:sz w:val="16"/>
                <w:szCs w:val="16"/>
              </w:rPr>
            </w:pPr>
            <w:r w:rsidRPr="00801BB9">
              <w:rPr>
                <w:rFonts w:asciiTheme="minorHAnsi" w:hAnsiTheme="minorHAnsi" w:cstheme="minorHAnsi"/>
                <w:color w:val="auto"/>
                <w:sz w:val="16"/>
                <w:szCs w:val="16"/>
              </w:rPr>
              <w:t>1 or more command lines to be started in a background process.  If more than one command line, a space character must be used as a delimiter.</w:t>
            </w:r>
          </w:p>
        </w:tc>
      </w:tr>
      <w:tr w:rsidR="00D93492" w:rsidRPr="00631DAB" w14:paraId="2877A6FE" w14:textId="77777777" w:rsidTr="00801BB9">
        <w:trPr>
          <w:jc w:val="center"/>
        </w:trPr>
        <w:tc>
          <w:tcPr>
            <w:tcW w:w="2088" w:type="dxa"/>
            <w:vAlign w:val="center"/>
          </w:tcPr>
          <w:p w14:paraId="007EEF3F" w14:textId="3AE37F9B" w:rsidR="00D93492" w:rsidRPr="00801BB9" w:rsidRDefault="00D93492"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ruleset xml file</w:t>
            </w:r>
          </w:p>
        </w:tc>
        <w:tc>
          <w:tcPr>
            <w:tcW w:w="7488" w:type="dxa"/>
            <w:vAlign w:val="center"/>
          </w:tcPr>
          <w:p w14:paraId="20AD03CE" w14:textId="5C4E8792" w:rsidR="00D93492" w:rsidRPr="00801BB9" w:rsidRDefault="00D9349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XML file that describes what codes returned by a started process consistute success, failure and partial success.  This file is required to ever receive error codes 9002 or 9004.  By default,</w:t>
            </w:r>
            <w:r w:rsidR="00480564">
              <w:rPr>
                <w:rFonts w:asciiTheme="minorHAnsi" w:hAnsiTheme="minorHAnsi" w:cstheme="minorHAnsi"/>
                <w:color w:val="auto"/>
                <w:sz w:val="16"/>
                <w:szCs w:val="16"/>
              </w:rPr>
              <w:t xml:space="preserve"> a</w:t>
            </w:r>
            <w:r>
              <w:rPr>
                <w:rFonts w:asciiTheme="minorHAnsi" w:hAnsiTheme="minorHAnsi" w:cstheme="minorHAnsi"/>
                <w:color w:val="auto"/>
                <w:sz w:val="16"/>
                <w:szCs w:val="16"/>
              </w:rPr>
              <w:t xml:space="preserve"> </w:t>
            </w:r>
            <w:r w:rsidR="00AF0B2B">
              <w:rPr>
                <w:rFonts w:asciiTheme="minorHAnsi" w:hAnsiTheme="minorHAnsi" w:cstheme="minorHAnsi"/>
                <w:color w:val="auto"/>
                <w:sz w:val="16"/>
                <w:szCs w:val="16"/>
              </w:rPr>
              <w:t>return</w:t>
            </w:r>
            <w:r>
              <w:rPr>
                <w:rFonts w:asciiTheme="minorHAnsi" w:hAnsiTheme="minorHAnsi" w:cstheme="minorHAnsi"/>
                <w:color w:val="auto"/>
                <w:sz w:val="16"/>
                <w:szCs w:val="16"/>
              </w:rPr>
              <w:t xml:space="preserve"> code of zero is success and non-zero is failure.  If a ruleset does not define success or failure, defaults will apply.</w:t>
            </w:r>
          </w:p>
        </w:tc>
      </w:tr>
    </w:tbl>
    <w:p w14:paraId="6C350D33" w14:textId="77777777" w:rsidR="003205A7" w:rsidRPr="00631DAB" w:rsidRDefault="003205A7" w:rsidP="00493292"/>
    <w:p w14:paraId="4A485257" w14:textId="77777777" w:rsidR="0080426D" w:rsidRPr="0080426D" w:rsidRDefault="0080426D" w:rsidP="0080426D">
      <w:r w:rsidRPr="00493292">
        <w:rPr>
          <w:b/>
        </w:rPr>
        <w:t>Return</w:t>
      </w:r>
      <w:r>
        <w:t xml:space="preserve"> </w:t>
      </w:r>
      <w:r w:rsidRPr="00493292">
        <w:rPr>
          <w:b/>
        </w:rPr>
        <w:t>Codes</w:t>
      </w:r>
      <w:r>
        <w:t>:</w:t>
      </w:r>
    </w:p>
    <w:tbl>
      <w:tblPr>
        <w:tblStyle w:val="TableGrid"/>
        <w:tblW w:w="0" w:type="auto"/>
        <w:jc w:val="center"/>
        <w:tblLook w:val="04A0" w:firstRow="1" w:lastRow="0" w:firstColumn="1" w:lastColumn="0" w:noHBand="0" w:noVBand="1"/>
      </w:tblPr>
      <w:tblGrid>
        <w:gridCol w:w="924"/>
        <w:gridCol w:w="4826"/>
      </w:tblGrid>
      <w:tr w:rsidR="00BF0342" w:rsidRPr="00CD0D89" w14:paraId="50E8F352" w14:textId="77777777" w:rsidTr="00631DAB">
        <w:trPr>
          <w:jc w:val="center"/>
        </w:trPr>
        <w:tc>
          <w:tcPr>
            <w:tcW w:w="0" w:type="auto"/>
            <w:shd w:val="clear" w:color="auto" w:fill="005596" w:themeFill="text2"/>
            <w:vAlign w:val="center"/>
          </w:tcPr>
          <w:p w14:paraId="538BB456" w14:textId="77777777" w:rsidR="00BF0342" w:rsidRPr="00CD0D89" w:rsidRDefault="00BF0342" w:rsidP="00631DAB">
            <w:pPr>
              <w:jc w:val="center"/>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1923430" w14:textId="77777777" w:rsidR="00BF0342" w:rsidRPr="00CD0D89" w:rsidRDefault="00BF0342" w:rsidP="00631DAB">
            <w:pPr>
              <w:jc w:val="left"/>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Message</w:t>
            </w:r>
          </w:p>
        </w:tc>
      </w:tr>
      <w:tr w:rsidR="00BF0342" w:rsidRPr="00CD0D89" w14:paraId="23474AF0" w14:textId="77777777" w:rsidTr="00631DAB">
        <w:trPr>
          <w:jc w:val="center"/>
        </w:trPr>
        <w:tc>
          <w:tcPr>
            <w:tcW w:w="0" w:type="auto"/>
            <w:vAlign w:val="center"/>
          </w:tcPr>
          <w:p w14:paraId="13CB817C"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-9002</w:t>
            </w:r>
          </w:p>
        </w:tc>
        <w:tc>
          <w:tcPr>
            <w:tcW w:w="0" w:type="auto"/>
            <w:vAlign w:val="center"/>
          </w:tcPr>
          <w:p w14:paraId="01332CB8" w14:textId="7DB9F276"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 xml:space="preserve">Usage: </w:t>
            </w:r>
            <w:r w:rsidR="00CD0D89" w:rsidRPr="00CD0D89">
              <w:rPr>
                <w:rFonts w:asciiTheme="minorHAnsi" w:hAnsiTheme="minorHAnsi" w:cstheme="minorHAnsi"/>
                <w:sz w:val="16"/>
                <w:szCs w:val="16"/>
              </w:rPr>
              <w:t xml:space="preserve">[num concurrent processes] </w:t>
            </w:r>
            <w:r w:rsidRPr="00CD0D89">
              <w:rPr>
                <w:rFonts w:asciiTheme="minorHAnsi" w:hAnsiTheme="minorHAnsi" w:cstheme="minorHAnsi"/>
                <w:color w:val="auto"/>
                <w:sz w:val="16"/>
                <w:szCs w:val="16"/>
              </w:rPr>
              <w:t>[command line] ...</w:t>
            </w:r>
            <w:r w:rsidR="00D93492">
              <w:rPr>
                <w:rFonts w:asciiTheme="minorHAnsi" w:hAnsiTheme="minorHAnsi" w:cstheme="minorHAnsi"/>
                <w:color w:val="auto"/>
                <w:sz w:val="16"/>
                <w:szCs w:val="16"/>
              </w:rPr>
              <w:t xml:space="preserve"> [ruleset xml file]</w:t>
            </w:r>
          </w:p>
        </w:tc>
      </w:tr>
      <w:tr w:rsidR="00BF0342" w:rsidRPr="00CD0D89" w14:paraId="30F8DAAC" w14:textId="77777777" w:rsidTr="00631DAB">
        <w:trPr>
          <w:jc w:val="center"/>
        </w:trPr>
        <w:tc>
          <w:tcPr>
            <w:tcW w:w="0" w:type="auto"/>
            <w:vAlign w:val="center"/>
          </w:tcPr>
          <w:p w14:paraId="0112A698"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438DC62F"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 command failed to start</w:t>
            </w:r>
          </w:p>
        </w:tc>
      </w:tr>
      <w:tr w:rsidR="00BF0342" w:rsidRPr="00CD0D89" w14:paraId="33411560" w14:textId="77777777" w:rsidTr="00631DAB">
        <w:trPr>
          <w:jc w:val="center"/>
        </w:trPr>
        <w:tc>
          <w:tcPr>
            <w:tcW w:w="0" w:type="auto"/>
            <w:vAlign w:val="center"/>
          </w:tcPr>
          <w:p w14:paraId="55E9BACB"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9000</w:t>
            </w:r>
          </w:p>
        </w:tc>
        <w:tc>
          <w:tcPr>
            <w:tcW w:w="0" w:type="auto"/>
            <w:vAlign w:val="center"/>
          </w:tcPr>
          <w:p w14:paraId="02AFF470"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All commands completed successfully</w:t>
            </w:r>
          </w:p>
        </w:tc>
      </w:tr>
      <w:tr w:rsidR="00BF0342" w:rsidRPr="00CD0D89" w14:paraId="5AB70785" w14:textId="77777777" w:rsidTr="00631DAB">
        <w:trPr>
          <w:jc w:val="center"/>
        </w:trPr>
        <w:tc>
          <w:tcPr>
            <w:tcW w:w="0" w:type="auto"/>
            <w:vAlign w:val="center"/>
          </w:tcPr>
          <w:p w14:paraId="62DDCF8E"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72705698" w14:textId="7EE4A59F" w:rsidR="00BF0342" w:rsidRPr="00D93492" w:rsidRDefault="00D93492" w:rsidP="00631DAB">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failed</w:t>
            </w:r>
          </w:p>
        </w:tc>
      </w:tr>
      <w:tr w:rsidR="001919C1" w:rsidRPr="00CD0D89" w14:paraId="1A7B30DB" w14:textId="77777777" w:rsidTr="00631DAB">
        <w:trPr>
          <w:jc w:val="center"/>
        </w:trPr>
        <w:tc>
          <w:tcPr>
            <w:tcW w:w="0" w:type="auto"/>
            <w:vAlign w:val="center"/>
          </w:tcPr>
          <w:p w14:paraId="566CE5A3" w14:textId="7B64B45E"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9002</w:t>
            </w:r>
          </w:p>
        </w:tc>
        <w:tc>
          <w:tcPr>
            <w:tcW w:w="0" w:type="auto"/>
            <w:vAlign w:val="center"/>
          </w:tcPr>
          <w:p w14:paraId="2AB26FE3" w14:textId="44C0D13B"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partially succeeded</w:t>
            </w:r>
          </w:p>
        </w:tc>
      </w:tr>
      <w:tr w:rsidR="001919C1" w:rsidRPr="00CD0D89" w14:paraId="05281827" w14:textId="77777777" w:rsidTr="00631DAB">
        <w:trPr>
          <w:jc w:val="center"/>
        </w:trPr>
        <w:tc>
          <w:tcPr>
            <w:tcW w:w="0" w:type="auto"/>
            <w:vAlign w:val="center"/>
          </w:tcPr>
          <w:p w14:paraId="0B6089BF" w14:textId="61686BAA"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9003</w:t>
            </w:r>
          </w:p>
        </w:tc>
        <w:tc>
          <w:tcPr>
            <w:tcW w:w="0" w:type="auto"/>
            <w:vAlign w:val="center"/>
          </w:tcPr>
          <w:p w14:paraId="11911039" w14:textId="4E4E2769"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failed</w:t>
            </w:r>
          </w:p>
        </w:tc>
      </w:tr>
      <w:tr w:rsidR="001919C1" w:rsidRPr="00CD0D89" w14:paraId="770C2EE1" w14:textId="77777777" w:rsidTr="00631DAB">
        <w:trPr>
          <w:jc w:val="center"/>
        </w:trPr>
        <w:tc>
          <w:tcPr>
            <w:tcW w:w="0" w:type="auto"/>
            <w:vAlign w:val="center"/>
          </w:tcPr>
          <w:p w14:paraId="071182BA" w14:textId="7DF739C9"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9004</w:t>
            </w:r>
          </w:p>
        </w:tc>
        <w:tc>
          <w:tcPr>
            <w:tcW w:w="0" w:type="auto"/>
            <w:vAlign w:val="center"/>
          </w:tcPr>
          <w:p w14:paraId="45D0D1C4" w14:textId="00D692D0"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partially succeeded</w:t>
            </w:r>
          </w:p>
        </w:tc>
      </w:tr>
    </w:tbl>
    <w:p w14:paraId="3AA84E5C" w14:textId="77777777" w:rsidR="00BE25A7" w:rsidRDefault="00BE25A7" w:rsidP="00BE25A7"/>
    <w:p w14:paraId="30100FFF" w14:textId="15F069BA" w:rsidR="00D93492" w:rsidRDefault="00D93492" w:rsidP="00D42599">
      <w:pPr>
        <w:rPr>
          <w:b/>
        </w:rPr>
      </w:pPr>
      <w:r w:rsidRPr="00D42599">
        <w:rPr>
          <w:b/>
        </w:rPr>
        <w:t>Sample Ruleset XML File:</w:t>
      </w:r>
    </w:p>
    <w:p w14:paraId="4314BC04" w14:textId="0D7DCF2E" w:rsidR="00AF0B2B" w:rsidRDefault="00AF0B2B" w:rsidP="00D42599">
      <w:pPr>
        <w:rPr>
          <w:b/>
        </w:rPr>
      </w:pPr>
    </w:p>
    <w:p w14:paraId="2E81D681" w14:textId="056F6F1A" w:rsidR="00AF0B2B" w:rsidRPr="00D42599" w:rsidRDefault="00AF0B2B" w:rsidP="00AF0B2B">
      <w:r>
        <w:t>In the following example, return codes 0 and 1 constitutes success.  Return code 3 defines failure and return code 2 mean partial success.  Note that return codes other than 0, 1, 2 and 3 will be defaulted to failure.</w:t>
      </w:r>
    </w:p>
    <w:p w14:paraId="0B7CE629" w14:textId="77777777" w:rsidR="00D42599" w:rsidRPr="00D42599" w:rsidRDefault="00D42599" w:rsidP="00D42599">
      <w:pPr>
        <w:rPr>
          <w:rFonts w:ascii="Courier New" w:hAnsi="Courier New" w:cs="Courier New"/>
          <w:sz w:val="16"/>
          <w:szCs w:val="16"/>
        </w:rPr>
      </w:pPr>
    </w:p>
    <w:p w14:paraId="608FBF2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&lt;?xml version="1.0"?&gt;</w:t>
      </w:r>
    </w:p>
    <w:p w14:paraId="05A540C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&lt;StartProcess&gt;</w:t>
      </w:r>
    </w:p>
    <w:p w14:paraId="2FB273E0"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6C141597"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&lt;ReturnCode&gt;0&lt;/ReturnCode&gt;</w:t>
      </w:r>
    </w:p>
    <w:p w14:paraId="598D2B0E"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&lt;ReturnCode&gt;1&lt;/ReturnCode&gt;</w:t>
      </w:r>
    </w:p>
    <w:p w14:paraId="17B992D4"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4542813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23640FA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&lt;ReturnCode&gt;3&lt;/ReturnCode&gt;</w:t>
      </w:r>
    </w:p>
    <w:p w14:paraId="50B8FFA9"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6434E49D"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&lt;PartialSuccess&gt;</w:t>
      </w:r>
    </w:p>
    <w:p w14:paraId="5C333C4A"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&lt;ReturnCode&gt;2&lt;/ReturnCode&gt;</w:t>
      </w:r>
    </w:p>
    <w:p w14:paraId="349CDA3F"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&lt;/PartialSuccess&gt;</w:t>
      </w:r>
    </w:p>
    <w:p w14:paraId="039B5931" w14:textId="006D63EE"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&lt;/StartProcess&gt;</w:t>
      </w:r>
    </w:p>
    <w:p w14:paraId="59A09F17" w14:textId="77777777" w:rsidR="00D93492" w:rsidRDefault="00D93492" w:rsidP="00D93492">
      <w:pPr>
        <w:rPr>
          <w:b/>
        </w:rPr>
      </w:pPr>
    </w:p>
    <w:p w14:paraId="73426DE5" w14:textId="77777777" w:rsidR="00D93492" w:rsidRDefault="00D93492" w:rsidP="00D93492">
      <w:pPr>
        <w:rPr>
          <w:b/>
        </w:rPr>
      </w:pPr>
      <w:r w:rsidRPr="00A22393">
        <w:rPr>
          <w:b/>
        </w:rPr>
        <w:t>Sample Output:</w:t>
      </w:r>
    </w:p>
    <w:p w14:paraId="6A9FE646" w14:textId="77777777" w:rsidR="00A22393" w:rsidRDefault="00A22393" w:rsidP="00BE25A7">
      <w:pPr>
        <w:rPr>
          <w:b/>
        </w:rPr>
      </w:pPr>
    </w:p>
    <w:p w14:paraId="13520E68" w14:textId="77777777" w:rsidR="00A22393" w:rsidRDefault="00A22393" w:rsidP="00BE25A7">
      <w:r>
        <w:t>The Start Process command captures the standard out of each background process.  Each output line from a background process is prefixed with its process id in square brackets and written to standard out.  When all processes have completed, a summary report documents the process id, command, arguments, start time, end time and return code of each process.</w:t>
      </w:r>
    </w:p>
    <w:p w14:paraId="4DFF72BD" w14:textId="77777777" w:rsidR="00A22393" w:rsidRDefault="00A22393" w:rsidP="00BE25A7"/>
    <w:p w14:paraId="5BE19706" w14:textId="77777777" w:rsidR="00A22393" w:rsidRDefault="00A22393" w:rsidP="00BE25A7">
      <w:r>
        <w:t>The output of Start Process looks like…</w:t>
      </w:r>
    </w:p>
    <w:p w14:paraId="786B9D43" w14:textId="77777777" w:rsidR="00A22393" w:rsidRDefault="00A22393" w:rsidP="00BE25A7"/>
    <w:p w14:paraId="537D1C9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Restart not pending for command</w:t>
      </w:r>
    </w:p>
    <w:p w14:paraId="01BF5D8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EKB Quartz to Foundation Synchronization : Version 7.9.0.1238 for Oracle 11g on WINDOWS   - Copyright (c) 1997-2012, JDA Software, Inc.</w:t>
      </w:r>
    </w:p>
    <w:p w14:paraId="257390C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18:39:04 2013 (2013-02-20 23:39:04 UT)  CIMSYNCPKBF 7248 Info: v7.9.0.1238</w:t>
      </w:r>
    </w:p>
    <w:p w14:paraId="5D861D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 processing:  cimsyncpkbf / PLAN_ACTUAL type=structure execute=y setcurrentfoundationtime=y</w:t>
      </w:r>
    </w:p>
    <w:p w14:paraId="7D3412D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Restart not pending for command</w:t>
      </w:r>
    </w:p>
    <w:p w14:paraId="51C338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Restart not pending for command</w:t>
      </w:r>
    </w:p>
    <w:p w14:paraId="4961B01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EKB Quartz to Foundation Synchronization : Version 7.9.0.1238 for Oracle 11g on WINDOWS   - Copyright (c) 1997-2012, JDA Software, Inc.</w:t>
      </w:r>
    </w:p>
    <w:p w14:paraId="43AD567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18:39:05 2013 (2013-02-20 23:39:05 UT)  CIMSYNCPKBF 3060 Info: v7.9.0.1238</w:t>
      </w:r>
    </w:p>
    <w:p w14:paraId="6BDC0E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[3644]    Start processing:  cimsyncpkbf / PLAN_ACTUAL_ALLOC type=structure execute=y setcurrentfoundationtime=y</w:t>
      </w:r>
    </w:p>
    <w:p w14:paraId="7422E9C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EKB Quartz to Foundation Synchronization : Version 7.9.0.1238 for Oracle 11g on WINDOWS   - Copyright (c) 1997-2012, JDA Software, Inc.</w:t>
      </w:r>
    </w:p>
    <w:p w14:paraId="7A6E6FB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18:39:05 2013 (2013-02-20 23:39:05 UT)  CIMSYNCPKBF 676 Info: v7.9.0.1238</w:t>
      </w:r>
    </w:p>
    <w:p w14:paraId="79C1DC1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 processing:  cimsyncpkbf / PLAN_CENTRAL type=structure execute=y setcurrentfoundationtime=y</w:t>
      </w:r>
    </w:p>
    <w:p w14:paraId="1D26036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\\Wdcae-dpln11p\Quartz\plan_actual\log\CIMSyncPKBF_STRUCTURE.trc</w:t>
      </w:r>
    </w:p>
    <w:p w14:paraId="565D492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18:39:06 2013 (2013-02-20 23:39:06 UT)  CIMSYNCPKBF 7248 Info:</w:t>
      </w:r>
    </w:p>
    <w:p w14:paraId="53CD3D7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STRUCTURE to synchronize PLAN_ACTUAL with current Foundation structure</w:t>
      </w:r>
    </w:p>
    <w:p w14:paraId="03BC746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\\Wdcae-dpln11p\Quartz\plan_actual_alloc\log\CIMSyncPKBF_STRUCTURE.trc</w:t>
      </w:r>
    </w:p>
    <w:p w14:paraId="6FC92E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\\Wdcae-dpln11p\Quartz\plan_central\log\CIMSyncPKBF_STRUCTURE.trc</w:t>
      </w:r>
    </w:p>
    <w:p w14:paraId="140754E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18:39:07 2013 (2013-02-20 23:39:07 UT)  CIMSYNCPKBF 3060 Info:</w:t>
      </w:r>
    </w:p>
    <w:p w14:paraId="78520AF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STRUCTURE to synchronize PLAN_ACTUAL_ALLOC with current Foundation structure</w:t>
      </w:r>
    </w:p>
    <w:p w14:paraId="7E7CBEF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18:39:07 2013 (2013-02-20 23:39:07 UT)  CIMSYNCPKBF 676 Info:</w:t>
      </w:r>
    </w:p>
    <w:p w14:paraId="12B7CE8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STRUCTURE to synchronize PLAN_CENTRAL with current Foundation structure</w:t>
      </w:r>
    </w:p>
    <w:p w14:paraId="307B943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18:39:12 2013 (2013-02-20 23:39:12 UT)  CIMSYNCPKBF 7248 Info:</w:t>
      </w:r>
    </w:p>
    <w:p w14:paraId="0FF20D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STRUCTURE completed</w:t>
      </w:r>
    </w:p>
    <w:p w14:paraId="53FCA33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18:39:12 2013 (2013-02-20 23:39:12 UT)  CIMSYNCPKBF 7248 Info:</w:t>
      </w:r>
    </w:p>
    <w:p w14:paraId="1E0E6C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2A5C4D2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3060 Info:</w:t>
      </w:r>
    </w:p>
    <w:p w14:paraId="320808C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STRUCTURE completed</w:t>
      </w:r>
    </w:p>
    <w:p w14:paraId="7945F5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3060 Info:</w:t>
      </w:r>
    </w:p>
    <w:p w14:paraId="0BE3C62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3C35DBA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EKB Quartz to Foundation Synchronization : Version 7.9.0.1238 for Oracle 11g on WINDOWS   - Copyright (c) 1997-2012, JDA Software, Inc.</w:t>
      </w:r>
    </w:p>
    <w:p w14:paraId="7938577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18:39:13 2013 (2013-02-20 23:39:13 UT)  CIMSYNCPKBF 8680 Info: v7.9.0.1238</w:t>
      </w:r>
    </w:p>
    <w:p w14:paraId="017FE96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 processing:  cimsyncpkbf / PLAN_ACTUAL type=data execute=y</w:t>
      </w:r>
    </w:p>
    <w:p w14:paraId="232A4D1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676 Info:</w:t>
      </w:r>
    </w:p>
    <w:p w14:paraId="28DD47E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STRUCTURE completed</w:t>
      </w:r>
    </w:p>
    <w:p w14:paraId="4C1D0DC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676 Info:</w:t>
      </w:r>
    </w:p>
    <w:p w14:paraId="11A64FB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344DEFE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EKB Quartz to Foundation Synchronization : Version 7.9.0.1238 for Oracle 11g on WINDOWS   - Copyright (c) 1997-2012, JDA Software, Inc.</w:t>
      </w:r>
    </w:p>
    <w:p w14:paraId="2CF986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6676 Info: v7.9.0.1238</w:t>
      </w:r>
    </w:p>
    <w:p w14:paraId="7BB71E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 processing:  cimsyncpkbf / PLAN_ACTUAL_ALLOC type=data execute=y</w:t>
      </w:r>
    </w:p>
    <w:p w14:paraId="3B17358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EKB Quartz to Foundation Synchronization : Version 7.9.0.1238 for Oracle 11g on WINDOWS   - Copyright (c) 1997-2012, JDA Software, Inc.</w:t>
      </w:r>
    </w:p>
    <w:p w14:paraId="046C841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6528 Info: v7.9.0.1238</w:t>
      </w:r>
    </w:p>
    <w:p w14:paraId="5213FAE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 processing:  cimsyncpkbf / PLAN_CENTRAL type=data execute=y</w:t>
      </w:r>
    </w:p>
    <w:p w14:paraId="638CA77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\\Wdcae-dpln11p\Quartz\plan_actual\log\CIMSyncPKBF_DATA.trc</w:t>
      </w:r>
    </w:p>
    <w:p w14:paraId="260141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\\Wdcae-dpln11p\Quartz\plan_actual_alloc\log\CIMSyncPKBF_DATA.trc</w:t>
      </w:r>
    </w:p>
    <w:p w14:paraId="1931C10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\\Wdcae-dpln11p\Quartz\plan_central\log\CIMSyncPKBF_DATA.trc</w:t>
      </w:r>
    </w:p>
    <w:p w14:paraId="24C6A53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18:39:16 2013 (2013-02-20 23:39:16 UT)  CIMSYNCPKBF 6528 Info:</w:t>
      </w:r>
    </w:p>
    <w:p w14:paraId="73BC5AD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DATA to synchronize PLAN_CENTRAL with current Foundation data</w:t>
      </w:r>
    </w:p>
    <w:p w14:paraId="1BF59E4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18:39:16 2013 (2013-02-20 23:39:16 UT)  CIMSYNCPKBF 8680 Info:</w:t>
      </w:r>
    </w:p>
    <w:p w14:paraId="38C50DA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DATA to synchronize PLAN_ACTUAL with current Foundation data</w:t>
      </w:r>
    </w:p>
    <w:p w14:paraId="7AA900E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18:39:16 2013 (2013-02-20 23:39:16 UT)  CIMSYNCPKBF 6676 Info:</w:t>
      </w:r>
    </w:p>
    <w:p w14:paraId="409389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DATA to synchronize PLAN_ACTUAL_ALLOC with current Foundation data</w:t>
      </w:r>
    </w:p>
    <w:p w14:paraId="77087A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18:39:38 2013 (2013-02-20 23:39:38 UT)  CIMSYNCPKBF 6528 Info:</w:t>
      </w:r>
    </w:p>
    <w:p w14:paraId="1B597DF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DATA completed</w:t>
      </w:r>
    </w:p>
    <w:p w14:paraId="5342A7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18:39:38 2013 (2013-02-20 23:39:38 UT)  CIMSYNCPKBF 6528 Info:</w:t>
      </w:r>
    </w:p>
    <w:p w14:paraId="3F107A2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762A82A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18:43:25 2013 (2013-02-20 23:43:25 UT)  CIMSYNCPKBF 6676 Info:</w:t>
      </w:r>
    </w:p>
    <w:p w14:paraId="57E4319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DATA completed</w:t>
      </w:r>
    </w:p>
    <w:p w14:paraId="68503D2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18:43:25 2013 (2013-02-20 23:43:25 UT)  CIMSYNCPKBF 6676 Info:</w:t>
      </w:r>
    </w:p>
    <w:p w14:paraId="694721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68E353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18:49:30 2013 (2013-02-20 23:49:30 UT)  CIMSYNCPKBF 8680 Info:</w:t>
      </w:r>
    </w:p>
    <w:p w14:paraId="74050A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DATA completed</w:t>
      </w:r>
    </w:p>
    <w:p w14:paraId="006A81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18:49:30 2013 (2013-02-20 23:49:30 UT)  CIMSYNCPKBF 8680 Info:</w:t>
      </w:r>
    </w:p>
    <w:p w14:paraId="11043E5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6AD982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9988</w:t>
      </w:r>
    </w:p>
    <w:p w14:paraId="3570527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1194985"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plan_central </w:t>
      </w:r>
      <w:r w:rsidR="00A22393" w:rsidRPr="00E16946">
        <w:rPr>
          <w:rFonts w:ascii="Courier New" w:hAnsi="Courier New" w:cs="Courier New"/>
          <w:color w:val="auto"/>
          <w:sz w:val="16"/>
          <w:szCs w:val="16"/>
        </w:rPr>
        <w:t>PLAN_CENTRAL</w:t>
      </w:r>
    </w:p>
    <w:p w14:paraId="322651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030EA1D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6:39 PM</w:t>
      </w:r>
    </w:p>
    <w:p w14:paraId="63633D0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Return Code: 0</w:t>
      </w:r>
    </w:p>
    <w:p w14:paraId="7129D8F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D746F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3644</w:t>
      </w:r>
    </w:p>
    <w:p w14:paraId="26E221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4C1BB656"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plan_actual_alloc </w:t>
      </w:r>
      <w:r w:rsidR="00A22393" w:rsidRPr="00E16946">
        <w:rPr>
          <w:rFonts w:ascii="Courier New" w:hAnsi="Courier New" w:cs="Courier New"/>
          <w:color w:val="auto"/>
          <w:sz w:val="16"/>
          <w:szCs w:val="16"/>
        </w:rPr>
        <w:t>PLAN_ACTUAL_ALLOC</w:t>
      </w:r>
    </w:p>
    <w:p w14:paraId="5E2ED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4735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6:43 PM</w:t>
      </w:r>
    </w:p>
    <w:p w14:paraId="57D9AC2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54AE43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3C582FA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5792</w:t>
      </w:r>
    </w:p>
    <w:p w14:paraId="1E299F6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DD4AB3A"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plan_actual </w:t>
      </w:r>
      <w:r w:rsidR="00A22393" w:rsidRPr="00E16946">
        <w:rPr>
          <w:rFonts w:ascii="Courier New" w:hAnsi="Courier New" w:cs="Courier New"/>
          <w:color w:val="auto"/>
          <w:sz w:val="16"/>
          <w:szCs w:val="16"/>
        </w:rPr>
        <w:t>PLAN_ACTUAL</w:t>
      </w:r>
    </w:p>
    <w:p w14:paraId="22B9992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343E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6:49 PM</w:t>
      </w:r>
    </w:p>
    <w:p w14:paraId="00465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24D067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A285244" w14:textId="77777777" w:rsidR="00A22393" w:rsidRDefault="00A22393" w:rsidP="00A22393">
      <w:pPr>
        <w:rPr>
          <w:rFonts w:ascii="Courier New" w:hAnsi="Courier New" w:cs="Courier New"/>
          <w:color w:val="auto"/>
          <w:sz w:val="16"/>
          <w:szCs w:val="16"/>
        </w:rPr>
      </w:pPr>
      <w:r w:rsidRPr="00E16946">
        <w:rPr>
          <w:rFonts w:ascii="Courier New" w:hAnsi="Courier New" w:cs="Courier New"/>
          <w:color w:val="auto"/>
          <w:sz w:val="16"/>
          <w:szCs w:val="16"/>
        </w:rPr>
        <w:t>All commands completed successfully</w:t>
      </w:r>
    </w:p>
    <w:p w14:paraId="27E8E10F" w14:textId="77777777" w:rsidR="00E56FE0" w:rsidRPr="00E16946" w:rsidRDefault="00E56FE0" w:rsidP="00E56FE0"/>
    <w:p w14:paraId="2C0EB492" w14:textId="695D5DA4" w:rsidR="00BE25A7" w:rsidRDefault="00BE25A7" w:rsidP="00BE25A7">
      <w:pPr>
        <w:pStyle w:val="Heading2"/>
      </w:pPr>
      <w:bookmarkStart w:id="77" w:name="_Toc526842096"/>
      <w:r>
        <w:t>Truncate</w:t>
      </w:r>
      <w:r w:rsidR="005A6F26">
        <w:t xml:space="preserve"> </w:t>
      </w:r>
      <w:r>
        <w:t>JI</w:t>
      </w:r>
      <w:r w:rsidR="005A6F26">
        <w:t xml:space="preserve"> </w:t>
      </w:r>
      <w:r>
        <w:t>Errors</w:t>
      </w:r>
      <w:bookmarkEnd w:id="77"/>
    </w:p>
    <w:p w14:paraId="4B3220C0" w14:textId="77777777" w:rsidR="00962735" w:rsidRDefault="00962735" w:rsidP="00962735">
      <w:pPr>
        <w:rPr>
          <w:rFonts w:cs="Arial"/>
        </w:rPr>
      </w:pPr>
      <w:r w:rsidRPr="00962735">
        <w:rPr>
          <w:rFonts w:cs="Arial"/>
          <w:b/>
        </w:rPr>
        <w:t>Mid-Tier</w:t>
      </w:r>
      <w:r>
        <w:rPr>
          <w:rFonts w:cs="Arial"/>
        </w:rPr>
        <w:t>: Primary only</w:t>
      </w:r>
    </w:p>
    <w:p w14:paraId="5D1F4C2D" w14:textId="77777777" w:rsidR="00962735" w:rsidRPr="00962735" w:rsidRDefault="00962735" w:rsidP="00962735"/>
    <w:p w14:paraId="14BA3FCE" w14:textId="77777777" w:rsidR="0080426D" w:rsidRDefault="0080426D" w:rsidP="0080426D">
      <w:r w:rsidRPr="001916EE">
        <w:rPr>
          <w:b/>
        </w:rPr>
        <w:t>Purpose</w:t>
      </w:r>
      <w:r>
        <w:t>:</w:t>
      </w:r>
      <w:r w:rsidR="001916EE">
        <w:t xml:space="preserve"> To delete all rows from the EXT_EPSD_ERRORS table in the JI Schema.</w:t>
      </w:r>
    </w:p>
    <w:p w14:paraId="482E7310" w14:textId="77777777" w:rsidR="001916EE" w:rsidRDefault="001916EE" w:rsidP="001916EE"/>
    <w:p w14:paraId="3901139D" w14:textId="77777777" w:rsidR="001916EE" w:rsidRPr="00631DAB" w:rsidRDefault="001916EE" w:rsidP="001916EE">
      <w:r w:rsidRPr="001916EE">
        <w:rPr>
          <w:b/>
        </w:rPr>
        <w:t>Usage</w:t>
      </w:r>
      <w:r w:rsidRPr="00631DAB">
        <w:t xml:space="preserve">: </w:t>
      </w:r>
      <w:r>
        <w:t xml:space="preserve">TruncateJIErrors </w:t>
      </w:r>
      <w:r w:rsidR="00A3107D">
        <w:t xml:space="preserve">[user] </w:t>
      </w:r>
      <w:r w:rsidRPr="00631DAB">
        <w:t>[data source]</w:t>
      </w:r>
    </w:p>
    <w:p w14:paraId="795A4FF7" w14:textId="77777777" w:rsidR="001916EE" w:rsidRDefault="001916EE" w:rsidP="0080426D"/>
    <w:p w14:paraId="18BAA015" w14:textId="77777777" w:rsidR="003205A7"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197"/>
      </w:tblGrid>
      <w:tr w:rsidR="003205A7" w:rsidRPr="00631DAB" w14:paraId="1A5BCC35" w14:textId="77777777" w:rsidTr="00A843E5">
        <w:trPr>
          <w:jc w:val="center"/>
        </w:trPr>
        <w:tc>
          <w:tcPr>
            <w:tcW w:w="0" w:type="auto"/>
            <w:shd w:val="clear" w:color="auto" w:fill="005596" w:themeFill="text2"/>
            <w:vAlign w:val="center"/>
          </w:tcPr>
          <w:p w14:paraId="4A9C0817"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EEF389D"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205A7" w:rsidRPr="00631DAB" w14:paraId="35EFAC4A" w14:textId="77777777" w:rsidTr="00A843E5">
        <w:trPr>
          <w:jc w:val="center"/>
        </w:trPr>
        <w:tc>
          <w:tcPr>
            <w:tcW w:w="0" w:type="auto"/>
            <w:vAlign w:val="center"/>
          </w:tcPr>
          <w:p w14:paraId="4EB5D9AE"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16CCC8B" w14:textId="77777777" w:rsidR="003205A7" w:rsidRPr="00631DAB" w:rsidRDefault="00FE02D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JI s</w:t>
            </w:r>
            <w:r w:rsidR="003205A7">
              <w:rPr>
                <w:rFonts w:asciiTheme="minorHAnsi" w:hAnsiTheme="minorHAnsi" w:cstheme="minorHAnsi"/>
                <w:color w:val="auto"/>
                <w:sz w:val="16"/>
                <w:szCs w:val="16"/>
              </w:rPr>
              <w:t>chema user name</w:t>
            </w:r>
          </w:p>
        </w:tc>
      </w:tr>
      <w:tr w:rsidR="003205A7" w:rsidRPr="00631DAB" w14:paraId="5C47BDF8" w14:textId="77777777" w:rsidTr="00A843E5">
        <w:trPr>
          <w:jc w:val="center"/>
        </w:trPr>
        <w:tc>
          <w:tcPr>
            <w:tcW w:w="0" w:type="auto"/>
            <w:vAlign w:val="center"/>
          </w:tcPr>
          <w:p w14:paraId="46B16AC6"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F5A0A3E" w14:textId="77777777" w:rsidR="003205A7" w:rsidRPr="00631DAB" w:rsidRDefault="003205A7"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EKB instance</w:t>
            </w:r>
          </w:p>
        </w:tc>
      </w:tr>
    </w:tbl>
    <w:p w14:paraId="474FBDF1" w14:textId="77777777" w:rsidR="003205A7" w:rsidRDefault="003205A7" w:rsidP="0080426D"/>
    <w:p w14:paraId="5936A123" w14:textId="77777777" w:rsidR="0080426D" w:rsidRPr="0080426D" w:rsidRDefault="0080426D" w:rsidP="0080426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2138"/>
      </w:tblGrid>
      <w:tr w:rsidR="00F4111D" w:rsidRPr="00631DAB" w14:paraId="44F39F95" w14:textId="77777777" w:rsidTr="00631DAB">
        <w:trPr>
          <w:jc w:val="center"/>
        </w:trPr>
        <w:tc>
          <w:tcPr>
            <w:tcW w:w="0" w:type="auto"/>
            <w:shd w:val="clear" w:color="auto" w:fill="005596" w:themeFill="text2"/>
            <w:vAlign w:val="center"/>
          </w:tcPr>
          <w:p w14:paraId="1FD0ACB6" w14:textId="77777777" w:rsidR="00F4111D" w:rsidRPr="00631DAB" w:rsidRDefault="00F4111D"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7E724C" w14:textId="77777777" w:rsidR="00F4111D" w:rsidRPr="00631DAB" w:rsidRDefault="00F4111D"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F4111D" w:rsidRPr="00631DAB" w14:paraId="173D738F" w14:textId="77777777" w:rsidTr="00631DAB">
        <w:trPr>
          <w:jc w:val="center"/>
        </w:trPr>
        <w:tc>
          <w:tcPr>
            <w:tcW w:w="0" w:type="auto"/>
            <w:vAlign w:val="center"/>
          </w:tcPr>
          <w:p w14:paraId="513DE60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4EAE7EA6" w14:textId="77777777" w:rsidR="00F4111D"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F4111D" w:rsidRPr="00631DAB">
              <w:rPr>
                <w:rFonts w:asciiTheme="minorHAnsi" w:hAnsiTheme="minorHAnsi" w:cstheme="minorHAnsi"/>
                <w:color w:val="auto"/>
                <w:sz w:val="16"/>
                <w:szCs w:val="16"/>
              </w:rPr>
              <w:t xml:space="preserve"> [data source]</w:t>
            </w:r>
          </w:p>
        </w:tc>
      </w:tr>
      <w:tr w:rsidR="00F4111D" w:rsidRPr="00631DAB" w14:paraId="06E80243" w14:textId="77777777" w:rsidTr="00631DAB">
        <w:trPr>
          <w:jc w:val="center"/>
        </w:trPr>
        <w:tc>
          <w:tcPr>
            <w:tcW w:w="0" w:type="auto"/>
            <w:vAlign w:val="center"/>
          </w:tcPr>
          <w:p w14:paraId="2B86F2D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731EFD4A" w14:textId="77777777" w:rsidR="00F4111D" w:rsidRPr="00631DAB" w:rsidRDefault="00F4111D"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truncate JI error table</w:t>
            </w:r>
          </w:p>
        </w:tc>
      </w:tr>
    </w:tbl>
    <w:p w14:paraId="396330C7" w14:textId="77777777" w:rsidR="005D5007" w:rsidRDefault="005D5007" w:rsidP="00F14FD5">
      <w:pPr>
        <w:pStyle w:val="Heading2"/>
      </w:pPr>
    </w:p>
    <w:p w14:paraId="669C4AD8" w14:textId="77777777" w:rsidR="005D5007" w:rsidRDefault="005D5007">
      <w:pPr>
        <w:jc w:val="left"/>
        <w:rPr>
          <w:rFonts w:cs="Arial"/>
          <w:b/>
          <w:bCs/>
          <w:iCs/>
          <w:color w:val="005596"/>
          <w:sz w:val="28"/>
          <w:szCs w:val="28"/>
        </w:rPr>
      </w:pPr>
      <w:r>
        <w:br w:type="page"/>
      </w:r>
    </w:p>
    <w:p w14:paraId="0670DAFB" w14:textId="2D531012" w:rsidR="00F4111D" w:rsidRDefault="00F14FD5" w:rsidP="00F14FD5">
      <w:pPr>
        <w:pStyle w:val="Heading2"/>
      </w:pPr>
      <w:bookmarkStart w:id="78" w:name="_Toc526842097"/>
      <w:r>
        <w:lastRenderedPageBreak/>
        <w:t>Encrypted Password Repository</w:t>
      </w:r>
      <w:bookmarkEnd w:id="78"/>
    </w:p>
    <w:p w14:paraId="328D81E9" w14:textId="77777777" w:rsidR="00F14FD5" w:rsidRDefault="00F14FD5" w:rsidP="00F14FD5">
      <w:r>
        <w:t xml:space="preserve">Most EP Batch Facility commands require database login credentials.  While the user names are specified as command </w:t>
      </w:r>
      <w:r w:rsidR="005E08CD">
        <w:t xml:space="preserve">line </w:t>
      </w:r>
      <w:r>
        <w:t xml:space="preserve">arguments, the passwords associated with these users must be defined in the </w:t>
      </w:r>
      <w:r w:rsidR="00942BC3">
        <w:t>EPBatchFacilit</w:t>
      </w:r>
      <w:r>
        <w:t>y.xml file.</w:t>
      </w:r>
    </w:p>
    <w:p w14:paraId="79BDA05B" w14:textId="77777777" w:rsidR="00942BC3" w:rsidRDefault="00942BC3" w:rsidP="00F14FD5"/>
    <w:p w14:paraId="7ABDC5A8" w14:textId="77777777" w:rsidR="00942BC3" w:rsidRDefault="00942BC3" w:rsidP="00F14FD5">
      <w:r>
        <w:t xml:space="preserve">When passwords are </w:t>
      </w:r>
      <w:r w:rsidRPr="00A02AED">
        <w:rPr>
          <w:u w:val="single"/>
        </w:rPr>
        <w:t>specified or changed</w:t>
      </w:r>
      <w:r>
        <w:t xml:space="preserve">, they are entered into the EPBatchFacility.xml file as </w:t>
      </w:r>
      <w:r w:rsidRPr="00DF755A">
        <w:rPr>
          <w:u w:val="single"/>
        </w:rPr>
        <w:t>clear text</w:t>
      </w:r>
      <w:r>
        <w:t xml:space="preserve"> and an encoding type of </w:t>
      </w:r>
      <w:r w:rsidRPr="00DF755A">
        <w:rPr>
          <w:u w:val="single"/>
        </w:rPr>
        <w:t>none</w:t>
      </w:r>
      <w:r>
        <w:t>.  Example:</w:t>
      </w:r>
    </w:p>
    <w:p w14:paraId="5D54AEF2" w14:textId="77777777" w:rsidR="00942BC3" w:rsidRDefault="00942BC3" w:rsidP="00F14FD5"/>
    <w:p w14:paraId="14C86FE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xml</w:t>
      </w:r>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687AB42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465E534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AE729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E6FA90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ekbf</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7CB37F8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ekbf</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0D2F402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68BD966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C3FACA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1CF8E8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29CE28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7AA77E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11C6E197"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5C91D53"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F76A6DB"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plan_actual</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65EC181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PLAN_ACTUAL</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2D661AB4"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411B432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DEB3DBA"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54ABE24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6113E813" w14:textId="77777777" w:rsidR="00942BC3" w:rsidRDefault="00942BC3" w:rsidP="00942BC3">
      <w:pPr>
        <w:autoSpaceDE w:val="0"/>
        <w:autoSpaceDN w:val="0"/>
        <w:adjustRightInd w:val="0"/>
        <w:jc w:val="left"/>
        <w:rPr>
          <w:rFonts w:ascii="Consolas" w:hAnsi="Consolas" w:cs="Consolas"/>
          <w:color w:val="auto"/>
          <w:sz w:val="19"/>
          <w:szCs w:val="19"/>
        </w:rPr>
      </w:pPr>
    </w:p>
    <w:p w14:paraId="53BB0288" w14:textId="77777777" w:rsidR="00942BC3" w:rsidRDefault="00942BC3" w:rsidP="00F14FD5">
      <w:r>
        <w:t>When an EP Batch Facility console command is run, all clear text passwords will be encrypted and the encoding type is set to AES (indicating the Advanced Encryption Standard).  Example after encryption has been performed:</w:t>
      </w:r>
    </w:p>
    <w:p w14:paraId="485D0F3F" w14:textId="77777777" w:rsidR="00942BC3" w:rsidRDefault="00942BC3" w:rsidP="00F14FD5"/>
    <w:p w14:paraId="351EB6A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xml</w:t>
      </w:r>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7653266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6EF4F43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4648CD3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1F6D4C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ekbf</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254EEAC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wYZN+pQpmIuLKBRbi+iJ7A==</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5F90DB2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53338C34"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B96937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AA3F74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F52175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LKCFIPcwKdc6MdS6uXJ5/Q==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B5729F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09F0F69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7C31CCC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D8B10F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plan_actual</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7B17BA6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wTrPcQuT+42NviV+r2qwgGGiNh+yON5H9A+omX6w3NQ=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58573BB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2599BE5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62886B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C51CA2" w14:textId="77777777" w:rsidR="00942BC3" w:rsidRPr="00942BC3" w:rsidRDefault="00942BC3" w:rsidP="00942BC3">
      <w:pPr>
        <w:autoSpaceDE w:val="0"/>
        <w:autoSpaceDN w:val="0"/>
        <w:adjustRightInd w:val="0"/>
        <w:jc w:val="left"/>
        <w:rPr>
          <w:rFonts w:ascii="Consolas" w:hAnsi="Consolas" w:cs="Consolas"/>
          <w:color w:val="0000FF"/>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43E839E2" w14:textId="77777777" w:rsidR="00942BC3" w:rsidRPr="00F14FD5" w:rsidRDefault="00942BC3" w:rsidP="00F14FD5"/>
    <w:p w14:paraId="3F01746F" w14:textId="77777777" w:rsidR="004939F2" w:rsidRDefault="004939F2" w:rsidP="004939F2">
      <w:pPr>
        <w:pStyle w:val="Heading1"/>
        <w:tabs>
          <w:tab w:val="right" w:pos="9360"/>
        </w:tabs>
      </w:pPr>
      <w:bookmarkStart w:id="79" w:name="_Toc526842098"/>
      <w:r>
        <w:lastRenderedPageBreak/>
        <w:t>EKBF Server Commands</w:t>
      </w:r>
      <w:r>
        <w:tab/>
        <w:t>Section 4</w:t>
      </w:r>
      <w:bookmarkEnd w:id="79"/>
    </w:p>
    <w:p w14:paraId="35DC9E4A" w14:textId="77777777" w:rsidR="004939F2" w:rsidRPr="004939F2" w:rsidRDefault="00651290" w:rsidP="004939F2">
      <w:r>
        <w:t>These commands are fully documented in the EP Server Administrator Guide.  Excerpts from that documented are provided below.</w:t>
      </w:r>
    </w:p>
    <w:p w14:paraId="6BB16029" w14:textId="77777777" w:rsidR="004519CC" w:rsidRDefault="004519CC" w:rsidP="004519CC">
      <w:pPr>
        <w:pStyle w:val="Heading2"/>
      </w:pPr>
      <w:bookmarkStart w:id="80" w:name="_Foundation_Data_Remove"/>
      <w:bookmarkStart w:id="81" w:name="_Toc526842099"/>
      <w:bookmarkEnd w:id="80"/>
      <w:r>
        <w:t>Foundation Data Remove (</w:t>
      </w:r>
      <w:r w:rsidR="00E3678B">
        <w:t>FDR</w:t>
      </w:r>
      <w:r>
        <w:t>)</w:t>
      </w:r>
      <w:bookmarkEnd w:id="81"/>
    </w:p>
    <w:p w14:paraId="0EC2F896" w14:textId="77777777" w:rsidR="00233F3B" w:rsidRPr="005E5C71" w:rsidRDefault="00233F3B" w:rsidP="0088206C">
      <w:pPr>
        <w:rPr>
          <w:rFonts w:cs="Arial"/>
        </w:rPr>
      </w:pPr>
      <w:r w:rsidRPr="005E5C71">
        <w:rPr>
          <w:rFonts w:cs="Arial"/>
        </w:rPr>
        <w:t xml:space="preserve">The Foundation Data Remove (FDR) server process is an EKBF server-based command-line program typically run on a regular schedule. The FDR server process performs the following: </w:t>
      </w:r>
    </w:p>
    <w:p w14:paraId="68C75759" w14:textId="77777777" w:rsidR="00233F3B" w:rsidRPr="005E5C71" w:rsidRDefault="00233F3B" w:rsidP="0088206C">
      <w:pPr>
        <w:rPr>
          <w:rFonts w:cs="Arial"/>
        </w:rPr>
      </w:pPr>
    </w:p>
    <w:p w14:paraId="426EEEC3"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Enacts the data life rules defined in metadata for the fact table families by removing records that are older than the specified data life. </w:t>
      </w:r>
    </w:p>
    <w:p w14:paraId="34CA8B3A"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input source tables that have already been loaded by Foundation Data Update (FDU) for the input sources that are maintained by Foundation or have been designated for purging by EKB Facts. </w:t>
      </w:r>
    </w:p>
    <w:p w14:paraId="594C087C"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for dimension members that have been deleted. </w:t>
      </w:r>
    </w:p>
    <w:p w14:paraId="54EE63C6"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where all the measure values are NULL. </w:t>
      </w:r>
    </w:p>
    <w:p w14:paraId="58767DE4"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Drops columns for deleted fact table family measures. These columns were marked unused by Foundation Structure Update when the measures were deleted from the fact table family or from an input source or Slate table. </w:t>
      </w:r>
    </w:p>
    <w:p w14:paraId="54C8814C" w14:textId="77777777" w:rsidR="003670B8" w:rsidRPr="003670B8" w:rsidRDefault="003670B8" w:rsidP="003670B8"/>
    <w:p w14:paraId="2B1528E9" w14:textId="77777777" w:rsidR="004519CC" w:rsidRDefault="004519CC" w:rsidP="004519CC">
      <w:pPr>
        <w:pStyle w:val="Heading2"/>
      </w:pPr>
      <w:bookmarkStart w:id="82" w:name="_Foundation_Data_Update"/>
      <w:bookmarkStart w:id="83" w:name="_Toc526842100"/>
      <w:bookmarkEnd w:id="82"/>
      <w:r>
        <w:t>Foundation Data Update (</w:t>
      </w:r>
      <w:r w:rsidR="00E3678B">
        <w:t>FDU</w:t>
      </w:r>
      <w:r>
        <w:t>)</w:t>
      </w:r>
      <w:bookmarkEnd w:id="83"/>
    </w:p>
    <w:p w14:paraId="65CF467D" w14:textId="77777777" w:rsidR="003670B8" w:rsidRPr="005E5C71" w:rsidRDefault="0088206C" w:rsidP="005E5C71">
      <w:pPr>
        <w:rPr>
          <w:rFonts w:cs="Arial"/>
          <w:szCs w:val="20"/>
        </w:rPr>
      </w:pPr>
      <w:r w:rsidRPr="005E5C71">
        <w:rPr>
          <w:rFonts w:cs="Arial"/>
        </w:rPr>
        <w:t>The Foundation Data Update server process is an EKBF server command-line process that takes fact data from an input source (database tables) and moves it into a Foundation fact table family (FTF). Because FTFs can include stored consolidations, the Foundation Data Update process consolidates input data for update to the tables holding the consolidations (Slate tables). This server process loads facts from source applications including the clients' host system and the Enterprise Planning client application</w:t>
      </w:r>
      <w:r w:rsidR="007A27BF" w:rsidRPr="005E5C71">
        <w:rPr>
          <w:rFonts w:cs="Arial"/>
          <w:szCs w:val="20"/>
        </w:rPr>
        <w:t>.</w:t>
      </w:r>
    </w:p>
    <w:p w14:paraId="5BD00D10" w14:textId="77777777" w:rsidR="007A27BF" w:rsidRPr="003670B8" w:rsidRDefault="007A27BF" w:rsidP="003670B8"/>
    <w:p w14:paraId="601AAED9" w14:textId="77777777" w:rsidR="00CA6690" w:rsidRDefault="00CA6690" w:rsidP="004519CC">
      <w:pPr>
        <w:pStyle w:val="Heading2"/>
      </w:pPr>
      <w:bookmarkStart w:id="84" w:name="_FDU_Transaction_History"/>
      <w:bookmarkStart w:id="85" w:name="_Toc526842101"/>
      <w:bookmarkEnd w:id="84"/>
      <w:r>
        <w:t>FDU Transaction History Utility</w:t>
      </w:r>
      <w:bookmarkEnd w:id="85"/>
    </w:p>
    <w:p w14:paraId="1CAA1750" w14:textId="77777777" w:rsidR="00CA6690" w:rsidRPr="000E2F33" w:rsidRDefault="00CA6690" w:rsidP="00CA6690">
      <w:pPr>
        <w:rPr>
          <w:rFonts w:cs="Arial"/>
          <w:szCs w:val="20"/>
        </w:rPr>
      </w:pPr>
      <w:r w:rsidRPr="000E2F33">
        <w:rPr>
          <w:rFonts w:cs="Arial"/>
          <w:szCs w:val="20"/>
        </w:rPr>
        <w:t xml:space="preserve">The Foundation Data Update server process keeps a history of the transaction sets (range of transaction IDs) that are successfully loaded in Foundation. The history of successfully loaded transaction sets includes the input source name, the minimum and maximum transaction IDs, the transaction record count, and the update date for each set. The Foundation Data Carry Forward Balance server process also keeps a history of the periods it populates and the latest update date for each run. The FDU Transaction History Utility allows you to display the transaction history and carry forward balance history for one or more fact table families or input sources. </w:t>
      </w:r>
    </w:p>
    <w:p w14:paraId="1A06C143" w14:textId="77777777" w:rsidR="00CA6690" w:rsidRPr="000E2F33" w:rsidRDefault="00CA6690" w:rsidP="00CA6690">
      <w:pPr>
        <w:rPr>
          <w:rFonts w:cs="Arial"/>
          <w:szCs w:val="20"/>
        </w:rPr>
      </w:pPr>
    </w:p>
    <w:p w14:paraId="444D0FF6" w14:textId="77777777" w:rsidR="00CA6690" w:rsidRPr="000E2F33" w:rsidRDefault="00CA6690" w:rsidP="00CA6690">
      <w:pPr>
        <w:rPr>
          <w:rFonts w:cs="Arial"/>
          <w:szCs w:val="20"/>
        </w:rPr>
      </w:pPr>
      <w:r w:rsidRPr="000E2F33">
        <w:rPr>
          <w:rFonts w:cs="Arial"/>
          <w:szCs w:val="20"/>
        </w:rPr>
        <w:t xml:space="preserve">The FDU Transaction History Utility is used periodically to prune the historical record of the successfully loaded transaction sets and carry forward balance runs. The FDU Transaction History Utility does not delete input source or fact table data. When deleting from the transaction history, the "high water mark" is never deleted. The only exception is if there are rows in the transaction history that are associated with input sources that are no longer defined. The FDU Transaction History Utility deletes those rows, if requested. </w:t>
      </w:r>
    </w:p>
    <w:p w14:paraId="1030E323" w14:textId="77777777" w:rsidR="00CA6690" w:rsidRPr="000E2F33" w:rsidRDefault="00CA6690" w:rsidP="00CA6690">
      <w:pPr>
        <w:rPr>
          <w:rFonts w:cs="Arial"/>
          <w:szCs w:val="20"/>
        </w:rPr>
      </w:pPr>
    </w:p>
    <w:p w14:paraId="5B6A172C" w14:textId="77777777" w:rsidR="00CA6690" w:rsidRPr="000E2F33" w:rsidRDefault="00CA6690" w:rsidP="00CA6690">
      <w:pPr>
        <w:rPr>
          <w:rFonts w:cs="Arial"/>
          <w:szCs w:val="20"/>
        </w:rPr>
      </w:pPr>
      <w:r w:rsidRPr="000E2F33">
        <w:rPr>
          <w:rFonts w:cs="Arial"/>
          <w:szCs w:val="20"/>
        </w:rPr>
        <w:t xml:space="preserve">The "high water mark" mentioned previously is used currently by many Foundation processes, as well as other applications for different purposes. </w:t>
      </w:r>
    </w:p>
    <w:p w14:paraId="3E86673E" w14:textId="77777777" w:rsidR="00CA6690" w:rsidRDefault="00CA6690" w:rsidP="00CA6690"/>
    <w:p w14:paraId="666E9030" w14:textId="47555D6D"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Update uses the high water mark to determine the next transaction set to load and to ensure that it does not load a transaction set twice.</w:t>
      </w:r>
    </w:p>
    <w:p w14:paraId="0AF687CE" w14:textId="30EDED80"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Remove uses the high water mark to ensure that it does not purge input source table rows that have not yet been loaded.</w:t>
      </w:r>
    </w:p>
    <w:p w14:paraId="2ED5155E" w14:textId="32BD053E"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Export server process and stored procedures use the high water mark to read unposted fact data when retrieving Latest facts using Foundation Data Export.</w:t>
      </w:r>
    </w:p>
    <w:p w14:paraId="57920EFB" w14:textId="7AB2A7D9" w:rsidR="004519CC" w:rsidRDefault="004519CC" w:rsidP="004519CC">
      <w:pPr>
        <w:pStyle w:val="Heading2"/>
      </w:pPr>
      <w:bookmarkStart w:id="86" w:name="_Toc526842102"/>
      <w:r>
        <w:t>Foundation Set Time (</w:t>
      </w:r>
      <w:r w:rsidR="00E3678B">
        <w:t>FST</w:t>
      </w:r>
      <w:r>
        <w:t>)</w:t>
      </w:r>
      <w:bookmarkEnd w:id="86"/>
    </w:p>
    <w:p w14:paraId="195589CE" w14:textId="77777777" w:rsidR="007A27BF" w:rsidRDefault="007A27BF" w:rsidP="0088206C">
      <w:r w:rsidRPr="007A27BF">
        <w:t xml:space="preserve">Foundation includes the concept of "current time". Current time in Foundation is used in a number of ways. </w:t>
      </w:r>
    </w:p>
    <w:p w14:paraId="0194566B" w14:textId="77777777" w:rsidR="0088206C" w:rsidRPr="007A27BF" w:rsidRDefault="0088206C" w:rsidP="0088206C"/>
    <w:p w14:paraId="32C3EB4A"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controls data aging. </w:t>
      </w:r>
    </w:p>
    <w:p w14:paraId="21263400"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is used to perform posting rule validation. </w:t>
      </w:r>
    </w:p>
    <w:p w14:paraId="51A5B93B"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allows users to see the correct values for measures with Closing consolidation type in, for example, the current season when you are only halfway through. </w:t>
      </w:r>
    </w:p>
    <w:p w14:paraId="5DBFEABB" w14:textId="77777777" w:rsidR="007A27BF" w:rsidRPr="007A27BF" w:rsidRDefault="007A27BF" w:rsidP="0088206C"/>
    <w:p w14:paraId="269CE572" w14:textId="77777777" w:rsidR="007A27BF" w:rsidRDefault="007A27BF" w:rsidP="0088206C">
      <w:r w:rsidRPr="007A27BF">
        <w:t xml:space="preserve">Current time comprises a designated member in the lowest level of the primary Calendar dimension and its ancestors in the primary Calendar dimension and any connected Secondary dimensions. For example, in a four-level Calendar hierarchy with levels DAY, WEEK, PERIOD, and YEAR, current time comprises the current DAY member and its WEEK, PERIOD, and YEAR ancestors. When Calendar members are first added to the Foundation database by Foundation Structure Update, Current time is set to the earliest DAY member loaded and its ancestors. Use the Foundation Set Time server process to change this initial setting and update it on a regular basis. </w:t>
      </w:r>
    </w:p>
    <w:p w14:paraId="6C1B1443" w14:textId="77777777" w:rsidR="007A27BF" w:rsidRPr="007A27BF" w:rsidRDefault="007A27BF" w:rsidP="0088206C"/>
    <w:p w14:paraId="65E543FA" w14:textId="77777777" w:rsidR="003670B8" w:rsidRDefault="007A27BF" w:rsidP="0088206C">
      <w:r w:rsidRPr="007A27BF">
        <w:t>The Foundation Set Time server process writes to production metadata tables and takes effect immediately.</w:t>
      </w:r>
    </w:p>
    <w:p w14:paraId="276DAE8E" w14:textId="77777777" w:rsidR="0088206C" w:rsidRPr="007A27BF" w:rsidRDefault="0088206C" w:rsidP="0088206C"/>
    <w:p w14:paraId="35CE442B" w14:textId="77777777" w:rsidR="003670B8" w:rsidRDefault="003670B8" w:rsidP="003670B8">
      <w:pPr>
        <w:pStyle w:val="Heading2"/>
      </w:pPr>
      <w:bookmarkStart w:id="87" w:name="_Toc526842103"/>
      <w:r>
        <w:t>Foundation Structure Update (</w:t>
      </w:r>
      <w:r w:rsidR="00E3678B">
        <w:t>FSU</w:t>
      </w:r>
      <w:r>
        <w:t>)</w:t>
      </w:r>
      <w:bookmarkEnd w:id="87"/>
    </w:p>
    <w:p w14:paraId="451A0382" w14:textId="77777777" w:rsidR="003670B8" w:rsidRDefault="0088206C" w:rsidP="0088206C">
      <w:r>
        <w:t>Foundation Structure Update (FSU) is an EKBF server command-line process that is run on a regular schedule to take dimension member changes from a staging area in EKB Structure and process them into the dimension tables held in Foundation. During the update, the process populates staging tables for structure update to the Quartz cubes. Foundation Structure Update also implements metadata changes made using Architect for Foundation</w:t>
      </w:r>
      <w:r w:rsidR="003670B8">
        <w:t>.</w:t>
      </w:r>
    </w:p>
    <w:p w14:paraId="12055C8F" w14:textId="77777777" w:rsidR="0088206C" w:rsidRPr="003670B8" w:rsidRDefault="0088206C" w:rsidP="0088206C"/>
    <w:p w14:paraId="72BC949E" w14:textId="77777777" w:rsidR="0086044A" w:rsidRDefault="0086044A" w:rsidP="0086044A">
      <w:pPr>
        <w:pStyle w:val="Heading2"/>
      </w:pPr>
      <w:bookmarkStart w:id="88" w:name="_Quartz_Sync_Foundation"/>
      <w:bookmarkStart w:id="89" w:name="_Quartz_Data_Remove"/>
      <w:bookmarkStart w:id="90" w:name="_Toc526842104"/>
      <w:bookmarkEnd w:id="88"/>
      <w:bookmarkEnd w:id="89"/>
      <w:r>
        <w:t>Quartz Data Remove (QDR)</w:t>
      </w:r>
      <w:bookmarkEnd w:id="90"/>
    </w:p>
    <w:p w14:paraId="479E53DB" w14:textId="77777777" w:rsidR="0086044A" w:rsidRDefault="0086044A" w:rsidP="0086044A">
      <w:r>
        <w:t>The Quartz Data Remove server process lets you manage the retention of fact table data in your cube.</w:t>
      </w:r>
    </w:p>
    <w:p w14:paraId="2003C61D" w14:textId="77777777" w:rsidR="0086044A" w:rsidRDefault="0086044A" w:rsidP="0086044A"/>
    <w:p w14:paraId="4BD3F9F0" w14:textId="77777777" w:rsidR="0086044A" w:rsidRPr="0086044A" w:rsidRDefault="0086044A" w:rsidP="0086044A">
      <w:r>
        <w:t>The Quartz Data Remove server process removes data that is no longer of business interest according to your data aging rules. We recommend matching your aging rules in Quartz with the aging rules for the corresponding fact table families in Foundation. When aging a fact table that contains Latest or Closing-type measures, Quartz Data Remove automatically retains data in one extra period prior to the first period to be retained according to the aging rule so that measure derivations that compute opening balance values from the next period closing balance value will result in a value for the earliest period to be retained.</w:t>
      </w:r>
    </w:p>
    <w:p w14:paraId="1E2836E5" w14:textId="77777777" w:rsidR="003670B8" w:rsidRDefault="003670B8" w:rsidP="003670B8">
      <w:pPr>
        <w:pStyle w:val="Heading2"/>
      </w:pPr>
      <w:bookmarkStart w:id="91" w:name="_Toc526842105"/>
      <w:r>
        <w:t>Quartz Sync Foundation</w:t>
      </w:r>
      <w:r w:rsidR="00E3678B">
        <w:t xml:space="preserve"> </w:t>
      </w:r>
      <w:r>
        <w:t>(</w:t>
      </w:r>
      <w:r w:rsidR="0091785B">
        <w:t>Quartz Structure Sync/Quartz Data Sync</w:t>
      </w:r>
      <w:r>
        <w:t>)</w:t>
      </w:r>
      <w:bookmarkEnd w:id="91"/>
    </w:p>
    <w:p w14:paraId="07CEA658" w14:textId="77777777" w:rsidR="005E538E" w:rsidRDefault="005E538E" w:rsidP="0091785B">
      <w:r w:rsidRPr="005E538E">
        <w:t>Quartz cubes are synchronized with the Foundation database using the Quartz to Foundation Synchronization (</w:t>
      </w:r>
      <w:r w:rsidRPr="0014395C">
        <w:rPr>
          <w:bCs/>
        </w:rPr>
        <w:t>cimsyncpkbf</w:t>
      </w:r>
      <w:r w:rsidRPr="005E538E">
        <w:t xml:space="preserve">) server process. </w:t>
      </w:r>
    </w:p>
    <w:p w14:paraId="1DD02575" w14:textId="77777777" w:rsidR="0091785B" w:rsidRPr="005E538E" w:rsidRDefault="0091785B" w:rsidP="0091785B"/>
    <w:p w14:paraId="5539C8C7" w14:textId="77777777" w:rsidR="005E538E" w:rsidRDefault="005E538E" w:rsidP="0091785B">
      <w:r w:rsidRPr="005E538E">
        <w:t xml:space="preserve">The synchronization procedures typically run on a scheduled basis and are facilitated by the use of staging tables and views. Foundation server processes populate Quartz structure staging tables to drive structure synchronization and create views to drive fact synchronizations. Then, Quartz server processes apply the contents of these tables and views to the Quartz cubes. </w:t>
      </w:r>
    </w:p>
    <w:p w14:paraId="24D85AE1" w14:textId="77777777" w:rsidR="0091785B" w:rsidRPr="005E538E" w:rsidRDefault="0091785B" w:rsidP="0091785B"/>
    <w:p w14:paraId="1B232263" w14:textId="77777777" w:rsidR="005E538E" w:rsidRDefault="005E538E" w:rsidP="0091785B">
      <w:r w:rsidRPr="005E538E">
        <w:t xml:space="preserve">The Quartz to Foundation synchronization process also releases metadata changes made through Architect for Quartz and the Quartz Structure Update server process. </w:t>
      </w:r>
    </w:p>
    <w:p w14:paraId="2DEAEFBB" w14:textId="77777777" w:rsidR="0091785B" w:rsidRPr="005E538E" w:rsidRDefault="0091785B" w:rsidP="0091785B"/>
    <w:p w14:paraId="28FBA284" w14:textId="77777777" w:rsidR="003670B8" w:rsidRDefault="005E538E" w:rsidP="0091785B">
      <w:r w:rsidRPr="005E538E">
        <w:t>Quartz to Foundation Synchronization locks out most other Quartz processes for the duration of the run. Depending on the command line options, during the Release phase of the synchronization it may also lock out applications that read from the Quartz cube.</w:t>
      </w:r>
    </w:p>
    <w:p w14:paraId="589663AA" w14:textId="77777777" w:rsidR="0091785B" w:rsidRDefault="0091785B" w:rsidP="0091785B"/>
    <w:p w14:paraId="1C7A5610" w14:textId="77777777" w:rsidR="00CA0FAE" w:rsidRDefault="00CA0FAE" w:rsidP="00CA0FAE">
      <w:pPr>
        <w:pStyle w:val="Heading2"/>
      </w:pPr>
      <w:bookmarkStart w:id="92" w:name="_Toc526842106"/>
      <w:r>
        <w:lastRenderedPageBreak/>
        <w:t>EP Mid-Tier Admin Client Console</w:t>
      </w:r>
      <w:bookmarkEnd w:id="92"/>
    </w:p>
    <w:p w14:paraId="1C446D78" w14:textId="77777777" w:rsidR="006021E7" w:rsidRDefault="006021E7" w:rsidP="006021E7">
      <w:r w:rsidRPr="006021E7">
        <w:t>There are important EP Mid-Tier processes that can be run from the command line to help support the batch processin</w:t>
      </w:r>
      <w:r>
        <w:t>g and operational process flow.</w:t>
      </w:r>
    </w:p>
    <w:p w14:paraId="08285D47" w14:textId="77777777" w:rsidR="006021E7" w:rsidRPr="006021E7" w:rsidRDefault="006021E7" w:rsidP="006021E7"/>
    <w:p w14:paraId="0F8F279D" w14:textId="77777777" w:rsidR="006021E7" w:rsidRDefault="006021E7" w:rsidP="006021E7">
      <w:pPr>
        <w:rPr>
          <w:rFonts w:cs="Arial"/>
          <w:b/>
          <w:bCs/>
          <w:sz w:val="26"/>
          <w:szCs w:val="26"/>
        </w:rPr>
      </w:pPr>
      <w:r w:rsidRPr="006021E7">
        <w:t xml:space="preserve">The EP Mid-Tier Console application is installed with the EP Mid-Tier Administrator. It can be found in the </w:t>
      </w:r>
      <w:r w:rsidRPr="00A216B1">
        <w:rPr>
          <w:bCs/>
        </w:rPr>
        <w:t>JDA\EPMidTierAdmin\bin</w:t>
      </w:r>
      <w:r w:rsidRPr="006021E7">
        <w:rPr>
          <w:b/>
          <w:bCs/>
        </w:rPr>
        <w:t xml:space="preserve"> </w:t>
      </w:r>
      <w:r w:rsidRPr="006021E7">
        <w:t>directory. It processes command line input and notifies the proper component of an EP Mid-Tier to execute the specified process.</w:t>
      </w:r>
    </w:p>
    <w:p w14:paraId="01EF7C12" w14:textId="77777777" w:rsidR="006021E7" w:rsidRDefault="006021E7" w:rsidP="006021E7">
      <w:pPr>
        <w:rPr>
          <w:rFonts w:cs="Arial"/>
          <w:b/>
          <w:bCs/>
          <w:sz w:val="26"/>
          <w:szCs w:val="26"/>
        </w:rPr>
      </w:pPr>
    </w:p>
    <w:p w14:paraId="5B775D55" w14:textId="77777777" w:rsidR="006021E7" w:rsidRDefault="006021E7" w:rsidP="00A216B1">
      <w:r w:rsidRPr="00A216B1">
        <w:t>Processes Supported by the Console appl</w:t>
      </w:r>
      <w:r w:rsidR="00A216B1">
        <w:t>ication:</w:t>
      </w:r>
    </w:p>
    <w:p w14:paraId="0D4478D3" w14:textId="77777777" w:rsidR="00A216B1" w:rsidRPr="00A216B1" w:rsidRDefault="00A216B1" w:rsidP="00A216B1"/>
    <w:p w14:paraId="16DBF332" w14:textId="77777777" w:rsidR="006021E7"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the Master Measure Map (MMM).</w:t>
      </w:r>
    </w:p>
    <w:p w14:paraId="0F0D9604" w14:textId="77777777" w:rsidR="00CA0FAE"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an EKB Context.</w:t>
      </w:r>
    </w:p>
    <w:p w14:paraId="1740CA8F" w14:textId="77777777" w:rsidR="00722331" w:rsidRPr="00722331" w:rsidRDefault="008E4A88" w:rsidP="004F598B">
      <w:pPr>
        <w:pStyle w:val="Heading1"/>
        <w:tabs>
          <w:tab w:val="left" w:pos="7740"/>
          <w:tab w:val="right" w:pos="9360"/>
        </w:tabs>
      </w:pPr>
      <w:bookmarkStart w:id="93" w:name="_Toc526842107"/>
      <w:bookmarkEnd w:id="20"/>
      <w:bookmarkEnd w:id="21"/>
      <w:bookmarkEnd w:id="22"/>
      <w:bookmarkEnd w:id="23"/>
      <w:bookmarkEnd w:id="40"/>
      <w:bookmarkEnd w:id="41"/>
      <w:bookmarkEnd w:id="42"/>
      <w:bookmarkEnd w:id="43"/>
      <w:bookmarkEnd w:id="44"/>
      <w:bookmarkEnd w:id="45"/>
      <w:bookmarkEnd w:id="46"/>
      <w:bookmarkEnd w:id="47"/>
      <w:bookmarkEnd w:id="48"/>
      <w:bookmarkEnd w:id="49"/>
      <w:bookmarkEnd w:id="50"/>
      <w:bookmarkEnd w:id="51"/>
      <w:r>
        <w:lastRenderedPageBreak/>
        <w:t>Batch Scripts</w:t>
      </w:r>
      <w:r w:rsidR="004F598B">
        <w:tab/>
      </w:r>
      <w:r w:rsidR="003D4045">
        <w:t xml:space="preserve">Section </w:t>
      </w:r>
      <w:r w:rsidR="004939F2">
        <w:t>5</w:t>
      </w:r>
      <w:bookmarkEnd w:id="93"/>
    </w:p>
    <w:p w14:paraId="2BA77EC8" w14:textId="77777777" w:rsidR="0086044A" w:rsidRDefault="0086044A" w:rsidP="0086044A">
      <w:pPr>
        <w:pStyle w:val="Heading2"/>
      </w:pPr>
      <w:bookmarkStart w:id="94" w:name="_Actuals_Cube_Sync"/>
      <w:bookmarkStart w:id="95" w:name="_Toc526842108"/>
      <w:bookmarkEnd w:id="94"/>
      <w:r>
        <w:t>Actuals Cube Remove Data</w:t>
      </w:r>
      <w:bookmarkEnd w:id="95"/>
    </w:p>
    <w:p w14:paraId="53B78649" w14:textId="77777777" w:rsidR="0086044A" w:rsidRDefault="0086044A" w:rsidP="0086044A">
      <w:pPr>
        <w:rPr>
          <w:rFonts w:cs="Arial"/>
        </w:rPr>
      </w:pPr>
      <w:r w:rsidRPr="00962735">
        <w:rPr>
          <w:rFonts w:cs="Arial"/>
          <w:b/>
        </w:rPr>
        <w:t>Mid-Tier</w:t>
      </w:r>
      <w:r>
        <w:rPr>
          <w:rFonts w:cs="Arial"/>
        </w:rPr>
        <w:t>: Primary and Secondary</w:t>
      </w:r>
    </w:p>
    <w:p w14:paraId="42A7913C" w14:textId="77777777" w:rsidR="0086044A" w:rsidRPr="00962735" w:rsidRDefault="0086044A" w:rsidP="0086044A"/>
    <w:p w14:paraId="317B8829" w14:textId="77777777" w:rsidR="0086044A" w:rsidRDefault="0086044A" w:rsidP="0086044A">
      <w:r w:rsidRPr="001916EE">
        <w:rPr>
          <w:b/>
        </w:rPr>
        <w:t>Purpose</w:t>
      </w:r>
      <w:r>
        <w:t xml:space="preserve">: </w:t>
      </w:r>
      <w:r w:rsidRPr="0086044A">
        <w:t>Multithreads the execution of multiple Quartz Cube data removes</w:t>
      </w:r>
      <w:r>
        <w:t>.</w:t>
      </w:r>
    </w:p>
    <w:p w14:paraId="6B234CCE" w14:textId="77777777" w:rsidR="0086044A" w:rsidRDefault="0086044A" w:rsidP="0086044A"/>
    <w:p w14:paraId="444678B7" w14:textId="77777777" w:rsidR="0086044A" w:rsidRPr="00631DAB" w:rsidRDefault="0086044A" w:rsidP="0086044A">
      <w:r w:rsidRPr="001916EE">
        <w:rPr>
          <w:b/>
        </w:rPr>
        <w:t>Usage</w:t>
      </w:r>
      <w:r w:rsidRPr="00631DAB">
        <w:t xml:space="preserve">: </w:t>
      </w:r>
      <w:r>
        <w:t>ActualsCubeRemoveData</w:t>
      </w:r>
    </w:p>
    <w:p w14:paraId="5E91E450" w14:textId="77777777" w:rsidR="0086044A" w:rsidRDefault="0086044A" w:rsidP="0086044A"/>
    <w:p w14:paraId="1DF0B71E" w14:textId="77777777" w:rsidR="0086044A" w:rsidRDefault="0086044A" w:rsidP="0086044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6044A" w:rsidRPr="00631DAB" w14:paraId="3B611B2A" w14:textId="77777777" w:rsidTr="0086044A">
        <w:trPr>
          <w:jc w:val="center"/>
        </w:trPr>
        <w:tc>
          <w:tcPr>
            <w:tcW w:w="0" w:type="auto"/>
            <w:shd w:val="clear" w:color="auto" w:fill="005596" w:themeFill="text2"/>
            <w:vAlign w:val="center"/>
          </w:tcPr>
          <w:p w14:paraId="36ADBC83" w14:textId="77777777" w:rsidR="0086044A" w:rsidRPr="00631DAB" w:rsidRDefault="0086044A"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225B36C"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5F68C1FB" w14:textId="77777777" w:rsidTr="0086044A">
        <w:trPr>
          <w:jc w:val="center"/>
        </w:trPr>
        <w:tc>
          <w:tcPr>
            <w:tcW w:w="0" w:type="auto"/>
            <w:vAlign w:val="center"/>
          </w:tcPr>
          <w:p w14:paraId="175BE770" w14:textId="77777777" w:rsidR="0086044A" w:rsidRPr="00B650A8" w:rsidRDefault="0086044A"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3BCA6A9C"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0E695D2" w14:textId="77777777" w:rsidR="0086044A" w:rsidRDefault="0086044A" w:rsidP="0086044A"/>
    <w:p w14:paraId="390E78C0" w14:textId="77777777" w:rsidR="0086044A" w:rsidRPr="0080426D" w:rsidRDefault="0086044A" w:rsidP="0086044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6044A" w:rsidRPr="00631DAB" w14:paraId="24F5C274" w14:textId="77777777" w:rsidTr="0086044A">
        <w:trPr>
          <w:jc w:val="center"/>
        </w:trPr>
        <w:tc>
          <w:tcPr>
            <w:tcW w:w="0" w:type="auto"/>
            <w:shd w:val="clear" w:color="auto" w:fill="005596" w:themeFill="text2"/>
            <w:vAlign w:val="center"/>
          </w:tcPr>
          <w:p w14:paraId="7B3B20F5" w14:textId="77777777" w:rsidR="0086044A" w:rsidRPr="00631DAB" w:rsidRDefault="0086044A"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66C5496"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2700620F" w14:textId="77777777" w:rsidTr="0086044A">
        <w:trPr>
          <w:jc w:val="center"/>
        </w:trPr>
        <w:tc>
          <w:tcPr>
            <w:tcW w:w="0" w:type="auto"/>
            <w:vAlign w:val="center"/>
          </w:tcPr>
          <w:p w14:paraId="0331AC51"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3AC608A"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6044A" w:rsidRPr="00631DAB" w14:paraId="028907E2" w14:textId="77777777" w:rsidTr="0086044A">
        <w:trPr>
          <w:jc w:val="center"/>
        </w:trPr>
        <w:tc>
          <w:tcPr>
            <w:tcW w:w="0" w:type="auto"/>
            <w:vAlign w:val="center"/>
          </w:tcPr>
          <w:p w14:paraId="54BE8E59"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D67CF50"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E001815" w14:textId="77777777" w:rsidR="0086044A" w:rsidRDefault="0086044A" w:rsidP="0086044A">
      <w:pPr>
        <w:rPr>
          <w:b/>
        </w:rPr>
      </w:pPr>
    </w:p>
    <w:p w14:paraId="44A8B333" w14:textId="77777777" w:rsidR="0086044A" w:rsidRPr="00C74DF1" w:rsidRDefault="0086044A" w:rsidP="0086044A">
      <w:r>
        <w:rPr>
          <w:b/>
        </w:rPr>
        <w:t>Workflow:</w:t>
      </w:r>
    </w:p>
    <w:p w14:paraId="16EF86A5" w14:textId="77777777" w:rsidR="0086044A" w:rsidRDefault="00C54B69" w:rsidP="0086044A">
      <w:pPr>
        <w:jc w:val="center"/>
        <w:rPr>
          <w:rFonts w:cs="Arial"/>
        </w:rPr>
      </w:pPr>
      <w:r>
        <w:rPr>
          <w:noProof/>
        </w:rPr>
        <w:object w:dxaOrig="3019" w:dyaOrig="4584" w14:anchorId="7BD08AB8">
          <v:shape id="_x0000_i1027" type="#_x0000_t75" alt="" style="width:114.25pt;height:171.7pt;mso-width-percent:0;mso-height-percent:0;mso-width-percent:0;mso-height-percent:0" o:ole="">
            <v:imagedata r:id="rId25" o:title=""/>
          </v:shape>
          <o:OLEObject Type="Embed" ProgID="Visio.Drawing.11" ShapeID="_x0000_i1027" DrawAspect="Content" ObjectID="_1637663976" r:id="rId26"/>
        </w:object>
      </w:r>
    </w:p>
    <w:p w14:paraId="7E0D169E" w14:textId="77777777" w:rsidR="0086044A" w:rsidRDefault="0086044A">
      <w:pPr>
        <w:jc w:val="left"/>
        <w:rPr>
          <w:rFonts w:cs="Arial"/>
          <w:b/>
          <w:bCs/>
          <w:iCs/>
          <w:color w:val="005596"/>
          <w:sz w:val="28"/>
          <w:szCs w:val="28"/>
        </w:rPr>
      </w:pPr>
      <w:r>
        <w:br w:type="page"/>
      </w:r>
    </w:p>
    <w:p w14:paraId="5729B1D2" w14:textId="77777777" w:rsidR="00D62C07" w:rsidRDefault="00D62C07" w:rsidP="00D62C07">
      <w:pPr>
        <w:pStyle w:val="Heading2"/>
      </w:pPr>
      <w:bookmarkStart w:id="96" w:name="_Toc526842109"/>
      <w:r>
        <w:lastRenderedPageBreak/>
        <w:t>Actuals</w:t>
      </w:r>
      <w:r w:rsidR="005A6F26">
        <w:t xml:space="preserve"> </w:t>
      </w:r>
      <w:r>
        <w:t>Cube</w:t>
      </w:r>
      <w:r w:rsidR="005A6F26">
        <w:t xml:space="preserve"> Sync</w:t>
      </w:r>
      <w:bookmarkEnd w:id="96"/>
    </w:p>
    <w:p w14:paraId="75979A08" w14:textId="77777777" w:rsidR="00962735" w:rsidRDefault="00962735" w:rsidP="00962735">
      <w:pPr>
        <w:rPr>
          <w:rFonts w:cs="Arial"/>
        </w:rPr>
      </w:pPr>
      <w:r w:rsidRPr="00962735">
        <w:rPr>
          <w:rFonts w:cs="Arial"/>
          <w:b/>
        </w:rPr>
        <w:t>Mid-Tier</w:t>
      </w:r>
      <w:r>
        <w:rPr>
          <w:rFonts w:cs="Arial"/>
        </w:rPr>
        <w:t>: Primary and Secondary</w:t>
      </w:r>
    </w:p>
    <w:p w14:paraId="53FD0F74" w14:textId="77777777" w:rsidR="00962735" w:rsidRPr="00962735" w:rsidRDefault="00962735" w:rsidP="00962735"/>
    <w:p w14:paraId="2E46BA5F" w14:textId="77777777" w:rsidR="00C74DF1" w:rsidRDefault="00C74DF1" w:rsidP="00C74DF1">
      <w:r w:rsidRPr="001916EE">
        <w:rPr>
          <w:b/>
        </w:rPr>
        <w:t>Purpose</w:t>
      </w:r>
      <w:r>
        <w:t xml:space="preserve">: </w:t>
      </w:r>
      <w:r w:rsidR="00FC6FFB">
        <w:t>Multithreads the execution of multiple Quartz Cube structure and data syncs.  Quartz Cubes are those that contain Actuals data only.</w:t>
      </w:r>
    </w:p>
    <w:p w14:paraId="6A689132" w14:textId="77777777" w:rsidR="00C74DF1" w:rsidRDefault="00C74DF1" w:rsidP="00C74DF1"/>
    <w:p w14:paraId="48971E54" w14:textId="77777777" w:rsidR="00C74DF1" w:rsidRPr="00631DAB" w:rsidRDefault="00C74DF1" w:rsidP="00C74DF1">
      <w:r w:rsidRPr="001916EE">
        <w:rPr>
          <w:b/>
        </w:rPr>
        <w:t>Usage</w:t>
      </w:r>
      <w:r w:rsidRPr="00631DAB">
        <w:t xml:space="preserve">: </w:t>
      </w:r>
      <w:r>
        <w:t>ActualsCubeSync</w:t>
      </w:r>
    </w:p>
    <w:p w14:paraId="68735D52" w14:textId="77777777" w:rsidR="00C74DF1" w:rsidRDefault="00C74DF1" w:rsidP="00C74DF1"/>
    <w:p w14:paraId="2CD006B4" w14:textId="77777777" w:rsidR="00C74DF1" w:rsidRDefault="00C74DF1" w:rsidP="00C74DF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74DF1" w:rsidRPr="00631DAB" w14:paraId="378AA94F" w14:textId="77777777" w:rsidTr="00A22393">
        <w:trPr>
          <w:jc w:val="center"/>
        </w:trPr>
        <w:tc>
          <w:tcPr>
            <w:tcW w:w="0" w:type="auto"/>
            <w:shd w:val="clear" w:color="auto" w:fill="005596" w:themeFill="text2"/>
            <w:vAlign w:val="center"/>
          </w:tcPr>
          <w:p w14:paraId="439E0128" w14:textId="77777777" w:rsidR="00C74DF1" w:rsidRPr="00631DAB" w:rsidRDefault="00C74DF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F9F263D"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083E29B9" w14:textId="77777777" w:rsidTr="00A22393">
        <w:trPr>
          <w:jc w:val="center"/>
        </w:trPr>
        <w:tc>
          <w:tcPr>
            <w:tcW w:w="0" w:type="auto"/>
            <w:vAlign w:val="center"/>
          </w:tcPr>
          <w:p w14:paraId="5D8E098C" w14:textId="77777777" w:rsidR="00C74DF1"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D113580" w14:textId="77777777" w:rsidR="00C74DF1"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3D356DA" w14:textId="77777777" w:rsidR="00C74DF1" w:rsidRDefault="00C74DF1" w:rsidP="00C74DF1"/>
    <w:p w14:paraId="6DB7CF52" w14:textId="77777777" w:rsidR="00C74DF1" w:rsidRPr="0080426D" w:rsidRDefault="00C74DF1" w:rsidP="00C74DF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74DF1" w:rsidRPr="00631DAB" w14:paraId="547733C5" w14:textId="77777777" w:rsidTr="00A22393">
        <w:trPr>
          <w:jc w:val="center"/>
        </w:trPr>
        <w:tc>
          <w:tcPr>
            <w:tcW w:w="0" w:type="auto"/>
            <w:shd w:val="clear" w:color="auto" w:fill="005596" w:themeFill="text2"/>
            <w:vAlign w:val="center"/>
          </w:tcPr>
          <w:p w14:paraId="3F996CBB" w14:textId="77777777" w:rsidR="00C74DF1" w:rsidRPr="00631DAB" w:rsidRDefault="00C74DF1"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BED2A28"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7403001F" w14:textId="77777777" w:rsidTr="00A22393">
        <w:trPr>
          <w:jc w:val="center"/>
        </w:trPr>
        <w:tc>
          <w:tcPr>
            <w:tcW w:w="0" w:type="auto"/>
            <w:vAlign w:val="center"/>
          </w:tcPr>
          <w:p w14:paraId="7C09F47D"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F55D24"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74DF1" w:rsidRPr="00631DAB" w14:paraId="2C2225D8" w14:textId="77777777" w:rsidTr="00A22393">
        <w:trPr>
          <w:jc w:val="center"/>
        </w:trPr>
        <w:tc>
          <w:tcPr>
            <w:tcW w:w="0" w:type="auto"/>
            <w:vAlign w:val="center"/>
          </w:tcPr>
          <w:p w14:paraId="3228A17E"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BC83EE8"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12A7F6" w14:textId="77777777" w:rsidR="008657C0" w:rsidRDefault="008657C0" w:rsidP="008657C0">
      <w:pPr>
        <w:rPr>
          <w:b/>
        </w:rPr>
      </w:pPr>
    </w:p>
    <w:p w14:paraId="27C24FB3" w14:textId="77777777" w:rsidR="00C74DF1" w:rsidRPr="00C74DF1" w:rsidRDefault="008D147B" w:rsidP="00C74DF1">
      <w:r>
        <w:rPr>
          <w:b/>
        </w:rPr>
        <w:t>Workflow:</w:t>
      </w:r>
    </w:p>
    <w:p w14:paraId="64785CDE" w14:textId="77777777" w:rsidR="00AE0687" w:rsidRDefault="00C54B69" w:rsidP="00AE0687">
      <w:pPr>
        <w:pStyle w:val="JDAnormal"/>
        <w:jc w:val="center"/>
      </w:pPr>
      <w:r>
        <w:rPr>
          <w:noProof/>
        </w:rPr>
        <w:object w:dxaOrig="3019" w:dyaOrig="4584" w14:anchorId="42E408AB">
          <v:shape id="_x0000_i1028" type="#_x0000_t75" alt="" style="width:114.25pt;height:171.7pt;mso-width-percent:0;mso-height-percent:0;mso-width-percent:0;mso-height-percent:0" o:ole="">
            <v:imagedata r:id="rId27" o:title=""/>
          </v:shape>
          <o:OLEObject Type="Embed" ProgID="Visio.Drawing.11" ShapeID="_x0000_i1028" DrawAspect="Content" ObjectID="_1637663977" r:id="rId28"/>
        </w:object>
      </w:r>
    </w:p>
    <w:p w14:paraId="788F9E7D" w14:textId="77777777" w:rsidR="004E5428" w:rsidRDefault="004E5428" w:rsidP="00BB2F9B">
      <w:r>
        <w:br w:type="page"/>
      </w:r>
    </w:p>
    <w:p w14:paraId="38C02C8E" w14:textId="77777777" w:rsidR="00D62C07" w:rsidRDefault="00D62C07" w:rsidP="00D62C07">
      <w:pPr>
        <w:pStyle w:val="Heading2"/>
      </w:pPr>
      <w:bookmarkStart w:id="97" w:name="_Toc526842110"/>
      <w:r>
        <w:lastRenderedPageBreak/>
        <w:t>Actuals</w:t>
      </w:r>
      <w:r w:rsidR="005A6F26">
        <w:t xml:space="preserve"> </w:t>
      </w:r>
      <w:r>
        <w:t>Data</w:t>
      </w:r>
      <w:r w:rsidR="005A6F26">
        <w:t xml:space="preserve"> Update</w:t>
      </w:r>
      <w:bookmarkEnd w:id="97"/>
    </w:p>
    <w:p w14:paraId="3F7A02E7" w14:textId="77777777" w:rsidR="00962735" w:rsidRDefault="00962735" w:rsidP="00962735">
      <w:pPr>
        <w:rPr>
          <w:rFonts w:cs="Arial"/>
        </w:rPr>
      </w:pPr>
      <w:r w:rsidRPr="00962735">
        <w:rPr>
          <w:rFonts w:cs="Arial"/>
          <w:b/>
        </w:rPr>
        <w:t>Mid-Tier</w:t>
      </w:r>
      <w:r>
        <w:rPr>
          <w:rFonts w:cs="Arial"/>
        </w:rPr>
        <w:t>: Primary only</w:t>
      </w:r>
    </w:p>
    <w:p w14:paraId="46CE1E0D" w14:textId="77777777" w:rsidR="00962735" w:rsidRPr="00962735" w:rsidRDefault="00962735" w:rsidP="00962735"/>
    <w:p w14:paraId="6C63B329" w14:textId="5ACE7A56" w:rsidR="00FC6FFB" w:rsidRDefault="00FC6FFB" w:rsidP="00FC6FFB">
      <w:r w:rsidRPr="001916EE">
        <w:rPr>
          <w:b/>
        </w:rPr>
        <w:t>Purpose</w:t>
      </w:r>
      <w:r>
        <w:t xml:space="preserve">: Executes EKBF Commands to load fact data into Granite for a single Actuals FTF and then </w:t>
      </w:r>
      <w:r w:rsidR="00C57413">
        <w:t xml:space="preserve">optionally </w:t>
      </w:r>
      <w:r>
        <w:t>purges the contents of the staging table.  If there are errors in the processing of data, the staging table will not be purged.</w:t>
      </w:r>
    </w:p>
    <w:p w14:paraId="47DD0EF3" w14:textId="77777777" w:rsidR="00FC6FFB" w:rsidRDefault="00FC6FFB" w:rsidP="00FC6FFB"/>
    <w:p w14:paraId="06935F37" w14:textId="444F5317" w:rsidR="00FC6FFB" w:rsidRPr="00C668E6" w:rsidRDefault="00FC6FFB" w:rsidP="00C668E6">
      <w:pPr>
        <w:autoSpaceDE w:val="0"/>
        <w:autoSpaceDN w:val="0"/>
        <w:adjustRightInd w:val="0"/>
        <w:jc w:val="left"/>
        <w:rPr>
          <w:rFonts w:ascii="Consolas" w:hAnsi="Consolas" w:cs="Consolas"/>
          <w:color w:val="auto"/>
          <w:sz w:val="19"/>
          <w:szCs w:val="19"/>
        </w:rPr>
      </w:pPr>
      <w:r w:rsidRPr="001916EE">
        <w:rPr>
          <w:b/>
        </w:rPr>
        <w:t>Usage</w:t>
      </w:r>
      <w:r w:rsidRPr="00631DAB">
        <w:t xml:space="preserve">: </w:t>
      </w:r>
      <w:r w:rsidR="00C668E6" w:rsidRPr="00C668E6">
        <w:t>ActualsDataUpdate</w:t>
      </w:r>
      <w:r w:rsidR="00C668E6">
        <w:t xml:space="preserve"> </w:t>
      </w:r>
      <w:r w:rsidRPr="00C668E6">
        <w:t>[FTF</w:t>
      </w:r>
      <w:r>
        <w:t>]</w:t>
      </w:r>
      <w:r w:rsidR="00C57413">
        <w:t xml:space="preserve"> [retain/truncate]</w:t>
      </w:r>
    </w:p>
    <w:p w14:paraId="5EB879C6" w14:textId="77777777" w:rsidR="00FC6FFB" w:rsidRDefault="00FC6FFB" w:rsidP="00FC6FFB"/>
    <w:p w14:paraId="662494FE" w14:textId="77777777" w:rsidR="00FC6FFB" w:rsidRDefault="00FC6FFB" w:rsidP="00FC6FF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C57413" w:rsidRPr="00631DAB" w14:paraId="4382306B" w14:textId="77777777" w:rsidTr="00A22393">
        <w:trPr>
          <w:jc w:val="center"/>
        </w:trPr>
        <w:tc>
          <w:tcPr>
            <w:tcW w:w="0" w:type="auto"/>
            <w:shd w:val="clear" w:color="auto" w:fill="005596" w:themeFill="text2"/>
            <w:vAlign w:val="center"/>
          </w:tcPr>
          <w:p w14:paraId="2474BBFA" w14:textId="77777777" w:rsidR="00FC6FFB" w:rsidRPr="00631DAB" w:rsidRDefault="00FC6FF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D5C2848" w14:textId="77777777" w:rsidR="00FC6FFB" w:rsidRPr="00631DAB" w:rsidRDefault="00FC6FF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57413" w:rsidRPr="00631DAB" w14:paraId="53DACB8B" w14:textId="77777777" w:rsidTr="00A22393">
        <w:trPr>
          <w:jc w:val="center"/>
        </w:trPr>
        <w:tc>
          <w:tcPr>
            <w:tcW w:w="0" w:type="auto"/>
            <w:vAlign w:val="center"/>
          </w:tcPr>
          <w:p w14:paraId="74883FAD" w14:textId="77777777" w:rsidR="00FC6FFB"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29FFC2A4" w14:textId="77777777" w:rsidR="00FC6FFB"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776C0A58" w14:textId="77777777" w:rsidTr="00A22393">
        <w:trPr>
          <w:jc w:val="center"/>
        </w:trPr>
        <w:tc>
          <w:tcPr>
            <w:tcW w:w="0" w:type="auto"/>
            <w:vAlign w:val="center"/>
          </w:tcPr>
          <w:p w14:paraId="426583ED" w14:textId="799AB01E" w:rsidR="00C57413" w:rsidRDefault="00C57413"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4B82E3DA" w14:textId="61934B00" w:rsidR="00C57413" w:rsidRDefault="00C5741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BBF75A8" w14:textId="77777777" w:rsidR="00FC6FFB" w:rsidRDefault="00FC6FFB" w:rsidP="00FC6FFB"/>
    <w:p w14:paraId="4B115F8F" w14:textId="77777777" w:rsidR="00FC6FFB" w:rsidRPr="0080426D" w:rsidRDefault="00FC6FFB" w:rsidP="00FC6FF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02178DF2" w14:textId="77777777" w:rsidTr="000E26E7">
        <w:trPr>
          <w:jc w:val="center"/>
        </w:trPr>
        <w:tc>
          <w:tcPr>
            <w:tcW w:w="0" w:type="auto"/>
            <w:shd w:val="clear" w:color="auto" w:fill="005596" w:themeFill="text2"/>
            <w:vAlign w:val="center"/>
          </w:tcPr>
          <w:p w14:paraId="748BCD42"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24E54CA"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637A1121" w14:textId="77777777" w:rsidTr="000E26E7">
        <w:trPr>
          <w:jc w:val="center"/>
        </w:trPr>
        <w:tc>
          <w:tcPr>
            <w:tcW w:w="0" w:type="auto"/>
            <w:vAlign w:val="center"/>
          </w:tcPr>
          <w:p w14:paraId="5CAD381B"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C4E50AE"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2522B517" w14:textId="77777777" w:rsidTr="000E26E7">
        <w:trPr>
          <w:jc w:val="center"/>
        </w:trPr>
        <w:tc>
          <w:tcPr>
            <w:tcW w:w="0" w:type="auto"/>
            <w:vAlign w:val="center"/>
          </w:tcPr>
          <w:p w14:paraId="5CF00ACF"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FDB8FA5"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647E24B4" w14:textId="77777777" w:rsidTr="000E26E7">
        <w:trPr>
          <w:jc w:val="center"/>
        </w:trPr>
        <w:tc>
          <w:tcPr>
            <w:tcW w:w="0" w:type="auto"/>
            <w:vAlign w:val="center"/>
          </w:tcPr>
          <w:p w14:paraId="3F89E87B"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8A88835"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56530A38" w14:textId="77777777" w:rsidR="008657C0" w:rsidRDefault="008657C0" w:rsidP="008657C0">
      <w:pPr>
        <w:rPr>
          <w:b/>
        </w:rPr>
      </w:pPr>
    </w:p>
    <w:p w14:paraId="4ABBF7B6" w14:textId="77777777" w:rsidR="00FE5B3F" w:rsidRDefault="00FE5B3F" w:rsidP="00FC6FFB">
      <w:pPr>
        <w:rPr>
          <w:b/>
        </w:rPr>
      </w:pPr>
      <w:r>
        <w:rPr>
          <w:b/>
        </w:rPr>
        <w:t>Server Command Lines:</w:t>
      </w:r>
    </w:p>
    <w:p w14:paraId="281AD424" w14:textId="77777777" w:rsidR="00FE5B3F" w:rsidRDefault="00ED5B7F" w:rsidP="00FE5B3F">
      <w:pPr>
        <w:jc w:val="left"/>
      </w:pPr>
      <w:hyperlink w:anchor="_Foundation_Data_Remove" w:history="1">
        <w:r w:rsidR="00FE5B3F" w:rsidRPr="008804F6">
          <w:rPr>
            <w:rStyle w:val="Hyperlink"/>
          </w:rPr>
          <w:t>pkbfdatrm</w:t>
        </w:r>
      </w:hyperlink>
      <w:r w:rsidR="00FE5B3F" w:rsidRPr="00FE5B3F">
        <w:t xml:space="preserve"> / type=facttables ftf=ACTUAL_ON_ORDER analyze=n empty=y</w:t>
      </w:r>
    </w:p>
    <w:p w14:paraId="28492672" w14:textId="77777777" w:rsidR="00FE5B3F" w:rsidRDefault="00ED5B7F" w:rsidP="00FE5B3F">
      <w:pPr>
        <w:jc w:val="left"/>
      </w:pPr>
      <w:hyperlink w:anchor="_Foundation_Data_Remove" w:history="1">
        <w:r w:rsidR="00FE5B3F" w:rsidRPr="008804F6">
          <w:rPr>
            <w:rStyle w:val="Hyperlink"/>
          </w:rPr>
          <w:t>pkbfdatrm</w:t>
        </w:r>
      </w:hyperlink>
      <w:r w:rsidR="00FE5B3F" w:rsidRPr="00FE5B3F">
        <w:t xml:space="preserve"> / type=facttables ftf=ACTUAL_ON_ORDER analyze=n empty=y restart=s</w:t>
      </w:r>
    </w:p>
    <w:p w14:paraId="1954B430" w14:textId="77777777" w:rsidR="00FE5B3F" w:rsidRDefault="00FE5B3F" w:rsidP="00FE5B3F">
      <w:pPr>
        <w:jc w:val="left"/>
      </w:pPr>
    </w:p>
    <w:p w14:paraId="619167EF" w14:textId="77777777" w:rsidR="00FE5B3F" w:rsidRDefault="00ED5B7F" w:rsidP="00FE5B3F">
      <w:pPr>
        <w:jc w:val="left"/>
      </w:pPr>
      <w:hyperlink w:anchor="_Foundation_Plan_Data" w:history="1">
        <w:r w:rsidR="00FE5B3F" w:rsidRPr="008804F6">
          <w:rPr>
            <w:rStyle w:val="Hyperlink"/>
          </w:rPr>
          <w:t>pkbfdatupd</w:t>
        </w:r>
      </w:hyperlink>
      <w:r w:rsidR="00FE5B3F">
        <w:t xml:space="preserve"> / </w:t>
      </w:r>
      <w:r w:rsidR="00FE5B3F" w:rsidRPr="002E7D32">
        <w:rPr>
          <w:i/>
        </w:rPr>
        <w:t xml:space="preserve">[FTF] </w:t>
      </w:r>
      <w:r w:rsidR="00FE5B3F" w:rsidRPr="00FE5B3F">
        <w:t>continueiferrors=y bulkloadgranite=%BULKLOAD% dropindexgranite=y</w:t>
      </w:r>
    </w:p>
    <w:p w14:paraId="224D1524" w14:textId="77777777" w:rsidR="00FE5B3F" w:rsidRDefault="00ED5B7F" w:rsidP="00FE5B3F">
      <w:pPr>
        <w:jc w:val="left"/>
      </w:pPr>
      <w:hyperlink w:anchor="_Foundation_Data_Update" w:history="1">
        <w:r w:rsidR="00FE5B3F" w:rsidRPr="008804F6">
          <w:rPr>
            <w:rStyle w:val="Hyperlink"/>
          </w:rPr>
          <w:t>pkbfdatupd</w:t>
        </w:r>
      </w:hyperlink>
      <w:r w:rsidR="00FE5B3F" w:rsidRPr="00FE5B3F">
        <w:t xml:space="preserve"> / </w:t>
      </w:r>
      <w:r w:rsidR="00FE5B3F" w:rsidRPr="002E7D32">
        <w:rPr>
          <w:i/>
        </w:rPr>
        <w:t>[FTF]</w:t>
      </w:r>
      <w:r w:rsidR="00FE5B3F" w:rsidRPr="00FE5B3F">
        <w:t xml:space="preserve"> continueiferrors=y bulkloadgranite=%BULKLOAD% dropindexgranite=y restart=y</w:t>
      </w:r>
    </w:p>
    <w:p w14:paraId="0230CD57" w14:textId="77777777" w:rsidR="00FE5B3F" w:rsidRDefault="00FE5B3F" w:rsidP="00FE5B3F">
      <w:pPr>
        <w:jc w:val="left"/>
        <w:rPr>
          <w:i/>
          <w:sz w:val="16"/>
          <w:szCs w:val="16"/>
        </w:rPr>
      </w:pPr>
    </w:p>
    <w:p w14:paraId="25422C1E" w14:textId="77777777" w:rsidR="00FE5B3F" w:rsidRPr="00FE5B3F" w:rsidRDefault="00FE5B3F" w:rsidP="00FE5B3F">
      <w:pPr>
        <w:jc w:val="left"/>
        <w:rPr>
          <w:i/>
          <w:sz w:val="16"/>
          <w:szCs w:val="16"/>
        </w:rPr>
      </w:pPr>
      <w:r w:rsidRPr="00FE5B3F">
        <w:rPr>
          <w:i/>
          <w:sz w:val="16"/>
          <w:szCs w:val="16"/>
        </w:rPr>
        <w:t>%BULKLOAD% is ‘Y’ for ACTUAL_ON_ORDER and ‘N’ for all other FTFs</w:t>
      </w:r>
    </w:p>
    <w:p w14:paraId="76A34680" w14:textId="77777777" w:rsidR="00FE5B3F" w:rsidRDefault="00FE5B3F" w:rsidP="00FE5B3F">
      <w:pPr>
        <w:jc w:val="left"/>
      </w:pPr>
    </w:p>
    <w:p w14:paraId="70D497E7" w14:textId="77777777" w:rsidR="00FE5B3F" w:rsidRDefault="00ED5B7F" w:rsidP="00FE5B3F">
      <w:pPr>
        <w:jc w:val="left"/>
      </w:pPr>
      <w:hyperlink w:anchor="_Foundation_Data_Remove" w:history="1">
        <w:r w:rsidR="00FE5B3F" w:rsidRPr="008804F6">
          <w:rPr>
            <w:rStyle w:val="Hyperlink"/>
          </w:rPr>
          <w:t>pkbfdatrm</w:t>
        </w:r>
      </w:hyperlink>
      <w:r w:rsidR="00FE5B3F" w:rsidRPr="00FE5B3F">
        <w:t xml:space="preserve"> / type=</w:t>
      </w:r>
      <w:r w:rsidR="001C6587">
        <w:t>inputsources</w:t>
      </w:r>
      <w:r w:rsidR="00FE5B3F" w:rsidRPr="00FE5B3F">
        <w:t xml:space="preserve"> ftf=</w:t>
      </w:r>
      <w:r w:rsidR="00FE5B3F" w:rsidRPr="002E7D32">
        <w:rPr>
          <w:i/>
        </w:rPr>
        <w:t>[FTF]</w:t>
      </w:r>
      <w:r w:rsidR="00FE5B3F" w:rsidRPr="00FE5B3F">
        <w:t xml:space="preserve"> analyze=n empty=y</w:t>
      </w:r>
    </w:p>
    <w:p w14:paraId="26D47F6B" w14:textId="77777777" w:rsidR="00FE5B3F" w:rsidRDefault="00ED5B7F" w:rsidP="00FE5B3F">
      <w:pPr>
        <w:jc w:val="left"/>
      </w:pPr>
      <w:hyperlink w:anchor="_Foundation_Data_Remove" w:history="1">
        <w:r w:rsidR="00FE5B3F" w:rsidRPr="008804F6">
          <w:rPr>
            <w:rStyle w:val="Hyperlink"/>
          </w:rPr>
          <w:t>pkbfdatrm</w:t>
        </w:r>
      </w:hyperlink>
      <w:r w:rsidR="00FE5B3F" w:rsidRPr="00FE5B3F">
        <w:t xml:space="preserve"> / type=</w:t>
      </w:r>
      <w:r w:rsidR="001C6587">
        <w:t>inputsources</w:t>
      </w:r>
      <w:r w:rsidR="00FE5B3F" w:rsidRPr="00FE5B3F">
        <w:t xml:space="preserve"> ftf=</w:t>
      </w:r>
      <w:r w:rsidR="00FE5B3F" w:rsidRPr="002E7D32">
        <w:rPr>
          <w:i/>
        </w:rPr>
        <w:t xml:space="preserve">[FTF] </w:t>
      </w:r>
      <w:r w:rsidR="00FE5B3F" w:rsidRPr="00FE5B3F">
        <w:t>analyze=n empty=y restart=s</w:t>
      </w:r>
    </w:p>
    <w:p w14:paraId="4128E125" w14:textId="77777777" w:rsidR="00FE5B3F" w:rsidRDefault="00FE5B3F" w:rsidP="00FE5B3F"/>
    <w:p w14:paraId="585227E6" w14:textId="77777777" w:rsidR="00FE5B3F" w:rsidRDefault="00FE5B3F">
      <w:pPr>
        <w:jc w:val="left"/>
        <w:rPr>
          <w:b/>
        </w:rPr>
      </w:pPr>
      <w:r>
        <w:rPr>
          <w:b/>
        </w:rPr>
        <w:br w:type="page"/>
      </w:r>
    </w:p>
    <w:p w14:paraId="62D18C20" w14:textId="77777777" w:rsidR="00FC6FFB" w:rsidRPr="00FC6FFB" w:rsidRDefault="008D147B" w:rsidP="00FC6FFB">
      <w:r>
        <w:rPr>
          <w:b/>
        </w:rPr>
        <w:lastRenderedPageBreak/>
        <w:t>Workflow:</w:t>
      </w:r>
    </w:p>
    <w:p w14:paraId="1BF9A535" w14:textId="77777777" w:rsidR="00D62C07" w:rsidRDefault="00C54B69" w:rsidP="00EC0E8E">
      <w:pPr>
        <w:pStyle w:val="JDAnormal"/>
        <w:jc w:val="center"/>
      </w:pPr>
      <w:r>
        <w:rPr>
          <w:noProof/>
        </w:rPr>
        <w:object w:dxaOrig="7164" w:dyaOrig="13674" w14:anchorId="50606DFF">
          <v:shape id="_x0000_i1029" type="#_x0000_t75" alt="" style="width:271.4pt;height:516.45pt;mso-width-percent:0;mso-height-percent:0;mso-width-percent:0;mso-height-percent:0" o:ole="">
            <v:imagedata r:id="rId29" o:title=""/>
          </v:shape>
          <o:OLEObject Type="Embed" ProgID="Visio.Drawing.11" ShapeID="_x0000_i1029" DrawAspect="Content" ObjectID="_1637663978" r:id="rId30"/>
        </w:object>
      </w:r>
    </w:p>
    <w:p w14:paraId="5343A637" w14:textId="77777777" w:rsidR="00B16EA2" w:rsidRDefault="00B16EA2" w:rsidP="00B16EA2">
      <w:pPr>
        <w:pStyle w:val="JDAnormal"/>
      </w:pPr>
      <w:r w:rsidRPr="001A185B">
        <w:rPr>
          <w:b/>
        </w:rPr>
        <w:t>Not depicted in above diagram:</w:t>
      </w:r>
      <w:r>
        <w:t xml:space="preserve"> If the staging table is empty, a FDU/FDR is not performed.  H</w:t>
      </w:r>
      <w:r w:rsidR="001A185B">
        <w:t>owever, if a restart is pending, the FDU or FDR will be restarted.</w:t>
      </w:r>
    </w:p>
    <w:p w14:paraId="288EF0F1" w14:textId="42E586DF" w:rsidR="00813845" w:rsidRDefault="0010527E" w:rsidP="00813845">
      <w:pPr>
        <w:pStyle w:val="Heading2"/>
      </w:pPr>
      <w:r>
        <w:br w:type="page"/>
      </w:r>
      <w:bookmarkStart w:id="98" w:name="_Toc526842111"/>
      <w:r w:rsidR="00813845">
        <w:lastRenderedPageBreak/>
        <w:t>Allow Client Connections</w:t>
      </w:r>
      <w:bookmarkEnd w:id="98"/>
    </w:p>
    <w:p w14:paraId="0EBE1DCD" w14:textId="77777777" w:rsidR="00813845" w:rsidRDefault="00813845" w:rsidP="00813845">
      <w:pPr>
        <w:rPr>
          <w:rFonts w:cs="Arial"/>
        </w:rPr>
      </w:pPr>
      <w:r w:rsidRPr="00962735">
        <w:rPr>
          <w:rFonts w:cs="Arial"/>
          <w:b/>
        </w:rPr>
        <w:t>Mid-Tier</w:t>
      </w:r>
      <w:r>
        <w:rPr>
          <w:rFonts w:cs="Arial"/>
        </w:rPr>
        <w:t>: Primary only</w:t>
      </w:r>
    </w:p>
    <w:p w14:paraId="2E8A098E" w14:textId="77777777" w:rsidR="00813845" w:rsidRPr="00962735" w:rsidRDefault="00813845" w:rsidP="00813845"/>
    <w:p w14:paraId="009D5C64" w14:textId="7FD708AE" w:rsidR="00813845" w:rsidRDefault="00813845" w:rsidP="00813845">
      <w:r w:rsidRPr="001916EE">
        <w:rPr>
          <w:b/>
        </w:rPr>
        <w:t>Purpose</w:t>
      </w:r>
      <w:r>
        <w:t>: Creates or deletes a trigger file used by the EP Client Shutdown functionality to determine if EP Client connections should be allowed or disallowed.</w:t>
      </w:r>
    </w:p>
    <w:p w14:paraId="2FEE069A" w14:textId="77777777" w:rsidR="00813845" w:rsidRDefault="00813845" w:rsidP="00813845"/>
    <w:p w14:paraId="5980041B" w14:textId="601A0085" w:rsidR="00813845" w:rsidRPr="00C668E6" w:rsidRDefault="00813845" w:rsidP="00813845">
      <w:pPr>
        <w:autoSpaceDE w:val="0"/>
        <w:autoSpaceDN w:val="0"/>
        <w:adjustRightInd w:val="0"/>
        <w:jc w:val="left"/>
        <w:rPr>
          <w:rFonts w:ascii="Consolas" w:hAnsi="Consolas" w:cs="Consolas"/>
          <w:color w:val="auto"/>
          <w:sz w:val="19"/>
          <w:szCs w:val="19"/>
        </w:rPr>
      </w:pPr>
      <w:r w:rsidRPr="001916EE">
        <w:rPr>
          <w:b/>
        </w:rPr>
        <w:t>Usage</w:t>
      </w:r>
      <w:r w:rsidRPr="00631DAB">
        <w:t xml:space="preserve">: </w:t>
      </w:r>
      <w:r>
        <w:t>AllowClientConnections [enable/disable]</w:t>
      </w:r>
    </w:p>
    <w:p w14:paraId="1F2A7410" w14:textId="77777777" w:rsidR="00813845" w:rsidRDefault="00813845" w:rsidP="00813845"/>
    <w:p w14:paraId="3AB3495A" w14:textId="77777777" w:rsidR="00813845" w:rsidRDefault="00813845" w:rsidP="0081384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79"/>
        <w:gridCol w:w="4211"/>
      </w:tblGrid>
      <w:tr w:rsidR="00813845" w:rsidRPr="00631DAB" w14:paraId="128BAEB2" w14:textId="77777777" w:rsidTr="00A34764">
        <w:trPr>
          <w:jc w:val="center"/>
        </w:trPr>
        <w:tc>
          <w:tcPr>
            <w:tcW w:w="0" w:type="auto"/>
            <w:shd w:val="clear" w:color="auto" w:fill="005596" w:themeFill="text2"/>
            <w:vAlign w:val="center"/>
          </w:tcPr>
          <w:p w14:paraId="0B11DCBD" w14:textId="77777777" w:rsidR="00813845" w:rsidRPr="00631DAB" w:rsidRDefault="00813845" w:rsidP="00A34764">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4DE65F"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409EFD57" w14:textId="77777777" w:rsidTr="00A34764">
        <w:trPr>
          <w:jc w:val="center"/>
        </w:trPr>
        <w:tc>
          <w:tcPr>
            <w:tcW w:w="0" w:type="auto"/>
            <w:vAlign w:val="center"/>
          </w:tcPr>
          <w:p w14:paraId="13B99086" w14:textId="098A0956" w:rsidR="00813845" w:rsidRPr="00B650A8" w:rsidRDefault="00813845" w:rsidP="00A34764">
            <w:pPr>
              <w:jc w:val="left"/>
              <w:rPr>
                <w:rFonts w:asciiTheme="minorHAnsi" w:hAnsiTheme="minorHAnsi" w:cstheme="minorHAnsi"/>
                <w:sz w:val="16"/>
                <w:szCs w:val="16"/>
              </w:rPr>
            </w:pPr>
            <w:r>
              <w:rPr>
                <w:rFonts w:asciiTheme="minorHAnsi" w:hAnsiTheme="minorHAnsi" w:cstheme="minorHAnsi"/>
                <w:color w:val="auto"/>
                <w:sz w:val="16"/>
                <w:szCs w:val="16"/>
              </w:rPr>
              <w:t>enable/disable</w:t>
            </w:r>
          </w:p>
        </w:tc>
        <w:tc>
          <w:tcPr>
            <w:tcW w:w="0" w:type="auto"/>
            <w:vAlign w:val="center"/>
          </w:tcPr>
          <w:p w14:paraId="50EA1E73" w14:textId="5B4E0411"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Inidicates whether client connections are enabled or disabled</w:t>
            </w:r>
          </w:p>
        </w:tc>
      </w:tr>
    </w:tbl>
    <w:p w14:paraId="2E69CB19" w14:textId="77777777" w:rsidR="00813845" w:rsidRDefault="00813845" w:rsidP="00813845"/>
    <w:p w14:paraId="2BA1456A" w14:textId="77777777" w:rsidR="00813845" w:rsidRPr="0080426D" w:rsidRDefault="00813845" w:rsidP="00813845">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13845" w:rsidRPr="00631DAB" w14:paraId="15E6F121" w14:textId="77777777" w:rsidTr="00A34764">
        <w:trPr>
          <w:jc w:val="center"/>
        </w:trPr>
        <w:tc>
          <w:tcPr>
            <w:tcW w:w="0" w:type="auto"/>
            <w:shd w:val="clear" w:color="auto" w:fill="005596" w:themeFill="text2"/>
            <w:vAlign w:val="center"/>
          </w:tcPr>
          <w:p w14:paraId="64F0CA59" w14:textId="77777777" w:rsidR="00813845" w:rsidRPr="00631DAB" w:rsidRDefault="00813845" w:rsidP="00A34764">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8FA62E"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029AF825" w14:textId="77777777" w:rsidTr="00A34764">
        <w:trPr>
          <w:jc w:val="center"/>
        </w:trPr>
        <w:tc>
          <w:tcPr>
            <w:tcW w:w="0" w:type="auto"/>
            <w:vAlign w:val="center"/>
          </w:tcPr>
          <w:p w14:paraId="57BD3E3A"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091C9A"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13845" w:rsidRPr="00631DAB" w14:paraId="732C307C" w14:textId="77777777" w:rsidTr="00A34764">
        <w:trPr>
          <w:jc w:val="center"/>
        </w:trPr>
        <w:tc>
          <w:tcPr>
            <w:tcW w:w="0" w:type="auto"/>
            <w:vAlign w:val="center"/>
          </w:tcPr>
          <w:p w14:paraId="0E2E5FC3"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41C77C9"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54C5C27" w14:textId="59F13A3C" w:rsidR="00813845" w:rsidRDefault="00813845" w:rsidP="00BB2F9B">
      <w:r>
        <w:br w:type="page"/>
      </w:r>
    </w:p>
    <w:p w14:paraId="1653EF1C" w14:textId="77777777" w:rsidR="0010527E" w:rsidRDefault="0010527E" w:rsidP="00BB2F9B"/>
    <w:p w14:paraId="3D782BA5" w14:textId="77777777" w:rsidR="00D62C07" w:rsidRDefault="00D62C07" w:rsidP="00D62C07">
      <w:pPr>
        <w:pStyle w:val="Heading2"/>
      </w:pPr>
      <w:bookmarkStart w:id="99" w:name="_Toc526842112"/>
      <w:r>
        <w:t>Archive</w:t>
      </w:r>
      <w:r w:rsidR="005A6F26">
        <w:t xml:space="preserve"> Logs</w:t>
      </w:r>
      <w:bookmarkEnd w:id="99"/>
    </w:p>
    <w:p w14:paraId="462F2CDC" w14:textId="77777777" w:rsidR="00962735" w:rsidRDefault="00962735" w:rsidP="00962735">
      <w:pPr>
        <w:rPr>
          <w:rFonts w:cs="Arial"/>
        </w:rPr>
      </w:pPr>
      <w:r w:rsidRPr="00962735">
        <w:rPr>
          <w:rFonts w:cs="Arial"/>
          <w:b/>
        </w:rPr>
        <w:t>Mid-Tier</w:t>
      </w:r>
      <w:r>
        <w:rPr>
          <w:rFonts w:cs="Arial"/>
        </w:rPr>
        <w:t>: Primary and Secondary</w:t>
      </w:r>
    </w:p>
    <w:p w14:paraId="1AD8DE8C" w14:textId="77777777" w:rsidR="00962735" w:rsidRPr="00962735" w:rsidRDefault="00962735" w:rsidP="00962735"/>
    <w:p w14:paraId="4B10B97D" w14:textId="28778953" w:rsidR="00FF400B" w:rsidRDefault="00FF400B" w:rsidP="009E6409">
      <w:r w:rsidRPr="001916EE">
        <w:rPr>
          <w:b/>
        </w:rPr>
        <w:t>Purpose</w:t>
      </w:r>
      <w:r>
        <w:t xml:space="preserve">: Creates a subdirectory </w:t>
      </w:r>
      <w:r w:rsidR="0054536F">
        <w:t xml:space="preserve">inside the Archive of the </w:t>
      </w:r>
      <w:r w:rsidR="009E6409">
        <w:t xml:space="preserve">batch working directory (See </w:t>
      </w:r>
      <w:hyperlink w:anchor="_EP_Batch_Client" w:history="1">
        <w:r w:rsidR="009E6409" w:rsidRPr="009E6409">
          <w:rPr>
            <w:rStyle w:val="Hyperlink"/>
          </w:rPr>
          <w:t>EP Batch Client and EP Batch Service</w:t>
        </w:r>
      </w:hyperlink>
      <w:r w:rsidR="009E6409">
        <w:t xml:space="preserve">) </w:t>
      </w:r>
      <w:r>
        <w:t xml:space="preserve">for the current date and moves </w:t>
      </w:r>
      <w:r w:rsidR="00CA6690">
        <w:t>working</w:t>
      </w:r>
      <w:r w:rsidR="0054536F">
        <w:t xml:space="preserve"> files to the directory.  Also, purges aged log archives.</w:t>
      </w:r>
    </w:p>
    <w:p w14:paraId="5BA8C5D4" w14:textId="77777777" w:rsidR="00FF400B" w:rsidRDefault="00FF400B" w:rsidP="00FF400B"/>
    <w:p w14:paraId="0CDBFD50" w14:textId="6318464F" w:rsidR="00CA6690" w:rsidRDefault="00CA6690" w:rsidP="00FF400B">
      <w:r>
        <w:t xml:space="preserve">See </w:t>
      </w:r>
      <w:hyperlink w:anchor="_Global_Variables_1" w:history="1">
        <w:r w:rsidRPr="00CA6690">
          <w:rPr>
            <w:rStyle w:val="Hyperlink"/>
          </w:rPr>
          <w:t>GlobalVariables.bat</w:t>
        </w:r>
      </w:hyperlink>
      <w:r>
        <w:t xml:space="preserve"> for configuring source directories and file extensions that ArchiveLogs uses when performing file moves.</w:t>
      </w:r>
    </w:p>
    <w:p w14:paraId="354E3A90" w14:textId="77777777" w:rsidR="00CA6690" w:rsidRDefault="00CA6690" w:rsidP="00FF400B"/>
    <w:p w14:paraId="74BA328D" w14:textId="77777777" w:rsidR="00FF400B" w:rsidRPr="00631DAB" w:rsidRDefault="00FF400B" w:rsidP="00FF400B">
      <w:r w:rsidRPr="001916EE">
        <w:rPr>
          <w:b/>
        </w:rPr>
        <w:t>Usage</w:t>
      </w:r>
      <w:r w:rsidRPr="00631DAB">
        <w:t xml:space="preserve">: </w:t>
      </w:r>
      <w:r>
        <w:t>ArchiveLogs</w:t>
      </w:r>
    </w:p>
    <w:p w14:paraId="26323194" w14:textId="77777777" w:rsidR="00FF400B" w:rsidRDefault="00FF400B" w:rsidP="00FF400B"/>
    <w:p w14:paraId="6EA4B309"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F400B" w:rsidRPr="00631DAB" w14:paraId="7FB8DF87" w14:textId="77777777" w:rsidTr="00A22393">
        <w:trPr>
          <w:jc w:val="center"/>
        </w:trPr>
        <w:tc>
          <w:tcPr>
            <w:tcW w:w="0" w:type="auto"/>
            <w:shd w:val="clear" w:color="auto" w:fill="005596" w:themeFill="text2"/>
            <w:vAlign w:val="center"/>
          </w:tcPr>
          <w:p w14:paraId="3F7549EB"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1A19AB5"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082504DF" w14:textId="77777777" w:rsidTr="00A22393">
        <w:trPr>
          <w:jc w:val="center"/>
        </w:trPr>
        <w:tc>
          <w:tcPr>
            <w:tcW w:w="0" w:type="auto"/>
            <w:vAlign w:val="center"/>
          </w:tcPr>
          <w:p w14:paraId="72642CB6" w14:textId="77777777" w:rsidR="00FF400B" w:rsidRPr="00B650A8" w:rsidRDefault="00FF400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81426E6"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0F38A526" w14:textId="77777777" w:rsidR="00FF400B" w:rsidRDefault="00FF400B" w:rsidP="00FF400B"/>
    <w:p w14:paraId="0B2456E2"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0905ACA2" w14:textId="77777777" w:rsidTr="00A22393">
        <w:trPr>
          <w:jc w:val="center"/>
        </w:trPr>
        <w:tc>
          <w:tcPr>
            <w:tcW w:w="0" w:type="auto"/>
            <w:shd w:val="clear" w:color="auto" w:fill="005596" w:themeFill="text2"/>
            <w:vAlign w:val="center"/>
          </w:tcPr>
          <w:p w14:paraId="0C25D8CC"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FAC288"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5487F683" w14:textId="77777777" w:rsidTr="00A22393">
        <w:trPr>
          <w:jc w:val="center"/>
        </w:trPr>
        <w:tc>
          <w:tcPr>
            <w:tcW w:w="0" w:type="auto"/>
            <w:vAlign w:val="center"/>
          </w:tcPr>
          <w:p w14:paraId="39BC726F"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D7ECCEA"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440D99B6" w14:textId="77777777" w:rsidTr="00A22393">
        <w:trPr>
          <w:jc w:val="center"/>
        </w:trPr>
        <w:tc>
          <w:tcPr>
            <w:tcW w:w="0" w:type="auto"/>
            <w:vAlign w:val="center"/>
          </w:tcPr>
          <w:p w14:paraId="7F08E0B2"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2A0F617"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C011830" w14:textId="77777777" w:rsidR="00FB1AF1" w:rsidRDefault="00FB1AF1" w:rsidP="00BB2F9B">
      <w:r>
        <w:br w:type="page"/>
      </w:r>
    </w:p>
    <w:p w14:paraId="79CD515F" w14:textId="0687780C" w:rsidR="0070631C" w:rsidRDefault="009C7227" w:rsidP="0070631C">
      <w:pPr>
        <w:pStyle w:val="Heading2"/>
      </w:pPr>
      <w:bookmarkStart w:id="100" w:name="_Toc526842113"/>
      <w:r>
        <w:lastRenderedPageBreak/>
        <w:t>Cube Purge Aged</w:t>
      </w:r>
      <w:r w:rsidR="0070631C">
        <w:t xml:space="preserve"> Data</w:t>
      </w:r>
      <w:bookmarkEnd w:id="100"/>
    </w:p>
    <w:p w14:paraId="54B792C9" w14:textId="77777777" w:rsidR="0070631C" w:rsidRDefault="0070631C" w:rsidP="0070631C">
      <w:pPr>
        <w:rPr>
          <w:rFonts w:cs="Arial"/>
        </w:rPr>
      </w:pPr>
      <w:r w:rsidRPr="00962735">
        <w:rPr>
          <w:rFonts w:cs="Arial"/>
          <w:b/>
        </w:rPr>
        <w:t>Mid-Tier</w:t>
      </w:r>
      <w:r>
        <w:rPr>
          <w:rFonts w:cs="Arial"/>
        </w:rPr>
        <w:t>: Primary and Secondary</w:t>
      </w:r>
    </w:p>
    <w:p w14:paraId="21870ACE" w14:textId="77777777" w:rsidR="0070631C" w:rsidRPr="00962735" w:rsidRDefault="0070631C" w:rsidP="0070631C"/>
    <w:p w14:paraId="54B635E2" w14:textId="3F0BB7D9" w:rsidR="0070631C" w:rsidRDefault="0070631C" w:rsidP="0070631C">
      <w:r w:rsidRPr="001916EE">
        <w:rPr>
          <w:b/>
        </w:rPr>
        <w:t>Purpose</w:t>
      </w:r>
      <w:r>
        <w:t xml:space="preserve">: </w:t>
      </w:r>
      <w:r w:rsidR="009C7227" w:rsidRPr="009C7227">
        <w:t>Executes EKBF Command to purge aged data on a single Quartz Cube.</w:t>
      </w:r>
    </w:p>
    <w:p w14:paraId="6D3E1004" w14:textId="77777777" w:rsidR="0070631C" w:rsidRDefault="0070631C" w:rsidP="0070631C"/>
    <w:p w14:paraId="00F95F65" w14:textId="6ABA4275" w:rsidR="0070631C" w:rsidRPr="00631DAB" w:rsidRDefault="0070631C" w:rsidP="0070631C">
      <w:r w:rsidRPr="001916EE">
        <w:rPr>
          <w:b/>
        </w:rPr>
        <w:t>Usage</w:t>
      </w:r>
      <w:r w:rsidRPr="00631DAB">
        <w:t xml:space="preserve">: </w:t>
      </w:r>
      <w:r w:rsidR="009C7227">
        <w:t>CubePurgeAged</w:t>
      </w:r>
      <w:r>
        <w:t>Data [user]</w:t>
      </w:r>
      <w:r w:rsidRPr="00FF400B">
        <w:t xml:space="preserve"> [quartz db]</w:t>
      </w:r>
    </w:p>
    <w:p w14:paraId="79CD5591" w14:textId="77777777" w:rsidR="0070631C" w:rsidRDefault="0070631C" w:rsidP="0070631C"/>
    <w:p w14:paraId="55589E80" w14:textId="77777777" w:rsidR="0070631C" w:rsidRDefault="0070631C" w:rsidP="0070631C">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70631C" w:rsidRPr="00631DAB" w14:paraId="0AEDB942" w14:textId="77777777" w:rsidTr="00D31C48">
        <w:trPr>
          <w:jc w:val="center"/>
        </w:trPr>
        <w:tc>
          <w:tcPr>
            <w:tcW w:w="0" w:type="auto"/>
            <w:shd w:val="clear" w:color="auto" w:fill="005596" w:themeFill="text2"/>
            <w:vAlign w:val="center"/>
          </w:tcPr>
          <w:p w14:paraId="43C57F6C" w14:textId="77777777" w:rsidR="0070631C" w:rsidRPr="00631DAB" w:rsidRDefault="0070631C"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AB633CB"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29609638" w14:textId="77777777" w:rsidTr="00D31C48">
        <w:trPr>
          <w:jc w:val="center"/>
        </w:trPr>
        <w:tc>
          <w:tcPr>
            <w:tcW w:w="0" w:type="auto"/>
            <w:vAlign w:val="center"/>
          </w:tcPr>
          <w:p w14:paraId="5CE8C987" w14:textId="77777777" w:rsidR="0070631C" w:rsidRPr="00B650A8" w:rsidRDefault="0070631C"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698834DB"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70631C" w:rsidRPr="00631DAB" w14:paraId="3A4A3B0B" w14:textId="77777777" w:rsidTr="00D31C48">
        <w:trPr>
          <w:jc w:val="center"/>
        </w:trPr>
        <w:tc>
          <w:tcPr>
            <w:tcW w:w="0" w:type="auto"/>
            <w:vAlign w:val="center"/>
          </w:tcPr>
          <w:p w14:paraId="796FA1F4" w14:textId="77777777" w:rsidR="0070631C" w:rsidRDefault="0070631C"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4AA51603" w14:textId="77777777" w:rsidR="0070631C"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4CC7F98D" w14:textId="77777777" w:rsidR="0070631C" w:rsidRDefault="0070631C" w:rsidP="0070631C"/>
    <w:p w14:paraId="2EBD66EC" w14:textId="77777777" w:rsidR="0070631C" w:rsidRPr="0080426D" w:rsidRDefault="0070631C" w:rsidP="0070631C">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0631C" w:rsidRPr="00631DAB" w14:paraId="4A3EB32D" w14:textId="77777777" w:rsidTr="00D31C48">
        <w:trPr>
          <w:jc w:val="center"/>
        </w:trPr>
        <w:tc>
          <w:tcPr>
            <w:tcW w:w="0" w:type="auto"/>
            <w:shd w:val="clear" w:color="auto" w:fill="005596" w:themeFill="text2"/>
            <w:vAlign w:val="center"/>
          </w:tcPr>
          <w:p w14:paraId="33223743" w14:textId="77777777" w:rsidR="0070631C" w:rsidRPr="00631DAB" w:rsidRDefault="0070631C"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2AEE2C7"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77CC66F6" w14:textId="77777777" w:rsidTr="00D31C48">
        <w:trPr>
          <w:jc w:val="center"/>
        </w:trPr>
        <w:tc>
          <w:tcPr>
            <w:tcW w:w="0" w:type="auto"/>
            <w:vAlign w:val="center"/>
          </w:tcPr>
          <w:p w14:paraId="626C98BE"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B2C913A"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0631C" w:rsidRPr="00631DAB" w14:paraId="3F616453" w14:textId="77777777" w:rsidTr="00D31C48">
        <w:trPr>
          <w:jc w:val="center"/>
        </w:trPr>
        <w:tc>
          <w:tcPr>
            <w:tcW w:w="0" w:type="auto"/>
            <w:vAlign w:val="center"/>
          </w:tcPr>
          <w:p w14:paraId="7796E62C"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3091B18"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2A0B1" w14:textId="77777777" w:rsidR="0070631C" w:rsidRDefault="0070631C" w:rsidP="0070631C">
      <w:pPr>
        <w:rPr>
          <w:b/>
        </w:rPr>
      </w:pPr>
    </w:p>
    <w:p w14:paraId="7AEB6649" w14:textId="77777777" w:rsidR="0070631C" w:rsidRDefault="0070631C" w:rsidP="0070631C">
      <w:pPr>
        <w:rPr>
          <w:b/>
        </w:rPr>
      </w:pPr>
      <w:r>
        <w:rPr>
          <w:b/>
        </w:rPr>
        <w:t>Server Command Lines:</w:t>
      </w:r>
    </w:p>
    <w:p w14:paraId="33C0035E" w14:textId="62436D4C" w:rsidR="0070631C" w:rsidRDefault="00ED5B7F" w:rsidP="0070631C">
      <w:hyperlink w:anchor="_Quartz_Data_Remove" w:history="1">
        <w:r w:rsidR="0070631C" w:rsidRPr="00142F7D">
          <w:rPr>
            <w:rStyle w:val="Hyperlink"/>
          </w:rPr>
          <w:t>cimdatrm</w:t>
        </w:r>
      </w:hyperlink>
      <w:r w:rsidR="0070631C">
        <w:t xml:space="preserve"> </w:t>
      </w:r>
      <w:r w:rsidR="0070631C" w:rsidRPr="0070631C">
        <w:t xml:space="preserve">/ </w:t>
      </w:r>
      <w:r w:rsidR="0070631C" w:rsidRPr="0070631C">
        <w:rPr>
          <w:i/>
        </w:rPr>
        <w:t>[</w:t>
      </w:r>
      <w:r w:rsidR="0070631C" w:rsidRPr="002E7D32">
        <w:rPr>
          <w:i/>
        </w:rPr>
        <w:t>quartz db]</w:t>
      </w:r>
      <w:r w:rsidR="0070631C">
        <w:t xml:space="preserve"> </w:t>
      </w:r>
      <w:r w:rsidR="0070631C" w:rsidRPr="0070631C">
        <w:t>empty=n</w:t>
      </w:r>
    </w:p>
    <w:p w14:paraId="684E08EF" w14:textId="4BA3B429" w:rsidR="0070631C" w:rsidRDefault="00ED5B7F" w:rsidP="0070631C">
      <w:hyperlink w:anchor="_Quartz_Sync_Foundation" w:history="1">
        <w:r w:rsidR="0070631C" w:rsidRPr="00142F7D">
          <w:rPr>
            <w:rStyle w:val="Hyperlink"/>
          </w:rPr>
          <w:t>cimdatrm</w:t>
        </w:r>
      </w:hyperlink>
      <w:r w:rsidR="0070631C">
        <w:t xml:space="preserve"> / </w:t>
      </w:r>
      <w:r w:rsidR="0070631C" w:rsidRPr="002E7D32">
        <w:rPr>
          <w:i/>
        </w:rPr>
        <w:t>[quartz db]</w:t>
      </w:r>
      <w:r w:rsidR="0070631C">
        <w:t xml:space="preserve"> </w:t>
      </w:r>
      <w:r w:rsidR="0070631C" w:rsidRPr="0070631C">
        <w:t>empty=n restart=y</w:t>
      </w:r>
    </w:p>
    <w:p w14:paraId="14B9A639" w14:textId="77777777" w:rsidR="0070631C" w:rsidRDefault="0070631C" w:rsidP="0070631C"/>
    <w:p w14:paraId="312A93AD" w14:textId="77777777" w:rsidR="0070631C" w:rsidRDefault="0070631C" w:rsidP="0070631C">
      <w:r>
        <w:rPr>
          <w:b/>
        </w:rPr>
        <w:t>Workflow:</w:t>
      </w:r>
    </w:p>
    <w:p w14:paraId="74557A4F" w14:textId="77777777" w:rsidR="0070631C" w:rsidRDefault="00C54B69" w:rsidP="00845220">
      <w:pPr>
        <w:jc w:val="center"/>
      </w:pPr>
      <w:r>
        <w:rPr>
          <w:noProof/>
        </w:rPr>
        <w:object w:dxaOrig="3324" w:dyaOrig="5484" w14:anchorId="13A943BC">
          <v:shape id="_x0000_i1030" type="#_x0000_t75" alt="" style="width:126pt;height:206.3pt;mso-width-percent:0;mso-height-percent:0;mso-width-percent:0;mso-height-percent:0" o:ole="">
            <v:imagedata r:id="rId31" o:title=""/>
          </v:shape>
          <o:OLEObject Type="Embed" ProgID="Visio.Drawing.11" ShapeID="_x0000_i1030" DrawAspect="Content" ObjectID="_1637663979" r:id="rId32"/>
        </w:object>
      </w:r>
    </w:p>
    <w:p w14:paraId="1BDA2FA6" w14:textId="77777777" w:rsidR="0070631C" w:rsidRDefault="0070631C" w:rsidP="00845220">
      <w:r>
        <w:br w:type="page"/>
      </w:r>
    </w:p>
    <w:p w14:paraId="2109B1F8" w14:textId="0E422D8D" w:rsidR="00142F7D" w:rsidRDefault="00142F7D" w:rsidP="0070631C">
      <w:pPr>
        <w:pStyle w:val="Heading2"/>
      </w:pPr>
      <w:bookmarkStart w:id="101" w:name="_Toc526842114"/>
      <w:r>
        <w:lastRenderedPageBreak/>
        <w:t>Cube Remove Data</w:t>
      </w:r>
      <w:bookmarkEnd w:id="101"/>
    </w:p>
    <w:p w14:paraId="0BFD4A58" w14:textId="77777777" w:rsidR="00142F7D" w:rsidRDefault="00142F7D" w:rsidP="00142F7D">
      <w:pPr>
        <w:rPr>
          <w:rFonts w:cs="Arial"/>
        </w:rPr>
      </w:pPr>
      <w:r w:rsidRPr="00962735">
        <w:rPr>
          <w:rFonts w:cs="Arial"/>
          <w:b/>
        </w:rPr>
        <w:t>Mid-Tier</w:t>
      </w:r>
      <w:r>
        <w:rPr>
          <w:rFonts w:cs="Arial"/>
        </w:rPr>
        <w:t>: Primary and Secondary</w:t>
      </w:r>
    </w:p>
    <w:p w14:paraId="0F19BDE1" w14:textId="77777777" w:rsidR="00142F7D" w:rsidRPr="00962735" w:rsidRDefault="00142F7D" w:rsidP="00142F7D"/>
    <w:p w14:paraId="69962525" w14:textId="77777777" w:rsidR="00142F7D" w:rsidRDefault="00142F7D" w:rsidP="00142F7D">
      <w:r w:rsidRPr="001916EE">
        <w:rPr>
          <w:b/>
        </w:rPr>
        <w:t>Purpose</w:t>
      </w:r>
      <w:r>
        <w:t xml:space="preserve">: </w:t>
      </w:r>
      <w:r w:rsidRPr="00142F7D">
        <w:t>Executes EKBF Commands to remove data from a Quartz Cube</w:t>
      </w:r>
    </w:p>
    <w:p w14:paraId="401BF66D" w14:textId="77777777" w:rsidR="00142F7D" w:rsidRDefault="00142F7D" w:rsidP="00142F7D"/>
    <w:p w14:paraId="0BC9825A" w14:textId="77777777" w:rsidR="00142F7D" w:rsidRPr="00631DAB" w:rsidRDefault="00142F7D" w:rsidP="00142F7D">
      <w:r w:rsidRPr="001916EE">
        <w:rPr>
          <w:b/>
        </w:rPr>
        <w:t>Usage</w:t>
      </w:r>
      <w:r w:rsidRPr="00631DAB">
        <w:t xml:space="preserve">: </w:t>
      </w:r>
      <w:r>
        <w:t>CubeRemoveData [user]</w:t>
      </w:r>
      <w:r w:rsidRPr="00FF400B">
        <w:t xml:space="preserve"> [quartz db]</w:t>
      </w:r>
    </w:p>
    <w:p w14:paraId="4C9A6680" w14:textId="77777777" w:rsidR="00142F7D" w:rsidRDefault="00142F7D" w:rsidP="00142F7D"/>
    <w:p w14:paraId="5A5B11FE" w14:textId="77777777" w:rsidR="00142F7D" w:rsidRDefault="00142F7D" w:rsidP="00142F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142F7D" w:rsidRPr="00631DAB" w14:paraId="01D3779E" w14:textId="77777777" w:rsidTr="00184DB3">
        <w:trPr>
          <w:jc w:val="center"/>
        </w:trPr>
        <w:tc>
          <w:tcPr>
            <w:tcW w:w="0" w:type="auto"/>
            <w:shd w:val="clear" w:color="auto" w:fill="005596" w:themeFill="text2"/>
            <w:vAlign w:val="center"/>
          </w:tcPr>
          <w:p w14:paraId="72CE20C7" w14:textId="77777777" w:rsidR="00142F7D" w:rsidRPr="00631DAB" w:rsidRDefault="00142F7D" w:rsidP="00184DB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8CC548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10AAC4FE" w14:textId="77777777" w:rsidTr="00184DB3">
        <w:trPr>
          <w:jc w:val="center"/>
        </w:trPr>
        <w:tc>
          <w:tcPr>
            <w:tcW w:w="0" w:type="auto"/>
            <w:vAlign w:val="center"/>
          </w:tcPr>
          <w:p w14:paraId="28A0A132" w14:textId="77777777" w:rsidR="00142F7D" w:rsidRPr="00B650A8" w:rsidRDefault="00142F7D" w:rsidP="00184DB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554C8DE"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42F7D" w:rsidRPr="00631DAB" w14:paraId="47A57FFD" w14:textId="77777777" w:rsidTr="00184DB3">
        <w:trPr>
          <w:jc w:val="center"/>
        </w:trPr>
        <w:tc>
          <w:tcPr>
            <w:tcW w:w="0" w:type="auto"/>
            <w:vAlign w:val="center"/>
          </w:tcPr>
          <w:p w14:paraId="0253FDAC" w14:textId="77777777" w:rsidR="00142F7D" w:rsidRDefault="00142F7D" w:rsidP="00184DB3">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6B376834" w14:textId="77777777" w:rsidR="00142F7D"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332BE973" w14:textId="77777777" w:rsidR="00142F7D" w:rsidRDefault="00142F7D" w:rsidP="00142F7D"/>
    <w:p w14:paraId="36A7A0C4" w14:textId="77777777" w:rsidR="00142F7D" w:rsidRPr="0080426D" w:rsidRDefault="00142F7D" w:rsidP="00142F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42F7D" w:rsidRPr="00631DAB" w14:paraId="37A13ABC" w14:textId="77777777" w:rsidTr="00184DB3">
        <w:trPr>
          <w:jc w:val="center"/>
        </w:trPr>
        <w:tc>
          <w:tcPr>
            <w:tcW w:w="0" w:type="auto"/>
            <w:shd w:val="clear" w:color="auto" w:fill="005596" w:themeFill="text2"/>
            <w:vAlign w:val="center"/>
          </w:tcPr>
          <w:p w14:paraId="57CF5DB0" w14:textId="77777777" w:rsidR="00142F7D" w:rsidRPr="00631DAB" w:rsidRDefault="00142F7D" w:rsidP="00184DB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94A04A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46F3AC63" w14:textId="77777777" w:rsidTr="00184DB3">
        <w:trPr>
          <w:jc w:val="center"/>
        </w:trPr>
        <w:tc>
          <w:tcPr>
            <w:tcW w:w="0" w:type="auto"/>
            <w:vAlign w:val="center"/>
          </w:tcPr>
          <w:p w14:paraId="3F56FD63"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43968F"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42F7D" w:rsidRPr="00631DAB" w14:paraId="4AE5B3CF" w14:textId="77777777" w:rsidTr="00184DB3">
        <w:trPr>
          <w:jc w:val="center"/>
        </w:trPr>
        <w:tc>
          <w:tcPr>
            <w:tcW w:w="0" w:type="auto"/>
            <w:vAlign w:val="center"/>
          </w:tcPr>
          <w:p w14:paraId="0D2933E6"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0B8C18B"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92FDC85" w14:textId="77777777" w:rsidR="00142F7D" w:rsidRDefault="00142F7D" w:rsidP="00142F7D">
      <w:pPr>
        <w:rPr>
          <w:b/>
        </w:rPr>
      </w:pPr>
    </w:p>
    <w:p w14:paraId="6C2BDB31" w14:textId="77777777" w:rsidR="00142F7D" w:rsidRDefault="00142F7D" w:rsidP="00142F7D">
      <w:pPr>
        <w:rPr>
          <w:b/>
        </w:rPr>
      </w:pPr>
      <w:r>
        <w:rPr>
          <w:b/>
        </w:rPr>
        <w:t>Server Command Lines:</w:t>
      </w:r>
    </w:p>
    <w:p w14:paraId="6984D0D2" w14:textId="77777777" w:rsidR="00142F7D" w:rsidRDefault="00ED5B7F" w:rsidP="00142F7D">
      <w:hyperlink w:anchor="_Quartz_Data_Remove" w:history="1">
        <w:r w:rsidR="00142F7D" w:rsidRPr="00142F7D">
          <w:rPr>
            <w:rStyle w:val="Hyperlink"/>
          </w:rPr>
          <w:t>cimdatrm</w:t>
        </w:r>
      </w:hyperlink>
      <w:r w:rsidR="00142F7D">
        <w:t xml:space="preserve"> / </w:t>
      </w:r>
      <w:r w:rsidR="00142F7D" w:rsidRPr="002E7D32">
        <w:rPr>
          <w:i/>
        </w:rPr>
        <w:t>[quartz db]</w:t>
      </w:r>
      <w:r w:rsidR="00142F7D">
        <w:t xml:space="preserve"> </w:t>
      </w:r>
      <w:r w:rsidR="00142F7D" w:rsidRPr="00142F7D">
        <w:t>empty=y all=y confirmempty=n</w:t>
      </w:r>
    </w:p>
    <w:p w14:paraId="274C0964" w14:textId="77777777" w:rsidR="00142F7D" w:rsidRDefault="00ED5B7F" w:rsidP="00142F7D">
      <w:hyperlink w:anchor="_Quartz_Sync_Foundation" w:history="1">
        <w:r w:rsidR="00142F7D" w:rsidRPr="00142F7D">
          <w:rPr>
            <w:rStyle w:val="Hyperlink"/>
          </w:rPr>
          <w:t>cimdatrm</w:t>
        </w:r>
      </w:hyperlink>
      <w:r w:rsidR="00142F7D">
        <w:t xml:space="preserve"> / </w:t>
      </w:r>
      <w:r w:rsidR="00142F7D" w:rsidRPr="002E7D32">
        <w:rPr>
          <w:i/>
        </w:rPr>
        <w:t>[quartz db]</w:t>
      </w:r>
      <w:r w:rsidR="00142F7D">
        <w:t xml:space="preserve"> </w:t>
      </w:r>
      <w:r w:rsidR="00142F7D" w:rsidRPr="00142F7D">
        <w:t>empty=y all=y confirmempty=n restart=y</w:t>
      </w:r>
    </w:p>
    <w:p w14:paraId="2B1119E5" w14:textId="77777777" w:rsidR="00142F7D" w:rsidRDefault="00142F7D" w:rsidP="00142F7D"/>
    <w:p w14:paraId="4A1B347E" w14:textId="77777777" w:rsidR="00142F7D" w:rsidRDefault="00142F7D" w:rsidP="00142F7D">
      <w:r>
        <w:rPr>
          <w:b/>
        </w:rPr>
        <w:t>Workflow:</w:t>
      </w:r>
    </w:p>
    <w:p w14:paraId="10B9987F" w14:textId="77777777" w:rsidR="00142F7D" w:rsidRDefault="00C54B69" w:rsidP="00142F7D">
      <w:pPr>
        <w:jc w:val="center"/>
      </w:pPr>
      <w:r>
        <w:rPr>
          <w:noProof/>
        </w:rPr>
        <w:object w:dxaOrig="3324" w:dyaOrig="5484" w14:anchorId="568F3CDF">
          <v:shape id="_x0000_i1031" type="#_x0000_t75" alt="" style="width:126pt;height:206.3pt;mso-width-percent:0;mso-height-percent:0;mso-width-percent:0;mso-height-percent:0" o:ole="">
            <v:imagedata r:id="rId31" o:title=""/>
          </v:shape>
          <o:OLEObject Type="Embed" ProgID="Visio.Drawing.11" ShapeID="_x0000_i1031" DrawAspect="Content" ObjectID="_1637663980" r:id="rId33"/>
        </w:object>
      </w:r>
    </w:p>
    <w:p w14:paraId="3B1C07FE" w14:textId="77777777" w:rsidR="00142F7D" w:rsidRDefault="00142F7D">
      <w:pPr>
        <w:jc w:val="left"/>
        <w:rPr>
          <w:rFonts w:cs="Arial"/>
          <w:b/>
          <w:bCs/>
          <w:iCs/>
          <w:color w:val="005596"/>
          <w:sz w:val="28"/>
          <w:szCs w:val="28"/>
        </w:rPr>
      </w:pPr>
      <w:r>
        <w:br w:type="page"/>
      </w:r>
    </w:p>
    <w:p w14:paraId="3D6B7C88" w14:textId="77777777" w:rsidR="00D62C07" w:rsidRDefault="00D62C07" w:rsidP="00D62C07">
      <w:pPr>
        <w:pStyle w:val="Heading2"/>
      </w:pPr>
      <w:bookmarkStart w:id="102" w:name="_Toc526842115"/>
      <w:r>
        <w:lastRenderedPageBreak/>
        <w:t>Cube</w:t>
      </w:r>
      <w:r w:rsidR="005A6F26">
        <w:t xml:space="preserve"> Sync</w:t>
      </w:r>
      <w:bookmarkEnd w:id="102"/>
    </w:p>
    <w:p w14:paraId="5F953E67" w14:textId="77777777" w:rsidR="00962735" w:rsidRDefault="00962735" w:rsidP="00962735">
      <w:pPr>
        <w:rPr>
          <w:rFonts w:cs="Arial"/>
        </w:rPr>
      </w:pPr>
      <w:r w:rsidRPr="00962735">
        <w:rPr>
          <w:rFonts w:cs="Arial"/>
          <w:b/>
        </w:rPr>
        <w:t>Mid-Tier</w:t>
      </w:r>
      <w:r>
        <w:rPr>
          <w:rFonts w:cs="Arial"/>
        </w:rPr>
        <w:t>: Primary and Secondary</w:t>
      </w:r>
    </w:p>
    <w:p w14:paraId="7B87DCD1" w14:textId="77777777" w:rsidR="00962735" w:rsidRPr="00962735" w:rsidRDefault="00962735" w:rsidP="00962735"/>
    <w:p w14:paraId="262F313E" w14:textId="77777777" w:rsidR="00FF400B" w:rsidRDefault="00FF400B" w:rsidP="00FF400B">
      <w:r w:rsidRPr="001916EE">
        <w:rPr>
          <w:b/>
        </w:rPr>
        <w:t>Purpose</w:t>
      </w:r>
      <w:r>
        <w:t>: Executes EKBF Commands to perform a structure and data sync on a single Quartz Cube.</w:t>
      </w:r>
    </w:p>
    <w:p w14:paraId="7B80DFFA" w14:textId="77777777" w:rsidR="00FF400B" w:rsidRDefault="00FF400B" w:rsidP="00FF400B"/>
    <w:p w14:paraId="1A1D6C77" w14:textId="77777777" w:rsidR="00FF400B" w:rsidRPr="00631DAB" w:rsidRDefault="00FF400B" w:rsidP="00FF400B">
      <w:r w:rsidRPr="001916EE">
        <w:rPr>
          <w:b/>
        </w:rPr>
        <w:t>Usage</w:t>
      </w:r>
      <w:r w:rsidRPr="00631DAB">
        <w:t xml:space="preserve">: </w:t>
      </w:r>
      <w:r>
        <w:t xml:space="preserve">CubeSync </w:t>
      </w:r>
      <w:r w:rsidR="00A3107D">
        <w:t>[user]</w:t>
      </w:r>
      <w:r w:rsidRPr="00FF400B">
        <w:t xml:space="preserve"> [quartz db]</w:t>
      </w:r>
    </w:p>
    <w:p w14:paraId="75D6C168" w14:textId="77777777" w:rsidR="00FF400B" w:rsidRDefault="00FF400B" w:rsidP="00FF400B"/>
    <w:p w14:paraId="4AC6AB1E"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FF400B" w:rsidRPr="00631DAB" w14:paraId="5FD78903" w14:textId="77777777" w:rsidTr="00A22393">
        <w:trPr>
          <w:jc w:val="center"/>
        </w:trPr>
        <w:tc>
          <w:tcPr>
            <w:tcW w:w="0" w:type="auto"/>
            <w:shd w:val="clear" w:color="auto" w:fill="005596" w:themeFill="text2"/>
            <w:vAlign w:val="center"/>
          </w:tcPr>
          <w:p w14:paraId="429F6CF3"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92371F4"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3B236257" w14:textId="77777777" w:rsidTr="00A22393">
        <w:trPr>
          <w:jc w:val="center"/>
        </w:trPr>
        <w:tc>
          <w:tcPr>
            <w:tcW w:w="0" w:type="auto"/>
            <w:vAlign w:val="center"/>
          </w:tcPr>
          <w:p w14:paraId="6AB01D2A" w14:textId="77777777" w:rsidR="00FF400B" w:rsidRPr="00B650A8" w:rsidRDefault="00FF400B" w:rsidP="00A2239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15BD5BD"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FF400B" w:rsidRPr="00631DAB" w14:paraId="7AEE5684" w14:textId="77777777" w:rsidTr="00A22393">
        <w:trPr>
          <w:jc w:val="center"/>
        </w:trPr>
        <w:tc>
          <w:tcPr>
            <w:tcW w:w="0" w:type="auto"/>
            <w:vAlign w:val="center"/>
          </w:tcPr>
          <w:p w14:paraId="578083AA" w14:textId="77777777" w:rsidR="00FF400B" w:rsidRDefault="00FF400B"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7847F0D0" w14:textId="77777777" w:rsidR="00FF400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247A0901" w14:textId="77777777" w:rsidR="00FF400B" w:rsidRDefault="00FF400B" w:rsidP="00FF400B"/>
    <w:p w14:paraId="78B8395C"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1899B595" w14:textId="77777777" w:rsidTr="00A22393">
        <w:trPr>
          <w:jc w:val="center"/>
        </w:trPr>
        <w:tc>
          <w:tcPr>
            <w:tcW w:w="0" w:type="auto"/>
            <w:shd w:val="clear" w:color="auto" w:fill="005596" w:themeFill="text2"/>
            <w:vAlign w:val="center"/>
          </w:tcPr>
          <w:p w14:paraId="4E7D81FF"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F0EBFA"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1B4171EC" w14:textId="77777777" w:rsidTr="00A22393">
        <w:trPr>
          <w:jc w:val="center"/>
        </w:trPr>
        <w:tc>
          <w:tcPr>
            <w:tcW w:w="0" w:type="auto"/>
            <w:vAlign w:val="center"/>
          </w:tcPr>
          <w:p w14:paraId="5BD7CDD9"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100EAEF"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5D7C0823" w14:textId="77777777" w:rsidTr="00A22393">
        <w:trPr>
          <w:jc w:val="center"/>
        </w:trPr>
        <w:tc>
          <w:tcPr>
            <w:tcW w:w="0" w:type="auto"/>
            <w:vAlign w:val="center"/>
          </w:tcPr>
          <w:p w14:paraId="38BC2CD3"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6106193"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510858" w14:textId="77777777" w:rsidR="008657C0" w:rsidRDefault="008657C0" w:rsidP="008657C0">
      <w:pPr>
        <w:rPr>
          <w:b/>
        </w:rPr>
      </w:pPr>
    </w:p>
    <w:p w14:paraId="11BA0BD0" w14:textId="77777777" w:rsidR="008804F6" w:rsidRDefault="008804F6" w:rsidP="008804F6">
      <w:pPr>
        <w:rPr>
          <w:b/>
        </w:rPr>
      </w:pPr>
      <w:r>
        <w:rPr>
          <w:b/>
        </w:rPr>
        <w:t>Server Command Lines:</w:t>
      </w:r>
    </w:p>
    <w:p w14:paraId="2963D726" w14:textId="77777777" w:rsidR="008804F6" w:rsidRDefault="00ED5B7F" w:rsidP="008804F6">
      <w:hyperlink w:anchor="_Quartz_Sync_Foundation" w:history="1">
        <w:r w:rsidR="008804F6" w:rsidRPr="009A27B9">
          <w:rPr>
            <w:rStyle w:val="Hyperlink"/>
          </w:rPr>
          <w:t>cimsyncpkbf</w:t>
        </w:r>
      </w:hyperlink>
      <w:r w:rsidR="008804F6" w:rsidRPr="008804F6">
        <w:t xml:space="preserve"> / </w:t>
      </w:r>
      <w:r w:rsidR="008804F6" w:rsidRPr="002E7D32">
        <w:rPr>
          <w:i/>
        </w:rPr>
        <w:t xml:space="preserve">[quartz db] </w:t>
      </w:r>
      <w:r w:rsidR="008804F6" w:rsidRPr="008804F6">
        <w:t xml:space="preserve">type=structure </w:t>
      </w:r>
    </w:p>
    <w:p w14:paraId="76418333" w14:textId="77777777" w:rsidR="008804F6" w:rsidRDefault="00ED5B7F" w:rsidP="008804F6">
      <w:hyperlink w:anchor="_Quartz_Sync_Foundation" w:history="1">
        <w:r w:rsidR="008804F6" w:rsidRPr="009A27B9">
          <w:rPr>
            <w:rStyle w:val="Hyperlink"/>
          </w:rPr>
          <w:t>cimsyncpkbf</w:t>
        </w:r>
      </w:hyperlink>
      <w:r w:rsidR="008804F6" w:rsidRPr="008804F6">
        <w:t xml:space="preserve"> / </w:t>
      </w:r>
      <w:r w:rsidR="008804F6" w:rsidRPr="002E7D32">
        <w:rPr>
          <w:i/>
        </w:rPr>
        <w:t>[quartz db]</w:t>
      </w:r>
      <w:r w:rsidR="008804F6">
        <w:t xml:space="preserve"> </w:t>
      </w:r>
      <w:r w:rsidR="008804F6" w:rsidRPr="008804F6">
        <w:t>type=structure restart=y</w:t>
      </w:r>
    </w:p>
    <w:p w14:paraId="4A5336C9" w14:textId="77777777" w:rsidR="008804F6" w:rsidRDefault="008804F6" w:rsidP="008804F6"/>
    <w:p w14:paraId="75698F37" w14:textId="77777777" w:rsidR="008804F6" w:rsidRDefault="00ED5B7F" w:rsidP="008804F6">
      <w:hyperlink w:anchor="_Quartz_Sync_Foundation" w:history="1">
        <w:r w:rsidR="008804F6" w:rsidRPr="009A27B9">
          <w:rPr>
            <w:rStyle w:val="Hyperlink"/>
          </w:rPr>
          <w:t>cimsyncpkbf</w:t>
        </w:r>
      </w:hyperlink>
      <w:r w:rsidR="008804F6" w:rsidRPr="008804F6">
        <w:t xml:space="preserve"> / </w:t>
      </w:r>
      <w:r w:rsidR="008804F6" w:rsidRPr="002E7D32">
        <w:rPr>
          <w:i/>
        </w:rPr>
        <w:t>[quartz db]</w:t>
      </w:r>
      <w:r w:rsidR="008804F6">
        <w:t xml:space="preserve"> </w:t>
      </w:r>
      <w:r w:rsidR="008804F6" w:rsidRPr="008804F6">
        <w:t xml:space="preserve">type=data </w:t>
      </w:r>
    </w:p>
    <w:p w14:paraId="6DA814C8" w14:textId="77777777" w:rsidR="008804F6" w:rsidRDefault="00ED5B7F" w:rsidP="008804F6">
      <w:hyperlink w:anchor="_Quartz_Sync_Foundation" w:history="1">
        <w:r w:rsidR="008804F6" w:rsidRPr="009A27B9">
          <w:rPr>
            <w:rStyle w:val="Hyperlink"/>
          </w:rPr>
          <w:t>cimsyncpkbf</w:t>
        </w:r>
      </w:hyperlink>
      <w:r w:rsidR="008804F6" w:rsidRPr="008804F6">
        <w:t xml:space="preserve"> / </w:t>
      </w:r>
      <w:r w:rsidR="008804F6" w:rsidRPr="002E7D32">
        <w:rPr>
          <w:i/>
        </w:rPr>
        <w:t xml:space="preserve">[quartz db] </w:t>
      </w:r>
      <w:r w:rsidR="009D708B">
        <w:t>type=data</w:t>
      </w:r>
      <w:r w:rsidR="008804F6" w:rsidRPr="008804F6">
        <w:t xml:space="preserve"> restart=y</w:t>
      </w:r>
    </w:p>
    <w:p w14:paraId="64323AC2" w14:textId="77777777" w:rsidR="008804F6" w:rsidRDefault="008804F6" w:rsidP="008804F6"/>
    <w:p w14:paraId="76051949" w14:textId="77777777" w:rsidR="00FF400B" w:rsidRDefault="008D147B" w:rsidP="008657C0">
      <w:r>
        <w:rPr>
          <w:b/>
        </w:rPr>
        <w:t>Workflow:</w:t>
      </w:r>
    </w:p>
    <w:p w14:paraId="3CA80C8A" w14:textId="77777777" w:rsidR="00FB1AF1" w:rsidRDefault="00C54B69" w:rsidP="00BB2F9B">
      <w:pPr>
        <w:jc w:val="center"/>
      </w:pPr>
      <w:r>
        <w:rPr>
          <w:noProof/>
        </w:rPr>
        <w:object w:dxaOrig="6211" w:dyaOrig="8364" w14:anchorId="5AD7377E">
          <v:shape id="_x0000_i1032" type="#_x0000_t75" alt="" style="width:233.3pt;height:314.3pt;mso-width-percent:0;mso-height-percent:0;mso-width-percent:0;mso-height-percent:0" o:ole="">
            <v:imagedata r:id="rId34" o:title=""/>
          </v:shape>
          <o:OLEObject Type="Embed" ProgID="Visio.Drawing.11" ShapeID="_x0000_i1032" DrawAspect="Content" ObjectID="_1637663981" r:id="rId35"/>
        </w:object>
      </w:r>
    </w:p>
    <w:p w14:paraId="15F5F043" w14:textId="77777777" w:rsidR="00FB1AF1" w:rsidRDefault="00FB1AF1" w:rsidP="00BB2F9B">
      <w:r>
        <w:br w:type="page"/>
      </w:r>
    </w:p>
    <w:p w14:paraId="5DCAD021" w14:textId="489F6784" w:rsidR="00CA6690" w:rsidRDefault="00CA6690" w:rsidP="008F641E">
      <w:pPr>
        <w:pStyle w:val="Heading2"/>
      </w:pPr>
      <w:bookmarkStart w:id="103" w:name="_Foundation_Actuals_Data"/>
      <w:bookmarkStart w:id="104" w:name="_FDE_Data_Update"/>
      <w:bookmarkStart w:id="105" w:name="_Toc526842116"/>
      <w:bookmarkEnd w:id="103"/>
      <w:bookmarkEnd w:id="104"/>
      <w:r>
        <w:lastRenderedPageBreak/>
        <w:t>EKB Cleanup</w:t>
      </w:r>
      <w:bookmarkEnd w:id="105"/>
    </w:p>
    <w:p w14:paraId="08D36AAF" w14:textId="77777777" w:rsidR="00CA6690" w:rsidRDefault="00CA6690" w:rsidP="00CA6690">
      <w:pPr>
        <w:rPr>
          <w:rFonts w:cs="Arial"/>
        </w:rPr>
      </w:pPr>
      <w:r w:rsidRPr="00962735">
        <w:rPr>
          <w:rFonts w:cs="Arial"/>
          <w:b/>
        </w:rPr>
        <w:t>Mid-Tier</w:t>
      </w:r>
      <w:r>
        <w:rPr>
          <w:rFonts w:cs="Arial"/>
        </w:rPr>
        <w:t>: Primary only</w:t>
      </w:r>
    </w:p>
    <w:p w14:paraId="31B063F6" w14:textId="77777777" w:rsidR="00CA6690" w:rsidRPr="00962735" w:rsidRDefault="00CA6690" w:rsidP="00CA6690"/>
    <w:p w14:paraId="56F7AA89" w14:textId="1BB323EF" w:rsidR="00CA6690" w:rsidRDefault="00CA6690" w:rsidP="00CA6690">
      <w:r w:rsidRPr="001916EE">
        <w:rPr>
          <w:b/>
        </w:rPr>
        <w:t>Purpose</w:t>
      </w:r>
      <w:r>
        <w:t>: Pe</w:t>
      </w:r>
      <w:r w:rsidR="00C5739F">
        <w:t>r</w:t>
      </w:r>
      <w:r>
        <w:t>forms general cleanup activit</w:t>
      </w:r>
      <w:r w:rsidR="00487DDD">
        <w:t>i</w:t>
      </w:r>
      <w:r>
        <w:t>es.</w:t>
      </w:r>
    </w:p>
    <w:p w14:paraId="76561F42" w14:textId="77777777" w:rsidR="00CA6690" w:rsidRDefault="00CA6690" w:rsidP="00CA6690"/>
    <w:p w14:paraId="60FA30D8" w14:textId="7238DED1" w:rsidR="00CA6690" w:rsidRPr="00631DAB" w:rsidRDefault="00CA6690" w:rsidP="00CA6690">
      <w:r w:rsidRPr="001916EE">
        <w:rPr>
          <w:b/>
        </w:rPr>
        <w:t>Usage</w:t>
      </w:r>
      <w:r w:rsidRPr="00631DAB">
        <w:t xml:space="preserve">: </w:t>
      </w:r>
      <w:r w:rsidR="00866F6C">
        <w:t>EKBCleanup</w:t>
      </w:r>
    </w:p>
    <w:p w14:paraId="7930B0B2" w14:textId="77777777" w:rsidR="00CA6690" w:rsidRDefault="00CA6690" w:rsidP="00CA6690"/>
    <w:p w14:paraId="5BF7A1E3" w14:textId="77777777" w:rsidR="00CA6690" w:rsidRDefault="00CA6690" w:rsidP="00CA669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A6690" w:rsidRPr="00631DAB" w14:paraId="01108D4F" w14:textId="77777777" w:rsidTr="00D31C48">
        <w:trPr>
          <w:jc w:val="center"/>
        </w:trPr>
        <w:tc>
          <w:tcPr>
            <w:tcW w:w="0" w:type="auto"/>
            <w:shd w:val="clear" w:color="auto" w:fill="005596" w:themeFill="text2"/>
            <w:vAlign w:val="center"/>
          </w:tcPr>
          <w:p w14:paraId="460A59CE" w14:textId="77777777" w:rsidR="00CA6690" w:rsidRPr="00631DAB" w:rsidRDefault="00CA6690"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6241399"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050695B4" w14:textId="77777777" w:rsidTr="00D31C48">
        <w:trPr>
          <w:jc w:val="center"/>
        </w:trPr>
        <w:tc>
          <w:tcPr>
            <w:tcW w:w="0" w:type="auto"/>
            <w:vAlign w:val="center"/>
          </w:tcPr>
          <w:p w14:paraId="7309B011" w14:textId="77777777" w:rsidR="00CA6690" w:rsidRPr="00B650A8" w:rsidRDefault="00CA6690"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5B467FF"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8A9DBBA" w14:textId="77777777" w:rsidR="00CA6690" w:rsidRDefault="00CA6690" w:rsidP="00CA6690"/>
    <w:p w14:paraId="575F5765" w14:textId="77777777" w:rsidR="00CA6690" w:rsidRPr="0080426D" w:rsidRDefault="00CA6690" w:rsidP="00CA669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A6690" w:rsidRPr="00631DAB" w14:paraId="29C55648" w14:textId="77777777" w:rsidTr="00D31C48">
        <w:trPr>
          <w:jc w:val="center"/>
        </w:trPr>
        <w:tc>
          <w:tcPr>
            <w:tcW w:w="0" w:type="auto"/>
            <w:shd w:val="clear" w:color="auto" w:fill="005596" w:themeFill="text2"/>
            <w:vAlign w:val="center"/>
          </w:tcPr>
          <w:p w14:paraId="7FA89BF3" w14:textId="77777777" w:rsidR="00CA6690" w:rsidRPr="00631DAB" w:rsidRDefault="00CA6690"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73A674"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187851E5" w14:textId="77777777" w:rsidTr="00D31C48">
        <w:trPr>
          <w:jc w:val="center"/>
        </w:trPr>
        <w:tc>
          <w:tcPr>
            <w:tcW w:w="0" w:type="auto"/>
            <w:vAlign w:val="center"/>
          </w:tcPr>
          <w:p w14:paraId="128BCD19"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847E065"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A6690" w:rsidRPr="00631DAB" w14:paraId="2894CD77" w14:textId="77777777" w:rsidTr="00D31C48">
        <w:trPr>
          <w:jc w:val="center"/>
        </w:trPr>
        <w:tc>
          <w:tcPr>
            <w:tcW w:w="0" w:type="auto"/>
            <w:vAlign w:val="center"/>
          </w:tcPr>
          <w:p w14:paraId="5AEA7171"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F0EDF2E"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FF6310B" w14:textId="77777777" w:rsidR="00CA6690" w:rsidRDefault="00CA6690" w:rsidP="00CA6690"/>
    <w:p w14:paraId="72C420ED" w14:textId="77777777" w:rsidR="00CA6690" w:rsidRDefault="00CA6690" w:rsidP="00CA6690">
      <w:pPr>
        <w:rPr>
          <w:b/>
        </w:rPr>
      </w:pPr>
      <w:r>
        <w:rPr>
          <w:b/>
        </w:rPr>
        <w:t>Server Command Lines:</w:t>
      </w:r>
    </w:p>
    <w:p w14:paraId="1AE8D7B1" w14:textId="1EDDA2BF" w:rsidR="00CA6690" w:rsidRPr="00BA47BD" w:rsidRDefault="00ED5B7F" w:rsidP="00CA6690">
      <w:hyperlink w:anchor="_FDU_Transaction_History" w:history="1">
        <w:r w:rsidR="00CA6690" w:rsidRPr="000E2F33">
          <w:rPr>
            <w:rStyle w:val="Hyperlink"/>
          </w:rPr>
          <w:t>pkbfdutrans</w:t>
        </w:r>
      </w:hyperlink>
      <w:r w:rsidR="00CA6690">
        <w:t xml:space="preserve"> / delete confirmdelete=n</w:t>
      </w:r>
    </w:p>
    <w:p w14:paraId="6F787ABB" w14:textId="77777777" w:rsidR="00CA6690" w:rsidRDefault="00CA6690">
      <w:pPr>
        <w:jc w:val="left"/>
        <w:rPr>
          <w:rFonts w:cs="Arial"/>
          <w:b/>
          <w:bCs/>
          <w:iCs/>
          <w:color w:val="005596"/>
          <w:sz w:val="28"/>
          <w:szCs w:val="28"/>
        </w:rPr>
      </w:pPr>
      <w:r>
        <w:br w:type="page"/>
      </w:r>
    </w:p>
    <w:p w14:paraId="170F03EC" w14:textId="5A2F9BCA" w:rsidR="008F641E" w:rsidRDefault="008F641E" w:rsidP="008F641E">
      <w:pPr>
        <w:pStyle w:val="Heading2"/>
      </w:pPr>
      <w:bookmarkStart w:id="106" w:name="_Toc526842117"/>
      <w:r>
        <w:lastRenderedPageBreak/>
        <w:t>FDE Data Update</w:t>
      </w:r>
      <w:bookmarkEnd w:id="106"/>
    </w:p>
    <w:p w14:paraId="36163673" w14:textId="77777777" w:rsidR="008F641E" w:rsidRDefault="008F641E" w:rsidP="008F641E">
      <w:pPr>
        <w:rPr>
          <w:rFonts w:cs="Arial"/>
        </w:rPr>
      </w:pPr>
      <w:r w:rsidRPr="00962735">
        <w:rPr>
          <w:rFonts w:cs="Arial"/>
          <w:b/>
        </w:rPr>
        <w:t>Mid-Tier</w:t>
      </w:r>
      <w:r>
        <w:rPr>
          <w:rFonts w:cs="Arial"/>
        </w:rPr>
        <w:t>: Primary only</w:t>
      </w:r>
    </w:p>
    <w:p w14:paraId="0D3398B8" w14:textId="77777777" w:rsidR="008F641E" w:rsidRPr="00962735" w:rsidRDefault="008F641E" w:rsidP="008F641E"/>
    <w:p w14:paraId="0F769480" w14:textId="77777777" w:rsidR="008F641E" w:rsidRDefault="008F641E" w:rsidP="008F641E">
      <w:r w:rsidRPr="001916EE">
        <w:rPr>
          <w:b/>
        </w:rPr>
        <w:t>Purpose</w:t>
      </w:r>
      <w:r>
        <w:t xml:space="preserve">: Multithreads the execution of multiple fact data loads into Granite for data previously extracted and staged using the </w:t>
      </w:r>
      <w:hyperlink w:anchor="_Copy_Fact_Data" w:history="1">
        <w:r w:rsidRPr="008F641E">
          <w:rPr>
            <w:rStyle w:val="Hyperlink"/>
          </w:rPr>
          <w:t>CopyFactData</w:t>
        </w:r>
      </w:hyperlink>
      <w:r>
        <w:t xml:space="preserve"> console application.</w:t>
      </w:r>
    </w:p>
    <w:p w14:paraId="532BBB2E" w14:textId="77777777" w:rsidR="008F641E" w:rsidRDefault="008F641E" w:rsidP="008F641E"/>
    <w:p w14:paraId="4FB8B4E4" w14:textId="77777777" w:rsidR="008F641E" w:rsidRPr="00631DAB" w:rsidRDefault="008F641E" w:rsidP="008F641E">
      <w:r w:rsidRPr="001916EE">
        <w:rPr>
          <w:b/>
        </w:rPr>
        <w:t>Usage</w:t>
      </w:r>
      <w:r w:rsidRPr="00631DAB">
        <w:t xml:space="preserve">: </w:t>
      </w:r>
      <w:r>
        <w:t>FDEDataUpdate</w:t>
      </w:r>
    </w:p>
    <w:p w14:paraId="7C007F38" w14:textId="77777777" w:rsidR="008F641E" w:rsidRDefault="008F641E" w:rsidP="008F641E"/>
    <w:p w14:paraId="3A1D72DE" w14:textId="77777777" w:rsidR="008F641E" w:rsidRDefault="008F641E" w:rsidP="008F641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F641E" w:rsidRPr="00631DAB" w14:paraId="330A3343" w14:textId="77777777" w:rsidTr="0086044A">
        <w:trPr>
          <w:jc w:val="center"/>
        </w:trPr>
        <w:tc>
          <w:tcPr>
            <w:tcW w:w="0" w:type="auto"/>
            <w:shd w:val="clear" w:color="auto" w:fill="005596" w:themeFill="text2"/>
            <w:vAlign w:val="center"/>
          </w:tcPr>
          <w:p w14:paraId="16CC7B4E" w14:textId="77777777" w:rsidR="008F641E" w:rsidRPr="00631DAB" w:rsidRDefault="008F641E"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A30BD8"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689A1D31" w14:textId="77777777" w:rsidTr="0086044A">
        <w:trPr>
          <w:jc w:val="center"/>
        </w:trPr>
        <w:tc>
          <w:tcPr>
            <w:tcW w:w="0" w:type="auto"/>
            <w:vAlign w:val="center"/>
          </w:tcPr>
          <w:p w14:paraId="295D6A5B" w14:textId="77777777" w:rsidR="008F641E" w:rsidRPr="00B650A8" w:rsidRDefault="008F641E"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FC5F6CD"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5ED16A" w14:textId="77777777" w:rsidR="008F641E" w:rsidRDefault="008F641E" w:rsidP="008F641E"/>
    <w:p w14:paraId="7F94CFEE" w14:textId="77777777" w:rsidR="008F641E" w:rsidRPr="0080426D" w:rsidRDefault="008F641E" w:rsidP="008F641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F641E" w:rsidRPr="00631DAB" w14:paraId="37D21E6A" w14:textId="77777777" w:rsidTr="0086044A">
        <w:trPr>
          <w:jc w:val="center"/>
        </w:trPr>
        <w:tc>
          <w:tcPr>
            <w:tcW w:w="0" w:type="auto"/>
            <w:shd w:val="clear" w:color="auto" w:fill="005596" w:themeFill="text2"/>
            <w:vAlign w:val="center"/>
          </w:tcPr>
          <w:p w14:paraId="0AF9EA8E" w14:textId="77777777" w:rsidR="008F641E" w:rsidRPr="00631DAB" w:rsidRDefault="008F641E"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0A7FE43"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0458CEAB" w14:textId="77777777" w:rsidTr="0086044A">
        <w:trPr>
          <w:jc w:val="center"/>
        </w:trPr>
        <w:tc>
          <w:tcPr>
            <w:tcW w:w="0" w:type="auto"/>
            <w:vAlign w:val="center"/>
          </w:tcPr>
          <w:p w14:paraId="12E5ACB1"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01EB029"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F641E" w:rsidRPr="00631DAB" w14:paraId="77CAAE7C" w14:textId="77777777" w:rsidTr="0086044A">
        <w:trPr>
          <w:jc w:val="center"/>
        </w:trPr>
        <w:tc>
          <w:tcPr>
            <w:tcW w:w="0" w:type="auto"/>
            <w:vAlign w:val="center"/>
          </w:tcPr>
          <w:p w14:paraId="5DFD2B52"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473C147"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94C841" w14:textId="77777777" w:rsidR="008F641E" w:rsidRDefault="008F641E" w:rsidP="008F641E">
      <w:pPr>
        <w:rPr>
          <w:b/>
        </w:rPr>
      </w:pPr>
    </w:p>
    <w:p w14:paraId="27D32D2C" w14:textId="77777777" w:rsidR="008F641E" w:rsidRDefault="008F641E" w:rsidP="008F641E">
      <w:pPr>
        <w:rPr>
          <w:b/>
        </w:rPr>
      </w:pPr>
      <w:r>
        <w:rPr>
          <w:b/>
        </w:rPr>
        <w:t>Workflow:</w:t>
      </w:r>
    </w:p>
    <w:p w14:paraId="6B78B65E" w14:textId="77777777" w:rsidR="008F641E" w:rsidRPr="009226EF" w:rsidRDefault="00C54B69" w:rsidP="008F641E">
      <w:pPr>
        <w:jc w:val="center"/>
      </w:pPr>
      <w:r>
        <w:rPr>
          <w:noProof/>
        </w:rPr>
        <w:object w:dxaOrig="2996" w:dyaOrig="4584" w14:anchorId="10FF59C4">
          <v:shape id="_x0000_i1033" type="#_x0000_t75" alt="" style="width:111.45pt;height:171.7pt;mso-width-percent:0;mso-height-percent:0;mso-width-percent:0;mso-height-percent:0" o:ole="">
            <v:imagedata r:id="rId36" o:title=""/>
          </v:shape>
          <o:OLEObject Type="Embed" ProgID="Visio.Drawing.11" ShapeID="_x0000_i1033" DrawAspect="Content" ObjectID="_1637663982" r:id="rId37"/>
        </w:object>
      </w:r>
    </w:p>
    <w:p w14:paraId="10F915A2" w14:textId="77777777" w:rsidR="008F641E" w:rsidRDefault="008F641E" w:rsidP="008F641E">
      <w:r>
        <w:br w:type="page"/>
      </w:r>
    </w:p>
    <w:p w14:paraId="3EBFA777" w14:textId="77777777" w:rsidR="00991FCE" w:rsidRDefault="00991FCE" w:rsidP="00991FCE">
      <w:pPr>
        <w:pStyle w:val="Heading2"/>
      </w:pPr>
      <w:bookmarkStart w:id="107" w:name="_FDE_Stage_Fact"/>
      <w:bookmarkStart w:id="108" w:name="_Toc526842118"/>
      <w:bookmarkEnd w:id="107"/>
      <w:r>
        <w:lastRenderedPageBreak/>
        <w:t>FDE Stage Fact Data</w:t>
      </w:r>
      <w:bookmarkEnd w:id="108"/>
    </w:p>
    <w:p w14:paraId="5988623C" w14:textId="77777777" w:rsidR="00991FCE" w:rsidRDefault="00991FCE" w:rsidP="00991FCE">
      <w:pPr>
        <w:rPr>
          <w:rFonts w:cs="Arial"/>
        </w:rPr>
      </w:pPr>
      <w:r w:rsidRPr="00962735">
        <w:rPr>
          <w:rFonts w:cs="Arial"/>
          <w:b/>
        </w:rPr>
        <w:t>Mid-Tier</w:t>
      </w:r>
      <w:r>
        <w:rPr>
          <w:rFonts w:cs="Arial"/>
        </w:rPr>
        <w:t>: Primary only</w:t>
      </w:r>
    </w:p>
    <w:p w14:paraId="602D881D" w14:textId="77777777" w:rsidR="00991FCE" w:rsidRPr="00962735" w:rsidRDefault="00991FCE" w:rsidP="00991FCE"/>
    <w:p w14:paraId="4DCBA517" w14:textId="77777777" w:rsidR="00991FCE" w:rsidRDefault="00991FCE" w:rsidP="00991FCE">
      <w:r w:rsidRPr="001916EE">
        <w:rPr>
          <w:b/>
        </w:rPr>
        <w:t>Purpose</w:t>
      </w:r>
      <w:r>
        <w:t xml:space="preserve">: Multithreads the execution of multiple FDE </w:t>
      </w:r>
      <w:r w:rsidR="008F641E">
        <w:t>extracts and input source table</w:t>
      </w:r>
      <w:r>
        <w:t xml:space="preserve"> loads.</w:t>
      </w:r>
    </w:p>
    <w:p w14:paraId="1889340E" w14:textId="77777777" w:rsidR="00991FCE" w:rsidRDefault="00991FCE" w:rsidP="00991FCE"/>
    <w:p w14:paraId="629EC89D" w14:textId="77777777" w:rsidR="00991FCE" w:rsidRPr="00631DAB" w:rsidRDefault="00991FCE" w:rsidP="00991FCE">
      <w:r w:rsidRPr="001916EE">
        <w:rPr>
          <w:b/>
        </w:rPr>
        <w:t>Usage</w:t>
      </w:r>
      <w:r w:rsidRPr="00631DAB">
        <w:t xml:space="preserve">: </w:t>
      </w:r>
      <w:r>
        <w:t>FDEStageFactData</w:t>
      </w:r>
    </w:p>
    <w:p w14:paraId="00830C7A" w14:textId="77777777" w:rsidR="00991FCE" w:rsidRDefault="00991FCE" w:rsidP="00991FCE"/>
    <w:p w14:paraId="3E8244D7" w14:textId="77777777" w:rsidR="00991FCE" w:rsidRDefault="00991FCE" w:rsidP="00991F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91FCE" w:rsidRPr="00631DAB" w14:paraId="0FC0DB80" w14:textId="77777777" w:rsidTr="00B16EA2">
        <w:trPr>
          <w:jc w:val="center"/>
        </w:trPr>
        <w:tc>
          <w:tcPr>
            <w:tcW w:w="0" w:type="auto"/>
            <w:shd w:val="clear" w:color="auto" w:fill="005596" w:themeFill="text2"/>
            <w:vAlign w:val="center"/>
          </w:tcPr>
          <w:p w14:paraId="2697BF81" w14:textId="77777777" w:rsidR="00991FCE" w:rsidRPr="00631DAB" w:rsidRDefault="00991FCE" w:rsidP="00B16EA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69A7D2D"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2D7E2BB3" w14:textId="77777777" w:rsidTr="00B16EA2">
        <w:trPr>
          <w:jc w:val="center"/>
        </w:trPr>
        <w:tc>
          <w:tcPr>
            <w:tcW w:w="0" w:type="auto"/>
            <w:vAlign w:val="center"/>
          </w:tcPr>
          <w:p w14:paraId="74B18128" w14:textId="77777777" w:rsidR="00991FCE" w:rsidRPr="00B650A8" w:rsidRDefault="00991FCE" w:rsidP="00B16EA2">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8B4DC8E"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C5F2C05" w14:textId="77777777" w:rsidR="00991FCE" w:rsidRDefault="00991FCE" w:rsidP="00991FCE"/>
    <w:p w14:paraId="4A28AC49" w14:textId="77777777" w:rsidR="00991FCE" w:rsidRPr="0080426D" w:rsidRDefault="00991FCE" w:rsidP="00991F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91FCE" w:rsidRPr="00631DAB" w14:paraId="1B62051F" w14:textId="77777777" w:rsidTr="00B16EA2">
        <w:trPr>
          <w:jc w:val="center"/>
        </w:trPr>
        <w:tc>
          <w:tcPr>
            <w:tcW w:w="0" w:type="auto"/>
            <w:shd w:val="clear" w:color="auto" w:fill="005596" w:themeFill="text2"/>
            <w:vAlign w:val="center"/>
          </w:tcPr>
          <w:p w14:paraId="156638A6" w14:textId="77777777" w:rsidR="00991FCE" w:rsidRPr="00631DAB" w:rsidRDefault="00991FCE" w:rsidP="00B16EA2">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D9800C4"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3624D44C" w14:textId="77777777" w:rsidTr="00B16EA2">
        <w:trPr>
          <w:jc w:val="center"/>
        </w:trPr>
        <w:tc>
          <w:tcPr>
            <w:tcW w:w="0" w:type="auto"/>
            <w:vAlign w:val="center"/>
          </w:tcPr>
          <w:p w14:paraId="1A6B264B"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BA8CF49"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91FCE" w:rsidRPr="00631DAB" w14:paraId="5E4E5F48" w14:textId="77777777" w:rsidTr="00B16EA2">
        <w:trPr>
          <w:jc w:val="center"/>
        </w:trPr>
        <w:tc>
          <w:tcPr>
            <w:tcW w:w="0" w:type="auto"/>
            <w:vAlign w:val="center"/>
          </w:tcPr>
          <w:p w14:paraId="3DF14AF7"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CD5BA06"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FAA2498" w14:textId="77777777" w:rsidR="00991FCE" w:rsidRDefault="00991FCE" w:rsidP="00991FCE">
      <w:pPr>
        <w:rPr>
          <w:b/>
        </w:rPr>
      </w:pPr>
    </w:p>
    <w:p w14:paraId="3D4ADA73" w14:textId="77777777" w:rsidR="00991FCE" w:rsidRPr="009226EF" w:rsidRDefault="00991FCE" w:rsidP="00991FCE">
      <w:r>
        <w:rPr>
          <w:b/>
        </w:rPr>
        <w:t>Workflow:</w:t>
      </w:r>
    </w:p>
    <w:p w14:paraId="7BAB31BC" w14:textId="77777777" w:rsidR="00991FCE" w:rsidRDefault="00C54B69" w:rsidP="00991FCE">
      <w:pPr>
        <w:pStyle w:val="JDAnormal"/>
        <w:jc w:val="center"/>
        <w:rPr>
          <w:rFonts w:ascii="Arial" w:hAnsi="Arial" w:cs="Arial"/>
          <w:sz w:val="20"/>
          <w:szCs w:val="20"/>
        </w:rPr>
      </w:pPr>
      <w:r>
        <w:rPr>
          <w:noProof/>
        </w:rPr>
        <w:object w:dxaOrig="4165" w:dyaOrig="4584" w14:anchorId="69C464A5">
          <v:shape id="_x0000_i1034" type="#_x0000_t75" alt="" style="width:155.75pt;height:171.7pt;mso-width-percent:0;mso-height-percent:0;mso-width-percent:0;mso-height-percent:0" o:ole="">
            <v:imagedata r:id="rId38" o:title=""/>
          </v:shape>
          <o:OLEObject Type="Embed" ProgID="Visio.Drawing.11" ShapeID="_x0000_i1034" DrawAspect="Content" ObjectID="_1637663983" r:id="rId39"/>
        </w:object>
      </w:r>
    </w:p>
    <w:p w14:paraId="719FEFD5" w14:textId="77777777" w:rsidR="00991FCE" w:rsidRDefault="00991FCE" w:rsidP="00991FCE">
      <w:r>
        <w:br w:type="page"/>
      </w:r>
    </w:p>
    <w:p w14:paraId="1FC0A602" w14:textId="77777777" w:rsidR="00D62C07" w:rsidRDefault="00D62C07" w:rsidP="00D62C07">
      <w:pPr>
        <w:pStyle w:val="Heading2"/>
      </w:pPr>
      <w:bookmarkStart w:id="109" w:name="_Toc526842119"/>
      <w:r>
        <w:lastRenderedPageBreak/>
        <w:t>F</w:t>
      </w:r>
      <w:r w:rsidR="005A6F26">
        <w:t>oundation Actuals Data Update</w:t>
      </w:r>
      <w:bookmarkEnd w:id="109"/>
    </w:p>
    <w:p w14:paraId="3CAD564C" w14:textId="77777777" w:rsidR="00962735" w:rsidRDefault="00962735" w:rsidP="00962735">
      <w:pPr>
        <w:rPr>
          <w:rFonts w:cs="Arial"/>
        </w:rPr>
      </w:pPr>
      <w:r w:rsidRPr="00962735">
        <w:rPr>
          <w:rFonts w:cs="Arial"/>
          <w:b/>
        </w:rPr>
        <w:t>Mid-Tier</w:t>
      </w:r>
      <w:r>
        <w:rPr>
          <w:rFonts w:cs="Arial"/>
        </w:rPr>
        <w:t>: Primary only</w:t>
      </w:r>
    </w:p>
    <w:p w14:paraId="60D46498" w14:textId="77777777" w:rsidR="00962735" w:rsidRPr="00962735" w:rsidRDefault="00962735" w:rsidP="00962735"/>
    <w:p w14:paraId="4F2403E5" w14:textId="77777777" w:rsidR="009226EF" w:rsidRDefault="009226EF" w:rsidP="009226EF">
      <w:r w:rsidRPr="001916EE">
        <w:rPr>
          <w:b/>
        </w:rPr>
        <w:t>Purpose</w:t>
      </w:r>
      <w:r>
        <w:t>: Multithreads the execution of multiple fact data loads into Granite for Actuals FTFs</w:t>
      </w:r>
      <w:r w:rsidR="00AE7513">
        <w:t>.</w:t>
      </w:r>
    </w:p>
    <w:p w14:paraId="33B63884" w14:textId="77777777" w:rsidR="009226EF" w:rsidRDefault="009226EF" w:rsidP="009226EF"/>
    <w:p w14:paraId="70A2EF00" w14:textId="77777777" w:rsidR="009226EF" w:rsidRPr="00631DAB" w:rsidRDefault="009226EF" w:rsidP="009226EF">
      <w:r w:rsidRPr="001916EE">
        <w:rPr>
          <w:b/>
        </w:rPr>
        <w:t>Usage</w:t>
      </w:r>
      <w:r w:rsidRPr="00631DAB">
        <w:t xml:space="preserve">: </w:t>
      </w:r>
      <w:r>
        <w:t>FoundationActualsDataUpdate</w:t>
      </w:r>
    </w:p>
    <w:p w14:paraId="35B7C50B" w14:textId="77777777" w:rsidR="009226EF" w:rsidRDefault="009226EF" w:rsidP="009226EF"/>
    <w:p w14:paraId="660EFC27"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73BB47D0" w14:textId="77777777" w:rsidTr="00A22393">
        <w:trPr>
          <w:jc w:val="center"/>
        </w:trPr>
        <w:tc>
          <w:tcPr>
            <w:tcW w:w="0" w:type="auto"/>
            <w:shd w:val="clear" w:color="auto" w:fill="005596" w:themeFill="text2"/>
            <w:vAlign w:val="center"/>
          </w:tcPr>
          <w:p w14:paraId="67EC571B"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0D69912"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75CB4275" w14:textId="77777777" w:rsidTr="00A22393">
        <w:trPr>
          <w:jc w:val="center"/>
        </w:trPr>
        <w:tc>
          <w:tcPr>
            <w:tcW w:w="0" w:type="auto"/>
            <w:vAlign w:val="center"/>
          </w:tcPr>
          <w:p w14:paraId="72BEF590"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DF9105"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1C173F3" w14:textId="77777777" w:rsidR="009226EF" w:rsidRDefault="009226EF" w:rsidP="009226EF"/>
    <w:p w14:paraId="4589E50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10D9BC2F" w14:textId="77777777" w:rsidTr="00A22393">
        <w:trPr>
          <w:jc w:val="center"/>
        </w:trPr>
        <w:tc>
          <w:tcPr>
            <w:tcW w:w="0" w:type="auto"/>
            <w:shd w:val="clear" w:color="auto" w:fill="005596" w:themeFill="text2"/>
            <w:vAlign w:val="center"/>
          </w:tcPr>
          <w:p w14:paraId="5625114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144CF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10BF2FB7" w14:textId="77777777" w:rsidTr="00A22393">
        <w:trPr>
          <w:jc w:val="center"/>
        </w:trPr>
        <w:tc>
          <w:tcPr>
            <w:tcW w:w="0" w:type="auto"/>
            <w:vAlign w:val="center"/>
          </w:tcPr>
          <w:p w14:paraId="0C1514B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FC9834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FBFD0D0" w14:textId="77777777" w:rsidTr="00A22393">
        <w:trPr>
          <w:jc w:val="center"/>
        </w:trPr>
        <w:tc>
          <w:tcPr>
            <w:tcW w:w="0" w:type="auto"/>
            <w:vAlign w:val="center"/>
          </w:tcPr>
          <w:p w14:paraId="119633EF"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4A5310F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CBAB506" w14:textId="77777777" w:rsidR="008657C0" w:rsidRDefault="008657C0" w:rsidP="008657C0">
      <w:pPr>
        <w:rPr>
          <w:b/>
        </w:rPr>
      </w:pPr>
    </w:p>
    <w:p w14:paraId="11BF6B98" w14:textId="77777777" w:rsidR="009226EF" w:rsidRPr="009226EF" w:rsidRDefault="008D147B" w:rsidP="009226EF">
      <w:r>
        <w:rPr>
          <w:b/>
        </w:rPr>
        <w:t>Workflow:</w:t>
      </w:r>
    </w:p>
    <w:p w14:paraId="778F5379" w14:textId="77777777" w:rsidR="00D62C07" w:rsidRDefault="00C54B69" w:rsidP="00BB1638">
      <w:pPr>
        <w:pStyle w:val="JDAnormal"/>
        <w:jc w:val="center"/>
        <w:rPr>
          <w:rFonts w:ascii="Arial" w:hAnsi="Arial" w:cs="Arial"/>
          <w:sz w:val="20"/>
          <w:szCs w:val="20"/>
        </w:rPr>
      </w:pPr>
      <w:r>
        <w:rPr>
          <w:noProof/>
        </w:rPr>
        <w:object w:dxaOrig="2996" w:dyaOrig="4584" w14:anchorId="48B4AC45">
          <v:shape id="_x0000_i1035" type="#_x0000_t75" alt="" style="width:111.45pt;height:171.7pt;mso-width-percent:0;mso-height-percent:0;mso-width-percent:0;mso-height-percent:0" o:ole="">
            <v:imagedata r:id="rId40" o:title=""/>
          </v:shape>
          <o:OLEObject Type="Embed" ProgID="Visio.Drawing.11" ShapeID="_x0000_i1035" DrawAspect="Content" ObjectID="_1637663984" r:id="rId41"/>
        </w:object>
      </w:r>
    </w:p>
    <w:p w14:paraId="50823E12" w14:textId="77777777" w:rsidR="00BB1638" w:rsidRDefault="00BB1638" w:rsidP="00BB2F9B">
      <w:r>
        <w:br w:type="page"/>
      </w:r>
    </w:p>
    <w:p w14:paraId="2F940EC8" w14:textId="77777777" w:rsidR="00D62C07" w:rsidRDefault="00D62C07" w:rsidP="00D62C07">
      <w:pPr>
        <w:pStyle w:val="Heading2"/>
      </w:pPr>
      <w:bookmarkStart w:id="110" w:name="_Foundation_Plan_Data"/>
      <w:bookmarkStart w:id="111" w:name="_Toc526842120"/>
      <w:bookmarkEnd w:id="110"/>
      <w:r>
        <w:lastRenderedPageBreak/>
        <w:t>Foundation</w:t>
      </w:r>
      <w:r w:rsidR="005A6F26">
        <w:t xml:space="preserve"> </w:t>
      </w:r>
      <w:r>
        <w:t>Plan</w:t>
      </w:r>
      <w:r w:rsidR="005A6F26">
        <w:t xml:space="preserve"> </w:t>
      </w:r>
      <w:r>
        <w:t>Data</w:t>
      </w:r>
      <w:r w:rsidR="005A6F26">
        <w:t xml:space="preserve"> Update</w:t>
      </w:r>
      <w:bookmarkEnd w:id="111"/>
    </w:p>
    <w:p w14:paraId="5E07EB1E" w14:textId="77777777" w:rsidR="00962735" w:rsidRDefault="00962735" w:rsidP="00962735">
      <w:pPr>
        <w:rPr>
          <w:rFonts w:cs="Arial"/>
        </w:rPr>
      </w:pPr>
      <w:r w:rsidRPr="00962735">
        <w:rPr>
          <w:rFonts w:cs="Arial"/>
          <w:b/>
        </w:rPr>
        <w:t>Mid-Tier</w:t>
      </w:r>
      <w:r>
        <w:rPr>
          <w:rFonts w:cs="Arial"/>
        </w:rPr>
        <w:t>: Primary only</w:t>
      </w:r>
    </w:p>
    <w:p w14:paraId="70D3BD48" w14:textId="77777777" w:rsidR="00962735" w:rsidRPr="00962735" w:rsidRDefault="00962735" w:rsidP="00962735"/>
    <w:p w14:paraId="061155C4" w14:textId="77777777" w:rsidR="009226EF" w:rsidRDefault="009226EF" w:rsidP="009226EF">
      <w:r w:rsidRPr="001916EE">
        <w:rPr>
          <w:b/>
        </w:rPr>
        <w:t>Purpose</w:t>
      </w:r>
      <w:r>
        <w:t xml:space="preserve">: Multithreads the execution of multiple fact data loads </w:t>
      </w:r>
      <w:r w:rsidR="00DE561B">
        <w:t>into Granite for User Plan FTFs</w:t>
      </w:r>
      <w:r w:rsidR="00AE7513">
        <w:t>.</w:t>
      </w:r>
    </w:p>
    <w:p w14:paraId="6213F52D" w14:textId="77777777" w:rsidR="009226EF" w:rsidRDefault="009226EF" w:rsidP="009226EF"/>
    <w:p w14:paraId="32B1A94C" w14:textId="77777777" w:rsidR="009226EF" w:rsidRPr="00631DAB" w:rsidRDefault="009226EF" w:rsidP="009226EF">
      <w:r w:rsidRPr="001916EE">
        <w:rPr>
          <w:b/>
        </w:rPr>
        <w:t>Usage</w:t>
      </w:r>
      <w:r w:rsidRPr="00631DAB">
        <w:t xml:space="preserve">: </w:t>
      </w:r>
      <w:r>
        <w:t>FoundationPlanDataUpdate</w:t>
      </w:r>
    </w:p>
    <w:p w14:paraId="64B89C4D" w14:textId="77777777" w:rsidR="009226EF" w:rsidRDefault="009226EF" w:rsidP="009226EF"/>
    <w:p w14:paraId="1951320E"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54C83753" w14:textId="77777777" w:rsidTr="00A22393">
        <w:trPr>
          <w:jc w:val="center"/>
        </w:trPr>
        <w:tc>
          <w:tcPr>
            <w:tcW w:w="0" w:type="auto"/>
            <w:shd w:val="clear" w:color="auto" w:fill="005596" w:themeFill="text2"/>
            <w:vAlign w:val="center"/>
          </w:tcPr>
          <w:p w14:paraId="5AFA1522"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098F3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30B19A25" w14:textId="77777777" w:rsidTr="00A22393">
        <w:trPr>
          <w:jc w:val="center"/>
        </w:trPr>
        <w:tc>
          <w:tcPr>
            <w:tcW w:w="0" w:type="auto"/>
            <w:vAlign w:val="center"/>
          </w:tcPr>
          <w:p w14:paraId="1FFF5F25"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F1C8D0"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8735B54" w14:textId="77777777" w:rsidR="009226EF" w:rsidRDefault="009226EF" w:rsidP="009226EF"/>
    <w:p w14:paraId="6C836FD8"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A2F6E" w:rsidRPr="00631DAB" w14:paraId="418CD647" w14:textId="77777777" w:rsidTr="000E26E7">
        <w:trPr>
          <w:jc w:val="center"/>
        </w:trPr>
        <w:tc>
          <w:tcPr>
            <w:tcW w:w="0" w:type="auto"/>
            <w:shd w:val="clear" w:color="auto" w:fill="005596" w:themeFill="text2"/>
            <w:vAlign w:val="center"/>
          </w:tcPr>
          <w:p w14:paraId="09669281" w14:textId="77777777" w:rsidR="00DA2F6E" w:rsidRPr="00631DAB" w:rsidRDefault="00DA2F6E"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0F1B08" w14:textId="77777777" w:rsidR="00DA2F6E" w:rsidRPr="00631DAB" w:rsidRDefault="00DA2F6E"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2F6E" w:rsidRPr="00631DAB" w14:paraId="4B44DF87" w14:textId="77777777" w:rsidTr="000E26E7">
        <w:trPr>
          <w:jc w:val="center"/>
        </w:trPr>
        <w:tc>
          <w:tcPr>
            <w:tcW w:w="0" w:type="auto"/>
            <w:vAlign w:val="center"/>
          </w:tcPr>
          <w:p w14:paraId="53052980"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15E6D3"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2F6E" w:rsidRPr="00631DAB" w14:paraId="4A6FE29F" w14:textId="77777777" w:rsidTr="000E26E7">
        <w:trPr>
          <w:jc w:val="center"/>
        </w:trPr>
        <w:tc>
          <w:tcPr>
            <w:tcW w:w="0" w:type="auto"/>
            <w:vAlign w:val="center"/>
          </w:tcPr>
          <w:p w14:paraId="2C4024B2"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3CC94A9"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155D5B0" w14:textId="77777777" w:rsidR="008657C0" w:rsidRDefault="008657C0" w:rsidP="008657C0">
      <w:pPr>
        <w:rPr>
          <w:b/>
        </w:rPr>
      </w:pPr>
    </w:p>
    <w:p w14:paraId="14F3984F" w14:textId="77777777" w:rsidR="009226EF" w:rsidRPr="009226EF" w:rsidRDefault="008D147B" w:rsidP="009226EF">
      <w:r>
        <w:rPr>
          <w:b/>
        </w:rPr>
        <w:t>Workflow:</w:t>
      </w:r>
    </w:p>
    <w:p w14:paraId="6026BA3B" w14:textId="77777777" w:rsidR="00D62C07" w:rsidRDefault="00C54B69" w:rsidP="00CB5963">
      <w:pPr>
        <w:pStyle w:val="JDAnormal"/>
        <w:jc w:val="center"/>
        <w:rPr>
          <w:rFonts w:ascii="Arial" w:hAnsi="Arial" w:cs="Arial"/>
          <w:sz w:val="20"/>
          <w:szCs w:val="20"/>
        </w:rPr>
      </w:pPr>
      <w:r>
        <w:rPr>
          <w:noProof/>
        </w:rPr>
        <w:object w:dxaOrig="2996" w:dyaOrig="4584" w14:anchorId="29236298">
          <v:shape id="_x0000_i1036" type="#_x0000_t75" alt="" style="width:111.45pt;height:171.7pt;mso-width-percent:0;mso-height-percent:0;mso-width-percent:0;mso-height-percent:0" o:ole="">
            <v:imagedata r:id="rId36" o:title=""/>
          </v:shape>
          <o:OLEObject Type="Embed" ProgID="Visio.Drawing.11" ShapeID="_x0000_i1036" DrawAspect="Content" ObjectID="_1637663985" r:id="rId42"/>
        </w:object>
      </w:r>
    </w:p>
    <w:p w14:paraId="48C357BA" w14:textId="77777777" w:rsidR="00CB5963" w:rsidRDefault="00CB5963" w:rsidP="00BB2F9B">
      <w:r>
        <w:br w:type="page"/>
      </w:r>
    </w:p>
    <w:p w14:paraId="0E589F2A" w14:textId="44FFC491" w:rsidR="00375BCE" w:rsidRDefault="00375BCE" w:rsidP="00375BCE">
      <w:pPr>
        <w:pStyle w:val="Heading2"/>
      </w:pPr>
      <w:bookmarkStart w:id="112" w:name="_Foundation_Set_Time"/>
      <w:bookmarkStart w:id="113" w:name="_Toc526842121"/>
      <w:bookmarkEnd w:id="112"/>
      <w:r>
        <w:lastRenderedPageBreak/>
        <w:t>Foundation Purge Aged Data</w:t>
      </w:r>
      <w:bookmarkEnd w:id="113"/>
    </w:p>
    <w:p w14:paraId="78DED3A3" w14:textId="77777777" w:rsidR="00375BCE" w:rsidRDefault="00375BCE" w:rsidP="00375BCE">
      <w:pPr>
        <w:rPr>
          <w:rFonts w:cs="Arial"/>
        </w:rPr>
      </w:pPr>
      <w:r w:rsidRPr="00962735">
        <w:rPr>
          <w:rFonts w:cs="Arial"/>
          <w:b/>
        </w:rPr>
        <w:t>Mid-Tier</w:t>
      </w:r>
      <w:r>
        <w:rPr>
          <w:rFonts w:cs="Arial"/>
        </w:rPr>
        <w:t>: Primary only</w:t>
      </w:r>
    </w:p>
    <w:p w14:paraId="176A1C10" w14:textId="77777777" w:rsidR="00375BCE" w:rsidRPr="00962735" w:rsidRDefault="00375BCE" w:rsidP="00375BCE"/>
    <w:p w14:paraId="5CC3516D" w14:textId="183DCBE1" w:rsidR="00375BCE" w:rsidRDefault="00375BCE" w:rsidP="00375BCE">
      <w:r w:rsidRPr="001916EE">
        <w:rPr>
          <w:b/>
        </w:rPr>
        <w:t>Purpose</w:t>
      </w:r>
      <w:r>
        <w:t xml:space="preserve">: </w:t>
      </w:r>
      <w:r w:rsidRPr="00375BCE">
        <w:t>Purges aged data from Foundation.</w:t>
      </w:r>
    </w:p>
    <w:p w14:paraId="4C17A49A" w14:textId="77777777" w:rsidR="00375BCE" w:rsidRDefault="00375BCE" w:rsidP="00375BCE"/>
    <w:p w14:paraId="42129843" w14:textId="7A207E32" w:rsidR="00375BCE" w:rsidRPr="00631DAB" w:rsidRDefault="00375BCE" w:rsidP="00375BCE">
      <w:r w:rsidRPr="001916EE">
        <w:rPr>
          <w:b/>
        </w:rPr>
        <w:t>Usage</w:t>
      </w:r>
      <w:r w:rsidRPr="00631DAB">
        <w:t xml:space="preserve">: </w:t>
      </w:r>
      <w:r>
        <w:t>FoundationPurgeAgedData</w:t>
      </w:r>
    </w:p>
    <w:p w14:paraId="5E6826E4" w14:textId="77777777" w:rsidR="00375BCE" w:rsidRDefault="00375BCE" w:rsidP="00375BCE"/>
    <w:p w14:paraId="5CA8EFE3" w14:textId="77777777" w:rsidR="00375BCE" w:rsidRDefault="00375BCE" w:rsidP="00375B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75BCE" w:rsidRPr="00DB31D1" w14:paraId="37422005" w14:textId="77777777" w:rsidTr="00D31C48">
        <w:trPr>
          <w:jc w:val="center"/>
        </w:trPr>
        <w:tc>
          <w:tcPr>
            <w:tcW w:w="0" w:type="auto"/>
            <w:shd w:val="clear" w:color="auto" w:fill="005596" w:themeFill="text2"/>
            <w:vAlign w:val="center"/>
          </w:tcPr>
          <w:p w14:paraId="5807C95B" w14:textId="77777777" w:rsidR="00375BCE" w:rsidRPr="00DB31D1" w:rsidRDefault="00375BCE" w:rsidP="00D31C48">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C4857F" w14:textId="77777777" w:rsidR="00375BCE" w:rsidRPr="00DB31D1" w:rsidRDefault="00375BCE" w:rsidP="00D31C48">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375BCE" w:rsidRPr="00DB31D1" w14:paraId="1BEE4730" w14:textId="77777777" w:rsidTr="00D31C48">
        <w:trPr>
          <w:jc w:val="center"/>
        </w:trPr>
        <w:tc>
          <w:tcPr>
            <w:tcW w:w="0" w:type="auto"/>
            <w:vAlign w:val="center"/>
          </w:tcPr>
          <w:p w14:paraId="7ED33335" w14:textId="77777777" w:rsidR="00375BCE" w:rsidRPr="00DB31D1" w:rsidRDefault="00375BCE" w:rsidP="00D31C48">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7607ED4" w14:textId="77777777" w:rsidR="00375BCE" w:rsidRPr="00DB31D1"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2DAA72" w14:textId="77777777" w:rsidR="00375BCE" w:rsidRDefault="00375BCE" w:rsidP="00375BCE"/>
    <w:p w14:paraId="35F09F1F" w14:textId="77777777" w:rsidR="00375BCE" w:rsidRPr="0080426D" w:rsidRDefault="00375BCE" w:rsidP="00375B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75BCE" w:rsidRPr="00631DAB" w14:paraId="74CAA8DF" w14:textId="77777777" w:rsidTr="00D31C48">
        <w:trPr>
          <w:jc w:val="center"/>
        </w:trPr>
        <w:tc>
          <w:tcPr>
            <w:tcW w:w="0" w:type="auto"/>
            <w:shd w:val="clear" w:color="auto" w:fill="005596" w:themeFill="text2"/>
            <w:vAlign w:val="center"/>
          </w:tcPr>
          <w:p w14:paraId="6B153B94" w14:textId="77777777" w:rsidR="00375BCE" w:rsidRPr="00631DAB" w:rsidRDefault="00375BCE"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9B9C5F" w14:textId="77777777" w:rsidR="00375BCE" w:rsidRPr="00631DAB" w:rsidRDefault="00375BCE"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5BCE" w:rsidRPr="00631DAB" w14:paraId="0CD2922A" w14:textId="77777777" w:rsidTr="00D31C48">
        <w:trPr>
          <w:jc w:val="center"/>
        </w:trPr>
        <w:tc>
          <w:tcPr>
            <w:tcW w:w="0" w:type="auto"/>
            <w:vAlign w:val="center"/>
          </w:tcPr>
          <w:p w14:paraId="1DBD7457"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24F4DE"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75BCE" w:rsidRPr="00631DAB" w14:paraId="17FD9D43" w14:textId="77777777" w:rsidTr="00D31C48">
        <w:trPr>
          <w:jc w:val="center"/>
        </w:trPr>
        <w:tc>
          <w:tcPr>
            <w:tcW w:w="0" w:type="auto"/>
            <w:vAlign w:val="center"/>
          </w:tcPr>
          <w:p w14:paraId="053DFA80"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5BFBE8B"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786C0BE" w14:textId="77777777" w:rsidR="00375BCE" w:rsidRDefault="00375BCE" w:rsidP="00375BCE">
      <w:pPr>
        <w:rPr>
          <w:b/>
        </w:rPr>
      </w:pPr>
    </w:p>
    <w:p w14:paraId="079D3C14" w14:textId="77777777" w:rsidR="00375BCE" w:rsidRDefault="00375BCE" w:rsidP="00375BCE">
      <w:pPr>
        <w:rPr>
          <w:b/>
        </w:rPr>
      </w:pPr>
      <w:r>
        <w:rPr>
          <w:b/>
        </w:rPr>
        <w:t>Server Command Lines:</w:t>
      </w:r>
    </w:p>
    <w:p w14:paraId="0FAD1400" w14:textId="1AD7105D" w:rsidR="00375BCE" w:rsidRDefault="00ED5B7F" w:rsidP="00375BCE">
      <w:hyperlink w:anchor="_Foundation_Data_Remove" w:history="1">
        <w:r w:rsidR="00375BCE" w:rsidRPr="00375BCE">
          <w:rPr>
            <w:rStyle w:val="Hyperlink"/>
          </w:rPr>
          <w:t>pkbfdatrm</w:t>
        </w:r>
      </w:hyperlink>
      <w:r w:rsidR="00375BCE" w:rsidRPr="00375BCE">
        <w:t xml:space="preserve"> / type=FACTTABLES empty=n</w:t>
      </w:r>
    </w:p>
    <w:p w14:paraId="1F5CFB55" w14:textId="55F3A587" w:rsidR="00375BCE" w:rsidRDefault="00ED5B7F" w:rsidP="00375BCE">
      <w:hyperlink w:anchor="_Foundation_Data_Remove" w:history="1">
        <w:r w:rsidR="00375BCE" w:rsidRPr="00375BCE">
          <w:rPr>
            <w:rStyle w:val="Hyperlink"/>
          </w:rPr>
          <w:t>pkbfdatrm</w:t>
        </w:r>
      </w:hyperlink>
      <w:r w:rsidR="00375BCE" w:rsidRPr="00375BCE">
        <w:t xml:space="preserve"> / type=FACTTABLES empty=n restart=s</w:t>
      </w:r>
    </w:p>
    <w:p w14:paraId="1895EE2C" w14:textId="77777777" w:rsidR="00375BCE" w:rsidRDefault="00375BCE" w:rsidP="00375BCE"/>
    <w:p w14:paraId="4D22A546" w14:textId="77777777" w:rsidR="00375BCE" w:rsidRDefault="00375BCE" w:rsidP="00375BCE">
      <w:pPr>
        <w:rPr>
          <w:b/>
        </w:rPr>
      </w:pPr>
      <w:r>
        <w:rPr>
          <w:b/>
        </w:rPr>
        <w:t>Workflow:</w:t>
      </w:r>
    </w:p>
    <w:p w14:paraId="474AB1CC" w14:textId="77777777" w:rsidR="00375BCE" w:rsidRDefault="00C54B69" w:rsidP="00375BCE">
      <w:pPr>
        <w:jc w:val="center"/>
      </w:pPr>
      <w:r>
        <w:rPr>
          <w:noProof/>
        </w:rPr>
        <w:object w:dxaOrig="3390" w:dyaOrig="5685" w14:anchorId="5B6974E5">
          <v:shape id="_x0000_i1037" type="#_x0000_t75" alt="" style="width:126.7pt;height:213.9pt;mso-width-percent:0;mso-height-percent:0;mso-width-percent:0;mso-height-percent:0" o:ole="">
            <v:imagedata r:id="rId43" o:title=""/>
          </v:shape>
          <o:OLEObject Type="Embed" ProgID="Visio.Drawing.11" ShapeID="_x0000_i1037" DrawAspect="Content" ObjectID="_1637663986" r:id="rId44"/>
        </w:object>
      </w:r>
    </w:p>
    <w:p w14:paraId="17A145AB" w14:textId="77777777" w:rsidR="00375BCE" w:rsidRDefault="00375BCE" w:rsidP="00375BCE">
      <w:pPr>
        <w:rPr>
          <w:rFonts w:cs="Arial"/>
          <w:b/>
          <w:bCs/>
          <w:iCs/>
          <w:color w:val="005596"/>
          <w:sz w:val="28"/>
          <w:szCs w:val="28"/>
        </w:rPr>
      </w:pPr>
      <w:r>
        <w:br w:type="page"/>
      </w:r>
    </w:p>
    <w:p w14:paraId="090962CD" w14:textId="1793AEB0" w:rsidR="00D62C07" w:rsidRDefault="00D62C07" w:rsidP="00375BCE">
      <w:pPr>
        <w:pStyle w:val="Heading2"/>
      </w:pPr>
      <w:bookmarkStart w:id="114" w:name="_Toc526842122"/>
      <w:r>
        <w:lastRenderedPageBreak/>
        <w:t>Foundation</w:t>
      </w:r>
      <w:r w:rsidR="005A6F26">
        <w:t xml:space="preserve"> </w:t>
      </w:r>
      <w:r>
        <w:t>Set</w:t>
      </w:r>
      <w:r w:rsidR="005A6F26">
        <w:t xml:space="preserve"> Time</w:t>
      </w:r>
      <w:bookmarkEnd w:id="114"/>
    </w:p>
    <w:p w14:paraId="481FF8FC" w14:textId="77777777" w:rsidR="00962735" w:rsidRDefault="00962735" w:rsidP="00962735">
      <w:pPr>
        <w:rPr>
          <w:rFonts w:cs="Arial"/>
        </w:rPr>
      </w:pPr>
      <w:r w:rsidRPr="00962735">
        <w:rPr>
          <w:rFonts w:cs="Arial"/>
          <w:b/>
        </w:rPr>
        <w:t>Mid-Tier</w:t>
      </w:r>
      <w:r>
        <w:rPr>
          <w:rFonts w:cs="Arial"/>
        </w:rPr>
        <w:t>: Primary only</w:t>
      </w:r>
    </w:p>
    <w:p w14:paraId="0D9FC353" w14:textId="77777777" w:rsidR="00962735" w:rsidRPr="00962735" w:rsidRDefault="00962735" w:rsidP="00962735"/>
    <w:p w14:paraId="45151095" w14:textId="24B1929B" w:rsidR="009226EF" w:rsidRDefault="009226EF" w:rsidP="009226EF">
      <w:r w:rsidRPr="001916EE">
        <w:rPr>
          <w:b/>
        </w:rPr>
        <w:t>Purpose</w:t>
      </w:r>
      <w:r>
        <w:t xml:space="preserve">: </w:t>
      </w:r>
      <w:r w:rsidRPr="009226EF">
        <w:t>Sets the Foundation Current Time</w:t>
      </w:r>
      <w:r>
        <w:t>.</w:t>
      </w:r>
      <w:r w:rsidR="001E2D34">
        <w:t xml:space="preserve">  If an increment, </w:t>
      </w:r>
      <w:r w:rsidR="00201196">
        <w:t>Calendar Member ID</w:t>
      </w:r>
      <w:r w:rsidR="001E2D34">
        <w:t xml:space="preserve"> or “latest”</w:t>
      </w:r>
      <w:r w:rsidR="00201196">
        <w:t xml:space="preserve"> are not specified as arguments, the increment is taken from the </w:t>
      </w:r>
      <w:hyperlink w:anchor="_Global_Variables" w:history="1">
        <w:r w:rsidR="00201196" w:rsidRPr="00201196">
          <w:rPr>
            <w:rStyle w:val="Hyperlink"/>
          </w:rPr>
          <w:t>DEFAULTINCREMENT</w:t>
        </w:r>
      </w:hyperlink>
      <w:r w:rsidR="00201196">
        <w:t xml:space="preserve"> global variable.</w:t>
      </w:r>
    </w:p>
    <w:p w14:paraId="5429FE44" w14:textId="77777777" w:rsidR="009226EF" w:rsidRDefault="009226EF" w:rsidP="009226EF"/>
    <w:p w14:paraId="6A0C643F" w14:textId="593EBB78" w:rsidR="009226EF" w:rsidRPr="00631DAB" w:rsidRDefault="009226EF" w:rsidP="009226EF">
      <w:r w:rsidRPr="001916EE">
        <w:rPr>
          <w:b/>
        </w:rPr>
        <w:t>Usage</w:t>
      </w:r>
      <w:r w:rsidRPr="00631DAB">
        <w:t xml:space="preserve">: </w:t>
      </w:r>
      <w:r>
        <w:t xml:space="preserve">FoundationSetTime [increment | </w:t>
      </w:r>
      <w:r w:rsidR="00DB31D1">
        <w:t>calendar member id</w:t>
      </w:r>
      <w:r w:rsidR="00E47842">
        <w:t xml:space="preserve"> | “latest”]</w:t>
      </w:r>
    </w:p>
    <w:p w14:paraId="786EB427" w14:textId="77777777" w:rsidR="009226EF" w:rsidRDefault="009226EF" w:rsidP="009226EF"/>
    <w:p w14:paraId="4A023241"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988"/>
        <w:gridCol w:w="6588"/>
      </w:tblGrid>
      <w:tr w:rsidR="00DB31D1" w:rsidRPr="00DB31D1" w14:paraId="00715616" w14:textId="77777777" w:rsidTr="00E47842">
        <w:trPr>
          <w:jc w:val="center"/>
        </w:trPr>
        <w:tc>
          <w:tcPr>
            <w:tcW w:w="2988" w:type="dxa"/>
            <w:shd w:val="clear" w:color="auto" w:fill="005596" w:themeFill="text2"/>
            <w:vAlign w:val="center"/>
          </w:tcPr>
          <w:p w14:paraId="514ECBA4" w14:textId="77777777" w:rsidR="009226EF" w:rsidRPr="00DB31D1" w:rsidRDefault="009226EF"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6588" w:type="dxa"/>
            <w:shd w:val="clear" w:color="auto" w:fill="005596" w:themeFill="text2"/>
            <w:vAlign w:val="center"/>
          </w:tcPr>
          <w:p w14:paraId="56E73F39" w14:textId="77777777" w:rsidR="009226EF" w:rsidRPr="00DB31D1" w:rsidRDefault="009226EF"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DB31D1" w:rsidRPr="00DB31D1" w14:paraId="6081D42C" w14:textId="77777777" w:rsidTr="00E47842">
        <w:trPr>
          <w:jc w:val="center"/>
        </w:trPr>
        <w:tc>
          <w:tcPr>
            <w:tcW w:w="2988" w:type="dxa"/>
            <w:vAlign w:val="center"/>
          </w:tcPr>
          <w:p w14:paraId="17003E72" w14:textId="077BF564" w:rsidR="009226EF" w:rsidRPr="00DB31D1" w:rsidRDefault="00DB31D1" w:rsidP="00A22393">
            <w:pPr>
              <w:jc w:val="left"/>
              <w:rPr>
                <w:rFonts w:asciiTheme="minorHAnsi" w:hAnsiTheme="minorHAnsi" w:cstheme="minorHAnsi"/>
                <w:sz w:val="16"/>
                <w:szCs w:val="16"/>
              </w:rPr>
            </w:pPr>
            <w:r w:rsidRPr="00DB31D1">
              <w:rPr>
                <w:rFonts w:asciiTheme="minorHAnsi" w:hAnsiTheme="minorHAnsi" w:cstheme="minorHAnsi"/>
                <w:sz w:val="16"/>
                <w:szCs w:val="16"/>
              </w:rPr>
              <w:t>increment | calendar member id</w:t>
            </w:r>
            <w:r w:rsidR="00E47842">
              <w:rPr>
                <w:rFonts w:asciiTheme="minorHAnsi" w:hAnsiTheme="minorHAnsi" w:cstheme="minorHAnsi"/>
                <w:sz w:val="16"/>
                <w:szCs w:val="16"/>
              </w:rPr>
              <w:t xml:space="preserve"> | “latest”</w:t>
            </w:r>
          </w:p>
        </w:tc>
        <w:tc>
          <w:tcPr>
            <w:tcW w:w="6588" w:type="dxa"/>
            <w:vAlign w:val="center"/>
          </w:tcPr>
          <w:p w14:paraId="7F685495" w14:textId="34EFAC1B" w:rsidR="009226EF" w:rsidRPr="00DB31D1" w:rsidRDefault="00DB31D1" w:rsidP="00E47842">
            <w:pPr>
              <w:autoSpaceDE w:val="0"/>
              <w:autoSpaceDN w:val="0"/>
              <w:adjustRightInd w:val="0"/>
              <w:jc w:val="left"/>
              <w:rPr>
                <w:rFonts w:asciiTheme="minorHAnsi" w:hAnsiTheme="minorHAnsi" w:cstheme="minorHAnsi"/>
                <w:color w:val="auto"/>
                <w:sz w:val="16"/>
                <w:szCs w:val="16"/>
              </w:rPr>
            </w:pPr>
            <w:r w:rsidRPr="00DB31D1">
              <w:rPr>
                <w:rFonts w:asciiTheme="minorHAnsi" w:hAnsiTheme="minorHAnsi" w:cstheme="minorHAnsi"/>
                <w:color w:val="auto"/>
                <w:sz w:val="16"/>
                <w:szCs w:val="16"/>
              </w:rPr>
              <w:t>EP support</w:t>
            </w:r>
            <w:r w:rsidR="00E47842">
              <w:rPr>
                <w:rFonts w:asciiTheme="minorHAnsi" w:hAnsiTheme="minorHAnsi" w:cstheme="minorHAnsi"/>
                <w:color w:val="auto"/>
                <w:sz w:val="16"/>
                <w:szCs w:val="16"/>
              </w:rPr>
              <w:t xml:space="preserve">ed increment such as ‘+week’, </w:t>
            </w:r>
            <w:r w:rsidRPr="00DB31D1">
              <w:rPr>
                <w:rFonts w:asciiTheme="minorHAnsi" w:hAnsiTheme="minorHAnsi" w:cstheme="minorHAnsi"/>
                <w:color w:val="auto"/>
                <w:sz w:val="16"/>
                <w:szCs w:val="16"/>
              </w:rPr>
              <w:t xml:space="preserve">a </w:t>
            </w:r>
            <w:r w:rsidR="00A25AFB">
              <w:rPr>
                <w:rFonts w:asciiTheme="minorHAnsi" w:hAnsiTheme="minorHAnsi" w:cstheme="minorHAnsi"/>
                <w:color w:val="auto"/>
                <w:sz w:val="16"/>
                <w:szCs w:val="16"/>
              </w:rPr>
              <w:t xml:space="preserve">Calendar </w:t>
            </w:r>
            <w:r w:rsidRPr="00DB31D1">
              <w:rPr>
                <w:rFonts w:asciiTheme="minorHAnsi" w:hAnsiTheme="minorHAnsi" w:cstheme="minorHAnsi"/>
                <w:color w:val="auto"/>
                <w:sz w:val="16"/>
                <w:szCs w:val="16"/>
              </w:rPr>
              <w:t>Member ID from EKBS</w:t>
            </w:r>
            <w:r w:rsidR="00E47842">
              <w:rPr>
                <w:rFonts w:asciiTheme="minorHAnsi" w:hAnsiTheme="minorHAnsi" w:cstheme="minorHAnsi"/>
                <w:color w:val="auto"/>
                <w:sz w:val="16"/>
                <w:szCs w:val="16"/>
              </w:rPr>
              <w:t xml:space="preserve"> or the calendar member id returned from a call to </w:t>
            </w:r>
            <w:hyperlink w:anchor="_Latest_Fact_Data" w:history="1">
              <w:r w:rsidR="00E47842" w:rsidRPr="001E2D34">
                <w:rPr>
                  <w:rStyle w:val="Hyperlink"/>
                  <w:rFonts w:asciiTheme="minorHAnsi" w:hAnsiTheme="minorHAnsi" w:cstheme="minorHAnsi"/>
                  <w:sz w:val="16"/>
                  <w:szCs w:val="16"/>
                </w:rPr>
                <w:t>LatestFactDataTime</w:t>
              </w:r>
            </w:hyperlink>
          </w:p>
        </w:tc>
      </w:tr>
    </w:tbl>
    <w:p w14:paraId="6FB57DC3" w14:textId="77777777" w:rsidR="009226EF" w:rsidRDefault="009226EF" w:rsidP="009226EF"/>
    <w:p w14:paraId="20A6A39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005A9214" w14:textId="77777777" w:rsidTr="00A22393">
        <w:trPr>
          <w:jc w:val="center"/>
        </w:trPr>
        <w:tc>
          <w:tcPr>
            <w:tcW w:w="0" w:type="auto"/>
            <w:shd w:val="clear" w:color="auto" w:fill="005596" w:themeFill="text2"/>
            <w:vAlign w:val="center"/>
          </w:tcPr>
          <w:p w14:paraId="33DFAEF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7479637"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4C2C9CF3" w14:textId="77777777" w:rsidTr="00A22393">
        <w:trPr>
          <w:jc w:val="center"/>
        </w:trPr>
        <w:tc>
          <w:tcPr>
            <w:tcW w:w="0" w:type="auto"/>
            <w:vAlign w:val="center"/>
          </w:tcPr>
          <w:p w14:paraId="2DA2B16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7D8A39"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BAEE8F6" w14:textId="77777777" w:rsidTr="00A22393">
        <w:trPr>
          <w:jc w:val="center"/>
        </w:trPr>
        <w:tc>
          <w:tcPr>
            <w:tcW w:w="0" w:type="auto"/>
            <w:vAlign w:val="center"/>
          </w:tcPr>
          <w:p w14:paraId="668DF3DC"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ED13A1A"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02C0667" w14:textId="77777777" w:rsidR="008657C0" w:rsidRDefault="008657C0" w:rsidP="008657C0">
      <w:pPr>
        <w:rPr>
          <w:b/>
        </w:rPr>
      </w:pPr>
    </w:p>
    <w:p w14:paraId="23FE5996" w14:textId="77777777" w:rsidR="002E7D32" w:rsidRDefault="002E7D32" w:rsidP="002E7D32">
      <w:pPr>
        <w:rPr>
          <w:b/>
        </w:rPr>
      </w:pPr>
      <w:r>
        <w:rPr>
          <w:b/>
        </w:rPr>
        <w:t>Server Command Lines:</w:t>
      </w:r>
    </w:p>
    <w:p w14:paraId="6FBFA3DC" w14:textId="77777777" w:rsidR="002E7D32" w:rsidRPr="006C0C23" w:rsidRDefault="00ED5B7F" w:rsidP="002E7D32">
      <w:pPr>
        <w:rPr>
          <w:i/>
        </w:rPr>
      </w:pPr>
      <w:hyperlink w:anchor="_Foundation_Set_Time" w:history="1">
        <w:r w:rsidR="002E7D32" w:rsidRPr="00F3140D">
          <w:rPr>
            <w:rStyle w:val="Hyperlink"/>
          </w:rPr>
          <w:t>pkbfstrstime</w:t>
        </w:r>
      </w:hyperlink>
      <w:r w:rsidR="002E7D32" w:rsidRPr="002E7D32">
        <w:t xml:space="preserve"> / </w:t>
      </w:r>
      <w:r w:rsidR="002E7D32" w:rsidRPr="006C0C23">
        <w:rPr>
          <w:i/>
        </w:rPr>
        <w:t>%DEFAULTINCREMENT%</w:t>
      </w:r>
    </w:p>
    <w:p w14:paraId="25FE1CFE" w14:textId="77777777" w:rsidR="002E7D32" w:rsidRDefault="00ED5B7F" w:rsidP="002E7D32">
      <w:hyperlink w:anchor="_Foundation_Set_Time" w:history="1">
        <w:r w:rsidR="002E7D32" w:rsidRPr="00F3140D">
          <w:rPr>
            <w:rStyle w:val="Hyperlink"/>
          </w:rPr>
          <w:t>pkbfstrstime</w:t>
        </w:r>
      </w:hyperlink>
      <w:r w:rsidR="002E7D32" w:rsidRPr="002E7D32">
        <w:t xml:space="preserve"> / </w:t>
      </w:r>
      <w:r w:rsidR="002E7D32" w:rsidRPr="006C0C23">
        <w:rPr>
          <w:i/>
        </w:rPr>
        <w:t xml:space="preserve">%DEFAULTINCREMENT% </w:t>
      </w:r>
      <w:r w:rsidR="002E7D32" w:rsidRPr="002E7D32">
        <w:t>restart=y</w:t>
      </w:r>
    </w:p>
    <w:p w14:paraId="20AB0FAC" w14:textId="77777777" w:rsidR="002E7D32" w:rsidRDefault="002E7D32" w:rsidP="002E7D32">
      <w:pPr>
        <w:jc w:val="left"/>
        <w:rPr>
          <w:i/>
          <w:sz w:val="16"/>
          <w:szCs w:val="16"/>
        </w:rPr>
      </w:pPr>
    </w:p>
    <w:p w14:paraId="5D84F354" w14:textId="77777777" w:rsidR="002E7D32" w:rsidRDefault="00ED5B7F" w:rsidP="002E7D32">
      <w:hyperlink w:anchor="_Foundation_Set_Time" w:history="1">
        <w:r w:rsidR="002E7D32" w:rsidRPr="00F3140D">
          <w:rPr>
            <w:rStyle w:val="Hyperlink"/>
          </w:rPr>
          <w:t>pkbfstrstime</w:t>
        </w:r>
      </w:hyperlink>
      <w:r w:rsidR="002E7D32">
        <w:t xml:space="preserve"> / </w:t>
      </w:r>
      <w:r w:rsidR="002E7D32" w:rsidRPr="002E7D32">
        <w:rPr>
          <w:i/>
        </w:rPr>
        <w:t>[increment | calendar member id]</w:t>
      </w:r>
    </w:p>
    <w:p w14:paraId="5077C00C" w14:textId="77777777" w:rsidR="002E7D32" w:rsidRPr="00BA47BD" w:rsidRDefault="00ED5B7F" w:rsidP="002E7D32">
      <w:hyperlink w:anchor="_Foundation_Set_Time" w:history="1">
        <w:r w:rsidR="002E7D32" w:rsidRPr="00F3140D">
          <w:rPr>
            <w:rStyle w:val="Hyperlink"/>
          </w:rPr>
          <w:t>pkbfstrstime</w:t>
        </w:r>
      </w:hyperlink>
      <w:r w:rsidR="002E7D32" w:rsidRPr="002E7D32">
        <w:t xml:space="preserve"> / </w:t>
      </w:r>
      <w:r w:rsidR="002E7D32" w:rsidRPr="002E7D32">
        <w:rPr>
          <w:i/>
        </w:rPr>
        <w:t>[increment | calendar member id]</w:t>
      </w:r>
      <w:r w:rsidR="00BA47BD" w:rsidRPr="00BA47BD">
        <w:t xml:space="preserve"> restart=y</w:t>
      </w:r>
    </w:p>
    <w:p w14:paraId="1D0F60BB" w14:textId="77777777" w:rsidR="002E7D32" w:rsidRDefault="002E7D32" w:rsidP="009226EF"/>
    <w:p w14:paraId="71FEADA3" w14:textId="77777777" w:rsidR="009226EF" w:rsidRPr="009226EF" w:rsidRDefault="008D147B" w:rsidP="009226EF">
      <w:r>
        <w:rPr>
          <w:b/>
        </w:rPr>
        <w:t>Workflow:</w:t>
      </w:r>
    </w:p>
    <w:p w14:paraId="52583FE6" w14:textId="270B1913" w:rsidR="00D62C07" w:rsidRDefault="00C54B69" w:rsidP="00712F25">
      <w:pPr>
        <w:pStyle w:val="JDAnormal"/>
        <w:jc w:val="center"/>
        <w:rPr>
          <w:rFonts w:ascii="Arial" w:hAnsi="Arial" w:cs="Arial"/>
          <w:sz w:val="20"/>
          <w:szCs w:val="20"/>
        </w:rPr>
      </w:pPr>
      <w:r>
        <w:rPr>
          <w:noProof/>
        </w:rPr>
        <w:object w:dxaOrig="3360" w:dyaOrig="7155" w14:anchorId="076BABCC">
          <v:shape id="_x0000_i1038" type="#_x0000_t75" alt="" style="width:126pt;height:267.9pt;mso-width-percent:0;mso-height-percent:0;mso-width-percent:0;mso-height-percent:0" o:ole="">
            <v:imagedata r:id="rId45" o:title=""/>
          </v:shape>
          <o:OLEObject Type="Embed" ProgID="Visio.Drawing.15" ShapeID="_x0000_i1038" DrawAspect="Content" ObjectID="_1637663987" r:id="rId46"/>
        </w:object>
      </w:r>
    </w:p>
    <w:p w14:paraId="1E9833CC" w14:textId="77777777" w:rsidR="00712F25" w:rsidRDefault="00712F25" w:rsidP="00BB2F9B">
      <w:r>
        <w:br w:type="page"/>
      </w:r>
    </w:p>
    <w:p w14:paraId="5007D966" w14:textId="77777777" w:rsidR="00874A8B" w:rsidRDefault="00874A8B" w:rsidP="00874A8B">
      <w:pPr>
        <w:pStyle w:val="Heading2"/>
      </w:pPr>
      <w:bookmarkStart w:id="115" w:name="_Global_Variables"/>
      <w:bookmarkStart w:id="116" w:name="_Foundation_Structure_Update"/>
      <w:bookmarkStart w:id="117" w:name="_Toc526842123"/>
      <w:bookmarkEnd w:id="115"/>
      <w:bookmarkEnd w:id="116"/>
      <w:r>
        <w:lastRenderedPageBreak/>
        <w:t>Foundation Structure Update</w:t>
      </w:r>
      <w:bookmarkEnd w:id="117"/>
    </w:p>
    <w:p w14:paraId="582BF20C" w14:textId="77777777" w:rsidR="00874A8B" w:rsidRDefault="00874A8B" w:rsidP="00874A8B">
      <w:pPr>
        <w:rPr>
          <w:rFonts w:cs="Arial"/>
        </w:rPr>
      </w:pPr>
      <w:r w:rsidRPr="00962735">
        <w:rPr>
          <w:rFonts w:cs="Arial"/>
          <w:b/>
        </w:rPr>
        <w:t>Mid-Tier</w:t>
      </w:r>
      <w:r>
        <w:rPr>
          <w:rFonts w:cs="Arial"/>
        </w:rPr>
        <w:t>: Primary only</w:t>
      </w:r>
    </w:p>
    <w:p w14:paraId="28F1A7F4" w14:textId="77777777" w:rsidR="00874A8B" w:rsidRPr="00962735" w:rsidRDefault="00874A8B" w:rsidP="00874A8B"/>
    <w:p w14:paraId="59C4FD34" w14:textId="77777777" w:rsidR="00874A8B" w:rsidRDefault="00874A8B" w:rsidP="00874A8B">
      <w:r w:rsidRPr="001916EE">
        <w:rPr>
          <w:b/>
        </w:rPr>
        <w:t>Purpose</w:t>
      </w:r>
      <w:r>
        <w:t xml:space="preserve">: </w:t>
      </w:r>
      <w:r w:rsidRPr="00874A8B">
        <w:t>Synchronizes EKB Foundation with EKB Structure</w:t>
      </w:r>
      <w:r>
        <w:t>.</w:t>
      </w:r>
    </w:p>
    <w:p w14:paraId="75328B41" w14:textId="77777777" w:rsidR="00874A8B" w:rsidRDefault="00874A8B" w:rsidP="00874A8B"/>
    <w:p w14:paraId="2F1534E0" w14:textId="77777777" w:rsidR="00874A8B" w:rsidRPr="00631DAB" w:rsidRDefault="00874A8B" w:rsidP="00874A8B">
      <w:r w:rsidRPr="001916EE">
        <w:rPr>
          <w:b/>
        </w:rPr>
        <w:t>Usage</w:t>
      </w:r>
      <w:r w:rsidRPr="00631DAB">
        <w:t xml:space="preserve">: </w:t>
      </w:r>
      <w:r>
        <w:t>FoundationStructureUpdate</w:t>
      </w:r>
    </w:p>
    <w:p w14:paraId="5B9A3D61" w14:textId="77777777" w:rsidR="00874A8B" w:rsidRDefault="00874A8B" w:rsidP="00874A8B"/>
    <w:p w14:paraId="4731A16F" w14:textId="77777777" w:rsidR="00874A8B" w:rsidRDefault="00874A8B" w:rsidP="00874A8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74A8B" w:rsidRPr="00DB31D1" w14:paraId="0005E1C9" w14:textId="77777777" w:rsidTr="000E26E7">
        <w:trPr>
          <w:jc w:val="center"/>
        </w:trPr>
        <w:tc>
          <w:tcPr>
            <w:tcW w:w="0" w:type="auto"/>
            <w:shd w:val="clear" w:color="auto" w:fill="005596" w:themeFill="text2"/>
            <w:vAlign w:val="center"/>
          </w:tcPr>
          <w:p w14:paraId="560AE814" w14:textId="77777777" w:rsidR="00874A8B" w:rsidRPr="00DB31D1" w:rsidRDefault="00874A8B" w:rsidP="000E26E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762F6A" w14:textId="77777777" w:rsidR="00874A8B" w:rsidRPr="00DB31D1" w:rsidRDefault="00874A8B" w:rsidP="000E26E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74A8B" w:rsidRPr="00DB31D1" w14:paraId="0C3E5A0D" w14:textId="77777777" w:rsidTr="000E26E7">
        <w:trPr>
          <w:jc w:val="center"/>
        </w:trPr>
        <w:tc>
          <w:tcPr>
            <w:tcW w:w="0" w:type="auto"/>
            <w:vAlign w:val="center"/>
          </w:tcPr>
          <w:p w14:paraId="7CB37B43" w14:textId="77777777" w:rsidR="00874A8B" w:rsidRPr="00DB31D1" w:rsidRDefault="00874A8B" w:rsidP="000E26E7">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C8CAFBB" w14:textId="77777777" w:rsidR="00874A8B" w:rsidRPr="00DB31D1"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115247" w14:textId="77777777" w:rsidR="00874A8B" w:rsidRDefault="00874A8B" w:rsidP="00874A8B"/>
    <w:p w14:paraId="668E586A" w14:textId="77777777" w:rsidR="00874A8B" w:rsidRPr="0080426D" w:rsidRDefault="00874A8B" w:rsidP="00874A8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74A8B" w:rsidRPr="00631DAB" w14:paraId="04375F43" w14:textId="77777777" w:rsidTr="000E26E7">
        <w:trPr>
          <w:jc w:val="center"/>
        </w:trPr>
        <w:tc>
          <w:tcPr>
            <w:tcW w:w="0" w:type="auto"/>
            <w:shd w:val="clear" w:color="auto" w:fill="005596" w:themeFill="text2"/>
            <w:vAlign w:val="center"/>
          </w:tcPr>
          <w:p w14:paraId="7DE2C68D" w14:textId="77777777" w:rsidR="00874A8B" w:rsidRPr="00631DAB" w:rsidRDefault="00874A8B"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FE80C93" w14:textId="77777777" w:rsidR="00874A8B" w:rsidRPr="00631DAB" w:rsidRDefault="00874A8B"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74A8B" w:rsidRPr="00631DAB" w14:paraId="3CD083C2" w14:textId="77777777" w:rsidTr="000E26E7">
        <w:trPr>
          <w:jc w:val="center"/>
        </w:trPr>
        <w:tc>
          <w:tcPr>
            <w:tcW w:w="0" w:type="auto"/>
            <w:vAlign w:val="center"/>
          </w:tcPr>
          <w:p w14:paraId="5B4E4A8E"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58F12C9"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74A8B" w:rsidRPr="00631DAB" w14:paraId="3F636C55" w14:textId="77777777" w:rsidTr="000E26E7">
        <w:trPr>
          <w:jc w:val="center"/>
        </w:trPr>
        <w:tc>
          <w:tcPr>
            <w:tcW w:w="0" w:type="auto"/>
            <w:vAlign w:val="center"/>
          </w:tcPr>
          <w:p w14:paraId="265B820B"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F98AE4C"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43FC0BC" w14:textId="77777777" w:rsidR="00874A8B" w:rsidRDefault="00874A8B" w:rsidP="00874A8B">
      <w:pPr>
        <w:rPr>
          <w:b/>
        </w:rPr>
      </w:pPr>
    </w:p>
    <w:p w14:paraId="7CD1CD8D" w14:textId="77777777" w:rsidR="00874A8B" w:rsidRDefault="00874A8B" w:rsidP="00874A8B">
      <w:pPr>
        <w:rPr>
          <w:b/>
        </w:rPr>
      </w:pPr>
      <w:r>
        <w:rPr>
          <w:b/>
        </w:rPr>
        <w:t>Server Command Lines:</w:t>
      </w:r>
    </w:p>
    <w:p w14:paraId="17C79196" w14:textId="77777777" w:rsidR="00874A8B" w:rsidRDefault="00ED5B7F" w:rsidP="002E51B4">
      <w:hyperlink w:anchor="_Global_Variables" w:history="1">
        <w:r w:rsidR="002E51B4" w:rsidRPr="00F3140D">
          <w:rPr>
            <w:rStyle w:val="Hyperlink"/>
          </w:rPr>
          <w:t>pkbfstrupd</w:t>
        </w:r>
      </w:hyperlink>
      <w:r w:rsidR="002E51B4" w:rsidRPr="002E51B4">
        <w:t xml:space="preserve"> /</w:t>
      </w:r>
    </w:p>
    <w:p w14:paraId="5E28E89A" w14:textId="77777777" w:rsidR="002E51B4" w:rsidRPr="00BA47BD" w:rsidRDefault="00ED5B7F" w:rsidP="002E51B4">
      <w:hyperlink w:anchor="_Global_Variables" w:history="1">
        <w:r w:rsidR="002E51B4" w:rsidRPr="00F3140D">
          <w:rPr>
            <w:rStyle w:val="Hyperlink"/>
          </w:rPr>
          <w:t>pkbfstrupd</w:t>
        </w:r>
      </w:hyperlink>
      <w:r w:rsidR="002E51B4" w:rsidRPr="002E51B4">
        <w:t xml:space="preserve"> / restart=y</w:t>
      </w:r>
    </w:p>
    <w:p w14:paraId="6270563A" w14:textId="77777777" w:rsidR="00874A8B" w:rsidRDefault="00874A8B" w:rsidP="00874A8B"/>
    <w:p w14:paraId="0AA8D9B2" w14:textId="77777777" w:rsidR="00874A8B" w:rsidRDefault="00874A8B" w:rsidP="00874A8B">
      <w:pPr>
        <w:rPr>
          <w:b/>
        </w:rPr>
      </w:pPr>
      <w:r>
        <w:rPr>
          <w:b/>
        </w:rPr>
        <w:t>Workflow:</w:t>
      </w:r>
    </w:p>
    <w:p w14:paraId="0AB4475A" w14:textId="77777777" w:rsidR="0092515D" w:rsidRPr="009226EF" w:rsidRDefault="00C54B69" w:rsidP="0092515D">
      <w:pPr>
        <w:jc w:val="center"/>
      </w:pPr>
      <w:r>
        <w:rPr>
          <w:noProof/>
        </w:rPr>
        <w:object w:dxaOrig="3415" w:dyaOrig="5709" w14:anchorId="02DA72E5">
          <v:shape id="_x0000_i1039" type="#_x0000_t75" alt="" style="width:128.1pt;height:3in;mso-width-percent:0;mso-height-percent:0;mso-width-percent:0;mso-height-percent:0" o:ole="">
            <v:imagedata r:id="rId47" o:title=""/>
          </v:shape>
          <o:OLEObject Type="Embed" ProgID="Visio.Drawing.11" ShapeID="_x0000_i1039" DrawAspect="Content" ObjectID="_1637663988" r:id="rId48"/>
        </w:object>
      </w:r>
    </w:p>
    <w:p w14:paraId="4121F853" w14:textId="77777777" w:rsidR="00874A8B" w:rsidRDefault="00874A8B">
      <w:pPr>
        <w:jc w:val="left"/>
        <w:rPr>
          <w:rFonts w:cs="Arial"/>
          <w:b/>
          <w:bCs/>
          <w:iCs/>
          <w:color w:val="005596"/>
          <w:sz w:val="28"/>
          <w:szCs w:val="28"/>
        </w:rPr>
      </w:pPr>
      <w:r>
        <w:br w:type="page"/>
      </w:r>
    </w:p>
    <w:p w14:paraId="4F405D92" w14:textId="77777777" w:rsidR="00D62C07" w:rsidRDefault="00D62C07" w:rsidP="00D62C07">
      <w:pPr>
        <w:pStyle w:val="Heading2"/>
      </w:pPr>
      <w:bookmarkStart w:id="118" w:name="_Global_Variables_1"/>
      <w:bookmarkStart w:id="119" w:name="_Toc526842124"/>
      <w:bookmarkEnd w:id="118"/>
      <w:r>
        <w:lastRenderedPageBreak/>
        <w:t>G</w:t>
      </w:r>
      <w:r w:rsidR="005A6F26">
        <w:t>lobal Variables</w:t>
      </w:r>
      <w:bookmarkEnd w:id="119"/>
    </w:p>
    <w:p w14:paraId="73528693" w14:textId="77777777" w:rsidR="00962735" w:rsidRDefault="00962735" w:rsidP="00962735">
      <w:pPr>
        <w:rPr>
          <w:rFonts w:cs="Arial"/>
        </w:rPr>
      </w:pPr>
      <w:r w:rsidRPr="00962735">
        <w:rPr>
          <w:rFonts w:cs="Arial"/>
          <w:b/>
        </w:rPr>
        <w:t>Mid-Tier</w:t>
      </w:r>
      <w:r>
        <w:rPr>
          <w:rFonts w:cs="Arial"/>
        </w:rPr>
        <w:t>: Primary and Secondary</w:t>
      </w:r>
    </w:p>
    <w:p w14:paraId="40019BC1" w14:textId="77777777" w:rsidR="00962735" w:rsidRPr="00962735" w:rsidRDefault="00962735" w:rsidP="00962735"/>
    <w:p w14:paraId="18C119C0" w14:textId="77777777" w:rsidR="00B61D37" w:rsidRDefault="00B61D37" w:rsidP="00B61D37">
      <w:r w:rsidRPr="001916EE">
        <w:rPr>
          <w:b/>
        </w:rPr>
        <w:t>Purpose</w:t>
      </w:r>
      <w:r>
        <w:t>: Single location to set variable values used by various other batch scripts.</w:t>
      </w:r>
    </w:p>
    <w:p w14:paraId="43059E09" w14:textId="77777777" w:rsidR="00B61D37" w:rsidRDefault="00B61D37" w:rsidP="00B61D37"/>
    <w:p w14:paraId="498C9D74" w14:textId="77777777" w:rsidR="00B61D37" w:rsidRPr="00631DAB" w:rsidRDefault="00B61D37" w:rsidP="00B61D37">
      <w:r w:rsidRPr="001916EE">
        <w:rPr>
          <w:b/>
        </w:rPr>
        <w:t>Usage</w:t>
      </w:r>
      <w:r w:rsidRPr="00631DAB">
        <w:t xml:space="preserve">: </w:t>
      </w:r>
      <w:r>
        <w:t>GlobalVariables</w:t>
      </w:r>
    </w:p>
    <w:p w14:paraId="32815158" w14:textId="77777777" w:rsidR="00B61D37" w:rsidRDefault="00B61D37" w:rsidP="00B61D37"/>
    <w:p w14:paraId="261A6D85" w14:textId="77777777" w:rsidR="00B61D37" w:rsidRDefault="00B61D37" w:rsidP="00B61D37">
      <w:pPr>
        <w:rPr>
          <w:rFonts w:cs="Arial"/>
          <w:color w:val="auto"/>
        </w:rPr>
      </w:pPr>
      <w:r w:rsidRPr="00B650A8">
        <w:rPr>
          <w:rFonts w:cs="Arial"/>
          <w:b/>
          <w:color w:val="auto"/>
        </w:rPr>
        <w:t>Arguments</w:t>
      </w:r>
      <w:r>
        <w:rPr>
          <w:rFonts w:cs="Arial"/>
          <w:color w:val="auto"/>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12"/>
        <w:gridCol w:w="977"/>
      </w:tblGrid>
      <w:tr w:rsidR="00B61D37" w:rsidRPr="00DB31D1" w14:paraId="49296C80" w14:textId="77777777" w:rsidTr="00863152">
        <w:tc>
          <w:tcPr>
            <w:tcW w:w="0" w:type="auto"/>
            <w:shd w:val="clear" w:color="auto" w:fill="005596" w:themeFill="text2"/>
            <w:vAlign w:val="center"/>
          </w:tcPr>
          <w:p w14:paraId="5EE844E8" w14:textId="77777777" w:rsidR="00B61D37" w:rsidRPr="00DB31D1" w:rsidRDefault="00B61D37" w:rsidP="003C249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FA85DF6" w14:textId="77777777" w:rsidR="00B61D37" w:rsidRPr="00DB31D1" w:rsidRDefault="00B61D37" w:rsidP="003C249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61D37" w:rsidRPr="00DB31D1" w14:paraId="746EBF4E" w14:textId="77777777" w:rsidTr="00863152">
        <w:tc>
          <w:tcPr>
            <w:tcW w:w="0" w:type="auto"/>
            <w:vAlign w:val="center"/>
          </w:tcPr>
          <w:p w14:paraId="553444F0" w14:textId="77777777" w:rsidR="00B61D37" w:rsidRPr="00DB31D1" w:rsidRDefault="00B61D37" w:rsidP="003C2497">
            <w:pPr>
              <w:jc w:val="center"/>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1458E3E" w14:textId="77777777" w:rsidR="00B61D37" w:rsidRPr="00DB31D1" w:rsidRDefault="00B61D3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7AE0AEC" w14:textId="3A4620BE" w:rsidR="00B61D37" w:rsidRDefault="003C2497" w:rsidP="003C2497">
      <w:r>
        <w:br w:type="textWrapping" w:clear="all"/>
      </w:r>
    </w:p>
    <w:p w14:paraId="4AE5D5AD" w14:textId="77777777" w:rsidR="00B61D37" w:rsidRPr="0080426D" w:rsidRDefault="00B61D37" w:rsidP="00B61D3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B61D37" w:rsidRPr="00631DAB" w14:paraId="6B4E0900" w14:textId="77777777" w:rsidTr="00A22393">
        <w:trPr>
          <w:jc w:val="center"/>
        </w:trPr>
        <w:tc>
          <w:tcPr>
            <w:tcW w:w="0" w:type="auto"/>
            <w:shd w:val="clear" w:color="auto" w:fill="005596" w:themeFill="text2"/>
            <w:vAlign w:val="center"/>
          </w:tcPr>
          <w:p w14:paraId="6E4334CC" w14:textId="77777777" w:rsidR="00B61D37" w:rsidRPr="00631DAB" w:rsidRDefault="00B61D3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4D65FB" w14:textId="77777777" w:rsidR="00B61D37" w:rsidRPr="00631DAB" w:rsidRDefault="00B61D3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1D37" w:rsidRPr="00631DAB" w14:paraId="6D80FFC5" w14:textId="77777777" w:rsidTr="00A22393">
        <w:trPr>
          <w:jc w:val="center"/>
        </w:trPr>
        <w:tc>
          <w:tcPr>
            <w:tcW w:w="0" w:type="auto"/>
            <w:vAlign w:val="center"/>
          </w:tcPr>
          <w:p w14:paraId="2BBC3565"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5928D9"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61D37" w:rsidRPr="00631DAB" w14:paraId="0B18C48B" w14:textId="77777777" w:rsidTr="00A22393">
        <w:trPr>
          <w:jc w:val="center"/>
        </w:trPr>
        <w:tc>
          <w:tcPr>
            <w:tcW w:w="0" w:type="auto"/>
            <w:vAlign w:val="center"/>
          </w:tcPr>
          <w:p w14:paraId="08E11AFC"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ED4F71C"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38B407" w14:textId="77777777" w:rsidR="00B61D37" w:rsidRDefault="00B61D37" w:rsidP="00B61D37"/>
    <w:p w14:paraId="2A5F5ED7" w14:textId="77777777" w:rsidR="00B61D37" w:rsidRPr="0080426D" w:rsidRDefault="00B61D37" w:rsidP="00B61D37">
      <w:r>
        <w:rPr>
          <w:b/>
        </w:rPr>
        <w:t>Global Variables</w:t>
      </w:r>
      <w:r>
        <w:t>:</w:t>
      </w:r>
    </w:p>
    <w:p w14:paraId="27C61FF8" w14:textId="77777777" w:rsidR="00B61D37" w:rsidRPr="00B61D37" w:rsidRDefault="00B61D37" w:rsidP="00B61D37"/>
    <w:tbl>
      <w:tblPr>
        <w:tblStyle w:val="TableGrid"/>
        <w:tblW w:w="0" w:type="auto"/>
        <w:jc w:val="center"/>
        <w:tblLook w:val="04A0" w:firstRow="1" w:lastRow="0" w:firstColumn="1" w:lastColumn="0" w:noHBand="0" w:noVBand="1"/>
      </w:tblPr>
      <w:tblGrid>
        <w:gridCol w:w="1144"/>
        <w:gridCol w:w="2991"/>
      </w:tblGrid>
      <w:tr w:rsidR="00631DAB" w:rsidRPr="00631DAB" w14:paraId="074DC6E0" w14:textId="77777777" w:rsidTr="00631DAB">
        <w:trPr>
          <w:jc w:val="center"/>
        </w:trPr>
        <w:tc>
          <w:tcPr>
            <w:tcW w:w="0" w:type="auto"/>
            <w:gridSpan w:val="2"/>
            <w:shd w:val="clear" w:color="auto" w:fill="005596" w:themeFill="text2"/>
            <w:vAlign w:val="center"/>
          </w:tcPr>
          <w:p w14:paraId="76C539F8" w14:textId="77777777" w:rsidR="00631DAB" w:rsidRPr="00631DAB" w:rsidRDefault="00483323" w:rsidP="00631DAB">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JI ONLY SCRIPT VARIABLES</w:t>
            </w:r>
          </w:p>
        </w:tc>
      </w:tr>
      <w:tr w:rsidR="00631DAB" w:rsidRPr="00631DAB" w14:paraId="27E23FE0" w14:textId="77777777" w:rsidTr="00631DAB">
        <w:trPr>
          <w:jc w:val="center"/>
        </w:trPr>
        <w:tc>
          <w:tcPr>
            <w:tcW w:w="0" w:type="auto"/>
            <w:shd w:val="clear" w:color="auto" w:fill="005596" w:themeFill="text2"/>
            <w:vAlign w:val="center"/>
          </w:tcPr>
          <w:p w14:paraId="4DD32284"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E00310"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1DAB" w:rsidRPr="00631DAB" w14:paraId="46512739" w14:textId="77777777" w:rsidTr="00631DAB">
        <w:trPr>
          <w:jc w:val="center"/>
        </w:trPr>
        <w:tc>
          <w:tcPr>
            <w:tcW w:w="0" w:type="auto"/>
            <w:vAlign w:val="center"/>
          </w:tcPr>
          <w:p w14:paraId="2DB93DA8"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DSDIR</w:t>
            </w:r>
          </w:p>
        </w:tc>
        <w:tc>
          <w:tcPr>
            <w:tcW w:w="0" w:type="auto"/>
            <w:vAlign w:val="center"/>
          </w:tcPr>
          <w:p w14:paraId="367F223C"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D:\IBM\InformationServer\Clients\Classic\</w:t>
            </w:r>
          </w:p>
        </w:tc>
      </w:tr>
      <w:tr w:rsidR="00631DAB" w:rsidRPr="00631DAB" w14:paraId="6773FF99" w14:textId="77777777" w:rsidTr="00631DAB">
        <w:trPr>
          <w:jc w:val="center"/>
        </w:trPr>
        <w:tc>
          <w:tcPr>
            <w:tcW w:w="0" w:type="auto"/>
            <w:vAlign w:val="center"/>
          </w:tcPr>
          <w:p w14:paraId="325A7DDD"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DSPASSWORD</w:t>
            </w:r>
          </w:p>
        </w:tc>
        <w:tc>
          <w:tcPr>
            <w:tcW w:w="0" w:type="auto"/>
            <w:vAlign w:val="center"/>
          </w:tcPr>
          <w:p w14:paraId="549B5E0D" w14:textId="5C89BA51" w:rsidR="00631DAB" w:rsidRPr="00631DAB" w:rsidRDefault="003C249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isadmin</w:t>
            </w:r>
          </w:p>
        </w:tc>
      </w:tr>
      <w:tr w:rsidR="00631DAB" w:rsidRPr="00631DAB" w14:paraId="5B7FFBB1" w14:textId="77777777" w:rsidTr="00631DAB">
        <w:trPr>
          <w:jc w:val="center"/>
        </w:trPr>
        <w:tc>
          <w:tcPr>
            <w:tcW w:w="0" w:type="auto"/>
            <w:vAlign w:val="center"/>
          </w:tcPr>
          <w:p w14:paraId="6821797B"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DSPROJECT</w:t>
            </w:r>
          </w:p>
        </w:tc>
        <w:tc>
          <w:tcPr>
            <w:tcW w:w="0" w:type="auto"/>
            <w:vAlign w:val="center"/>
          </w:tcPr>
          <w:p w14:paraId="673E48E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SPEXTEPSD</w:t>
            </w:r>
          </w:p>
        </w:tc>
      </w:tr>
      <w:tr w:rsidR="00631DAB" w:rsidRPr="00631DAB" w14:paraId="6825532E" w14:textId="77777777" w:rsidTr="00631DAB">
        <w:trPr>
          <w:jc w:val="center"/>
        </w:trPr>
        <w:tc>
          <w:tcPr>
            <w:tcW w:w="0" w:type="auto"/>
            <w:vAlign w:val="center"/>
          </w:tcPr>
          <w:p w14:paraId="57E7A877"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DSSERVER</w:t>
            </w:r>
          </w:p>
        </w:tc>
        <w:tc>
          <w:tcPr>
            <w:tcW w:w="0" w:type="auto"/>
            <w:vAlign w:val="center"/>
          </w:tcPr>
          <w:p w14:paraId="6D36BE0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WDCAE-DPLN11P</w:t>
            </w:r>
          </w:p>
        </w:tc>
      </w:tr>
      <w:tr w:rsidR="00631DAB" w:rsidRPr="00631DAB" w14:paraId="3F9CA9C0" w14:textId="77777777" w:rsidTr="00631DAB">
        <w:trPr>
          <w:jc w:val="center"/>
        </w:trPr>
        <w:tc>
          <w:tcPr>
            <w:tcW w:w="0" w:type="auto"/>
            <w:vAlign w:val="center"/>
          </w:tcPr>
          <w:p w14:paraId="7AF50B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DSUSER</w:t>
            </w:r>
          </w:p>
        </w:tc>
        <w:tc>
          <w:tcPr>
            <w:tcW w:w="0" w:type="auto"/>
            <w:vAlign w:val="center"/>
          </w:tcPr>
          <w:p w14:paraId="25D6E1AE" w14:textId="48196AC1" w:rsidR="00631DAB" w:rsidRPr="00631DAB" w:rsidRDefault="003C2497"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isadmin</w:t>
            </w:r>
          </w:p>
        </w:tc>
      </w:tr>
      <w:tr w:rsidR="00631DAB" w:rsidRPr="00631DAB" w14:paraId="309C751F" w14:textId="77777777" w:rsidTr="00631DAB">
        <w:trPr>
          <w:jc w:val="center"/>
        </w:trPr>
        <w:tc>
          <w:tcPr>
            <w:tcW w:w="0" w:type="auto"/>
            <w:vAlign w:val="center"/>
          </w:tcPr>
          <w:p w14:paraId="782906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JIUSER</w:t>
            </w:r>
          </w:p>
        </w:tc>
        <w:tc>
          <w:tcPr>
            <w:tcW w:w="0" w:type="auto"/>
            <w:vAlign w:val="center"/>
          </w:tcPr>
          <w:p w14:paraId="58FB0284"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ext</w:t>
            </w:r>
          </w:p>
        </w:tc>
      </w:tr>
    </w:tbl>
    <w:p w14:paraId="7D45E0B4" w14:textId="77777777" w:rsidR="00E9156E" w:rsidRDefault="00E9156E" w:rsidP="00E9156E"/>
    <w:tbl>
      <w:tblPr>
        <w:tblStyle w:val="TableGrid"/>
        <w:tblW w:w="0" w:type="auto"/>
        <w:jc w:val="center"/>
        <w:tblLook w:val="04A0" w:firstRow="1" w:lastRow="0" w:firstColumn="1" w:lastColumn="0" w:noHBand="0" w:noVBand="1"/>
      </w:tblPr>
      <w:tblGrid>
        <w:gridCol w:w="1462"/>
        <w:gridCol w:w="1122"/>
      </w:tblGrid>
      <w:tr w:rsidR="00E9156E" w:rsidRPr="00631DAB" w14:paraId="7804832C" w14:textId="77777777" w:rsidTr="00BB2F9B">
        <w:trPr>
          <w:jc w:val="center"/>
        </w:trPr>
        <w:tc>
          <w:tcPr>
            <w:tcW w:w="0" w:type="auto"/>
            <w:gridSpan w:val="2"/>
            <w:shd w:val="clear" w:color="auto" w:fill="005596" w:themeFill="text2"/>
            <w:vAlign w:val="center"/>
          </w:tcPr>
          <w:p w14:paraId="7CCA4D4D"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GLOBAL SCRIPT VARIABLES</w:t>
            </w:r>
          </w:p>
        </w:tc>
      </w:tr>
      <w:tr w:rsidR="00E9156E" w:rsidRPr="00631DAB" w14:paraId="5D1F3D3D" w14:textId="77777777" w:rsidTr="00BB2F9B">
        <w:trPr>
          <w:jc w:val="center"/>
        </w:trPr>
        <w:tc>
          <w:tcPr>
            <w:tcW w:w="0" w:type="auto"/>
            <w:shd w:val="clear" w:color="auto" w:fill="005596" w:themeFill="text2"/>
            <w:vAlign w:val="center"/>
          </w:tcPr>
          <w:p w14:paraId="60292718"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5CDA427"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604081EA" w14:textId="77777777" w:rsidTr="00BB2F9B">
        <w:trPr>
          <w:jc w:val="center"/>
        </w:trPr>
        <w:tc>
          <w:tcPr>
            <w:tcW w:w="0" w:type="auto"/>
            <w:vAlign w:val="center"/>
          </w:tcPr>
          <w:p w14:paraId="127D3B88" w14:textId="77777777" w:rsidR="00E9156E" w:rsidRPr="00631DAB" w:rsidRDefault="00E9156E" w:rsidP="00BB2F9B">
            <w:pPr>
              <w:jc w:val="left"/>
              <w:rPr>
                <w:rFonts w:asciiTheme="minorHAnsi" w:hAnsiTheme="minorHAnsi" w:cstheme="minorHAnsi"/>
                <w:sz w:val="16"/>
                <w:szCs w:val="16"/>
              </w:rPr>
            </w:pPr>
            <w:r w:rsidRPr="00E9156E">
              <w:rPr>
                <w:rFonts w:asciiTheme="minorHAnsi" w:hAnsiTheme="minorHAnsi" w:cstheme="minorHAnsi"/>
                <w:color w:val="auto"/>
                <w:sz w:val="16"/>
                <w:szCs w:val="16"/>
              </w:rPr>
              <w:t>DATASOURCE</w:t>
            </w:r>
          </w:p>
        </w:tc>
        <w:tc>
          <w:tcPr>
            <w:tcW w:w="0" w:type="auto"/>
            <w:vAlign w:val="center"/>
          </w:tcPr>
          <w:p w14:paraId="6961993C"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epdev</w:t>
            </w:r>
          </w:p>
        </w:tc>
      </w:tr>
      <w:tr w:rsidR="00E9156E" w:rsidRPr="00631DAB" w14:paraId="6350AC5E" w14:textId="77777777" w:rsidTr="00BB2F9B">
        <w:trPr>
          <w:jc w:val="center"/>
        </w:trPr>
        <w:tc>
          <w:tcPr>
            <w:tcW w:w="0" w:type="auto"/>
            <w:vAlign w:val="center"/>
          </w:tcPr>
          <w:p w14:paraId="25C4D629" w14:textId="77777777" w:rsidR="00E9156E" w:rsidRPr="00631DAB" w:rsidRDefault="00E9156E" w:rsidP="00BB2F9B">
            <w:pPr>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FOUNDATIONUSE</w:t>
            </w:r>
            <w:r>
              <w:rPr>
                <w:rFonts w:asciiTheme="minorHAnsi" w:hAnsiTheme="minorHAnsi" w:cstheme="minorHAnsi"/>
                <w:color w:val="auto"/>
                <w:sz w:val="16"/>
                <w:szCs w:val="16"/>
              </w:rPr>
              <w:t>R</w:t>
            </w:r>
          </w:p>
        </w:tc>
        <w:tc>
          <w:tcPr>
            <w:tcW w:w="0" w:type="auto"/>
            <w:vAlign w:val="center"/>
          </w:tcPr>
          <w:p w14:paraId="0B58A8CE"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ekbf</w:t>
            </w:r>
          </w:p>
        </w:tc>
      </w:tr>
    </w:tbl>
    <w:p w14:paraId="28F18192" w14:textId="77777777" w:rsidR="00E9156E" w:rsidRDefault="00E9156E" w:rsidP="00E9156E"/>
    <w:tbl>
      <w:tblPr>
        <w:tblStyle w:val="TableGrid"/>
        <w:tblW w:w="0" w:type="auto"/>
        <w:jc w:val="center"/>
        <w:tblLook w:val="04A0" w:firstRow="1" w:lastRow="0" w:firstColumn="1" w:lastColumn="0" w:noHBand="0" w:noVBand="1"/>
      </w:tblPr>
      <w:tblGrid>
        <w:gridCol w:w="1224"/>
        <w:gridCol w:w="4814"/>
      </w:tblGrid>
      <w:tr w:rsidR="00E9156E" w:rsidRPr="00631DAB" w14:paraId="4A164007" w14:textId="77777777" w:rsidTr="00BB2F9B">
        <w:trPr>
          <w:jc w:val="center"/>
        </w:trPr>
        <w:tc>
          <w:tcPr>
            <w:tcW w:w="0" w:type="auto"/>
            <w:gridSpan w:val="2"/>
            <w:shd w:val="clear" w:color="auto" w:fill="005596" w:themeFill="text2"/>
            <w:vAlign w:val="center"/>
          </w:tcPr>
          <w:p w14:paraId="54047556"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MID-TIER STOP START VARIABLES</w:t>
            </w:r>
          </w:p>
        </w:tc>
      </w:tr>
      <w:tr w:rsidR="00E9156E" w:rsidRPr="00631DAB" w14:paraId="262BFF49" w14:textId="77777777" w:rsidTr="00BB2F9B">
        <w:trPr>
          <w:jc w:val="center"/>
        </w:trPr>
        <w:tc>
          <w:tcPr>
            <w:tcW w:w="0" w:type="auto"/>
            <w:shd w:val="clear" w:color="auto" w:fill="005596" w:themeFill="text2"/>
            <w:vAlign w:val="center"/>
          </w:tcPr>
          <w:p w14:paraId="52A339F0"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5AF28D85"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7774AC4F" w14:textId="77777777" w:rsidTr="00BB2F9B">
        <w:trPr>
          <w:jc w:val="center"/>
        </w:trPr>
        <w:tc>
          <w:tcPr>
            <w:tcW w:w="0" w:type="auto"/>
            <w:vAlign w:val="center"/>
          </w:tcPr>
          <w:p w14:paraId="00ED507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PRISEC</w:t>
            </w:r>
          </w:p>
        </w:tc>
        <w:tc>
          <w:tcPr>
            <w:tcW w:w="0" w:type="auto"/>
            <w:vAlign w:val="center"/>
          </w:tcPr>
          <w:p w14:paraId="2B33A604" w14:textId="77777777" w:rsidR="00E9156E" w:rsidRPr="00631DAB" w:rsidRDefault="00656033"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primary or secondary</w:t>
            </w:r>
          </w:p>
        </w:tc>
      </w:tr>
      <w:tr w:rsidR="00E9156E" w:rsidRPr="00631DAB" w14:paraId="3B0ACF71" w14:textId="77777777" w:rsidTr="00BB2F9B">
        <w:trPr>
          <w:jc w:val="center"/>
        </w:trPr>
        <w:tc>
          <w:tcPr>
            <w:tcW w:w="0" w:type="auto"/>
            <w:vAlign w:val="center"/>
          </w:tcPr>
          <w:p w14:paraId="52035BA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SERVERCLONES</w:t>
            </w:r>
          </w:p>
        </w:tc>
        <w:tc>
          <w:tcPr>
            <w:tcW w:w="0" w:type="auto"/>
            <w:vAlign w:val="center"/>
          </w:tcPr>
          <w:p w14:paraId="65DF1A8F"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JDABIClonedServer_PrimaryClone1,JDABIClonedServer_PrimaryClone2</w:t>
            </w:r>
          </w:p>
        </w:tc>
      </w:tr>
    </w:tbl>
    <w:p w14:paraId="28C506AE" w14:textId="77777777" w:rsidR="00E9156E" w:rsidRDefault="00E9156E" w:rsidP="00E9156E"/>
    <w:tbl>
      <w:tblPr>
        <w:tblStyle w:val="TableGrid"/>
        <w:tblW w:w="0" w:type="auto"/>
        <w:jc w:val="center"/>
        <w:tblLook w:val="04A0" w:firstRow="1" w:lastRow="0" w:firstColumn="1" w:lastColumn="0" w:noHBand="0" w:noVBand="1"/>
      </w:tblPr>
      <w:tblGrid>
        <w:gridCol w:w="1312"/>
        <w:gridCol w:w="1122"/>
      </w:tblGrid>
      <w:tr w:rsidR="00E9156E" w:rsidRPr="00631DAB" w14:paraId="312D3725" w14:textId="77777777" w:rsidTr="00BB2F9B">
        <w:trPr>
          <w:jc w:val="center"/>
        </w:trPr>
        <w:tc>
          <w:tcPr>
            <w:tcW w:w="0" w:type="auto"/>
            <w:gridSpan w:val="2"/>
            <w:shd w:val="clear" w:color="auto" w:fill="005596" w:themeFill="text2"/>
            <w:vAlign w:val="center"/>
          </w:tcPr>
          <w:p w14:paraId="299E18E1"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CONTEXT REBUILD VARIABLES</w:t>
            </w:r>
          </w:p>
        </w:tc>
      </w:tr>
      <w:tr w:rsidR="00E9156E" w:rsidRPr="00631DAB" w14:paraId="1732399D" w14:textId="77777777" w:rsidTr="00BB2F9B">
        <w:trPr>
          <w:jc w:val="center"/>
        </w:trPr>
        <w:tc>
          <w:tcPr>
            <w:tcW w:w="0" w:type="auto"/>
            <w:shd w:val="clear" w:color="auto" w:fill="005596" w:themeFill="text2"/>
            <w:vAlign w:val="center"/>
          </w:tcPr>
          <w:p w14:paraId="2EA96441"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377D4FA"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28FAD1B4" w14:textId="77777777" w:rsidTr="00BB2F9B">
        <w:trPr>
          <w:jc w:val="center"/>
        </w:trPr>
        <w:tc>
          <w:tcPr>
            <w:tcW w:w="0" w:type="auto"/>
            <w:vAlign w:val="center"/>
          </w:tcPr>
          <w:p w14:paraId="7CD8F7C0"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CONTEXTNAMES</w:t>
            </w:r>
          </w:p>
        </w:tc>
        <w:tc>
          <w:tcPr>
            <w:tcW w:w="0" w:type="auto"/>
            <w:vAlign w:val="center"/>
          </w:tcPr>
          <w:p w14:paraId="2AA5780A" w14:textId="07BFE7E8" w:rsidR="00E9156E" w:rsidRPr="00631DAB" w:rsidRDefault="004C02CE" w:rsidP="00BB2F9B">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EPPlan</w:t>
            </w:r>
          </w:p>
        </w:tc>
      </w:tr>
    </w:tbl>
    <w:p w14:paraId="394BB777" w14:textId="77777777" w:rsidR="00E9156E" w:rsidRDefault="00E9156E" w:rsidP="00E9156E"/>
    <w:tbl>
      <w:tblPr>
        <w:tblStyle w:val="TableGrid"/>
        <w:tblW w:w="0" w:type="auto"/>
        <w:jc w:val="center"/>
        <w:tblLook w:val="04A0" w:firstRow="1" w:lastRow="0" w:firstColumn="1" w:lastColumn="0" w:noHBand="0" w:noVBand="1"/>
      </w:tblPr>
      <w:tblGrid>
        <w:gridCol w:w="1966"/>
        <w:gridCol w:w="2086"/>
      </w:tblGrid>
      <w:tr w:rsidR="00E9156E" w:rsidRPr="00B65368" w14:paraId="6C10A4FD" w14:textId="77777777" w:rsidTr="00BB2F9B">
        <w:trPr>
          <w:jc w:val="center"/>
        </w:trPr>
        <w:tc>
          <w:tcPr>
            <w:tcW w:w="0" w:type="auto"/>
            <w:gridSpan w:val="2"/>
            <w:shd w:val="clear" w:color="auto" w:fill="005596" w:themeFill="text2"/>
            <w:vAlign w:val="center"/>
          </w:tcPr>
          <w:p w14:paraId="28CA183D" w14:textId="77777777" w:rsidR="00E9156E" w:rsidRPr="00B65368" w:rsidRDefault="00E9156E" w:rsidP="00BB2F9B">
            <w:pPr>
              <w:jc w:val="center"/>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FOUNDATON TIME VARIABLES</w:t>
            </w:r>
          </w:p>
        </w:tc>
      </w:tr>
      <w:tr w:rsidR="00E9156E" w:rsidRPr="00B65368" w14:paraId="16088B72" w14:textId="77777777" w:rsidTr="00BB2F9B">
        <w:trPr>
          <w:jc w:val="center"/>
        </w:trPr>
        <w:tc>
          <w:tcPr>
            <w:tcW w:w="0" w:type="auto"/>
            <w:shd w:val="clear" w:color="auto" w:fill="005596" w:themeFill="text2"/>
            <w:vAlign w:val="center"/>
          </w:tcPr>
          <w:p w14:paraId="55966D07"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E18DC6"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Sample Value</w:t>
            </w:r>
          </w:p>
        </w:tc>
      </w:tr>
      <w:tr w:rsidR="00D22974" w:rsidRPr="00B65368" w14:paraId="318058BC" w14:textId="77777777" w:rsidTr="00D31C48">
        <w:trPr>
          <w:jc w:val="center"/>
        </w:trPr>
        <w:tc>
          <w:tcPr>
            <w:tcW w:w="0" w:type="auto"/>
          </w:tcPr>
          <w:p w14:paraId="107A61BC" w14:textId="77777777" w:rsidR="00D22974" w:rsidRPr="00B65368" w:rsidRDefault="00D22974" w:rsidP="00B65368">
            <w:pPr>
              <w:jc w:val="left"/>
              <w:rPr>
                <w:rFonts w:asciiTheme="minorHAnsi" w:hAnsiTheme="minorHAnsi" w:cstheme="minorHAnsi"/>
                <w:color w:val="auto"/>
                <w:sz w:val="16"/>
                <w:szCs w:val="16"/>
              </w:rPr>
            </w:pPr>
            <w:r w:rsidRPr="00B65368">
              <w:rPr>
                <w:rFonts w:asciiTheme="minorHAnsi" w:hAnsiTheme="minorHAnsi"/>
                <w:sz w:val="16"/>
                <w:szCs w:val="16"/>
              </w:rPr>
              <w:t>DEFAULTFTFTABLE</w:t>
            </w:r>
          </w:p>
        </w:tc>
        <w:tc>
          <w:tcPr>
            <w:tcW w:w="0" w:type="auto"/>
          </w:tcPr>
          <w:p w14:paraId="42041402" w14:textId="77777777" w:rsidR="00D22974" w:rsidRPr="00B65368" w:rsidRDefault="00D22974" w:rsidP="00B65368">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PF_FT_ACTUAL_INVBAL_000</w:t>
            </w:r>
          </w:p>
        </w:tc>
      </w:tr>
      <w:tr w:rsidR="00D22974" w:rsidRPr="00B65368" w14:paraId="3181082D" w14:textId="77777777" w:rsidTr="00D31C48">
        <w:trPr>
          <w:jc w:val="center"/>
        </w:trPr>
        <w:tc>
          <w:tcPr>
            <w:tcW w:w="0" w:type="auto"/>
          </w:tcPr>
          <w:p w14:paraId="23D8ED21" w14:textId="77777777" w:rsidR="00D22974" w:rsidRPr="00B65368" w:rsidRDefault="00D22974" w:rsidP="00B65368">
            <w:pPr>
              <w:jc w:val="left"/>
              <w:rPr>
                <w:rFonts w:asciiTheme="minorHAnsi" w:hAnsiTheme="minorHAnsi" w:cstheme="minorHAnsi"/>
                <w:color w:val="auto"/>
                <w:sz w:val="16"/>
                <w:szCs w:val="16"/>
              </w:rPr>
            </w:pPr>
            <w:r w:rsidRPr="00B65368">
              <w:rPr>
                <w:rFonts w:asciiTheme="minorHAnsi" w:hAnsiTheme="minorHAnsi"/>
                <w:sz w:val="16"/>
                <w:szCs w:val="16"/>
              </w:rPr>
              <w:t>DEFAULTFTFTIMECOLUMN</w:t>
            </w:r>
          </w:p>
        </w:tc>
        <w:tc>
          <w:tcPr>
            <w:tcW w:w="0" w:type="auto"/>
          </w:tcPr>
          <w:p w14:paraId="540DD3BE" w14:textId="77777777" w:rsidR="00D22974" w:rsidRPr="00B65368" w:rsidRDefault="00D22974" w:rsidP="00B65368">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CALENDAR_KEY_END</w:t>
            </w:r>
          </w:p>
        </w:tc>
      </w:tr>
      <w:tr w:rsidR="00D22974" w:rsidRPr="00B65368" w14:paraId="53FD9BA5" w14:textId="77777777" w:rsidTr="00BB2F9B">
        <w:trPr>
          <w:jc w:val="center"/>
        </w:trPr>
        <w:tc>
          <w:tcPr>
            <w:tcW w:w="0" w:type="auto"/>
            <w:vAlign w:val="center"/>
          </w:tcPr>
          <w:p w14:paraId="3E236C42" w14:textId="77777777" w:rsidR="00D22974" w:rsidRPr="00B65368" w:rsidRDefault="00D22974" w:rsidP="00BB2F9B">
            <w:pPr>
              <w:jc w:val="left"/>
              <w:rPr>
                <w:rFonts w:asciiTheme="minorHAnsi" w:hAnsiTheme="minorHAnsi" w:cstheme="minorHAnsi"/>
                <w:sz w:val="16"/>
                <w:szCs w:val="16"/>
              </w:rPr>
            </w:pPr>
            <w:r w:rsidRPr="00B65368">
              <w:rPr>
                <w:rFonts w:asciiTheme="minorHAnsi" w:hAnsiTheme="minorHAnsi" w:cstheme="minorHAnsi"/>
                <w:color w:val="auto"/>
                <w:sz w:val="16"/>
                <w:szCs w:val="16"/>
              </w:rPr>
              <w:t>DEFAULTINCREMENT</w:t>
            </w:r>
          </w:p>
        </w:tc>
        <w:tc>
          <w:tcPr>
            <w:tcW w:w="0" w:type="auto"/>
            <w:vAlign w:val="center"/>
          </w:tcPr>
          <w:p w14:paraId="6FFCE582" w14:textId="77777777" w:rsidR="00D22974" w:rsidRPr="00B65368" w:rsidRDefault="00D22974" w:rsidP="00BB2F9B">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+WEEK</w:t>
            </w:r>
          </w:p>
        </w:tc>
      </w:tr>
    </w:tbl>
    <w:p w14:paraId="18F908C5" w14:textId="77777777" w:rsidR="00E9156E" w:rsidRDefault="00E9156E" w:rsidP="00E9156E"/>
    <w:tbl>
      <w:tblPr>
        <w:tblStyle w:val="TableGrid"/>
        <w:tblW w:w="0" w:type="auto"/>
        <w:jc w:val="center"/>
        <w:tblLook w:val="04A0" w:firstRow="1" w:lastRow="0" w:firstColumn="1" w:lastColumn="0" w:noHBand="0" w:noVBand="1"/>
      </w:tblPr>
      <w:tblGrid>
        <w:gridCol w:w="1754"/>
        <w:gridCol w:w="1560"/>
      </w:tblGrid>
      <w:tr w:rsidR="00A715D9" w:rsidRPr="00631DAB" w14:paraId="2F808FAF" w14:textId="77777777" w:rsidTr="0086044A">
        <w:trPr>
          <w:jc w:val="center"/>
        </w:trPr>
        <w:tc>
          <w:tcPr>
            <w:tcW w:w="0" w:type="auto"/>
            <w:gridSpan w:val="2"/>
            <w:shd w:val="clear" w:color="auto" w:fill="005596" w:themeFill="text2"/>
            <w:vAlign w:val="center"/>
          </w:tcPr>
          <w:p w14:paraId="24D23679" w14:textId="3D4298D9" w:rsidR="00A715D9" w:rsidRPr="00631DAB" w:rsidRDefault="00A715D9" w:rsidP="0054536F">
            <w:pPr>
              <w:jc w:val="center"/>
              <w:rPr>
                <w:rFonts w:asciiTheme="minorHAnsi" w:hAnsiTheme="minorHAnsi" w:cstheme="minorHAnsi"/>
                <w:b/>
                <w:color w:val="FFFFFF" w:themeColor="background1"/>
                <w:sz w:val="16"/>
                <w:szCs w:val="16"/>
              </w:rPr>
            </w:pPr>
            <w:r w:rsidRPr="00A715D9">
              <w:rPr>
                <w:rFonts w:asciiTheme="minorHAnsi" w:hAnsiTheme="minorHAnsi" w:cstheme="minorHAnsi"/>
                <w:b/>
                <w:color w:val="FFFFFF" w:themeColor="background1"/>
                <w:sz w:val="16"/>
                <w:szCs w:val="16"/>
              </w:rPr>
              <w:t xml:space="preserve">ACTUAL DATA </w:t>
            </w:r>
            <w:r w:rsidR="0054536F">
              <w:rPr>
                <w:rFonts w:asciiTheme="minorHAnsi" w:hAnsiTheme="minorHAnsi" w:cstheme="minorHAnsi"/>
                <w:b/>
                <w:color w:val="FFFFFF" w:themeColor="background1"/>
                <w:sz w:val="16"/>
                <w:szCs w:val="16"/>
              </w:rPr>
              <w:t>POSTING VARIABLES</w:t>
            </w:r>
          </w:p>
        </w:tc>
      </w:tr>
      <w:tr w:rsidR="00A715D9" w:rsidRPr="00631DAB" w14:paraId="51BD515C" w14:textId="77777777" w:rsidTr="0086044A">
        <w:trPr>
          <w:jc w:val="center"/>
        </w:trPr>
        <w:tc>
          <w:tcPr>
            <w:tcW w:w="0" w:type="auto"/>
            <w:shd w:val="clear" w:color="auto" w:fill="005596" w:themeFill="text2"/>
            <w:vAlign w:val="center"/>
          </w:tcPr>
          <w:p w14:paraId="7214EA3D"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76B12CF"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715D9" w:rsidRPr="00631DAB" w14:paraId="61FB18B8" w14:textId="77777777" w:rsidTr="0086044A">
        <w:trPr>
          <w:jc w:val="center"/>
        </w:trPr>
        <w:tc>
          <w:tcPr>
            <w:tcW w:w="0" w:type="auto"/>
            <w:vAlign w:val="center"/>
          </w:tcPr>
          <w:p w14:paraId="66E71F2B" w14:textId="005B907B" w:rsidR="00A715D9" w:rsidRPr="00631DAB" w:rsidRDefault="00707F2C" w:rsidP="0086044A">
            <w:pPr>
              <w:jc w:val="left"/>
              <w:rPr>
                <w:rFonts w:asciiTheme="minorHAnsi" w:hAnsiTheme="minorHAnsi" w:cstheme="minorHAnsi"/>
                <w:sz w:val="16"/>
                <w:szCs w:val="16"/>
              </w:rPr>
            </w:pPr>
            <w:r>
              <w:rPr>
                <w:rFonts w:asciiTheme="minorHAnsi" w:hAnsiTheme="minorHAnsi" w:cstheme="minorHAnsi"/>
                <w:sz w:val="16"/>
                <w:szCs w:val="16"/>
              </w:rPr>
              <w:t>ALLOWEDERRORCODES</w:t>
            </w:r>
          </w:p>
        </w:tc>
        <w:tc>
          <w:tcPr>
            <w:tcW w:w="0" w:type="auto"/>
            <w:vAlign w:val="center"/>
          </w:tcPr>
          <w:p w14:paraId="4BA3B247" w14:textId="53C2687E" w:rsidR="00A715D9" w:rsidRPr="00631DAB" w:rsidRDefault="00707F2C"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23</w:t>
            </w:r>
          </w:p>
        </w:tc>
      </w:tr>
      <w:tr w:rsidR="00584871" w:rsidRPr="00631DAB" w14:paraId="4ED59D4B" w14:textId="77777777" w:rsidTr="0086044A">
        <w:trPr>
          <w:jc w:val="center"/>
        </w:trPr>
        <w:tc>
          <w:tcPr>
            <w:tcW w:w="0" w:type="auto"/>
            <w:vAlign w:val="center"/>
          </w:tcPr>
          <w:p w14:paraId="54B9EBD8" w14:textId="26880410" w:rsidR="00584871" w:rsidRDefault="004C02CE" w:rsidP="0086044A">
            <w:pPr>
              <w:jc w:val="left"/>
              <w:rPr>
                <w:rFonts w:asciiTheme="minorHAnsi" w:hAnsiTheme="minorHAnsi" w:cstheme="minorHAnsi"/>
                <w:sz w:val="16"/>
                <w:szCs w:val="16"/>
              </w:rPr>
            </w:pPr>
            <w:r w:rsidRPr="004C02CE">
              <w:rPr>
                <w:rFonts w:asciiTheme="minorHAnsi" w:hAnsiTheme="minorHAnsi" w:cstheme="minorHAnsi"/>
                <w:sz w:val="16"/>
                <w:szCs w:val="16"/>
              </w:rPr>
              <w:t>FORCEEMPTY</w:t>
            </w:r>
          </w:p>
        </w:tc>
        <w:tc>
          <w:tcPr>
            <w:tcW w:w="0" w:type="auto"/>
            <w:vAlign w:val="center"/>
          </w:tcPr>
          <w:p w14:paraId="7B999AD3" w14:textId="73201E14" w:rsidR="00584871" w:rsidRDefault="004C02CE" w:rsidP="0086044A">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sz w:val="16"/>
                <w:szCs w:val="16"/>
              </w:rPr>
              <w:t>ACTUAL_ON_ORDER</w:t>
            </w:r>
          </w:p>
        </w:tc>
      </w:tr>
      <w:tr w:rsidR="00707F2C" w:rsidRPr="00631DAB" w14:paraId="3656013C" w14:textId="77777777" w:rsidTr="0086044A">
        <w:trPr>
          <w:jc w:val="center"/>
        </w:trPr>
        <w:tc>
          <w:tcPr>
            <w:tcW w:w="0" w:type="auto"/>
            <w:vAlign w:val="center"/>
          </w:tcPr>
          <w:p w14:paraId="5185172A" w14:textId="7BB918DC" w:rsidR="00707F2C" w:rsidRPr="00A715D9" w:rsidRDefault="00707F2C" w:rsidP="00707F2C">
            <w:pPr>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FULLSTATEMENT</w:t>
            </w:r>
          </w:p>
        </w:tc>
        <w:tc>
          <w:tcPr>
            <w:tcW w:w="0" w:type="auto"/>
            <w:vAlign w:val="center"/>
          </w:tcPr>
          <w:p w14:paraId="79D68916" w14:textId="5A7ECB2A" w:rsidR="00707F2C" w:rsidRPr="00A715D9" w:rsidRDefault="00707F2C" w:rsidP="00707F2C">
            <w:pPr>
              <w:autoSpaceDE w:val="0"/>
              <w:autoSpaceDN w:val="0"/>
              <w:adjustRightInd w:val="0"/>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ACTUAL_ON_ORDER</w:t>
            </w:r>
          </w:p>
        </w:tc>
      </w:tr>
    </w:tbl>
    <w:p w14:paraId="441DFD44" w14:textId="77777777" w:rsidR="00BA3728" w:rsidRDefault="00BA3728" w:rsidP="00BB2F9B"/>
    <w:tbl>
      <w:tblPr>
        <w:tblStyle w:val="TableGrid"/>
        <w:tblW w:w="0" w:type="auto"/>
        <w:jc w:val="center"/>
        <w:tblLook w:val="04A0" w:firstRow="1" w:lastRow="0" w:firstColumn="1" w:lastColumn="0" w:noHBand="0" w:noVBand="1"/>
      </w:tblPr>
      <w:tblGrid>
        <w:gridCol w:w="1141"/>
        <w:gridCol w:w="3497"/>
      </w:tblGrid>
      <w:tr w:rsidR="00BA3728" w:rsidRPr="00631DAB" w14:paraId="72E29FC9" w14:textId="77777777" w:rsidTr="00D31C48">
        <w:trPr>
          <w:jc w:val="center"/>
        </w:trPr>
        <w:tc>
          <w:tcPr>
            <w:tcW w:w="0" w:type="auto"/>
            <w:gridSpan w:val="2"/>
            <w:shd w:val="clear" w:color="auto" w:fill="005596" w:themeFill="text2"/>
            <w:vAlign w:val="center"/>
          </w:tcPr>
          <w:p w14:paraId="1FC565E4" w14:textId="0672B7B8" w:rsidR="00BA3728" w:rsidRPr="00631DAB" w:rsidRDefault="00BA3728"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EP SHUTDOWN</w:t>
            </w:r>
            <w:r w:rsidR="0054536F">
              <w:rPr>
                <w:rFonts w:asciiTheme="minorHAnsi" w:hAnsiTheme="minorHAnsi" w:cstheme="minorHAnsi"/>
                <w:b/>
                <w:color w:val="FFFFFF" w:themeColor="background1"/>
                <w:sz w:val="16"/>
                <w:szCs w:val="16"/>
              </w:rPr>
              <w:t xml:space="preserve"> VARIABLES</w:t>
            </w:r>
          </w:p>
        </w:tc>
      </w:tr>
      <w:tr w:rsidR="00BA3728" w:rsidRPr="00631DAB" w14:paraId="4EA7D2F5" w14:textId="77777777" w:rsidTr="00D31C48">
        <w:trPr>
          <w:jc w:val="center"/>
        </w:trPr>
        <w:tc>
          <w:tcPr>
            <w:tcW w:w="0" w:type="auto"/>
            <w:shd w:val="clear" w:color="auto" w:fill="005596" w:themeFill="text2"/>
            <w:vAlign w:val="center"/>
          </w:tcPr>
          <w:p w14:paraId="7B18E40E"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4F1E340"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BA3728" w:rsidRPr="00631DAB" w14:paraId="49AB62DE" w14:textId="77777777" w:rsidTr="00D31C48">
        <w:trPr>
          <w:jc w:val="center"/>
        </w:trPr>
        <w:tc>
          <w:tcPr>
            <w:tcW w:w="0" w:type="auto"/>
            <w:vAlign w:val="center"/>
          </w:tcPr>
          <w:p w14:paraId="1754F080" w14:textId="2990D3FB" w:rsidR="00BA3728" w:rsidRPr="00631DAB" w:rsidRDefault="00BA3728" w:rsidP="00D31C48">
            <w:pPr>
              <w:jc w:val="left"/>
              <w:rPr>
                <w:rFonts w:asciiTheme="minorHAnsi" w:hAnsiTheme="minorHAnsi" w:cstheme="minorHAnsi"/>
                <w:sz w:val="16"/>
                <w:szCs w:val="16"/>
              </w:rPr>
            </w:pPr>
            <w:r>
              <w:rPr>
                <w:rFonts w:asciiTheme="minorHAnsi" w:hAnsiTheme="minorHAnsi" w:cstheme="minorHAnsi"/>
                <w:color w:val="auto"/>
                <w:sz w:val="16"/>
                <w:szCs w:val="16"/>
              </w:rPr>
              <w:t>TRIGGERPATH</w:t>
            </w:r>
          </w:p>
        </w:tc>
        <w:tc>
          <w:tcPr>
            <w:tcW w:w="0" w:type="auto"/>
            <w:vAlign w:val="center"/>
          </w:tcPr>
          <w:p w14:paraId="309B1CC4" w14:textId="158B1B80" w:rsidR="00BA3728" w:rsidRPr="00631DAB" w:rsidRDefault="004C02CE" w:rsidP="00D31C48">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\\[admin sever]\Toolkit\Corporate\Plan\trigger.ini</w:t>
            </w:r>
          </w:p>
        </w:tc>
      </w:tr>
    </w:tbl>
    <w:p w14:paraId="78F03D42" w14:textId="77777777" w:rsidR="00EC5BCB" w:rsidRDefault="00EC5BCB" w:rsidP="00BB2F9B">
      <w:r>
        <w:br w:type="page"/>
      </w:r>
    </w:p>
    <w:tbl>
      <w:tblPr>
        <w:tblStyle w:val="TableGrid"/>
        <w:tblW w:w="0" w:type="auto"/>
        <w:jc w:val="center"/>
        <w:tblLook w:val="04A0" w:firstRow="1" w:lastRow="0" w:firstColumn="1" w:lastColumn="0" w:noHBand="0" w:noVBand="1"/>
      </w:tblPr>
      <w:tblGrid>
        <w:gridCol w:w="1866"/>
        <w:gridCol w:w="3783"/>
      </w:tblGrid>
      <w:tr w:rsidR="0054536F" w:rsidRPr="00631DAB" w14:paraId="202B5CEB" w14:textId="77777777" w:rsidTr="00D31C48">
        <w:trPr>
          <w:jc w:val="center"/>
        </w:trPr>
        <w:tc>
          <w:tcPr>
            <w:tcW w:w="0" w:type="auto"/>
            <w:gridSpan w:val="2"/>
            <w:shd w:val="clear" w:color="auto" w:fill="005596" w:themeFill="text2"/>
            <w:vAlign w:val="center"/>
          </w:tcPr>
          <w:p w14:paraId="3F790115" w14:textId="7F3A9A2E" w:rsidR="0054536F" w:rsidRPr="00631DAB" w:rsidRDefault="0054536F"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lastRenderedPageBreak/>
              <w:t>LOG ARCHIVING VARIABLES</w:t>
            </w:r>
          </w:p>
        </w:tc>
      </w:tr>
      <w:tr w:rsidR="0054536F" w:rsidRPr="00631DAB" w14:paraId="41F5AB29" w14:textId="77777777" w:rsidTr="00D31C48">
        <w:trPr>
          <w:jc w:val="center"/>
        </w:trPr>
        <w:tc>
          <w:tcPr>
            <w:tcW w:w="0" w:type="auto"/>
            <w:shd w:val="clear" w:color="auto" w:fill="005596" w:themeFill="text2"/>
            <w:vAlign w:val="center"/>
          </w:tcPr>
          <w:p w14:paraId="3A98787E"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533A71"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54536F" w:rsidRPr="00631DAB" w14:paraId="180510E5" w14:textId="77777777" w:rsidTr="00D31C48">
        <w:trPr>
          <w:jc w:val="center"/>
        </w:trPr>
        <w:tc>
          <w:tcPr>
            <w:tcW w:w="0" w:type="auto"/>
            <w:vAlign w:val="center"/>
          </w:tcPr>
          <w:p w14:paraId="08B420E2" w14:textId="2AB987A9" w:rsidR="0054536F" w:rsidRPr="00631DAB" w:rsidRDefault="0054536F" w:rsidP="00D31C48">
            <w:pPr>
              <w:jc w:val="left"/>
              <w:rPr>
                <w:rFonts w:asciiTheme="minorHAnsi" w:hAnsiTheme="minorHAnsi" w:cstheme="minorHAnsi"/>
                <w:sz w:val="16"/>
                <w:szCs w:val="16"/>
              </w:rPr>
            </w:pPr>
            <w:r w:rsidRPr="0054536F">
              <w:rPr>
                <w:rFonts w:asciiTheme="minorHAnsi" w:hAnsiTheme="minorHAnsi" w:cstheme="minorHAnsi"/>
                <w:color w:val="auto"/>
                <w:sz w:val="16"/>
                <w:szCs w:val="16"/>
              </w:rPr>
              <w:t>ARCHIVEFILEEXTENSIONS</w:t>
            </w:r>
          </w:p>
        </w:tc>
        <w:tc>
          <w:tcPr>
            <w:tcW w:w="0" w:type="auto"/>
            <w:vAlign w:val="center"/>
          </w:tcPr>
          <w:p w14:paraId="015E418B" w14:textId="18006E45" w:rsidR="0054536F" w:rsidRPr="00631DAB"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log,trc,errlist,errors,infolist,bin,shape,facttables,sr,tmp</w:t>
            </w:r>
          </w:p>
        </w:tc>
      </w:tr>
      <w:tr w:rsidR="0054536F" w:rsidRPr="00631DAB" w14:paraId="5B2CCC5D" w14:textId="77777777" w:rsidTr="00D31C48">
        <w:trPr>
          <w:jc w:val="center"/>
        </w:trPr>
        <w:tc>
          <w:tcPr>
            <w:tcW w:w="0" w:type="auto"/>
            <w:vAlign w:val="center"/>
          </w:tcPr>
          <w:p w14:paraId="310B2E99" w14:textId="3C928561"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EXPIREDAYS</w:t>
            </w:r>
          </w:p>
        </w:tc>
        <w:tc>
          <w:tcPr>
            <w:tcW w:w="0" w:type="auto"/>
            <w:vAlign w:val="center"/>
          </w:tcPr>
          <w:p w14:paraId="15077C00" w14:textId="3525D354"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28</w:t>
            </w:r>
          </w:p>
        </w:tc>
      </w:tr>
      <w:tr w:rsidR="0054536F" w:rsidRPr="00631DAB" w14:paraId="6607C4DB" w14:textId="77777777" w:rsidTr="00D31C48">
        <w:trPr>
          <w:jc w:val="center"/>
        </w:trPr>
        <w:tc>
          <w:tcPr>
            <w:tcW w:w="0" w:type="auto"/>
            <w:vAlign w:val="center"/>
          </w:tcPr>
          <w:p w14:paraId="54782BDC" w14:textId="2F5B3C80"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QUARTZHOMEPATH</w:t>
            </w:r>
            <w:r w:rsidR="005E3281">
              <w:rPr>
                <w:rFonts w:asciiTheme="minorHAnsi" w:hAnsiTheme="minorHAnsi" w:cstheme="minorHAnsi"/>
                <w:color w:val="auto"/>
                <w:sz w:val="16"/>
                <w:szCs w:val="16"/>
              </w:rPr>
              <w:t>S</w:t>
            </w:r>
          </w:p>
        </w:tc>
        <w:tc>
          <w:tcPr>
            <w:tcW w:w="0" w:type="auto"/>
            <w:vAlign w:val="center"/>
          </w:tcPr>
          <w:p w14:paraId="21376AC5" w14:textId="4AA9E187"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D:\Quartz,C:\ProgramData\JDA\EKBF</w:t>
            </w:r>
          </w:p>
        </w:tc>
      </w:tr>
    </w:tbl>
    <w:p w14:paraId="798D5EC1" w14:textId="173891F5" w:rsidR="0054536F" w:rsidRDefault="0054536F" w:rsidP="00BB2F9B"/>
    <w:tbl>
      <w:tblPr>
        <w:tblStyle w:val="TableGrid"/>
        <w:tblW w:w="0" w:type="auto"/>
        <w:jc w:val="center"/>
        <w:tblLook w:val="04A0" w:firstRow="1" w:lastRow="0" w:firstColumn="1" w:lastColumn="0" w:noHBand="0" w:noVBand="1"/>
      </w:tblPr>
      <w:tblGrid>
        <w:gridCol w:w="2224"/>
        <w:gridCol w:w="2639"/>
      </w:tblGrid>
      <w:tr w:rsidR="004C02CE" w:rsidRPr="00046A6F" w14:paraId="5E9FD0ED" w14:textId="77777777" w:rsidTr="00C83706">
        <w:trPr>
          <w:jc w:val="center"/>
        </w:trPr>
        <w:tc>
          <w:tcPr>
            <w:tcW w:w="0" w:type="auto"/>
            <w:gridSpan w:val="2"/>
            <w:shd w:val="clear" w:color="auto" w:fill="005596" w:themeFill="text2"/>
            <w:vAlign w:val="center"/>
          </w:tcPr>
          <w:p w14:paraId="6A7326AE" w14:textId="2BFAE211" w:rsidR="004C02CE" w:rsidRPr="00046A6F" w:rsidRDefault="004C02CE" w:rsidP="00C83706">
            <w:pPr>
              <w:jc w:val="center"/>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CLOUD SFTP VARIABLES</w:t>
            </w:r>
          </w:p>
        </w:tc>
      </w:tr>
      <w:tr w:rsidR="004C02CE" w:rsidRPr="00046A6F" w14:paraId="04308611" w14:textId="77777777" w:rsidTr="00C83706">
        <w:trPr>
          <w:jc w:val="center"/>
        </w:trPr>
        <w:tc>
          <w:tcPr>
            <w:tcW w:w="0" w:type="auto"/>
            <w:shd w:val="clear" w:color="auto" w:fill="005596" w:themeFill="text2"/>
            <w:vAlign w:val="center"/>
          </w:tcPr>
          <w:p w14:paraId="341F0DA2"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65ACB28"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Sample Value</w:t>
            </w:r>
          </w:p>
        </w:tc>
      </w:tr>
      <w:tr w:rsidR="00046A6F" w:rsidRPr="00046A6F" w14:paraId="1ED3099E" w14:textId="77777777" w:rsidTr="00E72D65">
        <w:trPr>
          <w:jc w:val="center"/>
        </w:trPr>
        <w:tc>
          <w:tcPr>
            <w:tcW w:w="0" w:type="auto"/>
          </w:tcPr>
          <w:p w14:paraId="5493E70F" w14:textId="64CC8525" w:rsidR="00046A6F" w:rsidRPr="00046A6F" w:rsidRDefault="00046A6F" w:rsidP="00046A6F">
            <w:pPr>
              <w:jc w:val="left"/>
              <w:rPr>
                <w:rFonts w:asciiTheme="minorHAnsi" w:hAnsiTheme="minorHAnsi" w:cstheme="minorHAnsi"/>
                <w:color w:val="auto"/>
                <w:sz w:val="16"/>
                <w:szCs w:val="16"/>
              </w:rPr>
            </w:pPr>
            <w:r>
              <w:rPr>
                <w:rFonts w:asciiTheme="minorHAnsi" w:hAnsiTheme="minorHAnsi"/>
                <w:sz w:val="16"/>
                <w:szCs w:val="16"/>
              </w:rPr>
              <w:t>CLOUD</w:t>
            </w:r>
          </w:p>
        </w:tc>
        <w:tc>
          <w:tcPr>
            <w:tcW w:w="0" w:type="auto"/>
          </w:tcPr>
          <w:p w14:paraId="4913FCB8" w14:textId="03D447E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N</w:t>
            </w:r>
          </w:p>
        </w:tc>
      </w:tr>
      <w:tr w:rsidR="00046A6F" w:rsidRPr="00046A6F" w14:paraId="58309CD8" w14:textId="77777777" w:rsidTr="00E72D65">
        <w:trPr>
          <w:jc w:val="center"/>
        </w:trPr>
        <w:tc>
          <w:tcPr>
            <w:tcW w:w="0" w:type="auto"/>
          </w:tcPr>
          <w:p w14:paraId="2124C605" w14:textId="151CCF89"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SFTPPATH</w:t>
            </w:r>
          </w:p>
        </w:tc>
        <w:tc>
          <w:tcPr>
            <w:tcW w:w="0" w:type="auto"/>
          </w:tcPr>
          <w:p w14:paraId="1ACD7C92" w14:textId="01D7F38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D:\SFTP</w:t>
            </w:r>
          </w:p>
        </w:tc>
      </w:tr>
      <w:tr w:rsidR="00046A6F" w:rsidRPr="00046A6F" w14:paraId="4318C80E" w14:textId="77777777" w:rsidTr="00E72D65">
        <w:trPr>
          <w:jc w:val="center"/>
        </w:trPr>
        <w:tc>
          <w:tcPr>
            <w:tcW w:w="0" w:type="auto"/>
          </w:tcPr>
          <w:p w14:paraId="3A95E3C4" w14:textId="0D526E40"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FACTHISTORYPATH</w:t>
            </w:r>
          </w:p>
        </w:tc>
        <w:tc>
          <w:tcPr>
            <w:tcW w:w="0" w:type="auto"/>
          </w:tcPr>
          <w:p w14:paraId="234FAFD2" w14:textId="54A5CD1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%SFTPPATH%\Fact_History</w:t>
            </w:r>
          </w:p>
        </w:tc>
      </w:tr>
      <w:tr w:rsidR="00046A6F" w:rsidRPr="00046A6F" w14:paraId="67B8243E" w14:textId="77777777" w:rsidTr="00E72D65">
        <w:trPr>
          <w:jc w:val="center"/>
        </w:trPr>
        <w:tc>
          <w:tcPr>
            <w:tcW w:w="0" w:type="auto"/>
          </w:tcPr>
          <w:p w14:paraId="5BFDDFF6" w14:textId="2E5C388F"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INBOXPATH</w:t>
            </w:r>
          </w:p>
        </w:tc>
        <w:tc>
          <w:tcPr>
            <w:tcW w:w="0" w:type="auto"/>
          </w:tcPr>
          <w:p w14:paraId="3585C3DF" w14:textId="77B8F545"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%SFTPPATH%\Inbox</w:t>
            </w:r>
          </w:p>
        </w:tc>
      </w:tr>
      <w:tr w:rsidR="00046A6F" w:rsidRPr="00046A6F" w14:paraId="261CE8EF" w14:textId="77777777" w:rsidTr="00E72D65">
        <w:trPr>
          <w:jc w:val="center"/>
        </w:trPr>
        <w:tc>
          <w:tcPr>
            <w:tcW w:w="0" w:type="auto"/>
          </w:tcPr>
          <w:p w14:paraId="7F34EE91" w14:textId="22F29F57"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INBOXARCHIVEPATH</w:t>
            </w:r>
          </w:p>
        </w:tc>
        <w:tc>
          <w:tcPr>
            <w:tcW w:w="0" w:type="auto"/>
          </w:tcPr>
          <w:p w14:paraId="2CB13A78" w14:textId="0DA63EB9"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%INBOXPATH%\Archive</w:t>
            </w:r>
          </w:p>
        </w:tc>
      </w:tr>
      <w:tr w:rsidR="00046A6F" w:rsidRPr="00046A6F" w14:paraId="473335D3" w14:textId="77777777" w:rsidTr="00E72D65">
        <w:trPr>
          <w:jc w:val="center"/>
        </w:trPr>
        <w:tc>
          <w:tcPr>
            <w:tcW w:w="0" w:type="auto"/>
          </w:tcPr>
          <w:p w14:paraId="7B01E03B" w14:textId="50D79AD4"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OUTBOXPATH</w:t>
            </w:r>
          </w:p>
        </w:tc>
        <w:tc>
          <w:tcPr>
            <w:tcW w:w="0" w:type="auto"/>
          </w:tcPr>
          <w:p w14:paraId="12043A09" w14:textId="3DC0ECF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%SFTPPATH%\Outbox</w:t>
            </w:r>
          </w:p>
        </w:tc>
      </w:tr>
      <w:tr w:rsidR="00046A6F" w:rsidRPr="00046A6F" w14:paraId="0482F4E6" w14:textId="77777777" w:rsidTr="00E72D65">
        <w:trPr>
          <w:jc w:val="center"/>
        </w:trPr>
        <w:tc>
          <w:tcPr>
            <w:tcW w:w="0" w:type="auto"/>
          </w:tcPr>
          <w:p w14:paraId="5FFFBCD2" w14:textId="7A5BA92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SFTPSUPPORTPATH</w:t>
            </w:r>
          </w:p>
        </w:tc>
        <w:tc>
          <w:tcPr>
            <w:tcW w:w="0" w:type="auto"/>
          </w:tcPr>
          <w:p w14:paraId="70FBBCB2" w14:textId="2D507F1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D:\EP_Batch\SFTP_Support</w:t>
            </w:r>
          </w:p>
        </w:tc>
      </w:tr>
      <w:tr w:rsidR="00046A6F" w:rsidRPr="00046A6F" w14:paraId="0C701C24" w14:textId="77777777" w:rsidTr="00E72D65">
        <w:trPr>
          <w:jc w:val="center"/>
        </w:trPr>
        <w:tc>
          <w:tcPr>
            <w:tcW w:w="0" w:type="auto"/>
          </w:tcPr>
          <w:p w14:paraId="02201884" w14:textId="29744955"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SQLLDRCONTROLPATH</w:t>
            </w:r>
          </w:p>
        </w:tc>
        <w:tc>
          <w:tcPr>
            <w:tcW w:w="0" w:type="auto"/>
          </w:tcPr>
          <w:p w14:paraId="24592F16" w14:textId="0427DB97"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%SFTPSUPPORTPATH%\Ctl_Files</w:t>
            </w:r>
          </w:p>
        </w:tc>
      </w:tr>
      <w:tr w:rsidR="00046A6F" w:rsidRPr="00046A6F" w14:paraId="1ECE28F4" w14:textId="77777777" w:rsidTr="00E72D65">
        <w:trPr>
          <w:jc w:val="center"/>
        </w:trPr>
        <w:tc>
          <w:tcPr>
            <w:tcW w:w="0" w:type="auto"/>
          </w:tcPr>
          <w:p w14:paraId="36102245" w14:textId="6D2DFC8C"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SQLLDRERRORSPATH</w:t>
            </w:r>
          </w:p>
        </w:tc>
        <w:tc>
          <w:tcPr>
            <w:tcW w:w="0" w:type="auto"/>
          </w:tcPr>
          <w:p w14:paraId="23FF9399" w14:textId="081FE19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%SFTPPATH%\SQLLDR_Errors</w:t>
            </w:r>
          </w:p>
        </w:tc>
      </w:tr>
      <w:tr w:rsidR="00046A6F" w:rsidRPr="00046A6F" w14:paraId="7227F6C7" w14:textId="77777777" w:rsidTr="00E72D65">
        <w:trPr>
          <w:jc w:val="center"/>
        </w:trPr>
        <w:tc>
          <w:tcPr>
            <w:tcW w:w="0" w:type="auto"/>
          </w:tcPr>
          <w:p w14:paraId="6AD98711" w14:textId="183E695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SQLLDRLOGSPATH</w:t>
            </w:r>
          </w:p>
        </w:tc>
        <w:tc>
          <w:tcPr>
            <w:tcW w:w="0" w:type="auto"/>
          </w:tcPr>
          <w:p w14:paraId="361F846C" w14:textId="4A1EE886"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%SFTPPATH%\SQLLDR_Logs</w:t>
            </w:r>
          </w:p>
        </w:tc>
      </w:tr>
      <w:tr w:rsidR="00046A6F" w:rsidRPr="00046A6F" w14:paraId="2C2887D9" w14:textId="77777777" w:rsidTr="00E72D65">
        <w:trPr>
          <w:jc w:val="center"/>
        </w:trPr>
        <w:tc>
          <w:tcPr>
            <w:tcW w:w="0" w:type="auto"/>
          </w:tcPr>
          <w:p w14:paraId="713C44D0" w14:textId="2D5B15FA"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STRUCTURELOADERRORSPATH</w:t>
            </w:r>
          </w:p>
        </w:tc>
        <w:tc>
          <w:tcPr>
            <w:tcW w:w="0" w:type="auto"/>
          </w:tcPr>
          <w:p w14:paraId="3028E6BC" w14:textId="1ECB482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%SFTPPATH%\Structure_Load_Errors</w:t>
            </w:r>
          </w:p>
        </w:tc>
      </w:tr>
      <w:tr w:rsidR="00046A6F" w:rsidRPr="00046A6F" w14:paraId="712328B1" w14:textId="77777777" w:rsidTr="00E72D65">
        <w:trPr>
          <w:jc w:val="center"/>
        </w:trPr>
        <w:tc>
          <w:tcPr>
            <w:tcW w:w="0" w:type="auto"/>
          </w:tcPr>
          <w:p w14:paraId="473D6585" w14:textId="1A66F196"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TYLOADERRORSPATH</w:t>
            </w:r>
          </w:p>
        </w:tc>
        <w:tc>
          <w:tcPr>
            <w:tcW w:w="0" w:type="auto"/>
          </w:tcPr>
          <w:p w14:paraId="196C7723" w14:textId="779ADF98"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%SFTPPATH%\TY_Load_Errors</w:t>
            </w:r>
          </w:p>
        </w:tc>
      </w:tr>
    </w:tbl>
    <w:p w14:paraId="70442257" w14:textId="77777777" w:rsidR="004C02CE" w:rsidRDefault="004C02CE" w:rsidP="00BB2F9B"/>
    <w:p w14:paraId="32BCE065" w14:textId="69341447" w:rsidR="00026C0A" w:rsidRDefault="00AE16D1" w:rsidP="00026C0A">
      <w:pPr>
        <w:pStyle w:val="Heading2"/>
      </w:pPr>
      <w:bookmarkStart w:id="120" w:name="_JI_Member_Data"/>
      <w:bookmarkStart w:id="121" w:name="_Toc526842125"/>
      <w:bookmarkEnd w:id="120"/>
      <w:r>
        <w:t>Initialize SFTP</w:t>
      </w:r>
      <w:bookmarkEnd w:id="121"/>
    </w:p>
    <w:p w14:paraId="12F9593D" w14:textId="77777777" w:rsidR="00026C0A" w:rsidRDefault="00026C0A" w:rsidP="00026C0A">
      <w:pPr>
        <w:rPr>
          <w:rFonts w:cs="Arial"/>
        </w:rPr>
      </w:pPr>
      <w:r w:rsidRPr="00962735">
        <w:rPr>
          <w:rFonts w:cs="Arial"/>
          <w:b/>
        </w:rPr>
        <w:t>Mid-Tier</w:t>
      </w:r>
      <w:r>
        <w:rPr>
          <w:rFonts w:cs="Arial"/>
        </w:rPr>
        <w:t>: Primary only</w:t>
      </w:r>
    </w:p>
    <w:p w14:paraId="02E124C6" w14:textId="77777777" w:rsidR="00026C0A" w:rsidRPr="00962735" w:rsidRDefault="00026C0A" w:rsidP="00026C0A"/>
    <w:p w14:paraId="18508157" w14:textId="5E04397B" w:rsidR="00026C0A" w:rsidRDefault="00026C0A" w:rsidP="00026C0A">
      <w:r w:rsidRPr="001916EE">
        <w:rPr>
          <w:b/>
        </w:rPr>
        <w:t>Purpose</w:t>
      </w:r>
      <w:r>
        <w:t xml:space="preserve">: </w:t>
      </w:r>
      <w:r w:rsidR="00AE16D1" w:rsidRPr="00AE16D1">
        <w:t>Initializes the SFTP environment for an EP Cloud implementation</w:t>
      </w:r>
      <w:r w:rsidR="00AE16D1">
        <w:t>.</w:t>
      </w:r>
    </w:p>
    <w:p w14:paraId="631E16D9" w14:textId="77777777" w:rsidR="00AE16D1" w:rsidRDefault="00AE16D1" w:rsidP="00026C0A"/>
    <w:p w14:paraId="637EA47F" w14:textId="25E2543A" w:rsidR="00026C0A" w:rsidRPr="00631DAB" w:rsidRDefault="00026C0A" w:rsidP="00026C0A">
      <w:r w:rsidRPr="001916EE">
        <w:rPr>
          <w:b/>
        </w:rPr>
        <w:t>Usage</w:t>
      </w:r>
      <w:r w:rsidRPr="00631DAB">
        <w:t xml:space="preserve">: </w:t>
      </w:r>
      <w:r w:rsidR="00AE16D1">
        <w:t>InitializeSFTP</w:t>
      </w:r>
    </w:p>
    <w:p w14:paraId="0C797754" w14:textId="77777777" w:rsidR="00026C0A" w:rsidRDefault="00026C0A" w:rsidP="00026C0A"/>
    <w:p w14:paraId="2AE3872A" w14:textId="77777777" w:rsidR="00026C0A" w:rsidRDefault="00026C0A" w:rsidP="00026C0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026C0A" w:rsidRPr="00631DAB" w14:paraId="51845A97" w14:textId="77777777" w:rsidTr="00C83706">
        <w:trPr>
          <w:jc w:val="center"/>
        </w:trPr>
        <w:tc>
          <w:tcPr>
            <w:tcW w:w="0" w:type="auto"/>
            <w:shd w:val="clear" w:color="auto" w:fill="005596" w:themeFill="text2"/>
            <w:vAlign w:val="center"/>
          </w:tcPr>
          <w:p w14:paraId="75C53231" w14:textId="77777777" w:rsidR="00026C0A" w:rsidRPr="00631DAB" w:rsidRDefault="00026C0A"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9237D22"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3001C9F0" w14:textId="77777777" w:rsidTr="00C83706">
        <w:trPr>
          <w:jc w:val="center"/>
        </w:trPr>
        <w:tc>
          <w:tcPr>
            <w:tcW w:w="0" w:type="auto"/>
            <w:vAlign w:val="center"/>
          </w:tcPr>
          <w:p w14:paraId="5D943981" w14:textId="77777777" w:rsidR="00026C0A" w:rsidRPr="00B650A8" w:rsidRDefault="00026C0A" w:rsidP="00C83706">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1A6F0439"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ACBDC0" w14:textId="77777777" w:rsidR="00026C0A" w:rsidRDefault="00026C0A" w:rsidP="00026C0A"/>
    <w:p w14:paraId="30F8461E" w14:textId="77777777" w:rsidR="00026C0A" w:rsidRPr="0080426D" w:rsidRDefault="00026C0A" w:rsidP="00026C0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026C0A" w:rsidRPr="00631DAB" w14:paraId="3F5B47DC" w14:textId="77777777" w:rsidTr="00C83706">
        <w:trPr>
          <w:jc w:val="center"/>
        </w:trPr>
        <w:tc>
          <w:tcPr>
            <w:tcW w:w="0" w:type="auto"/>
            <w:shd w:val="clear" w:color="auto" w:fill="005596" w:themeFill="text2"/>
            <w:vAlign w:val="center"/>
          </w:tcPr>
          <w:p w14:paraId="3FA6BECC" w14:textId="77777777" w:rsidR="00026C0A" w:rsidRPr="00631DAB" w:rsidRDefault="00026C0A" w:rsidP="00C83706">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F2600A"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4A1973C9" w14:textId="77777777" w:rsidTr="00C83706">
        <w:trPr>
          <w:jc w:val="center"/>
        </w:trPr>
        <w:tc>
          <w:tcPr>
            <w:tcW w:w="0" w:type="auto"/>
            <w:vAlign w:val="center"/>
          </w:tcPr>
          <w:p w14:paraId="2BE08FE0"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0FC4CC1"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026C0A" w:rsidRPr="00631DAB" w14:paraId="5A41559F" w14:textId="77777777" w:rsidTr="00C83706">
        <w:trPr>
          <w:jc w:val="center"/>
        </w:trPr>
        <w:tc>
          <w:tcPr>
            <w:tcW w:w="0" w:type="auto"/>
            <w:vAlign w:val="center"/>
          </w:tcPr>
          <w:p w14:paraId="4D7BC088"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F960B6F"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05CD28" w14:textId="77777777" w:rsidR="00AE16D1" w:rsidRDefault="00AE16D1" w:rsidP="00D62C07">
      <w:pPr>
        <w:pStyle w:val="Heading2"/>
      </w:pPr>
    </w:p>
    <w:p w14:paraId="17FC116E" w14:textId="77777777" w:rsidR="00AE16D1" w:rsidRDefault="00AE16D1">
      <w:pPr>
        <w:jc w:val="left"/>
        <w:rPr>
          <w:rFonts w:cs="Arial"/>
          <w:b/>
          <w:bCs/>
          <w:iCs/>
          <w:color w:val="005596"/>
          <w:sz w:val="28"/>
          <w:szCs w:val="28"/>
        </w:rPr>
      </w:pPr>
      <w:r>
        <w:br w:type="page"/>
      </w:r>
    </w:p>
    <w:p w14:paraId="336AF4D4" w14:textId="3A9C447C" w:rsidR="00D62C07" w:rsidRDefault="00D62C07" w:rsidP="00D62C07">
      <w:pPr>
        <w:pStyle w:val="Heading2"/>
      </w:pPr>
      <w:bookmarkStart w:id="122" w:name="_Toc526842126"/>
      <w:r>
        <w:lastRenderedPageBreak/>
        <w:t>JI</w:t>
      </w:r>
      <w:r w:rsidR="005A6F26">
        <w:t xml:space="preserve"> </w:t>
      </w:r>
      <w:r>
        <w:t>Member</w:t>
      </w:r>
      <w:r w:rsidR="005A6F26">
        <w:t xml:space="preserve"> </w:t>
      </w:r>
      <w:r>
        <w:t>Data</w:t>
      </w:r>
      <w:r w:rsidR="005A6F26">
        <w:t xml:space="preserve"> Load</w:t>
      </w:r>
      <w:bookmarkEnd w:id="122"/>
    </w:p>
    <w:p w14:paraId="293F3991" w14:textId="77777777" w:rsidR="00962735" w:rsidRDefault="00962735" w:rsidP="00962735">
      <w:pPr>
        <w:rPr>
          <w:rFonts w:cs="Arial"/>
        </w:rPr>
      </w:pPr>
      <w:r w:rsidRPr="00962735">
        <w:rPr>
          <w:rFonts w:cs="Arial"/>
          <w:b/>
        </w:rPr>
        <w:t>Mid-Tier</w:t>
      </w:r>
      <w:r>
        <w:rPr>
          <w:rFonts w:cs="Arial"/>
        </w:rPr>
        <w:t>: Primary only</w:t>
      </w:r>
    </w:p>
    <w:p w14:paraId="79902D43" w14:textId="77777777" w:rsidR="00962735" w:rsidRPr="00962735" w:rsidRDefault="00962735" w:rsidP="00962735"/>
    <w:p w14:paraId="2B256F62" w14:textId="77777777" w:rsidR="00BB4FDD" w:rsidRDefault="00BB4FDD" w:rsidP="00BB4FDD">
      <w:r w:rsidRPr="001916EE">
        <w:rPr>
          <w:b/>
        </w:rPr>
        <w:t>Purpose</w:t>
      </w:r>
      <w:r>
        <w:t>: Executes the JI Server Data job to load EKBS Member updates.</w:t>
      </w:r>
    </w:p>
    <w:p w14:paraId="562EC8CF" w14:textId="77777777" w:rsidR="00BB4FDD" w:rsidRDefault="00BB4FDD" w:rsidP="00BB4FDD"/>
    <w:p w14:paraId="5BDA8E9B" w14:textId="77777777" w:rsidR="00BB4FDD" w:rsidRPr="00631DAB" w:rsidRDefault="00BB4FDD" w:rsidP="00BB4FDD">
      <w:r w:rsidRPr="001916EE">
        <w:rPr>
          <w:b/>
        </w:rPr>
        <w:t>Usage</w:t>
      </w:r>
      <w:r w:rsidRPr="00631DAB">
        <w:t xml:space="preserve">: </w:t>
      </w:r>
      <w:r>
        <w:t>JIMemberDataLoad</w:t>
      </w:r>
    </w:p>
    <w:p w14:paraId="6A9DAF3E" w14:textId="77777777" w:rsidR="00BB4FDD" w:rsidRDefault="00BB4FDD" w:rsidP="00BB4FDD"/>
    <w:p w14:paraId="3E58BCAF"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44FAB6D0" w14:textId="77777777" w:rsidTr="00A22393">
        <w:trPr>
          <w:jc w:val="center"/>
        </w:trPr>
        <w:tc>
          <w:tcPr>
            <w:tcW w:w="0" w:type="auto"/>
            <w:shd w:val="clear" w:color="auto" w:fill="005596" w:themeFill="text2"/>
            <w:vAlign w:val="center"/>
          </w:tcPr>
          <w:p w14:paraId="6D4B5346"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DC68C21"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47D1352F" w14:textId="77777777" w:rsidTr="00A22393">
        <w:trPr>
          <w:jc w:val="center"/>
        </w:trPr>
        <w:tc>
          <w:tcPr>
            <w:tcW w:w="0" w:type="auto"/>
            <w:vAlign w:val="center"/>
          </w:tcPr>
          <w:p w14:paraId="614427E5"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EBB7055"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FF230C7" w14:textId="77777777" w:rsidR="00BB4FDD" w:rsidRDefault="00BB4FDD" w:rsidP="00BB4FDD"/>
    <w:p w14:paraId="494620ED"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BB4FDD" w:rsidRPr="00631DAB" w14:paraId="25A0653E" w14:textId="77777777" w:rsidTr="00A22393">
        <w:trPr>
          <w:jc w:val="center"/>
        </w:trPr>
        <w:tc>
          <w:tcPr>
            <w:tcW w:w="0" w:type="auto"/>
            <w:shd w:val="clear" w:color="auto" w:fill="005596" w:themeFill="text2"/>
            <w:vAlign w:val="center"/>
          </w:tcPr>
          <w:p w14:paraId="226A0DC0" w14:textId="77777777" w:rsidR="00BB4FDD" w:rsidRPr="00631DAB" w:rsidRDefault="00BB4FDD"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99E3692" w14:textId="77777777" w:rsidR="00BB4FDD" w:rsidRPr="00631DAB" w:rsidRDefault="00BB4FDD"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B4FDD" w:rsidRPr="00631DAB" w14:paraId="45617173" w14:textId="77777777" w:rsidTr="00A22393">
        <w:trPr>
          <w:jc w:val="center"/>
        </w:trPr>
        <w:tc>
          <w:tcPr>
            <w:tcW w:w="0" w:type="auto"/>
            <w:vAlign w:val="center"/>
          </w:tcPr>
          <w:p w14:paraId="1558CC13" w14:textId="77777777" w:rsidR="00BB4FDD" w:rsidRPr="00631DAB" w:rsidRDefault="00BB4FDD"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A99B27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B4FDD" w:rsidRPr="00631DAB" w14:paraId="6DF75FB3" w14:textId="77777777" w:rsidTr="00A22393">
        <w:trPr>
          <w:jc w:val="center"/>
        </w:trPr>
        <w:tc>
          <w:tcPr>
            <w:tcW w:w="0" w:type="auto"/>
            <w:vAlign w:val="center"/>
          </w:tcPr>
          <w:p w14:paraId="464A3546" w14:textId="77777777" w:rsidR="00BB4FDD" w:rsidRPr="00631DAB" w:rsidRDefault="0063003A"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7EA98D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7247FCDA" w14:textId="77777777" w:rsidTr="00A22393">
        <w:trPr>
          <w:jc w:val="center"/>
        </w:trPr>
        <w:tc>
          <w:tcPr>
            <w:tcW w:w="0" w:type="auto"/>
            <w:vAlign w:val="center"/>
          </w:tcPr>
          <w:p w14:paraId="461F5B2D" w14:textId="77777777" w:rsidR="0063003A" w:rsidRDefault="0063003A" w:rsidP="00A22393">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BF99EA5" w14:textId="77777777" w:rsidR="0063003A" w:rsidRDefault="0063003A"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EBC1A06" w14:textId="77777777" w:rsidR="008657C0" w:rsidRDefault="008657C0" w:rsidP="008657C0">
      <w:pPr>
        <w:rPr>
          <w:b/>
        </w:rPr>
      </w:pPr>
    </w:p>
    <w:p w14:paraId="213F4880" w14:textId="77777777" w:rsidR="00BB4FDD" w:rsidRPr="00BB4FDD" w:rsidRDefault="008D147B" w:rsidP="00BB4FDD">
      <w:r>
        <w:rPr>
          <w:b/>
        </w:rPr>
        <w:t>Workflow:</w:t>
      </w:r>
    </w:p>
    <w:p w14:paraId="13CD14B2" w14:textId="77777777" w:rsidR="00D62C07" w:rsidRDefault="00C54B69" w:rsidP="008909F9">
      <w:pPr>
        <w:pStyle w:val="JDAnormal"/>
        <w:jc w:val="center"/>
        <w:rPr>
          <w:rFonts w:ascii="Arial" w:hAnsi="Arial" w:cs="Arial"/>
          <w:sz w:val="20"/>
          <w:szCs w:val="20"/>
        </w:rPr>
      </w:pPr>
      <w:r>
        <w:rPr>
          <w:noProof/>
        </w:rPr>
        <w:object w:dxaOrig="4359" w:dyaOrig="7104" w14:anchorId="66C11E65">
          <v:shape id="_x0000_i1040" type="#_x0000_t75" alt="" style="width:162.7pt;height:266.55pt;mso-width-percent:0;mso-height-percent:0;mso-width-percent:0;mso-height-percent:0" o:ole="">
            <v:imagedata r:id="rId49" o:title=""/>
          </v:shape>
          <o:OLEObject Type="Embed" ProgID="Visio.Drawing.11" ShapeID="_x0000_i1040" DrawAspect="Content" ObjectID="_1637663989" r:id="rId50"/>
        </w:object>
      </w:r>
    </w:p>
    <w:p w14:paraId="3D9F9B00" w14:textId="77777777" w:rsidR="008909F9" w:rsidRDefault="008909F9" w:rsidP="00BB2F9B">
      <w:r>
        <w:br w:type="page"/>
      </w:r>
    </w:p>
    <w:p w14:paraId="2F0A1A87" w14:textId="77777777" w:rsidR="00D62C07" w:rsidRDefault="00D62C07" w:rsidP="00D62C07">
      <w:pPr>
        <w:pStyle w:val="Heading2"/>
      </w:pPr>
      <w:bookmarkStart w:id="123" w:name="_JI_Meta_Data"/>
      <w:bookmarkStart w:id="124" w:name="_Toc526842127"/>
      <w:bookmarkEnd w:id="123"/>
      <w:r>
        <w:lastRenderedPageBreak/>
        <w:t>JI</w:t>
      </w:r>
      <w:r w:rsidR="005A6F26">
        <w:t xml:space="preserve"> </w:t>
      </w:r>
      <w:r>
        <w:t>Meta</w:t>
      </w:r>
      <w:r w:rsidR="005A6F26">
        <w:t xml:space="preserve"> </w:t>
      </w:r>
      <w:r>
        <w:t>Data</w:t>
      </w:r>
      <w:r w:rsidR="005A6F26">
        <w:t xml:space="preserve"> Load</w:t>
      </w:r>
      <w:bookmarkEnd w:id="124"/>
    </w:p>
    <w:p w14:paraId="31A88A7B" w14:textId="77777777" w:rsidR="00962735" w:rsidRDefault="00962735" w:rsidP="00962735">
      <w:pPr>
        <w:rPr>
          <w:rFonts w:cs="Arial"/>
        </w:rPr>
      </w:pPr>
      <w:r w:rsidRPr="00962735">
        <w:rPr>
          <w:rFonts w:cs="Arial"/>
          <w:b/>
        </w:rPr>
        <w:t>Mid-Tier</w:t>
      </w:r>
      <w:r>
        <w:rPr>
          <w:rFonts w:cs="Arial"/>
        </w:rPr>
        <w:t>: Primary only</w:t>
      </w:r>
    </w:p>
    <w:p w14:paraId="29D55791" w14:textId="77777777" w:rsidR="00962735" w:rsidRPr="00962735" w:rsidRDefault="00962735" w:rsidP="00962735"/>
    <w:p w14:paraId="788D2911" w14:textId="77777777" w:rsidR="00BB4FDD" w:rsidRDefault="00BB4FDD" w:rsidP="00BB4FDD">
      <w:r w:rsidRPr="001916EE">
        <w:rPr>
          <w:b/>
        </w:rPr>
        <w:t>Purpose</w:t>
      </w:r>
      <w:r>
        <w:t xml:space="preserve">: </w:t>
      </w:r>
      <w:r w:rsidRPr="00BB4FDD">
        <w:t>Executes the JI Meta Data job to load EKBS Meta Data changes.</w:t>
      </w:r>
    </w:p>
    <w:p w14:paraId="5A6D77BF" w14:textId="77777777" w:rsidR="00BB4FDD" w:rsidRDefault="00BB4FDD" w:rsidP="00BB4FDD"/>
    <w:p w14:paraId="3497BCEB" w14:textId="77777777" w:rsidR="00BB4FDD" w:rsidRPr="00631DAB" w:rsidRDefault="00BB4FDD" w:rsidP="00BB4FDD">
      <w:r w:rsidRPr="001916EE">
        <w:rPr>
          <w:b/>
        </w:rPr>
        <w:t>Usage</w:t>
      </w:r>
      <w:r w:rsidRPr="00631DAB">
        <w:t xml:space="preserve">: </w:t>
      </w:r>
      <w:r>
        <w:t>JIMetaDataLoad</w:t>
      </w:r>
    </w:p>
    <w:p w14:paraId="3C3757BE" w14:textId="77777777" w:rsidR="00BB4FDD" w:rsidRDefault="00BB4FDD" w:rsidP="00BB4FDD"/>
    <w:p w14:paraId="322DDBBB"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7DEAB7D8" w14:textId="77777777" w:rsidTr="00A22393">
        <w:trPr>
          <w:jc w:val="center"/>
        </w:trPr>
        <w:tc>
          <w:tcPr>
            <w:tcW w:w="0" w:type="auto"/>
            <w:shd w:val="clear" w:color="auto" w:fill="005596" w:themeFill="text2"/>
            <w:vAlign w:val="center"/>
          </w:tcPr>
          <w:p w14:paraId="24536842"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D35EDB"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39C90D52" w14:textId="77777777" w:rsidTr="00A22393">
        <w:trPr>
          <w:jc w:val="center"/>
        </w:trPr>
        <w:tc>
          <w:tcPr>
            <w:tcW w:w="0" w:type="auto"/>
            <w:vAlign w:val="center"/>
          </w:tcPr>
          <w:p w14:paraId="309BD3D4"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51A3751"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110D608" w14:textId="77777777" w:rsidR="00BB4FDD" w:rsidRDefault="00BB4FDD" w:rsidP="00BB4FDD"/>
    <w:p w14:paraId="2DEFE98B"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63003A" w:rsidRPr="00631DAB" w14:paraId="49C00073" w14:textId="77777777" w:rsidTr="000E26E7">
        <w:trPr>
          <w:jc w:val="center"/>
        </w:trPr>
        <w:tc>
          <w:tcPr>
            <w:tcW w:w="0" w:type="auto"/>
            <w:shd w:val="clear" w:color="auto" w:fill="005596" w:themeFill="text2"/>
            <w:vAlign w:val="center"/>
          </w:tcPr>
          <w:p w14:paraId="67DF3E0E" w14:textId="77777777" w:rsidR="0063003A" w:rsidRPr="00631DAB" w:rsidRDefault="0063003A"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5C80A4" w14:textId="77777777" w:rsidR="0063003A" w:rsidRPr="00631DAB" w:rsidRDefault="0063003A"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63003A" w:rsidRPr="00631DAB" w14:paraId="1F977416" w14:textId="77777777" w:rsidTr="000E26E7">
        <w:trPr>
          <w:jc w:val="center"/>
        </w:trPr>
        <w:tc>
          <w:tcPr>
            <w:tcW w:w="0" w:type="auto"/>
            <w:vAlign w:val="center"/>
          </w:tcPr>
          <w:p w14:paraId="65DE12C4"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382E4FD"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63003A" w:rsidRPr="00631DAB" w14:paraId="540C11D5" w14:textId="77777777" w:rsidTr="000E26E7">
        <w:trPr>
          <w:jc w:val="center"/>
        </w:trPr>
        <w:tc>
          <w:tcPr>
            <w:tcW w:w="0" w:type="auto"/>
            <w:vAlign w:val="center"/>
          </w:tcPr>
          <w:p w14:paraId="104D2FFC"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C368EAA"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6917909F" w14:textId="77777777" w:rsidTr="000E26E7">
        <w:trPr>
          <w:jc w:val="center"/>
        </w:trPr>
        <w:tc>
          <w:tcPr>
            <w:tcW w:w="0" w:type="auto"/>
            <w:vAlign w:val="center"/>
          </w:tcPr>
          <w:p w14:paraId="6E14FECE" w14:textId="77777777" w:rsidR="0063003A" w:rsidRDefault="0063003A"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6800A4A" w14:textId="77777777" w:rsidR="0063003A"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8141880" w14:textId="77777777" w:rsidR="008657C0" w:rsidRDefault="008657C0" w:rsidP="008657C0">
      <w:pPr>
        <w:rPr>
          <w:b/>
        </w:rPr>
      </w:pPr>
    </w:p>
    <w:p w14:paraId="45FCC030" w14:textId="77777777" w:rsidR="00BB4FDD" w:rsidRPr="00BB4FDD" w:rsidRDefault="008D147B" w:rsidP="00BB4FDD">
      <w:r>
        <w:rPr>
          <w:b/>
        </w:rPr>
        <w:t>Workflow:</w:t>
      </w:r>
    </w:p>
    <w:p w14:paraId="0C65DB8A" w14:textId="3A15FC9C" w:rsidR="00EC5BCB" w:rsidRPr="00EC5BCB" w:rsidRDefault="00727BA1" w:rsidP="00BB2F9B">
      <w:pPr>
        <w:jc w:val="center"/>
      </w:pPr>
      <w:r>
        <w:rPr>
          <w:noProof/>
        </w:rPr>
        <w:object w:dxaOrig="4200" w:dyaOrig="7080" w14:anchorId="0A8A7FB9">
          <v:shape id="_x0000_i1041" type="#_x0000_t75" alt="" style="width:157.85pt;height:265.85pt" o:ole="">
            <v:imagedata r:id="rId51" o:title=""/>
          </v:shape>
          <o:OLEObject Type="Embed" ProgID="Visio.Drawing.11" ShapeID="_x0000_i1041" DrawAspect="Content" ObjectID="_1637663990" r:id="rId52"/>
        </w:object>
      </w:r>
    </w:p>
    <w:p w14:paraId="3AA3F867" w14:textId="77777777" w:rsidR="00EC5BCB" w:rsidRDefault="00EC5BCB" w:rsidP="00BB2F9B">
      <w:r>
        <w:br w:type="page"/>
      </w:r>
    </w:p>
    <w:p w14:paraId="3F7D54E5" w14:textId="77777777" w:rsidR="00D62C07" w:rsidRDefault="00D62C07" w:rsidP="00D62C07">
      <w:pPr>
        <w:pStyle w:val="Heading2"/>
      </w:pPr>
      <w:bookmarkStart w:id="125" w:name="_Plan_Cube_Sync"/>
      <w:bookmarkStart w:id="126" w:name="_Toc526842128"/>
      <w:bookmarkEnd w:id="125"/>
      <w:r>
        <w:lastRenderedPageBreak/>
        <w:t>P</w:t>
      </w:r>
      <w:r w:rsidR="005A6F26">
        <w:t>lan Cube Sync</w:t>
      </w:r>
      <w:bookmarkEnd w:id="126"/>
    </w:p>
    <w:p w14:paraId="462EA7FD" w14:textId="77777777" w:rsidR="00962735" w:rsidRDefault="00962735" w:rsidP="00962735">
      <w:pPr>
        <w:rPr>
          <w:rFonts w:cs="Arial"/>
        </w:rPr>
      </w:pPr>
      <w:r w:rsidRPr="00962735">
        <w:rPr>
          <w:rFonts w:cs="Arial"/>
          <w:b/>
        </w:rPr>
        <w:t>Mid-Tier</w:t>
      </w:r>
      <w:r>
        <w:rPr>
          <w:rFonts w:cs="Arial"/>
        </w:rPr>
        <w:t>: Primary and Secondary</w:t>
      </w:r>
    </w:p>
    <w:p w14:paraId="06EF63BD" w14:textId="77777777" w:rsidR="00962735" w:rsidRPr="00962735" w:rsidRDefault="00962735" w:rsidP="00962735"/>
    <w:p w14:paraId="28D2006F" w14:textId="77777777" w:rsidR="00853CF7" w:rsidRDefault="00853CF7" w:rsidP="00853CF7">
      <w:r w:rsidRPr="001916EE">
        <w:rPr>
          <w:b/>
        </w:rPr>
        <w:t>Purpose</w:t>
      </w:r>
      <w:r>
        <w:t>: Multithreads the execution of multiple Quartz Cube structure and data syncs.</w:t>
      </w:r>
      <w:r w:rsidR="003E10FE">
        <w:t xml:space="preserve">  Quartz Cubes are those that contain User Plan data only.</w:t>
      </w:r>
    </w:p>
    <w:p w14:paraId="1B6773B3" w14:textId="77777777" w:rsidR="00853CF7" w:rsidRDefault="00853CF7" w:rsidP="00853CF7"/>
    <w:p w14:paraId="6ACE578B" w14:textId="77777777" w:rsidR="00853CF7" w:rsidRPr="00631DAB" w:rsidRDefault="00853CF7" w:rsidP="00853CF7">
      <w:r w:rsidRPr="001916EE">
        <w:rPr>
          <w:b/>
        </w:rPr>
        <w:t>Usage</w:t>
      </w:r>
      <w:r w:rsidRPr="00631DAB">
        <w:t xml:space="preserve">: </w:t>
      </w:r>
      <w:r>
        <w:t>PlanCubeSync</w:t>
      </w:r>
    </w:p>
    <w:p w14:paraId="09014E36" w14:textId="77777777" w:rsidR="00853CF7" w:rsidRDefault="00853CF7" w:rsidP="00853CF7"/>
    <w:p w14:paraId="12221183" w14:textId="77777777" w:rsidR="00853CF7" w:rsidRDefault="00853CF7" w:rsidP="00853CF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53CF7" w:rsidRPr="00DB31D1" w14:paraId="137976E6" w14:textId="77777777" w:rsidTr="00A22393">
        <w:trPr>
          <w:jc w:val="center"/>
        </w:trPr>
        <w:tc>
          <w:tcPr>
            <w:tcW w:w="0" w:type="auto"/>
            <w:shd w:val="clear" w:color="auto" w:fill="005596" w:themeFill="text2"/>
            <w:vAlign w:val="center"/>
          </w:tcPr>
          <w:p w14:paraId="4006824A" w14:textId="77777777" w:rsidR="00853CF7" w:rsidRPr="00DB31D1" w:rsidRDefault="00853CF7"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4C13775" w14:textId="77777777" w:rsidR="00853CF7" w:rsidRPr="00DB31D1" w:rsidRDefault="00853CF7"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53CF7" w:rsidRPr="00DB31D1" w14:paraId="7CA7A375" w14:textId="77777777" w:rsidTr="00A22393">
        <w:trPr>
          <w:jc w:val="center"/>
        </w:trPr>
        <w:tc>
          <w:tcPr>
            <w:tcW w:w="0" w:type="auto"/>
            <w:vAlign w:val="center"/>
          </w:tcPr>
          <w:p w14:paraId="35D2FE8B" w14:textId="77777777" w:rsidR="00853CF7" w:rsidRPr="00DB31D1" w:rsidRDefault="00853CF7"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7A7BDBAE" w14:textId="77777777" w:rsidR="00853CF7" w:rsidRPr="00DB31D1"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636CC72" w14:textId="77777777" w:rsidR="00853CF7" w:rsidRDefault="00853CF7" w:rsidP="00853CF7"/>
    <w:p w14:paraId="3F4DFE84" w14:textId="77777777" w:rsidR="00853CF7" w:rsidRPr="0080426D" w:rsidRDefault="00853CF7" w:rsidP="00853CF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53CF7" w:rsidRPr="00631DAB" w14:paraId="2D63F967" w14:textId="77777777" w:rsidTr="00A22393">
        <w:trPr>
          <w:jc w:val="center"/>
        </w:trPr>
        <w:tc>
          <w:tcPr>
            <w:tcW w:w="0" w:type="auto"/>
            <w:shd w:val="clear" w:color="auto" w:fill="005596" w:themeFill="text2"/>
            <w:vAlign w:val="center"/>
          </w:tcPr>
          <w:p w14:paraId="2E29E446" w14:textId="77777777" w:rsidR="00853CF7" w:rsidRPr="00631DAB" w:rsidRDefault="00853CF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8270E80" w14:textId="77777777" w:rsidR="00853CF7" w:rsidRPr="00631DAB" w:rsidRDefault="00853CF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53CF7" w:rsidRPr="00631DAB" w14:paraId="2C945756" w14:textId="77777777" w:rsidTr="00A22393">
        <w:trPr>
          <w:jc w:val="center"/>
        </w:trPr>
        <w:tc>
          <w:tcPr>
            <w:tcW w:w="0" w:type="auto"/>
            <w:vAlign w:val="center"/>
          </w:tcPr>
          <w:p w14:paraId="6F63A108"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25AE16"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53CF7" w:rsidRPr="00631DAB" w14:paraId="037DA299" w14:textId="77777777" w:rsidTr="00A22393">
        <w:trPr>
          <w:jc w:val="center"/>
        </w:trPr>
        <w:tc>
          <w:tcPr>
            <w:tcW w:w="0" w:type="auto"/>
            <w:vAlign w:val="center"/>
          </w:tcPr>
          <w:p w14:paraId="51E753CF"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28716AC"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5D38075" w14:textId="77777777" w:rsidR="008657C0" w:rsidRDefault="008657C0" w:rsidP="008657C0">
      <w:pPr>
        <w:rPr>
          <w:b/>
        </w:rPr>
      </w:pPr>
    </w:p>
    <w:p w14:paraId="1DF3B6D0" w14:textId="77777777" w:rsidR="00853CF7" w:rsidRPr="00853CF7" w:rsidRDefault="008D147B" w:rsidP="00853CF7">
      <w:r>
        <w:rPr>
          <w:b/>
        </w:rPr>
        <w:t>Workflow:</w:t>
      </w:r>
    </w:p>
    <w:p w14:paraId="29B906C8" w14:textId="77777777" w:rsidR="000013E5" w:rsidRDefault="00C54B69" w:rsidP="00BB2F9B">
      <w:pPr>
        <w:jc w:val="center"/>
      </w:pPr>
      <w:r>
        <w:rPr>
          <w:noProof/>
        </w:rPr>
        <w:object w:dxaOrig="3019" w:dyaOrig="4584" w14:anchorId="7BB31507">
          <v:shape id="_x0000_i1042" type="#_x0000_t75" alt="" style="width:113.55pt;height:171.7pt;mso-width-percent:0;mso-height-percent:0;mso-width-percent:0;mso-height-percent:0" o:ole="">
            <v:imagedata r:id="rId53" o:title=""/>
          </v:shape>
          <o:OLEObject Type="Embed" ProgID="Visio.Drawing.11" ShapeID="_x0000_i1042" DrawAspect="Content" ObjectID="_1637663991" r:id="rId54"/>
        </w:object>
      </w:r>
    </w:p>
    <w:p w14:paraId="3A45E97E" w14:textId="77777777" w:rsidR="000013E5" w:rsidRDefault="000013E5" w:rsidP="00BB2F9B">
      <w:r>
        <w:br w:type="page"/>
      </w:r>
    </w:p>
    <w:p w14:paraId="271B6183" w14:textId="77777777" w:rsidR="00D62C07" w:rsidRDefault="00D62C07" w:rsidP="00D62C07">
      <w:pPr>
        <w:pStyle w:val="Heading2"/>
      </w:pPr>
      <w:bookmarkStart w:id="127" w:name="_Toc526842129"/>
      <w:r>
        <w:lastRenderedPageBreak/>
        <w:t>Plan</w:t>
      </w:r>
      <w:r w:rsidR="005A6F26">
        <w:t xml:space="preserve"> </w:t>
      </w:r>
      <w:r>
        <w:t>Data</w:t>
      </w:r>
      <w:r w:rsidR="005A6F26">
        <w:t xml:space="preserve"> Update</w:t>
      </w:r>
      <w:bookmarkEnd w:id="127"/>
    </w:p>
    <w:p w14:paraId="6078B727" w14:textId="77777777" w:rsidR="00962735" w:rsidRDefault="00962735" w:rsidP="00962735">
      <w:pPr>
        <w:rPr>
          <w:rFonts w:cs="Arial"/>
        </w:rPr>
      </w:pPr>
      <w:r w:rsidRPr="00962735">
        <w:rPr>
          <w:rFonts w:cs="Arial"/>
          <w:b/>
        </w:rPr>
        <w:t>Mid-Tier</w:t>
      </w:r>
      <w:r>
        <w:rPr>
          <w:rFonts w:cs="Arial"/>
        </w:rPr>
        <w:t>: Primary only</w:t>
      </w:r>
    </w:p>
    <w:p w14:paraId="121747D6" w14:textId="77777777" w:rsidR="00962735" w:rsidRPr="00962735" w:rsidRDefault="00962735" w:rsidP="00962735"/>
    <w:p w14:paraId="222B891A" w14:textId="44026910" w:rsidR="00732A11" w:rsidRDefault="00732A11" w:rsidP="00732A11">
      <w:r w:rsidRPr="001916EE">
        <w:rPr>
          <w:b/>
        </w:rPr>
        <w:t>Purpose</w:t>
      </w:r>
      <w:r>
        <w:t xml:space="preserve">: Executes EKBF Commands to load fact data into Granite for a single User Plan FTF and then </w:t>
      </w:r>
      <w:r w:rsidR="00C57413">
        <w:t xml:space="preserve">optionally </w:t>
      </w:r>
      <w:r>
        <w:t>purges th</w:t>
      </w:r>
      <w:r w:rsidR="001408A0">
        <w:t>e contents of the staging table.  If there are errors in the processing of data, the staging table will not be purged.</w:t>
      </w:r>
    </w:p>
    <w:p w14:paraId="7B37724C" w14:textId="77777777" w:rsidR="00732A11" w:rsidRDefault="00732A11" w:rsidP="00732A11"/>
    <w:p w14:paraId="1928D53B" w14:textId="55461ED8" w:rsidR="00732A11" w:rsidRPr="00631DAB" w:rsidRDefault="00732A11" w:rsidP="00732A11">
      <w:r w:rsidRPr="001916EE">
        <w:rPr>
          <w:b/>
        </w:rPr>
        <w:t>Usage</w:t>
      </w:r>
      <w:r w:rsidRPr="00631DAB">
        <w:t xml:space="preserve">: </w:t>
      </w:r>
      <w:r>
        <w:t>PlanDataUpdate [FTF]</w:t>
      </w:r>
      <w:r w:rsidR="00C57413">
        <w:t xml:space="preserve"> [retain/truncate]</w:t>
      </w:r>
    </w:p>
    <w:p w14:paraId="4E890995" w14:textId="77777777" w:rsidR="00732A11" w:rsidRDefault="00732A11" w:rsidP="00732A11"/>
    <w:p w14:paraId="7A41681A" w14:textId="77777777" w:rsidR="00732A11" w:rsidRDefault="00732A11" w:rsidP="00732A1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732A11" w:rsidRPr="00631DAB" w14:paraId="5F77ACE9" w14:textId="77777777" w:rsidTr="00A22393">
        <w:trPr>
          <w:jc w:val="center"/>
        </w:trPr>
        <w:tc>
          <w:tcPr>
            <w:tcW w:w="0" w:type="auto"/>
            <w:shd w:val="clear" w:color="auto" w:fill="005596" w:themeFill="text2"/>
            <w:vAlign w:val="center"/>
          </w:tcPr>
          <w:p w14:paraId="3A439885" w14:textId="77777777" w:rsidR="00732A11" w:rsidRPr="00631DAB" w:rsidRDefault="00732A1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E3EEF85" w14:textId="77777777" w:rsidR="00732A11" w:rsidRPr="00631DAB" w:rsidRDefault="00732A1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32A11" w:rsidRPr="00631DAB" w14:paraId="7458C36F" w14:textId="77777777" w:rsidTr="00A22393">
        <w:trPr>
          <w:jc w:val="center"/>
        </w:trPr>
        <w:tc>
          <w:tcPr>
            <w:tcW w:w="0" w:type="auto"/>
            <w:vAlign w:val="center"/>
          </w:tcPr>
          <w:p w14:paraId="0D31608E" w14:textId="77777777" w:rsidR="00732A11" w:rsidRPr="00B650A8" w:rsidRDefault="00732A11"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51EF5E" w14:textId="77777777" w:rsidR="00732A11" w:rsidRPr="00631DAB" w:rsidRDefault="00732A1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415CAA06" w14:textId="77777777" w:rsidTr="00A22393">
        <w:trPr>
          <w:jc w:val="center"/>
        </w:trPr>
        <w:tc>
          <w:tcPr>
            <w:tcW w:w="0" w:type="auto"/>
            <w:vAlign w:val="center"/>
          </w:tcPr>
          <w:p w14:paraId="3ABBDDFF" w14:textId="674004E0" w:rsidR="00C57413" w:rsidRDefault="00C57413" w:rsidP="00C5741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544049D1" w14:textId="6255951F" w:rsidR="00C57413" w:rsidRDefault="00C57413" w:rsidP="00C5741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C4E74CF" w14:textId="77777777" w:rsidR="00732A11" w:rsidRDefault="00732A11" w:rsidP="00732A11"/>
    <w:p w14:paraId="38E3E9DD" w14:textId="77777777" w:rsidR="00732A11" w:rsidRPr="0080426D" w:rsidRDefault="00732A11" w:rsidP="00732A1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3A15D6AB" w14:textId="77777777" w:rsidTr="000E26E7">
        <w:trPr>
          <w:jc w:val="center"/>
        </w:trPr>
        <w:tc>
          <w:tcPr>
            <w:tcW w:w="0" w:type="auto"/>
            <w:shd w:val="clear" w:color="auto" w:fill="005596" w:themeFill="text2"/>
            <w:vAlign w:val="center"/>
          </w:tcPr>
          <w:p w14:paraId="1A8F93C3"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1245677"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7D854079" w14:textId="77777777" w:rsidTr="000E26E7">
        <w:trPr>
          <w:jc w:val="center"/>
        </w:trPr>
        <w:tc>
          <w:tcPr>
            <w:tcW w:w="0" w:type="auto"/>
            <w:vAlign w:val="center"/>
          </w:tcPr>
          <w:p w14:paraId="72D923E0"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F424CB4"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7051C10A" w14:textId="77777777" w:rsidTr="000E26E7">
        <w:trPr>
          <w:jc w:val="center"/>
        </w:trPr>
        <w:tc>
          <w:tcPr>
            <w:tcW w:w="0" w:type="auto"/>
            <w:vAlign w:val="center"/>
          </w:tcPr>
          <w:p w14:paraId="7C074CCD"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F1A5593"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33E1334F" w14:textId="77777777" w:rsidTr="000E26E7">
        <w:trPr>
          <w:jc w:val="center"/>
        </w:trPr>
        <w:tc>
          <w:tcPr>
            <w:tcW w:w="0" w:type="auto"/>
            <w:vAlign w:val="center"/>
          </w:tcPr>
          <w:p w14:paraId="0B679845"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0493774"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617A3331" w14:textId="77777777" w:rsidR="008657C0" w:rsidRDefault="008657C0" w:rsidP="008657C0">
      <w:pPr>
        <w:rPr>
          <w:b/>
        </w:rPr>
      </w:pPr>
    </w:p>
    <w:p w14:paraId="280AC24F" w14:textId="77777777" w:rsidR="00BC5E05" w:rsidRDefault="00BC5E05" w:rsidP="00373558">
      <w:pPr>
        <w:tabs>
          <w:tab w:val="left" w:pos="7875"/>
        </w:tabs>
        <w:rPr>
          <w:b/>
        </w:rPr>
      </w:pPr>
      <w:r>
        <w:rPr>
          <w:b/>
        </w:rPr>
        <w:t>Server Command Lines:</w:t>
      </w:r>
      <w:r w:rsidR="00373558">
        <w:rPr>
          <w:b/>
        </w:rPr>
        <w:tab/>
      </w:r>
    </w:p>
    <w:p w14:paraId="3FCD0C91" w14:textId="77777777" w:rsidR="00BC5E05" w:rsidRDefault="00ED5B7F" w:rsidP="00BC5E05">
      <w:pPr>
        <w:jc w:val="left"/>
      </w:pPr>
      <w:hyperlink w:anchor="_Foundation_Plan_Data" w:history="1">
        <w:r w:rsidR="00BC5E05" w:rsidRPr="008804F6">
          <w:rPr>
            <w:rStyle w:val="Hyperlink"/>
          </w:rPr>
          <w:t>pkbfdatupd</w:t>
        </w:r>
      </w:hyperlink>
      <w:r w:rsidR="00BC5E05">
        <w:t xml:space="preserve"> / </w:t>
      </w:r>
      <w:r w:rsidR="00BC5E05" w:rsidRPr="002E7D32">
        <w:rPr>
          <w:i/>
        </w:rPr>
        <w:t xml:space="preserve">[FTF] </w:t>
      </w:r>
      <w:r w:rsidR="00BC5E05" w:rsidRPr="00BC5E05">
        <w:t>dropindexgranite=y</w:t>
      </w:r>
    </w:p>
    <w:p w14:paraId="3867F589" w14:textId="77777777" w:rsidR="00BC5E05" w:rsidRPr="00BC5E05" w:rsidRDefault="00ED5B7F" w:rsidP="00BC5E05">
      <w:pPr>
        <w:jc w:val="left"/>
      </w:pPr>
      <w:hyperlink w:anchor="_Foundation_Data_Update" w:history="1">
        <w:r w:rsidR="00BC5E05" w:rsidRPr="008804F6">
          <w:rPr>
            <w:rStyle w:val="Hyperlink"/>
          </w:rPr>
          <w:t>pkbfdatupd</w:t>
        </w:r>
      </w:hyperlink>
      <w:r w:rsidR="00BC5E05" w:rsidRPr="00FE5B3F">
        <w:t xml:space="preserve"> / </w:t>
      </w:r>
      <w:r w:rsidR="00BC5E05" w:rsidRPr="002E7D32">
        <w:rPr>
          <w:i/>
        </w:rPr>
        <w:t>[FTF]</w:t>
      </w:r>
      <w:r w:rsidR="00BC5E05" w:rsidRPr="00FE5B3F">
        <w:t xml:space="preserve"> </w:t>
      </w:r>
      <w:r w:rsidR="00BC5E05" w:rsidRPr="00BC5E05">
        <w:t>dropindexgranite=y restart=y</w:t>
      </w:r>
    </w:p>
    <w:p w14:paraId="074360F7" w14:textId="77777777" w:rsidR="00BC5E05" w:rsidRDefault="00BC5E05" w:rsidP="00BC5E05">
      <w:pPr>
        <w:jc w:val="left"/>
      </w:pPr>
    </w:p>
    <w:p w14:paraId="3EEB8F30" w14:textId="77777777" w:rsidR="00BC5E05" w:rsidRDefault="00ED5B7F" w:rsidP="00BC5E05">
      <w:pPr>
        <w:jc w:val="left"/>
      </w:pPr>
      <w:hyperlink w:anchor="_Foundation_Data_Remove" w:history="1">
        <w:r w:rsidR="00BC5E05" w:rsidRPr="008804F6">
          <w:rPr>
            <w:rStyle w:val="Hyperlink"/>
          </w:rPr>
          <w:t>pkbfdatrm</w:t>
        </w:r>
      </w:hyperlink>
      <w:r w:rsidR="00BC5E05" w:rsidRPr="00FE5B3F">
        <w:t xml:space="preserve"> / type=</w:t>
      </w:r>
      <w:r w:rsidR="001C6587">
        <w:t>inputsources</w:t>
      </w:r>
      <w:r w:rsidR="00BC5E05" w:rsidRPr="00FE5B3F">
        <w:t xml:space="preserve"> ftf=</w:t>
      </w:r>
      <w:r w:rsidR="00BC5E05" w:rsidRPr="002E7D32">
        <w:rPr>
          <w:i/>
        </w:rPr>
        <w:t>[FTF]</w:t>
      </w:r>
      <w:r w:rsidR="00BC5E05" w:rsidRPr="00FE5B3F">
        <w:t xml:space="preserve"> analyze=n empty=y</w:t>
      </w:r>
    </w:p>
    <w:p w14:paraId="6DE10BC3" w14:textId="77777777" w:rsidR="00BC5E05" w:rsidRDefault="00ED5B7F" w:rsidP="00BC5E05">
      <w:pPr>
        <w:jc w:val="left"/>
      </w:pPr>
      <w:hyperlink w:anchor="_Foundation_Data_Remove" w:history="1">
        <w:r w:rsidR="00BC5E05" w:rsidRPr="008804F6">
          <w:rPr>
            <w:rStyle w:val="Hyperlink"/>
          </w:rPr>
          <w:t>pkbfdatrm</w:t>
        </w:r>
      </w:hyperlink>
      <w:r w:rsidR="00BC5E05" w:rsidRPr="00FE5B3F">
        <w:t xml:space="preserve"> / type=</w:t>
      </w:r>
      <w:r w:rsidR="001C6587">
        <w:t>inputsources</w:t>
      </w:r>
      <w:r w:rsidR="00BC5E05" w:rsidRPr="00FE5B3F">
        <w:t xml:space="preserve"> ftf=</w:t>
      </w:r>
      <w:r w:rsidR="00BC5E05" w:rsidRPr="002E7D32">
        <w:rPr>
          <w:i/>
        </w:rPr>
        <w:t xml:space="preserve">[FTF] </w:t>
      </w:r>
      <w:r w:rsidR="00BC5E05" w:rsidRPr="00FE5B3F">
        <w:t>analyze=n empty=y restart=s</w:t>
      </w:r>
    </w:p>
    <w:p w14:paraId="6D8D242F" w14:textId="77777777" w:rsidR="00BC5E05" w:rsidRDefault="00BC5E05">
      <w:pPr>
        <w:jc w:val="left"/>
        <w:rPr>
          <w:b/>
        </w:rPr>
      </w:pPr>
      <w:r>
        <w:rPr>
          <w:b/>
        </w:rPr>
        <w:br w:type="page"/>
      </w:r>
    </w:p>
    <w:p w14:paraId="5AB21216" w14:textId="77777777" w:rsidR="00732A11" w:rsidRPr="00732A11" w:rsidRDefault="008D147B" w:rsidP="00732A11">
      <w:r>
        <w:rPr>
          <w:b/>
        </w:rPr>
        <w:lastRenderedPageBreak/>
        <w:t>Workflow:</w:t>
      </w:r>
    </w:p>
    <w:p w14:paraId="7C6CCF4C" w14:textId="77777777" w:rsidR="00D62C07" w:rsidRDefault="00C54B69" w:rsidP="00E150E3">
      <w:pPr>
        <w:pStyle w:val="JDAnormal"/>
        <w:jc w:val="center"/>
        <w:rPr>
          <w:rFonts w:ascii="Arial" w:hAnsi="Arial" w:cs="Arial"/>
          <w:sz w:val="20"/>
          <w:szCs w:val="20"/>
        </w:rPr>
      </w:pPr>
      <w:r>
        <w:rPr>
          <w:noProof/>
        </w:rPr>
        <w:object w:dxaOrig="7110" w:dyaOrig="9714" w14:anchorId="4D15CE26">
          <v:shape id="_x0000_i1043" type="#_x0000_t75" alt="" style="width:267.25pt;height:364.15pt;mso-width-percent:0;mso-height-percent:0;mso-width-percent:0;mso-height-percent:0" o:ole="">
            <v:imagedata r:id="rId55" o:title=""/>
          </v:shape>
          <o:OLEObject Type="Embed" ProgID="Visio.Drawing.11" ShapeID="_x0000_i1043" DrawAspect="Content" ObjectID="_1637663992" r:id="rId56"/>
        </w:object>
      </w:r>
    </w:p>
    <w:p w14:paraId="755999BB" w14:textId="77777777" w:rsidR="005920DE" w:rsidRDefault="005920DE" w:rsidP="005920DE">
      <w:pPr>
        <w:pStyle w:val="JDAnormal"/>
      </w:pPr>
      <w:r w:rsidRPr="001A185B">
        <w:rPr>
          <w:b/>
        </w:rPr>
        <w:t>Not depicted in above diagram:</w:t>
      </w:r>
      <w:r>
        <w:t xml:space="preserve"> If the staging table is empty, a FDU/FDR is not performed.  However, if a restart is pending, the FDU or FDR will be restarted.</w:t>
      </w:r>
    </w:p>
    <w:p w14:paraId="096B9658" w14:textId="77777777" w:rsidR="00713C2B" w:rsidRDefault="00713C2B" w:rsidP="005920DE">
      <w:r>
        <w:br w:type="page"/>
      </w:r>
    </w:p>
    <w:p w14:paraId="7F7367BC" w14:textId="77777777" w:rsidR="00D62C07" w:rsidRDefault="00D62C07" w:rsidP="00D62C07">
      <w:pPr>
        <w:pStyle w:val="Heading2"/>
      </w:pPr>
      <w:bookmarkStart w:id="128" w:name="_Quartz_Cube_Sync"/>
      <w:bookmarkStart w:id="129" w:name="_Toc526842130"/>
      <w:bookmarkEnd w:id="128"/>
      <w:r>
        <w:lastRenderedPageBreak/>
        <w:t>Q</w:t>
      </w:r>
      <w:r w:rsidR="005A6F26">
        <w:t>uartz Cube Sync</w:t>
      </w:r>
      <w:bookmarkEnd w:id="129"/>
    </w:p>
    <w:p w14:paraId="095F993A" w14:textId="77777777" w:rsidR="00962735" w:rsidRDefault="00962735" w:rsidP="00962735">
      <w:pPr>
        <w:rPr>
          <w:rFonts w:cs="Arial"/>
        </w:rPr>
      </w:pPr>
      <w:r w:rsidRPr="00962735">
        <w:rPr>
          <w:rFonts w:cs="Arial"/>
          <w:b/>
        </w:rPr>
        <w:t>Mid-Tier</w:t>
      </w:r>
      <w:r>
        <w:rPr>
          <w:rFonts w:cs="Arial"/>
        </w:rPr>
        <w:t>: Primary and Secondary</w:t>
      </w:r>
    </w:p>
    <w:p w14:paraId="3385F859" w14:textId="77777777" w:rsidR="00962735" w:rsidRPr="00962735" w:rsidRDefault="00962735" w:rsidP="00962735"/>
    <w:p w14:paraId="3595439A" w14:textId="77777777" w:rsidR="00F714BF" w:rsidRDefault="00F714BF" w:rsidP="00F714BF">
      <w:r w:rsidRPr="001916EE">
        <w:rPr>
          <w:b/>
        </w:rPr>
        <w:t>Purpose</w:t>
      </w:r>
      <w:r>
        <w:t>: Multithreads the execution of multiple Quartz Cube structure and data syncs.  This script includes both Actuals and User Plan Quartz Cubes.</w:t>
      </w:r>
    </w:p>
    <w:p w14:paraId="3A4F398C" w14:textId="77777777" w:rsidR="00F714BF" w:rsidRDefault="00F714BF" w:rsidP="00F714BF"/>
    <w:p w14:paraId="0C5F7818" w14:textId="77777777" w:rsidR="00F714BF" w:rsidRPr="00631DAB" w:rsidRDefault="00F714BF" w:rsidP="00F714BF">
      <w:r w:rsidRPr="001916EE">
        <w:rPr>
          <w:b/>
        </w:rPr>
        <w:t>Usage</w:t>
      </w:r>
      <w:r w:rsidRPr="00631DAB">
        <w:t xml:space="preserve">: </w:t>
      </w:r>
      <w:r w:rsidR="00A63F03">
        <w:t>QuartzCubeSync</w:t>
      </w:r>
    </w:p>
    <w:p w14:paraId="458EE817" w14:textId="77777777" w:rsidR="00F714BF" w:rsidRDefault="00F714BF" w:rsidP="00F714BF"/>
    <w:p w14:paraId="166A9D1D" w14:textId="77777777" w:rsidR="00F714BF" w:rsidRDefault="00F714BF" w:rsidP="00F714B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14BF" w:rsidRPr="00631DAB" w14:paraId="0FB878B6" w14:textId="77777777" w:rsidTr="00A22393">
        <w:trPr>
          <w:jc w:val="center"/>
        </w:trPr>
        <w:tc>
          <w:tcPr>
            <w:tcW w:w="0" w:type="auto"/>
            <w:shd w:val="clear" w:color="auto" w:fill="005596" w:themeFill="text2"/>
            <w:vAlign w:val="center"/>
          </w:tcPr>
          <w:p w14:paraId="131A2473" w14:textId="77777777" w:rsidR="00F714BF" w:rsidRPr="00631DAB" w:rsidRDefault="00F714B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CF50B1E"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6F89DD66" w14:textId="77777777" w:rsidTr="00A22393">
        <w:trPr>
          <w:jc w:val="center"/>
        </w:trPr>
        <w:tc>
          <w:tcPr>
            <w:tcW w:w="0" w:type="auto"/>
            <w:vAlign w:val="center"/>
          </w:tcPr>
          <w:p w14:paraId="32FB8681" w14:textId="77777777" w:rsidR="00F714BF" w:rsidRPr="00B650A8" w:rsidRDefault="00A63F03"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663D907" w14:textId="77777777" w:rsidR="00F714BF" w:rsidRPr="00631DAB" w:rsidRDefault="00A63F0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6FF75A3" w14:textId="77777777" w:rsidR="00F714BF" w:rsidRDefault="00F714BF" w:rsidP="00F714BF"/>
    <w:p w14:paraId="6150B120" w14:textId="77777777" w:rsidR="00F714BF" w:rsidRPr="0080426D" w:rsidRDefault="00F714BF" w:rsidP="00F714B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14BF" w:rsidRPr="00631DAB" w14:paraId="735E35E6" w14:textId="77777777" w:rsidTr="00A22393">
        <w:trPr>
          <w:jc w:val="center"/>
        </w:trPr>
        <w:tc>
          <w:tcPr>
            <w:tcW w:w="0" w:type="auto"/>
            <w:shd w:val="clear" w:color="auto" w:fill="005596" w:themeFill="text2"/>
            <w:vAlign w:val="center"/>
          </w:tcPr>
          <w:p w14:paraId="6FA7FA54" w14:textId="77777777" w:rsidR="00F714BF" w:rsidRPr="00631DAB" w:rsidRDefault="00F714B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A3B6353"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4B0C524B" w14:textId="77777777" w:rsidTr="00A22393">
        <w:trPr>
          <w:jc w:val="center"/>
        </w:trPr>
        <w:tc>
          <w:tcPr>
            <w:tcW w:w="0" w:type="auto"/>
            <w:vAlign w:val="center"/>
          </w:tcPr>
          <w:p w14:paraId="0046B517"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39DE2A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14BF" w:rsidRPr="00631DAB" w14:paraId="4ADDC3F0" w14:textId="77777777" w:rsidTr="00A22393">
        <w:trPr>
          <w:jc w:val="center"/>
        </w:trPr>
        <w:tc>
          <w:tcPr>
            <w:tcW w:w="0" w:type="auto"/>
            <w:vAlign w:val="center"/>
          </w:tcPr>
          <w:p w14:paraId="32BDEF9F"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B9E819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8B2985E" w14:textId="77777777" w:rsidR="008657C0" w:rsidRDefault="008657C0" w:rsidP="008657C0">
      <w:pPr>
        <w:rPr>
          <w:b/>
        </w:rPr>
      </w:pPr>
    </w:p>
    <w:p w14:paraId="368C213F" w14:textId="77777777" w:rsidR="00F714BF" w:rsidRPr="00F714BF" w:rsidRDefault="008D147B" w:rsidP="00F714BF">
      <w:r>
        <w:rPr>
          <w:b/>
        </w:rPr>
        <w:t>Workflow:</w:t>
      </w:r>
    </w:p>
    <w:p w14:paraId="38E43239" w14:textId="77777777" w:rsidR="00713C2B" w:rsidRDefault="00C54B69" w:rsidP="00BB2F9B">
      <w:pPr>
        <w:jc w:val="center"/>
      </w:pPr>
      <w:r>
        <w:rPr>
          <w:noProof/>
        </w:rPr>
        <w:object w:dxaOrig="3019" w:dyaOrig="4584" w14:anchorId="29689768">
          <v:shape id="_x0000_i1044" type="#_x0000_t75" alt="" style="width:113.55pt;height:171.7pt;mso-width-percent:0;mso-height-percent:0;mso-width-percent:0;mso-height-percent:0" o:ole="">
            <v:imagedata r:id="rId57" o:title=""/>
          </v:shape>
          <o:OLEObject Type="Embed" ProgID="Visio.Drawing.11" ShapeID="_x0000_i1044" DrawAspect="Content" ObjectID="_1637663993" r:id="rId58"/>
        </w:object>
      </w:r>
    </w:p>
    <w:p w14:paraId="2567815C" w14:textId="77777777" w:rsidR="00713C2B" w:rsidRDefault="00713C2B" w:rsidP="00BB2F9B">
      <w:r>
        <w:br w:type="page"/>
      </w:r>
    </w:p>
    <w:p w14:paraId="4DFDC472" w14:textId="172B6772" w:rsidR="001A655A" w:rsidRDefault="001A655A" w:rsidP="001A655A">
      <w:pPr>
        <w:pStyle w:val="Heading2"/>
      </w:pPr>
      <w:bookmarkStart w:id="130" w:name="_Rebuild_Contexts"/>
      <w:bookmarkStart w:id="131" w:name="_Toc526842131"/>
      <w:bookmarkEnd w:id="130"/>
      <w:r>
        <w:lastRenderedPageBreak/>
        <w:t>Quartz Purge Aged Data</w:t>
      </w:r>
      <w:bookmarkEnd w:id="131"/>
    </w:p>
    <w:p w14:paraId="1B662DE5" w14:textId="77777777" w:rsidR="001A655A" w:rsidRDefault="001A655A" w:rsidP="001A655A">
      <w:pPr>
        <w:rPr>
          <w:rFonts w:cs="Arial"/>
        </w:rPr>
      </w:pPr>
      <w:r w:rsidRPr="00962735">
        <w:rPr>
          <w:rFonts w:cs="Arial"/>
          <w:b/>
        </w:rPr>
        <w:t>Mid-Tier</w:t>
      </w:r>
      <w:r>
        <w:rPr>
          <w:rFonts w:cs="Arial"/>
        </w:rPr>
        <w:t>: Primary and Secondary</w:t>
      </w:r>
    </w:p>
    <w:p w14:paraId="39FB73EC" w14:textId="77777777" w:rsidR="001A655A" w:rsidRPr="00962735" w:rsidRDefault="001A655A" w:rsidP="001A655A"/>
    <w:p w14:paraId="7E9AF461" w14:textId="3293AAE5" w:rsidR="001A655A" w:rsidRDefault="001A655A" w:rsidP="001A655A">
      <w:r w:rsidRPr="001916EE">
        <w:rPr>
          <w:b/>
        </w:rPr>
        <w:t>Purpose</w:t>
      </w:r>
      <w:r>
        <w:t>: Multithreads the execution of multiple Quartz Cube aged data purge processes.</w:t>
      </w:r>
    </w:p>
    <w:p w14:paraId="199E30AA" w14:textId="77777777" w:rsidR="001A655A" w:rsidRDefault="001A655A" w:rsidP="001A655A"/>
    <w:p w14:paraId="64BDB44F" w14:textId="0C97B6FC" w:rsidR="001A655A" w:rsidRPr="00631DAB" w:rsidRDefault="001A655A" w:rsidP="001A655A">
      <w:r w:rsidRPr="001916EE">
        <w:rPr>
          <w:b/>
        </w:rPr>
        <w:t>Usage</w:t>
      </w:r>
      <w:r w:rsidRPr="00631DAB">
        <w:t xml:space="preserve">: </w:t>
      </w:r>
      <w:r>
        <w:t>QuartzPurgeAgedData</w:t>
      </w:r>
    </w:p>
    <w:p w14:paraId="5CBB30A3" w14:textId="77777777" w:rsidR="001A655A" w:rsidRDefault="001A655A" w:rsidP="001A655A"/>
    <w:p w14:paraId="1445B34F" w14:textId="77777777" w:rsidR="001A655A" w:rsidRDefault="001A655A" w:rsidP="001A655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A655A" w:rsidRPr="00631DAB" w14:paraId="162F14BD" w14:textId="77777777" w:rsidTr="00D31C48">
        <w:trPr>
          <w:jc w:val="center"/>
        </w:trPr>
        <w:tc>
          <w:tcPr>
            <w:tcW w:w="0" w:type="auto"/>
            <w:shd w:val="clear" w:color="auto" w:fill="005596" w:themeFill="text2"/>
            <w:vAlign w:val="center"/>
          </w:tcPr>
          <w:p w14:paraId="50FCAC39" w14:textId="77777777" w:rsidR="001A655A" w:rsidRPr="00631DAB" w:rsidRDefault="001A655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867EE56"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0395C0E5" w14:textId="77777777" w:rsidTr="00D31C48">
        <w:trPr>
          <w:jc w:val="center"/>
        </w:trPr>
        <w:tc>
          <w:tcPr>
            <w:tcW w:w="0" w:type="auto"/>
            <w:vAlign w:val="center"/>
          </w:tcPr>
          <w:p w14:paraId="273B52AE" w14:textId="77777777" w:rsidR="001A655A" w:rsidRPr="00B650A8" w:rsidRDefault="001A655A"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9DFA3A5"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315BD67" w14:textId="77777777" w:rsidR="001A655A" w:rsidRDefault="001A655A" w:rsidP="001A655A"/>
    <w:p w14:paraId="140FD257" w14:textId="77777777" w:rsidR="001A655A" w:rsidRPr="0080426D" w:rsidRDefault="001A655A" w:rsidP="001A655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A655A" w:rsidRPr="00631DAB" w14:paraId="77291082" w14:textId="77777777" w:rsidTr="00D31C48">
        <w:trPr>
          <w:jc w:val="center"/>
        </w:trPr>
        <w:tc>
          <w:tcPr>
            <w:tcW w:w="0" w:type="auto"/>
            <w:shd w:val="clear" w:color="auto" w:fill="005596" w:themeFill="text2"/>
            <w:vAlign w:val="center"/>
          </w:tcPr>
          <w:p w14:paraId="3E0516BE" w14:textId="77777777" w:rsidR="001A655A" w:rsidRPr="00631DAB" w:rsidRDefault="001A655A"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464745"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39FC6ED7" w14:textId="77777777" w:rsidTr="00D31C48">
        <w:trPr>
          <w:jc w:val="center"/>
        </w:trPr>
        <w:tc>
          <w:tcPr>
            <w:tcW w:w="0" w:type="auto"/>
            <w:vAlign w:val="center"/>
          </w:tcPr>
          <w:p w14:paraId="7D6B4163"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6B85E0A"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A655A" w:rsidRPr="00631DAB" w14:paraId="1C3FB3F4" w14:textId="77777777" w:rsidTr="00D31C48">
        <w:trPr>
          <w:jc w:val="center"/>
        </w:trPr>
        <w:tc>
          <w:tcPr>
            <w:tcW w:w="0" w:type="auto"/>
            <w:vAlign w:val="center"/>
          </w:tcPr>
          <w:p w14:paraId="2434F357"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E682427"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2E74B91" w14:textId="77777777" w:rsidR="001A655A" w:rsidRDefault="001A655A" w:rsidP="001A655A">
      <w:pPr>
        <w:rPr>
          <w:b/>
        </w:rPr>
      </w:pPr>
    </w:p>
    <w:p w14:paraId="0E4ACECC" w14:textId="77777777" w:rsidR="001A655A" w:rsidRPr="00F714BF" w:rsidRDefault="001A655A" w:rsidP="001A655A">
      <w:r>
        <w:rPr>
          <w:b/>
        </w:rPr>
        <w:t>Workflow:</w:t>
      </w:r>
    </w:p>
    <w:p w14:paraId="2675A668" w14:textId="77777777" w:rsidR="001A655A" w:rsidRDefault="00C54B69" w:rsidP="001A655A">
      <w:pPr>
        <w:jc w:val="center"/>
      </w:pPr>
      <w:r>
        <w:rPr>
          <w:noProof/>
        </w:rPr>
        <w:object w:dxaOrig="3000" w:dyaOrig="4560" w14:anchorId="49324D1E">
          <v:shape id="_x0000_i1045" type="#_x0000_t75" alt="" style="width:111.45pt;height:170.3pt;mso-width-percent:0;mso-height-percent:0;mso-width-percent:0;mso-height-percent:0" o:ole="">
            <v:imagedata r:id="rId59" o:title=""/>
          </v:shape>
          <o:OLEObject Type="Embed" ProgID="Visio.Drawing.11" ShapeID="_x0000_i1045" DrawAspect="Content" ObjectID="_1637663994" r:id="rId60"/>
        </w:object>
      </w:r>
    </w:p>
    <w:p w14:paraId="64452279" w14:textId="77777777" w:rsidR="001A655A" w:rsidRDefault="001A655A" w:rsidP="001A655A">
      <w:r>
        <w:br w:type="page"/>
      </w:r>
    </w:p>
    <w:p w14:paraId="0EDA794C" w14:textId="1398B42F" w:rsidR="00D62C07" w:rsidRDefault="00D62C07" w:rsidP="001A655A">
      <w:pPr>
        <w:pStyle w:val="Heading2"/>
      </w:pPr>
      <w:bookmarkStart w:id="132" w:name="_Toc526842132"/>
      <w:r>
        <w:lastRenderedPageBreak/>
        <w:t>Rebuild</w:t>
      </w:r>
      <w:r w:rsidR="005A6F26">
        <w:t xml:space="preserve"> Contexts</w:t>
      </w:r>
      <w:bookmarkEnd w:id="132"/>
    </w:p>
    <w:p w14:paraId="6E6C0809" w14:textId="77777777" w:rsidR="00962735" w:rsidRDefault="00962735" w:rsidP="00962735">
      <w:pPr>
        <w:rPr>
          <w:rFonts w:cs="Arial"/>
        </w:rPr>
      </w:pPr>
      <w:r w:rsidRPr="00962735">
        <w:rPr>
          <w:rFonts w:cs="Arial"/>
          <w:b/>
        </w:rPr>
        <w:t>Mid-Tier</w:t>
      </w:r>
      <w:r>
        <w:rPr>
          <w:rFonts w:cs="Arial"/>
        </w:rPr>
        <w:t>: Primary only</w:t>
      </w:r>
    </w:p>
    <w:p w14:paraId="417D40A6" w14:textId="77777777" w:rsidR="00962735" w:rsidRPr="00962735" w:rsidRDefault="00962735" w:rsidP="00962735"/>
    <w:p w14:paraId="7D25F20C" w14:textId="77777777" w:rsidR="009B1589" w:rsidRDefault="009B1589" w:rsidP="009B1589">
      <w:r w:rsidRPr="001916EE">
        <w:rPr>
          <w:b/>
        </w:rPr>
        <w:t>Purpose</w:t>
      </w:r>
      <w:r>
        <w:t xml:space="preserve">: </w:t>
      </w:r>
      <w:r w:rsidRPr="009B1589">
        <w:t>Executes EP Mid-Tier command to rebuild all Contexts</w:t>
      </w:r>
      <w:r>
        <w:t>.</w:t>
      </w:r>
    </w:p>
    <w:p w14:paraId="33C3BD15" w14:textId="77777777" w:rsidR="009B1589" w:rsidRDefault="009B1589" w:rsidP="009B1589"/>
    <w:p w14:paraId="773998E1" w14:textId="77777777" w:rsidR="009B1589" w:rsidRPr="00631DAB" w:rsidRDefault="009B1589" w:rsidP="009B1589">
      <w:r w:rsidRPr="001916EE">
        <w:rPr>
          <w:b/>
        </w:rPr>
        <w:t>Usage</w:t>
      </w:r>
      <w:r w:rsidRPr="00631DAB">
        <w:t xml:space="preserve">: </w:t>
      </w:r>
      <w:r>
        <w:t>RebuildContexts</w:t>
      </w:r>
    </w:p>
    <w:p w14:paraId="77AAF02A" w14:textId="77777777" w:rsidR="009B1589" w:rsidRDefault="009B1589" w:rsidP="009B1589"/>
    <w:p w14:paraId="73CC61FB"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0D099BB" w14:textId="77777777" w:rsidTr="00A22393">
        <w:trPr>
          <w:jc w:val="center"/>
        </w:trPr>
        <w:tc>
          <w:tcPr>
            <w:tcW w:w="0" w:type="auto"/>
            <w:shd w:val="clear" w:color="auto" w:fill="005596" w:themeFill="text2"/>
            <w:vAlign w:val="center"/>
          </w:tcPr>
          <w:p w14:paraId="02D7DB97"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0FD7A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151D8F6" w14:textId="77777777" w:rsidTr="00A22393">
        <w:trPr>
          <w:jc w:val="center"/>
        </w:trPr>
        <w:tc>
          <w:tcPr>
            <w:tcW w:w="0" w:type="auto"/>
            <w:vAlign w:val="center"/>
          </w:tcPr>
          <w:p w14:paraId="4DA65BA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217ACEE"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BFD3F8C" w14:textId="77777777" w:rsidR="009B1589" w:rsidRDefault="009B1589" w:rsidP="009B1589"/>
    <w:p w14:paraId="5D7B90BC"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AA1C0A8" w14:textId="77777777" w:rsidTr="00A22393">
        <w:trPr>
          <w:jc w:val="center"/>
        </w:trPr>
        <w:tc>
          <w:tcPr>
            <w:tcW w:w="0" w:type="auto"/>
            <w:shd w:val="clear" w:color="auto" w:fill="005596" w:themeFill="text2"/>
            <w:vAlign w:val="center"/>
          </w:tcPr>
          <w:p w14:paraId="686C62F2"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11CD846"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4021868" w14:textId="77777777" w:rsidTr="00A22393">
        <w:trPr>
          <w:jc w:val="center"/>
        </w:trPr>
        <w:tc>
          <w:tcPr>
            <w:tcW w:w="0" w:type="auto"/>
            <w:vAlign w:val="center"/>
          </w:tcPr>
          <w:p w14:paraId="5A68D4F5"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2BE9260"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7B857029" w14:textId="77777777" w:rsidTr="00A22393">
        <w:trPr>
          <w:jc w:val="center"/>
        </w:trPr>
        <w:tc>
          <w:tcPr>
            <w:tcW w:w="0" w:type="auto"/>
            <w:vAlign w:val="center"/>
          </w:tcPr>
          <w:p w14:paraId="3F6F3C14"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960A422"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92CBD7F" w14:textId="77777777" w:rsidR="009B1589" w:rsidRDefault="009B1589" w:rsidP="009B1589"/>
    <w:p w14:paraId="546E7A7E" w14:textId="77777777" w:rsidR="008657C0" w:rsidRPr="009B1589" w:rsidRDefault="008D147B" w:rsidP="009B1589">
      <w:r>
        <w:rPr>
          <w:b/>
        </w:rPr>
        <w:t>Workflow:</w:t>
      </w:r>
    </w:p>
    <w:p w14:paraId="2D5E06F2" w14:textId="77777777" w:rsidR="009B2B99" w:rsidRDefault="00C54B69" w:rsidP="00BB2F9B">
      <w:pPr>
        <w:jc w:val="center"/>
      </w:pPr>
      <w:r>
        <w:rPr>
          <w:noProof/>
        </w:rPr>
        <w:object w:dxaOrig="1524" w:dyaOrig="4044" w14:anchorId="23743151">
          <v:shape id="_x0000_i1046" type="#_x0000_t75" alt="" style="width:57.45pt;height:153pt;mso-width-percent:0;mso-height-percent:0;mso-width-percent:0;mso-height-percent:0" o:ole="">
            <v:imagedata r:id="rId61" o:title=""/>
          </v:shape>
          <o:OLEObject Type="Embed" ProgID="Visio.Drawing.11" ShapeID="_x0000_i1046" DrawAspect="Content" ObjectID="_1637663995" r:id="rId62"/>
        </w:object>
      </w:r>
    </w:p>
    <w:p w14:paraId="0B3D3D38" w14:textId="77777777" w:rsidR="009B2B99" w:rsidRDefault="009B2B99" w:rsidP="00BB2F9B">
      <w:r>
        <w:br w:type="page"/>
      </w:r>
    </w:p>
    <w:p w14:paraId="476255E0" w14:textId="77777777" w:rsidR="00D62C07" w:rsidRDefault="00D62C07" w:rsidP="00D62C07">
      <w:pPr>
        <w:pStyle w:val="Heading2"/>
      </w:pPr>
      <w:bookmarkStart w:id="133" w:name="_Start_EP_Services"/>
      <w:bookmarkStart w:id="134" w:name="_Toc526842133"/>
      <w:bookmarkEnd w:id="133"/>
      <w:r>
        <w:lastRenderedPageBreak/>
        <w:t>S</w:t>
      </w:r>
      <w:r w:rsidR="005A6F26">
        <w:t>tart EP Services</w:t>
      </w:r>
      <w:bookmarkEnd w:id="134"/>
    </w:p>
    <w:p w14:paraId="2285459F" w14:textId="77777777" w:rsidR="00962735" w:rsidRDefault="00962735" w:rsidP="00962735">
      <w:pPr>
        <w:rPr>
          <w:rFonts w:cs="Arial"/>
        </w:rPr>
      </w:pPr>
      <w:r w:rsidRPr="00962735">
        <w:rPr>
          <w:rFonts w:cs="Arial"/>
          <w:b/>
        </w:rPr>
        <w:t>Mid-Tier</w:t>
      </w:r>
      <w:r>
        <w:rPr>
          <w:rFonts w:cs="Arial"/>
        </w:rPr>
        <w:t>: Primary and Secondary</w:t>
      </w:r>
    </w:p>
    <w:p w14:paraId="6DCCB708" w14:textId="77777777" w:rsidR="00962735" w:rsidRPr="00962735" w:rsidRDefault="00962735" w:rsidP="00962735"/>
    <w:p w14:paraId="619698AD" w14:textId="77777777" w:rsidR="009B1589" w:rsidRDefault="009B1589" w:rsidP="009B1589">
      <w:r w:rsidRPr="001916EE">
        <w:rPr>
          <w:b/>
        </w:rPr>
        <w:t>Purpose</w:t>
      </w:r>
      <w:r>
        <w:t xml:space="preserve">: </w:t>
      </w:r>
      <w:r w:rsidRPr="009B1589">
        <w:t>Restarts IIS and starts EP Mid-Tier Services for a single Mid Tier.</w:t>
      </w:r>
      <w:r w:rsidR="00E203E0">
        <w:t xml:space="preserve">  Services should be started on the secondary mid-tiers first and the primary mid-tier last.  The mid-tier start order is an EP Product suggestion rather than an EP Batch Facility requirement.</w:t>
      </w:r>
    </w:p>
    <w:p w14:paraId="696C1EE7" w14:textId="77777777" w:rsidR="009B1589" w:rsidRDefault="009B1589" w:rsidP="009B1589"/>
    <w:p w14:paraId="73EA7FFF" w14:textId="77777777" w:rsidR="009B1589" w:rsidRPr="00631DAB" w:rsidRDefault="009B1589" w:rsidP="009B1589">
      <w:r w:rsidRPr="001916EE">
        <w:rPr>
          <w:b/>
        </w:rPr>
        <w:t>Usage</w:t>
      </w:r>
      <w:r w:rsidRPr="00631DAB">
        <w:t xml:space="preserve">: </w:t>
      </w:r>
      <w:r>
        <w:t>StartEPServices</w:t>
      </w:r>
    </w:p>
    <w:p w14:paraId="063D520D" w14:textId="77777777" w:rsidR="009B1589" w:rsidRDefault="009B1589" w:rsidP="009B1589"/>
    <w:p w14:paraId="79816C4D"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07EAB9DF" w14:textId="77777777" w:rsidTr="00A22393">
        <w:trPr>
          <w:jc w:val="center"/>
        </w:trPr>
        <w:tc>
          <w:tcPr>
            <w:tcW w:w="0" w:type="auto"/>
            <w:shd w:val="clear" w:color="auto" w:fill="005596" w:themeFill="text2"/>
            <w:vAlign w:val="center"/>
          </w:tcPr>
          <w:p w14:paraId="7524ACEC"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B0AC9C1"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33766423" w14:textId="77777777" w:rsidTr="00A22393">
        <w:trPr>
          <w:jc w:val="center"/>
        </w:trPr>
        <w:tc>
          <w:tcPr>
            <w:tcW w:w="0" w:type="auto"/>
            <w:vAlign w:val="center"/>
          </w:tcPr>
          <w:p w14:paraId="52E961C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E59BB61"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FEC5BC5" w14:textId="77777777" w:rsidR="009B1589" w:rsidRDefault="009B1589" w:rsidP="009B1589"/>
    <w:p w14:paraId="0989723B"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C099DF8" w14:textId="77777777" w:rsidTr="00A22393">
        <w:trPr>
          <w:jc w:val="center"/>
        </w:trPr>
        <w:tc>
          <w:tcPr>
            <w:tcW w:w="0" w:type="auto"/>
            <w:shd w:val="clear" w:color="auto" w:fill="005596" w:themeFill="text2"/>
            <w:vAlign w:val="center"/>
          </w:tcPr>
          <w:p w14:paraId="78EFF6DB"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DE1CF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5235806" w14:textId="77777777" w:rsidTr="00A22393">
        <w:trPr>
          <w:jc w:val="center"/>
        </w:trPr>
        <w:tc>
          <w:tcPr>
            <w:tcW w:w="0" w:type="auto"/>
            <w:vAlign w:val="center"/>
          </w:tcPr>
          <w:p w14:paraId="47FE316C"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BADFA9"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32D73C39" w14:textId="77777777" w:rsidTr="00A22393">
        <w:trPr>
          <w:jc w:val="center"/>
        </w:trPr>
        <w:tc>
          <w:tcPr>
            <w:tcW w:w="0" w:type="auto"/>
            <w:vAlign w:val="center"/>
          </w:tcPr>
          <w:p w14:paraId="37F49AF3"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DE91BAB"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62E2D07" w14:textId="77777777" w:rsidR="008657C0" w:rsidRDefault="008657C0" w:rsidP="008657C0">
      <w:pPr>
        <w:rPr>
          <w:b/>
        </w:rPr>
      </w:pPr>
    </w:p>
    <w:p w14:paraId="3482229C" w14:textId="77777777" w:rsidR="009B1589" w:rsidRPr="009B1589" w:rsidRDefault="008D147B" w:rsidP="009B1589">
      <w:r>
        <w:rPr>
          <w:b/>
        </w:rPr>
        <w:t>Workflow:</w:t>
      </w:r>
    </w:p>
    <w:p w14:paraId="7F7695EE" w14:textId="77777777" w:rsidR="00D62C07" w:rsidRDefault="00C54B69" w:rsidP="002B2830">
      <w:pPr>
        <w:pStyle w:val="JDAnormal"/>
        <w:jc w:val="center"/>
        <w:rPr>
          <w:rFonts w:ascii="Arial" w:hAnsi="Arial" w:cs="Arial"/>
          <w:sz w:val="20"/>
          <w:szCs w:val="20"/>
        </w:rPr>
      </w:pPr>
      <w:r>
        <w:rPr>
          <w:noProof/>
        </w:rPr>
        <w:object w:dxaOrig="8004" w:dyaOrig="5754" w14:anchorId="39A56236">
          <v:shape id="_x0000_i1047" type="#_x0000_t75" alt="" style="width:300.45pt;height:215.3pt;mso-width-percent:0;mso-height-percent:0;mso-width-percent:0;mso-height-percent:0" o:ole="">
            <v:imagedata r:id="rId63" o:title=""/>
          </v:shape>
          <o:OLEObject Type="Embed" ProgID="Visio.Drawing.11" ShapeID="_x0000_i1047" DrawAspect="Content" ObjectID="_1637663996" r:id="rId64"/>
        </w:object>
      </w:r>
    </w:p>
    <w:p w14:paraId="0362D4CF" w14:textId="77777777" w:rsidR="002B2830" w:rsidRDefault="002B2830" w:rsidP="00BB2F9B">
      <w:r>
        <w:br w:type="page"/>
      </w:r>
    </w:p>
    <w:p w14:paraId="018ABABB" w14:textId="77777777" w:rsidR="00D62C07" w:rsidRDefault="00D62C07" w:rsidP="00D62C07">
      <w:pPr>
        <w:pStyle w:val="Heading2"/>
      </w:pPr>
      <w:bookmarkStart w:id="135" w:name="_Stop_EP_Services"/>
      <w:bookmarkStart w:id="136" w:name="_Toc526842134"/>
      <w:bookmarkEnd w:id="135"/>
      <w:r>
        <w:lastRenderedPageBreak/>
        <w:t>Stop</w:t>
      </w:r>
      <w:r w:rsidR="005A6F26">
        <w:t xml:space="preserve"> </w:t>
      </w:r>
      <w:r>
        <w:t>EP</w:t>
      </w:r>
      <w:r w:rsidR="005A6F26">
        <w:t xml:space="preserve"> Services</w:t>
      </w:r>
      <w:bookmarkEnd w:id="136"/>
    </w:p>
    <w:p w14:paraId="422A4DE2" w14:textId="77777777" w:rsidR="00962735" w:rsidRDefault="00962735" w:rsidP="00962735">
      <w:pPr>
        <w:rPr>
          <w:rFonts w:cs="Arial"/>
        </w:rPr>
      </w:pPr>
      <w:r w:rsidRPr="00962735">
        <w:rPr>
          <w:rFonts w:cs="Arial"/>
          <w:b/>
        </w:rPr>
        <w:t>Mid-Tier</w:t>
      </w:r>
      <w:r>
        <w:rPr>
          <w:rFonts w:cs="Arial"/>
        </w:rPr>
        <w:t>: Primary and Secondary</w:t>
      </w:r>
    </w:p>
    <w:p w14:paraId="6BFAA88C" w14:textId="77777777" w:rsidR="00962735" w:rsidRPr="00962735" w:rsidRDefault="00962735" w:rsidP="00962735"/>
    <w:p w14:paraId="0A20F92D" w14:textId="77777777" w:rsidR="009B1589" w:rsidRDefault="009B1589" w:rsidP="009B1589">
      <w:r w:rsidRPr="001916EE">
        <w:rPr>
          <w:b/>
        </w:rPr>
        <w:t>Purpose</w:t>
      </w:r>
      <w:r>
        <w:t xml:space="preserve">: </w:t>
      </w:r>
      <w:r w:rsidRPr="009B1589">
        <w:t>Stops EP Mid-Tier Services for a single Mid Tier.</w:t>
      </w:r>
    </w:p>
    <w:p w14:paraId="2E03DFA2" w14:textId="77777777" w:rsidR="009B1589" w:rsidRDefault="009B1589" w:rsidP="009B1589"/>
    <w:p w14:paraId="65A70ABD" w14:textId="77777777" w:rsidR="009B1589" w:rsidRPr="00631DAB" w:rsidRDefault="009B1589" w:rsidP="009B1589">
      <w:r w:rsidRPr="001916EE">
        <w:rPr>
          <w:b/>
        </w:rPr>
        <w:t>Usage</w:t>
      </w:r>
      <w:r w:rsidRPr="00631DAB">
        <w:t xml:space="preserve">: </w:t>
      </w:r>
      <w:r>
        <w:t>StopEPServices</w:t>
      </w:r>
    </w:p>
    <w:p w14:paraId="5453DA0A" w14:textId="77777777" w:rsidR="009B1589" w:rsidRDefault="009B1589" w:rsidP="009B1589"/>
    <w:p w14:paraId="2FE08242"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D96F406" w14:textId="77777777" w:rsidTr="00A22393">
        <w:trPr>
          <w:jc w:val="center"/>
        </w:trPr>
        <w:tc>
          <w:tcPr>
            <w:tcW w:w="0" w:type="auto"/>
            <w:shd w:val="clear" w:color="auto" w:fill="005596" w:themeFill="text2"/>
            <w:vAlign w:val="center"/>
          </w:tcPr>
          <w:p w14:paraId="52F1E289"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48C8354"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8F7A411" w14:textId="77777777" w:rsidTr="00A22393">
        <w:trPr>
          <w:jc w:val="center"/>
        </w:trPr>
        <w:tc>
          <w:tcPr>
            <w:tcW w:w="0" w:type="auto"/>
            <w:vAlign w:val="center"/>
          </w:tcPr>
          <w:p w14:paraId="631C6118"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2C5CA88"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5DDFCB" w14:textId="77777777" w:rsidR="009B1589" w:rsidRDefault="009B1589" w:rsidP="009B1589"/>
    <w:p w14:paraId="6F5F2A63"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1E4174B0" w14:textId="77777777" w:rsidTr="00A22393">
        <w:trPr>
          <w:jc w:val="center"/>
        </w:trPr>
        <w:tc>
          <w:tcPr>
            <w:tcW w:w="0" w:type="auto"/>
            <w:shd w:val="clear" w:color="auto" w:fill="005596" w:themeFill="text2"/>
            <w:vAlign w:val="center"/>
          </w:tcPr>
          <w:p w14:paraId="30EA0849"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D4C96CA"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79FF5803" w14:textId="77777777" w:rsidTr="00A22393">
        <w:trPr>
          <w:jc w:val="center"/>
        </w:trPr>
        <w:tc>
          <w:tcPr>
            <w:tcW w:w="0" w:type="auto"/>
            <w:vAlign w:val="center"/>
          </w:tcPr>
          <w:p w14:paraId="50264B58"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8254CC7"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6FC25EFD" w14:textId="77777777" w:rsidTr="00A22393">
        <w:trPr>
          <w:jc w:val="center"/>
        </w:trPr>
        <w:tc>
          <w:tcPr>
            <w:tcW w:w="0" w:type="auto"/>
            <w:vAlign w:val="center"/>
          </w:tcPr>
          <w:p w14:paraId="53E0769B"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532FA8A"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EC30E78" w14:textId="77777777" w:rsidR="008657C0" w:rsidRDefault="008657C0" w:rsidP="009B1589">
      <w:pPr>
        <w:rPr>
          <w:b/>
        </w:rPr>
      </w:pPr>
    </w:p>
    <w:p w14:paraId="6C0EBD20" w14:textId="77777777" w:rsidR="009B1589" w:rsidRPr="009B1589" w:rsidRDefault="008D147B" w:rsidP="009B1589">
      <w:r>
        <w:rPr>
          <w:b/>
        </w:rPr>
        <w:t>Workflow:</w:t>
      </w:r>
    </w:p>
    <w:p w14:paraId="0C7A62EC" w14:textId="77777777" w:rsidR="00BB2F9B" w:rsidRDefault="00C54B69" w:rsidP="00BB5414">
      <w:pPr>
        <w:pStyle w:val="JDAnormal"/>
        <w:jc w:val="center"/>
      </w:pPr>
      <w:r>
        <w:rPr>
          <w:noProof/>
        </w:rPr>
        <w:object w:dxaOrig="10164" w:dyaOrig="5754" w14:anchorId="0FD3BB11">
          <v:shape id="_x0000_i1048" type="#_x0000_t75" alt="" style="width:381.45pt;height:3in;mso-width-percent:0;mso-height-percent:0;mso-width-percent:0;mso-height-percent:0" o:ole="">
            <v:imagedata r:id="rId65" o:title=""/>
          </v:shape>
          <o:OLEObject Type="Embed" ProgID="Visio.Drawing.11" ShapeID="_x0000_i1048" DrawAspect="Content" ObjectID="_1637663997" r:id="rId66"/>
        </w:object>
      </w:r>
    </w:p>
    <w:p w14:paraId="4E31B999" w14:textId="77777777" w:rsidR="00BB2F9B" w:rsidRDefault="00BB2F9B">
      <w:pPr>
        <w:jc w:val="left"/>
        <w:rPr>
          <w:rFonts w:ascii="Verdana" w:eastAsia="Batang" w:hAnsi="Verdana"/>
          <w:color w:val="auto"/>
          <w:sz w:val="18"/>
        </w:rPr>
      </w:pPr>
      <w:r>
        <w:br w:type="page"/>
      </w:r>
    </w:p>
    <w:p w14:paraId="64A9EF75" w14:textId="77777777" w:rsidR="00401ECE" w:rsidRDefault="002E72E0" w:rsidP="004F598B">
      <w:pPr>
        <w:pStyle w:val="Heading1"/>
        <w:tabs>
          <w:tab w:val="left" w:pos="7740"/>
        </w:tabs>
      </w:pPr>
      <w:bookmarkStart w:id="137" w:name="_Toc526842135"/>
      <w:bookmarkEnd w:id="5"/>
      <w:bookmarkEnd w:id="6"/>
      <w:bookmarkEnd w:id="7"/>
      <w:r>
        <w:lastRenderedPageBreak/>
        <w:t>EP Batch Service</w:t>
      </w:r>
      <w:r w:rsidR="004F598B">
        <w:tab/>
        <w:t xml:space="preserve">Section </w:t>
      </w:r>
      <w:r w:rsidR="004939F2">
        <w:t>6</w:t>
      </w:r>
      <w:bookmarkEnd w:id="137"/>
    </w:p>
    <w:p w14:paraId="66544347" w14:textId="77777777" w:rsidR="00AB021F" w:rsidRDefault="00AB021F" w:rsidP="00AB021F">
      <w:r>
        <w:t xml:space="preserve">The EP Batch </w:t>
      </w:r>
      <w:r w:rsidR="002E72E0">
        <w:rPr>
          <w:rFonts w:cs="Arial"/>
          <w:szCs w:val="20"/>
        </w:rPr>
        <w:t>Service</w:t>
      </w:r>
      <w:r w:rsidR="002E72E0">
        <w:t xml:space="preserve"> </w:t>
      </w:r>
      <w:r>
        <w:t>is a windows service that runs on each EP Mid-Tier Server.  This service listens on port 7777 waiting for connection requests form the EP Batch Client.  Each request sent from an EP Batch Client is matched to one of the Batch Scripts documented in Section 5 of this document.</w:t>
      </w:r>
      <w:r w:rsidR="008D077C">
        <w:t xml:space="preserve">  Request to Batch Script mappings </w:t>
      </w:r>
      <w:r w:rsidR="00427145">
        <w:t xml:space="preserve">and the file system location of the Batch Scripts </w:t>
      </w:r>
      <w:r w:rsidR="008D077C">
        <w:t>are stored in the Application</w:t>
      </w:r>
      <w:r w:rsidR="00624EA5">
        <w:t>s</w:t>
      </w:r>
      <w:r w:rsidR="008D077C">
        <w:t xml:space="preserve"> Settings.</w:t>
      </w:r>
    </w:p>
    <w:p w14:paraId="49A5EA96" w14:textId="77777777" w:rsidR="00427145" w:rsidRDefault="00427145" w:rsidP="00AB021F"/>
    <w:p w14:paraId="7D2556A1" w14:textId="77777777" w:rsidR="00AB021F" w:rsidRDefault="00AB021F" w:rsidP="00AB021F">
      <w:r>
        <w:t xml:space="preserve">One Batch Script can be run at a time.  While the EP Batch </w:t>
      </w:r>
      <w:r w:rsidR="002E72E0">
        <w:rPr>
          <w:rFonts w:cs="Arial"/>
          <w:szCs w:val="20"/>
        </w:rPr>
        <w:t>Service</w:t>
      </w:r>
      <w:r w:rsidR="002E72E0">
        <w:t xml:space="preserve"> </w:t>
      </w:r>
      <w:r>
        <w:t>is running a Batch Script, incoming EP Batch Client requests are queued and the EP Batch Client enters wait mode.</w:t>
      </w:r>
    </w:p>
    <w:p w14:paraId="1C794C09" w14:textId="77777777" w:rsidR="00AB021F" w:rsidRDefault="00AB021F" w:rsidP="00AB021F"/>
    <w:p w14:paraId="7466BE52" w14:textId="77777777" w:rsidR="00AB021F" w:rsidRDefault="00AB021F" w:rsidP="00AB021F">
      <w:r>
        <w:t xml:space="preserve">Messages are logged to the Windows Application Event Log.  Request types, login ids of requestors and date/times are the kind of </w:t>
      </w:r>
      <w:r w:rsidR="00240D4A">
        <w:t>details</w:t>
      </w:r>
      <w:r>
        <w:t xml:space="preserve"> typically logged.</w:t>
      </w:r>
    </w:p>
    <w:p w14:paraId="24A053D1" w14:textId="77777777" w:rsidR="004804CB" w:rsidRDefault="004804CB" w:rsidP="00AB021F"/>
    <w:p w14:paraId="35BC2E80" w14:textId="77777777" w:rsidR="00631CC4" w:rsidRDefault="00631CC4" w:rsidP="00631CC4">
      <w:r>
        <w:t xml:space="preserve">The EP Batch </w:t>
      </w:r>
      <w:r w:rsidR="002E72E0">
        <w:rPr>
          <w:rFonts w:cs="Arial"/>
          <w:szCs w:val="20"/>
        </w:rPr>
        <w:t>Service</w:t>
      </w:r>
      <w:r w:rsidR="002E72E0">
        <w:t xml:space="preserve"> </w:t>
      </w:r>
      <w:r>
        <w:t>and Client are written against the .NET 4.0 Framework and require the downloadable installation found at…</w:t>
      </w:r>
    </w:p>
    <w:p w14:paraId="0F50B979" w14:textId="77777777" w:rsidR="00631CC4" w:rsidRDefault="00631CC4" w:rsidP="00631CC4"/>
    <w:p w14:paraId="26E809AF" w14:textId="77777777" w:rsidR="00631CC4" w:rsidRDefault="00ED5B7F" w:rsidP="00631CC4">
      <w:pPr>
        <w:ind w:firstLine="720"/>
        <w:rPr>
          <w:color w:val="1F497D"/>
        </w:rPr>
      </w:pPr>
      <w:hyperlink r:id="rId67" w:history="1">
        <w:r w:rsidR="00631CC4">
          <w:rPr>
            <w:rStyle w:val="Hyperlink"/>
          </w:rPr>
          <w:t>http://www.microsoft.com/en-us/download/details.aspx?id=17718</w:t>
        </w:r>
      </w:hyperlink>
    </w:p>
    <w:p w14:paraId="2EC8574A" w14:textId="77777777" w:rsidR="00631CC4" w:rsidRDefault="00631CC4" w:rsidP="00AB021F"/>
    <w:p w14:paraId="56C98E1E" w14:textId="77777777" w:rsidR="004804CB" w:rsidRPr="004804CB" w:rsidRDefault="004804CB" w:rsidP="00AB021F">
      <w:pPr>
        <w:rPr>
          <w:b/>
          <w:i/>
        </w:rPr>
      </w:pPr>
      <w:r w:rsidRPr="004804CB">
        <w:rPr>
          <w:b/>
          <w:i/>
        </w:rPr>
        <w:t>Note: The EP Batch Client/Server is not intended for production use but rather a tool for the building and testing of an EP Implementation.</w:t>
      </w:r>
    </w:p>
    <w:p w14:paraId="0D5E05BE" w14:textId="77777777" w:rsidR="00AB021F" w:rsidRDefault="00AB021F" w:rsidP="00AB021F"/>
    <w:p w14:paraId="6B0F12A0" w14:textId="77777777" w:rsidR="00F35AF1" w:rsidRDefault="00F35AF1">
      <w:pPr>
        <w:jc w:val="left"/>
        <w:rPr>
          <w:rFonts w:cs="Arial"/>
          <w:b/>
          <w:bCs/>
          <w:iCs/>
          <w:color w:val="005596"/>
          <w:sz w:val="28"/>
          <w:szCs w:val="28"/>
        </w:rPr>
      </w:pPr>
      <w:r>
        <w:br w:type="page"/>
      </w:r>
    </w:p>
    <w:p w14:paraId="3C4A84B4" w14:textId="77777777" w:rsidR="003E5EE6" w:rsidRDefault="003E5EE6" w:rsidP="003E5EE6">
      <w:pPr>
        <w:pStyle w:val="Heading2"/>
      </w:pPr>
      <w:bookmarkStart w:id="138" w:name="_Toc526842136"/>
      <w:r>
        <w:lastRenderedPageBreak/>
        <w:t>EP Batch Client</w:t>
      </w:r>
      <w:r w:rsidR="004804CB">
        <w:t>/Server</w:t>
      </w:r>
      <w:r w:rsidR="008D147B">
        <w:t xml:space="preserve"> Workf</w:t>
      </w:r>
      <w:r>
        <w:t>low</w:t>
      </w:r>
      <w:bookmarkEnd w:id="138"/>
    </w:p>
    <w:p w14:paraId="11D1BB8B" w14:textId="77777777" w:rsidR="003E5EE6" w:rsidRPr="00AB021F" w:rsidRDefault="003E5EE6" w:rsidP="00AB021F"/>
    <w:p w14:paraId="36148848" w14:textId="77777777" w:rsidR="008E4A88" w:rsidRDefault="00C54B69" w:rsidP="008E2878">
      <w:pPr>
        <w:jc w:val="center"/>
      </w:pPr>
      <w:r>
        <w:rPr>
          <w:noProof/>
        </w:rPr>
        <w:object w:dxaOrig="8274" w:dyaOrig="13764" w14:anchorId="10B6F009">
          <v:shape id="_x0000_i1049" type="#_x0000_t75" alt="" style="width:310.85pt;height:514.4pt;mso-width-percent:0;mso-height-percent:0;mso-width-percent:0;mso-height-percent:0" o:ole="">
            <v:imagedata r:id="rId68" o:title=""/>
          </v:shape>
          <o:OLEObject Type="Embed" ProgID="Visio.Drawing.11" ShapeID="_x0000_i1049" DrawAspect="Content" ObjectID="_1637663998" r:id="rId69"/>
        </w:object>
      </w:r>
    </w:p>
    <w:p w14:paraId="4CBD0241" w14:textId="77777777" w:rsidR="00F35AF1" w:rsidRDefault="00F35AF1">
      <w:pPr>
        <w:jc w:val="left"/>
        <w:rPr>
          <w:rFonts w:cs="Arial"/>
          <w:b/>
          <w:bCs/>
          <w:iCs/>
          <w:color w:val="005596"/>
          <w:sz w:val="28"/>
          <w:szCs w:val="28"/>
        </w:rPr>
      </w:pPr>
      <w:r>
        <w:br w:type="page"/>
      </w:r>
    </w:p>
    <w:p w14:paraId="0A0C5820" w14:textId="77777777" w:rsidR="00EA68A3" w:rsidRDefault="00EA68A3" w:rsidP="00EA68A3">
      <w:pPr>
        <w:pStyle w:val="Heading2"/>
      </w:pPr>
      <w:bookmarkStart w:id="139" w:name="_Suggested_Batch_Service"/>
      <w:bookmarkStart w:id="140" w:name="_Toc526842137"/>
      <w:bookmarkEnd w:id="139"/>
      <w:r>
        <w:lastRenderedPageBreak/>
        <w:t>Suggested Batch Service Settings</w:t>
      </w:r>
      <w:bookmarkEnd w:id="140"/>
    </w:p>
    <w:p w14:paraId="169D754E" w14:textId="77777777" w:rsidR="00EA68A3" w:rsidRDefault="001C27B5" w:rsidP="00EA68A3">
      <w:r>
        <w:t>The following settings are suggested using the Microsoft Services application found in Administrative Tools.</w:t>
      </w:r>
    </w:p>
    <w:p w14:paraId="31A9F539" w14:textId="77777777" w:rsidR="001C27B5" w:rsidRPr="00EA68A3" w:rsidRDefault="001C27B5" w:rsidP="00EA68A3"/>
    <w:p w14:paraId="603154E9" w14:textId="77777777" w:rsidR="00993DBF" w:rsidRDefault="00993DBF" w:rsidP="00993DBF">
      <w:pPr>
        <w:jc w:val="left"/>
        <w:rPr>
          <w:rFonts w:cs="Arial"/>
          <w:b/>
          <w:bCs/>
          <w:iCs/>
          <w:color w:val="005596"/>
          <w:sz w:val="28"/>
          <w:szCs w:val="28"/>
        </w:rPr>
      </w:pPr>
      <w:bookmarkStart w:id="141" w:name="_Sample_Applications_Settings"/>
      <w:bookmarkEnd w:id="141"/>
      <w:r>
        <w:rPr>
          <w:noProof/>
        </w:rPr>
        <w:drawing>
          <wp:inline distT="0" distB="0" distL="0" distR="0" wp14:anchorId="0931157F" wp14:editId="3B12612F">
            <wp:extent cx="2926080" cy="3299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rPr>
          <w:noProof/>
        </w:rPr>
        <w:t xml:space="preserve"> </w:t>
      </w:r>
      <w:r>
        <w:rPr>
          <w:noProof/>
        </w:rPr>
        <w:drawing>
          <wp:inline distT="0" distB="0" distL="0" distR="0" wp14:anchorId="4B271CD1" wp14:editId="3689687A">
            <wp:extent cx="2926080" cy="3299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br w:type="page"/>
      </w:r>
    </w:p>
    <w:p w14:paraId="5F935A3D" w14:textId="77777777" w:rsidR="00427145" w:rsidRDefault="0094797E" w:rsidP="00427145">
      <w:pPr>
        <w:pStyle w:val="Heading2"/>
      </w:pPr>
      <w:bookmarkStart w:id="142" w:name="_Toc526842138"/>
      <w:r>
        <w:lastRenderedPageBreak/>
        <w:t>Sample Application</w:t>
      </w:r>
      <w:r w:rsidR="00427145">
        <w:t xml:space="preserve"> Settings</w:t>
      </w:r>
      <w:bookmarkEnd w:id="142"/>
    </w:p>
    <w:p w14:paraId="32F9D01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xml</w:t>
      </w:r>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34B00A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088C6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7A23C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applicationSettings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System.Configuration.ApplicationSettingsGroup,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48E510A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EPBatchService.Properties.Settings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6BBC10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3BE95A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userSettings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System.Configuration.UserSettingsGroup,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0237226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EPBatchService.Properties.Settings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allowExeDefinition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MachineToLocalUser</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82EF61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5CA3F78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195BA3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applicationSettings</w:t>
      </w:r>
      <w:r w:rsidRPr="0078010A">
        <w:rPr>
          <w:rFonts w:ascii="Consolas" w:hAnsi="Consolas" w:cs="Consolas"/>
          <w:color w:val="0000FF"/>
          <w:sz w:val="16"/>
          <w:szCs w:val="16"/>
        </w:rPr>
        <w:t>&gt;</w:t>
      </w:r>
    </w:p>
    <w:p w14:paraId="6B976F9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2BA0EC4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RequestType</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5794C2A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0FC1AE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62A08CB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44269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FDE_POST_FACT_DATA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E09F7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FDE_STAGE_FACT_DATA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E520C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CC09D0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POST_PLAN_DATA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4562AD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8B5F3E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75A2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E5D80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79E4B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EBEAE3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SYNC_PLAN_CUBES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42E55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0A594D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B4CC6D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B74F6C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712D08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7A6B53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018312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RequestCommand</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C6FDE2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AA9275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16576FB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366852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0F296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FDEStageFactData.bat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3B4631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FoundationActualsDataUpdate.bat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A4B60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FoundationPlanDataUpdate.bat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8C2BA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RebuildContexts.bat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17458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JIMemberDataLoad.bat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7E9F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JIMetaDataLoad.bat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FC4C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ADA87E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C9CD48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PlanCubeSync.bat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791310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ActualsCubeSync.bat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813B7E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QuartzCubeSync.bat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783269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FoundationStructureUpdate.bat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D6CF4A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67F29D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19255B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45EEB8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CommandDirectory</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22605D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D:\EP_Batch\</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7BBC8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39F764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62CB2C6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applicationSettings</w:t>
      </w:r>
      <w:r w:rsidRPr="0078010A">
        <w:rPr>
          <w:rFonts w:ascii="Consolas" w:hAnsi="Consolas" w:cs="Consolas"/>
          <w:color w:val="0000FF"/>
          <w:sz w:val="16"/>
          <w:szCs w:val="16"/>
        </w:rPr>
        <w:t>&gt;</w:t>
      </w:r>
    </w:p>
    <w:p w14:paraId="2773304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090FEA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42B1D64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AdvancedRequestTypes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776D1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A1D84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2EF25D4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2F2409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lastRenderedPageBreak/>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A4D7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8DC7F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0D513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FF0ADE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4D30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5891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3D21D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D5218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1739E0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5B82E4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8FD6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741A35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2C8085F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599F4564"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E35FB2C" w14:textId="77777777" w:rsidR="00427145" w:rsidRPr="00427145" w:rsidRDefault="00427145" w:rsidP="00427145"/>
    <w:p w14:paraId="07F1ABC4" w14:textId="77777777" w:rsidR="008E4A88" w:rsidRDefault="008E4A88" w:rsidP="008E4A88">
      <w:pPr>
        <w:pStyle w:val="Heading1"/>
        <w:tabs>
          <w:tab w:val="left" w:pos="7740"/>
          <w:tab w:val="right" w:pos="9360"/>
        </w:tabs>
      </w:pPr>
      <w:bookmarkStart w:id="143" w:name="_Toc526842139"/>
      <w:r>
        <w:lastRenderedPageBreak/>
        <w:t>EP Batch Client</w:t>
      </w:r>
      <w:r>
        <w:tab/>
        <w:t xml:space="preserve">Section </w:t>
      </w:r>
      <w:r w:rsidR="004939F2">
        <w:t>7</w:t>
      </w:r>
      <w:bookmarkEnd w:id="143"/>
    </w:p>
    <w:p w14:paraId="5D573D71" w14:textId="77777777" w:rsidR="00C03C0E" w:rsidRDefault="00C03C0E" w:rsidP="00C03C0E">
      <w:r>
        <w:t xml:space="preserve">The EP Batch Client is used to run batch scripts on an EP Mid-Tier system through a TCP connection to the EP Batch </w:t>
      </w:r>
      <w:r w:rsidR="002E72E0">
        <w:rPr>
          <w:rFonts w:cs="Arial"/>
          <w:szCs w:val="20"/>
        </w:rPr>
        <w:t>Service</w:t>
      </w:r>
      <w:r w:rsidR="000C61C7">
        <w:t>.</w:t>
      </w:r>
    </w:p>
    <w:p w14:paraId="76DCFD93" w14:textId="77777777" w:rsidR="009A4462" w:rsidRDefault="008C61B0" w:rsidP="008C61B0">
      <w:pPr>
        <w:pStyle w:val="Heading2"/>
      </w:pPr>
      <w:bookmarkStart w:id="144" w:name="_Toc526842140"/>
      <w:r>
        <w:t>EP Batch Client Desktop</w:t>
      </w:r>
      <w:bookmarkEnd w:id="144"/>
    </w:p>
    <w:p w14:paraId="16F8F554" w14:textId="77777777" w:rsidR="000C61C7" w:rsidRDefault="000C61C7" w:rsidP="000C61C7">
      <w:r>
        <w:t>The EP Batch Client Desktop contains multiple EP Batch Client Session windows and contains the main menu for the EP Batch Client application.</w:t>
      </w:r>
    </w:p>
    <w:p w14:paraId="67E853FB" w14:textId="77777777" w:rsidR="000C61C7" w:rsidRPr="000C61C7" w:rsidRDefault="000C61C7" w:rsidP="000C61C7"/>
    <w:p w14:paraId="56EAB46D" w14:textId="77777777" w:rsidR="008C61B0" w:rsidRDefault="00FC4E32" w:rsidP="00C01B65">
      <w:pPr>
        <w:jc w:val="center"/>
      </w:pPr>
      <w:r>
        <w:rPr>
          <w:noProof/>
        </w:rPr>
        <w:drawing>
          <wp:inline distT="0" distB="0" distL="0" distR="0" wp14:anchorId="5079CF09" wp14:editId="6C086761">
            <wp:extent cx="4873625" cy="365760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2"/>
                    <a:stretch>
                      <a:fillRect/>
                    </a:stretch>
                  </pic:blipFill>
                  <pic:spPr>
                    <a:xfrm>
                      <a:off x="0" y="0"/>
                      <a:ext cx="4873625" cy="3657600"/>
                    </a:xfrm>
                    <a:prstGeom prst="rect">
                      <a:avLst/>
                    </a:prstGeom>
                  </pic:spPr>
                </pic:pic>
              </a:graphicData>
            </a:graphic>
          </wp:inline>
        </w:drawing>
      </w:r>
    </w:p>
    <w:p w14:paraId="05189730" w14:textId="77777777" w:rsidR="00CA60C0" w:rsidRDefault="00CA60C0" w:rsidP="00CA60C0">
      <w:pPr>
        <w:jc w:val="left"/>
      </w:pPr>
    </w:p>
    <w:p w14:paraId="1B6CBAE5" w14:textId="77777777" w:rsidR="00F617DC" w:rsidRDefault="00F617DC" w:rsidP="00F617DC">
      <w:pPr>
        <w:pStyle w:val="Heading2"/>
      </w:pPr>
      <w:bookmarkStart w:id="145" w:name="_Toc526842141"/>
      <w:r>
        <w:t>Menu Items</w:t>
      </w:r>
      <w:bookmarkEnd w:id="145"/>
    </w:p>
    <w:tbl>
      <w:tblPr>
        <w:tblStyle w:val="TableGrid"/>
        <w:tblW w:w="0" w:type="auto"/>
        <w:tblLook w:val="04A0" w:firstRow="1" w:lastRow="0" w:firstColumn="1" w:lastColumn="0" w:noHBand="0" w:noVBand="1"/>
      </w:tblPr>
      <w:tblGrid>
        <w:gridCol w:w="762"/>
        <w:gridCol w:w="1169"/>
        <w:gridCol w:w="7645"/>
      </w:tblGrid>
      <w:tr w:rsidR="008D077C" w:rsidRPr="00AA4BED" w14:paraId="6B7BC503" w14:textId="77777777" w:rsidTr="00CA60C0">
        <w:tc>
          <w:tcPr>
            <w:tcW w:w="0" w:type="auto"/>
            <w:shd w:val="clear" w:color="auto" w:fill="005596" w:themeFill="text2"/>
            <w:vAlign w:val="center"/>
          </w:tcPr>
          <w:p w14:paraId="354AAE58"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w:t>
            </w:r>
          </w:p>
        </w:tc>
        <w:tc>
          <w:tcPr>
            <w:tcW w:w="0" w:type="auto"/>
            <w:shd w:val="clear" w:color="auto" w:fill="005596" w:themeFill="text2"/>
            <w:vAlign w:val="center"/>
          </w:tcPr>
          <w:p w14:paraId="0D0F46EE"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 Item</w:t>
            </w:r>
          </w:p>
        </w:tc>
        <w:tc>
          <w:tcPr>
            <w:tcW w:w="0" w:type="auto"/>
            <w:shd w:val="clear" w:color="auto" w:fill="005596" w:themeFill="text2"/>
            <w:vAlign w:val="center"/>
          </w:tcPr>
          <w:p w14:paraId="1E20CD96"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Desciption</w:t>
            </w:r>
          </w:p>
        </w:tc>
      </w:tr>
      <w:tr w:rsidR="008D077C" w:rsidRPr="00AA4BED" w14:paraId="0BAD2C07" w14:textId="77777777" w:rsidTr="00CA60C0">
        <w:tc>
          <w:tcPr>
            <w:tcW w:w="0" w:type="auto"/>
            <w:vAlign w:val="center"/>
          </w:tcPr>
          <w:p w14:paraId="0641F5E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2B839BD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New…</w:t>
            </w:r>
          </w:p>
        </w:tc>
        <w:tc>
          <w:tcPr>
            <w:tcW w:w="0" w:type="auto"/>
            <w:vAlign w:val="center"/>
          </w:tcPr>
          <w:p w14:paraId="72FDBF9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Creates a new EP Batch Client Session Window</w:t>
            </w:r>
          </w:p>
        </w:tc>
      </w:tr>
      <w:tr w:rsidR="008D077C" w:rsidRPr="00AA4BED" w14:paraId="17CD0BAF" w14:textId="77777777" w:rsidTr="00CA60C0">
        <w:tc>
          <w:tcPr>
            <w:tcW w:w="0" w:type="auto"/>
            <w:vAlign w:val="center"/>
          </w:tcPr>
          <w:p w14:paraId="0D7EC65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538C8BA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Exit</w:t>
            </w:r>
          </w:p>
        </w:tc>
        <w:tc>
          <w:tcPr>
            <w:tcW w:w="0" w:type="auto"/>
            <w:vAlign w:val="center"/>
          </w:tcPr>
          <w:p w14:paraId="51D5F2B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Terminates the EP Batch Client.  Batch processes in progress will continue to run to completion on the Server.</w:t>
            </w:r>
          </w:p>
        </w:tc>
      </w:tr>
      <w:tr w:rsidR="008D077C" w:rsidRPr="00AA4BED" w14:paraId="574E5C34" w14:textId="77777777" w:rsidTr="00CA60C0">
        <w:tc>
          <w:tcPr>
            <w:tcW w:w="0" w:type="auto"/>
            <w:vAlign w:val="center"/>
          </w:tcPr>
          <w:p w14:paraId="3045EAB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549C2B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Advanced Requests</w:t>
            </w:r>
          </w:p>
        </w:tc>
        <w:tc>
          <w:tcPr>
            <w:tcW w:w="0" w:type="auto"/>
            <w:vAlign w:val="center"/>
          </w:tcPr>
          <w:p w14:paraId="79C00A0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When selected, the Request drop down list will contain all available Server Requests.  When not selected, the Request drop down list will contain only items for posting/synchronizing User Plan data.  The selection value persists in the User Settings.</w:t>
            </w:r>
            <w:r w:rsidR="00BA0334">
              <w:rPr>
                <w:rFonts w:asciiTheme="minorHAnsi" w:hAnsiTheme="minorHAnsi" w:cstheme="minorHAnsi"/>
                <w:sz w:val="16"/>
                <w:szCs w:val="16"/>
              </w:rPr>
              <w:t xml:space="preserve">  The</w:t>
            </w:r>
            <w:r w:rsidR="008B6BC8">
              <w:rPr>
                <w:rFonts w:asciiTheme="minorHAnsi" w:hAnsiTheme="minorHAnsi" w:cstheme="minorHAnsi"/>
                <w:sz w:val="16"/>
                <w:szCs w:val="16"/>
              </w:rPr>
              <w:t xml:space="preserve"> Request</w:t>
            </w:r>
            <w:r w:rsidR="008D077C">
              <w:rPr>
                <w:rFonts w:asciiTheme="minorHAnsi" w:hAnsiTheme="minorHAnsi" w:cstheme="minorHAnsi"/>
                <w:sz w:val="16"/>
                <w:szCs w:val="16"/>
              </w:rPr>
              <w:t xml:space="preserve"> lists are stored in the Applications Settings.</w:t>
            </w:r>
          </w:p>
        </w:tc>
      </w:tr>
      <w:tr w:rsidR="008D077C" w:rsidRPr="00AA4BED" w14:paraId="3E88C501" w14:textId="77777777" w:rsidTr="00CA60C0">
        <w:tc>
          <w:tcPr>
            <w:tcW w:w="0" w:type="auto"/>
            <w:vAlign w:val="center"/>
          </w:tcPr>
          <w:p w14:paraId="74341BD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E1C1478"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Options…</w:t>
            </w:r>
          </w:p>
        </w:tc>
        <w:tc>
          <w:tcPr>
            <w:tcW w:w="0" w:type="auto"/>
            <w:vAlign w:val="center"/>
          </w:tcPr>
          <w:p w14:paraId="6649F6A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Renders the Options Panel.</w:t>
            </w:r>
          </w:p>
        </w:tc>
      </w:tr>
      <w:tr w:rsidR="008D077C" w:rsidRPr="00AA4BED" w14:paraId="39BBC02E" w14:textId="77777777" w:rsidTr="00CA60C0">
        <w:tc>
          <w:tcPr>
            <w:tcW w:w="0" w:type="auto"/>
            <w:vAlign w:val="center"/>
          </w:tcPr>
          <w:p w14:paraId="1FFA8AC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69AA14A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Cascade</w:t>
            </w:r>
          </w:p>
        </w:tc>
        <w:tc>
          <w:tcPr>
            <w:tcW w:w="0" w:type="auto"/>
            <w:vAlign w:val="center"/>
          </w:tcPr>
          <w:p w14:paraId="3CE8601B"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cascading orientation.</w:t>
            </w:r>
          </w:p>
        </w:tc>
      </w:tr>
      <w:tr w:rsidR="008D077C" w:rsidRPr="00AA4BED" w14:paraId="03090B4A" w14:textId="77777777" w:rsidTr="00CA60C0">
        <w:tc>
          <w:tcPr>
            <w:tcW w:w="0" w:type="auto"/>
            <w:vAlign w:val="center"/>
          </w:tcPr>
          <w:p w14:paraId="72C86C6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DF4183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Horizontal</w:t>
            </w:r>
          </w:p>
        </w:tc>
        <w:tc>
          <w:tcPr>
            <w:tcW w:w="0" w:type="auto"/>
            <w:vAlign w:val="center"/>
          </w:tcPr>
          <w:p w14:paraId="6850E90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horizontally tiled orientation.</w:t>
            </w:r>
          </w:p>
        </w:tc>
      </w:tr>
      <w:tr w:rsidR="008D077C" w:rsidRPr="00AA4BED" w14:paraId="0D90B6DF" w14:textId="77777777" w:rsidTr="00CA60C0">
        <w:tc>
          <w:tcPr>
            <w:tcW w:w="0" w:type="auto"/>
            <w:vAlign w:val="center"/>
          </w:tcPr>
          <w:p w14:paraId="0D02C385"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3E136A2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Vertical</w:t>
            </w:r>
          </w:p>
        </w:tc>
        <w:tc>
          <w:tcPr>
            <w:tcW w:w="0" w:type="auto"/>
            <w:vAlign w:val="center"/>
          </w:tcPr>
          <w:p w14:paraId="09DD65A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vertically tiled orientation.</w:t>
            </w:r>
          </w:p>
        </w:tc>
      </w:tr>
      <w:tr w:rsidR="008D077C" w:rsidRPr="00AA4BED" w14:paraId="59A0891A" w14:textId="77777777" w:rsidTr="00CA60C0">
        <w:tc>
          <w:tcPr>
            <w:tcW w:w="0" w:type="auto"/>
            <w:vAlign w:val="center"/>
          </w:tcPr>
          <w:p w14:paraId="03C4334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18EFC8FE"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Arrange Icons</w:t>
            </w:r>
          </w:p>
        </w:tc>
        <w:tc>
          <w:tcPr>
            <w:tcW w:w="0" w:type="auto"/>
            <w:vAlign w:val="center"/>
          </w:tcPr>
          <w:p w14:paraId="41FE7378" w14:textId="77777777" w:rsidR="00AA4BED" w:rsidRPr="00AA4BED" w:rsidRDefault="00FE1D9B" w:rsidP="00AA4BED">
            <w:pPr>
              <w:jc w:val="left"/>
              <w:rPr>
                <w:rFonts w:asciiTheme="minorHAnsi" w:hAnsiTheme="minorHAnsi" w:cstheme="minorHAnsi"/>
                <w:sz w:val="16"/>
                <w:szCs w:val="16"/>
              </w:rPr>
            </w:pPr>
            <w:r>
              <w:rPr>
                <w:rFonts w:asciiTheme="minorHAnsi" w:hAnsiTheme="minorHAnsi" w:cstheme="minorHAnsi"/>
                <w:sz w:val="16"/>
                <w:szCs w:val="16"/>
              </w:rPr>
              <w:t>Cleans up the arrangement of any miniaturized EP Batch Client Session Windows.</w:t>
            </w:r>
          </w:p>
        </w:tc>
      </w:tr>
      <w:tr w:rsidR="008D077C" w:rsidRPr="00AA4BED" w14:paraId="6AAE80FD" w14:textId="77777777" w:rsidTr="00CA60C0">
        <w:tc>
          <w:tcPr>
            <w:tcW w:w="0" w:type="auto"/>
            <w:vAlign w:val="center"/>
          </w:tcPr>
          <w:p w14:paraId="7EB8815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7479B3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Close All</w:t>
            </w:r>
          </w:p>
        </w:tc>
        <w:tc>
          <w:tcPr>
            <w:tcW w:w="0" w:type="auto"/>
            <w:vAlign w:val="center"/>
          </w:tcPr>
          <w:p w14:paraId="611B2D87" w14:textId="77777777" w:rsidR="00AA4BED" w:rsidRPr="00AA4BED" w:rsidRDefault="002B64D1" w:rsidP="00AA4BED">
            <w:pPr>
              <w:jc w:val="left"/>
              <w:rPr>
                <w:rFonts w:asciiTheme="minorHAnsi" w:hAnsiTheme="minorHAnsi" w:cstheme="minorHAnsi"/>
                <w:sz w:val="16"/>
                <w:szCs w:val="16"/>
              </w:rPr>
            </w:pPr>
            <w:r>
              <w:rPr>
                <w:rFonts w:asciiTheme="minorHAnsi" w:hAnsiTheme="minorHAnsi" w:cstheme="minorHAnsi"/>
                <w:sz w:val="16"/>
                <w:szCs w:val="16"/>
              </w:rPr>
              <w:t>Closes all EP Batch Client Session Windows.</w:t>
            </w:r>
          </w:p>
        </w:tc>
      </w:tr>
      <w:tr w:rsidR="008D077C" w:rsidRPr="00AA4BED" w14:paraId="5E68794C" w14:textId="77777777" w:rsidTr="00CA60C0">
        <w:tc>
          <w:tcPr>
            <w:tcW w:w="0" w:type="auto"/>
            <w:vAlign w:val="center"/>
          </w:tcPr>
          <w:p w14:paraId="439747C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Help</w:t>
            </w:r>
          </w:p>
        </w:tc>
        <w:tc>
          <w:tcPr>
            <w:tcW w:w="0" w:type="auto"/>
            <w:vAlign w:val="center"/>
          </w:tcPr>
          <w:p w14:paraId="1DAA277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About EP Batch Client…</w:t>
            </w:r>
          </w:p>
        </w:tc>
        <w:tc>
          <w:tcPr>
            <w:tcW w:w="0" w:type="auto"/>
            <w:vAlign w:val="center"/>
          </w:tcPr>
          <w:p w14:paraId="23B7D4B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Displays the EP Batch Client Info Panel</w:t>
            </w:r>
          </w:p>
        </w:tc>
      </w:tr>
    </w:tbl>
    <w:p w14:paraId="69024C5F" w14:textId="77777777" w:rsidR="00A843E5" w:rsidRDefault="00A843E5">
      <w:pPr>
        <w:jc w:val="left"/>
        <w:rPr>
          <w:rFonts w:cs="Arial"/>
          <w:b/>
          <w:bCs/>
          <w:iCs/>
          <w:color w:val="005596"/>
          <w:sz w:val="28"/>
          <w:szCs w:val="28"/>
        </w:rPr>
      </w:pPr>
      <w:r>
        <w:br w:type="page"/>
      </w:r>
    </w:p>
    <w:p w14:paraId="1838CAB5" w14:textId="77777777" w:rsidR="008C61B0" w:rsidRDefault="008C61B0" w:rsidP="008C61B0">
      <w:pPr>
        <w:pStyle w:val="Heading2"/>
      </w:pPr>
      <w:bookmarkStart w:id="146" w:name="_Toc526842142"/>
      <w:r>
        <w:lastRenderedPageBreak/>
        <w:t>EP Batch Client Session</w:t>
      </w:r>
      <w:bookmarkEnd w:id="146"/>
    </w:p>
    <w:p w14:paraId="55C52E56" w14:textId="77777777" w:rsidR="000C61C7" w:rsidRDefault="000C61C7" w:rsidP="000C61C7">
      <w:r>
        <w:t xml:space="preserve">The EP Batch Client Session allows the selection of an EP Mid-Tier Server and a Batch Request to run on the server.  The send button establishes a connection to the EP Batch </w:t>
      </w:r>
      <w:r w:rsidR="002E72E0">
        <w:rPr>
          <w:rFonts w:cs="Arial"/>
          <w:szCs w:val="20"/>
        </w:rPr>
        <w:t>Service</w:t>
      </w:r>
      <w:r>
        <w:t xml:space="preserve">, sends the Request to the server and displays the Response, real time, from a background thread.  The connection to the EP Batch </w:t>
      </w:r>
      <w:r w:rsidR="002E72E0">
        <w:rPr>
          <w:rFonts w:cs="Arial"/>
          <w:szCs w:val="20"/>
        </w:rPr>
        <w:t>Service</w:t>
      </w:r>
      <w:r w:rsidR="002E72E0">
        <w:t xml:space="preserve"> </w:t>
      </w:r>
      <w:r>
        <w:t>is closed upon completion of the Request.</w:t>
      </w:r>
    </w:p>
    <w:p w14:paraId="088F7602" w14:textId="77777777" w:rsidR="000C61C7" w:rsidRDefault="000C61C7" w:rsidP="000C61C7"/>
    <w:p w14:paraId="02AED943" w14:textId="77777777" w:rsidR="00C668E6" w:rsidRDefault="00C668E6" w:rsidP="000C61C7">
      <w:r>
        <w:t>Available Batch Requests include:</w:t>
      </w:r>
    </w:p>
    <w:p w14:paraId="08D18B1A" w14:textId="77777777" w:rsidR="00C668E6" w:rsidRDefault="00C668E6" w:rsidP="000C61C7"/>
    <w:tbl>
      <w:tblPr>
        <w:tblStyle w:val="TableGrid"/>
        <w:tblW w:w="0" w:type="auto"/>
        <w:jc w:val="center"/>
        <w:tblLook w:val="04A0" w:firstRow="1" w:lastRow="0" w:firstColumn="1" w:lastColumn="0" w:noHBand="0" w:noVBand="1"/>
      </w:tblPr>
      <w:tblGrid>
        <w:gridCol w:w="2766"/>
        <w:gridCol w:w="2330"/>
        <w:gridCol w:w="1452"/>
      </w:tblGrid>
      <w:tr w:rsidR="00640A34" w:rsidRPr="00953448" w14:paraId="060FB692" w14:textId="77777777" w:rsidTr="00953448">
        <w:trPr>
          <w:jc w:val="center"/>
        </w:trPr>
        <w:tc>
          <w:tcPr>
            <w:tcW w:w="0" w:type="auto"/>
            <w:shd w:val="clear" w:color="auto" w:fill="005596" w:themeFill="text2"/>
            <w:vAlign w:val="center"/>
          </w:tcPr>
          <w:p w14:paraId="69D21AEB"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Request</w:t>
            </w:r>
          </w:p>
        </w:tc>
        <w:tc>
          <w:tcPr>
            <w:tcW w:w="0" w:type="auto"/>
            <w:shd w:val="clear" w:color="auto" w:fill="005596" w:themeFill="text2"/>
            <w:vAlign w:val="center"/>
          </w:tcPr>
          <w:p w14:paraId="3C5F9C3A"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Batch Service Action</w:t>
            </w:r>
          </w:p>
        </w:tc>
        <w:tc>
          <w:tcPr>
            <w:tcW w:w="0" w:type="auto"/>
            <w:shd w:val="clear" w:color="auto" w:fill="005596" w:themeFill="text2"/>
            <w:vAlign w:val="center"/>
          </w:tcPr>
          <w:p w14:paraId="3AF93915"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Advanced Request</w:t>
            </w:r>
          </w:p>
        </w:tc>
      </w:tr>
      <w:tr w:rsidR="00953448" w:rsidRPr="00953448" w14:paraId="295A7B00" w14:textId="77777777" w:rsidTr="00953448">
        <w:trPr>
          <w:jc w:val="center"/>
        </w:trPr>
        <w:tc>
          <w:tcPr>
            <w:tcW w:w="0" w:type="auto"/>
            <w:vAlign w:val="center"/>
          </w:tcPr>
          <w:p w14:paraId="23DBADA6"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FDE_POST_FACT_DATA</w:t>
            </w:r>
          </w:p>
        </w:tc>
        <w:tc>
          <w:tcPr>
            <w:tcW w:w="0" w:type="auto"/>
            <w:vAlign w:val="center"/>
          </w:tcPr>
          <w:p w14:paraId="3DA16C08" w14:textId="77777777" w:rsidR="00953448" w:rsidRPr="00953448" w:rsidRDefault="00ED5B7F" w:rsidP="00953448">
            <w:pPr>
              <w:jc w:val="left"/>
              <w:rPr>
                <w:rFonts w:asciiTheme="minorHAnsi" w:hAnsiTheme="minorHAnsi" w:cstheme="minorHAnsi"/>
                <w:sz w:val="16"/>
                <w:szCs w:val="16"/>
              </w:rPr>
            </w:pPr>
            <w:hyperlink w:anchor="_FDE_Data_Update" w:history="1">
              <w:r w:rsidR="00953448" w:rsidRPr="00953448">
                <w:rPr>
                  <w:rStyle w:val="Hyperlink"/>
                  <w:rFonts w:asciiTheme="minorHAnsi" w:hAnsiTheme="minorHAnsi" w:cstheme="minorHAnsi"/>
                  <w:sz w:val="16"/>
                  <w:szCs w:val="16"/>
                </w:rPr>
                <w:t>FDE Data Update</w:t>
              </w:r>
            </w:hyperlink>
          </w:p>
        </w:tc>
        <w:tc>
          <w:tcPr>
            <w:tcW w:w="0" w:type="auto"/>
            <w:vAlign w:val="center"/>
          </w:tcPr>
          <w:p w14:paraId="74BA479E" w14:textId="77777777" w:rsidR="00953448" w:rsidRPr="00953448" w:rsidRDefault="00953448" w:rsidP="00953448">
            <w:pPr>
              <w:jc w:val="left"/>
              <w:rPr>
                <w:rFonts w:asciiTheme="minorHAnsi" w:hAnsiTheme="minorHAnsi" w:cstheme="minorHAnsi"/>
                <w:sz w:val="16"/>
                <w:szCs w:val="16"/>
              </w:rPr>
            </w:pPr>
          </w:p>
        </w:tc>
      </w:tr>
      <w:tr w:rsidR="00953448" w:rsidRPr="00953448" w14:paraId="715DF66F" w14:textId="77777777" w:rsidTr="00953448">
        <w:trPr>
          <w:jc w:val="center"/>
        </w:trPr>
        <w:tc>
          <w:tcPr>
            <w:tcW w:w="0" w:type="auto"/>
            <w:vAlign w:val="center"/>
          </w:tcPr>
          <w:p w14:paraId="0F2D798F"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FDE_STAGE_FACT_DATA</w:t>
            </w:r>
          </w:p>
        </w:tc>
        <w:tc>
          <w:tcPr>
            <w:tcW w:w="0" w:type="auto"/>
            <w:vAlign w:val="center"/>
          </w:tcPr>
          <w:p w14:paraId="5E9D0C29" w14:textId="77777777" w:rsidR="00953448" w:rsidRPr="00953448" w:rsidRDefault="00ED5B7F" w:rsidP="00953448">
            <w:pPr>
              <w:jc w:val="left"/>
              <w:rPr>
                <w:rFonts w:asciiTheme="minorHAnsi" w:hAnsiTheme="minorHAnsi" w:cstheme="minorHAnsi"/>
                <w:sz w:val="16"/>
                <w:szCs w:val="16"/>
              </w:rPr>
            </w:pPr>
            <w:hyperlink w:anchor="_FDE_Stage_Fact" w:history="1">
              <w:r w:rsidR="00953448" w:rsidRPr="00953448">
                <w:rPr>
                  <w:rStyle w:val="Hyperlink"/>
                  <w:rFonts w:asciiTheme="minorHAnsi" w:hAnsiTheme="minorHAnsi" w:cstheme="minorHAnsi"/>
                  <w:sz w:val="16"/>
                  <w:szCs w:val="16"/>
                </w:rPr>
                <w:t>FDE Stage Fact Data</w:t>
              </w:r>
            </w:hyperlink>
          </w:p>
        </w:tc>
        <w:tc>
          <w:tcPr>
            <w:tcW w:w="0" w:type="auto"/>
            <w:vAlign w:val="center"/>
          </w:tcPr>
          <w:p w14:paraId="49E856FD" w14:textId="77777777" w:rsidR="00953448" w:rsidRPr="00953448" w:rsidRDefault="00953448" w:rsidP="00953448">
            <w:pPr>
              <w:jc w:val="left"/>
              <w:rPr>
                <w:rFonts w:asciiTheme="minorHAnsi" w:hAnsiTheme="minorHAnsi" w:cstheme="minorHAnsi"/>
                <w:sz w:val="16"/>
                <w:szCs w:val="16"/>
              </w:rPr>
            </w:pPr>
          </w:p>
        </w:tc>
      </w:tr>
      <w:tr w:rsidR="00640A34" w:rsidRPr="00953448" w14:paraId="1E2F5D9F" w14:textId="77777777" w:rsidTr="00953448">
        <w:trPr>
          <w:jc w:val="center"/>
        </w:trPr>
        <w:tc>
          <w:tcPr>
            <w:tcW w:w="0" w:type="auto"/>
            <w:vAlign w:val="center"/>
          </w:tcPr>
          <w:p w14:paraId="3CC3E7F3"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POST_ACTUALS_DATA</w:t>
            </w:r>
          </w:p>
        </w:tc>
        <w:tc>
          <w:tcPr>
            <w:tcW w:w="0" w:type="auto"/>
            <w:vAlign w:val="center"/>
          </w:tcPr>
          <w:p w14:paraId="42A63735" w14:textId="77777777" w:rsidR="00640A34" w:rsidRPr="00953448" w:rsidRDefault="00ED5B7F" w:rsidP="00953448">
            <w:pPr>
              <w:jc w:val="left"/>
              <w:rPr>
                <w:rFonts w:asciiTheme="minorHAnsi" w:hAnsiTheme="minorHAnsi" w:cstheme="minorHAnsi"/>
                <w:sz w:val="16"/>
                <w:szCs w:val="16"/>
              </w:rPr>
            </w:pPr>
            <w:hyperlink w:anchor="_Foundation_Actuals_Data" w:history="1">
              <w:r w:rsidR="00640A34" w:rsidRPr="00953448">
                <w:rPr>
                  <w:rStyle w:val="Hyperlink"/>
                  <w:rFonts w:asciiTheme="minorHAnsi" w:hAnsiTheme="minorHAnsi" w:cstheme="minorHAnsi"/>
                  <w:sz w:val="16"/>
                  <w:szCs w:val="16"/>
                </w:rPr>
                <w:t>Foundation Actuals Data Update</w:t>
              </w:r>
            </w:hyperlink>
          </w:p>
        </w:tc>
        <w:tc>
          <w:tcPr>
            <w:tcW w:w="0" w:type="auto"/>
            <w:vAlign w:val="center"/>
          </w:tcPr>
          <w:p w14:paraId="7DA0D59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06F96323" w14:textId="77777777" w:rsidTr="00953448">
        <w:trPr>
          <w:jc w:val="center"/>
        </w:trPr>
        <w:tc>
          <w:tcPr>
            <w:tcW w:w="0" w:type="auto"/>
            <w:vAlign w:val="center"/>
          </w:tcPr>
          <w:p w14:paraId="1A276D2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POST_PLAN_DATA</w:t>
            </w:r>
          </w:p>
        </w:tc>
        <w:tc>
          <w:tcPr>
            <w:tcW w:w="0" w:type="auto"/>
            <w:vAlign w:val="center"/>
          </w:tcPr>
          <w:p w14:paraId="759393E9" w14:textId="77777777" w:rsidR="00640A34" w:rsidRPr="00953448" w:rsidRDefault="00ED5B7F" w:rsidP="00953448">
            <w:pPr>
              <w:jc w:val="left"/>
              <w:rPr>
                <w:rFonts w:asciiTheme="minorHAnsi" w:hAnsiTheme="minorHAnsi" w:cstheme="minorHAnsi"/>
                <w:sz w:val="16"/>
                <w:szCs w:val="16"/>
              </w:rPr>
            </w:pPr>
            <w:hyperlink w:anchor="_Foundation_Plan_Data" w:history="1">
              <w:r w:rsidR="00640A34" w:rsidRPr="00953448">
                <w:rPr>
                  <w:rStyle w:val="Hyperlink"/>
                  <w:rFonts w:asciiTheme="minorHAnsi" w:hAnsiTheme="minorHAnsi" w:cstheme="minorHAnsi"/>
                  <w:sz w:val="16"/>
                  <w:szCs w:val="16"/>
                </w:rPr>
                <w:t>Foundation Plan Data Update</w:t>
              </w:r>
            </w:hyperlink>
          </w:p>
        </w:tc>
        <w:tc>
          <w:tcPr>
            <w:tcW w:w="0" w:type="auto"/>
            <w:vAlign w:val="center"/>
          </w:tcPr>
          <w:p w14:paraId="399E3F91" w14:textId="77777777" w:rsidR="00640A34" w:rsidRPr="00953448" w:rsidRDefault="00640A34" w:rsidP="00953448">
            <w:pPr>
              <w:jc w:val="left"/>
              <w:rPr>
                <w:rFonts w:asciiTheme="minorHAnsi" w:hAnsiTheme="minorHAnsi" w:cstheme="minorHAnsi"/>
                <w:sz w:val="16"/>
                <w:szCs w:val="16"/>
              </w:rPr>
            </w:pPr>
          </w:p>
        </w:tc>
      </w:tr>
      <w:tr w:rsidR="00640A34" w:rsidRPr="00953448" w14:paraId="38B02919" w14:textId="77777777" w:rsidTr="00953448">
        <w:trPr>
          <w:jc w:val="center"/>
        </w:trPr>
        <w:tc>
          <w:tcPr>
            <w:tcW w:w="0" w:type="auto"/>
            <w:vAlign w:val="center"/>
          </w:tcPr>
          <w:p w14:paraId="285CF7C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REBUILD_CONTEXTS</w:t>
            </w:r>
          </w:p>
        </w:tc>
        <w:tc>
          <w:tcPr>
            <w:tcW w:w="0" w:type="auto"/>
            <w:vAlign w:val="center"/>
          </w:tcPr>
          <w:p w14:paraId="119B5542" w14:textId="77777777" w:rsidR="00640A34" w:rsidRPr="00953448" w:rsidRDefault="00ED5B7F" w:rsidP="00953448">
            <w:pPr>
              <w:jc w:val="left"/>
              <w:rPr>
                <w:rFonts w:asciiTheme="minorHAnsi" w:hAnsiTheme="minorHAnsi" w:cstheme="minorHAnsi"/>
                <w:sz w:val="16"/>
                <w:szCs w:val="16"/>
              </w:rPr>
            </w:pPr>
            <w:hyperlink w:anchor="_Rebuild_Contexts" w:history="1">
              <w:r w:rsidR="00640A34" w:rsidRPr="00953448">
                <w:rPr>
                  <w:rStyle w:val="Hyperlink"/>
                  <w:rFonts w:asciiTheme="minorHAnsi" w:hAnsiTheme="minorHAnsi" w:cstheme="minorHAnsi"/>
                  <w:sz w:val="16"/>
                  <w:szCs w:val="16"/>
                </w:rPr>
                <w:t>Rebuild Contexts</w:t>
              </w:r>
            </w:hyperlink>
          </w:p>
        </w:tc>
        <w:tc>
          <w:tcPr>
            <w:tcW w:w="0" w:type="auto"/>
            <w:vAlign w:val="center"/>
          </w:tcPr>
          <w:p w14:paraId="0F227A0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3F6256D" w14:textId="77777777" w:rsidTr="00953448">
        <w:trPr>
          <w:jc w:val="center"/>
        </w:trPr>
        <w:tc>
          <w:tcPr>
            <w:tcW w:w="0" w:type="auto"/>
            <w:vAlign w:val="center"/>
          </w:tcPr>
          <w:p w14:paraId="592573A8"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RUN_JI_MEMBER_DATA</w:t>
            </w:r>
          </w:p>
        </w:tc>
        <w:tc>
          <w:tcPr>
            <w:tcW w:w="0" w:type="auto"/>
            <w:vAlign w:val="center"/>
          </w:tcPr>
          <w:p w14:paraId="0CD2CA21" w14:textId="77777777" w:rsidR="00640A34" w:rsidRPr="00953448" w:rsidRDefault="00ED5B7F" w:rsidP="00953448">
            <w:pPr>
              <w:jc w:val="left"/>
              <w:rPr>
                <w:rFonts w:asciiTheme="minorHAnsi" w:hAnsiTheme="minorHAnsi" w:cstheme="minorHAnsi"/>
                <w:sz w:val="16"/>
                <w:szCs w:val="16"/>
              </w:rPr>
            </w:pPr>
            <w:hyperlink w:anchor="_JI_Member_Data" w:history="1">
              <w:r w:rsidR="00640A34" w:rsidRPr="00953448">
                <w:rPr>
                  <w:rStyle w:val="Hyperlink"/>
                  <w:rFonts w:asciiTheme="minorHAnsi" w:hAnsiTheme="minorHAnsi" w:cstheme="minorHAnsi"/>
                  <w:sz w:val="16"/>
                  <w:szCs w:val="16"/>
                </w:rPr>
                <w:t>JI Member Data Load</w:t>
              </w:r>
            </w:hyperlink>
          </w:p>
        </w:tc>
        <w:tc>
          <w:tcPr>
            <w:tcW w:w="0" w:type="auto"/>
            <w:vAlign w:val="center"/>
          </w:tcPr>
          <w:p w14:paraId="0DA0FC2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089F15" w14:textId="77777777" w:rsidTr="00953448">
        <w:trPr>
          <w:jc w:val="center"/>
        </w:trPr>
        <w:tc>
          <w:tcPr>
            <w:tcW w:w="0" w:type="auto"/>
            <w:vAlign w:val="center"/>
          </w:tcPr>
          <w:p w14:paraId="4506CED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RUN_JI_META_DATA</w:t>
            </w:r>
          </w:p>
        </w:tc>
        <w:tc>
          <w:tcPr>
            <w:tcW w:w="0" w:type="auto"/>
            <w:vAlign w:val="center"/>
          </w:tcPr>
          <w:p w14:paraId="31390A75" w14:textId="77777777" w:rsidR="00640A34" w:rsidRPr="00953448" w:rsidRDefault="00ED5B7F" w:rsidP="00953448">
            <w:pPr>
              <w:jc w:val="left"/>
              <w:rPr>
                <w:rFonts w:asciiTheme="minorHAnsi" w:hAnsiTheme="minorHAnsi" w:cstheme="minorHAnsi"/>
                <w:sz w:val="16"/>
                <w:szCs w:val="16"/>
              </w:rPr>
            </w:pPr>
            <w:hyperlink w:anchor="_JI_Meta_Data" w:history="1">
              <w:r w:rsidR="00640A34" w:rsidRPr="00953448">
                <w:rPr>
                  <w:rStyle w:val="Hyperlink"/>
                  <w:rFonts w:asciiTheme="minorHAnsi" w:hAnsiTheme="minorHAnsi" w:cstheme="minorHAnsi"/>
                  <w:sz w:val="16"/>
                  <w:szCs w:val="16"/>
                </w:rPr>
                <w:t>JI Meta Data Load</w:t>
              </w:r>
            </w:hyperlink>
          </w:p>
        </w:tc>
        <w:tc>
          <w:tcPr>
            <w:tcW w:w="0" w:type="auto"/>
            <w:vAlign w:val="center"/>
          </w:tcPr>
          <w:p w14:paraId="7452FED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5AD682" w14:textId="77777777" w:rsidTr="00953448">
        <w:trPr>
          <w:jc w:val="center"/>
        </w:trPr>
        <w:tc>
          <w:tcPr>
            <w:tcW w:w="0" w:type="auto"/>
            <w:vAlign w:val="center"/>
          </w:tcPr>
          <w:p w14:paraId="78CBBC0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START_EP_SERVICES</w:t>
            </w:r>
          </w:p>
        </w:tc>
        <w:tc>
          <w:tcPr>
            <w:tcW w:w="0" w:type="auto"/>
            <w:vAlign w:val="center"/>
          </w:tcPr>
          <w:p w14:paraId="3AF91263" w14:textId="77777777" w:rsidR="00640A34" w:rsidRPr="00953448" w:rsidRDefault="00ED5B7F" w:rsidP="00953448">
            <w:pPr>
              <w:jc w:val="left"/>
              <w:rPr>
                <w:rFonts w:asciiTheme="minorHAnsi" w:hAnsiTheme="minorHAnsi" w:cstheme="minorHAnsi"/>
                <w:sz w:val="16"/>
                <w:szCs w:val="16"/>
              </w:rPr>
            </w:pPr>
            <w:hyperlink w:anchor="_Start_EP_Services" w:history="1">
              <w:r w:rsidR="00640A34" w:rsidRPr="00953448">
                <w:rPr>
                  <w:rStyle w:val="Hyperlink"/>
                  <w:rFonts w:asciiTheme="minorHAnsi" w:hAnsiTheme="minorHAnsi" w:cstheme="minorHAnsi"/>
                  <w:sz w:val="16"/>
                  <w:szCs w:val="16"/>
                </w:rPr>
                <w:t>Start EP Services</w:t>
              </w:r>
            </w:hyperlink>
          </w:p>
        </w:tc>
        <w:tc>
          <w:tcPr>
            <w:tcW w:w="0" w:type="auto"/>
            <w:vAlign w:val="center"/>
          </w:tcPr>
          <w:p w14:paraId="00434280"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15357CDF" w14:textId="77777777" w:rsidTr="00953448">
        <w:trPr>
          <w:jc w:val="center"/>
        </w:trPr>
        <w:tc>
          <w:tcPr>
            <w:tcW w:w="0" w:type="auto"/>
            <w:vAlign w:val="center"/>
          </w:tcPr>
          <w:p w14:paraId="4AE400E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STOP_EP_SERVICES</w:t>
            </w:r>
          </w:p>
        </w:tc>
        <w:tc>
          <w:tcPr>
            <w:tcW w:w="0" w:type="auto"/>
            <w:vAlign w:val="center"/>
          </w:tcPr>
          <w:p w14:paraId="2804B288" w14:textId="77777777" w:rsidR="00640A34" w:rsidRPr="00953448" w:rsidRDefault="00ED5B7F" w:rsidP="00953448">
            <w:pPr>
              <w:jc w:val="left"/>
              <w:rPr>
                <w:rFonts w:asciiTheme="minorHAnsi" w:hAnsiTheme="minorHAnsi" w:cstheme="minorHAnsi"/>
                <w:sz w:val="16"/>
                <w:szCs w:val="16"/>
              </w:rPr>
            </w:pPr>
            <w:hyperlink w:anchor="_Stop_EP_Services" w:history="1">
              <w:r w:rsidR="00640A34" w:rsidRPr="00953448">
                <w:rPr>
                  <w:rStyle w:val="Hyperlink"/>
                  <w:rFonts w:asciiTheme="minorHAnsi" w:hAnsiTheme="minorHAnsi" w:cstheme="minorHAnsi"/>
                  <w:sz w:val="16"/>
                  <w:szCs w:val="16"/>
                </w:rPr>
                <w:t>Stop EP Services</w:t>
              </w:r>
            </w:hyperlink>
          </w:p>
        </w:tc>
        <w:tc>
          <w:tcPr>
            <w:tcW w:w="0" w:type="auto"/>
            <w:vAlign w:val="center"/>
          </w:tcPr>
          <w:p w14:paraId="5741DFD9"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CC6A323" w14:textId="77777777" w:rsidTr="00953448">
        <w:trPr>
          <w:jc w:val="center"/>
        </w:trPr>
        <w:tc>
          <w:tcPr>
            <w:tcW w:w="0" w:type="auto"/>
            <w:vAlign w:val="center"/>
          </w:tcPr>
          <w:p w14:paraId="40044636"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SYNC_PLAN_CUBES</w:t>
            </w:r>
          </w:p>
        </w:tc>
        <w:tc>
          <w:tcPr>
            <w:tcW w:w="0" w:type="auto"/>
            <w:vAlign w:val="center"/>
          </w:tcPr>
          <w:p w14:paraId="7F065F3A" w14:textId="77777777" w:rsidR="00640A34" w:rsidRPr="00953448" w:rsidRDefault="00ED5B7F" w:rsidP="00953448">
            <w:pPr>
              <w:jc w:val="left"/>
              <w:rPr>
                <w:rFonts w:asciiTheme="minorHAnsi" w:hAnsiTheme="minorHAnsi" w:cstheme="minorHAnsi"/>
                <w:sz w:val="16"/>
                <w:szCs w:val="16"/>
              </w:rPr>
            </w:pPr>
            <w:hyperlink w:anchor="_Plan_Cube_Sync" w:history="1">
              <w:r w:rsidR="00640A34" w:rsidRPr="00953448">
                <w:rPr>
                  <w:rStyle w:val="Hyperlink"/>
                  <w:rFonts w:asciiTheme="minorHAnsi" w:hAnsiTheme="minorHAnsi" w:cstheme="minorHAnsi"/>
                  <w:sz w:val="16"/>
                  <w:szCs w:val="16"/>
                </w:rPr>
                <w:t>Plan Cube Sync</w:t>
              </w:r>
            </w:hyperlink>
          </w:p>
        </w:tc>
        <w:tc>
          <w:tcPr>
            <w:tcW w:w="0" w:type="auto"/>
            <w:vAlign w:val="center"/>
          </w:tcPr>
          <w:p w14:paraId="32803D91" w14:textId="77777777" w:rsidR="00640A34" w:rsidRPr="00953448" w:rsidRDefault="00640A34" w:rsidP="00953448">
            <w:pPr>
              <w:jc w:val="left"/>
              <w:rPr>
                <w:rFonts w:asciiTheme="minorHAnsi" w:hAnsiTheme="minorHAnsi" w:cstheme="minorHAnsi"/>
                <w:sz w:val="16"/>
                <w:szCs w:val="16"/>
              </w:rPr>
            </w:pPr>
          </w:p>
        </w:tc>
      </w:tr>
      <w:tr w:rsidR="00640A34" w:rsidRPr="00953448" w14:paraId="06BCB53C" w14:textId="77777777" w:rsidTr="00953448">
        <w:trPr>
          <w:jc w:val="center"/>
        </w:trPr>
        <w:tc>
          <w:tcPr>
            <w:tcW w:w="0" w:type="auto"/>
            <w:vAlign w:val="center"/>
          </w:tcPr>
          <w:p w14:paraId="6B6D702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SYNC_ACTUALS_CUBES</w:t>
            </w:r>
          </w:p>
        </w:tc>
        <w:tc>
          <w:tcPr>
            <w:tcW w:w="0" w:type="auto"/>
            <w:vAlign w:val="center"/>
          </w:tcPr>
          <w:p w14:paraId="60743426" w14:textId="77777777" w:rsidR="00640A34" w:rsidRPr="00953448" w:rsidRDefault="00ED5B7F" w:rsidP="00953448">
            <w:pPr>
              <w:jc w:val="left"/>
              <w:rPr>
                <w:rFonts w:asciiTheme="minorHAnsi" w:hAnsiTheme="minorHAnsi" w:cstheme="minorHAnsi"/>
                <w:sz w:val="16"/>
                <w:szCs w:val="16"/>
              </w:rPr>
            </w:pPr>
            <w:hyperlink w:anchor="_Actuals_Cube_Sync" w:history="1">
              <w:r w:rsidR="00640A34" w:rsidRPr="00953448">
                <w:rPr>
                  <w:rStyle w:val="Hyperlink"/>
                  <w:rFonts w:asciiTheme="minorHAnsi" w:hAnsiTheme="minorHAnsi" w:cstheme="minorHAnsi"/>
                  <w:sz w:val="16"/>
                  <w:szCs w:val="16"/>
                </w:rPr>
                <w:t>Actuals Cube Sync</w:t>
              </w:r>
            </w:hyperlink>
          </w:p>
        </w:tc>
        <w:tc>
          <w:tcPr>
            <w:tcW w:w="0" w:type="auto"/>
            <w:vAlign w:val="center"/>
          </w:tcPr>
          <w:p w14:paraId="6501879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34A71ED2" w14:textId="77777777" w:rsidTr="00953448">
        <w:trPr>
          <w:jc w:val="center"/>
        </w:trPr>
        <w:tc>
          <w:tcPr>
            <w:tcW w:w="0" w:type="auto"/>
            <w:vAlign w:val="center"/>
          </w:tcPr>
          <w:p w14:paraId="1081637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SYNC_ALL_CUBES</w:t>
            </w:r>
          </w:p>
        </w:tc>
        <w:tc>
          <w:tcPr>
            <w:tcW w:w="0" w:type="auto"/>
            <w:vAlign w:val="center"/>
          </w:tcPr>
          <w:p w14:paraId="4ED092B5" w14:textId="77777777" w:rsidR="00640A34" w:rsidRPr="00953448" w:rsidRDefault="00ED5B7F" w:rsidP="00953448">
            <w:pPr>
              <w:jc w:val="left"/>
              <w:rPr>
                <w:rFonts w:asciiTheme="minorHAnsi" w:hAnsiTheme="minorHAnsi" w:cstheme="minorHAnsi"/>
                <w:sz w:val="16"/>
                <w:szCs w:val="16"/>
              </w:rPr>
            </w:pPr>
            <w:hyperlink w:anchor="_Quartz_Cube_Sync" w:history="1">
              <w:r w:rsidR="00640A34" w:rsidRPr="00953448">
                <w:rPr>
                  <w:rStyle w:val="Hyperlink"/>
                  <w:rFonts w:asciiTheme="minorHAnsi" w:hAnsiTheme="minorHAnsi" w:cstheme="minorHAnsi"/>
                  <w:sz w:val="16"/>
                  <w:szCs w:val="16"/>
                </w:rPr>
                <w:t>Quartz Cube Sync</w:t>
              </w:r>
            </w:hyperlink>
          </w:p>
        </w:tc>
        <w:tc>
          <w:tcPr>
            <w:tcW w:w="0" w:type="auto"/>
            <w:vAlign w:val="center"/>
          </w:tcPr>
          <w:p w14:paraId="32990D7C"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AA6355" w:rsidRPr="00953448" w14:paraId="71B2685F" w14:textId="77777777" w:rsidTr="00953448">
        <w:trPr>
          <w:jc w:val="center"/>
        </w:trPr>
        <w:tc>
          <w:tcPr>
            <w:tcW w:w="0" w:type="auto"/>
            <w:vAlign w:val="center"/>
          </w:tcPr>
          <w:p w14:paraId="0A5630CA"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color w:val="auto"/>
                <w:sz w:val="16"/>
                <w:szCs w:val="16"/>
              </w:rPr>
              <w:t>SYNC_FOUNDATION_AND_STRUCTURE</w:t>
            </w:r>
          </w:p>
        </w:tc>
        <w:tc>
          <w:tcPr>
            <w:tcW w:w="0" w:type="auto"/>
            <w:vAlign w:val="center"/>
          </w:tcPr>
          <w:p w14:paraId="279A6856" w14:textId="77777777" w:rsidR="00AA6355" w:rsidRPr="00953448" w:rsidRDefault="00ED5B7F" w:rsidP="00953448">
            <w:pPr>
              <w:jc w:val="left"/>
              <w:rPr>
                <w:rFonts w:asciiTheme="minorHAnsi" w:hAnsiTheme="minorHAnsi" w:cstheme="minorHAnsi"/>
                <w:sz w:val="16"/>
                <w:szCs w:val="16"/>
              </w:rPr>
            </w:pPr>
            <w:hyperlink w:anchor="_Foundation_Structure_Update" w:history="1">
              <w:r w:rsidR="00AA6355" w:rsidRPr="00953448">
                <w:rPr>
                  <w:rStyle w:val="Hyperlink"/>
                  <w:rFonts w:asciiTheme="minorHAnsi" w:hAnsiTheme="minorHAnsi" w:cstheme="minorHAnsi"/>
                  <w:sz w:val="16"/>
                  <w:szCs w:val="16"/>
                </w:rPr>
                <w:t>Foundation Structure Sync</w:t>
              </w:r>
            </w:hyperlink>
          </w:p>
        </w:tc>
        <w:tc>
          <w:tcPr>
            <w:tcW w:w="0" w:type="auto"/>
            <w:vAlign w:val="center"/>
          </w:tcPr>
          <w:p w14:paraId="69A1727F"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bl>
    <w:p w14:paraId="645AF67A" w14:textId="77777777" w:rsidR="00C668E6" w:rsidRDefault="00C668E6" w:rsidP="000C61C7"/>
    <w:p w14:paraId="10AE8ACD" w14:textId="77777777" w:rsidR="000C61C7" w:rsidRDefault="000C61C7" w:rsidP="000C61C7">
      <w:r>
        <w:t>Match criteria allows the Response text to be filtered to only contain lines that contain a Match string.  The Apply button performs the filtering and the Restore button redisplays the full Response text.</w:t>
      </w:r>
    </w:p>
    <w:p w14:paraId="130FA435" w14:textId="77777777" w:rsidR="000C61C7" w:rsidRPr="000C61C7" w:rsidRDefault="000C61C7" w:rsidP="000C61C7"/>
    <w:p w14:paraId="5A1B2E8A" w14:textId="77777777" w:rsidR="008C61B0" w:rsidRDefault="00FC4E32" w:rsidP="00005B8D">
      <w:pPr>
        <w:jc w:val="center"/>
      </w:pPr>
      <w:r>
        <w:rPr>
          <w:noProof/>
        </w:rPr>
        <w:drawing>
          <wp:inline distT="0" distB="0" distL="0" distR="0" wp14:anchorId="1972EFA6" wp14:editId="69606D12">
            <wp:extent cx="4800600" cy="1691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3"/>
                    <a:stretch>
                      <a:fillRect/>
                    </a:stretch>
                  </pic:blipFill>
                  <pic:spPr>
                    <a:xfrm>
                      <a:off x="0" y="0"/>
                      <a:ext cx="4800600" cy="1691640"/>
                    </a:xfrm>
                    <a:prstGeom prst="rect">
                      <a:avLst/>
                    </a:prstGeom>
                  </pic:spPr>
                </pic:pic>
              </a:graphicData>
            </a:graphic>
          </wp:inline>
        </w:drawing>
      </w:r>
    </w:p>
    <w:p w14:paraId="5FD54131" w14:textId="77777777" w:rsidR="008C61B0" w:rsidRDefault="008C61B0" w:rsidP="008C61B0">
      <w:pPr>
        <w:pStyle w:val="Heading2"/>
      </w:pPr>
      <w:bookmarkStart w:id="147" w:name="_Toc526842143"/>
      <w:r>
        <w:t>Options Panel</w:t>
      </w:r>
      <w:bookmarkEnd w:id="147"/>
    </w:p>
    <w:p w14:paraId="1332E592" w14:textId="77777777" w:rsidR="00C03C0E" w:rsidRDefault="00C03C0E" w:rsidP="00C03C0E">
      <w:r>
        <w:t>The Options panel is where EP Mid-Tier Servers are defined.  The checkbox denotes a Server that will be au</w:t>
      </w:r>
      <w:r w:rsidR="00F617DC">
        <w:t>to opened at application launch.  The values in</w:t>
      </w:r>
      <w:r w:rsidR="00651067">
        <w:t xml:space="preserve"> this panel persist in the User</w:t>
      </w:r>
      <w:r w:rsidR="00F617DC">
        <w:t xml:space="preserve"> Settings.</w:t>
      </w:r>
    </w:p>
    <w:p w14:paraId="229DD3AE" w14:textId="77777777" w:rsidR="00C03C0E" w:rsidRPr="00C03C0E" w:rsidRDefault="00C03C0E" w:rsidP="00C03C0E"/>
    <w:p w14:paraId="1BCE722F" w14:textId="44DB7A0E" w:rsidR="00C01B65" w:rsidRDefault="00B17286" w:rsidP="00C01B65">
      <w:pPr>
        <w:jc w:val="center"/>
      </w:pPr>
      <w:r w:rsidRPr="00B17286">
        <w:rPr>
          <w:noProof/>
        </w:rPr>
        <w:t xml:space="preserve"> </w:t>
      </w:r>
      <w:r>
        <w:rPr>
          <w:noProof/>
        </w:rPr>
        <w:drawing>
          <wp:inline distT="0" distB="0" distL="0" distR="0" wp14:anchorId="643A5A9F" wp14:editId="5E001967">
            <wp:extent cx="1664208" cy="16733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64208" cy="1673352"/>
                    </a:xfrm>
                    <a:prstGeom prst="rect">
                      <a:avLst/>
                    </a:prstGeom>
                  </pic:spPr>
                </pic:pic>
              </a:graphicData>
            </a:graphic>
          </wp:inline>
        </w:drawing>
      </w:r>
    </w:p>
    <w:p w14:paraId="59FF42D9" w14:textId="77777777" w:rsidR="00427145" w:rsidRDefault="00427145" w:rsidP="00427145">
      <w:r>
        <w:br w:type="page"/>
      </w:r>
    </w:p>
    <w:p w14:paraId="30B46D81" w14:textId="77777777" w:rsidR="002A1DF2" w:rsidRPr="002A1DF2" w:rsidRDefault="002A1DF2" w:rsidP="002A1DF2">
      <w:pPr>
        <w:pStyle w:val="Heading2"/>
      </w:pPr>
      <w:bookmarkStart w:id="148" w:name="_Toc526842144"/>
      <w:r>
        <w:lastRenderedPageBreak/>
        <w:t>Sample Application Settings</w:t>
      </w:r>
      <w:bookmarkEnd w:id="148"/>
    </w:p>
    <w:p w14:paraId="14D9AC3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xml</w:t>
      </w:r>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DB02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99C6F5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3167C7D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userSettings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System.Configuration.UserSettingsGroup,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56AC3F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EPBatchClient.Properties.Settings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allowExeDefinition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MachineToLocalUser</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BECEF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6BB6F09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6439C30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16FABC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EPBatchClient.Properties.Settings</w:t>
      </w:r>
      <w:r w:rsidRPr="0078010A">
        <w:rPr>
          <w:rFonts w:ascii="Consolas" w:hAnsi="Consolas" w:cs="Consolas"/>
          <w:color w:val="0000FF"/>
          <w:sz w:val="16"/>
          <w:szCs w:val="16"/>
        </w:rPr>
        <w:t>&gt;</w:t>
      </w:r>
    </w:p>
    <w:p w14:paraId="2C1F659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ServerIpAddresses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B89A7A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7AF087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78886C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4C2558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10.96.65.230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57F54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10.96.77.230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F69B1C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34D7263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CE1176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224B3F4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ServerNames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C677F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F5AA1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368AAF9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17DE92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66730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B1E2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764A83F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23B486A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5F9F51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AdvancedRequests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DFF92A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False</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0A9DE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1FD0236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AutoLaunch</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EEB2C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0749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05AE74B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0C113A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A1BF9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33622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1449697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F5F679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6A15437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EPBatchClient.Properties.Settings</w:t>
      </w:r>
      <w:r w:rsidRPr="0078010A">
        <w:rPr>
          <w:rFonts w:ascii="Consolas" w:hAnsi="Consolas" w:cs="Consolas"/>
          <w:color w:val="0000FF"/>
          <w:sz w:val="16"/>
          <w:szCs w:val="16"/>
        </w:rPr>
        <w:t>&gt;</w:t>
      </w:r>
    </w:p>
    <w:p w14:paraId="4CCA675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0BEACA59"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9618116" w14:textId="77777777" w:rsidR="002A1DF2" w:rsidRPr="002A1DF2" w:rsidRDefault="002A1DF2" w:rsidP="002A1DF2"/>
    <w:p w14:paraId="3CA21125" w14:textId="77777777" w:rsidR="00427145" w:rsidRDefault="00427145" w:rsidP="00427145">
      <w:pPr>
        <w:pStyle w:val="Heading2"/>
      </w:pPr>
      <w:bookmarkStart w:id="149" w:name="_Toc526842145"/>
      <w:r>
        <w:t>Sample User Settings</w:t>
      </w:r>
      <w:bookmarkEnd w:id="149"/>
    </w:p>
    <w:p w14:paraId="30787E5A"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xml</w:t>
      </w:r>
      <w:r w:rsidRPr="003D6250">
        <w:rPr>
          <w:rFonts w:ascii="Consolas" w:hAnsi="Consolas" w:cs="Consolas"/>
          <w:color w:val="0000FF"/>
          <w:sz w:val="16"/>
          <w:szCs w:val="16"/>
        </w:rPr>
        <w:t xml:space="preserve"> </w:t>
      </w:r>
      <w:r w:rsidRPr="003D6250">
        <w:rPr>
          <w:rFonts w:ascii="Consolas" w:hAnsi="Consolas" w:cs="Consolas"/>
          <w:color w:val="FF0000"/>
          <w:sz w:val="16"/>
          <w:szCs w:val="16"/>
        </w:rPr>
        <w:t>version</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1.0</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encoding</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utf-8</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1994083B"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F0C887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userSettings</w:t>
      </w:r>
      <w:r w:rsidRPr="003D6250">
        <w:rPr>
          <w:rFonts w:ascii="Consolas" w:hAnsi="Consolas" w:cs="Consolas"/>
          <w:color w:val="0000FF"/>
          <w:sz w:val="16"/>
          <w:szCs w:val="16"/>
        </w:rPr>
        <w:t>&gt;</w:t>
      </w:r>
    </w:p>
    <w:p w14:paraId="7EDD011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EPBatchClient.Properties.Settings</w:t>
      </w:r>
      <w:r w:rsidRPr="003D6250">
        <w:rPr>
          <w:rFonts w:ascii="Consolas" w:hAnsi="Consolas" w:cs="Consolas"/>
          <w:color w:val="0000FF"/>
          <w:sz w:val="16"/>
          <w:szCs w:val="16"/>
        </w:rPr>
        <w:t>&gt;</w:t>
      </w:r>
    </w:p>
    <w:p w14:paraId="7F7EEB5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ServerIpAddresses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316BC9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A4F082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24F8018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95F779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10.96.65.230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3E7B32F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10.96.77.230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175E410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15F0D46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312264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7A52381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ServerNames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F3FD30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0E90992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C512C1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1143E0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709D433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5C27EA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lastRenderedPageBreak/>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025BE46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A56FEB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1676998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AdvancedRequests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String</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EEBF7B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r w:rsidRPr="003D6250">
        <w:rPr>
          <w:rFonts w:ascii="Consolas" w:hAnsi="Consolas" w:cs="Consolas"/>
          <w:color w:val="auto"/>
          <w:sz w:val="16"/>
          <w:szCs w:val="16"/>
        </w:rPr>
        <w:t>True</w:t>
      </w:r>
      <w:r w:rsidRPr="003D6250">
        <w:rPr>
          <w:rFonts w:ascii="Consolas" w:hAnsi="Consolas" w:cs="Consolas"/>
          <w:color w:val="0000FF"/>
          <w:sz w:val="16"/>
          <w:szCs w:val="16"/>
        </w:rPr>
        <w:t>&lt;/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D8A885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669C295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AutoLaunch</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0FEA1AD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23145ABC"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EE9B3B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6A05004"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0F2A8FC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6EDBB05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7D0815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3A2DB5E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06A92AA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EPBatchClient.Properties.Settings</w:t>
      </w:r>
      <w:r w:rsidRPr="003D6250">
        <w:rPr>
          <w:rFonts w:ascii="Consolas" w:hAnsi="Consolas" w:cs="Consolas"/>
          <w:color w:val="0000FF"/>
          <w:sz w:val="16"/>
          <w:szCs w:val="16"/>
        </w:rPr>
        <w:t>&gt;</w:t>
      </w:r>
    </w:p>
    <w:p w14:paraId="22D51AB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userSettings</w:t>
      </w:r>
      <w:r w:rsidRPr="003D6250">
        <w:rPr>
          <w:rFonts w:ascii="Consolas" w:hAnsi="Consolas" w:cs="Consolas"/>
          <w:color w:val="0000FF"/>
          <w:sz w:val="16"/>
          <w:szCs w:val="16"/>
        </w:rPr>
        <w:t>&gt;</w:t>
      </w:r>
    </w:p>
    <w:p w14:paraId="646D8E41" w14:textId="77777777" w:rsidR="003D6250" w:rsidRPr="003D6250" w:rsidRDefault="003D6250" w:rsidP="003D6250">
      <w:pPr>
        <w:autoSpaceDE w:val="0"/>
        <w:autoSpaceDN w:val="0"/>
        <w:adjustRightInd w:val="0"/>
        <w:jc w:val="left"/>
        <w:rPr>
          <w:rFonts w:ascii="Consolas" w:hAnsi="Consolas" w:cs="Consolas"/>
          <w:color w:val="0000FF"/>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9F735EB" w14:textId="77777777" w:rsidR="00514226" w:rsidRDefault="00514226" w:rsidP="00514226">
      <w:pPr>
        <w:pStyle w:val="Heading1"/>
        <w:tabs>
          <w:tab w:val="left" w:pos="7740"/>
          <w:tab w:val="right" w:pos="9360"/>
        </w:tabs>
      </w:pPr>
      <w:bookmarkStart w:id="150" w:name="_Toc526842146"/>
      <w:r>
        <w:lastRenderedPageBreak/>
        <w:t xml:space="preserve">EP Batch </w:t>
      </w:r>
      <w:r w:rsidR="009F2CEB">
        <w:t>Facility</w:t>
      </w:r>
      <w:r>
        <w:t xml:space="preserve"> Installation</w:t>
      </w:r>
      <w:r>
        <w:tab/>
        <w:t xml:space="preserve">Section </w:t>
      </w:r>
      <w:r w:rsidR="000710B6">
        <w:t>8</w:t>
      </w:r>
      <w:bookmarkEnd w:id="150"/>
    </w:p>
    <w:p w14:paraId="7BDC5E32" w14:textId="77777777" w:rsidR="00B73ECF" w:rsidRPr="00B73ECF" w:rsidRDefault="00C93E58" w:rsidP="00B73ECF">
      <w:pPr>
        <w:pStyle w:val="Heading2"/>
      </w:pPr>
      <w:bookmarkStart w:id="151" w:name="_EP_Batch_Client"/>
      <w:bookmarkStart w:id="152" w:name="_Toc526842147"/>
      <w:bookmarkEnd w:id="151"/>
      <w:r>
        <w:t>EP Batch Client and EP Batch Ser</w:t>
      </w:r>
      <w:r w:rsidR="002E72E0">
        <w:t>vice</w:t>
      </w:r>
      <w:bookmarkEnd w:id="152"/>
    </w:p>
    <w:p w14:paraId="50169E99" w14:textId="77777777" w:rsidR="003D6250" w:rsidRDefault="00514226" w:rsidP="003D6250">
      <w:r>
        <w:t xml:space="preserve">Both the EP Batch Client and EP Batch </w:t>
      </w:r>
      <w:r w:rsidR="002E72E0">
        <w:rPr>
          <w:rFonts w:cs="Arial"/>
          <w:szCs w:val="20"/>
        </w:rPr>
        <w:t>Service</w:t>
      </w:r>
      <w:r w:rsidR="002E72E0">
        <w:t xml:space="preserve"> </w:t>
      </w:r>
      <w:r>
        <w:t xml:space="preserve">are installed using individual Microsoft Installer packages.  By default both of these installer packages install into the </w:t>
      </w:r>
      <w:r w:rsidRPr="00514226">
        <w:t>C:\Program Files (x86)</w:t>
      </w:r>
      <w:r>
        <w:t xml:space="preserve"> directory.</w:t>
      </w:r>
    </w:p>
    <w:p w14:paraId="0ECF25EE" w14:textId="77777777" w:rsidR="00514226" w:rsidRDefault="00514226" w:rsidP="003D6250"/>
    <w:p w14:paraId="3BEEE6D7" w14:textId="77777777" w:rsidR="00514226" w:rsidRDefault="00514226" w:rsidP="003D6250">
      <w:r>
        <w:t>The EP Batch Client install package will place a short cut to the EP Batch Client on the users desktop as well as on the Start menu.</w:t>
      </w:r>
    </w:p>
    <w:p w14:paraId="571A959A" w14:textId="77777777" w:rsidR="00514226" w:rsidRDefault="00514226" w:rsidP="003D6250"/>
    <w:p w14:paraId="31EA2A6F" w14:textId="77777777" w:rsidR="00514226" w:rsidRDefault="00514226" w:rsidP="003D6250">
      <w:r>
        <w:t xml:space="preserve">The EP Batch </w:t>
      </w:r>
      <w:r w:rsidR="002E72E0">
        <w:rPr>
          <w:rFonts w:cs="Arial"/>
          <w:szCs w:val="20"/>
        </w:rPr>
        <w:t>Service</w:t>
      </w:r>
      <w:r w:rsidR="002E72E0">
        <w:t xml:space="preserve"> </w:t>
      </w:r>
      <w:r>
        <w:t xml:space="preserve">install </w:t>
      </w:r>
      <w:r w:rsidR="00BA5DE6">
        <w:t>package also installs</w:t>
      </w:r>
      <w:r>
        <w:t xml:space="preserve"> two scripts for the convenience of registering and unregistering the EP Batch Service.  The two scripts are:</w:t>
      </w:r>
    </w:p>
    <w:p w14:paraId="7F6AB6F7" w14:textId="77777777" w:rsidR="00514226" w:rsidRDefault="00514226" w:rsidP="003D6250"/>
    <w:p w14:paraId="3BFA2F58" w14:textId="77777777" w:rsidR="00514226" w:rsidRPr="00514226" w:rsidRDefault="00514226" w:rsidP="00514226">
      <w:pPr>
        <w:pStyle w:val="ListParagraph"/>
        <w:numPr>
          <w:ilvl w:val="0"/>
          <w:numId w:val="37"/>
        </w:numPr>
      </w:pPr>
      <w:r w:rsidRPr="007625A9">
        <w:rPr>
          <w:rFonts w:ascii="Arial" w:hAnsi="Arial" w:cs="Arial"/>
          <w:b/>
          <w:sz w:val="16"/>
          <w:szCs w:val="16"/>
        </w:rPr>
        <w:t>InstallEPBatchService.bat</w:t>
      </w:r>
      <w:r>
        <w:rPr>
          <w:rFonts w:ascii="Arial" w:hAnsi="Arial" w:cs="Arial"/>
          <w:sz w:val="16"/>
          <w:szCs w:val="16"/>
        </w:rPr>
        <w:t xml:space="preserve"> – This script must be manually run after the install package has been installed</w:t>
      </w:r>
      <w:r w:rsidR="00BA5DE6">
        <w:rPr>
          <w:rFonts w:ascii="Arial" w:hAnsi="Arial" w:cs="Arial"/>
          <w:sz w:val="16"/>
          <w:szCs w:val="16"/>
        </w:rPr>
        <w:t xml:space="preserve">.  </w:t>
      </w:r>
      <w:r>
        <w:rPr>
          <w:rFonts w:ascii="Arial" w:hAnsi="Arial" w:cs="Arial"/>
          <w:sz w:val="16"/>
          <w:szCs w:val="16"/>
        </w:rPr>
        <w:t xml:space="preserve"> </w:t>
      </w:r>
      <w:r w:rsidR="00BA5DE6">
        <w:rPr>
          <w:rFonts w:ascii="Arial" w:hAnsi="Arial" w:cs="Arial"/>
          <w:sz w:val="16"/>
          <w:szCs w:val="16"/>
        </w:rPr>
        <w:t>The EP Batch Serivce will be</w:t>
      </w:r>
      <w:r>
        <w:rPr>
          <w:rFonts w:ascii="Arial" w:hAnsi="Arial" w:cs="Arial"/>
          <w:sz w:val="16"/>
          <w:szCs w:val="16"/>
        </w:rPr>
        <w:t xml:space="preserve"> </w:t>
      </w:r>
      <w:r w:rsidR="00BA5DE6">
        <w:rPr>
          <w:rFonts w:ascii="Arial" w:hAnsi="Arial" w:cs="Arial"/>
          <w:sz w:val="16"/>
          <w:szCs w:val="16"/>
        </w:rPr>
        <w:t xml:space="preserve">registered </w:t>
      </w:r>
      <w:r>
        <w:rPr>
          <w:rFonts w:ascii="Arial" w:hAnsi="Arial" w:cs="Arial"/>
          <w:sz w:val="16"/>
          <w:szCs w:val="16"/>
        </w:rPr>
        <w:t>with Microsoft Windows</w:t>
      </w:r>
      <w:r w:rsidR="008B4FB0">
        <w:rPr>
          <w:rFonts w:ascii="Arial" w:hAnsi="Arial" w:cs="Arial"/>
          <w:sz w:val="16"/>
          <w:szCs w:val="16"/>
        </w:rPr>
        <w:t xml:space="preserve">, configured (See </w:t>
      </w:r>
      <w:hyperlink w:anchor="_Suggested_Batch_Service" w:history="1">
        <w:r w:rsidR="008B4FB0" w:rsidRPr="00514226">
          <w:rPr>
            <w:rStyle w:val="Hyperlink"/>
            <w:rFonts w:ascii="Arial" w:hAnsi="Arial" w:cs="Arial"/>
            <w:sz w:val="16"/>
            <w:szCs w:val="16"/>
          </w:rPr>
          <w:t>Suggested Batch Service Settings</w:t>
        </w:r>
      </w:hyperlink>
      <w:r w:rsidR="008B4FB0">
        <w:rPr>
          <w:rFonts w:ascii="Arial" w:hAnsi="Arial" w:cs="Arial"/>
          <w:sz w:val="16"/>
          <w:szCs w:val="16"/>
        </w:rPr>
        <w:t>)</w:t>
      </w:r>
      <w:r w:rsidR="00BA5DE6">
        <w:rPr>
          <w:rFonts w:ascii="Arial" w:hAnsi="Arial" w:cs="Arial"/>
          <w:sz w:val="16"/>
          <w:szCs w:val="16"/>
        </w:rPr>
        <w:t xml:space="preserve"> and then started</w:t>
      </w:r>
      <w:r w:rsidR="008B4FB0">
        <w:rPr>
          <w:rFonts w:ascii="Arial" w:hAnsi="Arial" w:cs="Arial"/>
          <w:sz w:val="16"/>
          <w:szCs w:val="16"/>
        </w:rPr>
        <w:t xml:space="preserve">.  </w:t>
      </w:r>
      <w:r w:rsidR="00BA5DE6">
        <w:rPr>
          <w:rFonts w:ascii="Arial" w:hAnsi="Arial" w:cs="Arial"/>
          <w:sz w:val="16"/>
          <w:szCs w:val="16"/>
        </w:rPr>
        <w:t>Be prepared to provide Administrator credentials when prompted.</w:t>
      </w:r>
    </w:p>
    <w:p w14:paraId="07F72880" w14:textId="77777777" w:rsidR="00514226" w:rsidRPr="0074036B" w:rsidRDefault="00514226" w:rsidP="00514226">
      <w:pPr>
        <w:pStyle w:val="ListParagraph"/>
        <w:numPr>
          <w:ilvl w:val="0"/>
          <w:numId w:val="37"/>
        </w:numPr>
      </w:pPr>
      <w:r w:rsidRPr="007625A9">
        <w:rPr>
          <w:rFonts w:ascii="Arial" w:hAnsi="Arial" w:cs="Arial"/>
          <w:b/>
          <w:sz w:val="16"/>
          <w:szCs w:val="16"/>
        </w:rPr>
        <w:t>UninstallEPBatchService.bat</w:t>
      </w:r>
      <w:r w:rsidR="00BA5DE6">
        <w:rPr>
          <w:rFonts w:ascii="Arial" w:hAnsi="Arial" w:cs="Arial"/>
          <w:sz w:val="16"/>
          <w:szCs w:val="16"/>
        </w:rPr>
        <w:t xml:space="preserve"> </w:t>
      </w:r>
      <w:r w:rsidR="00A6737A">
        <w:rPr>
          <w:rFonts w:ascii="Arial" w:hAnsi="Arial" w:cs="Arial"/>
          <w:sz w:val="16"/>
          <w:szCs w:val="16"/>
        </w:rPr>
        <w:t>–</w:t>
      </w:r>
      <w:r w:rsidR="00BA5DE6">
        <w:rPr>
          <w:rFonts w:ascii="Arial" w:hAnsi="Arial" w:cs="Arial"/>
          <w:sz w:val="16"/>
          <w:szCs w:val="16"/>
        </w:rPr>
        <w:t xml:space="preserve"> </w:t>
      </w:r>
      <w:r w:rsidR="00A6737A">
        <w:rPr>
          <w:rFonts w:ascii="Arial" w:hAnsi="Arial" w:cs="Arial"/>
          <w:sz w:val="16"/>
          <w:szCs w:val="16"/>
        </w:rPr>
        <w:t>Stops the EP Batch Service and unregisters it with Microsoft Windows.</w:t>
      </w:r>
    </w:p>
    <w:p w14:paraId="2FD96EB3" w14:textId="77777777" w:rsidR="0074036B" w:rsidRDefault="0074036B" w:rsidP="0074036B"/>
    <w:p w14:paraId="43788558" w14:textId="77777777" w:rsidR="0074036B" w:rsidRDefault="0074036B" w:rsidP="0074036B">
      <w:r>
        <w:t xml:space="preserve">By default, the EP Batch </w:t>
      </w:r>
      <w:r w:rsidR="002E72E0">
        <w:rPr>
          <w:rFonts w:cs="Arial"/>
          <w:szCs w:val="20"/>
        </w:rPr>
        <w:t>Service</w:t>
      </w:r>
      <w:r w:rsidR="002E72E0">
        <w:t xml:space="preserve"> </w:t>
      </w:r>
      <w:r>
        <w:t xml:space="preserve">expects </w:t>
      </w:r>
      <w:r w:rsidR="008749A1">
        <w:t xml:space="preserve">the </w:t>
      </w:r>
      <w:r>
        <w:t xml:space="preserve">batch working directory (location of scripts and console applications) to be the D:\EP_Batch directory.  This can be changed from the application settings file (See </w:t>
      </w:r>
      <w:hyperlink w:anchor="_Sample_Applications_Settings" w:history="1">
        <w:r w:rsidR="0094797E">
          <w:rPr>
            <w:rStyle w:val="Hyperlink"/>
          </w:rPr>
          <w:t>Sample Application</w:t>
        </w:r>
        <w:r w:rsidRPr="0074036B">
          <w:rPr>
            <w:rStyle w:val="Hyperlink"/>
          </w:rPr>
          <w:t xml:space="preserve"> Settings</w:t>
        </w:r>
      </w:hyperlink>
      <w:r>
        <w:t>).</w:t>
      </w:r>
    </w:p>
    <w:p w14:paraId="01A06347" w14:textId="77777777" w:rsidR="0094797E" w:rsidRDefault="0094797E" w:rsidP="0074036B"/>
    <w:p w14:paraId="010D5A43" w14:textId="77777777" w:rsidR="00B73ECF" w:rsidRDefault="00C93E58" w:rsidP="00B73ECF">
      <w:pPr>
        <w:pStyle w:val="Heading2"/>
      </w:pPr>
      <w:bookmarkStart w:id="153" w:name="_Toc526842148"/>
      <w:r>
        <w:t xml:space="preserve">Batch Command </w:t>
      </w:r>
      <w:r w:rsidR="00B73ECF">
        <w:t>Console Applications</w:t>
      </w:r>
      <w:r w:rsidR="00FE7435">
        <w:t xml:space="preserve"> and Scripts</w:t>
      </w:r>
      <w:bookmarkEnd w:id="153"/>
    </w:p>
    <w:p w14:paraId="784C6A0B" w14:textId="7D329386" w:rsidR="0094797E" w:rsidRDefault="0094797E" w:rsidP="0074036B">
      <w:r>
        <w:t xml:space="preserve">The batch scripts and console applications are available as </w:t>
      </w:r>
      <w:r w:rsidR="00C83706">
        <w:t>a single</w:t>
      </w:r>
      <w:r>
        <w:t>.zip file</w:t>
      </w:r>
      <w:r w:rsidR="00C83706">
        <w:t>:</w:t>
      </w:r>
    </w:p>
    <w:p w14:paraId="268D2C0F" w14:textId="77777777" w:rsidR="00C3124F" w:rsidRDefault="00C3124F" w:rsidP="0074036B"/>
    <w:p w14:paraId="7A1D08EC" w14:textId="691C7A06" w:rsidR="00C3124F" w:rsidRPr="00233A24" w:rsidRDefault="00C83706" w:rsidP="00C3124F">
      <w:pPr>
        <w:pStyle w:val="ListParagraph"/>
        <w:numPr>
          <w:ilvl w:val="0"/>
          <w:numId w:val="38"/>
        </w:numPr>
        <w:rPr>
          <w:rFonts w:ascii="Arial" w:hAnsi="Arial" w:cs="Arial"/>
          <w:sz w:val="16"/>
          <w:szCs w:val="16"/>
        </w:rPr>
      </w:pPr>
      <w:r>
        <w:rPr>
          <w:rFonts w:ascii="Arial" w:hAnsi="Arial" w:cs="Arial"/>
          <w:b/>
          <w:sz w:val="16"/>
          <w:szCs w:val="16"/>
        </w:rPr>
        <w:t>EP Batch Facility [version].zip</w:t>
      </w:r>
    </w:p>
    <w:p w14:paraId="46EC378D" w14:textId="77777777" w:rsidR="00233A24" w:rsidRDefault="00233A24" w:rsidP="00233A24">
      <w:pPr>
        <w:rPr>
          <w:rFonts w:asciiTheme="minorHAnsi" w:hAnsiTheme="minorHAnsi" w:cstheme="minorHAnsi"/>
          <w:sz w:val="16"/>
          <w:szCs w:val="16"/>
        </w:rPr>
      </w:pPr>
    </w:p>
    <w:p w14:paraId="6F1BF2C3" w14:textId="77777777" w:rsidR="00233A24" w:rsidRDefault="00233A24" w:rsidP="00233A24">
      <w:r>
        <w:t>Once the batch scripts have been extracted, the following files need to be manually edited to conform to the current EP Implementation:</w:t>
      </w:r>
    </w:p>
    <w:p w14:paraId="1E3D1B2D" w14:textId="77777777" w:rsidR="00233A24" w:rsidRDefault="00233A24" w:rsidP="00233A24">
      <w:pPr>
        <w:rPr>
          <w:rFonts w:asciiTheme="minorHAnsi" w:hAnsiTheme="minorHAnsi" w:cstheme="minorHAnsi"/>
          <w:sz w:val="16"/>
          <w:szCs w:val="16"/>
        </w:rPr>
      </w:pPr>
    </w:p>
    <w:p w14:paraId="29485C66"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ActualsCubeSync.bat</w:t>
      </w:r>
      <w:r w:rsidRPr="00042B1A">
        <w:rPr>
          <w:rFonts w:ascii="Arial" w:hAnsi="Arial" w:cs="Arial"/>
          <w:sz w:val="16"/>
          <w:szCs w:val="16"/>
        </w:rPr>
        <w:t xml:space="preserve"> – Modify to reflect current Actuals Quartz Cubes</w:t>
      </w:r>
      <w:r>
        <w:rPr>
          <w:rFonts w:ascii="Arial" w:hAnsi="Arial" w:cs="Arial"/>
          <w:sz w:val="16"/>
          <w:szCs w:val="16"/>
        </w:rPr>
        <w:t xml:space="preserve"> (primary and secondary)</w:t>
      </w:r>
    </w:p>
    <w:p w14:paraId="580D80BB" w14:textId="0754081C" w:rsidR="00311EA6" w:rsidRDefault="00311EA6" w:rsidP="00233A24">
      <w:pPr>
        <w:pStyle w:val="ListParagraph"/>
        <w:numPr>
          <w:ilvl w:val="0"/>
          <w:numId w:val="39"/>
        </w:numPr>
        <w:rPr>
          <w:rFonts w:ascii="Arial" w:hAnsi="Arial" w:cs="Arial"/>
          <w:sz w:val="16"/>
          <w:szCs w:val="16"/>
        </w:rPr>
      </w:pPr>
      <w:r w:rsidRPr="009514FF">
        <w:rPr>
          <w:rFonts w:ascii="Arial" w:hAnsi="Arial" w:cs="Arial"/>
          <w:b/>
          <w:sz w:val="16"/>
          <w:szCs w:val="16"/>
        </w:rPr>
        <w:t>EPBatchFacility.xml</w:t>
      </w:r>
      <w:r>
        <w:rPr>
          <w:rFonts w:ascii="Arial" w:hAnsi="Arial" w:cs="Arial"/>
          <w:sz w:val="16"/>
          <w:szCs w:val="16"/>
        </w:rPr>
        <w:t xml:space="preserve"> – Modify to reflect current JI </w:t>
      </w:r>
      <w:r w:rsidR="00C83706">
        <w:rPr>
          <w:rFonts w:ascii="Arial" w:hAnsi="Arial" w:cs="Arial"/>
          <w:sz w:val="16"/>
          <w:szCs w:val="16"/>
        </w:rPr>
        <w:t>schema password</w:t>
      </w:r>
    </w:p>
    <w:p w14:paraId="397BB7C0"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FoundationActualsDataUpdate.bat</w:t>
      </w:r>
      <w:r w:rsidRPr="00042B1A">
        <w:rPr>
          <w:rFonts w:ascii="Arial" w:hAnsi="Arial" w:cs="Arial"/>
          <w:sz w:val="16"/>
          <w:szCs w:val="16"/>
        </w:rPr>
        <w:t xml:space="preserve"> – Modify to reflect current Actuals Fact Table Families</w:t>
      </w:r>
      <w:r>
        <w:rPr>
          <w:rFonts w:ascii="Arial" w:hAnsi="Arial" w:cs="Arial"/>
          <w:sz w:val="16"/>
          <w:szCs w:val="16"/>
        </w:rPr>
        <w:t xml:space="preserve"> (primary only)</w:t>
      </w:r>
    </w:p>
    <w:p w14:paraId="5A4519EA"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FoundationPlanDataUpdate.bat</w:t>
      </w:r>
      <w:r w:rsidRPr="00042B1A">
        <w:rPr>
          <w:rFonts w:ascii="Arial" w:hAnsi="Arial" w:cs="Arial"/>
          <w:sz w:val="16"/>
          <w:szCs w:val="16"/>
        </w:rPr>
        <w:t xml:space="preserve"> – Modify to reflect current User Plan Fact Table Families</w:t>
      </w:r>
      <w:r>
        <w:rPr>
          <w:rFonts w:ascii="Arial" w:hAnsi="Arial" w:cs="Arial"/>
          <w:sz w:val="16"/>
          <w:szCs w:val="16"/>
        </w:rPr>
        <w:t xml:space="preserve"> (primary only)</w:t>
      </w:r>
    </w:p>
    <w:p w14:paraId="280005B1"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GlobalVariables.bat</w:t>
      </w:r>
      <w:r w:rsidRPr="00042B1A">
        <w:rPr>
          <w:rFonts w:ascii="Arial" w:hAnsi="Arial" w:cs="Arial"/>
          <w:sz w:val="16"/>
          <w:szCs w:val="16"/>
        </w:rPr>
        <w:t xml:space="preserve"> – Modify to reflect current EP Implmentation</w:t>
      </w:r>
      <w:r>
        <w:rPr>
          <w:rFonts w:ascii="Arial" w:hAnsi="Arial" w:cs="Arial"/>
          <w:sz w:val="16"/>
          <w:szCs w:val="16"/>
        </w:rPr>
        <w:t xml:space="preserve"> (primary and secondary)</w:t>
      </w:r>
    </w:p>
    <w:p w14:paraId="23E72F6B" w14:textId="2B85519F"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PlanCubeSync.bat</w:t>
      </w:r>
      <w:r w:rsidRPr="00042B1A">
        <w:rPr>
          <w:rFonts w:ascii="Arial" w:hAnsi="Arial" w:cs="Arial"/>
          <w:sz w:val="16"/>
          <w:szCs w:val="16"/>
        </w:rPr>
        <w:t xml:space="preserve"> – Modify to reflect current User Plan Quartz Cubes</w:t>
      </w:r>
      <w:r>
        <w:rPr>
          <w:rFonts w:ascii="Arial" w:hAnsi="Arial" w:cs="Arial"/>
          <w:sz w:val="16"/>
          <w:szCs w:val="16"/>
        </w:rPr>
        <w:t xml:space="preserve"> (primary and secondary)</w:t>
      </w:r>
    </w:p>
    <w:p w14:paraId="34990D31" w14:textId="0BD7AEFA" w:rsidR="00C57413" w:rsidRPr="00C57413" w:rsidRDefault="00C57413" w:rsidP="00C57413">
      <w:pPr>
        <w:pStyle w:val="ListParagraph"/>
        <w:numPr>
          <w:ilvl w:val="0"/>
          <w:numId w:val="39"/>
        </w:numPr>
        <w:rPr>
          <w:rFonts w:ascii="Arial" w:hAnsi="Arial" w:cs="Arial"/>
          <w:sz w:val="16"/>
          <w:szCs w:val="16"/>
        </w:rPr>
      </w:pPr>
      <w:r w:rsidRPr="00C57413">
        <w:rPr>
          <w:rFonts w:ascii="Arial" w:hAnsi="Arial" w:cs="Arial"/>
          <w:b/>
          <w:sz w:val="16"/>
          <w:szCs w:val="16"/>
        </w:rPr>
        <w:t xml:space="preserve">QuartzCubeSync.bat </w:t>
      </w:r>
      <w:r w:rsidRPr="00042B1A">
        <w:rPr>
          <w:rFonts w:ascii="Arial" w:hAnsi="Arial" w:cs="Arial"/>
          <w:sz w:val="16"/>
          <w:szCs w:val="16"/>
        </w:rPr>
        <w:t>– Modify to reflect current Quartz Cubes</w:t>
      </w:r>
      <w:r>
        <w:rPr>
          <w:rFonts w:ascii="Arial" w:hAnsi="Arial" w:cs="Arial"/>
          <w:sz w:val="16"/>
          <w:szCs w:val="16"/>
        </w:rPr>
        <w:t xml:space="preserve"> (primary and secondary)</w:t>
      </w:r>
    </w:p>
    <w:p w14:paraId="64D5D0AB" w14:textId="609D4B5D" w:rsidR="00880DDF" w:rsidRDefault="00880DDF" w:rsidP="00233A24">
      <w:pPr>
        <w:pStyle w:val="ListParagraph"/>
        <w:numPr>
          <w:ilvl w:val="0"/>
          <w:numId w:val="39"/>
        </w:numPr>
        <w:rPr>
          <w:rFonts w:ascii="Arial" w:hAnsi="Arial" w:cs="Arial"/>
          <w:sz w:val="16"/>
          <w:szCs w:val="16"/>
        </w:rPr>
      </w:pPr>
      <w:r w:rsidRPr="00880DDF">
        <w:rPr>
          <w:rFonts w:ascii="Arial" w:hAnsi="Arial" w:cs="Arial"/>
          <w:b/>
          <w:sz w:val="16"/>
          <w:szCs w:val="16"/>
        </w:rPr>
        <w:t>QuartzPurgeAgedData.bat</w:t>
      </w:r>
      <w:r>
        <w:rPr>
          <w:rFonts w:ascii="Arial" w:hAnsi="Arial" w:cs="Arial"/>
          <w:sz w:val="16"/>
          <w:szCs w:val="16"/>
        </w:rPr>
        <w:t xml:space="preserve"> –</w:t>
      </w:r>
      <w:r w:rsidRPr="00042B1A">
        <w:rPr>
          <w:rFonts w:ascii="Arial" w:hAnsi="Arial" w:cs="Arial"/>
          <w:sz w:val="16"/>
          <w:szCs w:val="16"/>
        </w:rPr>
        <w:t>Modify to reflect current Quartz Cubes</w:t>
      </w:r>
      <w:r>
        <w:rPr>
          <w:rFonts w:ascii="Arial" w:hAnsi="Arial" w:cs="Arial"/>
          <w:sz w:val="16"/>
          <w:szCs w:val="16"/>
        </w:rPr>
        <w:t xml:space="preserve"> (primary and secondary)</w:t>
      </w:r>
    </w:p>
    <w:p w14:paraId="7712E6B9" w14:textId="77777777" w:rsidR="00EF3DBF" w:rsidRDefault="00EF3DBF" w:rsidP="00EF3DBF">
      <w:pPr>
        <w:rPr>
          <w:rFonts w:cs="Arial"/>
          <w:sz w:val="16"/>
          <w:szCs w:val="16"/>
        </w:rPr>
      </w:pPr>
    </w:p>
    <w:p w14:paraId="2B2A32A8" w14:textId="21147C40" w:rsidR="00EF3DBF" w:rsidRPr="00B237C9" w:rsidRDefault="00EF3DBF" w:rsidP="00EF3DBF">
      <w:pPr>
        <w:rPr>
          <w:rFonts w:cs="Arial"/>
          <w:szCs w:val="20"/>
        </w:rPr>
      </w:pPr>
      <w:r w:rsidRPr="00B237C9">
        <w:rPr>
          <w:rFonts w:cs="Arial"/>
          <w:b/>
          <w:szCs w:val="20"/>
        </w:rPr>
        <w:t>Note</w:t>
      </w:r>
      <w:r w:rsidR="000711CA">
        <w:rPr>
          <w:rFonts w:cs="Arial"/>
          <w:szCs w:val="20"/>
        </w:rPr>
        <w:t xml:space="preserve">: The ActualsCubeSync.bat, </w:t>
      </w:r>
      <w:r w:rsidRPr="00B237C9">
        <w:rPr>
          <w:rFonts w:cs="Arial"/>
          <w:szCs w:val="20"/>
        </w:rPr>
        <w:t>PlanCubeSync.bat</w:t>
      </w:r>
      <w:r w:rsidR="000711CA">
        <w:rPr>
          <w:rFonts w:cs="Arial"/>
          <w:szCs w:val="20"/>
        </w:rPr>
        <w:t xml:space="preserve"> and QuartzPurgeAgedData.bat</w:t>
      </w:r>
      <w:r w:rsidRPr="00B237C9">
        <w:rPr>
          <w:rFonts w:cs="Arial"/>
          <w:szCs w:val="20"/>
        </w:rPr>
        <w:t xml:space="preserve"> are not the same between primary and secondary.  These scripts need to reference only those Cubes </w:t>
      </w:r>
      <w:r w:rsidR="00FF6145" w:rsidRPr="00B237C9">
        <w:rPr>
          <w:rFonts w:cs="Arial"/>
          <w:szCs w:val="20"/>
        </w:rPr>
        <w:t>whose working directories (temp, log and sort) reside</w:t>
      </w:r>
      <w:r w:rsidRPr="00B237C9">
        <w:rPr>
          <w:rFonts w:cs="Arial"/>
          <w:szCs w:val="20"/>
        </w:rPr>
        <w:t xml:space="preserve"> on the particular server.  GlobalVariables.bat is different between primary and secondary since this file identifies whether the server is a primary or secondary (See PRISEC in </w:t>
      </w:r>
      <w:hyperlink w:anchor="_Global_Variables" w:history="1">
        <w:r w:rsidRPr="00B237C9">
          <w:rPr>
            <w:rStyle w:val="Hyperlink"/>
            <w:rFonts w:cs="Arial"/>
            <w:szCs w:val="20"/>
          </w:rPr>
          <w:t>Global Variables</w:t>
        </w:r>
      </w:hyperlink>
      <w:r w:rsidRPr="00B237C9">
        <w:rPr>
          <w:rFonts w:cs="Arial"/>
          <w:szCs w:val="20"/>
        </w:rPr>
        <w:t>).</w:t>
      </w:r>
    </w:p>
    <w:sectPr w:rsidR="00EF3DBF" w:rsidRPr="00B237C9" w:rsidSect="00C668E6">
      <w:footerReference w:type="default" r:id="rId75"/>
      <w:pgSz w:w="12240" w:h="15840" w:code="1"/>
      <w:pgMar w:top="144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A993B" w14:textId="77777777" w:rsidR="00ED5B7F" w:rsidRDefault="00ED5B7F">
      <w:r>
        <w:separator/>
      </w:r>
    </w:p>
  </w:endnote>
  <w:endnote w:type="continuationSeparator" w:id="0">
    <w:p w14:paraId="40969080" w14:textId="77777777" w:rsidR="00ED5B7F" w:rsidRDefault="00ED5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67C76" w14:textId="77777777" w:rsidR="00AD69D2" w:rsidRDefault="00AD69D2" w:rsidP="004E4567">
    <w:pPr>
      <w:pStyle w:val="Footer"/>
      <w:framePr w:wrap="around" w:vAnchor="text" w:hAnchor="margin" w:xAlign="right" w:y="1"/>
    </w:pPr>
    <w:r>
      <w:fldChar w:fldCharType="begin"/>
    </w:r>
    <w:r>
      <w:instrText xml:space="preserve">PAGE  </w:instrText>
    </w:r>
    <w:r>
      <w:fldChar w:fldCharType="end"/>
    </w:r>
  </w:p>
  <w:p w14:paraId="5971AB1C" w14:textId="77777777" w:rsidR="00AD69D2" w:rsidRDefault="00AD69D2" w:rsidP="007636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49D4C" w14:textId="77777777" w:rsidR="00AD69D2" w:rsidRPr="00C165C6" w:rsidRDefault="00AD69D2" w:rsidP="00C165C6">
    <w:pPr>
      <w:pStyle w:val="Footer"/>
      <w:tabs>
        <w:tab w:val="right" w:pos="9540"/>
      </w:tabs>
      <w:rPr>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E447" w14:textId="77777777" w:rsidR="00AD69D2" w:rsidRPr="00561A37" w:rsidRDefault="00AD69D2" w:rsidP="00561A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935CD" w14:textId="032777DB" w:rsidR="00AD69D2" w:rsidRPr="00C165C6" w:rsidRDefault="00AD69D2" w:rsidP="00561A37">
    <w:pPr>
      <w:pStyle w:val="Footer"/>
      <w:tabs>
        <w:tab w:val="right" w:pos="9360"/>
      </w:tabs>
      <w:rPr>
        <w:szCs w:val="16"/>
      </w:rPr>
    </w:pPr>
    <w:r w:rsidRPr="00CB3C03">
      <w:t>© 20</w:t>
    </w:r>
    <w:r>
      <w:t>18</w:t>
    </w:r>
    <w:r w:rsidRPr="00CB3C03">
      <w:t xml:space="preserve"> JDA Software Gr</w:t>
    </w:r>
    <w:r>
      <w:rPr>
        <w:szCs w:val="16"/>
      </w:rPr>
      <w:t>oup, Inc. - Confidential</w:t>
    </w:r>
    <w:r w:rsidRPr="00C165C6">
      <w:rPr>
        <w:szCs w:val="16"/>
      </w:rPr>
      <w:tab/>
    </w:r>
    <w:r>
      <w:fldChar w:fldCharType="begin"/>
    </w:r>
    <w:r>
      <w:instrText xml:space="preserve"> PAGE </w:instrText>
    </w:r>
    <w:r>
      <w:fldChar w:fldCharType="separate"/>
    </w:r>
    <w:r>
      <w:rPr>
        <w:noProof/>
      </w:rPr>
      <w:t>64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4638A" w14:textId="77777777" w:rsidR="00ED5B7F" w:rsidRDefault="00ED5B7F">
      <w:r>
        <w:separator/>
      </w:r>
    </w:p>
  </w:footnote>
  <w:footnote w:type="continuationSeparator" w:id="0">
    <w:p w14:paraId="6D51FFEC" w14:textId="77777777" w:rsidR="00ED5B7F" w:rsidRDefault="00ED5B7F">
      <w:r>
        <w:continuationSeparator/>
      </w:r>
    </w:p>
  </w:footnote>
  <w:footnote w:id="1">
    <w:p w14:paraId="3658F075" w14:textId="77777777" w:rsidR="00AD69D2" w:rsidRDefault="00AD69D2">
      <w:pPr>
        <w:pStyle w:val="FootnoteText"/>
      </w:pPr>
      <w:r>
        <w:rPr>
          <w:rStyle w:val="FootnoteReference"/>
        </w:rPr>
        <w:footnoteRef/>
      </w:r>
      <w:r>
        <w:t xml:space="preserve"> As of EP release 8.0, EKBS, EKBP and EKBF have been merged into a single schema.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774A5" w14:textId="77777777" w:rsidR="00AD69D2" w:rsidRPr="00120852" w:rsidRDefault="00AD69D2" w:rsidP="00120852">
    <w:pPr>
      <w:pStyle w:val="Header"/>
      <w:pBdr>
        <w:bottom w:val="single" w:sz="4" w:space="0" w:color="005596"/>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F14CB" w14:textId="40A7FD24" w:rsidR="00AD69D2" w:rsidRDefault="00AD69D2" w:rsidP="00120852">
    <w:pPr>
      <w:pStyle w:val="Header"/>
      <w:pBdr>
        <w:bottom w:val="none" w:sz="0" w:space="0" w:color="auto"/>
      </w:pBdr>
    </w:pPr>
    <w:r>
      <w:rPr>
        <w:noProof/>
        <w:lang w:val="en"/>
      </w:rPr>
      <w:drawing>
        <wp:inline distT="0" distB="0" distL="0" distR="0" wp14:anchorId="07A73003" wp14:editId="33E9A614">
          <wp:extent cx="1884021" cy="1002182"/>
          <wp:effectExtent l="0" t="0" r="0" b="0"/>
          <wp:docPr id="6" name="Picture 6" descr="JDA Software Grou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A Software Group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5867" cy="1019122"/>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30C2D" w14:textId="3A586FEB" w:rsidR="00AD69D2" w:rsidRDefault="00AD69D2">
    <w:pPr>
      <w:pStyle w:val="Header"/>
    </w:pPr>
    <w:r w:rsidRPr="00274429">
      <w:t>JDA Software Group, Inc.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D1B4" w14:textId="77777777" w:rsidR="00AD69D2" w:rsidRPr="00274429" w:rsidRDefault="00AD69D2" w:rsidP="00274429">
    <w:pPr>
      <w:pStyle w:val="Header"/>
    </w:pPr>
    <w:r w:rsidRPr="00274429">
      <w:t>JDA Software Group,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43AB"/>
    <w:multiLevelType w:val="hybridMultilevel"/>
    <w:tmpl w:val="89F8907E"/>
    <w:lvl w:ilvl="0" w:tplc="CDACE8E6">
      <w:start w:val="1"/>
      <w:numFmt w:val="bullet"/>
      <w:lvlText w:val="•"/>
      <w:lvlJc w:val="left"/>
      <w:pPr>
        <w:tabs>
          <w:tab w:val="num" w:pos="720"/>
        </w:tabs>
        <w:ind w:left="720" w:hanging="360"/>
      </w:pPr>
      <w:rPr>
        <w:rFonts w:ascii="Times New Roman" w:hAnsi="Times New Roman" w:hint="default"/>
      </w:rPr>
    </w:lvl>
    <w:lvl w:ilvl="1" w:tplc="3C9A6896">
      <w:start w:val="1221"/>
      <w:numFmt w:val="bullet"/>
      <w:lvlText w:val="–"/>
      <w:lvlJc w:val="left"/>
      <w:pPr>
        <w:tabs>
          <w:tab w:val="num" w:pos="1440"/>
        </w:tabs>
        <w:ind w:left="1440" w:hanging="360"/>
      </w:pPr>
      <w:rPr>
        <w:rFonts w:ascii="Times New Roman" w:hAnsi="Times New Roman" w:hint="default"/>
      </w:rPr>
    </w:lvl>
    <w:lvl w:ilvl="2" w:tplc="E1809D4A">
      <w:start w:val="1221"/>
      <w:numFmt w:val="bullet"/>
      <w:lvlText w:val="•"/>
      <w:lvlJc w:val="left"/>
      <w:pPr>
        <w:tabs>
          <w:tab w:val="num" w:pos="2160"/>
        </w:tabs>
        <w:ind w:left="2160" w:hanging="360"/>
      </w:pPr>
      <w:rPr>
        <w:rFonts w:ascii="Times New Roman" w:hAnsi="Times New Roman" w:hint="default"/>
      </w:rPr>
    </w:lvl>
    <w:lvl w:ilvl="3" w:tplc="B8F66C40" w:tentative="1">
      <w:start w:val="1"/>
      <w:numFmt w:val="bullet"/>
      <w:lvlText w:val="•"/>
      <w:lvlJc w:val="left"/>
      <w:pPr>
        <w:tabs>
          <w:tab w:val="num" w:pos="2880"/>
        </w:tabs>
        <w:ind w:left="2880" w:hanging="360"/>
      </w:pPr>
      <w:rPr>
        <w:rFonts w:ascii="Times New Roman" w:hAnsi="Times New Roman" w:hint="default"/>
      </w:rPr>
    </w:lvl>
    <w:lvl w:ilvl="4" w:tplc="491C4CEA" w:tentative="1">
      <w:start w:val="1"/>
      <w:numFmt w:val="bullet"/>
      <w:lvlText w:val="•"/>
      <w:lvlJc w:val="left"/>
      <w:pPr>
        <w:tabs>
          <w:tab w:val="num" w:pos="3600"/>
        </w:tabs>
        <w:ind w:left="3600" w:hanging="360"/>
      </w:pPr>
      <w:rPr>
        <w:rFonts w:ascii="Times New Roman" w:hAnsi="Times New Roman" w:hint="default"/>
      </w:rPr>
    </w:lvl>
    <w:lvl w:ilvl="5" w:tplc="38884A26" w:tentative="1">
      <w:start w:val="1"/>
      <w:numFmt w:val="bullet"/>
      <w:lvlText w:val="•"/>
      <w:lvlJc w:val="left"/>
      <w:pPr>
        <w:tabs>
          <w:tab w:val="num" w:pos="4320"/>
        </w:tabs>
        <w:ind w:left="4320" w:hanging="360"/>
      </w:pPr>
      <w:rPr>
        <w:rFonts w:ascii="Times New Roman" w:hAnsi="Times New Roman" w:hint="default"/>
      </w:rPr>
    </w:lvl>
    <w:lvl w:ilvl="6" w:tplc="069834E8" w:tentative="1">
      <w:start w:val="1"/>
      <w:numFmt w:val="bullet"/>
      <w:lvlText w:val="•"/>
      <w:lvlJc w:val="left"/>
      <w:pPr>
        <w:tabs>
          <w:tab w:val="num" w:pos="5040"/>
        </w:tabs>
        <w:ind w:left="5040" w:hanging="360"/>
      </w:pPr>
      <w:rPr>
        <w:rFonts w:ascii="Times New Roman" w:hAnsi="Times New Roman" w:hint="default"/>
      </w:rPr>
    </w:lvl>
    <w:lvl w:ilvl="7" w:tplc="20C8177A" w:tentative="1">
      <w:start w:val="1"/>
      <w:numFmt w:val="bullet"/>
      <w:lvlText w:val="•"/>
      <w:lvlJc w:val="left"/>
      <w:pPr>
        <w:tabs>
          <w:tab w:val="num" w:pos="5760"/>
        </w:tabs>
        <w:ind w:left="5760" w:hanging="360"/>
      </w:pPr>
      <w:rPr>
        <w:rFonts w:ascii="Times New Roman" w:hAnsi="Times New Roman" w:hint="default"/>
      </w:rPr>
    </w:lvl>
    <w:lvl w:ilvl="8" w:tplc="0620330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B7BE7"/>
    <w:multiLevelType w:val="hybridMultilevel"/>
    <w:tmpl w:val="36F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B12CF"/>
    <w:multiLevelType w:val="hybridMultilevel"/>
    <w:tmpl w:val="8AE86436"/>
    <w:lvl w:ilvl="0" w:tplc="3AC29CD8">
      <w:start w:val="1"/>
      <w:numFmt w:val="bullet"/>
      <w:lvlText w:val="–"/>
      <w:lvlJc w:val="left"/>
      <w:pPr>
        <w:tabs>
          <w:tab w:val="num" w:pos="720"/>
        </w:tabs>
        <w:ind w:left="720" w:hanging="360"/>
      </w:pPr>
      <w:rPr>
        <w:rFonts w:ascii="Times New Roman" w:hAnsi="Times New Roman" w:hint="default"/>
      </w:rPr>
    </w:lvl>
    <w:lvl w:ilvl="1" w:tplc="8B387C80">
      <w:start w:val="1"/>
      <w:numFmt w:val="bullet"/>
      <w:lvlText w:val="–"/>
      <w:lvlJc w:val="left"/>
      <w:pPr>
        <w:tabs>
          <w:tab w:val="num" w:pos="1440"/>
        </w:tabs>
        <w:ind w:left="1440" w:hanging="360"/>
      </w:pPr>
      <w:rPr>
        <w:rFonts w:ascii="Times New Roman" w:hAnsi="Times New Roman" w:hint="default"/>
      </w:rPr>
    </w:lvl>
    <w:lvl w:ilvl="2" w:tplc="DA06B596">
      <w:start w:val="1303"/>
      <w:numFmt w:val="bullet"/>
      <w:lvlText w:val="•"/>
      <w:lvlJc w:val="left"/>
      <w:pPr>
        <w:tabs>
          <w:tab w:val="num" w:pos="2160"/>
        </w:tabs>
        <w:ind w:left="2160" w:hanging="360"/>
      </w:pPr>
      <w:rPr>
        <w:rFonts w:ascii="Times New Roman" w:hAnsi="Times New Roman" w:hint="default"/>
      </w:rPr>
    </w:lvl>
    <w:lvl w:ilvl="3" w:tplc="D7DCA71C" w:tentative="1">
      <w:start w:val="1"/>
      <w:numFmt w:val="bullet"/>
      <w:lvlText w:val="–"/>
      <w:lvlJc w:val="left"/>
      <w:pPr>
        <w:tabs>
          <w:tab w:val="num" w:pos="2880"/>
        </w:tabs>
        <w:ind w:left="2880" w:hanging="360"/>
      </w:pPr>
      <w:rPr>
        <w:rFonts w:ascii="Times New Roman" w:hAnsi="Times New Roman" w:hint="default"/>
      </w:rPr>
    </w:lvl>
    <w:lvl w:ilvl="4" w:tplc="83DC01E6" w:tentative="1">
      <w:start w:val="1"/>
      <w:numFmt w:val="bullet"/>
      <w:lvlText w:val="–"/>
      <w:lvlJc w:val="left"/>
      <w:pPr>
        <w:tabs>
          <w:tab w:val="num" w:pos="3600"/>
        </w:tabs>
        <w:ind w:left="3600" w:hanging="360"/>
      </w:pPr>
      <w:rPr>
        <w:rFonts w:ascii="Times New Roman" w:hAnsi="Times New Roman" w:hint="default"/>
      </w:rPr>
    </w:lvl>
    <w:lvl w:ilvl="5" w:tplc="519C386A" w:tentative="1">
      <w:start w:val="1"/>
      <w:numFmt w:val="bullet"/>
      <w:lvlText w:val="–"/>
      <w:lvlJc w:val="left"/>
      <w:pPr>
        <w:tabs>
          <w:tab w:val="num" w:pos="4320"/>
        </w:tabs>
        <w:ind w:left="4320" w:hanging="360"/>
      </w:pPr>
      <w:rPr>
        <w:rFonts w:ascii="Times New Roman" w:hAnsi="Times New Roman" w:hint="default"/>
      </w:rPr>
    </w:lvl>
    <w:lvl w:ilvl="6" w:tplc="A57AC2CE" w:tentative="1">
      <w:start w:val="1"/>
      <w:numFmt w:val="bullet"/>
      <w:lvlText w:val="–"/>
      <w:lvlJc w:val="left"/>
      <w:pPr>
        <w:tabs>
          <w:tab w:val="num" w:pos="5040"/>
        </w:tabs>
        <w:ind w:left="5040" w:hanging="360"/>
      </w:pPr>
      <w:rPr>
        <w:rFonts w:ascii="Times New Roman" w:hAnsi="Times New Roman" w:hint="default"/>
      </w:rPr>
    </w:lvl>
    <w:lvl w:ilvl="7" w:tplc="145EA378" w:tentative="1">
      <w:start w:val="1"/>
      <w:numFmt w:val="bullet"/>
      <w:lvlText w:val="–"/>
      <w:lvlJc w:val="left"/>
      <w:pPr>
        <w:tabs>
          <w:tab w:val="num" w:pos="5760"/>
        </w:tabs>
        <w:ind w:left="5760" w:hanging="360"/>
      </w:pPr>
      <w:rPr>
        <w:rFonts w:ascii="Times New Roman" w:hAnsi="Times New Roman" w:hint="default"/>
      </w:rPr>
    </w:lvl>
    <w:lvl w:ilvl="8" w:tplc="DE2CFBF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F6224E"/>
    <w:multiLevelType w:val="hybridMultilevel"/>
    <w:tmpl w:val="F9247F50"/>
    <w:lvl w:ilvl="0" w:tplc="D29658EE">
      <w:start w:val="1"/>
      <w:numFmt w:val="bullet"/>
      <w:lvlText w:val=""/>
      <w:lvlJc w:val="left"/>
      <w:pPr>
        <w:tabs>
          <w:tab w:val="num" w:pos="720"/>
        </w:tabs>
        <w:ind w:left="720" w:hanging="360"/>
      </w:pPr>
      <w:rPr>
        <w:rFonts w:ascii="Symbol" w:hAnsi="Symbol" w:hint="default"/>
      </w:rPr>
    </w:lvl>
    <w:lvl w:ilvl="1" w:tplc="37506E72" w:tentative="1">
      <w:start w:val="1"/>
      <w:numFmt w:val="bullet"/>
      <w:lvlText w:val="o"/>
      <w:lvlJc w:val="left"/>
      <w:pPr>
        <w:tabs>
          <w:tab w:val="num" w:pos="1440"/>
        </w:tabs>
        <w:ind w:left="1440" w:hanging="360"/>
      </w:pPr>
      <w:rPr>
        <w:rFonts w:ascii="Courier New" w:hAnsi="Courier New" w:cs="Courier New" w:hint="default"/>
      </w:rPr>
    </w:lvl>
    <w:lvl w:ilvl="2" w:tplc="74F65B38" w:tentative="1">
      <w:start w:val="1"/>
      <w:numFmt w:val="bullet"/>
      <w:lvlText w:val=""/>
      <w:lvlJc w:val="left"/>
      <w:pPr>
        <w:tabs>
          <w:tab w:val="num" w:pos="2160"/>
        </w:tabs>
        <w:ind w:left="2160" w:hanging="360"/>
      </w:pPr>
      <w:rPr>
        <w:rFonts w:ascii="Wingdings" w:hAnsi="Wingdings" w:hint="default"/>
      </w:rPr>
    </w:lvl>
    <w:lvl w:ilvl="3" w:tplc="09AEB800" w:tentative="1">
      <w:start w:val="1"/>
      <w:numFmt w:val="bullet"/>
      <w:lvlText w:val=""/>
      <w:lvlJc w:val="left"/>
      <w:pPr>
        <w:tabs>
          <w:tab w:val="num" w:pos="2880"/>
        </w:tabs>
        <w:ind w:left="2880" w:hanging="360"/>
      </w:pPr>
      <w:rPr>
        <w:rFonts w:ascii="Symbol" w:hAnsi="Symbol" w:hint="default"/>
      </w:rPr>
    </w:lvl>
    <w:lvl w:ilvl="4" w:tplc="46DA6FEA" w:tentative="1">
      <w:start w:val="1"/>
      <w:numFmt w:val="bullet"/>
      <w:lvlText w:val="o"/>
      <w:lvlJc w:val="left"/>
      <w:pPr>
        <w:tabs>
          <w:tab w:val="num" w:pos="3600"/>
        </w:tabs>
        <w:ind w:left="3600" w:hanging="360"/>
      </w:pPr>
      <w:rPr>
        <w:rFonts w:ascii="Courier New" w:hAnsi="Courier New" w:cs="Courier New" w:hint="default"/>
      </w:rPr>
    </w:lvl>
    <w:lvl w:ilvl="5" w:tplc="DD280992" w:tentative="1">
      <w:start w:val="1"/>
      <w:numFmt w:val="bullet"/>
      <w:lvlText w:val=""/>
      <w:lvlJc w:val="left"/>
      <w:pPr>
        <w:tabs>
          <w:tab w:val="num" w:pos="4320"/>
        </w:tabs>
        <w:ind w:left="4320" w:hanging="360"/>
      </w:pPr>
      <w:rPr>
        <w:rFonts w:ascii="Wingdings" w:hAnsi="Wingdings" w:hint="default"/>
      </w:rPr>
    </w:lvl>
    <w:lvl w:ilvl="6" w:tplc="76D897B8" w:tentative="1">
      <w:start w:val="1"/>
      <w:numFmt w:val="bullet"/>
      <w:lvlText w:val=""/>
      <w:lvlJc w:val="left"/>
      <w:pPr>
        <w:tabs>
          <w:tab w:val="num" w:pos="5040"/>
        </w:tabs>
        <w:ind w:left="5040" w:hanging="360"/>
      </w:pPr>
      <w:rPr>
        <w:rFonts w:ascii="Symbol" w:hAnsi="Symbol" w:hint="default"/>
      </w:rPr>
    </w:lvl>
    <w:lvl w:ilvl="7" w:tplc="099ACFBC" w:tentative="1">
      <w:start w:val="1"/>
      <w:numFmt w:val="bullet"/>
      <w:lvlText w:val="o"/>
      <w:lvlJc w:val="left"/>
      <w:pPr>
        <w:tabs>
          <w:tab w:val="num" w:pos="5760"/>
        </w:tabs>
        <w:ind w:left="5760" w:hanging="360"/>
      </w:pPr>
      <w:rPr>
        <w:rFonts w:ascii="Courier New" w:hAnsi="Courier New" w:cs="Courier New" w:hint="default"/>
      </w:rPr>
    </w:lvl>
    <w:lvl w:ilvl="8" w:tplc="F5CAF5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226F7"/>
    <w:multiLevelType w:val="hybridMultilevel"/>
    <w:tmpl w:val="01F4285C"/>
    <w:lvl w:ilvl="0" w:tplc="EA960BF6">
      <w:start w:val="1"/>
      <w:numFmt w:val="bullet"/>
      <w:lvlText w:val=""/>
      <w:lvlJc w:val="left"/>
      <w:pPr>
        <w:tabs>
          <w:tab w:val="num" w:pos="720"/>
        </w:tabs>
        <w:ind w:left="720" w:hanging="360"/>
      </w:pPr>
      <w:rPr>
        <w:rFonts w:ascii="Symbol" w:hAnsi="Symbol" w:hint="default"/>
      </w:rPr>
    </w:lvl>
    <w:lvl w:ilvl="1" w:tplc="176E60C4">
      <w:start w:val="1"/>
      <w:numFmt w:val="bullet"/>
      <w:lvlText w:val="o"/>
      <w:lvlJc w:val="left"/>
      <w:pPr>
        <w:tabs>
          <w:tab w:val="num" w:pos="1440"/>
        </w:tabs>
        <w:ind w:left="1440" w:hanging="360"/>
      </w:pPr>
      <w:rPr>
        <w:rFonts w:ascii="Courier New" w:hAnsi="Courier New" w:cs="Courier New" w:hint="default"/>
      </w:rPr>
    </w:lvl>
    <w:lvl w:ilvl="2" w:tplc="99943AB0" w:tentative="1">
      <w:start w:val="1"/>
      <w:numFmt w:val="bullet"/>
      <w:lvlText w:val=""/>
      <w:lvlJc w:val="left"/>
      <w:pPr>
        <w:tabs>
          <w:tab w:val="num" w:pos="2160"/>
        </w:tabs>
        <w:ind w:left="2160" w:hanging="360"/>
      </w:pPr>
      <w:rPr>
        <w:rFonts w:ascii="Wingdings" w:hAnsi="Wingdings" w:hint="default"/>
      </w:rPr>
    </w:lvl>
    <w:lvl w:ilvl="3" w:tplc="E8280590" w:tentative="1">
      <w:start w:val="1"/>
      <w:numFmt w:val="bullet"/>
      <w:lvlText w:val=""/>
      <w:lvlJc w:val="left"/>
      <w:pPr>
        <w:tabs>
          <w:tab w:val="num" w:pos="2880"/>
        </w:tabs>
        <w:ind w:left="2880" w:hanging="360"/>
      </w:pPr>
      <w:rPr>
        <w:rFonts w:ascii="Symbol" w:hAnsi="Symbol" w:hint="default"/>
      </w:rPr>
    </w:lvl>
    <w:lvl w:ilvl="4" w:tplc="C4C2CC32" w:tentative="1">
      <w:start w:val="1"/>
      <w:numFmt w:val="bullet"/>
      <w:lvlText w:val="o"/>
      <w:lvlJc w:val="left"/>
      <w:pPr>
        <w:tabs>
          <w:tab w:val="num" w:pos="3600"/>
        </w:tabs>
        <w:ind w:left="3600" w:hanging="360"/>
      </w:pPr>
      <w:rPr>
        <w:rFonts w:ascii="Courier New" w:hAnsi="Courier New" w:cs="Courier New" w:hint="default"/>
      </w:rPr>
    </w:lvl>
    <w:lvl w:ilvl="5" w:tplc="11D43A1C" w:tentative="1">
      <w:start w:val="1"/>
      <w:numFmt w:val="bullet"/>
      <w:lvlText w:val=""/>
      <w:lvlJc w:val="left"/>
      <w:pPr>
        <w:tabs>
          <w:tab w:val="num" w:pos="4320"/>
        </w:tabs>
        <w:ind w:left="4320" w:hanging="360"/>
      </w:pPr>
      <w:rPr>
        <w:rFonts w:ascii="Wingdings" w:hAnsi="Wingdings" w:hint="default"/>
      </w:rPr>
    </w:lvl>
    <w:lvl w:ilvl="6" w:tplc="C950A112" w:tentative="1">
      <w:start w:val="1"/>
      <w:numFmt w:val="bullet"/>
      <w:lvlText w:val=""/>
      <w:lvlJc w:val="left"/>
      <w:pPr>
        <w:tabs>
          <w:tab w:val="num" w:pos="5040"/>
        </w:tabs>
        <w:ind w:left="5040" w:hanging="360"/>
      </w:pPr>
      <w:rPr>
        <w:rFonts w:ascii="Symbol" w:hAnsi="Symbol" w:hint="default"/>
      </w:rPr>
    </w:lvl>
    <w:lvl w:ilvl="7" w:tplc="D76CFE00" w:tentative="1">
      <w:start w:val="1"/>
      <w:numFmt w:val="bullet"/>
      <w:lvlText w:val="o"/>
      <w:lvlJc w:val="left"/>
      <w:pPr>
        <w:tabs>
          <w:tab w:val="num" w:pos="5760"/>
        </w:tabs>
        <w:ind w:left="5760" w:hanging="360"/>
      </w:pPr>
      <w:rPr>
        <w:rFonts w:ascii="Courier New" w:hAnsi="Courier New" w:cs="Courier New" w:hint="default"/>
      </w:rPr>
    </w:lvl>
    <w:lvl w:ilvl="8" w:tplc="DD26BA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F9492C"/>
    <w:multiLevelType w:val="hybridMultilevel"/>
    <w:tmpl w:val="18AE201C"/>
    <w:lvl w:ilvl="0" w:tplc="D2B86FD6">
      <w:start w:val="1"/>
      <w:numFmt w:val="decimal"/>
      <w:lvlText w:val="%1."/>
      <w:lvlJc w:val="left"/>
      <w:pPr>
        <w:ind w:left="720" w:hanging="360"/>
      </w:pPr>
    </w:lvl>
    <w:lvl w:ilvl="1" w:tplc="E202271E" w:tentative="1">
      <w:start w:val="1"/>
      <w:numFmt w:val="lowerLetter"/>
      <w:lvlText w:val="%2."/>
      <w:lvlJc w:val="left"/>
      <w:pPr>
        <w:ind w:left="1440" w:hanging="360"/>
      </w:pPr>
    </w:lvl>
    <w:lvl w:ilvl="2" w:tplc="FF7E3C48" w:tentative="1">
      <w:start w:val="1"/>
      <w:numFmt w:val="lowerRoman"/>
      <w:lvlText w:val="%3."/>
      <w:lvlJc w:val="right"/>
      <w:pPr>
        <w:ind w:left="2160" w:hanging="180"/>
      </w:pPr>
    </w:lvl>
    <w:lvl w:ilvl="3" w:tplc="0316A230" w:tentative="1">
      <w:start w:val="1"/>
      <w:numFmt w:val="decimal"/>
      <w:lvlText w:val="%4."/>
      <w:lvlJc w:val="left"/>
      <w:pPr>
        <w:ind w:left="2880" w:hanging="360"/>
      </w:pPr>
    </w:lvl>
    <w:lvl w:ilvl="4" w:tplc="AAE0C796" w:tentative="1">
      <w:start w:val="1"/>
      <w:numFmt w:val="lowerLetter"/>
      <w:lvlText w:val="%5."/>
      <w:lvlJc w:val="left"/>
      <w:pPr>
        <w:ind w:left="3600" w:hanging="360"/>
      </w:pPr>
    </w:lvl>
    <w:lvl w:ilvl="5" w:tplc="683069A0" w:tentative="1">
      <w:start w:val="1"/>
      <w:numFmt w:val="lowerRoman"/>
      <w:lvlText w:val="%6."/>
      <w:lvlJc w:val="right"/>
      <w:pPr>
        <w:ind w:left="4320" w:hanging="180"/>
      </w:pPr>
    </w:lvl>
    <w:lvl w:ilvl="6" w:tplc="962482D8" w:tentative="1">
      <w:start w:val="1"/>
      <w:numFmt w:val="decimal"/>
      <w:lvlText w:val="%7."/>
      <w:lvlJc w:val="left"/>
      <w:pPr>
        <w:ind w:left="5040" w:hanging="360"/>
      </w:pPr>
    </w:lvl>
    <w:lvl w:ilvl="7" w:tplc="F9F838EA" w:tentative="1">
      <w:start w:val="1"/>
      <w:numFmt w:val="lowerLetter"/>
      <w:lvlText w:val="%8."/>
      <w:lvlJc w:val="left"/>
      <w:pPr>
        <w:ind w:left="5760" w:hanging="360"/>
      </w:pPr>
    </w:lvl>
    <w:lvl w:ilvl="8" w:tplc="DF985182" w:tentative="1">
      <w:start w:val="1"/>
      <w:numFmt w:val="lowerRoman"/>
      <w:lvlText w:val="%9."/>
      <w:lvlJc w:val="right"/>
      <w:pPr>
        <w:ind w:left="6480" w:hanging="180"/>
      </w:pPr>
    </w:lvl>
  </w:abstractNum>
  <w:abstractNum w:abstractNumId="6" w15:restartNumberingAfterBreak="0">
    <w:nsid w:val="1590616E"/>
    <w:multiLevelType w:val="hybridMultilevel"/>
    <w:tmpl w:val="C82029D0"/>
    <w:lvl w:ilvl="0" w:tplc="EA288096">
      <w:start w:val="1"/>
      <w:numFmt w:val="decimal"/>
      <w:lvlText w:val="%1."/>
      <w:lvlJc w:val="left"/>
      <w:pPr>
        <w:ind w:left="720" w:hanging="360"/>
      </w:pPr>
    </w:lvl>
    <w:lvl w:ilvl="1" w:tplc="5CDE279C">
      <w:start w:val="1"/>
      <w:numFmt w:val="lowerLetter"/>
      <w:lvlText w:val="%2."/>
      <w:lvlJc w:val="left"/>
      <w:pPr>
        <w:ind w:left="1440" w:hanging="360"/>
      </w:pPr>
    </w:lvl>
    <w:lvl w:ilvl="2" w:tplc="09C2ACAC">
      <w:start w:val="1"/>
      <w:numFmt w:val="lowerRoman"/>
      <w:lvlText w:val="%3."/>
      <w:lvlJc w:val="right"/>
      <w:pPr>
        <w:ind w:left="2160" w:hanging="180"/>
      </w:pPr>
    </w:lvl>
    <w:lvl w:ilvl="3" w:tplc="DF9276F2" w:tentative="1">
      <w:start w:val="1"/>
      <w:numFmt w:val="decimal"/>
      <w:lvlText w:val="%4."/>
      <w:lvlJc w:val="left"/>
      <w:pPr>
        <w:ind w:left="2880" w:hanging="360"/>
      </w:pPr>
    </w:lvl>
    <w:lvl w:ilvl="4" w:tplc="A1442FEC" w:tentative="1">
      <w:start w:val="1"/>
      <w:numFmt w:val="lowerLetter"/>
      <w:lvlText w:val="%5."/>
      <w:lvlJc w:val="left"/>
      <w:pPr>
        <w:ind w:left="3600" w:hanging="360"/>
      </w:pPr>
    </w:lvl>
    <w:lvl w:ilvl="5" w:tplc="F120EA56" w:tentative="1">
      <w:start w:val="1"/>
      <w:numFmt w:val="lowerRoman"/>
      <w:lvlText w:val="%6."/>
      <w:lvlJc w:val="right"/>
      <w:pPr>
        <w:ind w:left="4320" w:hanging="180"/>
      </w:pPr>
    </w:lvl>
    <w:lvl w:ilvl="6" w:tplc="A664C0C6" w:tentative="1">
      <w:start w:val="1"/>
      <w:numFmt w:val="decimal"/>
      <w:lvlText w:val="%7."/>
      <w:lvlJc w:val="left"/>
      <w:pPr>
        <w:ind w:left="5040" w:hanging="360"/>
      </w:pPr>
    </w:lvl>
    <w:lvl w:ilvl="7" w:tplc="0D82AF30" w:tentative="1">
      <w:start w:val="1"/>
      <w:numFmt w:val="lowerLetter"/>
      <w:lvlText w:val="%8."/>
      <w:lvlJc w:val="left"/>
      <w:pPr>
        <w:ind w:left="5760" w:hanging="360"/>
      </w:pPr>
    </w:lvl>
    <w:lvl w:ilvl="8" w:tplc="5464D68E" w:tentative="1">
      <w:start w:val="1"/>
      <w:numFmt w:val="lowerRoman"/>
      <w:lvlText w:val="%9."/>
      <w:lvlJc w:val="right"/>
      <w:pPr>
        <w:ind w:left="6480" w:hanging="180"/>
      </w:pPr>
    </w:lvl>
  </w:abstractNum>
  <w:abstractNum w:abstractNumId="7" w15:restartNumberingAfterBreak="0">
    <w:nsid w:val="1678294F"/>
    <w:multiLevelType w:val="hybridMultilevel"/>
    <w:tmpl w:val="E15C33E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50C88"/>
    <w:multiLevelType w:val="hybridMultilevel"/>
    <w:tmpl w:val="BDDE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82EBC"/>
    <w:multiLevelType w:val="hybridMultilevel"/>
    <w:tmpl w:val="64463182"/>
    <w:lvl w:ilvl="0" w:tplc="3A285E34">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7E57B4"/>
    <w:multiLevelType w:val="hybridMultilevel"/>
    <w:tmpl w:val="9FAA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35AE5"/>
    <w:multiLevelType w:val="hybridMultilevel"/>
    <w:tmpl w:val="AA94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D4911"/>
    <w:multiLevelType w:val="hybridMultilevel"/>
    <w:tmpl w:val="AD38C896"/>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F7BE0"/>
    <w:multiLevelType w:val="hybridMultilevel"/>
    <w:tmpl w:val="1CF4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F1EAD"/>
    <w:multiLevelType w:val="hybridMultilevel"/>
    <w:tmpl w:val="34A28FBE"/>
    <w:lvl w:ilvl="0" w:tplc="36D038B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73460"/>
    <w:multiLevelType w:val="hybridMultilevel"/>
    <w:tmpl w:val="277C43B2"/>
    <w:lvl w:ilvl="0" w:tplc="F18C0BEA">
      <w:start w:val="1"/>
      <w:numFmt w:val="bullet"/>
      <w:lvlText w:val="–"/>
      <w:lvlJc w:val="left"/>
      <w:pPr>
        <w:tabs>
          <w:tab w:val="num" w:pos="720"/>
        </w:tabs>
        <w:ind w:left="720" w:hanging="360"/>
      </w:pPr>
      <w:rPr>
        <w:rFonts w:ascii="Times New Roman" w:hAnsi="Times New Roman" w:hint="default"/>
      </w:rPr>
    </w:lvl>
    <w:lvl w:ilvl="1" w:tplc="5A5E454C">
      <w:start w:val="1"/>
      <w:numFmt w:val="bullet"/>
      <w:lvlText w:val="–"/>
      <w:lvlJc w:val="left"/>
      <w:pPr>
        <w:tabs>
          <w:tab w:val="num" w:pos="1440"/>
        </w:tabs>
        <w:ind w:left="1440" w:hanging="360"/>
      </w:pPr>
      <w:rPr>
        <w:rFonts w:ascii="Times New Roman" w:hAnsi="Times New Roman" w:hint="default"/>
      </w:rPr>
    </w:lvl>
    <w:lvl w:ilvl="2" w:tplc="E4EA6610">
      <w:start w:val="1079"/>
      <w:numFmt w:val="bullet"/>
      <w:lvlText w:val="•"/>
      <w:lvlJc w:val="left"/>
      <w:pPr>
        <w:tabs>
          <w:tab w:val="num" w:pos="2160"/>
        </w:tabs>
        <w:ind w:left="2160" w:hanging="360"/>
      </w:pPr>
      <w:rPr>
        <w:rFonts w:ascii="Times New Roman" w:hAnsi="Times New Roman" w:hint="default"/>
      </w:rPr>
    </w:lvl>
    <w:lvl w:ilvl="3" w:tplc="0AB2C6E8" w:tentative="1">
      <w:start w:val="1"/>
      <w:numFmt w:val="bullet"/>
      <w:lvlText w:val="–"/>
      <w:lvlJc w:val="left"/>
      <w:pPr>
        <w:tabs>
          <w:tab w:val="num" w:pos="2880"/>
        </w:tabs>
        <w:ind w:left="2880" w:hanging="360"/>
      </w:pPr>
      <w:rPr>
        <w:rFonts w:ascii="Times New Roman" w:hAnsi="Times New Roman" w:hint="default"/>
      </w:rPr>
    </w:lvl>
    <w:lvl w:ilvl="4" w:tplc="34B69954" w:tentative="1">
      <w:start w:val="1"/>
      <w:numFmt w:val="bullet"/>
      <w:lvlText w:val="–"/>
      <w:lvlJc w:val="left"/>
      <w:pPr>
        <w:tabs>
          <w:tab w:val="num" w:pos="3600"/>
        </w:tabs>
        <w:ind w:left="3600" w:hanging="360"/>
      </w:pPr>
      <w:rPr>
        <w:rFonts w:ascii="Times New Roman" w:hAnsi="Times New Roman" w:hint="default"/>
      </w:rPr>
    </w:lvl>
    <w:lvl w:ilvl="5" w:tplc="8FF08D3A" w:tentative="1">
      <w:start w:val="1"/>
      <w:numFmt w:val="bullet"/>
      <w:lvlText w:val="–"/>
      <w:lvlJc w:val="left"/>
      <w:pPr>
        <w:tabs>
          <w:tab w:val="num" w:pos="4320"/>
        </w:tabs>
        <w:ind w:left="4320" w:hanging="360"/>
      </w:pPr>
      <w:rPr>
        <w:rFonts w:ascii="Times New Roman" w:hAnsi="Times New Roman" w:hint="default"/>
      </w:rPr>
    </w:lvl>
    <w:lvl w:ilvl="6" w:tplc="58A2A9CE" w:tentative="1">
      <w:start w:val="1"/>
      <w:numFmt w:val="bullet"/>
      <w:lvlText w:val="–"/>
      <w:lvlJc w:val="left"/>
      <w:pPr>
        <w:tabs>
          <w:tab w:val="num" w:pos="5040"/>
        </w:tabs>
        <w:ind w:left="5040" w:hanging="360"/>
      </w:pPr>
      <w:rPr>
        <w:rFonts w:ascii="Times New Roman" w:hAnsi="Times New Roman" w:hint="default"/>
      </w:rPr>
    </w:lvl>
    <w:lvl w:ilvl="7" w:tplc="E5C66F5E" w:tentative="1">
      <w:start w:val="1"/>
      <w:numFmt w:val="bullet"/>
      <w:lvlText w:val="–"/>
      <w:lvlJc w:val="left"/>
      <w:pPr>
        <w:tabs>
          <w:tab w:val="num" w:pos="5760"/>
        </w:tabs>
        <w:ind w:left="5760" w:hanging="360"/>
      </w:pPr>
      <w:rPr>
        <w:rFonts w:ascii="Times New Roman" w:hAnsi="Times New Roman" w:hint="default"/>
      </w:rPr>
    </w:lvl>
    <w:lvl w:ilvl="8" w:tplc="F558C7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61A4C30"/>
    <w:multiLevelType w:val="hybridMultilevel"/>
    <w:tmpl w:val="1F8E0DA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6657833"/>
    <w:multiLevelType w:val="hybridMultilevel"/>
    <w:tmpl w:val="35C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F2BEF"/>
    <w:multiLevelType w:val="hybridMultilevel"/>
    <w:tmpl w:val="3E5CD792"/>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7755F"/>
    <w:multiLevelType w:val="hybridMultilevel"/>
    <w:tmpl w:val="4308E32A"/>
    <w:lvl w:ilvl="0" w:tplc="A08ECDD4">
      <w:start w:val="1"/>
      <w:numFmt w:val="bullet"/>
      <w:lvlText w:val=""/>
      <w:lvlJc w:val="left"/>
      <w:pPr>
        <w:tabs>
          <w:tab w:val="num" w:pos="720"/>
        </w:tabs>
        <w:ind w:left="720" w:hanging="360"/>
      </w:pPr>
      <w:rPr>
        <w:rFonts w:ascii="Symbol" w:hAnsi="Symbol" w:hint="default"/>
      </w:rPr>
    </w:lvl>
    <w:lvl w:ilvl="1" w:tplc="E4727608">
      <w:start w:val="1"/>
      <w:numFmt w:val="bullet"/>
      <w:lvlText w:val="o"/>
      <w:lvlJc w:val="left"/>
      <w:pPr>
        <w:tabs>
          <w:tab w:val="num" w:pos="1440"/>
        </w:tabs>
        <w:ind w:left="1440" w:hanging="360"/>
      </w:pPr>
      <w:rPr>
        <w:rFonts w:ascii="Courier New" w:hAnsi="Courier New" w:cs="Courier New" w:hint="default"/>
      </w:rPr>
    </w:lvl>
    <w:lvl w:ilvl="2" w:tplc="98022D68">
      <w:start w:val="1"/>
      <w:numFmt w:val="bullet"/>
      <w:lvlText w:val=""/>
      <w:lvlJc w:val="left"/>
      <w:pPr>
        <w:tabs>
          <w:tab w:val="num" w:pos="2160"/>
        </w:tabs>
        <w:ind w:left="2160" w:hanging="360"/>
      </w:pPr>
      <w:rPr>
        <w:rFonts w:ascii="Wingdings" w:hAnsi="Wingdings" w:hint="default"/>
      </w:rPr>
    </w:lvl>
    <w:lvl w:ilvl="3" w:tplc="44CA5B6C" w:tentative="1">
      <w:start w:val="1"/>
      <w:numFmt w:val="bullet"/>
      <w:lvlText w:val=""/>
      <w:lvlJc w:val="left"/>
      <w:pPr>
        <w:tabs>
          <w:tab w:val="num" w:pos="2880"/>
        </w:tabs>
        <w:ind w:left="2880" w:hanging="360"/>
      </w:pPr>
      <w:rPr>
        <w:rFonts w:ascii="Symbol" w:hAnsi="Symbol" w:hint="default"/>
      </w:rPr>
    </w:lvl>
    <w:lvl w:ilvl="4" w:tplc="BA1C40E4" w:tentative="1">
      <w:start w:val="1"/>
      <w:numFmt w:val="bullet"/>
      <w:lvlText w:val="o"/>
      <w:lvlJc w:val="left"/>
      <w:pPr>
        <w:tabs>
          <w:tab w:val="num" w:pos="3600"/>
        </w:tabs>
        <w:ind w:left="3600" w:hanging="360"/>
      </w:pPr>
      <w:rPr>
        <w:rFonts w:ascii="Courier New" w:hAnsi="Courier New" w:cs="Courier New" w:hint="default"/>
      </w:rPr>
    </w:lvl>
    <w:lvl w:ilvl="5" w:tplc="F9EA52CE" w:tentative="1">
      <w:start w:val="1"/>
      <w:numFmt w:val="bullet"/>
      <w:lvlText w:val=""/>
      <w:lvlJc w:val="left"/>
      <w:pPr>
        <w:tabs>
          <w:tab w:val="num" w:pos="4320"/>
        </w:tabs>
        <w:ind w:left="4320" w:hanging="360"/>
      </w:pPr>
      <w:rPr>
        <w:rFonts w:ascii="Wingdings" w:hAnsi="Wingdings" w:hint="default"/>
      </w:rPr>
    </w:lvl>
    <w:lvl w:ilvl="6" w:tplc="22EC2636" w:tentative="1">
      <w:start w:val="1"/>
      <w:numFmt w:val="bullet"/>
      <w:lvlText w:val=""/>
      <w:lvlJc w:val="left"/>
      <w:pPr>
        <w:tabs>
          <w:tab w:val="num" w:pos="5040"/>
        </w:tabs>
        <w:ind w:left="5040" w:hanging="360"/>
      </w:pPr>
      <w:rPr>
        <w:rFonts w:ascii="Symbol" w:hAnsi="Symbol" w:hint="default"/>
      </w:rPr>
    </w:lvl>
    <w:lvl w:ilvl="7" w:tplc="2DA0B3A2" w:tentative="1">
      <w:start w:val="1"/>
      <w:numFmt w:val="bullet"/>
      <w:lvlText w:val="o"/>
      <w:lvlJc w:val="left"/>
      <w:pPr>
        <w:tabs>
          <w:tab w:val="num" w:pos="5760"/>
        </w:tabs>
        <w:ind w:left="5760" w:hanging="360"/>
      </w:pPr>
      <w:rPr>
        <w:rFonts w:ascii="Courier New" w:hAnsi="Courier New" w:cs="Courier New" w:hint="default"/>
      </w:rPr>
    </w:lvl>
    <w:lvl w:ilvl="8" w:tplc="CB1C82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297BB2"/>
    <w:multiLevelType w:val="multilevel"/>
    <w:tmpl w:val="D4FA22F2"/>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21" w15:restartNumberingAfterBreak="0">
    <w:nsid w:val="3AC26652"/>
    <w:multiLevelType w:val="hybridMultilevel"/>
    <w:tmpl w:val="24E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B2457"/>
    <w:multiLevelType w:val="hybridMultilevel"/>
    <w:tmpl w:val="A210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5C19"/>
    <w:multiLevelType w:val="hybridMultilevel"/>
    <w:tmpl w:val="031EE156"/>
    <w:lvl w:ilvl="0" w:tplc="9D7C2E18">
      <w:start w:val="1"/>
      <w:numFmt w:val="bullet"/>
      <w:lvlText w:val=""/>
      <w:lvlJc w:val="left"/>
      <w:pPr>
        <w:tabs>
          <w:tab w:val="num" w:pos="720"/>
        </w:tabs>
        <w:ind w:left="720" w:hanging="360"/>
      </w:pPr>
      <w:rPr>
        <w:rFonts w:ascii="Symbol" w:hAnsi="Symbol" w:hint="default"/>
        <w:color w:val="auto"/>
      </w:rPr>
    </w:lvl>
    <w:lvl w:ilvl="1" w:tplc="CD1E9F56" w:tentative="1">
      <w:start w:val="1"/>
      <w:numFmt w:val="bullet"/>
      <w:lvlText w:val="o"/>
      <w:lvlJc w:val="left"/>
      <w:pPr>
        <w:tabs>
          <w:tab w:val="num" w:pos="1440"/>
        </w:tabs>
        <w:ind w:left="1440" w:hanging="360"/>
      </w:pPr>
      <w:rPr>
        <w:rFonts w:ascii="Courier New" w:hAnsi="Courier New" w:cs="Courier New" w:hint="default"/>
      </w:rPr>
    </w:lvl>
    <w:lvl w:ilvl="2" w:tplc="123E5834" w:tentative="1">
      <w:start w:val="1"/>
      <w:numFmt w:val="bullet"/>
      <w:lvlText w:val=""/>
      <w:lvlJc w:val="left"/>
      <w:pPr>
        <w:tabs>
          <w:tab w:val="num" w:pos="2160"/>
        </w:tabs>
        <w:ind w:left="2160" w:hanging="360"/>
      </w:pPr>
      <w:rPr>
        <w:rFonts w:ascii="Wingdings" w:hAnsi="Wingdings" w:hint="default"/>
      </w:rPr>
    </w:lvl>
    <w:lvl w:ilvl="3" w:tplc="43DCDECA" w:tentative="1">
      <w:start w:val="1"/>
      <w:numFmt w:val="bullet"/>
      <w:lvlText w:val=""/>
      <w:lvlJc w:val="left"/>
      <w:pPr>
        <w:tabs>
          <w:tab w:val="num" w:pos="2880"/>
        </w:tabs>
        <w:ind w:left="2880" w:hanging="360"/>
      </w:pPr>
      <w:rPr>
        <w:rFonts w:ascii="Symbol" w:hAnsi="Symbol" w:hint="default"/>
      </w:rPr>
    </w:lvl>
    <w:lvl w:ilvl="4" w:tplc="6506F61C" w:tentative="1">
      <w:start w:val="1"/>
      <w:numFmt w:val="bullet"/>
      <w:lvlText w:val="o"/>
      <w:lvlJc w:val="left"/>
      <w:pPr>
        <w:tabs>
          <w:tab w:val="num" w:pos="3600"/>
        </w:tabs>
        <w:ind w:left="3600" w:hanging="360"/>
      </w:pPr>
      <w:rPr>
        <w:rFonts w:ascii="Courier New" w:hAnsi="Courier New" w:cs="Courier New" w:hint="default"/>
      </w:rPr>
    </w:lvl>
    <w:lvl w:ilvl="5" w:tplc="49DA8140" w:tentative="1">
      <w:start w:val="1"/>
      <w:numFmt w:val="bullet"/>
      <w:lvlText w:val=""/>
      <w:lvlJc w:val="left"/>
      <w:pPr>
        <w:tabs>
          <w:tab w:val="num" w:pos="4320"/>
        </w:tabs>
        <w:ind w:left="4320" w:hanging="360"/>
      </w:pPr>
      <w:rPr>
        <w:rFonts w:ascii="Wingdings" w:hAnsi="Wingdings" w:hint="default"/>
      </w:rPr>
    </w:lvl>
    <w:lvl w:ilvl="6" w:tplc="03FC304E" w:tentative="1">
      <w:start w:val="1"/>
      <w:numFmt w:val="bullet"/>
      <w:lvlText w:val=""/>
      <w:lvlJc w:val="left"/>
      <w:pPr>
        <w:tabs>
          <w:tab w:val="num" w:pos="5040"/>
        </w:tabs>
        <w:ind w:left="5040" w:hanging="360"/>
      </w:pPr>
      <w:rPr>
        <w:rFonts w:ascii="Symbol" w:hAnsi="Symbol" w:hint="default"/>
      </w:rPr>
    </w:lvl>
    <w:lvl w:ilvl="7" w:tplc="8AB6E764" w:tentative="1">
      <w:start w:val="1"/>
      <w:numFmt w:val="bullet"/>
      <w:lvlText w:val="o"/>
      <w:lvlJc w:val="left"/>
      <w:pPr>
        <w:tabs>
          <w:tab w:val="num" w:pos="5760"/>
        </w:tabs>
        <w:ind w:left="5760" w:hanging="360"/>
      </w:pPr>
      <w:rPr>
        <w:rFonts w:ascii="Courier New" w:hAnsi="Courier New" w:cs="Courier New" w:hint="default"/>
      </w:rPr>
    </w:lvl>
    <w:lvl w:ilvl="8" w:tplc="80EC79A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AD1193"/>
    <w:multiLevelType w:val="hybridMultilevel"/>
    <w:tmpl w:val="F4D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90488"/>
    <w:multiLevelType w:val="hybridMultilevel"/>
    <w:tmpl w:val="EF8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6135C"/>
    <w:multiLevelType w:val="hybridMultilevel"/>
    <w:tmpl w:val="01044DB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644FCF"/>
    <w:multiLevelType w:val="hybridMultilevel"/>
    <w:tmpl w:val="E3F81C4C"/>
    <w:lvl w:ilvl="0" w:tplc="7CE6E974">
      <w:start w:val="1"/>
      <w:numFmt w:val="bullet"/>
      <w:lvlText w:val=""/>
      <w:lvlJc w:val="left"/>
      <w:pPr>
        <w:tabs>
          <w:tab w:val="num" w:pos="720"/>
        </w:tabs>
        <w:ind w:left="720" w:hanging="360"/>
      </w:pPr>
      <w:rPr>
        <w:rFonts w:ascii="Symbol" w:hAnsi="Symbol" w:hint="default"/>
      </w:rPr>
    </w:lvl>
    <w:lvl w:ilvl="1" w:tplc="AB509EAC" w:tentative="1">
      <w:start w:val="1"/>
      <w:numFmt w:val="bullet"/>
      <w:lvlText w:val="o"/>
      <w:lvlJc w:val="left"/>
      <w:pPr>
        <w:tabs>
          <w:tab w:val="num" w:pos="1440"/>
        </w:tabs>
        <w:ind w:left="1440" w:hanging="360"/>
      </w:pPr>
      <w:rPr>
        <w:rFonts w:ascii="Courier New" w:hAnsi="Courier New" w:cs="Courier New" w:hint="default"/>
      </w:rPr>
    </w:lvl>
    <w:lvl w:ilvl="2" w:tplc="D34CAC82" w:tentative="1">
      <w:start w:val="1"/>
      <w:numFmt w:val="bullet"/>
      <w:lvlText w:val=""/>
      <w:lvlJc w:val="left"/>
      <w:pPr>
        <w:tabs>
          <w:tab w:val="num" w:pos="2160"/>
        </w:tabs>
        <w:ind w:left="2160" w:hanging="360"/>
      </w:pPr>
      <w:rPr>
        <w:rFonts w:ascii="Wingdings" w:hAnsi="Wingdings" w:hint="default"/>
      </w:rPr>
    </w:lvl>
    <w:lvl w:ilvl="3" w:tplc="70B8A42A" w:tentative="1">
      <w:start w:val="1"/>
      <w:numFmt w:val="bullet"/>
      <w:lvlText w:val=""/>
      <w:lvlJc w:val="left"/>
      <w:pPr>
        <w:tabs>
          <w:tab w:val="num" w:pos="2880"/>
        </w:tabs>
        <w:ind w:left="2880" w:hanging="360"/>
      </w:pPr>
      <w:rPr>
        <w:rFonts w:ascii="Symbol" w:hAnsi="Symbol" w:hint="default"/>
      </w:rPr>
    </w:lvl>
    <w:lvl w:ilvl="4" w:tplc="8E90BAF2" w:tentative="1">
      <w:start w:val="1"/>
      <w:numFmt w:val="bullet"/>
      <w:lvlText w:val="o"/>
      <w:lvlJc w:val="left"/>
      <w:pPr>
        <w:tabs>
          <w:tab w:val="num" w:pos="3600"/>
        </w:tabs>
        <w:ind w:left="3600" w:hanging="360"/>
      </w:pPr>
      <w:rPr>
        <w:rFonts w:ascii="Courier New" w:hAnsi="Courier New" w:cs="Courier New" w:hint="default"/>
      </w:rPr>
    </w:lvl>
    <w:lvl w:ilvl="5" w:tplc="87846904" w:tentative="1">
      <w:start w:val="1"/>
      <w:numFmt w:val="bullet"/>
      <w:lvlText w:val=""/>
      <w:lvlJc w:val="left"/>
      <w:pPr>
        <w:tabs>
          <w:tab w:val="num" w:pos="4320"/>
        </w:tabs>
        <w:ind w:left="4320" w:hanging="360"/>
      </w:pPr>
      <w:rPr>
        <w:rFonts w:ascii="Wingdings" w:hAnsi="Wingdings" w:hint="default"/>
      </w:rPr>
    </w:lvl>
    <w:lvl w:ilvl="6" w:tplc="318E8B22" w:tentative="1">
      <w:start w:val="1"/>
      <w:numFmt w:val="bullet"/>
      <w:lvlText w:val=""/>
      <w:lvlJc w:val="left"/>
      <w:pPr>
        <w:tabs>
          <w:tab w:val="num" w:pos="5040"/>
        </w:tabs>
        <w:ind w:left="5040" w:hanging="360"/>
      </w:pPr>
      <w:rPr>
        <w:rFonts w:ascii="Symbol" w:hAnsi="Symbol" w:hint="default"/>
      </w:rPr>
    </w:lvl>
    <w:lvl w:ilvl="7" w:tplc="2ACAE5F8" w:tentative="1">
      <w:start w:val="1"/>
      <w:numFmt w:val="bullet"/>
      <w:lvlText w:val="o"/>
      <w:lvlJc w:val="left"/>
      <w:pPr>
        <w:tabs>
          <w:tab w:val="num" w:pos="5760"/>
        </w:tabs>
        <w:ind w:left="5760" w:hanging="360"/>
      </w:pPr>
      <w:rPr>
        <w:rFonts w:ascii="Courier New" w:hAnsi="Courier New" w:cs="Courier New" w:hint="default"/>
      </w:rPr>
    </w:lvl>
    <w:lvl w:ilvl="8" w:tplc="0CCAE8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F001CC"/>
    <w:multiLevelType w:val="hybridMultilevel"/>
    <w:tmpl w:val="591287F0"/>
    <w:lvl w:ilvl="0" w:tplc="36A49BC4">
      <w:start w:val="1"/>
      <w:numFmt w:val="bullet"/>
      <w:lvlText w:val="–"/>
      <w:lvlJc w:val="left"/>
      <w:pPr>
        <w:tabs>
          <w:tab w:val="num" w:pos="720"/>
        </w:tabs>
        <w:ind w:left="720" w:hanging="360"/>
      </w:pPr>
      <w:rPr>
        <w:rFonts w:ascii="Times New Roman" w:hAnsi="Times New Roman" w:hint="default"/>
      </w:rPr>
    </w:lvl>
    <w:lvl w:ilvl="1" w:tplc="3D5EA700">
      <w:start w:val="1"/>
      <w:numFmt w:val="bullet"/>
      <w:lvlText w:val="–"/>
      <w:lvlJc w:val="left"/>
      <w:pPr>
        <w:tabs>
          <w:tab w:val="num" w:pos="1440"/>
        </w:tabs>
        <w:ind w:left="1440" w:hanging="360"/>
      </w:pPr>
      <w:rPr>
        <w:rFonts w:ascii="Times New Roman" w:hAnsi="Times New Roman" w:hint="default"/>
      </w:rPr>
    </w:lvl>
    <w:lvl w:ilvl="2" w:tplc="2F82FADA">
      <w:start w:val="3145"/>
      <w:numFmt w:val="bullet"/>
      <w:lvlText w:val="•"/>
      <w:lvlJc w:val="left"/>
      <w:pPr>
        <w:tabs>
          <w:tab w:val="num" w:pos="2160"/>
        </w:tabs>
        <w:ind w:left="2160" w:hanging="360"/>
      </w:pPr>
      <w:rPr>
        <w:rFonts w:ascii="Times New Roman" w:hAnsi="Times New Roman" w:hint="default"/>
      </w:rPr>
    </w:lvl>
    <w:lvl w:ilvl="3" w:tplc="46C41C2C">
      <w:start w:val="3145"/>
      <w:numFmt w:val="bullet"/>
      <w:lvlText w:val="–"/>
      <w:lvlJc w:val="left"/>
      <w:pPr>
        <w:tabs>
          <w:tab w:val="num" w:pos="2880"/>
        </w:tabs>
        <w:ind w:left="2880" w:hanging="360"/>
      </w:pPr>
      <w:rPr>
        <w:rFonts w:ascii="Times New Roman" w:hAnsi="Times New Roman" w:hint="default"/>
      </w:rPr>
    </w:lvl>
    <w:lvl w:ilvl="4" w:tplc="239434AC" w:tentative="1">
      <w:start w:val="1"/>
      <w:numFmt w:val="bullet"/>
      <w:lvlText w:val="–"/>
      <w:lvlJc w:val="left"/>
      <w:pPr>
        <w:tabs>
          <w:tab w:val="num" w:pos="3600"/>
        </w:tabs>
        <w:ind w:left="3600" w:hanging="360"/>
      </w:pPr>
      <w:rPr>
        <w:rFonts w:ascii="Times New Roman" w:hAnsi="Times New Roman" w:hint="default"/>
      </w:rPr>
    </w:lvl>
    <w:lvl w:ilvl="5" w:tplc="FEFA5040" w:tentative="1">
      <w:start w:val="1"/>
      <w:numFmt w:val="bullet"/>
      <w:lvlText w:val="–"/>
      <w:lvlJc w:val="left"/>
      <w:pPr>
        <w:tabs>
          <w:tab w:val="num" w:pos="4320"/>
        </w:tabs>
        <w:ind w:left="4320" w:hanging="360"/>
      </w:pPr>
      <w:rPr>
        <w:rFonts w:ascii="Times New Roman" w:hAnsi="Times New Roman" w:hint="default"/>
      </w:rPr>
    </w:lvl>
    <w:lvl w:ilvl="6" w:tplc="3E84B8C8" w:tentative="1">
      <w:start w:val="1"/>
      <w:numFmt w:val="bullet"/>
      <w:lvlText w:val="–"/>
      <w:lvlJc w:val="left"/>
      <w:pPr>
        <w:tabs>
          <w:tab w:val="num" w:pos="5040"/>
        </w:tabs>
        <w:ind w:left="5040" w:hanging="360"/>
      </w:pPr>
      <w:rPr>
        <w:rFonts w:ascii="Times New Roman" w:hAnsi="Times New Roman" w:hint="default"/>
      </w:rPr>
    </w:lvl>
    <w:lvl w:ilvl="7" w:tplc="3E3859D0" w:tentative="1">
      <w:start w:val="1"/>
      <w:numFmt w:val="bullet"/>
      <w:lvlText w:val="–"/>
      <w:lvlJc w:val="left"/>
      <w:pPr>
        <w:tabs>
          <w:tab w:val="num" w:pos="5760"/>
        </w:tabs>
        <w:ind w:left="5760" w:hanging="360"/>
      </w:pPr>
      <w:rPr>
        <w:rFonts w:ascii="Times New Roman" w:hAnsi="Times New Roman" w:hint="default"/>
      </w:rPr>
    </w:lvl>
    <w:lvl w:ilvl="8" w:tplc="EEC8040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C2749B3"/>
    <w:multiLevelType w:val="hybridMultilevel"/>
    <w:tmpl w:val="48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933EC"/>
    <w:multiLevelType w:val="hybridMultilevel"/>
    <w:tmpl w:val="5B96E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A036B2"/>
    <w:multiLevelType w:val="hybridMultilevel"/>
    <w:tmpl w:val="A19666F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C6F44"/>
    <w:multiLevelType w:val="hybridMultilevel"/>
    <w:tmpl w:val="BA64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86F38"/>
    <w:multiLevelType w:val="hybridMultilevel"/>
    <w:tmpl w:val="EC2C0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659C9"/>
    <w:multiLevelType w:val="hybridMultilevel"/>
    <w:tmpl w:val="6A1E6ED4"/>
    <w:lvl w:ilvl="0" w:tplc="90AA2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6" w15:restartNumberingAfterBreak="0">
    <w:nsid w:val="586F624D"/>
    <w:multiLevelType w:val="hybridMultilevel"/>
    <w:tmpl w:val="EDF0D04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6833DE"/>
    <w:multiLevelType w:val="hybridMultilevel"/>
    <w:tmpl w:val="FBAE0F34"/>
    <w:lvl w:ilvl="0" w:tplc="85EAF328">
      <w:start w:val="1"/>
      <w:numFmt w:val="bullet"/>
      <w:lvlText w:val="•"/>
      <w:lvlJc w:val="left"/>
      <w:pPr>
        <w:tabs>
          <w:tab w:val="num" w:pos="720"/>
        </w:tabs>
        <w:ind w:left="720" w:hanging="360"/>
      </w:pPr>
      <w:rPr>
        <w:rFonts w:ascii="Times New Roman" w:hAnsi="Times New Roman" w:hint="default"/>
      </w:rPr>
    </w:lvl>
    <w:lvl w:ilvl="1" w:tplc="E7728812" w:tentative="1">
      <w:start w:val="1"/>
      <w:numFmt w:val="bullet"/>
      <w:lvlText w:val="•"/>
      <w:lvlJc w:val="left"/>
      <w:pPr>
        <w:tabs>
          <w:tab w:val="num" w:pos="1440"/>
        </w:tabs>
        <w:ind w:left="1440" w:hanging="360"/>
      </w:pPr>
      <w:rPr>
        <w:rFonts w:ascii="Times New Roman" w:hAnsi="Times New Roman" w:hint="default"/>
      </w:rPr>
    </w:lvl>
    <w:lvl w:ilvl="2" w:tplc="8D7C43C4">
      <w:start w:val="1"/>
      <w:numFmt w:val="bullet"/>
      <w:lvlText w:val="•"/>
      <w:lvlJc w:val="left"/>
      <w:pPr>
        <w:tabs>
          <w:tab w:val="num" w:pos="2160"/>
        </w:tabs>
        <w:ind w:left="2160" w:hanging="360"/>
      </w:pPr>
      <w:rPr>
        <w:rFonts w:ascii="Times New Roman" w:hAnsi="Times New Roman" w:hint="default"/>
      </w:rPr>
    </w:lvl>
    <w:lvl w:ilvl="3" w:tplc="2FD442F8" w:tentative="1">
      <w:start w:val="1"/>
      <w:numFmt w:val="bullet"/>
      <w:lvlText w:val="•"/>
      <w:lvlJc w:val="left"/>
      <w:pPr>
        <w:tabs>
          <w:tab w:val="num" w:pos="2880"/>
        </w:tabs>
        <w:ind w:left="2880" w:hanging="360"/>
      </w:pPr>
      <w:rPr>
        <w:rFonts w:ascii="Times New Roman" w:hAnsi="Times New Roman" w:hint="default"/>
      </w:rPr>
    </w:lvl>
    <w:lvl w:ilvl="4" w:tplc="B22263F4" w:tentative="1">
      <w:start w:val="1"/>
      <w:numFmt w:val="bullet"/>
      <w:lvlText w:val="•"/>
      <w:lvlJc w:val="left"/>
      <w:pPr>
        <w:tabs>
          <w:tab w:val="num" w:pos="3600"/>
        </w:tabs>
        <w:ind w:left="3600" w:hanging="360"/>
      </w:pPr>
      <w:rPr>
        <w:rFonts w:ascii="Times New Roman" w:hAnsi="Times New Roman" w:hint="default"/>
      </w:rPr>
    </w:lvl>
    <w:lvl w:ilvl="5" w:tplc="EEEED7E0" w:tentative="1">
      <w:start w:val="1"/>
      <w:numFmt w:val="bullet"/>
      <w:lvlText w:val="•"/>
      <w:lvlJc w:val="left"/>
      <w:pPr>
        <w:tabs>
          <w:tab w:val="num" w:pos="4320"/>
        </w:tabs>
        <w:ind w:left="4320" w:hanging="360"/>
      </w:pPr>
      <w:rPr>
        <w:rFonts w:ascii="Times New Roman" w:hAnsi="Times New Roman" w:hint="default"/>
      </w:rPr>
    </w:lvl>
    <w:lvl w:ilvl="6" w:tplc="6F6C2338" w:tentative="1">
      <w:start w:val="1"/>
      <w:numFmt w:val="bullet"/>
      <w:lvlText w:val="•"/>
      <w:lvlJc w:val="left"/>
      <w:pPr>
        <w:tabs>
          <w:tab w:val="num" w:pos="5040"/>
        </w:tabs>
        <w:ind w:left="5040" w:hanging="360"/>
      </w:pPr>
      <w:rPr>
        <w:rFonts w:ascii="Times New Roman" w:hAnsi="Times New Roman" w:hint="default"/>
      </w:rPr>
    </w:lvl>
    <w:lvl w:ilvl="7" w:tplc="A03E1392" w:tentative="1">
      <w:start w:val="1"/>
      <w:numFmt w:val="bullet"/>
      <w:lvlText w:val="•"/>
      <w:lvlJc w:val="left"/>
      <w:pPr>
        <w:tabs>
          <w:tab w:val="num" w:pos="5760"/>
        </w:tabs>
        <w:ind w:left="5760" w:hanging="360"/>
      </w:pPr>
      <w:rPr>
        <w:rFonts w:ascii="Times New Roman" w:hAnsi="Times New Roman" w:hint="default"/>
      </w:rPr>
    </w:lvl>
    <w:lvl w:ilvl="8" w:tplc="12580A1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9927ACA"/>
    <w:multiLevelType w:val="hybridMultilevel"/>
    <w:tmpl w:val="E04E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A26A4"/>
    <w:multiLevelType w:val="hybridMultilevel"/>
    <w:tmpl w:val="3AB806D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20F90"/>
    <w:multiLevelType w:val="hybridMultilevel"/>
    <w:tmpl w:val="7AC8F056"/>
    <w:lvl w:ilvl="0" w:tplc="793A275A">
      <w:start w:val="1"/>
      <w:numFmt w:val="bullet"/>
      <w:lvlText w:val=""/>
      <w:lvlJc w:val="left"/>
      <w:pPr>
        <w:tabs>
          <w:tab w:val="num" w:pos="720"/>
        </w:tabs>
        <w:ind w:left="720" w:hanging="360"/>
      </w:pPr>
      <w:rPr>
        <w:rFonts w:ascii="Symbol" w:hAnsi="Symbol" w:hint="default"/>
      </w:rPr>
    </w:lvl>
    <w:lvl w:ilvl="1" w:tplc="2B48C4FC" w:tentative="1">
      <w:start w:val="1"/>
      <w:numFmt w:val="bullet"/>
      <w:lvlText w:val="o"/>
      <w:lvlJc w:val="left"/>
      <w:pPr>
        <w:tabs>
          <w:tab w:val="num" w:pos="1440"/>
        </w:tabs>
        <w:ind w:left="1440" w:hanging="360"/>
      </w:pPr>
      <w:rPr>
        <w:rFonts w:ascii="Courier New" w:hAnsi="Courier New" w:cs="Courier New" w:hint="default"/>
      </w:rPr>
    </w:lvl>
    <w:lvl w:ilvl="2" w:tplc="94A4E142" w:tentative="1">
      <w:start w:val="1"/>
      <w:numFmt w:val="bullet"/>
      <w:lvlText w:val=""/>
      <w:lvlJc w:val="left"/>
      <w:pPr>
        <w:tabs>
          <w:tab w:val="num" w:pos="2160"/>
        </w:tabs>
        <w:ind w:left="2160" w:hanging="360"/>
      </w:pPr>
      <w:rPr>
        <w:rFonts w:ascii="Wingdings" w:hAnsi="Wingdings" w:hint="default"/>
      </w:rPr>
    </w:lvl>
    <w:lvl w:ilvl="3" w:tplc="5874AD5C" w:tentative="1">
      <w:start w:val="1"/>
      <w:numFmt w:val="bullet"/>
      <w:lvlText w:val=""/>
      <w:lvlJc w:val="left"/>
      <w:pPr>
        <w:tabs>
          <w:tab w:val="num" w:pos="2880"/>
        </w:tabs>
        <w:ind w:left="2880" w:hanging="360"/>
      </w:pPr>
      <w:rPr>
        <w:rFonts w:ascii="Symbol" w:hAnsi="Symbol" w:hint="default"/>
      </w:rPr>
    </w:lvl>
    <w:lvl w:ilvl="4" w:tplc="23605B0E" w:tentative="1">
      <w:start w:val="1"/>
      <w:numFmt w:val="bullet"/>
      <w:lvlText w:val="o"/>
      <w:lvlJc w:val="left"/>
      <w:pPr>
        <w:tabs>
          <w:tab w:val="num" w:pos="3600"/>
        </w:tabs>
        <w:ind w:left="3600" w:hanging="360"/>
      </w:pPr>
      <w:rPr>
        <w:rFonts w:ascii="Courier New" w:hAnsi="Courier New" w:cs="Courier New" w:hint="default"/>
      </w:rPr>
    </w:lvl>
    <w:lvl w:ilvl="5" w:tplc="BC5A3AE0" w:tentative="1">
      <w:start w:val="1"/>
      <w:numFmt w:val="bullet"/>
      <w:lvlText w:val=""/>
      <w:lvlJc w:val="left"/>
      <w:pPr>
        <w:tabs>
          <w:tab w:val="num" w:pos="4320"/>
        </w:tabs>
        <w:ind w:left="4320" w:hanging="360"/>
      </w:pPr>
      <w:rPr>
        <w:rFonts w:ascii="Wingdings" w:hAnsi="Wingdings" w:hint="default"/>
      </w:rPr>
    </w:lvl>
    <w:lvl w:ilvl="6" w:tplc="36AAA334" w:tentative="1">
      <w:start w:val="1"/>
      <w:numFmt w:val="bullet"/>
      <w:lvlText w:val=""/>
      <w:lvlJc w:val="left"/>
      <w:pPr>
        <w:tabs>
          <w:tab w:val="num" w:pos="5040"/>
        </w:tabs>
        <w:ind w:left="5040" w:hanging="360"/>
      </w:pPr>
      <w:rPr>
        <w:rFonts w:ascii="Symbol" w:hAnsi="Symbol" w:hint="default"/>
      </w:rPr>
    </w:lvl>
    <w:lvl w:ilvl="7" w:tplc="8FE4A948" w:tentative="1">
      <w:start w:val="1"/>
      <w:numFmt w:val="bullet"/>
      <w:lvlText w:val="o"/>
      <w:lvlJc w:val="left"/>
      <w:pPr>
        <w:tabs>
          <w:tab w:val="num" w:pos="5760"/>
        </w:tabs>
        <w:ind w:left="5760" w:hanging="360"/>
      </w:pPr>
      <w:rPr>
        <w:rFonts w:ascii="Courier New" w:hAnsi="Courier New" w:cs="Courier New" w:hint="default"/>
      </w:rPr>
    </w:lvl>
    <w:lvl w:ilvl="8" w:tplc="D03AFA2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D45A94"/>
    <w:multiLevelType w:val="hybridMultilevel"/>
    <w:tmpl w:val="576AD508"/>
    <w:lvl w:ilvl="0" w:tplc="63122E42">
      <w:start w:val="1"/>
      <w:numFmt w:val="decimal"/>
      <w:lvlText w:val="%1."/>
      <w:lvlJc w:val="left"/>
      <w:pPr>
        <w:ind w:left="720" w:hanging="360"/>
      </w:pPr>
    </w:lvl>
    <w:lvl w:ilvl="1" w:tplc="202A475C">
      <w:start w:val="1"/>
      <w:numFmt w:val="lowerLetter"/>
      <w:lvlText w:val="%2."/>
      <w:lvlJc w:val="left"/>
      <w:pPr>
        <w:ind w:left="1440" w:hanging="360"/>
      </w:pPr>
    </w:lvl>
    <w:lvl w:ilvl="2" w:tplc="1D605286" w:tentative="1">
      <w:start w:val="1"/>
      <w:numFmt w:val="lowerRoman"/>
      <w:lvlText w:val="%3."/>
      <w:lvlJc w:val="right"/>
      <w:pPr>
        <w:ind w:left="2160" w:hanging="180"/>
      </w:pPr>
    </w:lvl>
    <w:lvl w:ilvl="3" w:tplc="421239A4" w:tentative="1">
      <w:start w:val="1"/>
      <w:numFmt w:val="decimal"/>
      <w:lvlText w:val="%4."/>
      <w:lvlJc w:val="left"/>
      <w:pPr>
        <w:ind w:left="2880" w:hanging="360"/>
      </w:pPr>
    </w:lvl>
    <w:lvl w:ilvl="4" w:tplc="D00E6366" w:tentative="1">
      <w:start w:val="1"/>
      <w:numFmt w:val="lowerLetter"/>
      <w:lvlText w:val="%5."/>
      <w:lvlJc w:val="left"/>
      <w:pPr>
        <w:ind w:left="3600" w:hanging="360"/>
      </w:pPr>
    </w:lvl>
    <w:lvl w:ilvl="5" w:tplc="967CA86A" w:tentative="1">
      <w:start w:val="1"/>
      <w:numFmt w:val="lowerRoman"/>
      <w:lvlText w:val="%6."/>
      <w:lvlJc w:val="right"/>
      <w:pPr>
        <w:ind w:left="4320" w:hanging="180"/>
      </w:pPr>
    </w:lvl>
    <w:lvl w:ilvl="6" w:tplc="5E123A3E" w:tentative="1">
      <w:start w:val="1"/>
      <w:numFmt w:val="decimal"/>
      <w:lvlText w:val="%7."/>
      <w:lvlJc w:val="left"/>
      <w:pPr>
        <w:ind w:left="5040" w:hanging="360"/>
      </w:pPr>
    </w:lvl>
    <w:lvl w:ilvl="7" w:tplc="B734BFE4" w:tentative="1">
      <w:start w:val="1"/>
      <w:numFmt w:val="lowerLetter"/>
      <w:lvlText w:val="%8."/>
      <w:lvlJc w:val="left"/>
      <w:pPr>
        <w:ind w:left="5760" w:hanging="360"/>
      </w:pPr>
    </w:lvl>
    <w:lvl w:ilvl="8" w:tplc="0EC05926" w:tentative="1">
      <w:start w:val="1"/>
      <w:numFmt w:val="lowerRoman"/>
      <w:lvlText w:val="%9."/>
      <w:lvlJc w:val="right"/>
      <w:pPr>
        <w:ind w:left="6480" w:hanging="180"/>
      </w:pPr>
    </w:lvl>
  </w:abstractNum>
  <w:abstractNum w:abstractNumId="42" w15:restartNumberingAfterBreak="0">
    <w:nsid w:val="6EE47ECD"/>
    <w:multiLevelType w:val="hybridMultilevel"/>
    <w:tmpl w:val="908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C11508"/>
    <w:multiLevelType w:val="hybridMultilevel"/>
    <w:tmpl w:val="247C1C38"/>
    <w:lvl w:ilvl="0" w:tplc="8328374A">
      <w:start w:val="1"/>
      <w:numFmt w:val="bullet"/>
      <w:lvlText w:val="•"/>
      <w:lvlJc w:val="left"/>
      <w:pPr>
        <w:tabs>
          <w:tab w:val="num" w:pos="720"/>
        </w:tabs>
        <w:ind w:left="720" w:hanging="360"/>
      </w:pPr>
      <w:rPr>
        <w:rFonts w:ascii="Times New Roman" w:hAnsi="Times New Roman" w:hint="default"/>
      </w:rPr>
    </w:lvl>
    <w:lvl w:ilvl="1" w:tplc="81A40E46">
      <w:start w:val="1163"/>
      <w:numFmt w:val="bullet"/>
      <w:lvlText w:val="–"/>
      <w:lvlJc w:val="left"/>
      <w:pPr>
        <w:tabs>
          <w:tab w:val="num" w:pos="1440"/>
        </w:tabs>
        <w:ind w:left="1440" w:hanging="360"/>
      </w:pPr>
      <w:rPr>
        <w:rFonts w:ascii="Times New Roman" w:hAnsi="Times New Roman" w:hint="default"/>
      </w:rPr>
    </w:lvl>
    <w:lvl w:ilvl="2" w:tplc="E1760B94">
      <w:start w:val="1163"/>
      <w:numFmt w:val="bullet"/>
      <w:lvlText w:val="•"/>
      <w:lvlJc w:val="left"/>
      <w:pPr>
        <w:tabs>
          <w:tab w:val="num" w:pos="2160"/>
        </w:tabs>
        <w:ind w:left="2160" w:hanging="360"/>
      </w:pPr>
      <w:rPr>
        <w:rFonts w:ascii="Times New Roman" w:hAnsi="Times New Roman" w:hint="default"/>
      </w:rPr>
    </w:lvl>
    <w:lvl w:ilvl="3" w:tplc="6D7CBA08">
      <w:start w:val="1163"/>
      <w:numFmt w:val="bullet"/>
      <w:lvlText w:val="–"/>
      <w:lvlJc w:val="left"/>
      <w:pPr>
        <w:tabs>
          <w:tab w:val="num" w:pos="2880"/>
        </w:tabs>
        <w:ind w:left="2880" w:hanging="360"/>
      </w:pPr>
      <w:rPr>
        <w:rFonts w:ascii="Times New Roman" w:hAnsi="Times New Roman" w:hint="default"/>
      </w:rPr>
    </w:lvl>
    <w:lvl w:ilvl="4" w:tplc="5EFC3C36">
      <w:start w:val="1163"/>
      <w:numFmt w:val="bullet"/>
      <w:lvlText w:val="»"/>
      <w:lvlJc w:val="left"/>
      <w:pPr>
        <w:tabs>
          <w:tab w:val="num" w:pos="3600"/>
        </w:tabs>
        <w:ind w:left="3600" w:hanging="360"/>
      </w:pPr>
      <w:rPr>
        <w:rFonts w:ascii="Times New Roman" w:hAnsi="Times New Roman" w:hint="default"/>
      </w:rPr>
    </w:lvl>
    <w:lvl w:ilvl="5" w:tplc="390A8150" w:tentative="1">
      <w:start w:val="1"/>
      <w:numFmt w:val="bullet"/>
      <w:lvlText w:val="•"/>
      <w:lvlJc w:val="left"/>
      <w:pPr>
        <w:tabs>
          <w:tab w:val="num" w:pos="4320"/>
        </w:tabs>
        <w:ind w:left="4320" w:hanging="360"/>
      </w:pPr>
      <w:rPr>
        <w:rFonts w:ascii="Times New Roman" w:hAnsi="Times New Roman" w:hint="default"/>
      </w:rPr>
    </w:lvl>
    <w:lvl w:ilvl="6" w:tplc="76F03570" w:tentative="1">
      <w:start w:val="1"/>
      <w:numFmt w:val="bullet"/>
      <w:lvlText w:val="•"/>
      <w:lvlJc w:val="left"/>
      <w:pPr>
        <w:tabs>
          <w:tab w:val="num" w:pos="5040"/>
        </w:tabs>
        <w:ind w:left="5040" w:hanging="360"/>
      </w:pPr>
      <w:rPr>
        <w:rFonts w:ascii="Times New Roman" w:hAnsi="Times New Roman" w:hint="default"/>
      </w:rPr>
    </w:lvl>
    <w:lvl w:ilvl="7" w:tplc="7534BEB6" w:tentative="1">
      <w:start w:val="1"/>
      <w:numFmt w:val="bullet"/>
      <w:lvlText w:val="•"/>
      <w:lvlJc w:val="left"/>
      <w:pPr>
        <w:tabs>
          <w:tab w:val="num" w:pos="5760"/>
        </w:tabs>
        <w:ind w:left="5760" w:hanging="360"/>
      </w:pPr>
      <w:rPr>
        <w:rFonts w:ascii="Times New Roman" w:hAnsi="Times New Roman" w:hint="default"/>
      </w:rPr>
    </w:lvl>
    <w:lvl w:ilvl="8" w:tplc="C4B8745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D045BC"/>
    <w:multiLevelType w:val="hybridMultilevel"/>
    <w:tmpl w:val="17F22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3E6E3C"/>
    <w:multiLevelType w:val="hybridMultilevel"/>
    <w:tmpl w:val="959CF21A"/>
    <w:lvl w:ilvl="0" w:tplc="48DCB1A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19"/>
  </w:num>
  <w:num w:numId="4">
    <w:abstractNumId w:val="4"/>
  </w:num>
  <w:num w:numId="5">
    <w:abstractNumId w:val="43"/>
  </w:num>
  <w:num w:numId="6">
    <w:abstractNumId w:val="28"/>
  </w:num>
  <w:num w:numId="7">
    <w:abstractNumId w:val="2"/>
  </w:num>
  <w:num w:numId="8">
    <w:abstractNumId w:val="37"/>
  </w:num>
  <w:num w:numId="9">
    <w:abstractNumId w:val="15"/>
  </w:num>
  <w:num w:numId="10">
    <w:abstractNumId w:val="0"/>
  </w:num>
  <w:num w:numId="11">
    <w:abstractNumId w:val="34"/>
  </w:num>
  <w:num w:numId="12">
    <w:abstractNumId w:val="6"/>
  </w:num>
  <w:num w:numId="13">
    <w:abstractNumId w:val="41"/>
  </w:num>
  <w:num w:numId="14">
    <w:abstractNumId w:val="5"/>
  </w:num>
  <w:num w:numId="15">
    <w:abstractNumId w:val="9"/>
  </w:num>
  <w:num w:numId="16">
    <w:abstractNumId w:val="40"/>
  </w:num>
  <w:num w:numId="17">
    <w:abstractNumId w:val="26"/>
  </w:num>
  <w:num w:numId="18">
    <w:abstractNumId w:val="3"/>
  </w:num>
  <w:num w:numId="19">
    <w:abstractNumId w:val="27"/>
  </w:num>
  <w:num w:numId="20">
    <w:abstractNumId w:val="23"/>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2"/>
  </w:num>
  <w:num w:numId="24">
    <w:abstractNumId w:val="22"/>
  </w:num>
  <w:num w:numId="25">
    <w:abstractNumId w:val="38"/>
  </w:num>
  <w:num w:numId="26">
    <w:abstractNumId w:val="30"/>
  </w:num>
  <w:num w:numId="27">
    <w:abstractNumId w:val="21"/>
  </w:num>
  <w:num w:numId="28">
    <w:abstractNumId w:val="17"/>
  </w:num>
  <w:num w:numId="29">
    <w:abstractNumId w:val="32"/>
  </w:num>
  <w:num w:numId="30">
    <w:abstractNumId w:val="13"/>
  </w:num>
  <w:num w:numId="31">
    <w:abstractNumId w:val="11"/>
  </w:num>
  <w:num w:numId="32">
    <w:abstractNumId w:val="44"/>
  </w:num>
  <w:num w:numId="33">
    <w:abstractNumId w:val="29"/>
  </w:num>
  <w:num w:numId="34">
    <w:abstractNumId w:val="31"/>
  </w:num>
  <w:num w:numId="35">
    <w:abstractNumId w:val="12"/>
  </w:num>
  <w:num w:numId="36">
    <w:abstractNumId w:val="7"/>
  </w:num>
  <w:num w:numId="37">
    <w:abstractNumId w:val="36"/>
  </w:num>
  <w:num w:numId="38">
    <w:abstractNumId w:val="39"/>
  </w:num>
  <w:num w:numId="39">
    <w:abstractNumId w:val="18"/>
  </w:num>
  <w:num w:numId="40">
    <w:abstractNumId w:val="33"/>
  </w:num>
  <w:num w:numId="41">
    <w:abstractNumId w:val="1"/>
  </w:num>
  <w:num w:numId="42">
    <w:abstractNumId w:val="8"/>
  </w:num>
  <w:num w:numId="43">
    <w:abstractNumId w:val="45"/>
  </w:num>
  <w:num w:numId="44">
    <w:abstractNumId w:val="14"/>
  </w:num>
  <w:num w:numId="45">
    <w:abstractNumId w:val="24"/>
  </w:num>
  <w:num w:numId="4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759"/>
    <w:rsid w:val="00000451"/>
    <w:rsid w:val="00000D39"/>
    <w:rsid w:val="00000E1E"/>
    <w:rsid w:val="00000FCE"/>
    <w:rsid w:val="000013E5"/>
    <w:rsid w:val="00001EA7"/>
    <w:rsid w:val="00001FBE"/>
    <w:rsid w:val="00002348"/>
    <w:rsid w:val="0000316A"/>
    <w:rsid w:val="000037D5"/>
    <w:rsid w:val="000037E3"/>
    <w:rsid w:val="00003877"/>
    <w:rsid w:val="00004351"/>
    <w:rsid w:val="00004E8E"/>
    <w:rsid w:val="00005703"/>
    <w:rsid w:val="00005B8D"/>
    <w:rsid w:val="00005CCA"/>
    <w:rsid w:val="000072DA"/>
    <w:rsid w:val="00007B65"/>
    <w:rsid w:val="000105DF"/>
    <w:rsid w:val="0001107B"/>
    <w:rsid w:val="00011281"/>
    <w:rsid w:val="00011537"/>
    <w:rsid w:val="0001163D"/>
    <w:rsid w:val="000119BB"/>
    <w:rsid w:val="00011D66"/>
    <w:rsid w:val="00012F84"/>
    <w:rsid w:val="00013408"/>
    <w:rsid w:val="00013ED2"/>
    <w:rsid w:val="000140C4"/>
    <w:rsid w:val="000151DE"/>
    <w:rsid w:val="00015342"/>
    <w:rsid w:val="000155B5"/>
    <w:rsid w:val="000160C0"/>
    <w:rsid w:val="000164D5"/>
    <w:rsid w:val="000168DF"/>
    <w:rsid w:val="000168E5"/>
    <w:rsid w:val="000178D9"/>
    <w:rsid w:val="000179B1"/>
    <w:rsid w:val="000202CA"/>
    <w:rsid w:val="0002094F"/>
    <w:rsid w:val="000212E5"/>
    <w:rsid w:val="0002145F"/>
    <w:rsid w:val="00021B08"/>
    <w:rsid w:val="00021B0D"/>
    <w:rsid w:val="0002255A"/>
    <w:rsid w:val="00023A08"/>
    <w:rsid w:val="00023BB0"/>
    <w:rsid w:val="00023C2A"/>
    <w:rsid w:val="0002427C"/>
    <w:rsid w:val="00024F0F"/>
    <w:rsid w:val="000259F1"/>
    <w:rsid w:val="00025B00"/>
    <w:rsid w:val="00026190"/>
    <w:rsid w:val="0002620A"/>
    <w:rsid w:val="0002623D"/>
    <w:rsid w:val="00026C0A"/>
    <w:rsid w:val="00030235"/>
    <w:rsid w:val="00030835"/>
    <w:rsid w:val="00030B1C"/>
    <w:rsid w:val="000313D3"/>
    <w:rsid w:val="000313F5"/>
    <w:rsid w:val="000318C6"/>
    <w:rsid w:val="00032169"/>
    <w:rsid w:val="00032487"/>
    <w:rsid w:val="000343BB"/>
    <w:rsid w:val="00034648"/>
    <w:rsid w:val="00035682"/>
    <w:rsid w:val="000374D1"/>
    <w:rsid w:val="000407DC"/>
    <w:rsid w:val="000413FD"/>
    <w:rsid w:val="00041587"/>
    <w:rsid w:val="00042889"/>
    <w:rsid w:val="00042B1A"/>
    <w:rsid w:val="00042F82"/>
    <w:rsid w:val="000437EA"/>
    <w:rsid w:val="00043A57"/>
    <w:rsid w:val="00043B88"/>
    <w:rsid w:val="000443E3"/>
    <w:rsid w:val="00044779"/>
    <w:rsid w:val="000449AC"/>
    <w:rsid w:val="00044B71"/>
    <w:rsid w:val="00045160"/>
    <w:rsid w:val="0004560D"/>
    <w:rsid w:val="000456D2"/>
    <w:rsid w:val="000458BA"/>
    <w:rsid w:val="00046344"/>
    <w:rsid w:val="00046405"/>
    <w:rsid w:val="000465A7"/>
    <w:rsid w:val="000465E1"/>
    <w:rsid w:val="000468F1"/>
    <w:rsid w:val="00046A6F"/>
    <w:rsid w:val="000470E1"/>
    <w:rsid w:val="0004746D"/>
    <w:rsid w:val="00047A1B"/>
    <w:rsid w:val="00047B29"/>
    <w:rsid w:val="00050219"/>
    <w:rsid w:val="00050251"/>
    <w:rsid w:val="000505C1"/>
    <w:rsid w:val="000509DC"/>
    <w:rsid w:val="00050DF9"/>
    <w:rsid w:val="0005119A"/>
    <w:rsid w:val="00051E2E"/>
    <w:rsid w:val="000527DB"/>
    <w:rsid w:val="00052B6B"/>
    <w:rsid w:val="00052FAA"/>
    <w:rsid w:val="00052FDA"/>
    <w:rsid w:val="000539BF"/>
    <w:rsid w:val="00054021"/>
    <w:rsid w:val="00054734"/>
    <w:rsid w:val="0005487B"/>
    <w:rsid w:val="00054C92"/>
    <w:rsid w:val="00055029"/>
    <w:rsid w:val="0005559B"/>
    <w:rsid w:val="00055D17"/>
    <w:rsid w:val="00055EAB"/>
    <w:rsid w:val="00055FEB"/>
    <w:rsid w:val="0005606B"/>
    <w:rsid w:val="0005639A"/>
    <w:rsid w:val="0005650B"/>
    <w:rsid w:val="0005656A"/>
    <w:rsid w:val="000565C9"/>
    <w:rsid w:val="0005799D"/>
    <w:rsid w:val="00057CB5"/>
    <w:rsid w:val="0006057F"/>
    <w:rsid w:val="00061210"/>
    <w:rsid w:val="000615E2"/>
    <w:rsid w:val="000618DC"/>
    <w:rsid w:val="0006293E"/>
    <w:rsid w:val="00062A42"/>
    <w:rsid w:val="00062FAF"/>
    <w:rsid w:val="00062FF8"/>
    <w:rsid w:val="00063413"/>
    <w:rsid w:val="00063657"/>
    <w:rsid w:val="00063713"/>
    <w:rsid w:val="00063A4B"/>
    <w:rsid w:val="00064190"/>
    <w:rsid w:val="0006433C"/>
    <w:rsid w:val="00064EAE"/>
    <w:rsid w:val="000667D4"/>
    <w:rsid w:val="00066A63"/>
    <w:rsid w:val="00066CF9"/>
    <w:rsid w:val="00066E36"/>
    <w:rsid w:val="00066E67"/>
    <w:rsid w:val="00067584"/>
    <w:rsid w:val="00067D1D"/>
    <w:rsid w:val="00067E22"/>
    <w:rsid w:val="000702C8"/>
    <w:rsid w:val="000704AE"/>
    <w:rsid w:val="00070764"/>
    <w:rsid w:val="00070B0B"/>
    <w:rsid w:val="000710B6"/>
    <w:rsid w:val="000710EA"/>
    <w:rsid w:val="000711CA"/>
    <w:rsid w:val="000727CE"/>
    <w:rsid w:val="00073073"/>
    <w:rsid w:val="0007346F"/>
    <w:rsid w:val="0007347C"/>
    <w:rsid w:val="000738B8"/>
    <w:rsid w:val="000752C3"/>
    <w:rsid w:val="00075E40"/>
    <w:rsid w:val="00076057"/>
    <w:rsid w:val="00076313"/>
    <w:rsid w:val="00076D4D"/>
    <w:rsid w:val="000779B5"/>
    <w:rsid w:val="00077BD2"/>
    <w:rsid w:val="00077D57"/>
    <w:rsid w:val="000801FB"/>
    <w:rsid w:val="0008059A"/>
    <w:rsid w:val="00080F58"/>
    <w:rsid w:val="00080FCC"/>
    <w:rsid w:val="00081260"/>
    <w:rsid w:val="00081581"/>
    <w:rsid w:val="00081629"/>
    <w:rsid w:val="00081AA0"/>
    <w:rsid w:val="00081D77"/>
    <w:rsid w:val="00081FBD"/>
    <w:rsid w:val="000832F3"/>
    <w:rsid w:val="0008334D"/>
    <w:rsid w:val="000834FB"/>
    <w:rsid w:val="000838A9"/>
    <w:rsid w:val="00083C8C"/>
    <w:rsid w:val="0008403D"/>
    <w:rsid w:val="00084333"/>
    <w:rsid w:val="00084C6E"/>
    <w:rsid w:val="00084CD3"/>
    <w:rsid w:val="00084E23"/>
    <w:rsid w:val="00085263"/>
    <w:rsid w:val="0008547D"/>
    <w:rsid w:val="00085810"/>
    <w:rsid w:val="0008680A"/>
    <w:rsid w:val="00086AE6"/>
    <w:rsid w:val="000902A4"/>
    <w:rsid w:val="00090CD4"/>
    <w:rsid w:val="00090FA1"/>
    <w:rsid w:val="000914B6"/>
    <w:rsid w:val="0009167A"/>
    <w:rsid w:val="00091C8D"/>
    <w:rsid w:val="0009210D"/>
    <w:rsid w:val="0009220D"/>
    <w:rsid w:val="00093511"/>
    <w:rsid w:val="00093A21"/>
    <w:rsid w:val="0009423A"/>
    <w:rsid w:val="00094402"/>
    <w:rsid w:val="0009445E"/>
    <w:rsid w:val="00094DC8"/>
    <w:rsid w:val="000956D8"/>
    <w:rsid w:val="00096B60"/>
    <w:rsid w:val="00097538"/>
    <w:rsid w:val="00097947"/>
    <w:rsid w:val="00097C53"/>
    <w:rsid w:val="00097FB4"/>
    <w:rsid w:val="00097FEF"/>
    <w:rsid w:val="000A0617"/>
    <w:rsid w:val="000A0AC1"/>
    <w:rsid w:val="000A14B5"/>
    <w:rsid w:val="000A17D4"/>
    <w:rsid w:val="000A2CB3"/>
    <w:rsid w:val="000A352F"/>
    <w:rsid w:val="000A3CF9"/>
    <w:rsid w:val="000A3F61"/>
    <w:rsid w:val="000A4C87"/>
    <w:rsid w:val="000A4E97"/>
    <w:rsid w:val="000A7004"/>
    <w:rsid w:val="000A7F8E"/>
    <w:rsid w:val="000B0323"/>
    <w:rsid w:val="000B0D78"/>
    <w:rsid w:val="000B13B8"/>
    <w:rsid w:val="000B240F"/>
    <w:rsid w:val="000B2E42"/>
    <w:rsid w:val="000B3A0B"/>
    <w:rsid w:val="000B3CA9"/>
    <w:rsid w:val="000B3DCA"/>
    <w:rsid w:val="000B409A"/>
    <w:rsid w:val="000B5146"/>
    <w:rsid w:val="000B63D0"/>
    <w:rsid w:val="000B6A71"/>
    <w:rsid w:val="000B6CC0"/>
    <w:rsid w:val="000B749D"/>
    <w:rsid w:val="000B7D2C"/>
    <w:rsid w:val="000C056E"/>
    <w:rsid w:val="000C05D5"/>
    <w:rsid w:val="000C0CCF"/>
    <w:rsid w:val="000C1478"/>
    <w:rsid w:val="000C16FB"/>
    <w:rsid w:val="000C28DF"/>
    <w:rsid w:val="000C3103"/>
    <w:rsid w:val="000C32A3"/>
    <w:rsid w:val="000C33DA"/>
    <w:rsid w:val="000C40E9"/>
    <w:rsid w:val="000C41F4"/>
    <w:rsid w:val="000C42F8"/>
    <w:rsid w:val="000C48C2"/>
    <w:rsid w:val="000C5311"/>
    <w:rsid w:val="000C61C7"/>
    <w:rsid w:val="000C70CC"/>
    <w:rsid w:val="000C7BD2"/>
    <w:rsid w:val="000C7BDD"/>
    <w:rsid w:val="000D1124"/>
    <w:rsid w:val="000D13C3"/>
    <w:rsid w:val="000D1759"/>
    <w:rsid w:val="000D2CA2"/>
    <w:rsid w:val="000D3094"/>
    <w:rsid w:val="000D3E60"/>
    <w:rsid w:val="000D411B"/>
    <w:rsid w:val="000D4273"/>
    <w:rsid w:val="000D43F7"/>
    <w:rsid w:val="000D5995"/>
    <w:rsid w:val="000D5A33"/>
    <w:rsid w:val="000D5ACA"/>
    <w:rsid w:val="000D5F5E"/>
    <w:rsid w:val="000D6779"/>
    <w:rsid w:val="000D7502"/>
    <w:rsid w:val="000D7878"/>
    <w:rsid w:val="000E0824"/>
    <w:rsid w:val="000E0A45"/>
    <w:rsid w:val="000E0B01"/>
    <w:rsid w:val="000E0BDA"/>
    <w:rsid w:val="000E0BE7"/>
    <w:rsid w:val="000E0D16"/>
    <w:rsid w:val="000E20AF"/>
    <w:rsid w:val="000E26E7"/>
    <w:rsid w:val="000E2793"/>
    <w:rsid w:val="000E2C01"/>
    <w:rsid w:val="000E2F33"/>
    <w:rsid w:val="000E326A"/>
    <w:rsid w:val="000E33E2"/>
    <w:rsid w:val="000E3FFD"/>
    <w:rsid w:val="000E4E12"/>
    <w:rsid w:val="000E589D"/>
    <w:rsid w:val="000E5EC4"/>
    <w:rsid w:val="000E5F4F"/>
    <w:rsid w:val="000E6725"/>
    <w:rsid w:val="000E6CAA"/>
    <w:rsid w:val="000E725B"/>
    <w:rsid w:val="000E757A"/>
    <w:rsid w:val="000E7A27"/>
    <w:rsid w:val="000E7D5E"/>
    <w:rsid w:val="000E7E2B"/>
    <w:rsid w:val="000F08B5"/>
    <w:rsid w:val="000F162B"/>
    <w:rsid w:val="000F1E2D"/>
    <w:rsid w:val="000F1E67"/>
    <w:rsid w:val="000F254D"/>
    <w:rsid w:val="000F2675"/>
    <w:rsid w:val="000F2CD3"/>
    <w:rsid w:val="000F34AB"/>
    <w:rsid w:val="000F3535"/>
    <w:rsid w:val="000F3892"/>
    <w:rsid w:val="000F44C2"/>
    <w:rsid w:val="000F4637"/>
    <w:rsid w:val="000F4EAF"/>
    <w:rsid w:val="000F5151"/>
    <w:rsid w:val="000F552E"/>
    <w:rsid w:val="000F5576"/>
    <w:rsid w:val="000F5BE4"/>
    <w:rsid w:val="000F731C"/>
    <w:rsid w:val="000F767F"/>
    <w:rsid w:val="000F7D0F"/>
    <w:rsid w:val="00100D11"/>
    <w:rsid w:val="00101BE3"/>
    <w:rsid w:val="00101BE6"/>
    <w:rsid w:val="00101BFC"/>
    <w:rsid w:val="00102064"/>
    <w:rsid w:val="001020B9"/>
    <w:rsid w:val="001027CB"/>
    <w:rsid w:val="001029A1"/>
    <w:rsid w:val="00103084"/>
    <w:rsid w:val="00103216"/>
    <w:rsid w:val="001035C8"/>
    <w:rsid w:val="001045DC"/>
    <w:rsid w:val="00104C17"/>
    <w:rsid w:val="00104C92"/>
    <w:rsid w:val="0010527E"/>
    <w:rsid w:val="00105520"/>
    <w:rsid w:val="001055ED"/>
    <w:rsid w:val="00105705"/>
    <w:rsid w:val="00105B31"/>
    <w:rsid w:val="001060DA"/>
    <w:rsid w:val="00106D31"/>
    <w:rsid w:val="00107AD7"/>
    <w:rsid w:val="00110354"/>
    <w:rsid w:val="001103ED"/>
    <w:rsid w:val="001105FD"/>
    <w:rsid w:val="00110C50"/>
    <w:rsid w:val="00110CA9"/>
    <w:rsid w:val="00111B4A"/>
    <w:rsid w:val="00111C62"/>
    <w:rsid w:val="00112167"/>
    <w:rsid w:val="00112307"/>
    <w:rsid w:val="0011396F"/>
    <w:rsid w:val="00114550"/>
    <w:rsid w:val="0011608F"/>
    <w:rsid w:val="00116B9D"/>
    <w:rsid w:val="00116D89"/>
    <w:rsid w:val="00117455"/>
    <w:rsid w:val="001177D3"/>
    <w:rsid w:val="00117E16"/>
    <w:rsid w:val="00120852"/>
    <w:rsid w:val="00120992"/>
    <w:rsid w:val="00120B5A"/>
    <w:rsid w:val="00121700"/>
    <w:rsid w:val="00121C3D"/>
    <w:rsid w:val="0012206C"/>
    <w:rsid w:val="00122974"/>
    <w:rsid w:val="00123489"/>
    <w:rsid w:val="00123BA9"/>
    <w:rsid w:val="0012406C"/>
    <w:rsid w:val="001241B8"/>
    <w:rsid w:val="001246D3"/>
    <w:rsid w:val="0012522F"/>
    <w:rsid w:val="00125777"/>
    <w:rsid w:val="0012583D"/>
    <w:rsid w:val="00125AD9"/>
    <w:rsid w:val="00125EDB"/>
    <w:rsid w:val="00127B04"/>
    <w:rsid w:val="001307C0"/>
    <w:rsid w:val="00130DA5"/>
    <w:rsid w:val="00131025"/>
    <w:rsid w:val="00131114"/>
    <w:rsid w:val="00131E4E"/>
    <w:rsid w:val="0013271D"/>
    <w:rsid w:val="0013299C"/>
    <w:rsid w:val="00132B7E"/>
    <w:rsid w:val="00133649"/>
    <w:rsid w:val="001336BC"/>
    <w:rsid w:val="0013377C"/>
    <w:rsid w:val="0013423D"/>
    <w:rsid w:val="00134265"/>
    <w:rsid w:val="00134E1D"/>
    <w:rsid w:val="00135190"/>
    <w:rsid w:val="00135426"/>
    <w:rsid w:val="00135611"/>
    <w:rsid w:val="00135969"/>
    <w:rsid w:val="00135BE5"/>
    <w:rsid w:val="00136141"/>
    <w:rsid w:val="00136221"/>
    <w:rsid w:val="001364BE"/>
    <w:rsid w:val="0013763E"/>
    <w:rsid w:val="00137B5D"/>
    <w:rsid w:val="001406CB"/>
    <w:rsid w:val="00140760"/>
    <w:rsid w:val="001408A0"/>
    <w:rsid w:val="001419EF"/>
    <w:rsid w:val="001420DB"/>
    <w:rsid w:val="00142F7D"/>
    <w:rsid w:val="001430F0"/>
    <w:rsid w:val="0014395C"/>
    <w:rsid w:val="00143FD8"/>
    <w:rsid w:val="0014439C"/>
    <w:rsid w:val="00144753"/>
    <w:rsid w:val="0014493F"/>
    <w:rsid w:val="00144CCC"/>
    <w:rsid w:val="001456D1"/>
    <w:rsid w:val="00145B2F"/>
    <w:rsid w:val="00145C55"/>
    <w:rsid w:val="001463FD"/>
    <w:rsid w:val="00146EF6"/>
    <w:rsid w:val="00147173"/>
    <w:rsid w:val="00147472"/>
    <w:rsid w:val="0015094B"/>
    <w:rsid w:val="00150BDF"/>
    <w:rsid w:val="00151156"/>
    <w:rsid w:val="00151200"/>
    <w:rsid w:val="00152317"/>
    <w:rsid w:val="001523BB"/>
    <w:rsid w:val="00152ACE"/>
    <w:rsid w:val="00152C5F"/>
    <w:rsid w:val="00153482"/>
    <w:rsid w:val="0015366D"/>
    <w:rsid w:val="001543EC"/>
    <w:rsid w:val="001546C6"/>
    <w:rsid w:val="0015493A"/>
    <w:rsid w:val="0015493C"/>
    <w:rsid w:val="00156612"/>
    <w:rsid w:val="00156DE3"/>
    <w:rsid w:val="00156E8F"/>
    <w:rsid w:val="00157468"/>
    <w:rsid w:val="00157931"/>
    <w:rsid w:val="001579AF"/>
    <w:rsid w:val="00157FC5"/>
    <w:rsid w:val="00160512"/>
    <w:rsid w:val="001606EA"/>
    <w:rsid w:val="00160CE7"/>
    <w:rsid w:val="00161C75"/>
    <w:rsid w:val="00161C8D"/>
    <w:rsid w:val="0016214A"/>
    <w:rsid w:val="00162254"/>
    <w:rsid w:val="0016270D"/>
    <w:rsid w:val="001627C4"/>
    <w:rsid w:val="0016416A"/>
    <w:rsid w:val="0016433E"/>
    <w:rsid w:val="0016435E"/>
    <w:rsid w:val="001647BF"/>
    <w:rsid w:val="00164D76"/>
    <w:rsid w:val="0016527B"/>
    <w:rsid w:val="00165735"/>
    <w:rsid w:val="00166589"/>
    <w:rsid w:val="001666B5"/>
    <w:rsid w:val="00166A55"/>
    <w:rsid w:val="00166B97"/>
    <w:rsid w:val="00166EB1"/>
    <w:rsid w:val="0016701A"/>
    <w:rsid w:val="00167206"/>
    <w:rsid w:val="00167462"/>
    <w:rsid w:val="0016776B"/>
    <w:rsid w:val="001706BF"/>
    <w:rsid w:val="00170CCB"/>
    <w:rsid w:val="00170DD3"/>
    <w:rsid w:val="00170EDC"/>
    <w:rsid w:val="00171A9D"/>
    <w:rsid w:val="00171B55"/>
    <w:rsid w:val="00172C6D"/>
    <w:rsid w:val="00173252"/>
    <w:rsid w:val="00173452"/>
    <w:rsid w:val="00173A58"/>
    <w:rsid w:val="00174B12"/>
    <w:rsid w:val="00174D27"/>
    <w:rsid w:val="001763F6"/>
    <w:rsid w:val="00177A1B"/>
    <w:rsid w:val="00177B29"/>
    <w:rsid w:val="00177E49"/>
    <w:rsid w:val="001808C1"/>
    <w:rsid w:val="00180EF3"/>
    <w:rsid w:val="001810BA"/>
    <w:rsid w:val="001815D3"/>
    <w:rsid w:val="001816FB"/>
    <w:rsid w:val="001818B1"/>
    <w:rsid w:val="00181D8C"/>
    <w:rsid w:val="00182B5C"/>
    <w:rsid w:val="00182FC1"/>
    <w:rsid w:val="00184418"/>
    <w:rsid w:val="00184DB3"/>
    <w:rsid w:val="00185E53"/>
    <w:rsid w:val="00185EE9"/>
    <w:rsid w:val="00186244"/>
    <w:rsid w:val="0018647A"/>
    <w:rsid w:val="001867E2"/>
    <w:rsid w:val="00186BB5"/>
    <w:rsid w:val="001871F4"/>
    <w:rsid w:val="001874A3"/>
    <w:rsid w:val="00190414"/>
    <w:rsid w:val="001910F2"/>
    <w:rsid w:val="001913B4"/>
    <w:rsid w:val="001916EE"/>
    <w:rsid w:val="001919C1"/>
    <w:rsid w:val="00191F98"/>
    <w:rsid w:val="0019289D"/>
    <w:rsid w:val="0019394D"/>
    <w:rsid w:val="00193B41"/>
    <w:rsid w:val="00193EFB"/>
    <w:rsid w:val="00194467"/>
    <w:rsid w:val="0019463C"/>
    <w:rsid w:val="00194888"/>
    <w:rsid w:val="00195327"/>
    <w:rsid w:val="0019562C"/>
    <w:rsid w:val="0019586A"/>
    <w:rsid w:val="00196AB2"/>
    <w:rsid w:val="001972A3"/>
    <w:rsid w:val="00197F9E"/>
    <w:rsid w:val="001A0297"/>
    <w:rsid w:val="001A03D7"/>
    <w:rsid w:val="001A10C4"/>
    <w:rsid w:val="001A185B"/>
    <w:rsid w:val="001A1F97"/>
    <w:rsid w:val="001A240B"/>
    <w:rsid w:val="001A4ACD"/>
    <w:rsid w:val="001A4CDE"/>
    <w:rsid w:val="001A5118"/>
    <w:rsid w:val="001A5291"/>
    <w:rsid w:val="001A5AFC"/>
    <w:rsid w:val="001A5F95"/>
    <w:rsid w:val="001A5FD2"/>
    <w:rsid w:val="001A655A"/>
    <w:rsid w:val="001A6921"/>
    <w:rsid w:val="001A7384"/>
    <w:rsid w:val="001A7724"/>
    <w:rsid w:val="001B1158"/>
    <w:rsid w:val="001B1467"/>
    <w:rsid w:val="001B178F"/>
    <w:rsid w:val="001B1AB3"/>
    <w:rsid w:val="001B1BD5"/>
    <w:rsid w:val="001B1DA8"/>
    <w:rsid w:val="001B2711"/>
    <w:rsid w:val="001B27DE"/>
    <w:rsid w:val="001B2B1D"/>
    <w:rsid w:val="001B2F5C"/>
    <w:rsid w:val="001B3069"/>
    <w:rsid w:val="001B3344"/>
    <w:rsid w:val="001B3392"/>
    <w:rsid w:val="001B372B"/>
    <w:rsid w:val="001B3BF6"/>
    <w:rsid w:val="001B3FF7"/>
    <w:rsid w:val="001B415D"/>
    <w:rsid w:val="001B4DFC"/>
    <w:rsid w:val="001B56D9"/>
    <w:rsid w:val="001B63B8"/>
    <w:rsid w:val="001B6AED"/>
    <w:rsid w:val="001B75C5"/>
    <w:rsid w:val="001B76C1"/>
    <w:rsid w:val="001B78D6"/>
    <w:rsid w:val="001C0163"/>
    <w:rsid w:val="001C0BBD"/>
    <w:rsid w:val="001C13EC"/>
    <w:rsid w:val="001C173E"/>
    <w:rsid w:val="001C192A"/>
    <w:rsid w:val="001C24FD"/>
    <w:rsid w:val="001C27B5"/>
    <w:rsid w:val="001C33D1"/>
    <w:rsid w:val="001C3459"/>
    <w:rsid w:val="001C455A"/>
    <w:rsid w:val="001C464C"/>
    <w:rsid w:val="001C56C6"/>
    <w:rsid w:val="001C60B2"/>
    <w:rsid w:val="001C6587"/>
    <w:rsid w:val="001C66BC"/>
    <w:rsid w:val="001D055F"/>
    <w:rsid w:val="001D0D5A"/>
    <w:rsid w:val="001D1825"/>
    <w:rsid w:val="001D22F7"/>
    <w:rsid w:val="001D2780"/>
    <w:rsid w:val="001D331A"/>
    <w:rsid w:val="001D3372"/>
    <w:rsid w:val="001D360A"/>
    <w:rsid w:val="001D37E8"/>
    <w:rsid w:val="001D43F1"/>
    <w:rsid w:val="001D4412"/>
    <w:rsid w:val="001D472A"/>
    <w:rsid w:val="001D5376"/>
    <w:rsid w:val="001D565D"/>
    <w:rsid w:val="001D5B03"/>
    <w:rsid w:val="001D6378"/>
    <w:rsid w:val="001D6F47"/>
    <w:rsid w:val="001D729F"/>
    <w:rsid w:val="001D75BD"/>
    <w:rsid w:val="001D7AE7"/>
    <w:rsid w:val="001D7F26"/>
    <w:rsid w:val="001D7FD2"/>
    <w:rsid w:val="001E0307"/>
    <w:rsid w:val="001E0BF8"/>
    <w:rsid w:val="001E1090"/>
    <w:rsid w:val="001E1C6E"/>
    <w:rsid w:val="001E225A"/>
    <w:rsid w:val="001E2A53"/>
    <w:rsid w:val="001E2D34"/>
    <w:rsid w:val="001E30CC"/>
    <w:rsid w:val="001E469D"/>
    <w:rsid w:val="001E484B"/>
    <w:rsid w:val="001E489D"/>
    <w:rsid w:val="001E4968"/>
    <w:rsid w:val="001E606A"/>
    <w:rsid w:val="001E6C0A"/>
    <w:rsid w:val="001F0A3A"/>
    <w:rsid w:val="001F0E18"/>
    <w:rsid w:val="001F1A71"/>
    <w:rsid w:val="001F250D"/>
    <w:rsid w:val="001F3262"/>
    <w:rsid w:val="001F3A86"/>
    <w:rsid w:val="001F3B08"/>
    <w:rsid w:val="001F3BDF"/>
    <w:rsid w:val="001F4586"/>
    <w:rsid w:val="001F53EE"/>
    <w:rsid w:val="001F5549"/>
    <w:rsid w:val="001F595F"/>
    <w:rsid w:val="001F5BDD"/>
    <w:rsid w:val="001F5D1E"/>
    <w:rsid w:val="001F6FB0"/>
    <w:rsid w:val="001F70FA"/>
    <w:rsid w:val="001F7657"/>
    <w:rsid w:val="0020004F"/>
    <w:rsid w:val="002003C4"/>
    <w:rsid w:val="00200665"/>
    <w:rsid w:val="00201196"/>
    <w:rsid w:val="00201B00"/>
    <w:rsid w:val="00201DD8"/>
    <w:rsid w:val="002027A5"/>
    <w:rsid w:val="00202975"/>
    <w:rsid w:val="002036A6"/>
    <w:rsid w:val="0020373F"/>
    <w:rsid w:val="00203CDB"/>
    <w:rsid w:val="002044A5"/>
    <w:rsid w:val="00205929"/>
    <w:rsid w:val="00205AEA"/>
    <w:rsid w:val="00205C38"/>
    <w:rsid w:val="00211492"/>
    <w:rsid w:val="00212407"/>
    <w:rsid w:val="002130E4"/>
    <w:rsid w:val="0021345E"/>
    <w:rsid w:val="002137DA"/>
    <w:rsid w:val="00213A74"/>
    <w:rsid w:val="00213FE2"/>
    <w:rsid w:val="00214D5F"/>
    <w:rsid w:val="00214F03"/>
    <w:rsid w:val="002157E0"/>
    <w:rsid w:val="00216119"/>
    <w:rsid w:val="002161C2"/>
    <w:rsid w:val="002165F8"/>
    <w:rsid w:val="0021723A"/>
    <w:rsid w:val="00220AA2"/>
    <w:rsid w:val="00220D1B"/>
    <w:rsid w:val="00220FF5"/>
    <w:rsid w:val="00221B87"/>
    <w:rsid w:val="002224EF"/>
    <w:rsid w:val="00222E34"/>
    <w:rsid w:val="00223494"/>
    <w:rsid w:val="00223B3F"/>
    <w:rsid w:val="00223BB5"/>
    <w:rsid w:val="00223CAE"/>
    <w:rsid w:val="00225A55"/>
    <w:rsid w:val="002276C4"/>
    <w:rsid w:val="0022780F"/>
    <w:rsid w:val="00230D4E"/>
    <w:rsid w:val="0023156A"/>
    <w:rsid w:val="00232154"/>
    <w:rsid w:val="00232A32"/>
    <w:rsid w:val="00232B7C"/>
    <w:rsid w:val="002333EA"/>
    <w:rsid w:val="00233456"/>
    <w:rsid w:val="0023382D"/>
    <w:rsid w:val="00233A24"/>
    <w:rsid w:val="00233F3B"/>
    <w:rsid w:val="00234BF4"/>
    <w:rsid w:val="00234D7D"/>
    <w:rsid w:val="00234FF4"/>
    <w:rsid w:val="002353E0"/>
    <w:rsid w:val="002354D1"/>
    <w:rsid w:val="00235E64"/>
    <w:rsid w:val="00236002"/>
    <w:rsid w:val="00236CA6"/>
    <w:rsid w:val="00240C11"/>
    <w:rsid w:val="00240C3B"/>
    <w:rsid w:val="00240D4A"/>
    <w:rsid w:val="00240F17"/>
    <w:rsid w:val="00242644"/>
    <w:rsid w:val="00242A66"/>
    <w:rsid w:val="00244197"/>
    <w:rsid w:val="00244402"/>
    <w:rsid w:val="002444E2"/>
    <w:rsid w:val="00244C35"/>
    <w:rsid w:val="00244E7B"/>
    <w:rsid w:val="00245644"/>
    <w:rsid w:val="0024652C"/>
    <w:rsid w:val="0024690C"/>
    <w:rsid w:val="00246CE2"/>
    <w:rsid w:val="00247008"/>
    <w:rsid w:val="00247107"/>
    <w:rsid w:val="00247B29"/>
    <w:rsid w:val="00250165"/>
    <w:rsid w:val="00250DCD"/>
    <w:rsid w:val="00251143"/>
    <w:rsid w:val="002511B1"/>
    <w:rsid w:val="0025166B"/>
    <w:rsid w:val="00251759"/>
    <w:rsid w:val="002517E1"/>
    <w:rsid w:val="00251AD7"/>
    <w:rsid w:val="0025230C"/>
    <w:rsid w:val="00252AF6"/>
    <w:rsid w:val="0025302E"/>
    <w:rsid w:val="00253465"/>
    <w:rsid w:val="00253AB4"/>
    <w:rsid w:val="00254315"/>
    <w:rsid w:val="0025477A"/>
    <w:rsid w:val="00254997"/>
    <w:rsid w:val="00255302"/>
    <w:rsid w:val="002559CF"/>
    <w:rsid w:val="00255A29"/>
    <w:rsid w:val="00255EA7"/>
    <w:rsid w:val="0025653A"/>
    <w:rsid w:val="002568E2"/>
    <w:rsid w:val="0025750A"/>
    <w:rsid w:val="002579B8"/>
    <w:rsid w:val="00257F20"/>
    <w:rsid w:val="00261489"/>
    <w:rsid w:val="0026184C"/>
    <w:rsid w:val="002619D8"/>
    <w:rsid w:val="00261AB3"/>
    <w:rsid w:val="00262008"/>
    <w:rsid w:val="00262CF6"/>
    <w:rsid w:val="00262FB4"/>
    <w:rsid w:val="00263206"/>
    <w:rsid w:val="002633A9"/>
    <w:rsid w:val="00263573"/>
    <w:rsid w:val="00263FD0"/>
    <w:rsid w:val="00264356"/>
    <w:rsid w:val="00264642"/>
    <w:rsid w:val="0026486D"/>
    <w:rsid w:val="00264D3F"/>
    <w:rsid w:val="00265045"/>
    <w:rsid w:val="00265B8D"/>
    <w:rsid w:val="002662BE"/>
    <w:rsid w:val="00266342"/>
    <w:rsid w:val="00266957"/>
    <w:rsid w:val="00266FA3"/>
    <w:rsid w:val="00267056"/>
    <w:rsid w:val="002700AB"/>
    <w:rsid w:val="00270321"/>
    <w:rsid w:val="00270AD2"/>
    <w:rsid w:val="00271C6D"/>
    <w:rsid w:val="0027266E"/>
    <w:rsid w:val="0027267E"/>
    <w:rsid w:val="00273128"/>
    <w:rsid w:val="00273146"/>
    <w:rsid w:val="002733B2"/>
    <w:rsid w:val="00274429"/>
    <w:rsid w:val="00274612"/>
    <w:rsid w:val="00274718"/>
    <w:rsid w:val="00274C5F"/>
    <w:rsid w:val="00274D73"/>
    <w:rsid w:val="00274E5D"/>
    <w:rsid w:val="0027666A"/>
    <w:rsid w:val="0027736C"/>
    <w:rsid w:val="00277AF3"/>
    <w:rsid w:val="002804CD"/>
    <w:rsid w:val="00280A9A"/>
    <w:rsid w:val="00281B8A"/>
    <w:rsid w:val="002820FF"/>
    <w:rsid w:val="00282118"/>
    <w:rsid w:val="0028274D"/>
    <w:rsid w:val="00282B4E"/>
    <w:rsid w:val="00283719"/>
    <w:rsid w:val="00283F25"/>
    <w:rsid w:val="00284707"/>
    <w:rsid w:val="00285D18"/>
    <w:rsid w:val="002860F9"/>
    <w:rsid w:val="002865C3"/>
    <w:rsid w:val="00286D09"/>
    <w:rsid w:val="002878A8"/>
    <w:rsid w:val="0029006E"/>
    <w:rsid w:val="00290AC1"/>
    <w:rsid w:val="00290E2B"/>
    <w:rsid w:val="00290FCA"/>
    <w:rsid w:val="00291258"/>
    <w:rsid w:val="002913B1"/>
    <w:rsid w:val="00291878"/>
    <w:rsid w:val="002919E7"/>
    <w:rsid w:val="00291E8E"/>
    <w:rsid w:val="00291FEA"/>
    <w:rsid w:val="00292573"/>
    <w:rsid w:val="002928A8"/>
    <w:rsid w:val="0029367C"/>
    <w:rsid w:val="00294558"/>
    <w:rsid w:val="002946C8"/>
    <w:rsid w:val="00295789"/>
    <w:rsid w:val="002959C4"/>
    <w:rsid w:val="00296560"/>
    <w:rsid w:val="00296C21"/>
    <w:rsid w:val="00297A3D"/>
    <w:rsid w:val="00297E31"/>
    <w:rsid w:val="002A058E"/>
    <w:rsid w:val="002A15E1"/>
    <w:rsid w:val="002A15E7"/>
    <w:rsid w:val="002A1685"/>
    <w:rsid w:val="002A178A"/>
    <w:rsid w:val="002A1DF2"/>
    <w:rsid w:val="002A2344"/>
    <w:rsid w:val="002A2AE1"/>
    <w:rsid w:val="002A2E4B"/>
    <w:rsid w:val="002A349E"/>
    <w:rsid w:val="002A358B"/>
    <w:rsid w:val="002A3F5D"/>
    <w:rsid w:val="002A4C99"/>
    <w:rsid w:val="002A56A0"/>
    <w:rsid w:val="002A5941"/>
    <w:rsid w:val="002A5C32"/>
    <w:rsid w:val="002A615A"/>
    <w:rsid w:val="002A6227"/>
    <w:rsid w:val="002A63F1"/>
    <w:rsid w:val="002A6447"/>
    <w:rsid w:val="002A738B"/>
    <w:rsid w:val="002A78A4"/>
    <w:rsid w:val="002A7C4F"/>
    <w:rsid w:val="002B0676"/>
    <w:rsid w:val="002B0C35"/>
    <w:rsid w:val="002B0E62"/>
    <w:rsid w:val="002B1838"/>
    <w:rsid w:val="002B248C"/>
    <w:rsid w:val="002B2830"/>
    <w:rsid w:val="002B29C9"/>
    <w:rsid w:val="002B2F99"/>
    <w:rsid w:val="002B34F1"/>
    <w:rsid w:val="002B4075"/>
    <w:rsid w:val="002B4A58"/>
    <w:rsid w:val="002B5513"/>
    <w:rsid w:val="002B5C03"/>
    <w:rsid w:val="002B64D1"/>
    <w:rsid w:val="002B6EAE"/>
    <w:rsid w:val="002B712C"/>
    <w:rsid w:val="002B722D"/>
    <w:rsid w:val="002B7BD8"/>
    <w:rsid w:val="002B7D98"/>
    <w:rsid w:val="002C0733"/>
    <w:rsid w:val="002C09F1"/>
    <w:rsid w:val="002C0CF5"/>
    <w:rsid w:val="002C140E"/>
    <w:rsid w:val="002C1B28"/>
    <w:rsid w:val="002C1D07"/>
    <w:rsid w:val="002C2049"/>
    <w:rsid w:val="002C3119"/>
    <w:rsid w:val="002C3402"/>
    <w:rsid w:val="002C39EF"/>
    <w:rsid w:val="002C5C30"/>
    <w:rsid w:val="002C5E92"/>
    <w:rsid w:val="002C7248"/>
    <w:rsid w:val="002C739A"/>
    <w:rsid w:val="002D0159"/>
    <w:rsid w:val="002D19AE"/>
    <w:rsid w:val="002D1B93"/>
    <w:rsid w:val="002D1BD5"/>
    <w:rsid w:val="002D1D4F"/>
    <w:rsid w:val="002D2313"/>
    <w:rsid w:val="002D23A7"/>
    <w:rsid w:val="002D34B2"/>
    <w:rsid w:val="002D3C2B"/>
    <w:rsid w:val="002D3DF5"/>
    <w:rsid w:val="002D433E"/>
    <w:rsid w:val="002D461E"/>
    <w:rsid w:val="002D4852"/>
    <w:rsid w:val="002D55B0"/>
    <w:rsid w:val="002D5902"/>
    <w:rsid w:val="002D6618"/>
    <w:rsid w:val="002D6BD8"/>
    <w:rsid w:val="002D6C4D"/>
    <w:rsid w:val="002D6E96"/>
    <w:rsid w:val="002D7012"/>
    <w:rsid w:val="002D7290"/>
    <w:rsid w:val="002D7459"/>
    <w:rsid w:val="002D7541"/>
    <w:rsid w:val="002D7B97"/>
    <w:rsid w:val="002D7DDD"/>
    <w:rsid w:val="002E0783"/>
    <w:rsid w:val="002E1638"/>
    <w:rsid w:val="002E1FDB"/>
    <w:rsid w:val="002E21C1"/>
    <w:rsid w:val="002E2510"/>
    <w:rsid w:val="002E2BCC"/>
    <w:rsid w:val="002E324B"/>
    <w:rsid w:val="002E328B"/>
    <w:rsid w:val="002E3DCB"/>
    <w:rsid w:val="002E3F27"/>
    <w:rsid w:val="002E3F84"/>
    <w:rsid w:val="002E49CA"/>
    <w:rsid w:val="002E4A14"/>
    <w:rsid w:val="002E51B4"/>
    <w:rsid w:val="002E57C3"/>
    <w:rsid w:val="002E61D5"/>
    <w:rsid w:val="002E6492"/>
    <w:rsid w:val="002E725B"/>
    <w:rsid w:val="002E72E0"/>
    <w:rsid w:val="002E756F"/>
    <w:rsid w:val="002E778F"/>
    <w:rsid w:val="002E7A13"/>
    <w:rsid w:val="002E7D32"/>
    <w:rsid w:val="002F0027"/>
    <w:rsid w:val="002F1A70"/>
    <w:rsid w:val="002F1D28"/>
    <w:rsid w:val="002F1EE5"/>
    <w:rsid w:val="002F22D9"/>
    <w:rsid w:val="002F2934"/>
    <w:rsid w:val="002F3024"/>
    <w:rsid w:val="002F3566"/>
    <w:rsid w:val="002F388A"/>
    <w:rsid w:val="002F39F0"/>
    <w:rsid w:val="002F3C4D"/>
    <w:rsid w:val="002F3C82"/>
    <w:rsid w:val="002F3F45"/>
    <w:rsid w:val="002F4313"/>
    <w:rsid w:val="002F44F2"/>
    <w:rsid w:val="002F50B1"/>
    <w:rsid w:val="002F5D96"/>
    <w:rsid w:val="002F5F0B"/>
    <w:rsid w:val="002F634A"/>
    <w:rsid w:val="002F643E"/>
    <w:rsid w:val="002F6A67"/>
    <w:rsid w:val="002F7465"/>
    <w:rsid w:val="002F799E"/>
    <w:rsid w:val="002F7A2E"/>
    <w:rsid w:val="002F7BCB"/>
    <w:rsid w:val="00300172"/>
    <w:rsid w:val="0030187B"/>
    <w:rsid w:val="00302332"/>
    <w:rsid w:val="00302714"/>
    <w:rsid w:val="003027AB"/>
    <w:rsid w:val="00302844"/>
    <w:rsid w:val="00302C41"/>
    <w:rsid w:val="00302CD7"/>
    <w:rsid w:val="00302D0A"/>
    <w:rsid w:val="00303390"/>
    <w:rsid w:val="0030363B"/>
    <w:rsid w:val="00303649"/>
    <w:rsid w:val="003043CC"/>
    <w:rsid w:val="00304B92"/>
    <w:rsid w:val="0030561D"/>
    <w:rsid w:val="00305971"/>
    <w:rsid w:val="00305B06"/>
    <w:rsid w:val="00305CF6"/>
    <w:rsid w:val="00307441"/>
    <w:rsid w:val="00307D0F"/>
    <w:rsid w:val="00307E3C"/>
    <w:rsid w:val="00310703"/>
    <w:rsid w:val="00310EF8"/>
    <w:rsid w:val="003111A2"/>
    <w:rsid w:val="0031127D"/>
    <w:rsid w:val="00311760"/>
    <w:rsid w:val="00311B0E"/>
    <w:rsid w:val="00311C01"/>
    <w:rsid w:val="00311EA6"/>
    <w:rsid w:val="00312038"/>
    <w:rsid w:val="003121FF"/>
    <w:rsid w:val="003123A9"/>
    <w:rsid w:val="00312867"/>
    <w:rsid w:val="003130E9"/>
    <w:rsid w:val="003135F7"/>
    <w:rsid w:val="003136AC"/>
    <w:rsid w:val="00313B7D"/>
    <w:rsid w:val="00315819"/>
    <w:rsid w:val="00315910"/>
    <w:rsid w:val="00315CA9"/>
    <w:rsid w:val="003160F8"/>
    <w:rsid w:val="003161B5"/>
    <w:rsid w:val="0031692B"/>
    <w:rsid w:val="00316A71"/>
    <w:rsid w:val="00317416"/>
    <w:rsid w:val="00317D1D"/>
    <w:rsid w:val="00320359"/>
    <w:rsid w:val="003205A7"/>
    <w:rsid w:val="00321959"/>
    <w:rsid w:val="00321DDD"/>
    <w:rsid w:val="0032357B"/>
    <w:rsid w:val="00323A4A"/>
    <w:rsid w:val="00323FE7"/>
    <w:rsid w:val="00324AF9"/>
    <w:rsid w:val="00324DEC"/>
    <w:rsid w:val="00326007"/>
    <w:rsid w:val="0032619F"/>
    <w:rsid w:val="003278DC"/>
    <w:rsid w:val="00327EEA"/>
    <w:rsid w:val="00330B32"/>
    <w:rsid w:val="00330FF0"/>
    <w:rsid w:val="003311E6"/>
    <w:rsid w:val="003314E6"/>
    <w:rsid w:val="003315A5"/>
    <w:rsid w:val="00331982"/>
    <w:rsid w:val="00331EAF"/>
    <w:rsid w:val="0033204C"/>
    <w:rsid w:val="00332263"/>
    <w:rsid w:val="0033230B"/>
    <w:rsid w:val="0033254F"/>
    <w:rsid w:val="003329A3"/>
    <w:rsid w:val="00332DB9"/>
    <w:rsid w:val="00333095"/>
    <w:rsid w:val="003331B3"/>
    <w:rsid w:val="00333FD2"/>
    <w:rsid w:val="003340BC"/>
    <w:rsid w:val="003344B8"/>
    <w:rsid w:val="00334775"/>
    <w:rsid w:val="00334C22"/>
    <w:rsid w:val="00334D51"/>
    <w:rsid w:val="00334F68"/>
    <w:rsid w:val="00335198"/>
    <w:rsid w:val="00335A1A"/>
    <w:rsid w:val="00336219"/>
    <w:rsid w:val="0033621D"/>
    <w:rsid w:val="0033667E"/>
    <w:rsid w:val="0033680B"/>
    <w:rsid w:val="00336861"/>
    <w:rsid w:val="00336B35"/>
    <w:rsid w:val="00336F8E"/>
    <w:rsid w:val="0033717C"/>
    <w:rsid w:val="003379F7"/>
    <w:rsid w:val="00337BCB"/>
    <w:rsid w:val="003406CC"/>
    <w:rsid w:val="00340A35"/>
    <w:rsid w:val="00340B22"/>
    <w:rsid w:val="00340E31"/>
    <w:rsid w:val="0034106A"/>
    <w:rsid w:val="0034341C"/>
    <w:rsid w:val="00343711"/>
    <w:rsid w:val="00344311"/>
    <w:rsid w:val="00344C44"/>
    <w:rsid w:val="0034500F"/>
    <w:rsid w:val="003455B4"/>
    <w:rsid w:val="003455D5"/>
    <w:rsid w:val="003458F6"/>
    <w:rsid w:val="00345B81"/>
    <w:rsid w:val="00345FDB"/>
    <w:rsid w:val="0034775B"/>
    <w:rsid w:val="00347DE3"/>
    <w:rsid w:val="0035057E"/>
    <w:rsid w:val="00351AC5"/>
    <w:rsid w:val="00351ADC"/>
    <w:rsid w:val="00351C30"/>
    <w:rsid w:val="00351FB7"/>
    <w:rsid w:val="003523D1"/>
    <w:rsid w:val="0035389F"/>
    <w:rsid w:val="0035394F"/>
    <w:rsid w:val="00353A76"/>
    <w:rsid w:val="00354DA5"/>
    <w:rsid w:val="00355181"/>
    <w:rsid w:val="003551D6"/>
    <w:rsid w:val="00356B73"/>
    <w:rsid w:val="003574FC"/>
    <w:rsid w:val="00357A40"/>
    <w:rsid w:val="00360DAE"/>
    <w:rsid w:val="00361070"/>
    <w:rsid w:val="00361162"/>
    <w:rsid w:val="00361EC0"/>
    <w:rsid w:val="00362B1E"/>
    <w:rsid w:val="003633C6"/>
    <w:rsid w:val="00364266"/>
    <w:rsid w:val="00364725"/>
    <w:rsid w:val="003653E6"/>
    <w:rsid w:val="003658F5"/>
    <w:rsid w:val="003661F8"/>
    <w:rsid w:val="003668E0"/>
    <w:rsid w:val="00366A29"/>
    <w:rsid w:val="00366B4B"/>
    <w:rsid w:val="003670B8"/>
    <w:rsid w:val="003670D9"/>
    <w:rsid w:val="00367B1B"/>
    <w:rsid w:val="0037016D"/>
    <w:rsid w:val="003701D5"/>
    <w:rsid w:val="003706A9"/>
    <w:rsid w:val="0037074E"/>
    <w:rsid w:val="00370992"/>
    <w:rsid w:val="003715F9"/>
    <w:rsid w:val="003718CA"/>
    <w:rsid w:val="003720AC"/>
    <w:rsid w:val="003720E9"/>
    <w:rsid w:val="00372339"/>
    <w:rsid w:val="003726E3"/>
    <w:rsid w:val="00372FDE"/>
    <w:rsid w:val="00373017"/>
    <w:rsid w:val="00373558"/>
    <w:rsid w:val="00373BDC"/>
    <w:rsid w:val="003742E6"/>
    <w:rsid w:val="00374836"/>
    <w:rsid w:val="00375BCE"/>
    <w:rsid w:val="003767A3"/>
    <w:rsid w:val="00376809"/>
    <w:rsid w:val="0037708B"/>
    <w:rsid w:val="00377FCA"/>
    <w:rsid w:val="003807D0"/>
    <w:rsid w:val="003811D3"/>
    <w:rsid w:val="00381285"/>
    <w:rsid w:val="00381304"/>
    <w:rsid w:val="00381CD1"/>
    <w:rsid w:val="003833AB"/>
    <w:rsid w:val="00383C1A"/>
    <w:rsid w:val="00383F91"/>
    <w:rsid w:val="00384470"/>
    <w:rsid w:val="00384585"/>
    <w:rsid w:val="0038466B"/>
    <w:rsid w:val="00384A13"/>
    <w:rsid w:val="00385A7D"/>
    <w:rsid w:val="00386479"/>
    <w:rsid w:val="00386760"/>
    <w:rsid w:val="003868D6"/>
    <w:rsid w:val="00387239"/>
    <w:rsid w:val="003878B9"/>
    <w:rsid w:val="00387EDA"/>
    <w:rsid w:val="00390474"/>
    <w:rsid w:val="00390EEB"/>
    <w:rsid w:val="0039179E"/>
    <w:rsid w:val="00391B91"/>
    <w:rsid w:val="00391CCB"/>
    <w:rsid w:val="0039328A"/>
    <w:rsid w:val="00393466"/>
    <w:rsid w:val="003936A4"/>
    <w:rsid w:val="003940C1"/>
    <w:rsid w:val="003945BB"/>
    <w:rsid w:val="003946E2"/>
    <w:rsid w:val="00394CE9"/>
    <w:rsid w:val="00394E14"/>
    <w:rsid w:val="00395D7F"/>
    <w:rsid w:val="00395E67"/>
    <w:rsid w:val="00396F7C"/>
    <w:rsid w:val="003A003B"/>
    <w:rsid w:val="003A03CE"/>
    <w:rsid w:val="003A07BA"/>
    <w:rsid w:val="003A1AE1"/>
    <w:rsid w:val="003A2458"/>
    <w:rsid w:val="003A27C9"/>
    <w:rsid w:val="003A2DD1"/>
    <w:rsid w:val="003A2E1B"/>
    <w:rsid w:val="003A3634"/>
    <w:rsid w:val="003A3F5C"/>
    <w:rsid w:val="003A4010"/>
    <w:rsid w:val="003A4450"/>
    <w:rsid w:val="003A460F"/>
    <w:rsid w:val="003A49A3"/>
    <w:rsid w:val="003A4C0C"/>
    <w:rsid w:val="003A513E"/>
    <w:rsid w:val="003A5FD0"/>
    <w:rsid w:val="003A6357"/>
    <w:rsid w:val="003A67D4"/>
    <w:rsid w:val="003A6D06"/>
    <w:rsid w:val="003A6F03"/>
    <w:rsid w:val="003A718B"/>
    <w:rsid w:val="003B0BBD"/>
    <w:rsid w:val="003B10C6"/>
    <w:rsid w:val="003B21E3"/>
    <w:rsid w:val="003B2625"/>
    <w:rsid w:val="003B2AF1"/>
    <w:rsid w:val="003B34F0"/>
    <w:rsid w:val="003B3EAF"/>
    <w:rsid w:val="003B40FD"/>
    <w:rsid w:val="003B4334"/>
    <w:rsid w:val="003B48BE"/>
    <w:rsid w:val="003B53A4"/>
    <w:rsid w:val="003B5553"/>
    <w:rsid w:val="003B5680"/>
    <w:rsid w:val="003B684D"/>
    <w:rsid w:val="003B7788"/>
    <w:rsid w:val="003B7DA5"/>
    <w:rsid w:val="003C046C"/>
    <w:rsid w:val="003C090F"/>
    <w:rsid w:val="003C0FC5"/>
    <w:rsid w:val="003C10C3"/>
    <w:rsid w:val="003C19E0"/>
    <w:rsid w:val="003C1C7A"/>
    <w:rsid w:val="003C1FFE"/>
    <w:rsid w:val="003C2497"/>
    <w:rsid w:val="003C24F3"/>
    <w:rsid w:val="003C2988"/>
    <w:rsid w:val="003C2A45"/>
    <w:rsid w:val="003C323F"/>
    <w:rsid w:val="003C3EF0"/>
    <w:rsid w:val="003C43FD"/>
    <w:rsid w:val="003C4CE2"/>
    <w:rsid w:val="003C5307"/>
    <w:rsid w:val="003C5AF9"/>
    <w:rsid w:val="003C60ED"/>
    <w:rsid w:val="003C65FD"/>
    <w:rsid w:val="003C759F"/>
    <w:rsid w:val="003D095F"/>
    <w:rsid w:val="003D0C31"/>
    <w:rsid w:val="003D12AD"/>
    <w:rsid w:val="003D180F"/>
    <w:rsid w:val="003D270D"/>
    <w:rsid w:val="003D32AD"/>
    <w:rsid w:val="003D3751"/>
    <w:rsid w:val="003D4045"/>
    <w:rsid w:val="003D43C6"/>
    <w:rsid w:val="003D4635"/>
    <w:rsid w:val="003D4F2C"/>
    <w:rsid w:val="003D5F46"/>
    <w:rsid w:val="003D6250"/>
    <w:rsid w:val="003D6E60"/>
    <w:rsid w:val="003D7072"/>
    <w:rsid w:val="003D790A"/>
    <w:rsid w:val="003D7A6A"/>
    <w:rsid w:val="003D7AFF"/>
    <w:rsid w:val="003E0425"/>
    <w:rsid w:val="003E051E"/>
    <w:rsid w:val="003E069F"/>
    <w:rsid w:val="003E0DDF"/>
    <w:rsid w:val="003E0E53"/>
    <w:rsid w:val="003E10FE"/>
    <w:rsid w:val="003E1170"/>
    <w:rsid w:val="003E343D"/>
    <w:rsid w:val="003E3648"/>
    <w:rsid w:val="003E3F59"/>
    <w:rsid w:val="003E401D"/>
    <w:rsid w:val="003E510A"/>
    <w:rsid w:val="003E5411"/>
    <w:rsid w:val="003E5BA1"/>
    <w:rsid w:val="003E5EE6"/>
    <w:rsid w:val="003E60A4"/>
    <w:rsid w:val="003E65C4"/>
    <w:rsid w:val="003E6721"/>
    <w:rsid w:val="003E674F"/>
    <w:rsid w:val="003E749A"/>
    <w:rsid w:val="003E7C9C"/>
    <w:rsid w:val="003F015E"/>
    <w:rsid w:val="003F04F1"/>
    <w:rsid w:val="003F0D0C"/>
    <w:rsid w:val="003F1C5A"/>
    <w:rsid w:val="003F2522"/>
    <w:rsid w:val="003F2FE4"/>
    <w:rsid w:val="003F3149"/>
    <w:rsid w:val="003F3210"/>
    <w:rsid w:val="003F321C"/>
    <w:rsid w:val="003F3536"/>
    <w:rsid w:val="003F3898"/>
    <w:rsid w:val="003F3B58"/>
    <w:rsid w:val="003F3C93"/>
    <w:rsid w:val="003F43ED"/>
    <w:rsid w:val="003F533F"/>
    <w:rsid w:val="003F59AC"/>
    <w:rsid w:val="003F6595"/>
    <w:rsid w:val="003F6BF4"/>
    <w:rsid w:val="003F6DED"/>
    <w:rsid w:val="003F722C"/>
    <w:rsid w:val="003F79C6"/>
    <w:rsid w:val="003F7A0F"/>
    <w:rsid w:val="003F7D2C"/>
    <w:rsid w:val="003F7F9A"/>
    <w:rsid w:val="0040026C"/>
    <w:rsid w:val="00400CB2"/>
    <w:rsid w:val="00400E2F"/>
    <w:rsid w:val="00401ECE"/>
    <w:rsid w:val="00401FEE"/>
    <w:rsid w:val="00402464"/>
    <w:rsid w:val="00403286"/>
    <w:rsid w:val="0040352C"/>
    <w:rsid w:val="00403936"/>
    <w:rsid w:val="00403F98"/>
    <w:rsid w:val="004042B3"/>
    <w:rsid w:val="00404301"/>
    <w:rsid w:val="00404557"/>
    <w:rsid w:val="004048C0"/>
    <w:rsid w:val="004048FD"/>
    <w:rsid w:val="00407E2D"/>
    <w:rsid w:val="004101FF"/>
    <w:rsid w:val="00410F12"/>
    <w:rsid w:val="004111EC"/>
    <w:rsid w:val="004117DB"/>
    <w:rsid w:val="00412363"/>
    <w:rsid w:val="004127F6"/>
    <w:rsid w:val="00412CBE"/>
    <w:rsid w:val="004133D3"/>
    <w:rsid w:val="004137DA"/>
    <w:rsid w:val="00413ACE"/>
    <w:rsid w:val="00413B18"/>
    <w:rsid w:val="00413D8D"/>
    <w:rsid w:val="004142F0"/>
    <w:rsid w:val="004145BC"/>
    <w:rsid w:val="00415C62"/>
    <w:rsid w:val="00416BC6"/>
    <w:rsid w:val="00416F62"/>
    <w:rsid w:val="00417602"/>
    <w:rsid w:val="00417A87"/>
    <w:rsid w:val="00420271"/>
    <w:rsid w:val="004209FA"/>
    <w:rsid w:val="00420D35"/>
    <w:rsid w:val="004213E2"/>
    <w:rsid w:val="004215D2"/>
    <w:rsid w:val="004216BA"/>
    <w:rsid w:val="00421EF1"/>
    <w:rsid w:val="0042247A"/>
    <w:rsid w:val="0042294C"/>
    <w:rsid w:val="00422A22"/>
    <w:rsid w:val="00422F08"/>
    <w:rsid w:val="00423373"/>
    <w:rsid w:val="00424561"/>
    <w:rsid w:val="004245AA"/>
    <w:rsid w:val="0042543C"/>
    <w:rsid w:val="00425A15"/>
    <w:rsid w:val="0042669B"/>
    <w:rsid w:val="00426C6C"/>
    <w:rsid w:val="00427127"/>
    <w:rsid w:val="00427145"/>
    <w:rsid w:val="004271F9"/>
    <w:rsid w:val="00427411"/>
    <w:rsid w:val="0042749C"/>
    <w:rsid w:val="00427758"/>
    <w:rsid w:val="0042782E"/>
    <w:rsid w:val="00430A3E"/>
    <w:rsid w:val="00430B25"/>
    <w:rsid w:val="004310F4"/>
    <w:rsid w:val="00431159"/>
    <w:rsid w:val="0043129B"/>
    <w:rsid w:val="004314DB"/>
    <w:rsid w:val="00431EF5"/>
    <w:rsid w:val="00431F1B"/>
    <w:rsid w:val="00431F97"/>
    <w:rsid w:val="00432F38"/>
    <w:rsid w:val="00433FB5"/>
    <w:rsid w:val="004347BF"/>
    <w:rsid w:val="00435355"/>
    <w:rsid w:val="0043597A"/>
    <w:rsid w:val="00435CB5"/>
    <w:rsid w:val="0043637A"/>
    <w:rsid w:val="00436960"/>
    <w:rsid w:val="00437087"/>
    <w:rsid w:val="004373BA"/>
    <w:rsid w:val="004373C8"/>
    <w:rsid w:val="004374E4"/>
    <w:rsid w:val="00437C77"/>
    <w:rsid w:val="004402A7"/>
    <w:rsid w:val="0044096C"/>
    <w:rsid w:val="00440AC7"/>
    <w:rsid w:val="00440DCE"/>
    <w:rsid w:val="00440DE6"/>
    <w:rsid w:val="00441025"/>
    <w:rsid w:val="004418A9"/>
    <w:rsid w:val="00442562"/>
    <w:rsid w:val="00442735"/>
    <w:rsid w:val="00442EC4"/>
    <w:rsid w:val="00443EFA"/>
    <w:rsid w:val="00443F6D"/>
    <w:rsid w:val="00443FFC"/>
    <w:rsid w:val="00444532"/>
    <w:rsid w:val="00445194"/>
    <w:rsid w:val="0044561F"/>
    <w:rsid w:val="004460E6"/>
    <w:rsid w:val="00446108"/>
    <w:rsid w:val="00446368"/>
    <w:rsid w:val="00446921"/>
    <w:rsid w:val="004502B7"/>
    <w:rsid w:val="00450578"/>
    <w:rsid w:val="00450790"/>
    <w:rsid w:val="00450F7A"/>
    <w:rsid w:val="00451515"/>
    <w:rsid w:val="004519CC"/>
    <w:rsid w:val="00451B35"/>
    <w:rsid w:val="004521AD"/>
    <w:rsid w:val="00452F8A"/>
    <w:rsid w:val="0045330A"/>
    <w:rsid w:val="004539FE"/>
    <w:rsid w:val="00454091"/>
    <w:rsid w:val="0045432F"/>
    <w:rsid w:val="00454350"/>
    <w:rsid w:val="004543A9"/>
    <w:rsid w:val="00455331"/>
    <w:rsid w:val="00455626"/>
    <w:rsid w:val="00455A89"/>
    <w:rsid w:val="00455F31"/>
    <w:rsid w:val="00456091"/>
    <w:rsid w:val="00456475"/>
    <w:rsid w:val="004572F4"/>
    <w:rsid w:val="004574DD"/>
    <w:rsid w:val="00457681"/>
    <w:rsid w:val="004577D7"/>
    <w:rsid w:val="00457A74"/>
    <w:rsid w:val="00460E6D"/>
    <w:rsid w:val="004611CD"/>
    <w:rsid w:val="0046138B"/>
    <w:rsid w:val="00461B3B"/>
    <w:rsid w:val="00461CE1"/>
    <w:rsid w:val="0046277B"/>
    <w:rsid w:val="00462CE4"/>
    <w:rsid w:val="00462E27"/>
    <w:rsid w:val="00463675"/>
    <w:rsid w:val="004636C2"/>
    <w:rsid w:val="00463EC2"/>
    <w:rsid w:val="0046496E"/>
    <w:rsid w:val="00465887"/>
    <w:rsid w:val="004669EE"/>
    <w:rsid w:val="00466FED"/>
    <w:rsid w:val="0046727D"/>
    <w:rsid w:val="0046734A"/>
    <w:rsid w:val="00467592"/>
    <w:rsid w:val="00467632"/>
    <w:rsid w:val="00470B61"/>
    <w:rsid w:val="00471204"/>
    <w:rsid w:val="004712A3"/>
    <w:rsid w:val="004736BE"/>
    <w:rsid w:val="00473851"/>
    <w:rsid w:val="00473BB3"/>
    <w:rsid w:val="00473CFD"/>
    <w:rsid w:val="00473D2D"/>
    <w:rsid w:val="00474130"/>
    <w:rsid w:val="00474420"/>
    <w:rsid w:val="004746D9"/>
    <w:rsid w:val="004753E2"/>
    <w:rsid w:val="00476204"/>
    <w:rsid w:val="00476521"/>
    <w:rsid w:val="0047671A"/>
    <w:rsid w:val="004768B2"/>
    <w:rsid w:val="0047693A"/>
    <w:rsid w:val="0047772A"/>
    <w:rsid w:val="00477B9B"/>
    <w:rsid w:val="004804CB"/>
    <w:rsid w:val="00480564"/>
    <w:rsid w:val="004806DC"/>
    <w:rsid w:val="004809C0"/>
    <w:rsid w:val="00482180"/>
    <w:rsid w:val="004827DD"/>
    <w:rsid w:val="00483323"/>
    <w:rsid w:val="004841A9"/>
    <w:rsid w:val="004843F8"/>
    <w:rsid w:val="00484657"/>
    <w:rsid w:val="00484D85"/>
    <w:rsid w:val="00484DB8"/>
    <w:rsid w:val="004852E6"/>
    <w:rsid w:val="004854F2"/>
    <w:rsid w:val="00486981"/>
    <w:rsid w:val="00486C34"/>
    <w:rsid w:val="00487A13"/>
    <w:rsid w:val="00487DDD"/>
    <w:rsid w:val="00490342"/>
    <w:rsid w:val="00490B05"/>
    <w:rsid w:val="0049106E"/>
    <w:rsid w:val="004911FD"/>
    <w:rsid w:val="0049169C"/>
    <w:rsid w:val="00492637"/>
    <w:rsid w:val="004926FA"/>
    <w:rsid w:val="0049301D"/>
    <w:rsid w:val="004931C2"/>
    <w:rsid w:val="00493292"/>
    <w:rsid w:val="004939F2"/>
    <w:rsid w:val="00494E0C"/>
    <w:rsid w:val="00494ECE"/>
    <w:rsid w:val="0049577F"/>
    <w:rsid w:val="00496089"/>
    <w:rsid w:val="0049680C"/>
    <w:rsid w:val="00497347"/>
    <w:rsid w:val="004974ED"/>
    <w:rsid w:val="0049758A"/>
    <w:rsid w:val="00497809"/>
    <w:rsid w:val="00497A0C"/>
    <w:rsid w:val="00497BB9"/>
    <w:rsid w:val="004A21E1"/>
    <w:rsid w:val="004A225E"/>
    <w:rsid w:val="004A229F"/>
    <w:rsid w:val="004A2931"/>
    <w:rsid w:val="004A2F32"/>
    <w:rsid w:val="004A2F74"/>
    <w:rsid w:val="004A30F1"/>
    <w:rsid w:val="004A30F9"/>
    <w:rsid w:val="004A4B89"/>
    <w:rsid w:val="004A5A58"/>
    <w:rsid w:val="004A71ED"/>
    <w:rsid w:val="004A774A"/>
    <w:rsid w:val="004A77B8"/>
    <w:rsid w:val="004B0F33"/>
    <w:rsid w:val="004B1767"/>
    <w:rsid w:val="004B17E7"/>
    <w:rsid w:val="004B1950"/>
    <w:rsid w:val="004B1AEC"/>
    <w:rsid w:val="004B1D95"/>
    <w:rsid w:val="004B1DB5"/>
    <w:rsid w:val="004B1E9D"/>
    <w:rsid w:val="004B2150"/>
    <w:rsid w:val="004B24F5"/>
    <w:rsid w:val="004B2A48"/>
    <w:rsid w:val="004B327D"/>
    <w:rsid w:val="004B35F7"/>
    <w:rsid w:val="004B43E1"/>
    <w:rsid w:val="004B528F"/>
    <w:rsid w:val="004B56E7"/>
    <w:rsid w:val="004B578F"/>
    <w:rsid w:val="004B5994"/>
    <w:rsid w:val="004B5A79"/>
    <w:rsid w:val="004B718C"/>
    <w:rsid w:val="004C026E"/>
    <w:rsid w:val="004C028C"/>
    <w:rsid w:val="004C02CE"/>
    <w:rsid w:val="004C0675"/>
    <w:rsid w:val="004C0AFB"/>
    <w:rsid w:val="004C1135"/>
    <w:rsid w:val="004C1A85"/>
    <w:rsid w:val="004C2F33"/>
    <w:rsid w:val="004C3014"/>
    <w:rsid w:val="004C338A"/>
    <w:rsid w:val="004C3DED"/>
    <w:rsid w:val="004C4249"/>
    <w:rsid w:val="004C59EC"/>
    <w:rsid w:val="004C6469"/>
    <w:rsid w:val="004C7856"/>
    <w:rsid w:val="004C785A"/>
    <w:rsid w:val="004C7F42"/>
    <w:rsid w:val="004D0843"/>
    <w:rsid w:val="004D131A"/>
    <w:rsid w:val="004D1B7C"/>
    <w:rsid w:val="004D1BB3"/>
    <w:rsid w:val="004D1BB8"/>
    <w:rsid w:val="004D22F8"/>
    <w:rsid w:val="004D2403"/>
    <w:rsid w:val="004D2DAE"/>
    <w:rsid w:val="004D2FEF"/>
    <w:rsid w:val="004D35F9"/>
    <w:rsid w:val="004D3EBB"/>
    <w:rsid w:val="004D3F7F"/>
    <w:rsid w:val="004D4304"/>
    <w:rsid w:val="004D4418"/>
    <w:rsid w:val="004D4BF7"/>
    <w:rsid w:val="004D5570"/>
    <w:rsid w:val="004D5C28"/>
    <w:rsid w:val="004D5EAD"/>
    <w:rsid w:val="004D6177"/>
    <w:rsid w:val="004D6DF2"/>
    <w:rsid w:val="004D73A0"/>
    <w:rsid w:val="004D75C0"/>
    <w:rsid w:val="004D7774"/>
    <w:rsid w:val="004E03A2"/>
    <w:rsid w:val="004E0867"/>
    <w:rsid w:val="004E09CF"/>
    <w:rsid w:val="004E110E"/>
    <w:rsid w:val="004E1225"/>
    <w:rsid w:val="004E24BA"/>
    <w:rsid w:val="004E25A7"/>
    <w:rsid w:val="004E283D"/>
    <w:rsid w:val="004E2D1D"/>
    <w:rsid w:val="004E2EA1"/>
    <w:rsid w:val="004E3206"/>
    <w:rsid w:val="004E342D"/>
    <w:rsid w:val="004E3DCA"/>
    <w:rsid w:val="004E4567"/>
    <w:rsid w:val="004E5428"/>
    <w:rsid w:val="004E5437"/>
    <w:rsid w:val="004E5D14"/>
    <w:rsid w:val="004E6552"/>
    <w:rsid w:val="004E6AEF"/>
    <w:rsid w:val="004E6B7B"/>
    <w:rsid w:val="004E6C30"/>
    <w:rsid w:val="004E7005"/>
    <w:rsid w:val="004F11A8"/>
    <w:rsid w:val="004F2038"/>
    <w:rsid w:val="004F23F3"/>
    <w:rsid w:val="004F2F30"/>
    <w:rsid w:val="004F32F5"/>
    <w:rsid w:val="004F378A"/>
    <w:rsid w:val="004F5613"/>
    <w:rsid w:val="004F5834"/>
    <w:rsid w:val="004F598B"/>
    <w:rsid w:val="004F646F"/>
    <w:rsid w:val="004F6756"/>
    <w:rsid w:val="004F6F74"/>
    <w:rsid w:val="004F78D7"/>
    <w:rsid w:val="004F7B5D"/>
    <w:rsid w:val="00501715"/>
    <w:rsid w:val="0050192C"/>
    <w:rsid w:val="00501C69"/>
    <w:rsid w:val="005025D8"/>
    <w:rsid w:val="005028F6"/>
    <w:rsid w:val="00502B00"/>
    <w:rsid w:val="00502F41"/>
    <w:rsid w:val="00502FB5"/>
    <w:rsid w:val="00503AF4"/>
    <w:rsid w:val="00503D64"/>
    <w:rsid w:val="005040C0"/>
    <w:rsid w:val="0050430A"/>
    <w:rsid w:val="0050585B"/>
    <w:rsid w:val="00506353"/>
    <w:rsid w:val="00506A16"/>
    <w:rsid w:val="00506F97"/>
    <w:rsid w:val="00507120"/>
    <w:rsid w:val="005072AA"/>
    <w:rsid w:val="005079B3"/>
    <w:rsid w:val="00507A7D"/>
    <w:rsid w:val="0051062C"/>
    <w:rsid w:val="00510A8B"/>
    <w:rsid w:val="00510C35"/>
    <w:rsid w:val="00510F9B"/>
    <w:rsid w:val="00511243"/>
    <w:rsid w:val="005115B9"/>
    <w:rsid w:val="0051203A"/>
    <w:rsid w:val="005120AC"/>
    <w:rsid w:val="005128CC"/>
    <w:rsid w:val="00512C2D"/>
    <w:rsid w:val="0051304A"/>
    <w:rsid w:val="00513AC4"/>
    <w:rsid w:val="00514226"/>
    <w:rsid w:val="00514730"/>
    <w:rsid w:val="005147EE"/>
    <w:rsid w:val="005149D1"/>
    <w:rsid w:val="00514EF2"/>
    <w:rsid w:val="00514FBC"/>
    <w:rsid w:val="00515426"/>
    <w:rsid w:val="00515522"/>
    <w:rsid w:val="005156CE"/>
    <w:rsid w:val="00515C0D"/>
    <w:rsid w:val="00516018"/>
    <w:rsid w:val="0051660C"/>
    <w:rsid w:val="0051661D"/>
    <w:rsid w:val="00516B37"/>
    <w:rsid w:val="00520192"/>
    <w:rsid w:val="005203A9"/>
    <w:rsid w:val="00520F64"/>
    <w:rsid w:val="00521301"/>
    <w:rsid w:val="0052165F"/>
    <w:rsid w:val="00522042"/>
    <w:rsid w:val="005224F7"/>
    <w:rsid w:val="00522675"/>
    <w:rsid w:val="0052287F"/>
    <w:rsid w:val="005235FC"/>
    <w:rsid w:val="0052360C"/>
    <w:rsid w:val="00523A16"/>
    <w:rsid w:val="0052493E"/>
    <w:rsid w:val="00524C43"/>
    <w:rsid w:val="00524FA6"/>
    <w:rsid w:val="00525ED3"/>
    <w:rsid w:val="00526425"/>
    <w:rsid w:val="00526C0F"/>
    <w:rsid w:val="00526C6E"/>
    <w:rsid w:val="0052743F"/>
    <w:rsid w:val="00527536"/>
    <w:rsid w:val="0052794F"/>
    <w:rsid w:val="00527ADE"/>
    <w:rsid w:val="00530670"/>
    <w:rsid w:val="00530711"/>
    <w:rsid w:val="0053123C"/>
    <w:rsid w:val="0053136E"/>
    <w:rsid w:val="00531AAF"/>
    <w:rsid w:val="00531BFB"/>
    <w:rsid w:val="005320D3"/>
    <w:rsid w:val="005323CE"/>
    <w:rsid w:val="00532C53"/>
    <w:rsid w:val="00532DA7"/>
    <w:rsid w:val="005333F9"/>
    <w:rsid w:val="00533AEF"/>
    <w:rsid w:val="00533D87"/>
    <w:rsid w:val="00534787"/>
    <w:rsid w:val="005354E3"/>
    <w:rsid w:val="005357FC"/>
    <w:rsid w:val="00536253"/>
    <w:rsid w:val="00540205"/>
    <w:rsid w:val="0054067B"/>
    <w:rsid w:val="005408AB"/>
    <w:rsid w:val="00540A56"/>
    <w:rsid w:val="00541B84"/>
    <w:rsid w:val="00542185"/>
    <w:rsid w:val="0054234D"/>
    <w:rsid w:val="00542A76"/>
    <w:rsid w:val="005434B7"/>
    <w:rsid w:val="00543AAB"/>
    <w:rsid w:val="0054477A"/>
    <w:rsid w:val="00544BBA"/>
    <w:rsid w:val="00544F8D"/>
    <w:rsid w:val="0054536F"/>
    <w:rsid w:val="005457B8"/>
    <w:rsid w:val="00545D70"/>
    <w:rsid w:val="005466E4"/>
    <w:rsid w:val="00546C72"/>
    <w:rsid w:val="00547620"/>
    <w:rsid w:val="00547BF8"/>
    <w:rsid w:val="00550987"/>
    <w:rsid w:val="00551167"/>
    <w:rsid w:val="005515B1"/>
    <w:rsid w:val="005523CB"/>
    <w:rsid w:val="00552A1B"/>
    <w:rsid w:val="005531BC"/>
    <w:rsid w:val="005531FB"/>
    <w:rsid w:val="0055425B"/>
    <w:rsid w:val="0055454C"/>
    <w:rsid w:val="00554B92"/>
    <w:rsid w:val="005557C4"/>
    <w:rsid w:val="00555CF2"/>
    <w:rsid w:val="005568FD"/>
    <w:rsid w:val="00556A2A"/>
    <w:rsid w:val="0055762A"/>
    <w:rsid w:val="00557C3C"/>
    <w:rsid w:val="005604A0"/>
    <w:rsid w:val="0056072E"/>
    <w:rsid w:val="005608E4"/>
    <w:rsid w:val="00560B65"/>
    <w:rsid w:val="00560FAE"/>
    <w:rsid w:val="005616F1"/>
    <w:rsid w:val="005619B0"/>
    <w:rsid w:val="00561A37"/>
    <w:rsid w:val="00561AE5"/>
    <w:rsid w:val="005621E4"/>
    <w:rsid w:val="005629DE"/>
    <w:rsid w:val="00562EAB"/>
    <w:rsid w:val="005636C2"/>
    <w:rsid w:val="00563856"/>
    <w:rsid w:val="005648E6"/>
    <w:rsid w:val="00564B5D"/>
    <w:rsid w:val="00564B67"/>
    <w:rsid w:val="00565570"/>
    <w:rsid w:val="005655F8"/>
    <w:rsid w:val="00565CF0"/>
    <w:rsid w:val="005667FB"/>
    <w:rsid w:val="00566EA8"/>
    <w:rsid w:val="005675D4"/>
    <w:rsid w:val="005677F8"/>
    <w:rsid w:val="00567D00"/>
    <w:rsid w:val="00567D68"/>
    <w:rsid w:val="00567DAF"/>
    <w:rsid w:val="005702E5"/>
    <w:rsid w:val="00570367"/>
    <w:rsid w:val="00570BFB"/>
    <w:rsid w:val="00572689"/>
    <w:rsid w:val="005736A2"/>
    <w:rsid w:val="00575769"/>
    <w:rsid w:val="005774C3"/>
    <w:rsid w:val="00577755"/>
    <w:rsid w:val="00577A9F"/>
    <w:rsid w:val="005804D3"/>
    <w:rsid w:val="0058052D"/>
    <w:rsid w:val="00580837"/>
    <w:rsid w:val="005809DB"/>
    <w:rsid w:val="00581705"/>
    <w:rsid w:val="005819A3"/>
    <w:rsid w:val="0058217A"/>
    <w:rsid w:val="0058268A"/>
    <w:rsid w:val="0058295A"/>
    <w:rsid w:val="00584871"/>
    <w:rsid w:val="00584A66"/>
    <w:rsid w:val="00584B11"/>
    <w:rsid w:val="00584C5F"/>
    <w:rsid w:val="0058566B"/>
    <w:rsid w:val="00585CBE"/>
    <w:rsid w:val="005860F4"/>
    <w:rsid w:val="00586518"/>
    <w:rsid w:val="005867C5"/>
    <w:rsid w:val="00586DD0"/>
    <w:rsid w:val="00587EDC"/>
    <w:rsid w:val="00590787"/>
    <w:rsid w:val="00590B68"/>
    <w:rsid w:val="005916B7"/>
    <w:rsid w:val="005920DE"/>
    <w:rsid w:val="005924BA"/>
    <w:rsid w:val="005925A8"/>
    <w:rsid w:val="0059261E"/>
    <w:rsid w:val="005931EB"/>
    <w:rsid w:val="00593434"/>
    <w:rsid w:val="005949E7"/>
    <w:rsid w:val="00595140"/>
    <w:rsid w:val="00595219"/>
    <w:rsid w:val="005956A1"/>
    <w:rsid w:val="00596257"/>
    <w:rsid w:val="00596BDD"/>
    <w:rsid w:val="005979A8"/>
    <w:rsid w:val="005979D4"/>
    <w:rsid w:val="00597B77"/>
    <w:rsid w:val="00597E9E"/>
    <w:rsid w:val="005A0268"/>
    <w:rsid w:val="005A076E"/>
    <w:rsid w:val="005A08B9"/>
    <w:rsid w:val="005A193A"/>
    <w:rsid w:val="005A1E51"/>
    <w:rsid w:val="005A1EF4"/>
    <w:rsid w:val="005A234D"/>
    <w:rsid w:val="005A26E0"/>
    <w:rsid w:val="005A2ECF"/>
    <w:rsid w:val="005A39D9"/>
    <w:rsid w:val="005A3A3C"/>
    <w:rsid w:val="005A3F96"/>
    <w:rsid w:val="005A42F5"/>
    <w:rsid w:val="005A43CD"/>
    <w:rsid w:val="005A452F"/>
    <w:rsid w:val="005A4FDE"/>
    <w:rsid w:val="005A507B"/>
    <w:rsid w:val="005A5461"/>
    <w:rsid w:val="005A5C31"/>
    <w:rsid w:val="005A5FCE"/>
    <w:rsid w:val="005A63CB"/>
    <w:rsid w:val="005A6EE3"/>
    <w:rsid w:val="005A6F26"/>
    <w:rsid w:val="005A7044"/>
    <w:rsid w:val="005A755F"/>
    <w:rsid w:val="005A7729"/>
    <w:rsid w:val="005B0468"/>
    <w:rsid w:val="005B0D13"/>
    <w:rsid w:val="005B0F48"/>
    <w:rsid w:val="005B1BA2"/>
    <w:rsid w:val="005B1C76"/>
    <w:rsid w:val="005B23A6"/>
    <w:rsid w:val="005B2C49"/>
    <w:rsid w:val="005B3071"/>
    <w:rsid w:val="005B3687"/>
    <w:rsid w:val="005B52A6"/>
    <w:rsid w:val="005B58D6"/>
    <w:rsid w:val="005B6156"/>
    <w:rsid w:val="005B67DB"/>
    <w:rsid w:val="005B73E8"/>
    <w:rsid w:val="005B794E"/>
    <w:rsid w:val="005B7D7F"/>
    <w:rsid w:val="005B7E2B"/>
    <w:rsid w:val="005C16F6"/>
    <w:rsid w:val="005C1E9A"/>
    <w:rsid w:val="005C2780"/>
    <w:rsid w:val="005C2906"/>
    <w:rsid w:val="005C2B0E"/>
    <w:rsid w:val="005C2B10"/>
    <w:rsid w:val="005C2E74"/>
    <w:rsid w:val="005C44D6"/>
    <w:rsid w:val="005C48A0"/>
    <w:rsid w:val="005C4AE1"/>
    <w:rsid w:val="005C5266"/>
    <w:rsid w:val="005C5552"/>
    <w:rsid w:val="005C56C9"/>
    <w:rsid w:val="005C5B7A"/>
    <w:rsid w:val="005C5C49"/>
    <w:rsid w:val="005C5C5D"/>
    <w:rsid w:val="005C5DCE"/>
    <w:rsid w:val="005C5EA9"/>
    <w:rsid w:val="005C5F38"/>
    <w:rsid w:val="005C62C9"/>
    <w:rsid w:val="005C6858"/>
    <w:rsid w:val="005C68C9"/>
    <w:rsid w:val="005C6FDC"/>
    <w:rsid w:val="005C78C8"/>
    <w:rsid w:val="005C7B13"/>
    <w:rsid w:val="005C7ED7"/>
    <w:rsid w:val="005D00BA"/>
    <w:rsid w:val="005D1680"/>
    <w:rsid w:val="005D1764"/>
    <w:rsid w:val="005D183E"/>
    <w:rsid w:val="005D3618"/>
    <w:rsid w:val="005D3BA6"/>
    <w:rsid w:val="005D3D43"/>
    <w:rsid w:val="005D5007"/>
    <w:rsid w:val="005D5B67"/>
    <w:rsid w:val="005D67A5"/>
    <w:rsid w:val="005D6895"/>
    <w:rsid w:val="005E08CD"/>
    <w:rsid w:val="005E0C69"/>
    <w:rsid w:val="005E0E7A"/>
    <w:rsid w:val="005E0EDC"/>
    <w:rsid w:val="005E1038"/>
    <w:rsid w:val="005E1530"/>
    <w:rsid w:val="005E24C0"/>
    <w:rsid w:val="005E2E5D"/>
    <w:rsid w:val="005E300B"/>
    <w:rsid w:val="005E3281"/>
    <w:rsid w:val="005E3437"/>
    <w:rsid w:val="005E3539"/>
    <w:rsid w:val="005E359A"/>
    <w:rsid w:val="005E3EA6"/>
    <w:rsid w:val="005E424D"/>
    <w:rsid w:val="005E4351"/>
    <w:rsid w:val="005E5022"/>
    <w:rsid w:val="005E538E"/>
    <w:rsid w:val="005E5445"/>
    <w:rsid w:val="005E5BA7"/>
    <w:rsid w:val="005E5C71"/>
    <w:rsid w:val="005E5EB1"/>
    <w:rsid w:val="005E5F22"/>
    <w:rsid w:val="005E6376"/>
    <w:rsid w:val="005E65DD"/>
    <w:rsid w:val="005E6BD4"/>
    <w:rsid w:val="005E6DA2"/>
    <w:rsid w:val="005E72A1"/>
    <w:rsid w:val="005E799A"/>
    <w:rsid w:val="005F02EE"/>
    <w:rsid w:val="005F09F5"/>
    <w:rsid w:val="005F0FEF"/>
    <w:rsid w:val="005F2AFC"/>
    <w:rsid w:val="005F3D81"/>
    <w:rsid w:val="005F4134"/>
    <w:rsid w:val="005F4464"/>
    <w:rsid w:val="005F44B7"/>
    <w:rsid w:val="005F477E"/>
    <w:rsid w:val="005F4EBA"/>
    <w:rsid w:val="005F52D2"/>
    <w:rsid w:val="005F60CE"/>
    <w:rsid w:val="005F6A17"/>
    <w:rsid w:val="005F6A3F"/>
    <w:rsid w:val="005F6E98"/>
    <w:rsid w:val="005F6F55"/>
    <w:rsid w:val="005F779D"/>
    <w:rsid w:val="005F77DE"/>
    <w:rsid w:val="005F7D00"/>
    <w:rsid w:val="00600620"/>
    <w:rsid w:val="00600AE4"/>
    <w:rsid w:val="00600B81"/>
    <w:rsid w:val="00600B8F"/>
    <w:rsid w:val="00600BA1"/>
    <w:rsid w:val="006011A1"/>
    <w:rsid w:val="0060129A"/>
    <w:rsid w:val="006014C4"/>
    <w:rsid w:val="006015A2"/>
    <w:rsid w:val="00601A0B"/>
    <w:rsid w:val="00601AE8"/>
    <w:rsid w:val="006020EC"/>
    <w:rsid w:val="006021E7"/>
    <w:rsid w:val="006029B5"/>
    <w:rsid w:val="00602EF6"/>
    <w:rsid w:val="00603125"/>
    <w:rsid w:val="00603814"/>
    <w:rsid w:val="006041DF"/>
    <w:rsid w:val="00604EBA"/>
    <w:rsid w:val="0060534D"/>
    <w:rsid w:val="0060577D"/>
    <w:rsid w:val="00606A2C"/>
    <w:rsid w:val="00606FBB"/>
    <w:rsid w:val="00607455"/>
    <w:rsid w:val="00607EF1"/>
    <w:rsid w:val="00610903"/>
    <w:rsid w:val="00611021"/>
    <w:rsid w:val="00611C35"/>
    <w:rsid w:val="00611DEB"/>
    <w:rsid w:val="00614A2D"/>
    <w:rsid w:val="00614B40"/>
    <w:rsid w:val="00614BDF"/>
    <w:rsid w:val="006162F8"/>
    <w:rsid w:val="00616D40"/>
    <w:rsid w:val="00617377"/>
    <w:rsid w:val="006175C7"/>
    <w:rsid w:val="006176CE"/>
    <w:rsid w:val="00617724"/>
    <w:rsid w:val="00617918"/>
    <w:rsid w:val="00620053"/>
    <w:rsid w:val="0062017F"/>
    <w:rsid w:val="00620769"/>
    <w:rsid w:val="006208B8"/>
    <w:rsid w:val="00620CCC"/>
    <w:rsid w:val="00620F38"/>
    <w:rsid w:val="00621163"/>
    <w:rsid w:val="006215A2"/>
    <w:rsid w:val="006226EE"/>
    <w:rsid w:val="00622D2B"/>
    <w:rsid w:val="006236D2"/>
    <w:rsid w:val="00623AE4"/>
    <w:rsid w:val="00624044"/>
    <w:rsid w:val="00624545"/>
    <w:rsid w:val="00624BE1"/>
    <w:rsid w:val="00624EA5"/>
    <w:rsid w:val="006251C9"/>
    <w:rsid w:val="00626C15"/>
    <w:rsid w:val="0063003A"/>
    <w:rsid w:val="00630120"/>
    <w:rsid w:val="006309E0"/>
    <w:rsid w:val="00631352"/>
    <w:rsid w:val="006319D7"/>
    <w:rsid w:val="00631CC4"/>
    <w:rsid w:val="00631DAB"/>
    <w:rsid w:val="006322E5"/>
    <w:rsid w:val="0063271C"/>
    <w:rsid w:val="00632C96"/>
    <w:rsid w:val="006340C4"/>
    <w:rsid w:val="00634493"/>
    <w:rsid w:val="00634511"/>
    <w:rsid w:val="00635262"/>
    <w:rsid w:val="0063577B"/>
    <w:rsid w:val="006357FA"/>
    <w:rsid w:val="006358E1"/>
    <w:rsid w:val="0063593B"/>
    <w:rsid w:val="00635D1E"/>
    <w:rsid w:val="00636830"/>
    <w:rsid w:val="00637E42"/>
    <w:rsid w:val="006400DD"/>
    <w:rsid w:val="006406C6"/>
    <w:rsid w:val="00640A34"/>
    <w:rsid w:val="00641B79"/>
    <w:rsid w:val="0064223E"/>
    <w:rsid w:val="00642E06"/>
    <w:rsid w:val="00642F7D"/>
    <w:rsid w:val="0064342F"/>
    <w:rsid w:val="006437FC"/>
    <w:rsid w:val="00643A7F"/>
    <w:rsid w:val="006442ED"/>
    <w:rsid w:val="006467DA"/>
    <w:rsid w:val="006469E3"/>
    <w:rsid w:val="00646CD3"/>
    <w:rsid w:val="00647C8C"/>
    <w:rsid w:val="00650082"/>
    <w:rsid w:val="00650132"/>
    <w:rsid w:val="00650D53"/>
    <w:rsid w:val="00651067"/>
    <w:rsid w:val="00651290"/>
    <w:rsid w:val="006513B1"/>
    <w:rsid w:val="0065157C"/>
    <w:rsid w:val="00651738"/>
    <w:rsid w:val="0065232D"/>
    <w:rsid w:val="00652366"/>
    <w:rsid w:val="00652870"/>
    <w:rsid w:val="00652F77"/>
    <w:rsid w:val="006533A4"/>
    <w:rsid w:val="006537A1"/>
    <w:rsid w:val="0065448C"/>
    <w:rsid w:val="00654577"/>
    <w:rsid w:val="0065528F"/>
    <w:rsid w:val="00655318"/>
    <w:rsid w:val="006553A7"/>
    <w:rsid w:val="00655908"/>
    <w:rsid w:val="00655A90"/>
    <w:rsid w:val="00655DBA"/>
    <w:rsid w:val="00655FC1"/>
    <w:rsid w:val="00656033"/>
    <w:rsid w:val="0065750D"/>
    <w:rsid w:val="00657546"/>
    <w:rsid w:val="00657AD3"/>
    <w:rsid w:val="006605E9"/>
    <w:rsid w:val="00660A0D"/>
    <w:rsid w:val="00660E79"/>
    <w:rsid w:val="006611D5"/>
    <w:rsid w:val="00661619"/>
    <w:rsid w:val="00661E1B"/>
    <w:rsid w:val="00661FD5"/>
    <w:rsid w:val="0066246D"/>
    <w:rsid w:val="006626BB"/>
    <w:rsid w:val="00662BA0"/>
    <w:rsid w:val="00662EDD"/>
    <w:rsid w:val="0066385E"/>
    <w:rsid w:val="00663E30"/>
    <w:rsid w:val="0066431F"/>
    <w:rsid w:val="00664537"/>
    <w:rsid w:val="006646F2"/>
    <w:rsid w:val="00664845"/>
    <w:rsid w:val="00664EA0"/>
    <w:rsid w:val="006661D2"/>
    <w:rsid w:val="00666F2E"/>
    <w:rsid w:val="00667580"/>
    <w:rsid w:val="006675C2"/>
    <w:rsid w:val="00667F85"/>
    <w:rsid w:val="00670545"/>
    <w:rsid w:val="0067070D"/>
    <w:rsid w:val="00670ECC"/>
    <w:rsid w:val="00671888"/>
    <w:rsid w:val="00671A43"/>
    <w:rsid w:val="00672162"/>
    <w:rsid w:val="006728A7"/>
    <w:rsid w:val="006729BC"/>
    <w:rsid w:val="0067354F"/>
    <w:rsid w:val="0067382C"/>
    <w:rsid w:val="00674132"/>
    <w:rsid w:val="00675044"/>
    <w:rsid w:val="006752A0"/>
    <w:rsid w:val="006757C7"/>
    <w:rsid w:val="006760BB"/>
    <w:rsid w:val="00676F68"/>
    <w:rsid w:val="0068000C"/>
    <w:rsid w:val="006805B4"/>
    <w:rsid w:val="006818EA"/>
    <w:rsid w:val="00681923"/>
    <w:rsid w:val="00681BC3"/>
    <w:rsid w:val="00682582"/>
    <w:rsid w:val="00682BA7"/>
    <w:rsid w:val="00682D67"/>
    <w:rsid w:val="00683130"/>
    <w:rsid w:val="00683512"/>
    <w:rsid w:val="00683581"/>
    <w:rsid w:val="00683A49"/>
    <w:rsid w:val="00683F5D"/>
    <w:rsid w:val="006842F0"/>
    <w:rsid w:val="006843AC"/>
    <w:rsid w:val="00684B1A"/>
    <w:rsid w:val="0068506F"/>
    <w:rsid w:val="00685241"/>
    <w:rsid w:val="00685AAB"/>
    <w:rsid w:val="00685C70"/>
    <w:rsid w:val="006861C0"/>
    <w:rsid w:val="006874DE"/>
    <w:rsid w:val="0068789D"/>
    <w:rsid w:val="006879FE"/>
    <w:rsid w:val="00687B23"/>
    <w:rsid w:val="00687BA9"/>
    <w:rsid w:val="00690E93"/>
    <w:rsid w:val="006915ED"/>
    <w:rsid w:val="006927C1"/>
    <w:rsid w:val="006929A4"/>
    <w:rsid w:val="0069334D"/>
    <w:rsid w:val="00693706"/>
    <w:rsid w:val="00693FDC"/>
    <w:rsid w:val="00694766"/>
    <w:rsid w:val="00695004"/>
    <w:rsid w:val="0069652A"/>
    <w:rsid w:val="00696BB2"/>
    <w:rsid w:val="00696CCC"/>
    <w:rsid w:val="00696F51"/>
    <w:rsid w:val="006973C6"/>
    <w:rsid w:val="00697E3D"/>
    <w:rsid w:val="00697F75"/>
    <w:rsid w:val="006A2E32"/>
    <w:rsid w:val="006A331D"/>
    <w:rsid w:val="006A4451"/>
    <w:rsid w:val="006A44F8"/>
    <w:rsid w:val="006A46C7"/>
    <w:rsid w:val="006A5969"/>
    <w:rsid w:val="006A5CE8"/>
    <w:rsid w:val="006A6230"/>
    <w:rsid w:val="006A63E0"/>
    <w:rsid w:val="006A6F4D"/>
    <w:rsid w:val="006A75EC"/>
    <w:rsid w:val="006A7AB9"/>
    <w:rsid w:val="006B006A"/>
    <w:rsid w:val="006B026C"/>
    <w:rsid w:val="006B04CD"/>
    <w:rsid w:val="006B072B"/>
    <w:rsid w:val="006B0879"/>
    <w:rsid w:val="006B19DA"/>
    <w:rsid w:val="006B2716"/>
    <w:rsid w:val="006B2780"/>
    <w:rsid w:val="006B376A"/>
    <w:rsid w:val="006B4127"/>
    <w:rsid w:val="006B4569"/>
    <w:rsid w:val="006B4944"/>
    <w:rsid w:val="006B4B82"/>
    <w:rsid w:val="006B569B"/>
    <w:rsid w:val="006B5FCE"/>
    <w:rsid w:val="006B6096"/>
    <w:rsid w:val="006B62E1"/>
    <w:rsid w:val="006B7D5A"/>
    <w:rsid w:val="006C0486"/>
    <w:rsid w:val="006C06FB"/>
    <w:rsid w:val="006C0C23"/>
    <w:rsid w:val="006C0C88"/>
    <w:rsid w:val="006C114F"/>
    <w:rsid w:val="006C2C80"/>
    <w:rsid w:val="006C433C"/>
    <w:rsid w:val="006C49A1"/>
    <w:rsid w:val="006C4F4F"/>
    <w:rsid w:val="006C5368"/>
    <w:rsid w:val="006C5E50"/>
    <w:rsid w:val="006C61C6"/>
    <w:rsid w:val="006C61E2"/>
    <w:rsid w:val="006C677D"/>
    <w:rsid w:val="006C6EF7"/>
    <w:rsid w:val="006C7019"/>
    <w:rsid w:val="006C77D1"/>
    <w:rsid w:val="006C78A0"/>
    <w:rsid w:val="006C7FC1"/>
    <w:rsid w:val="006D0336"/>
    <w:rsid w:val="006D0494"/>
    <w:rsid w:val="006D04D3"/>
    <w:rsid w:val="006D0A48"/>
    <w:rsid w:val="006D0C4A"/>
    <w:rsid w:val="006D0D35"/>
    <w:rsid w:val="006D1270"/>
    <w:rsid w:val="006D153E"/>
    <w:rsid w:val="006D240D"/>
    <w:rsid w:val="006D277B"/>
    <w:rsid w:val="006D27A0"/>
    <w:rsid w:val="006D2AF1"/>
    <w:rsid w:val="006D3C35"/>
    <w:rsid w:val="006D5B54"/>
    <w:rsid w:val="006D6415"/>
    <w:rsid w:val="006D65AE"/>
    <w:rsid w:val="006D6AE9"/>
    <w:rsid w:val="006D7252"/>
    <w:rsid w:val="006D77E5"/>
    <w:rsid w:val="006D7CBC"/>
    <w:rsid w:val="006E1741"/>
    <w:rsid w:val="006E19E4"/>
    <w:rsid w:val="006E1B9F"/>
    <w:rsid w:val="006E1D56"/>
    <w:rsid w:val="006E1FB0"/>
    <w:rsid w:val="006E20EB"/>
    <w:rsid w:val="006E2E3B"/>
    <w:rsid w:val="006E325A"/>
    <w:rsid w:val="006E345F"/>
    <w:rsid w:val="006E38E5"/>
    <w:rsid w:val="006E3FD6"/>
    <w:rsid w:val="006E42DF"/>
    <w:rsid w:val="006E4967"/>
    <w:rsid w:val="006E5CBF"/>
    <w:rsid w:val="006E6586"/>
    <w:rsid w:val="006E6ADA"/>
    <w:rsid w:val="006E6F88"/>
    <w:rsid w:val="006E6FED"/>
    <w:rsid w:val="006E7A6B"/>
    <w:rsid w:val="006E7F69"/>
    <w:rsid w:val="006F0110"/>
    <w:rsid w:val="006F0202"/>
    <w:rsid w:val="006F0ED2"/>
    <w:rsid w:val="006F1775"/>
    <w:rsid w:val="006F58E1"/>
    <w:rsid w:val="006F5DB9"/>
    <w:rsid w:val="006F6A1B"/>
    <w:rsid w:val="006F6C10"/>
    <w:rsid w:val="006F6D5B"/>
    <w:rsid w:val="00700000"/>
    <w:rsid w:val="007002E0"/>
    <w:rsid w:val="0070031F"/>
    <w:rsid w:val="007005C3"/>
    <w:rsid w:val="00700692"/>
    <w:rsid w:val="00700A5F"/>
    <w:rsid w:val="00700AC3"/>
    <w:rsid w:val="00700B56"/>
    <w:rsid w:val="00700C32"/>
    <w:rsid w:val="00701207"/>
    <w:rsid w:val="00701F3C"/>
    <w:rsid w:val="00703364"/>
    <w:rsid w:val="007033DE"/>
    <w:rsid w:val="0070397D"/>
    <w:rsid w:val="00703ACD"/>
    <w:rsid w:val="00704503"/>
    <w:rsid w:val="00704638"/>
    <w:rsid w:val="00704721"/>
    <w:rsid w:val="0070524C"/>
    <w:rsid w:val="0070534D"/>
    <w:rsid w:val="00705917"/>
    <w:rsid w:val="0070631C"/>
    <w:rsid w:val="00706326"/>
    <w:rsid w:val="007070B0"/>
    <w:rsid w:val="007071D2"/>
    <w:rsid w:val="00707405"/>
    <w:rsid w:val="0070744A"/>
    <w:rsid w:val="00707558"/>
    <w:rsid w:val="00707F2C"/>
    <w:rsid w:val="00710B6C"/>
    <w:rsid w:val="00710DB0"/>
    <w:rsid w:val="00710F56"/>
    <w:rsid w:val="00711A89"/>
    <w:rsid w:val="007123D3"/>
    <w:rsid w:val="00712BD1"/>
    <w:rsid w:val="00712F25"/>
    <w:rsid w:val="00713869"/>
    <w:rsid w:val="00713C2B"/>
    <w:rsid w:val="00714108"/>
    <w:rsid w:val="00715546"/>
    <w:rsid w:val="00715E81"/>
    <w:rsid w:val="0071632C"/>
    <w:rsid w:val="007173C4"/>
    <w:rsid w:val="00720445"/>
    <w:rsid w:val="00720F8E"/>
    <w:rsid w:val="00721357"/>
    <w:rsid w:val="00721CC0"/>
    <w:rsid w:val="00721EFE"/>
    <w:rsid w:val="00722331"/>
    <w:rsid w:val="007225FF"/>
    <w:rsid w:val="007226FE"/>
    <w:rsid w:val="00722EF2"/>
    <w:rsid w:val="007234C1"/>
    <w:rsid w:val="007243F9"/>
    <w:rsid w:val="00725221"/>
    <w:rsid w:val="00726418"/>
    <w:rsid w:val="0072649A"/>
    <w:rsid w:val="00726B86"/>
    <w:rsid w:val="007274DD"/>
    <w:rsid w:val="007277BE"/>
    <w:rsid w:val="00727BA1"/>
    <w:rsid w:val="00727C7B"/>
    <w:rsid w:val="00730216"/>
    <w:rsid w:val="00730735"/>
    <w:rsid w:val="007307DF"/>
    <w:rsid w:val="00730A69"/>
    <w:rsid w:val="00730F49"/>
    <w:rsid w:val="007324D6"/>
    <w:rsid w:val="0073260E"/>
    <w:rsid w:val="00732A11"/>
    <w:rsid w:val="007334C8"/>
    <w:rsid w:val="00733E31"/>
    <w:rsid w:val="00734962"/>
    <w:rsid w:val="00734F6D"/>
    <w:rsid w:val="00734F92"/>
    <w:rsid w:val="007353EF"/>
    <w:rsid w:val="00735C12"/>
    <w:rsid w:val="007376EE"/>
    <w:rsid w:val="00737780"/>
    <w:rsid w:val="007400CB"/>
    <w:rsid w:val="00740122"/>
    <w:rsid w:val="007401A4"/>
    <w:rsid w:val="0074036B"/>
    <w:rsid w:val="007404EE"/>
    <w:rsid w:val="0074086E"/>
    <w:rsid w:val="0074092D"/>
    <w:rsid w:val="00740988"/>
    <w:rsid w:val="00741128"/>
    <w:rsid w:val="00741560"/>
    <w:rsid w:val="00742D2A"/>
    <w:rsid w:val="00742E89"/>
    <w:rsid w:val="00743317"/>
    <w:rsid w:val="0074354F"/>
    <w:rsid w:val="00743D4B"/>
    <w:rsid w:val="007445D9"/>
    <w:rsid w:val="00744A6E"/>
    <w:rsid w:val="00745434"/>
    <w:rsid w:val="00745E0E"/>
    <w:rsid w:val="00746228"/>
    <w:rsid w:val="0074661F"/>
    <w:rsid w:val="007466F8"/>
    <w:rsid w:val="00746782"/>
    <w:rsid w:val="00746935"/>
    <w:rsid w:val="0074712A"/>
    <w:rsid w:val="0075015B"/>
    <w:rsid w:val="00750B92"/>
    <w:rsid w:val="007511C2"/>
    <w:rsid w:val="00752544"/>
    <w:rsid w:val="00752B53"/>
    <w:rsid w:val="0075394B"/>
    <w:rsid w:val="00753FD0"/>
    <w:rsid w:val="00755EAE"/>
    <w:rsid w:val="0075618A"/>
    <w:rsid w:val="00756B06"/>
    <w:rsid w:val="00757053"/>
    <w:rsid w:val="00760365"/>
    <w:rsid w:val="00760B66"/>
    <w:rsid w:val="007610E6"/>
    <w:rsid w:val="00761E7F"/>
    <w:rsid w:val="00761E94"/>
    <w:rsid w:val="007625A9"/>
    <w:rsid w:val="00762730"/>
    <w:rsid w:val="00762C91"/>
    <w:rsid w:val="00763654"/>
    <w:rsid w:val="00764AE5"/>
    <w:rsid w:val="0076625D"/>
    <w:rsid w:val="00766870"/>
    <w:rsid w:val="00766E4E"/>
    <w:rsid w:val="007679A1"/>
    <w:rsid w:val="007705BD"/>
    <w:rsid w:val="00770B3B"/>
    <w:rsid w:val="00770BB2"/>
    <w:rsid w:val="00770D1C"/>
    <w:rsid w:val="00770E2E"/>
    <w:rsid w:val="00770F2A"/>
    <w:rsid w:val="0077149B"/>
    <w:rsid w:val="00772133"/>
    <w:rsid w:val="00772266"/>
    <w:rsid w:val="00772755"/>
    <w:rsid w:val="00774758"/>
    <w:rsid w:val="00774BC2"/>
    <w:rsid w:val="00774CF3"/>
    <w:rsid w:val="00775043"/>
    <w:rsid w:val="0077597D"/>
    <w:rsid w:val="00775BD0"/>
    <w:rsid w:val="00776C0C"/>
    <w:rsid w:val="0077711C"/>
    <w:rsid w:val="00777292"/>
    <w:rsid w:val="0078010A"/>
    <w:rsid w:val="00780530"/>
    <w:rsid w:val="007811E4"/>
    <w:rsid w:val="0078320D"/>
    <w:rsid w:val="00783220"/>
    <w:rsid w:val="0078511C"/>
    <w:rsid w:val="00785B5A"/>
    <w:rsid w:val="00786051"/>
    <w:rsid w:val="00787D63"/>
    <w:rsid w:val="007905A8"/>
    <w:rsid w:val="00790AE1"/>
    <w:rsid w:val="007910B8"/>
    <w:rsid w:val="007911EE"/>
    <w:rsid w:val="00791784"/>
    <w:rsid w:val="00791B22"/>
    <w:rsid w:val="00791C27"/>
    <w:rsid w:val="00792ABA"/>
    <w:rsid w:val="00792C07"/>
    <w:rsid w:val="00793A2B"/>
    <w:rsid w:val="007945AB"/>
    <w:rsid w:val="007947DC"/>
    <w:rsid w:val="00794CE9"/>
    <w:rsid w:val="0079505F"/>
    <w:rsid w:val="00795D4F"/>
    <w:rsid w:val="00795E8F"/>
    <w:rsid w:val="00796346"/>
    <w:rsid w:val="007963CC"/>
    <w:rsid w:val="00796479"/>
    <w:rsid w:val="00796AA6"/>
    <w:rsid w:val="00797314"/>
    <w:rsid w:val="0079758C"/>
    <w:rsid w:val="00797975"/>
    <w:rsid w:val="00797BF5"/>
    <w:rsid w:val="007A1AE6"/>
    <w:rsid w:val="007A2031"/>
    <w:rsid w:val="007A211D"/>
    <w:rsid w:val="007A2733"/>
    <w:rsid w:val="007A27BF"/>
    <w:rsid w:val="007A3159"/>
    <w:rsid w:val="007A39F8"/>
    <w:rsid w:val="007A3AB1"/>
    <w:rsid w:val="007A3E93"/>
    <w:rsid w:val="007A3FCD"/>
    <w:rsid w:val="007A5110"/>
    <w:rsid w:val="007A5268"/>
    <w:rsid w:val="007A5CC6"/>
    <w:rsid w:val="007A6094"/>
    <w:rsid w:val="007A609E"/>
    <w:rsid w:val="007A6C7F"/>
    <w:rsid w:val="007B0F39"/>
    <w:rsid w:val="007B145C"/>
    <w:rsid w:val="007B1620"/>
    <w:rsid w:val="007B1D64"/>
    <w:rsid w:val="007B2029"/>
    <w:rsid w:val="007B26DA"/>
    <w:rsid w:val="007B303C"/>
    <w:rsid w:val="007B33EF"/>
    <w:rsid w:val="007B3498"/>
    <w:rsid w:val="007B3E8B"/>
    <w:rsid w:val="007B3E96"/>
    <w:rsid w:val="007B41A8"/>
    <w:rsid w:val="007B4BE0"/>
    <w:rsid w:val="007B5219"/>
    <w:rsid w:val="007B56E5"/>
    <w:rsid w:val="007B5FB9"/>
    <w:rsid w:val="007B606B"/>
    <w:rsid w:val="007B633C"/>
    <w:rsid w:val="007B640D"/>
    <w:rsid w:val="007B7097"/>
    <w:rsid w:val="007B7553"/>
    <w:rsid w:val="007B7633"/>
    <w:rsid w:val="007C1453"/>
    <w:rsid w:val="007C2A84"/>
    <w:rsid w:val="007C4632"/>
    <w:rsid w:val="007C56F3"/>
    <w:rsid w:val="007C5CDE"/>
    <w:rsid w:val="007C5F3C"/>
    <w:rsid w:val="007C6109"/>
    <w:rsid w:val="007D05FF"/>
    <w:rsid w:val="007D083E"/>
    <w:rsid w:val="007D0C03"/>
    <w:rsid w:val="007D0E10"/>
    <w:rsid w:val="007D13F6"/>
    <w:rsid w:val="007D1672"/>
    <w:rsid w:val="007D1A0E"/>
    <w:rsid w:val="007D1CE9"/>
    <w:rsid w:val="007D267F"/>
    <w:rsid w:val="007D29A8"/>
    <w:rsid w:val="007D4422"/>
    <w:rsid w:val="007D4546"/>
    <w:rsid w:val="007D4B5A"/>
    <w:rsid w:val="007D5723"/>
    <w:rsid w:val="007D5804"/>
    <w:rsid w:val="007D60CE"/>
    <w:rsid w:val="007D6782"/>
    <w:rsid w:val="007D6E64"/>
    <w:rsid w:val="007D7284"/>
    <w:rsid w:val="007E0115"/>
    <w:rsid w:val="007E01C5"/>
    <w:rsid w:val="007E031C"/>
    <w:rsid w:val="007E184E"/>
    <w:rsid w:val="007E1E28"/>
    <w:rsid w:val="007E24E0"/>
    <w:rsid w:val="007E29CF"/>
    <w:rsid w:val="007E2FDB"/>
    <w:rsid w:val="007E345A"/>
    <w:rsid w:val="007E3C9E"/>
    <w:rsid w:val="007E5330"/>
    <w:rsid w:val="007E5BBA"/>
    <w:rsid w:val="007E5F5D"/>
    <w:rsid w:val="007E63FB"/>
    <w:rsid w:val="007E67C4"/>
    <w:rsid w:val="007E6BA6"/>
    <w:rsid w:val="007E7244"/>
    <w:rsid w:val="007E7BE8"/>
    <w:rsid w:val="007F0371"/>
    <w:rsid w:val="007F0AA7"/>
    <w:rsid w:val="007F15CB"/>
    <w:rsid w:val="007F1854"/>
    <w:rsid w:val="007F1FBF"/>
    <w:rsid w:val="007F2823"/>
    <w:rsid w:val="007F2C54"/>
    <w:rsid w:val="007F31B4"/>
    <w:rsid w:val="007F3487"/>
    <w:rsid w:val="007F3F54"/>
    <w:rsid w:val="007F47E3"/>
    <w:rsid w:val="007F5768"/>
    <w:rsid w:val="007F606D"/>
    <w:rsid w:val="007F6CD0"/>
    <w:rsid w:val="007F6DC1"/>
    <w:rsid w:val="007F76C1"/>
    <w:rsid w:val="007F7AC5"/>
    <w:rsid w:val="0080041F"/>
    <w:rsid w:val="0080077E"/>
    <w:rsid w:val="00801075"/>
    <w:rsid w:val="00801148"/>
    <w:rsid w:val="008017AF"/>
    <w:rsid w:val="00801BB9"/>
    <w:rsid w:val="00801BDD"/>
    <w:rsid w:val="00802DDA"/>
    <w:rsid w:val="008031F1"/>
    <w:rsid w:val="008037C5"/>
    <w:rsid w:val="00803A74"/>
    <w:rsid w:val="00803DFA"/>
    <w:rsid w:val="0080426D"/>
    <w:rsid w:val="0080443F"/>
    <w:rsid w:val="00804F92"/>
    <w:rsid w:val="00805598"/>
    <w:rsid w:val="008059E7"/>
    <w:rsid w:val="00805AF5"/>
    <w:rsid w:val="00806022"/>
    <w:rsid w:val="00806556"/>
    <w:rsid w:val="00806C6F"/>
    <w:rsid w:val="00806ECD"/>
    <w:rsid w:val="00807EB9"/>
    <w:rsid w:val="008102C3"/>
    <w:rsid w:val="0081100D"/>
    <w:rsid w:val="0081148F"/>
    <w:rsid w:val="00812208"/>
    <w:rsid w:val="008129C8"/>
    <w:rsid w:val="00812DF4"/>
    <w:rsid w:val="00813845"/>
    <w:rsid w:val="008138C3"/>
    <w:rsid w:val="00814629"/>
    <w:rsid w:val="00814910"/>
    <w:rsid w:val="00815135"/>
    <w:rsid w:val="00815C65"/>
    <w:rsid w:val="00816951"/>
    <w:rsid w:val="00820265"/>
    <w:rsid w:val="008204A9"/>
    <w:rsid w:val="0082065D"/>
    <w:rsid w:val="008207DB"/>
    <w:rsid w:val="00821145"/>
    <w:rsid w:val="0082150F"/>
    <w:rsid w:val="00821BA2"/>
    <w:rsid w:val="00822011"/>
    <w:rsid w:val="008224EB"/>
    <w:rsid w:val="00823B30"/>
    <w:rsid w:val="00823D0A"/>
    <w:rsid w:val="00823FF6"/>
    <w:rsid w:val="00824098"/>
    <w:rsid w:val="00824C7D"/>
    <w:rsid w:val="00825463"/>
    <w:rsid w:val="00825658"/>
    <w:rsid w:val="0082672F"/>
    <w:rsid w:val="008269DB"/>
    <w:rsid w:val="008279F3"/>
    <w:rsid w:val="00827B11"/>
    <w:rsid w:val="00827B28"/>
    <w:rsid w:val="00830772"/>
    <w:rsid w:val="008307E2"/>
    <w:rsid w:val="00831832"/>
    <w:rsid w:val="00832008"/>
    <w:rsid w:val="008320A1"/>
    <w:rsid w:val="008327FB"/>
    <w:rsid w:val="008332E6"/>
    <w:rsid w:val="00833515"/>
    <w:rsid w:val="00833945"/>
    <w:rsid w:val="00833B61"/>
    <w:rsid w:val="00833E4C"/>
    <w:rsid w:val="008356D1"/>
    <w:rsid w:val="00835D0F"/>
    <w:rsid w:val="008364A0"/>
    <w:rsid w:val="00836A96"/>
    <w:rsid w:val="00840475"/>
    <w:rsid w:val="00840E51"/>
    <w:rsid w:val="00841016"/>
    <w:rsid w:val="008411B8"/>
    <w:rsid w:val="00841479"/>
    <w:rsid w:val="00841863"/>
    <w:rsid w:val="00842D11"/>
    <w:rsid w:val="008438B3"/>
    <w:rsid w:val="00843EDB"/>
    <w:rsid w:val="0084407E"/>
    <w:rsid w:val="0084439C"/>
    <w:rsid w:val="00844CE2"/>
    <w:rsid w:val="00845220"/>
    <w:rsid w:val="008452DA"/>
    <w:rsid w:val="00845BD8"/>
    <w:rsid w:val="00845F93"/>
    <w:rsid w:val="00846010"/>
    <w:rsid w:val="0084676A"/>
    <w:rsid w:val="00846FB6"/>
    <w:rsid w:val="00847B46"/>
    <w:rsid w:val="008507DE"/>
    <w:rsid w:val="008510E5"/>
    <w:rsid w:val="008516A6"/>
    <w:rsid w:val="00852290"/>
    <w:rsid w:val="008528E9"/>
    <w:rsid w:val="00852EC9"/>
    <w:rsid w:val="00853CF7"/>
    <w:rsid w:val="00854B09"/>
    <w:rsid w:val="008564B7"/>
    <w:rsid w:val="00856514"/>
    <w:rsid w:val="00856A92"/>
    <w:rsid w:val="00856B65"/>
    <w:rsid w:val="00856F8B"/>
    <w:rsid w:val="00857122"/>
    <w:rsid w:val="00860315"/>
    <w:rsid w:val="0086044A"/>
    <w:rsid w:val="008607D1"/>
    <w:rsid w:val="00860B92"/>
    <w:rsid w:val="00860FA8"/>
    <w:rsid w:val="00861D76"/>
    <w:rsid w:val="00861DE1"/>
    <w:rsid w:val="00861F08"/>
    <w:rsid w:val="0086273A"/>
    <w:rsid w:val="008627DB"/>
    <w:rsid w:val="00862C5D"/>
    <w:rsid w:val="00863152"/>
    <w:rsid w:val="008633D9"/>
    <w:rsid w:val="0086390A"/>
    <w:rsid w:val="00863B63"/>
    <w:rsid w:val="008640B3"/>
    <w:rsid w:val="00864930"/>
    <w:rsid w:val="00864AF3"/>
    <w:rsid w:val="008655EB"/>
    <w:rsid w:val="008657C0"/>
    <w:rsid w:val="00865B69"/>
    <w:rsid w:val="008664AA"/>
    <w:rsid w:val="00866AEA"/>
    <w:rsid w:val="00866F6C"/>
    <w:rsid w:val="00867102"/>
    <w:rsid w:val="008673F4"/>
    <w:rsid w:val="00867DE8"/>
    <w:rsid w:val="008700B6"/>
    <w:rsid w:val="00870600"/>
    <w:rsid w:val="00870F63"/>
    <w:rsid w:val="00870FA4"/>
    <w:rsid w:val="008716E9"/>
    <w:rsid w:val="00871890"/>
    <w:rsid w:val="00872341"/>
    <w:rsid w:val="00872D2A"/>
    <w:rsid w:val="00872F47"/>
    <w:rsid w:val="008730DF"/>
    <w:rsid w:val="00873714"/>
    <w:rsid w:val="00873934"/>
    <w:rsid w:val="008749A1"/>
    <w:rsid w:val="00874A8B"/>
    <w:rsid w:val="0087555B"/>
    <w:rsid w:val="00875779"/>
    <w:rsid w:val="00875D65"/>
    <w:rsid w:val="00876559"/>
    <w:rsid w:val="00877265"/>
    <w:rsid w:val="00877838"/>
    <w:rsid w:val="00877866"/>
    <w:rsid w:val="00877C29"/>
    <w:rsid w:val="008802EA"/>
    <w:rsid w:val="008804F6"/>
    <w:rsid w:val="008808FE"/>
    <w:rsid w:val="00880DDF"/>
    <w:rsid w:val="008811A2"/>
    <w:rsid w:val="00881F76"/>
    <w:rsid w:val="0088206C"/>
    <w:rsid w:val="00883840"/>
    <w:rsid w:val="00883B4E"/>
    <w:rsid w:val="00883FF5"/>
    <w:rsid w:val="008841F5"/>
    <w:rsid w:val="00884686"/>
    <w:rsid w:val="00884D77"/>
    <w:rsid w:val="00885A41"/>
    <w:rsid w:val="00885A62"/>
    <w:rsid w:val="0088698D"/>
    <w:rsid w:val="00886FB3"/>
    <w:rsid w:val="00886FD0"/>
    <w:rsid w:val="0088727D"/>
    <w:rsid w:val="00887AF4"/>
    <w:rsid w:val="00890135"/>
    <w:rsid w:val="008909F9"/>
    <w:rsid w:val="00890CCD"/>
    <w:rsid w:val="0089114D"/>
    <w:rsid w:val="008912A0"/>
    <w:rsid w:val="00892BEC"/>
    <w:rsid w:val="00892C51"/>
    <w:rsid w:val="00892FF1"/>
    <w:rsid w:val="0089393E"/>
    <w:rsid w:val="008941CA"/>
    <w:rsid w:val="008942BD"/>
    <w:rsid w:val="00894C71"/>
    <w:rsid w:val="0089607C"/>
    <w:rsid w:val="0089645E"/>
    <w:rsid w:val="008968B9"/>
    <w:rsid w:val="00896965"/>
    <w:rsid w:val="00896D35"/>
    <w:rsid w:val="00897B29"/>
    <w:rsid w:val="008A045F"/>
    <w:rsid w:val="008A0555"/>
    <w:rsid w:val="008A0AB1"/>
    <w:rsid w:val="008A0B2E"/>
    <w:rsid w:val="008A13A0"/>
    <w:rsid w:val="008A1E6E"/>
    <w:rsid w:val="008A1FD3"/>
    <w:rsid w:val="008A2C17"/>
    <w:rsid w:val="008A2C67"/>
    <w:rsid w:val="008A2DE9"/>
    <w:rsid w:val="008A4034"/>
    <w:rsid w:val="008A5909"/>
    <w:rsid w:val="008A59F9"/>
    <w:rsid w:val="008A6166"/>
    <w:rsid w:val="008A7C25"/>
    <w:rsid w:val="008B04A8"/>
    <w:rsid w:val="008B0789"/>
    <w:rsid w:val="008B25AD"/>
    <w:rsid w:val="008B2904"/>
    <w:rsid w:val="008B29B5"/>
    <w:rsid w:val="008B2BF3"/>
    <w:rsid w:val="008B2F30"/>
    <w:rsid w:val="008B33B1"/>
    <w:rsid w:val="008B3C01"/>
    <w:rsid w:val="008B3F5E"/>
    <w:rsid w:val="008B405B"/>
    <w:rsid w:val="008B43E9"/>
    <w:rsid w:val="008B4514"/>
    <w:rsid w:val="008B4FB0"/>
    <w:rsid w:val="008B5181"/>
    <w:rsid w:val="008B52D3"/>
    <w:rsid w:val="008B5475"/>
    <w:rsid w:val="008B569D"/>
    <w:rsid w:val="008B573A"/>
    <w:rsid w:val="008B5756"/>
    <w:rsid w:val="008B681D"/>
    <w:rsid w:val="008B68AD"/>
    <w:rsid w:val="008B6BC8"/>
    <w:rsid w:val="008B6CA3"/>
    <w:rsid w:val="008B6FA6"/>
    <w:rsid w:val="008B7C4A"/>
    <w:rsid w:val="008B7DAD"/>
    <w:rsid w:val="008B7ED0"/>
    <w:rsid w:val="008C0771"/>
    <w:rsid w:val="008C12F7"/>
    <w:rsid w:val="008C1A16"/>
    <w:rsid w:val="008C1AC8"/>
    <w:rsid w:val="008C1D90"/>
    <w:rsid w:val="008C2657"/>
    <w:rsid w:val="008C2CB0"/>
    <w:rsid w:val="008C303F"/>
    <w:rsid w:val="008C32BC"/>
    <w:rsid w:val="008C3843"/>
    <w:rsid w:val="008C468A"/>
    <w:rsid w:val="008C4732"/>
    <w:rsid w:val="008C4F8F"/>
    <w:rsid w:val="008C5138"/>
    <w:rsid w:val="008C52B2"/>
    <w:rsid w:val="008C5987"/>
    <w:rsid w:val="008C5B57"/>
    <w:rsid w:val="008C5F18"/>
    <w:rsid w:val="008C61B0"/>
    <w:rsid w:val="008C6297"/>
    <w:rsid w:val="008C657F"/>
    <w:rsid w:val="008C6FBA"/>
    <w:rsid w:val="008C73C5"/>
    <w:rsid w:val="008C7591"/>
    <w:rsid w:val="008C7763"/>
    <w:rsid w:val="008C7939"/>
    <w:rsid w:val="008D023F"/>
    <w:rsid w:val="008D077C"/>
    <w:rsid w:val="008D147B"/>
    <w:rsid w:val="008D19A2"/>
    <w:rsid w:val="008D1C73"/>
    <w:rsid w:val="008D1D30"/>
    <w:rsid w:val="008D20C9"/>
    <w:rsid w:val="008D29C3"/>
    <w:rsid w:val="008D340A"/>
    <w:rsid w:val="008D3856"/>
    <w:rsid w:val="008D42DE"/>
    <w:rsid w:val="008D4CC2"/>
    <w:rsid w:val="008D52D0"/>
    <w:rsid w:val="008E0823"/>
    <w:rsid w:val="008E091E"/>
    <w:rsid w:val="008E09F5"/>
    <w:rsid w:val="008E0C5E"/>
    <w:rsid w:val="008E1BB1"/>
    <w:rsid w:val="008E2878"/>
    <w:rsid w:val="008E44F8"/>
    <w:rsid w:val="008E4A88"/>
    <w:rsid w:val="008E4EF0"/>
    <w:rsid w:val="008E5354"/>
    <w:rsid w:val="008E559B"/>
    <w:rsid w:val="008E56DE"/>
    <w:rsid w:val="008E622F"/>
    <w:rsid w:val="008E7134"/>
    <w:rsid w:val="008E73C6"/>
    <w:rsid w:val="008E7691"/>
    <w:rsid w:val="008E7B01"/>
    <w:rsid w:val="008F0CD0"/>
    <w:rsid w:val="008F0DA5"/>
    <w:rsid w:val="008F0FDC"/>
    <w:rsid w:val="008F1044"/>
    <w:rsid w:val="008F1244"/>
    <w:rsid w:val="008F137E"/>
    <w:rsid w:val="008F1916"/>
    <w:rsid w:val="008F197D"/>
    <w:rsid w:val="008F1D0D"/>
    <w:rsid w:val="008F2269"/>
    <w:rsid w:val="008F2B3C"/>
    <w:rsid w:val="008F2BA2"/>
    <w:rsid w:val="008F3360"/>
    <w:rsid w:val="008F3620"/>
    <w:rsid w:val="008F369C"/>
    <w:rsid w:val="008F3726"/>
    <w:rsid w:val="008F380A"/>
    <w:rsid w:val="008F3818"/>
    <w:rsid w:val="008F4070"/>
    <w:rsid w:val="008F4CB1"/>
    <w:rsid w:val="008F641E"/>
    <w:rsid w:val="008F67C2"/>
    <w:rsid w:val="008F7344"/>
    <w:rsid w:val="008F76A2"/>
    <w:rsid w:val="008F7903"/>
    <w:rsid w:val="008F7AC1"/>
    <w:rsid w:val="008F7E1E"/>
    <w:rsid w:val="009001F8"/>
    <w:rsid w:val="009002C4"/>
    <w:rsid w:val="0090279D"/>
    <w:rsid w:val="009029C8"/>
    <w:rsid w:val="00904AB9"/>
    <w:rsid w:val="00904C88"/>
    <w:rsid w:val="00904D76"/>
    <w:rsid w:val="0090703B"/>
    <w:rsid w:val="009072FA"/>
    <w:rsid w:val="00907857"/>
    <w:rsid w:val="00910321"/>
    <w:rsid w:val="009105AB"/>
    <w:rsid w:val="00910EDE"/>
    <w:rsid w:val="0091136F"/>
    <w:rsid w:val="009114B4"/>
    <w:rsid w:val="00911B97"/>
    <w:rsid w:val="00911EB4"/>
    <w:rsid w:val="00912615"/>
    <w:rsid w:val="00912C59"/>
    <w:rsid w:val="009134B1"/>
    <w:rsid w:val="0091360F"/>
    <w:rsid w:val="009146A1"/>
    <w:rsid w:val="009151C9"/>
    <w:rsid w:val="00915627"/>
    <w:rsid w:val="009165AC"/>
    <w:rsid w:val="00916602"/>
    <w:rsid w:val="0091785B"/>
    <w:rsid w:val="00917EE5"/>
    <w:rsid w:val="00920426"/>
    <w:rsid w:val="00920682"/>
    <w:rsid w:val="00920D60"/>
    <w:rsid w:val="00920DC9"/>
    <w:rsid w:val="0092130A"/>
    <w:rsid w:val="009218E4"/>
    <w:rsid w:val="009226EF"/>
    <w:rsid w:val="00922AA4"/>
    <w:rsid w:val="00922D68"/>
    <w:rsid w:val="00923315"/>
    <w:rsid w:val="00923706"/>
    <w:rsid w:val="0092399F"/>
    <w:rsid w:val="00923A32"/>
    <w:rsid w:val="0092512C"/>
    <w:rsid w:val="0092515D"/>
    <w:rsid w:val="00925408"/>
    <w:rsid w:val="00926335"/>
    <w:rsid w:val="00926F69"/>
    <w:rsid w:val="009270D0"/>
    <w:rsid w:val="009275D6"/>
    <w:rsid w:val="009279E0"/>
    <w:rsid w:val="00927BC1"/>
    <w:rsid w:val="00930098"/>
    <w:rsid w:val="00930484"/>
    <w:rsid w:val="0093052C"/>
    <w:rsid w:val="00931C71"/>
    <w:rsid w:val="00932233"/>
    <w:rsid w:val="00932AD5"/>
    <w:rsid w:val="00932BF4"/>
    <w:rsid w:val="009340BA"/>
    <w:rsid w:val="009346FF"/>
    <w:rsid w:val="00935B72"/>
    <w:rsid w:val="009369E9"/>
    <w:rsid w:val="00937602"/>
    <w:rsid w:val="00937F61"/>
    <w:rsid w:val="00940497"/>
    <w:rsid w:val="0094069A"/>
    <w:rsid w:val="009416F6"/>
    <w:rsid w:val="00942746"/>
    <w:rsid w:val="009427F0"/>
    <w:rsid w:val="00942BC3"/>
    <w:rsid w:val="00942E85"/>
    <w:rsid w:val="00943AD6"/>
    <w:rsid w:val="00943B59"/>
    <w:rsid w:val="00943DF4"/>
    <w:rsid w:val="00943EEC"/>
    <w:rsid w:val="009450B5"/>
    <w:rsid w:val="00945183"/>
    <w:rsid w:val="0094575D"/>
    <w:rsid w:val="0094590B"/>
    <w:rsid w:val="00945C0F"/>
    <w:rsid w:val="00945FF6"/>
    <w:rsid w:val="009460A2"/>
    <w:rsid w:val="009477B1"/>
    <w:rsid w:val="009478F9"/>
    <w:rsid w:val="0094797E"/>
    <w:rsid w:val="00950322"/>
    <w:rsid w:val="00950382"/>
    <w:rsid w:val="00950449"/>
    <w:rsid w:val="00950987"/>
    <w:rsid w:val="009511B5"/>
    <w:rsid w:val="009514FF"/>
    <w:rsid w:val="009532BE"/>
    <w:rsid w:val="00953448"/>
    <w:rsid w:val="009535B7"/>
    <w:rsid w:val="0095398C"/>
    <w:rsid w:val="00953B16"/>
    <w:rsid w:val="00953BDA"/>
    <w:rsid w:val="009541C7"/>
    <w:rsid w:val="00954B06"/>
    <w:rsid w:val="00954D57"/>
    <w:rsid w:val="00954E03"/>
    <w:rsid w:val="00954FA6"/>
    <w:rsid w:val="009552D5"/>
    <w:rsid w:val="00956229"/>
    <w:rsid w:val="00956C31"/>
    <w:rsid w:val="00957E9B"/>
    <w:rsid w:val="0096014A"/>
    <w:rsid w:val="00960248"/>
    <w:rsid w:val="009609AA"/>
    <w:rsid w:val="009615B3"/>
    <w:rsid w:val="0096199F"/>
    <w:rsid w:val="00962354"/>
    <w:rsid w:val="00962735"/>
    <w:rsid w:val="00962DEE"/>
    <w:rsid w:val="00962ED6"/>
    <w:rsid w:val="00963250"/>
    <w:rsid w:val="009634A9"/>
    <w:rsid w:val="0096388B"/>
    <w:rsid w:val="00963E13"/>
    <w:rsid w:val="0096414E"/>
    <w:rsid w:val="009655BC"/>
    <w:rsid w:val="0096629D"/>
    <w:rsid w:val="00966E30"/>
    <w:rsid w:val="009677E0"/>
    <w:rsid w:val="00967954"/>
    <w:rsid w:val="009701B3"/>
    <w:rsid w:val="00970256"/>
    <w:rsid w:val="00970DB9"/>
    <w:rsid w:val="00970F36"/>
    <w:rsid w:val="0097135F"/>
    <w:rsid w:val="00971519"/>
    <w:rsid w:val="00971AB0"/>
    <w:rsid w:val="0097202E"/>
    <w:rsid w:val="009721DE"/>
    <w:rsid w:val="009725A9"/>
    <w:rsid w:val="0097289E"/>
    <w:rsid w:val="00972B00"/>
    <w:rsid w:val="009731F4"/>
    <w:rsid w:val="00973E12"/>
    <w:rsid w:val="00974018"/>
    <w:rsid w:val="00974912"/>
    <w:rsid w:val="00974980"/>
    <w:rsid w:val="00975059"/>
    <w:rsid w:val="00975387"/>
    <w:rsid w:val="00975A52"/>
    <w:rsid w:val="00975D7B"/>
    <w:rsid w:val="00975E37"/>
    <w:rsid w:val="009760E8"/>
    <w:rsid w:val="00977056"/>
    <w:rsid w:val="00977122"/>
    <w:rsid w:val="00977A64"/>
    <w:rsid w:val="00977DC4"/>
    <w:rsid w:val="0098055D"/>
    <w:rsid w:val="009813D1"/>
    <w:rsid w:val="00981662"/>
    <w:rsid w:val="00983121"/>
    <w:rsid w:val="00983B9D"/>
    <w:rsid w:val="00984814"/>
    <w:rsid w:val="00984B90"/>
    <w:rsid w:val="00984D78"/>
    <w:rsid w:val="00985FCE"/>
    <w:rsid w:val="0098671B"/>
    <w:rsid w:val="00987444"/>
    <w:rsid w:val="00987BE3"/>
    <w:rsid w:val="00987C36"/>
    <w:rsid w:val="0099078A"/>
    <w:rsid w:val="0099083C"/>
    <w:rsid w:val="00990E5C"/>
    <w:rsid w:val="00991391"/>
    <w:rsid w:val="00991FCE"/>
    <w:rsid w:val="0099255A"/>
    <w:rsid w:val="009929C2"/>
    <w:rsid w:val="00993007"/>
    <w:rsid w:val="00993050"/>
    <w:rsid w:val="00993100"/>
    <w:rsid w:val="009938D9"/>
    <w:rsid w:val="00993B15"/>
    <w:rsid w:val="00993DBA"/>
    <w:rsid w:val="00993DBF"/>
    <w:rsid w:val="0099437D"/>
    <w:rsid w:val="009961D1"/>
    <w:rsid w:val="00996323"/>
    <w:rsid w:val="00996AEA"/>
    <w:rsid w:val="00997216"/>
    <w:rsid w:val="00997721"/>
    <w:rsid w:val="00997878"/>
    <w:rsid w:val="00997B6D"/>
    <w:rsid w:val="00997E55"/>
    <w:rsid w:val="009A05D3"/>
    <w:rsid w:val="009A0B85"/>
    <w:rsid w:val="009A16EA"/>
    <w:rsid w:val="009A1908"/>
    <w:rsid w:val="009A1A9C"/>
    <w:rsid w:val="009A1C7C"/>
    <w:rsid w:val="009A1D95"/>
    <w:rsid w:val="009A1DC7"/>
    <w:rsid w:val="009A21CE"/>
    <w:rsid w:val="009A27B9"/>
    <w:rsid w:val="009A2F01"/>
    <w:rsid w:val="009A3B09"/>
    <w:rsid w:val="009A4022"/>
    <w:rsid w:val="009A4462"/>
    <w:rsid w:val="009A4CAB"/>
    <w:rsid w:val="009A5017"/>
    <w:rsid w:val="009A5486"/>
    <w:rsid w:val="009A59A4"/>
    <w:rsid w:val="009A5C69"/>
    <w:rsid w:val="009A5E01"/>
    <w:rsid w:val="009A66A6"/>
    <w:rsid w:val="009A68C7"/>
    <w:rsid w:val="009A6DCF"/>
    <w:rsid w:val="009A72C5"/>
    <w:rsid w:val="009A73A5"/>
    <w:rsid w:val="009A751E"/>
    <w:rsid w:val="009A77F1"/>
    <w:rsid w:val="009A7A9D"/>
    <w:rsid w:val="009A7D73"/>
    <w:rsid w:val="009A7E81"/>
    <w:rsid w:val="009B021D"/>
    <w:rsid w:val="009B093A"/>
    <w:rsid w:val="009B1338"/>
    <w:rsid w:val="009B1589"/>
    <w:rsid w:val="009B1A2F"/>
    <w:rsid w:val="009B23C8"/>
    <w:rsid w:val="009B2B99"/>
    <w:rsid w:val="009B2C5F"/>
    <w:rsid w:val="009B3C63"/>
    <w:rsid w:val="009B4352"/>
    <w:rsid w:val="009B4642"/>
    <w:rsid w:val="009B51F9"/>
    <w:rsid w:val="009B6904"/>
    <w:rsid w:val="009B7DC9"/>
    <w:rsid w:val="009C0AEA"/>
    <w:rsid w:val="009C1512"/>
    <w:rsid w:val="009C2689"/>
    <w:rsid w:val="009C2BC9"/>
    <w:rsid w:val="009C2E94"/>
    <w:rsid w:val="009C3E1C"/>
    <w:rsid w:val="009C3E86"/>
    <w:rsid w:val="009C43DD"/>
    <w:rsid w:val="009C4BEA"/>
    <w:rsid w:val="009C505B"/>
    <w:rsid w:val="009C507B"/>
    <w:rsid w:val="009C5C4D"/>
    <w:rsid w:val="009C5DC9"/>
    <w:rsid w:val="009C5EB5"/>
    <w:rsid w:val="009C6174"/>
    <w:rsid w:val="009C662A"/>
    <w:rsid w:val="009C6E16"/>
    <w:rsid w:val="009C7227"/>
    <w:rsid w:val="009C72A2"/>
    <w:rsid w:val="009D0253"/>
    <w:rsid w:val="009D02D9"/>
    <w:rsid w:val="009D03F1"/>
    <w:rsid w:val="009D0557"/>
    <w:rsid w:val="009D0F43"/>
    <w:rsid w:val="009D1004"/>
    <w:rsid w:val="009D10C6"/>
    <w:rsid w:val="009D1904"/>
    <w:rsid w:val="009D1EEC"/>
    <w:rsid w:val="009D2050"/>
    <w:rsid w:val="009D21A9"/>
    <w:rsid w:val="009D234B"/>
    <w:rsid w:val="009D4218"/>
    <w:rsid w:val="009D4A8C"/>
    <w:rsid w:val="009D65F3"/>
    <w:rsid w:val="009D6925"/>
    <w:rsid w:val="009D6BC1"/>
    <w:rsid w:val="009D708B"/>
    <w:rsid w:val="009D7AA6"/>
    <w:rsid w:val="009E127E"/>
    <w:rsid w:val="009E2F5F"/>
    <w:rsid w:val="009E341E"/>
    <w:rsid w:val="009E3C34"/>
    <w:rsid w:val="009E42F3"/>
    <w:rsid w:val="009E4894"/>
    <w:rsid w:val="009E48D8"/>
    <w:rsid w:val="009E4BA7"/>
    <w:rsid w:val="009E56D3"/>
    <w:rsid w:val="009E5C9A"/>
    <w:rsid w:val="009E60BA"/>
    <w:rsid w:val="009E6409"/>
    <w:rsid w:val="009E682F"/>
    <w:rsid w:val="009E6CF4"/>
    <w:rsid w:val="009E71E1"/>
    <w:rsid w:val="009E73FC"/>
    <w:rsid w:val="009E77E4"/>
    <w:rsid w:val="009E7A0C"/>
    <w:rsid w:val="009E7B8D"/>
    <w:rsid w:val="009F01E9"/>
    <w:rsid w:val="009F0508"/>
    <w:rsid w:val="009F0630"/>
    <w:rsid w:val="009F0760"/>
    <w:rsid w:val="009F2CEB"/>
    <w:rsid w:val="009F3E9B"/>
    <w:rsid w:val="009F4E7D"/>
    <w:rsid w:val="009F5D5D"/>
    <w:rsid w:val="009F72D0"/>
    <w:rsid w:val="009F781D"/>
    <w:rsid w:val="009F7D81"/>
    <w:rsid w:val="00A0100A"/>
    <w:rsid w:val="00A01523"/>
    <w:rsid w:val="00A01775"/>
    <w:rsid w:val="00A01E7E"/>
    <w:rsid w:val="00A02AED"/>
    <w:rsid w:val="00A02B2E"/>
    <w:rsid w:val="00A03901"/>
    <w:rsid w:val="00A04188"/>
    <w:rsid w:val="00A04E32"/>
    <w:rsid w:val="00A04EED"/>
    <w:rsid w:val="00A05074"/>
    <w:rsid w:val="00A052E0"/>
    <w:rsid w:val="00A05655"/>
    <w:rsid w:val="00A05868"/>
    <w:rsid w:val="00A05A50"/>
    <w:rsid w:val="00A05C66"/>
    <w:rsid w:val="00A05D0B"/>
    <w:rsid w:val="00A0609F"/>
    <w:rsid w:val="00A066CA"/>
    <w:rsid w:val="00A06F31"/>
    <w:rsid w:val="00A07032"/>
    <w:rsid w:val="00A10540"/>
    <w:rsid w:val="00A10F71"/>
    <w:rsid w:val="00A121C0"/>
    <w:rsid w:val="00A125F1"/>
    <w:rsid w:val="00A130C4"/>
    <w:rsid w:val="00A135D7"/>
    <w:rsid w:val="00A138AA"/>
    <w:rsid w:val="00A13CA9"/>
    <w:rsid w:val="00A15F58"/>
    <w:rsid w:val="00A161DC"/>
    <w:rsid w:val="00A1729C"/>
    <w:rsid w:val="00A176D0"/>
    <w:rsid w:val="00A1785A"/>
    <w:rsid w:val="00A216B1"/>
    <w:rsid w:val="00A21873"/>
    <w:rsid w:val="00A21AE4"/>
    <w:rsid w:val="00A21D1E"/>
    <w:rsid w:val="00A22086"/>
    <w:rsid w:val="00A22393"/>
    <w:rsid w:val="00A232EC"/>
    <w:rsid w:val="00A2348D"/>
    <w:rsid w:val="00A23ADA"/>
    <w:rsid w:val="00A23F8C"/>
    <w:rsid w:val="00A24350"/>
    <w:rsid w:val="00A2502F"/>
    <w:rsid w:val="00A2511E"/>
    <w:rsid w:val="00A258FA"/>
    <w:rsid w:val="00A25AFB"/>
    <w:rsid w:val="00A25DD3"/>
    <w:rsid w:val="00A26E1B"/>
    <w:rsid w:val="00A27039"/>
    <w:rsid w:val="00A272C2"/>
    <w:rsid w:val="00A3107D"/>
    <w:rsid w:val="00A313C6"/>
    <w:rsid w:val="00A31626"/>
    <w:rsid w:val="00A3171D"/>
    <w:rsid w:val="00A31A93"/>
    <w:rsid w:val="00A325BA"/>
    <w:rsid w:val="00A326FB"/>
    <w:rsid w:val="00A3293E"/>
    <w:rsid w:val="00A32D45"/>
    <w:rsid w:val="00A32F5A"/>
    <w:rsid w:val="00A33201"/>
    <w:rsid w:val="00A33C47"/>
    <w:rsid w:val="00A33E6F"/>
    <w:rsid w:val="00A34764"/>
    <w:rsid w:val="00A34D0F"/>
    <w:rsid w:val="00A360E2"/>
    <w:rsid w:val="00A3632F"/>
    <w:rsid w:val="00A363CA"/>
    <w:rsid w:val="00A3703B"/>
    <w:rsid w:val="00A37CF2"/>
    <w:rsid w:val="00A402BB"/>
    <w:rsid w:val="00A406C5"/>
    <w:rsid w:val="00A40FB0"/>
    <w:rsid w:val="00A41013"/>
    <w:rsid w:val="00A41F09"/>
    <w:rsid w:val="00A42076"/>
    <w:rsid w:val="00A42715"/>
    <w:rsid w:val="00A42AFC"/>
    <w:rsid w:val="00A432C3"/>
    <w:rsid w:val="00A43A56"/>
    <w:rsid w:val="00A43D6C"/>
    <w:rsid w:val="00A43ED6"/>
    <w:rsid w:val="00A44262"/>
    <w:rsid w:val="00A444F8"/>
    <w:rsid w:val="00A44A7A"/>
    <w:rsid w:val="00A44B6A"/>
    <w:rsid w:val="00A45291"/>
    <w:rsid w:val="00A45B6C"/>
    <w:rsid w:val="00A465C3"/>
    <w:rsid w:val="00A4672F"/>
    <w:rsid w:val="00A46A27"/>
    <w:rsid w:val="00A46C6C"/>
    <w:rsid w:val="00A46DEB"/>
    <w:rsid w:val="00A470DB"/>
    <w:rsid w:val="00A476BE"/>
    <w:rsid w:val="00A501B0"/>
    <w:rsid w:val="00A51564"/>
    <w:rsid w:val="00A52824"/>
    <w:rsid w:val="00A52E3C"/>
    <w:rsid w:val="00A538F3"/>
    <w:rsid w:val="00A54497"/>
    <w:rsid w:val="00A54898"/>
    <w:rsid w:val="00A55107"/>
    <w:rsid w:val="00A55431"/>
    <w:rsid w:val="00A554B5"/>
    <w:rsid w:val="00A5558C"/>
    <w:rsid w:val="00A559D4"/>
    <w:rsid w:val="00A55E19"/>
    <w:rsid w:val="00A560FD"/>
    <w:rsid w:val="00A56735"/>
    <w:rsid w:val="00A56963"/>
    <w:rsid w:val="00A57752"/>
    <w:rsid w:val="00A57ADA"/>
    <w:rsid w:val="00A600C8"/>
    <w:rsid w:val="00A606D2"/>
    <w:rsid w:val="00A60A14"/>
    <w:rsid w:val="00A6283D"/>
    <w:rsid w:val="00A62C96"/>
    <w:rsid w:val="00A63369"/>
    <w:rsid w:val="00A633A8"/>
    <w:rsid w:val="00A6357B"/>
    <w:rsid w:val="00A63796"/>
    <w:rsid w:val="00A63989"/>
    <w:rsid w:val="00A63EC3"/>
    <w:rsid w:val="00A63F03"/>
    <w:rsid w:val="00A642FE"/>
    <w:rsid w:val="00A650D1"/>
    <w:rsid w:val="00A65230"/>
    <w:rsid w:val="00A65468"/>
    <w:rsid w:val="00A6559A"/>
    <w:rsid w:val="00A660C2"/>
    <w:rsid w:val="00A66655"/>
    <w:rsid w:val="00A6713C"/>
    <w:rsid w:val="00A6737A"/>
    <w:rsid w:val="00A67599"/>
    <w:rsid w:val="00A67712"/>
    <w:rsid w:val="00A67B24"/>
    <w:rsid w:val="00A70343"/>
    <w:rsid w:val="00A70781"/>
    <w:rsid w:val="00A70854"/>
    <w:rsid w:val="00A70BC2"/>
    <w:rsid w:val="00A70D0F"/>
    <w:rsid w:val="00A70E1B"/>
    <w:rsid w:val="00A715D9"/>
    <w:rsid w:val="00A7169C"/>
    <w:rsid w:val="00A71F77"/>
    <w:rsid w:val="00A71FFA"/>
    <w:rsid w:val="00A72C1B"/>
    <w:rsid w:val="00A73646"/>
    <w:rsid w:val="00A73DA8"/>
    <w:rsid w:val="00A74513"/>
    <w:rsid w:val="00A74BB6"/>
    <w:rsid w:val="00A74C42"/>
    <w:rsid w:val="00A76B1C"/>
    <w:rsid w:val="00A76DD3"/>
    <w:rsid w:val="00A80BCD"/>
    <w:rsid w:val="00A81744"/>
    <w:rsid w:val="00A8183E"/>
    <w:rsid w:val="00A82143"/>
    <w:rsid w:val="00A8223A"/>
    <w:rsid w:val="00A82548"/>
    <w:rsid w:val="00A82B1C"/>
    <w:rsid w:val="00A834A8"/>
    <w:rsid w:val="00A83739"/>
    <w:rsid w:val="00A843E5"/>
    <w:rsid w:val="00A84DFD"/>
    <w:rsid w:val="00A85663"/>
    <w:rsid w:val="00A85D50"/>
    <w:rsid w:val="00A86D59"/>
    <w:rsid w:val="00A86D5E"/>
    <w:rsid w:val="00A87273"/>
    <w:rsid w:val="00A872B2"/>
    <w:rsid w:val="00A87DEE"/>
    <w:rsid w:val="00A90051"/>
    <w:rsid w:val="00A90A00"/>
    <w:rsid w:val="00A91891"/>
    <w:rsid w:val="00A91BE0"/>
    <w:rsid w:val="00A91E0C"/>
    <w:rsid w:val="00A933AE"/>
    <w:rsid w:val="00A93608"/>
    <w:rsid w:val="00A937B5"/>
    <w:rsid w:val="00A93BC0"/>
    <w:rsid w:val="00A940C0"/>
    <w:rsid w:val="00A94571"/>
    <w:rsid w:val="00A948D1"/>
    <w:rsid w:val="00A94C3A"/>
    <w:rsid w:val="00A95ACA"/>
    <w:rsid w:val="00A95EAB"/>
    <w:rsid w:val="00A963E9"/>
    <w:rsid w:val="00A9661B"/>
    <w:rsid w:val="00A9674A"/>
    <w:rsid w:val="00A969C3"/>
    <w:rsid w:val="00A96BA2"/>
    <w:rsid w:val="00A97019"/>
    <w:rsid w:val="00A97A31"/>
    <w:rsid w:val="00A97C54"/>
    <w:rsid w:val="00AA09E8"/>
    <w:rsid w:val="00AA0A8A"/>
    <w:rsid w:val="00AA0D64"/>
    <w:rsid w:val="00AA1B97"/>
    <w:rsid w:val="00AA2496"/>
    <w:rsid w:val="00AA27B1"/>
    <w:rsid w:val="00AA2B60"/>
    <w:rsid w:val="00AA2B6C"/>
    <w:rsid w:val="00AA2FD0"/>
    <w:rsid w:val="00AA3C2D"/>
    <w:rsid w:val="00AA41E0"/>
    <w:rsid w:val="00AA42D3"/>
    <w:rsid w:val="00AA4B27"/>
    <w:rsid w:val="00AA4BED"/>
    <w:rsid w:val="00AA587B"/>
    <w:rsid w:val="00AA5BCB"/>
    <w:rsid w:val="00AA5D08"/>
    <w:rsid w:val="00AA5EB0"/>
    <w:rsid w:val="00AA6355"/>
    <w:rsid w:val="00AA73DE"/>
    <w:rsid w:val="00AA79AE"/>
    <w:rsid w:val="00AB021F"/>
    <w:rsid w:val="00AB0664"/>
    <w:rsid w:val="00AB0950"/>
    <w:rsid w:val="00AB0AA2"/>
    <w:rsid w:val="00AB0DE3"/>
    <w:rsid w:val="00AB0E87"/>
    <w:rsid w:val="00AB1348"/>
    <w:rsid w:val="00AB1AF1"/>
    <w:rsid w:val="00AB3C42"/>
    <w:rsid w:val="00AB491D"/>
    <w:rsid w:val="00AB4E5C"/>
    <w:rsid w:val="00AB4E65"/>
    <w:rsid w:val="00AB503A"/>
    <w:rsid w:val="00AB5501"/>
    <w:rsid w:val="00AB5BD2"/>
    <w:rsid w:val="00AB5BE6"/>
    <w:rsid w:val="00AB657B"/>
    <w:rsid w:val="00AB6F73"/>
    <w:rsid w:val="00AB7015"/>
    <w:rsid w:val="00AB716D"/>
    <w:rsid w:val="00AB743A"/>
    <w:rsid w:val="00AB754A"/>
    <w:rsid w:val="00AB774D"/>
    <w:rsid w:val="00AB7769"/>
    <w:rsid w:val="00AB7B70"/>
    <w:rsid w:val="00AC00E0"/>
    <w:rsid w:val="00AC010E"/>
    <w:rsid w:val="00AC05EE"/>
    <w:rsid w:val="00AC07E0"/>
    <w:rsid w:val="00AC1030"/>
    <w:rsid w:val="00AC1C35"/>
    <w:rsid w:val="00AC1D88"/>
    <w:rsid w:val="00AC2C3B"/>
    <w:rsid w:val="00AC3032"/>
    <w:rsid w:val="00AC3252"/>
    <w:rsid w:val="00AC3725"/>
    <w:rsid w:val="00AC3936"/>
    <w:rsid w:val="00AC582C"/>
    <w:rsid w:val="00AC5F32"/>
    <w:rsid w:val="00AC5F76"/>
    <w:rsid w:val="00AC632A"/>
    <w:rsid w:val="00AC6AC1"/>
    <w:rsid w:val="00AC783E"/>
    <w:rsid w:val="00AD078C"/>
    <w:rsid w:val="00AD0DA9"/>
    <w:rsid w:val="00AD1299"/>
    <w:rsid w:val="00AD14C8"/>
    <w:rsid w:val="00AD360B"/>
    <w:rsid w:val="00AD3773"/>
    <w:rsid w:val="00AD3C9C"/>
    <w:rsid w:val="00AD48AE"/>
    <w:rsid w:val="00AD4A92"/>
    <w:rsid w:val="00AD4A9C"/>
    <w:rsid w:val="00AD5B5A"/>
    <w:rsid w:val="00AD5EA7"/>
    <w:rsid w:val="00AD674B"/>
    <w:rsid w:val="00AD690A"/>
    <w:rsid w:val="00AD69D2"/>
    <w:rsid w:val="00AD7170"/>
    <w:rsid w:val="00AD7508"/>
    <w:rsid w:val="00AD7826"/>
    <w:rsid w:val="00AD79EE"/>
    <w:rsid w:val="00AE02E6"/>
    <w:rsid w:val="00AE0687"/>
    <w:rsid w:val="00AE0863"/>
    <w:rsid w:val="00AE0B77"/>
    <w:rsid w:val="00AE0F05"/>
    <w:rsid w:val="00AE126C"/>
    <w:rsid w:val="00AE16D1"/>
    <w:rsid w:val="00AE1A3A"/>
    <w:rsid w:val="00AE1C48"/>
    <w:rsid w:val="00AE2669"/>
    <w:rsid w:val="00AE26E1"/>
    <w:rsid w:val="00AE2884"/>
    <w:rsid w:val="00AE2986"/>
    <w:rsid w:val="00AE2C2F"/>
    <w:rsid w:val="00AE3A9F"/>
    <w:rsid w:val="00AE3B90"/>
    <w:rsid w:val="00AE3CF5"/>
    <w:rsid w:val="00AE4A2F"/>
    <w:rsid w:val="00AE4AEE"/>
    <w:rsid w:val="00AE5B86"/>
    <w:rsid w:val="00AE5C7D"/>
    <w:rsid w:val="00AE63AF"/>
    <w:rsid w:val="00AE6D9D"/>
    <w:rsid w:val="00AE70B0"/>
    <w:rsid w:val="00AE72A3"/>
    <w:rsid w:val="00AE7513"/>
    <w:rsid w:val="00AE7AEC"/>
    <w:rsid w:val="00AE7B00"/>
    <w:rsid w:val="00AF0005"/>
    <w:rsid w:val="00AF0278"/>
    <w:rsid w:val="00AF0A65"/>
    <w:rsid w:val="00AF0B2B"/>
    <w:rsid w:val="00AF0EA0"/>
    <w:rsid w:val="00AF2694"/>
    <w:rsid w:val="00AF293E"/>
    <w:rsid w:val="00AF2B0A"/>
    <w:rsid w:val="00AF2BB1"/>
    <w:rsid w:val="00AF31FC"/>
    <w:rsid w:val="00AF36EA"/>
    <w:rsid w:val="00AF3883"/>
    <w:rsid w:val="00AF39AD"/>
    <w:rsid w:val="00AF4618"/>
    <w:rsid w:val="00AF4B3B"/>
    <w:rsid w:val="00AF4D1E"/>
    <w:rsid w:val="00AF5944"/>
    <w:rsid w:val="00AF6141"/>
    <w:rsid w:val="00AF69F0"/>
    <w:rsid w:val="00AF6AC9"/>
    <w:rsid w:val="00AF6B18"/>
    <w:rsid w:val="00B00595"/>
    <w:rsid w:val="00B0078E"/>
    <w:rsid w:val="00B00B73"/>
    <w:rsid w:val="00B011FF"/>
    <w:rsid w:val="00B01589"/>
    <w:rsid w:val="00B01A94"/>
    <w:rsid w:val="00B01E08"/>
    <w:rsid w:val="00B0244F"/>
    <w:rsid w:val="00B02B03"/>
    <w:rsid w:val="00B032D7"/>
    <w:rsid w:val="00B03B55"/>
    <w:rsid w:val="00B03DC4"/>
    <w:rsid w:val="00B04436"/>
    <w:rsid w:val="00B04E64"/>
    <w:rsid w:val="00B053D0"/>
    <w:rsid w:val="00B05AEB"/>
    <w:rsid w:val="00B05EEB"/>
    <w:rsid w:val="00B0620B"/>
    <w:rsid w:val="00B06FE9"/>
    <w:rsid w:val="00B07A40"/>
    <w:rsid w:val="00B07AFC"/>
    <w:rsid w:val="00B1086D"/>
    <w:rsid w:val="00B109E7"/>
    <w:rsid w:val="00B11902"/>
    <w:rsid w:val="00B11CF7"/>
    <w:rsid w:val="00B11EDE"/>
    <w:rsid w:val="00B12849"/>
    <w:rsid w:val="00B13221"/>
    <w:rsid w:val="00B1371D"/>
    <w:rsid w:val="00B13FCB"/>
    <w:rsid w:val="00B1450B"/>
    <w:rsid w:val="00B14537"/>
    <w:rsid w:val="00B14587"/>
    <w:rsid w:val="00B156EE"/>
    <w:rsid w:val="00B15BC9"/>
    <w:rsid w:val="00B15CF8"/>
    <w:rsid w:val="00B1649A"/>
    <w:rsid w:val="00B168F4"/>
    <w:rsid w:val="00B16EA2"/>
    <w:rsid w:val="00B16F0F"/>
    <w:rsid w:val="00B17103"/>
    <w:rsid w:val="00B17286"/>
    <w:rsid w:val="00B17410"/>
    <w:rsid w:val="00B1769C"/>
    <w:rsid w:val="00B17720"/>
    <w:rsid w:val="00B17B06"/>
    <w:rsid w:val="00B17DA2"/>
    <w:rsid w:val="00B17FDE"/>
    <w:rsid w:val="00B21857"/>
    <w:rsid w:val="00B219F6"/>
    <w:rsid w:val="00B22581"/>
    <w:rsid w:val="00B2272E"/>
    <w:rsid w:val="00B22AB9"/>
    <w:rsid w:val="00B237C9"/>
    <w:rsid w:val="00B23E1A"/>
    <w:rsid w:val="00B241D7"/>
    <w:rsid w:val="00B24841"/>
    <w:rsid w:val="00B26185"/>
    <w:rsid w:val="00B264F0"/>
    <w:rsid w:val="00B26E13"/>
    <w:rsid w:val="00B26E2A"/>
    <w:rsid w:val="00B27061"/>
    <w:rsid w:val="00B27EFA"/>
    <w:rsid w:val="00B27F08"/>
    <w:rsid w:val="00B27F7A"/>
    <w:rsid w:val="00B30838"/>
    <w:rsid w:val="00B31821"/>
    <w:rsid w:val="00B31D0F"/>
    <w:rsid w:val="00B3249A"/>
    <w:rsid w:val="00B3263C"/>
    <w:rsid w:val="00B32718"/>
    <w:rsid w:val="00B32B95"/>
    <w:rsid w:val="00B333CD"/>
    <w:rsid w:val="00B336CB"/>
    <w:rsid w:val="00B34F44"/>
    <w:rsid w:val="00B35149"/>
    <w:rsid w:val="00B35C7C"/>
    <w:rsid w:val="00B35DC8"/>
    <w:rsid w:val="00B370CB"/>
    <w:rsid w:val="00B3747E"/>
    <w:rsid w:val="00B37B1B"/>
    <w:rsid w:val="00B40753"/>
    <w:rsid w:val="00B40EE4"/>
    <w:rsid w:val="00B41118"/>
    <w:rsid w:val="00B412D9"/>
    <w:rsid w:val="00B413F0"/>
    <w:rsid w:val="00B4165B"/>
    <w:rsid w:val="00B419BC"/>
    <w:rsid w:val="00B41C40"/>
    <w:rsid w:val="00B4267E"/>
    <w:rsid w:val="00B43408"/>
    <w:rsid w:val="00B434D2"/>
    <w:rsid w:val="00B44CF4"/>
    <w:rsid w:val="00B4578D"/>
    <w:rsid w:val="00B462FD"/>
    <w:rsid w:val="00B46FE5"/>
    <w:rsid w:val="00B47118"/>
    <w:rsid w:val="00B512B3"/>
    <w:rsid w:val="00B51B8B"/>
    <w:rsid w:val="00B51F24"/>
    <w:rsid w:val="00B52A58"/>
    <w:rsid w:val="00B52E08"/>
    <w:rsid w:val="00B531B3"/>
    <w:rsid w:val="00B53674"/>
    <w:rsid w:val="00B540C3"/>
    <w:rsid w:val="00B5495D"/>
    <w:rsid w:val="00B55805"/>
    <w:rsid w:val="00B55BD4"/>
    <w:rsid w:val="00B5605C"/>
    <w:rsid w:val="00B5617B"/>
    <w:rsid w:val="00B5644C"/>
    <w:rsid w:val="00B56A47"/>
    <w:rsid w:val="00B57029"/>
    <w:rsid w:val="00B57C25"/>
    <w:rsid w:val="00B57D9F"/>
    <w:rsid w:val="00B6008A"/>
    <w:rsid w:val="00B605F7"/>
    <w:rsid w:val="00B60876"/>
    <w:rsid w:val="00B60E45"/>
    <w:rsid w:val="00B6142E"/>
    <w:rsid w:val="00B61643"/>
    <w:rsid w:val="00B61D37"/>
    <w:rsid w:val="00B61DA2"/>
    <w:rsid w:val="00B621C4"/>
    <w:rsid w:val="00B63930"/>
    <w:rsid w:val="00B6425C"/>
    <w:rsid w:val="00B64D6D"/>
    <w:rsid w:val="00B650A8"/>
    <w:rsid w:val="00B65368"/>
    <w:rsid w:val="00B65978"/>
    <w:rsid w:val="00B661DD"/>
    <w:rsid w:val="00B66FBE"/>
    <w:rsid w:val="00B67311"/>
    <w:rsid w:val="00B6733C"/>
    <w:rsid w:val="00B67B52"/>
    <w:rsid w:val="00B67DEF"/>
    <w:rsid w:val="00B7091F"/>
    <w:rsid w:val="00B71805"/>
    <w:rsid w:val="00B71B7F"/>
    <w:rsid w:val="00B724DD"/>
    <w:rsid w:val="00B7299C"/>
    <w:rsid w:val="00B72A9B"/>
    <w:rsid w:val="00B73C43"/>
    <w:rsid w:val="00B73ECF"/>
    <w:rsid w:val="00B743D0"/>
    <w:rsid w:val="00B74C43"/>
    <w:rsid w:val="00B754F5"/>
    <w:rsid w:val="00B766C3"/>
    <w:rsid w:val="00B76907"/>
    <w:rsid w:val="00B772E6"/>
    <w:rsid w:val="00B77821"/>
    <w:rsid w:val="00B7784D"/>
    <w:rsid w:val="00B77A28"/>
    <w:rsid w:val="00B77CCD"/>
    <w:rsid w:val="00B77D78"/>
    <w:rsid w:val="00B809CE"/>
    <w:rsid w:val="00B80EFE"/>
    <w:rsid w:val="00B817F4"/>
    <w:rsid w:val="00B828A2"/>
    <w:rsid w:val="00B82C24"/>
    <w:rsid w:val="00B837FF"/>
    <w:rsid w:val="00B83A7C"/>
    <w:rsid w:val="00B83B4F"/>
    <w:rsid w:val="00B84518"/>
    <w:rsid w:val="00B85BF3"/>
    <w:rsid w:val="00B86628"/>
    <w:rsid w:val="00B86ACA"/>
    <w:rsid w:val="00B87609"/>
    <w:rsid w:val="00B877BF"/>
    <w:rsid w:val="00B8781E"/>
    <w:rsid w:val="00B87EA0"/>
    <w:rsid w:val="00B904CA"/>
    <w:rsid w:val="00B90BC1"/>
    <w:rsid w:val="00B91033"/>
    <w:rsid w:val="00B92651"/>
    <w:rsid w:val="00B92F39"/>
    <w:rsid w:val="00B931B1"/>
    <w:rsid w:val="00B93408"/>
    <w:rsid w:val="00B938DD"/>
    <w:rsid w:val="00B93A35"/>
    <w:rsid w:val="00B94422"/>
    <w:rsid w:val="00B949F9"/>
    <w:rsid w:val="00B94F4E"/>
    <w:rsid w:val="00B95000"/>
    <w:rsid w:val="00B953A9"/>
    <w:rsid w:val="00B955F5"/>
    <w:rsid w:val="00B95C77"/>
    <w:rsid w:val="00B95D7E"/>
    <w:rsid w:val="00B95F3E"/>
    <w:rsid w:val="00B96D0C"/>
    <w:rsid w:val="00B97156"/>
    <w:rsid w:val="00B976A7"/>
    <w:rsid w:val="00BA0334"/>
    <w:rsid w:val="00BA081C"/>
    <w:rsid w:val="00BA1007"/>
    <w:rsid w:val="00BA15EA"/>
    <w:rsid w:val="00BA1BD1"/>
    <w:rsid w:val="00BA1FC8"/>
    <w:rsid w:val="00BA1FD2"/>
    <w:rsid w:val="00BA2010"/>
    <w:rsid w:val="00BA2502"/>
    <w:rsid w:val="00BA3343"/>
    <w:rsid w:val="00BA34D9"/>
    <w:rsid w:val="00BA3728"/>
    <w:rsid w:val="00BA3CD1"/>
    <w:rsid w:val="00BA47BD"/>
    <w:rsid w:val="00BA5DE6"/>
    <w:rsid w:val="00BA6364"/>
    <w:rsid w:val="00BA64AB"/>
    <w:rsid w:val="00BA64D9"/>
    <w:rsid w:val="00BA6595"/>
    <w:rsid w:val="00BA68A1"/>
    <w:rsid w:val="00BA6E0F"/>
    <w:rsid w:val="00BA731C"/>
    <w:rsid w:val="00BA7A57"/>
    <w:rsid w:val="00BB0046"/>
    <w:rsid w:val="00BB01EB"/>
    <w:rsid w:val="00BB0328"/>
    <w:rsid w:val="00BB0527"/>
    <w:rsid w:val="00BB0777"/>
    <w:rsid w:val="00BB11DA"/>
    <w:rsid w:val="00BB1638"/>
    <w:rsid w:val="00BB18BE"/>
    <w:rsid w:val="00BB2453"/>
    <w:rsid w:val="00BB2F9B"/>
    <w:rsid w:val="00BB3315"/>
    <w:rsid w:val="00BB35AC"/>
    <w:rsid w:val="00BB3625"/>
    <w:rsid w:val="00BB3A91"/>
    <w:rsid w:val="00BB4229"/>
    <w:rsid w:val="00BB4242"/>
    <w:rsid w:val="00BB4413"/>
    <w:rsid w:val="00BB4958"/>
    <w:rsid w:val="00BB4A0A"/>
    <w:rsid w:val="00BB4E8E"/>
    <w:rsid w:val="00BB4FDD"/>
    <w:rsid w:val="00BB5414"/>
    <w:rsid w:val="00BB5B65"/>
    <w:rsid w:val="00BB77A6"/>
    <w:rsid w:val="00BC0EA2"/>
    <w:rsid w:val="00BC1E04"/>
    <w:rsid w:val="00BC2183"/>
    <w:rsid w:val="00BC2564"/>
    <w:rsid w:val="00BC278C"/>
    <w:rsid w:val="00BC2E24"/>
    <w:rsid w:val="00BC3A05"/>
    <w:rsid w:val="00BC52E8"/>
    <w:rsid w:val="00BC5B70"/>
    <w:rsid w:val="00BC5E05"/>
    <w:rsid w:val="00BC64AB"/>
    <w:rsid w:val="00BC7555"/>
    <w:rsid w:val="00BC7780"/>
    <w:rsid w:val="00BC7B7B"/>
    <w:rsid w:val="00BC7BC0"/>
    <w:rsid w:val="00BD0DDD"/>
    <w:rsid w:val="00BD0FF0"/>
    <w:rsid w:val="00BD1037"/>
    <w:rsid w:val="00BD1609"/>
    <w:rsid w:val="00BD1620"/>
    <w:rsid w:val="00BD16F0"/>
    <w:rsid w:val="00BD21FA"/>
    <w:rsid w:val="00BD33E9"/>
    <w:rsid w:val="00BD3AB7"/>
    <w:rsid w:val="00BD48ED"/>
    <w:rsid w:val="00BD557E"/>
    <w:rsid w:val="00BD5993"/>
    <w:rsid w:val="00BD5AB7"/>
    <w:rsid w:val="00BD5C9D"/>
    <w:rsid w:val="00BD5E20"/>
    <w:rsid w:val="00BD60F4"/>
    <w:rsid w:val="00BD611F"/>
    <w:rsid w:val="00BD698F"/>
    <w:rsid w:val="00BD7434"/>
    <w:rsid w:val="00BD7B6A"/>
    <w:rsid w:val="00BE046A"/>
    <w:rsid w:val="00BE1963"/>
    <w:rsid w:val="00BE25A7"/>
    <w:rsid w:val="00BE276C"/>
    <w:rsid w:val="00BE3420"/>
    <w:rsid w:val="00BE3E9D"/>
    <w:rsid w:val="00BE3F88"/>
    <w:rsid w:val="00BE4863"/>
    <w:rsid w:val="00BE4B55"/>
    <w:rsid w:val="00BE53E3"/>
    <w:rsid w:val="00BE61F4"/>
    <w:rsid w:val="00BE6554"/>
    <w:rsid w:val="00BE665A"/>
    <w:rsid w:val="00BE7502"/>
    <w:rsid w:val="00BE7738"/>
    <w:rsid w:val="00BF00FD"/>
    <w:rsid w:val="00BF0342"/>
    <w:rsid w:val="00BF040B"/>
    <w:rsid w:val="00BF070F"/>
    <w:rsid w:val="00BF0DD3"/>
    <w:rsid w:val="00BF110C"/>
    <w:rsid w:val="00BF164B"/>
    <w:rsid w:val="00BF1741"/>
    <w:rsid w:val="00BF17EE"/>
    <w:rsid w:val="00BF1948"/>
    <w:rsid w:val="00BF1B0D"/>
    <w:rsid w:val="00BF291C"/>
    <w:rsid w:val="00BF3209"/>
    <w:rsid w:val="00BF38D3"/>
    <w:rsid w:val="00BF51F9"/>
    <w:rsid w:val="00BF5E84"/>
    <w:rsid w:val="00BF5F8D"/>
    <w:rsid w:val="00BF70F8"/>
    <w:rsid w:val="00BF73D1"/>
    <w:rsid w:val="00BF779C"/>
    <w:rsid w:val="00C00458"/>
    <w:rsid w:val="00C00491"/>
    <w:rsid w:val="00C01B65"/>
    <w:rsid w:val="00C02886"/>
    <w:rsid w:val="00C02BD4"/>
    <w:rsid w:val="00C02CD1"/>
    <w:rsid w:val="00C0335B"/>
    <w:rsid w:val="00C03464"/>
    <w:rsid w:val="00C03608"/>
    <w:rsid w:val="00C03B6F"/>
    <w:rsid w:val="00C03C0E"/>
    <w:rsid w:val="00C046C7"/>
    <w:rsid w:val="00C0524A"/>
    <w:rsid w:val="00C05749"/>
    <w:rsid w:val="00C05D8C"/>
    <w:rsid w:val="00C05F93"/>
    <w:rsid w:val="00C062F1"/>
    <w:rsid w:val="00C0709E"/>
    <w:rsid w:val="00C07266"/>
    <w:rsid w:val="00C07CA7"/>
    <w:rsid w:val="00C07D9E"/>
    <w:rsid w:val="00C100CA"/>
    <w:rsid w:val="00C1121A"/>
    <w:rsid w:val="00C11C11"/>
    <w:rsid w:val="00C11EFB"/>
    <w:rsid w:val="00C12B61"/>
    <w:rsid w:val="00C12F10"/>
    <w:rsid w:val="00C13190"/>
    <w:rsid w:val="00C14222"/>
    <w:rsid w:val="00C147FB"/>
    <w:rsid w:val="00C149E6"/>
    <w:rsid w:val="00C14A13"/>
    <w:rsid w:val="00C14A8C"/>
    <w:rsid w:val="00C14C4D"/>
    <w:rsid w:val="00C14D3E"/>
    <w:rsid w:val="00C1583D"/>
    <w:rsid w:val="00C165C6"/>
    <w:rsid w:val="00C169A9"/>
    <w:rsid w:val="00C16CE9"/>
    <w:rsid w:val="00C17D97"/>
    <w:rsid w:val="00C17F95"/>
    <w:rsid w:val="00C20334"/>
    <w:rsid w:val="00C20A68"/>
    <w:rsid w:val="00C20D09"/>
    <w:rsid w:val="00C22F4C"/>
    <w:rsid w:val="00C23339"/>
    <w:rsid w:val="00C238A8"/>
    <w:rsid w:val="00C239F5"/>
    <w:rsid w:val="00C24043"/>
    <w:rsid w:val="00C253E1"/>
    <w:rsid w:val="00C257B4"/>
    <w:rsid w:val="00C25A5F"/>
    <w:rsid w:val="00C25AFD"/>
    <w:rsid w:val="00C25D51"/>
    <w:rsid w:val="00C26D26"/>
    <w:rsid w:val="00C270C0"/>
    <w:rsid w:val="00C27308"/>
    <w:rsid w:val="00C27579"/>
    <w:rsid w:val="00C2776B"/>
    <w:rsid w:val="00C3035A"/>
    <w:rsid w:val="00C305FD"/>
    <w:rsid w:val="00C309F9"/>
    <w:rsid w:val="00C30DEF"/>
    <w:rsid w:val="00C3124F"/>
    <w:rsid w:val="00C3126C"/>
    <w:rsid w:val="00C324A0"/>
    <w:rsid w:val="00C328F7"/>
    <w:rsid w:val="00C32C37"/>
    <w:rsid w:val="00C32E03"/>
    <w:rsid w:val="00C337ED"/>
    <w:rsid w:val="00C33BD1"/>
    <w:rsid w:val="00C3434C"/>
    <w:rsid w:val="00C35093"/>
    <w:rsid w:val="00C357C8"/>
    <w:rsid w:val="00C35946"/>
    <w:rsid w:val="00C36089"/>
    <w:rsid w:val="00C36759"/>
    <w:rsid w:val="00C367DA"/>
    <w:rsid w:val="00C36DAF"/>
    <w:rsid w:val="00C37916"/>
    <w:rsid w:val="00C4050B"/>
    <w:rsid w:val="00C41409"/>
    <w:rsid w:val="00C41BF8"/>
    <w:rsid w:val="00C42351"/>
    <w:rsid w:val="00C42DBB"/>
    <w:rsid w:val="00C42E18"/>
    <w:rsid w:val="00C4343F"/>
    <w:rsid w:val="00C43764"/>
    <w:rsid w:val="00C438CE"/>
    <w:rsid w:val="00C43EA6"/>
    <w:rsid w:val="00C43FE2"/>
    <w:rsid w:val="00C44085"/>
    <w:rsid w:val="00C453BD"/>
    <w:rsid w:val="00C4554F"/>
    <w:rsid w:val="00C45744"/>
    <w:rsid w:val="00C45D1E"/>
    <w:rsid w:val="00C470C0"/>
    <w:rsid w:val="00C47198"/>
    <w:rsid w:val="00C47F69"/>
    <w:rsid w:val="00C508B0"/>
    <w:rsid w:val="00C517C7"/>
    <w:rsid w:val="00C52453"/>
    <w:rsid w:val="00C526B5"/>
    <w:rsid w:val="00C52B08"/>
    <w:rsid w:val="00C5354E"/>
    <w:rsid w:val="00C535A7"/>
    <w:rsid w:val="00C5373F"/>
    <w:rsid w:val="00C53F0F"/>
    <w:rsid w:val="00C54B69"/>
    <w:rsid w:val="00C55080"/>
    <w:rsid w:val="00C5550A"/>
    <w:rsid w:val="00C5585B"/>
    <w:rsid w:val="00C5632A"/>
    <w:rsid w:val="00C56DE2"/>
    <w:rsid w:val="00C5739F"/>
    <w:rsid w:val="00C57413"/>
    <w:rsid w:val="00C57C11"/>
    <w:rsid w:val="00C60416"/>
    <w:rsid w:val="00C611AB"/>
    <w:rsid w:val="00C615D7"/>
    <w:rsid w:val="00C61660"/>
    <w:rsid w:val="00C61E8C"/>
    <w:rsid w:val="00C61F0D"/>
    <w:rsid w:val="00C61FAB"/>
    <w:rsid w:val="00C6280E"/>
    <w:rsid w:val="00C62D7C"/>
    <w:rsid w:val="00C6377F"/>
    <w:rsid w:val="00C63B61"/>
    <w:rsid w:val="00C640F0"/>
    <w:rsid w:val="00C64753"/>
    <w:rsid w:val="00C64956"/>
    <w:rsid w:val="00C64A37"/>
    <w:rsid w:val="00C653FD"/>
    <w:rsid w:val="00C657A4"/>
    <w:rsid w:val="00C65E75"/>
    <w:rsid w:val="00C668E6"/>
    <w:rsid w:val="00C71312"/>
    <w:rsid w:val="00C72154"/>
    <w:rsid w:val="00C72BC9"/>
    <w:rsid w:val="00C72BCA"/>
    <w:rsid w:val="00C72E48"/>
    <w:rsid w:val="00C73420"/>
    <w:rsid w:val="00C7351A"/>
    <w:rsid w:val="00C7355D"/>
    <w:rsid w:val="00C73B74"/>
    <w:rsid w:val="00C73C1A"/>
    <w:rsid w:val="00C74B1E"/>
    <w:rsid w:val="00C74DF1"/>
    <w:rsid w:val="00C7566D"/>
    <w:rsid w:val="00C756A9"/>
    <w:rsid w:val="00C76782"/>
    <w:rsid w:val="00C77085"/>
    <w:rsid w:val="00C77C35"/>
    <w:rsid w:val="00C80674"/>
    <w:rsid w:val="00C809B3"/>
    <w:rsid w:val="00C80E8E"/>
    <w:rsid w:val="00C80F9F"/>
    <w:rsid w:val="00C814A5"/>
    <w:rsid w:val="00C81CFC"/>
    <w:rsid w:val="00C8264C"/>
    <w:rsid w:val="00C83236"/>
    <w:rsid w:val="00C83559"/>
    <w:rsid w:val="00C83706"/>
    <w:rsid w:val="00C84EEC"/>
    <w:rsid w:val="00C85552"/>
    <w:rsid w:val="00C8623F"/>
    <w:rsid w:val="00C86423"/>
    <w:rsid w:val="00C86575"/>
    <w:rsid w:val="00C8718F"/>
    <w:rsid w:val="00C8725D"/>
    <w:rsid w:val="00C87898"/>
    <w:rsid w:val="00C90AC5"/>
    <w:rsid w:val="00C90B2C"/>
    <w:rsid w:val="00C90DE5"/>
    <w:rsid w:val="00C924ED"/>
    <w:rsid w:val="00C934C1"/>
    <w:rsid w:val="00C938E4"/>
    <w:rsid w:val="00C93E58"/>
    <w:rsid w:val="00C9453D"/>
    <w:rsid w:val="00C94600"/>
    <w:rsid w:val="00C9474C"/>
    <w:rsid w:val="00C94B85"/>
    <w:rsid w:val="00C95929"/>
    <w:rsid w:val="00C95B36"/>
    <w:rsid w:val="00C95C29"/>
    <w:rsid w:val="00C95C3E"/>
    <w:rsid w:val="00C95D97"/>
    <w:rsid w:val="00C96060"/>
    <w:rsid w:val="00C96245"/>
    <w:rsid w:val="00C9628B"/>
    <w:rsid w:val="00C96447"/>
    <w:rsid w:val="00C9651A"/>
    <w:rsid w:val="00C96A5B"/>
    <w:rsid w:val="00C96EDD"/>
    <w:rsid w:val="00CA0165"/>
    <w:rsid w:val="00CA0181"/>
    <w:rsid w:val="00CA01B6"/>
    <w:rsid w:val="00CA0D48"/>
    <w:rsid w:val="00CA0FAE"/>
    <w:rsid w:val="00CA1D1D"/>
    <w:rsid w:val="00CA1E9B"/>
    <w:rsid w:val="00CA273F"/>
    <w:rsid w:val="00CA2A55"/>
    <w:rsid w:val="00CA2B82"/>
    <w:rsid w:val="00CA2DAB"/>
    <w:rsid w:val="00CA3123"/>
    <w:rsid w:val="00CA3268"/>
    <w:rsid w:val="00CA3506"/>
    <w:rsid w:val="00CA381B"/>
    <w:rsid w:val="00CA57C0"/>
    <w:rsid w:val="00CA582D"/>
    <w:rsid w:val="00CA5B73"/>
    <w:rsid w:val="00CA60C0"/>
    <w:rsid w:val="00CA6690"/>
    <w:rsid w:val="00CA66B3"/>
    <w:rsid w:val="00CB00DA"/>
    <w:rsid w:val="00CB0297"/>
    <w:rsid w:val="00CB0432"/>
    <w:rsid w:val="00CB04BD"/>
    <w:rsid w:val="00CB0D8A"/>
    <w:rsid w:val="00CB14BD"/>
    <w:rsid w:val="00CB1910"/>
    <w:rsid w:val="00CB1A6B"/>
    <w:rsid w:val="00CB1A99"/>
    <w:rsid w:val="00CB292A"/>
    <w:rsid w:val="00CB2C07"/>
    <w:rsid w:val="00CB3C03"/>
    <w:rsid w:val="00CB3D53"/>
    <w:rsid w:val="00CB3F29"/>
    <w:rsid w:val="00CB4E41"/>
    <w:rsid w:val="00CB5963"/>
    <w:rsid w:val="00CB6647"/>
    <w:rsid w:val="00CB6A8B"/>
    <w:rsid w:val="00CB7D88"/>
    <w:rsid w:val="00CB7F45"/>
    <w:rsid w:val="00CC0DB2"/>
    <w:rsid w:val="00CC198D"/>
    <w:rsid w:val="00CC1BD3"/>
    <w:rsid w:val="00CC3574"/>
    <w:rsid w:val="00CC3BA3"/>
    <w:rsid w:val="00CC41D7"/>
    <w:rsid w:val="00CC430A"/>
    <w:rsid w:val="00CC4473"/>
    <w:rsid w:val="00CC4750"/>
    <w:rsid w:val="00CC5284"/>
    <w:rsid w:val="00CC5540"/>
    <w:rsid w:val="00CC5C5F"/>
    <w:rsid w:val="00CC5F28"/>
    <w:rsid w:val="00CC6275"/>
    <w:rsid w:val="00CC6297"/>
    <w:rsid w:val="00CC66B3"/>
    <w:rsid w:val="00CC6897"/>
    <w:rsid w:val="00CC6A2F"/>
    <w:rsid w:val="00CD0247"/>
    <w:rsid w:val="00CD076F"/>
    <w:rsid w:val="00CD08B2"/>
    <w:rsid w:val="00CD095B"/>
    <w:rsid w:val="00CD0BE9"/>
    <w:rsid w:val="00CD0D89"/>
    <w:rsid w:val="00CD1CD1"/>
    <w:rsid w:val="00CD1E40"/>
    <w:rsid w:val="00CD21BA"/>
    <w:rsid w:val="00CD2986"/>
    <w:rsid w:val="00CD2B5A"/>
    <w:rsid w:val="00CD3AC7"/>
    <w:rsid w:val="00CD3BCC"/>
    <w:rsid w:val="00CD3C79"/>
    <w:rsid w:val="00CD443F"/>
    <w:rsid w:val="00CD4A49"/>
    <w:rsid w:val="00CD4FA5"/>
    <w:rsid w:val="00CD54B7"/>
    <w:rsid w:val="00CD5B64"/>
    <w:rsid w:val="00CD6324"/>
    <w:rsid w:val="00CD78AA"/>
    <w:rsid w:val="00CD79E4"/>
    <w:rsid w:val="00CD7DA1"/>
    <w:rsid w:val="00CE04A3"/>
    <w:rsid w:val="00CE090E"/>
    <w:rsid w:val="00CE0924"/>
    <w:rsid w:val="00CE1075"/>
    <w:rsid w:val="00CE1252"/>
    <w:rsid w:val="00CE1C06"/>
    <w:rsid w:val="00CE1EA3"/>
    <w:rsid w:val="00CE2075"/>
    <w:rsid w:val="00CE2658"/>
    <w:rsid w:val="00CE36C7"/>
    <w:rsid w:val="00CE3DDF"/>
    <w:rsid w:val="00CE42E1"/>
    <w:rsid w:val="00CE4B63"/>
    <w:rsid w:val="00CE4BCC"/>
    <w:rsid w:val="00CE5493"/>
    <w:rsid w:val="00CE5687"/>
    <w:rsid w:val="00CE5A1F"/>
    <w:rsid w:val="00CE5FD1"/>
    <w:rsid w:val="00CE650A"/>
    <w:rsid w:val="00CE7735"/>
    <w:rsid w:val="00CE7D59"/>
    <w:rsid w:val="00CF05DC"/>
    <w:rsid w:val="00CF155D"/>
    <w:rsid w:val="00CF16C1"/>
    <w:rsid w:val="00CF16E0"/>
    <w:rsid w:val="00CF1F0F"/>
    <w:rsid w:val="00CF2827"/>
    <w:rsid w:val="00CF2AD9"/>
    <w:rsid w:val="00CF3AF2"/>
    <w:rsid w:val="00CF3E51"/>
    <w:rsid w:val="00CF4682"/>
    <w:rsid w:val="00CF50C8"/>
    <w:rsid w:val="00CF51E3"/>
    <w:rsid w:val="00CF558D"/>
    <w:rsid w:val="00CF5AA5"/>
    <w:rsid w:val="00CF7797"/>
    <w:rsid w:val="00CF7B2C"/>
    <w:rsid w:val="00CF7DAE"/>
    <w:rsid w:val="00D0058F"/>
    <w:rsid w:val="00D0129E"/>
    <w:rsid w:val="00D02349"/>
    <w:rsid w:val="00D02633"/>
    <w:rsid w:val="00D033BC"/>
    <w:rsid w:val="00D03831"/>
    <w:rsid w:val="00D04405"/>
    <w:rsid w:val="00D0440C"/>
    <w:rsid w:val="00D05AD0"/>
    <w:rsid w:val="00D06DDE"/>
    <w:rsid w:val="00D074A9"/>
    <w:rsid w:val="00D0792C"/>
    <w:rsid w:val="00D07980"/>
    <w:rsid w:val="00D079D5"/>
    <w:rsid w:val="00D10075"/>
    <w:rsid w:val="00D100FC"/>
    <w:rsid w:val="00D104CD"/>
    <w:rsid w:val="00D106D5"/>
    <w:rsid w:val="00D10950"/>
    <w:rsid w:val="00D111D3"/>
    <w:rsid w:val="00D11706"/>
    <w:rsid w:val="00D11BA5"/>
    <w:rsid w:val="00D12CF6"/>
    <w:rsid w:val="00D13643"/>
    <w:rsid w:val="00D13FEA"/>
    <w:rsid w:val="00D142A7"/>
    <w:rsid w:val="00D1476E"/>
    <w:rsid w:val="00D1583D"/>
    <w:rsid w:val="00D16492"/>
    <w:rsid w:val="00D16BD0"/>
    <w:rsid w:val="00D1770B"/>
    <w:rsid w:val="00D178D3"/>
    <w:rsid w:val="00D17909"/>
    <w:rsid w:val="00D17C47"/>
    <w:rsid w:val="00D17C4C"/>
    <w:rsid w:val="00D2011F"/>
    <w:rsid w:val="00D20575"/>
    <w:rsid w:val="00D214DC"/>
    <w:rsid w:val="00D21E5F"/>
    <w:rsid w:val="00D223F9"/>
    <w:rsid w:val="00D226D3"/>
    <w:rsid w:val="00D22974"/>
    <w:rsid w:val="00D22C7F"/>
    <w:rsid w:val="00D23248"/>
    <w:rsid w:val="00D233CE"/>
    <w:rsid w:val="00D23624"/>
    <w:rsid w:val="00D23634"/>
    <w:rsid w:val="00D23697"/>
    <w:rsid w:val="00D23E93"/>
    <w:rsid w:val="00D2445F"/>
    <w:rsid w:val="00D24868"/>
    <w:rsid w:val="00D2493B"/>
    <w:rsid w:val="00D24DCA"/>
    <w:rsid w:val="00D24DD0"/>
    <w:rsid w:val="00D25444"/>
    <w:rsid w:val="00D2545D"/>
    <w:rsid w:val="00D27046"/>
    <w:rsid w:val="00D27417"/>
    <w:rsid w:val="00D27431"/>
    <w:rsid w:val="00D302B7"/>
    <w:rsid w:val="00D30F3A"/>
    <w:rsid w:val="00D31253"/>
    <w:rsid w:val="00D31709"/>
    <w:rsid w:val="00D31C48"/>
    <w:rsid w:val="00D32358"/>
    <w:rsid w:val="00D328E7"/>
    <w:rsid w:val="00D329D4"/>
    <w:rsid w:val="00D33066"/>
    <w:rsid w:val="00D337FE"/>
    <w:rsid w:val="00D34331"/>
    <w:rsid w:val="00D3540B"/>
    <w:rsid w:val="00D35974"/>
    <w:rsid w:val="00D35D7E"/>
    <w:rsid w:val="00D37466"/>
    <w:rsid w:val="00D376AC"/>
    <w:rsid w:val="00D377AF"/>
    <w:rsid w:val="00D37F22"/>
    <w:rsid w:val="00D40671"/>
    <w:rsid w:val="00D4093E"/>
    <w:rsid w:val="00D40C9E"/>
    <w:rsid w:val="00D4158F"/>
    <w:rsid w:val="00D41B45"/>
    <w:rsid w:val="00D424F9"/>
    <w:rsid w:val="00D42599"/>
    <w:rsid w:val="00D4268E"/>
    <w:rsid w:val="00D42D6C"/>
    <w:rsid w:val="00D42DBB"/>
    <w:rsid w:val="00D43B06"/>
    <w:rsid w:val="00D440ED"/>
    <w:rsid w:val="00D447F6"/>
    <w:rsid w:val="00D44D14"/>
    <w:rsid w:val="00D45AB2"/>
    <w:rsid w:val="00D45BEC"/>
    <w:rsid w:val="00D45CCF"/>
    <w:rsid w:val="00D45DB7"/>
    <w:rsid w:val="00D5007B"/>
    <w:rsid w:val="00D50833"/>
    <w:rsid w:val="00D50E88"/>
    <w:rsid w:val="00D51415"/>
    <w:rsid w:val="00D515B0"/>
    <w:rsid w:val="00D51FF9"/>
    <w:rsid w:val="00D5247A"/>
    <w:rsid w:val="00D52F14"/>
    <w:rsid w:val="00D551B4"/>
    <w:rsid w:val="00D553FD"/>
    <w:rsid w:val="00D55445"/>
    <w:rsid w:val="00D560B3"/>
    <w:rsid w:val="00D563C2"/>
    <w:rsid w:val="00D56F7B"/>
    <w:rsid w:val="00D57295"/>
    <w:rsid w:val="00D577DE"/>
    <w:rsid w:val="00D60889"/>
    <w:rsid w:val="00D609D5"/>
    <w:rsid w:val="00D60F3B"/>
    <w:rsid w:val="00D619FF"/>
    <w:rsid w:val="00D626FA"/>
    <w:rsid w:val="00D62AA2"/>
    <w:rsid w:val="00D62C07"/>
    <w:rsid w:val="00D62C13"/>
    <w:rsid w:val="00D63AC0"/>
    <w:rsid w:val="00D644CF"/>
    <w:rsid w:val="00D64DD6"/>
    <w:rsid w:val="00D65DE4"/>
    <w:rsid w:val="00D66FD9"/>
    <w:rsid w:val="00D70B3E"/>
    <w:rsid w:val="00D70BD7"/>
    <w:rsid w:val="00D70C5E"/>
    <w:rsid w:val="00D719FB"/>
    <w:rsid w:val="00D723B4"/>
    <w:rsid w:val="00D72809"/>
    <w:rsid w:val="00D72E4A"/>
    <w:rsid w:val="00D72F21"/>
    <w:rsid w:val="00D73B71"/>
    <w:rsid w:val="00D74254"/>
    <w:rsid w:val="00D7426C"/>
    <w:rsid w:val="00D75693"/>
    <w:rsid w:val="00D757C9"/>
    <w:rsid w:val="00D7760F"/>
    <w:rsid w:val="00D77709"/>
    <w:rsid w:val="00D805FC"/>
    <w:rsid w:val="00D8089F"/>
    <w:rsid w:val="00D80F5F"/>
    <w:rsid w:val="00D820B1"/>
    <w:rsid w:val="00D82132"/>
    <w:rsid w:val="00D8513B"/>
    <w:rsid w:val="00D86407"/>
    <w:rsid w:val="00D86721"/>
    <w:rsid w:val="00D868D6"/>
    <w:rsid w:val="00D87A1B"/>
    <w:rsid w:val="00D90870"/>
    <w:rsid w:val="00D90C33"/>
    <w:rsid w:val="00D90E9A"/>
    <w:rsid w:val="00D9105D"/>
    <w:rsid w:val="00D91CFC"/>
    <w:rsid w:val="00D91DE9"/>
    <w:rsid w:val="00D9227D"/>
    <w:rsid w:val="00D9263F"/>
    <w:rsid w:val="00D929B1"/>
    <w:rsid w:val="00D92B24"/>
    <w:rsid w:val="00D931BC"/>
    <w:rsid w:val="00D93278"/>
    <w:rsid w:val="00D93367"/>
    <w:rsid w:val="00D93492"/>
    <w:rsid w:val="00D937AC"/>
    <w:rsid w:val="00D940AC"/>
    <w:rsid w:val="00D943FE"/>
    <w:rsid w:val="00D950C8"/>
    <w:rsid w:val="00D95707"/>
    <w:rsid w:val="00D95963"/>
    <w:rsid w:val="00D95A9D"/>
    <w:rsid w:val="00D96DFA"/>
    <w:rsid w:val="00D97210"/>
    <w:rsid w:val="00D97C7F"/>
    <w:rsid w:val="00DA0292"/>
    <w:rsid w:val="00DA04CF"/>
    <w:rsid w:val="00DA0762"/>
    <w:rsid w:val="00DA092F"/>
    <w:rsid w:val="00DA1490"/>
    <w:rsid w:val="00DA182B"/>
    <w:rsid w:val="00DA1B63"/>
    <w:rsid w:val="00DA1E6C"/>
    <w:rsid w:val="00DA22DE"/>
    <w:rsid w:val="00DA2B3F"/>
    <w:rsid w:val="00DA2F6E"/>
    <w:rsid w:val="00DA3F93"/>
    <w:rsid w:val="00DA44CC"/>
    <w:rsid w:val="00DA5E2A"/>
    <w:rsid w:val="00DA62B0"/>
    <w:rsid w:val="00DA7664"/>
    <w:rsid w:val="00DA782B"/>
    <w:rsid w:val="00DA784B"/>
    <w:rsid w:val="00DB0026"/>
    <w:rsid w:val="00DB0460"/>
    <w:rsid w:val="00DB096E"/>
    <w:rsid w:val="00DB0975"/>
    <w:rsid w:val="00DB1770"/>
    <w:rsid w:val="00DB23CB"/>
    <w:rsid w:val="00DB2CFB"/>
    <w:rsid w:val="00DB2ED0"/>
    <w:rsid w:val="00DB31D1"/>
    <w:rsid w:val="00DB36F2"/>
    <w:rsid w:val="00DB3857"/>
    <w:rsid w:val="00DB4794"/>
    <w:rsid w:val="00DB4E15"/>
    <w:rsid w:val="00DB5945"/>
    <w:rsid w:val="00DB638D"/>
    <w:rsid w:val="00DB66B9"/>
    <w:rsid w:val="00DB6C46"/>
    <w:rsid w:val="00DB771B"/>
    <w:rsid w:val="00DB7A2F"/>
    <w:rsid w:val="00DC0112"/>
    <w:rsid w:val="00DC08B0"/>
    <w:rsid w:val="00DC0EE7"/>
    <w:rsid w:val="00DC2F87"/>
    <w:rsid w:val="00DC360F"/>
    <w:rsid w:val="00DC43FD"/>
    <w:rsid w:val="00DC49E1"/>
    <w:rsid w:val="00DC4E8F"/>
    <w:rsid w:val="00DC5047"/>
    <w:rsid w:val="00DC54DF"/>
    <w:rsid w:val="00DC61DE"/>
    <w:rsid w:val="00DC6219"/>
    <w:rsid w:val="00DC7245"/>
    <w:rsid w:val="00DC776E"/>
    <w:rsid w:val="00DC7964"/>
    <w:rsid w:val="00DC7D48"/>
    <w:rsid w:val="00DC7D90"/>
    <w:rsid w:val="00DD0398"/>
    <w:rsid w:val="00DD07A4"/>
    <w:rsid w:val="00DD1339"/>
    <w:rsid w:val="00DD1CB0"/>
    <w:rsid w:val="00DD1FDD"/>
    <w:rsid w:val="00DD203F"/>
    <w:rsid w:val="00DD25B0"/>
    <w:rsid w:val="00DD282B"/>
    <w:rsid w:val="00DD4671"/>
    <w:rsid w:val="00DD4788"/>
    <w:rsid w:val="00DD4D2C"/>
    <w:rsid w:val="00DD4E0C"/>
    <w:rsid w:val="00DD592F"/>
    <w:rsid w:val="00DD5B8E"/>
    <w:rsid w:val="00DD6B31"/>
    <w:rsid w:val="00DD79DD"/>
    <w:rsid w:val="00DD7D9D"/>
    <w:rsid w:val="00DD7F58"/>
    <w:rsid w:val="00DE03F7"/>
    <w:rsid w:val="00DE099B"/>
    <w:rsid w:val="00DE222A"/>
    <w:rsid w:val="00DE2298"/>
    <w:rsid w:val="00DE2444"/>
    <w:rsid w:val="00DE29B4"/>
    <w:rsid w:val="00DE2E19"/>
    <w:rsid w:val="00DE3EDF"/>
    <w:rsid w:val="00DE3F12"/>
    <w:rsid w:val="00DE431E"/>
    <w:rsid w:val="00DE4F4B"/>
    <w:rsid w:val="00DE50C1"/>
    <w:rsid w:val="00DE5172"/>
    <w:rsid w:val="00DE54A5"/>
    <w:rsid w:val="00DE561B"/>
    <w:rsid w:val="00DE6135"/>
    <w:rsid w:val="00DE65A6"/>
    <w:rsid w:val="00DE6B39"/>
    <w:rsid w:val="00DE6BED"/>
    <w:rsid w:val="00DE6BF6"/>
    <w:rsid w:val="00DE6E6C"/>
    <w:rsid w:val="00DE7FC9"/>
    <w:rsid w:val="00DF0B2A"/>
    <w:rsid w:val="00DF154E"/>
    <w:rsid w:val="00DF15EA"/>
    <w:rsid w:val="00DF1612"/>
    <w:rsid w:val="00DF1759"/>
    <w:rsid w:val="00DF283A"/>
    <w:rsid w:val="00DF35FF"/>
    <w:rsid w:val="00DF3887"/>
    <w:rsid w:val="00DF3931"/>
    <w:rsid w:val="00DF3B39"/>
    <w:rsid w:val="00DF3D70"/>
    <w:rsid w:val="00DF3FC6"/>
    <w:rsid w:val="00DF494E"/>
    <w:rsid w:val="00DF4B29"/>
    <w:rsid w:val="00DF4C67"/>
    <w:rsid w:val="00DF5414"/>
    <w:rsid w:val="00DF5A14"/>
    <w:rsid w:val="00DF6687"/>
    <w:rsid w:val="00DF7230"/>
    <w:rsid w:val="00DF755A"/>
    <w:rsid w:val="00DF75AF"/>
    <w:rsid w:val="00DF7CE4"/>
    <w:rsid w:val="00E00023"/>
    <w:rsid w:val="00E000E9"/>
    <w:rsid w:val="00E007A5"/>
    <w:rsid w:val="00E00827"/>
    <w:rsid w:val="00E00A1F"/>
    <w:rsid w:val="00E00B6F"/>
    <w:rsid w:val="00E01E18"/>
    <w:rsid w:val="00E027EE"/>
    <w:rsid w:val="00E02AF9"/>
    <w:rsid w:val="00E02F3A"/>
    <w:rsid w:val="00E04290"/>
    <w:rsid w:val="00E04347"/>
    <w:rsid w:val="00E051E0"/>
    <w:rsid w:val="00E05C48"/>
    <w:rsid w:val="00E05D6F"/>
    <w:rsid w:val="00E06609"/>
    <w:rsid w:val="00E06770"/>
    <w:rsid w:val="00E06CC9"/>
    <w:rsid w:val="00E07390"/>
    <w:rsid w:val="00E07B74"/>
    <w:rsid w:val="00E10520"/>
    <w:rsid w:val="00E10737"/>
    <w:rsid w:val="00E10EDB"/>
    <w:rsid w:val="00E112F9"/>
    <w:rsid w:val="00E11460"/>
    <w:rsid w:val="00E115F3"/>
    <w:rsid w:val="00E119B6"/>
    <w:rsid w:val="00E11D0E"/>
    <w:rsid w:val="00E11EF4"/>
    <w:rsid w:val="00E12272"/>
    <w:rsid w:val="00E12B09"/>
    <w:rsid w:val="00E12D94"/>
    <w:rsid w:val="00E131B7"/>
    <w:rsid w:val="00E1352F"/>
    <w:rsid w:val="00E135B1"/>
    <w:rsid w:val="00E1462F"/>
    <w:rsid w:val="00E150E3"/>
    <w:rsid w:val="00E15366"/>
    <w:rsid w:val="00E156FD"/>
    <w:rsid w:val="00E158A6"/>
    <w:rsid w:val="00E15940"/>
    <w:rsid w:val="00E16915"/>
    <w:rsid w:val="00E16946"/>
    <w:rsid w:val="00E16E64"/>
    <w:rsid w:val="00E17BEE"/>
    <w:rsid w:val="00E203E0"/>
    <w:rsid w:val="00E2109C"/>
    <w:rsid w:val="00E2120D"/>
    <w:rsid w:val="00E21641"/>
    <w:rsid w:val="00E21827"/>
    <w:rsid w:val="00E219AB"/>
    <w:rsid w:val="00E22641"/>
    <w:rsid w:val="00E22C26"/>
    <w:rsid w:val="00E23249"/>
    <w:rsid w:val="00E23A97"/>
    <w:rsid w:val="00E24207"/>
    <w:rsid w:val="00E249B4"/>
    <w:rsid w:val="00E24FAB"/>
    <w:rsid w:val="00E26184"/>
    <w:rsid w:val="00E26359"/>
    <w:rsid w:val="00E265AF"/>
    <w:rsid w:val="00E26A36"/>
    <w:rsid w:val="00E27A3D"/>
    <w:rsid w:val="00E27EF8"/>
    <w:rsid w:val="00E27F6D"/>
    <w:rsid w:val="00E303BB"/>
    <w:rsid w:val="00E304BD"/>
    <w:rsid w:val="00E313F4"/>
    <w:rsid w:val="00E3178B"/>
    <w:rsid w:val="00E31C36"/>
    <w:rsid w:val="00E329B1"/>
    <w:rsid w:val="00E32F44"/>
    <w:rsid w:val="00E331CB"/>
    <w:rsid w:val="00E34BA4"/>
    <w:rsid w:val="00E34FD0"/>
    <w:rsid w:val="00E365BD"/>
    <w:rsid w:val="00E3678B"/>
    <w:rsid w:val="00E36D2B"/>
    <w:rsid w:val="00E37722"/>
    <w:rsid w:val="00E37A2A"/>
    <w:rsid w:val="00E37C58"/>
    <w:rsid w:val="00E4057A"/>
    <w:rsid w:val="00E409DC"/>
    <w:rsid w:val="00E41B52"/>
    <w:rsid w:val="00E42722"/>
    <w:rsid w:val="00E429DB"/>
    <w:rsid w:val="00E42B20"/>
    <w:rsid w:val="00E435C1"/>
    <w:rsid w:val="00E43B19"/>
    <w:rsid w:val="00E43CDA"/>
    <w:rsid w:val="00E44544"/>
    <w:rsid w:val="00E454B4"/>
    <w:rsid w:val="00E45930"/>
    <w:rsid w:val="00E46B62"/>
    <w:rsid w:val="00E47842"/>
    <w:rsid w:val="00E519DD"/>
    <w:rsid w:val="00E53724"/>
    <w:rsid w:val="00E5458F"/>
    <w:rsid w:val="00E55CDF"/>
    <w:rsid w:val="00E55D7B"/>
    <w:rsid w:val="00E56407"/>
    <w:rsid w:val="00E56870"/>
    <w:rsid w:val="00E569F8"/>
    <w:rsid w:val="00E56CB7"/>
    <w:rsid w:val="00E56CED"/>
    <w:rsid w:val="00E56FE0"/>
    <w:rsid w:val="00E576F4"/>
    <w:rsid w:val="00E57872"/>
    <w:rsid w:val="00E5790C"/>
    <w:rsid w:val="00E602D4"/>
    <w:rsid w:val="00E60861"/>
    <w:rsid w:val="00E60C92"/>
    <w:rsid w:val="00E610D3"/>
    <w:rsid w:val="00E623A9"/>
    <w:rsid w:val="00E63010"/>
    <w:rsid w:val="00E64913"/>
    <w:rsid w:val="00E65C11"/>
    <w:rsid w:val="00E662A3"/>
    <w:rsid w:val="00E6669A"/>
    <w:rsid w:val="00E666C6"/>
    <w:rsid w:val="00E66D0E"/>
    <w:rsid w:val="00E67DA8"/>
    <w:rsid w:val="00E67F43"/>
    <w:rsid w:val="00E70DA9"/>
    <w:rsid w:val="00E71085"/>
    <w:rsid w:val="00E714BB"/>
    <w:rsid w:val="00E71985"/>
    <w:rsid w:val="00E723C5"/>
    <w:rsid w:val="00E72590"/>
    <w:rsid w:val="00E725CF"/>
    <w:rsid w:val="00E72808"/>
    <w:rsid w:val="00E72D65"/>
    <w:rsid w:val="00E733AD"/>
    <w:rsid w:val="00E7344A"/>
    <w:rsid w:val="00E73757"/>
    <w:rsid w:val="00E73E34"/>
    <w:rsid w:val="00E73FF9"/>
    <w:rsid w:val="00E7447A"/>
    <w:rsid w:val="00E7552D"/>
    <w:rsid w:val="00E7581C"/>
    <w:rsid w:val="00E75C67"/>
    <w:rsid w:val="00E7657D"/>
    <w:rsid w:val="00E76A5F"/>
    <w:rsid w:val="00E76E1B"/>
    <w:rsid w:val="00E82532"/>
    <w:rsid w:val="00E82FF1"/>
    <w:rsid w:val="00E839D8"/>
    <w:rsid w:val="00E83D83"/>
    <w:rsid w:val="00E8498B"/>
    <w:rsid w:val="00E84A34"/>
    <w:rsid w:val="00E85349"/>
    <w:rsid w:val="00E859A1"/>
    <w:rsid w:val="00E867DE"/>
    <w:rsid w:val="00E86B56"/>
    <w:rsid w:val="00E8780E"/>
    <w:rsid w:val="00E87C17"/>
    <w:rsid w:val="00E87CD9"/>
    <w:rsid w:val="00E9051A"/>
    <w:rsid w:val="00E906E9"/>
    <w:rsid w:val="00E90928"/>
    <w:rsid w:val="00E910B5"/>
    <w:rsid w:val="00E9156E"/>
    <w:rsid w:val="00E91869"/>
    <w:rsid w:val="00E91BBC"/>
    <w:rsid w:val="00E91DA3"/>
    <w:rsid w:val="00E91E90"/>
    <w:rsid w:val="00E920B0"/>
    <w:rsid w:val="00E925DE"/>
    <w:rsid w:val="00E92E02"/>
    <w:rsid w:val="00E941E1"/>
    <w:rsid w:val="00E94F13"/>
    <w:rsid w:val="00E94FE0"/>
    <w:rsid w:val="00E95158"/>
    <w:rsid w:val="00E951A6"/>
    <w:rsid w:val="00E95434"/>
    <w:rsid w:val="00E95556"/>
    <w:rsid w:val="00E9583D"/>
    <w:rsid w:val="00E95C1D"/>
    <w:rsid w:val="00E9603E"/>
    <w:rsid w:val="00E960A3"/>
    <w:rsid w:val="00E9610B"/>
    <w:rsid w:val="00E96C59"/>
    <w:rsid w:val="00E97018"/>
    <w:rsid w:val="00E9759B"/>
    <w:rsid w:val="00EA0255"/>
    <w:rsid w:val="00EA03C8"/>
    <w:rsid w:val="00EA0C2E"/>
    <w:rsid w:val="00EA0F79"/>
    <w:rsid w:val="00EA11A6"/>
    <w:rsid w:val="00EA14FD"/>
    <w:rsid w:val="00EA1AC3"/>
    <w:rsid w:val="00EA1F41"/>
    <w:rsid w:val="00EA285D"/>
    <w:rsid w:val="00EA2B39"/>
    <w:rsid w:val="00EA3801"/>
    <w:rsid w:val="00EA3ACA"/>
    <w:rsid w:val="00EA4171"/>
    <w:rsid w:val="00EA4BB8"/>
    <w:rsid w:val="00EA5073"/>
    <w:rsid w:val="00EA50BD"/>
    <w:rsid w:val="00EA5588"/>
    <w:rsid w:val="00EA5D59"/>
    <w:rsid w:val="00EA63B0"/>
    <w:rsid w:val="00EA68A3"/>
    <w:rsid w:val="00EA7356"/>
    <w:rsid w:val="00EA73C4"/>
    <w:rsid w:val="00EA75BD"/>
    <w:rsid w:val="00EA7B3F"/>
    <w:rsid w:val="00EB06E3"/>
    <w:rsid w:val="00EB0AF0"/>
    <w:rsid w:val="00EB1549"/>
    <w:rsid w:val="00EB15F1"/>
    <w:rsid w:val="00EB19FC"/>
    <w:rsid w:val="00EB261C"/>
    <w:rsid w:val="00EB371E"/>
    <w:rsid w:val="00EB5081"/>
    <w:rsid w:val="00EB5399"/>
    <w:rsid w:val="00EB5B86"/>
    <w:rsid w:val="00EB5DF3"/>
    <w:rsid w:val="00EB60E9"/>
    <w:rsid w:val="00EB6273"/>
    <w:rsid w:val="00EB6A5E"/>
    <w:rsid w:val="00EB6BAA"/>
    <w:rsid w:val="00EB7307"/>
    <w:rsid w:val="00EB7510"/>
    <w:rsid w:val="00EB767F"/>
    <w:rsid w:val="00EB76C5"/>
    <w:rsid w:val="00EC03B2"/>
    <w:rsid w:val="00EC077C"/>
    <w:rsid w:val="00EC07B5"/>
    <w:rsid w:val="00EC0E8E"/>
    <w:rsid w:val="00EC0F74"/>
    <w:rsid w:val="00EC0FC9"/>
    <w:rsid w:val="00EC14C5"/>
    <w:rsid w:val="00EC165F"/>
    <w:rsid w:val="00EC17F3"/>
    <w:rsid w:val="00EC1ADE"/>
    <w:rsid w:val="00EC2A8C"/>
    <w:rsid w:val="00EC403F"/>
    <w:rsid w:val="00EC45AD"/>
    <w:rsid w:val="00EC4843"/>
    <w:rsid w:val="00EC48FC"/>
    <w:rsid w:val="00EC4980"/>
    <w:rsid w:val="00EC5BCB"/>
    <w:rsid w:val="00EC5EB6"/>
    <w:rsid w:val="00EC664F"/>
    <w:rsid w:val="00EC66A6"/>
    <w:rsid w:val="00EC67D2"/>
    <w:rsid w:val="00EC6C40"/>
    <w:rsid w:val="00EC7BB2"/>
    <w:rsid w:val="00EC7F85"/>
    <w:rsid w:val="00ED0208"/>
    <w:rsid w:val="00ED04C9"/>
    <w:rsid w:val="00ED0644"/>
    <w:rsid w:val="00ED0F55"/>
    <w:rsid w:val="00ED1432"/>
    <w:rsid w:val="00ED1B26"/>
    <w:rsid w:val="00ED1BC9"/>
    <w:rsid w:val="00ED1F27"/>
    <w:rsid w:val="00ED20CC"/>
    <w:rsid w:val="00ED22FC"/>
    <w:rsid w:val="00ED2728"/>
    <w:rsid w:val="00ED34CB"/>
    <w:rsid w:val="00ED3CF2"/>
    <w:rsid w:val="00ED4381"/>
    <w:rsid w:val="00ED509C"/>
    <w:rsid w:val="00ED5399"/>
    <w:rsid w:val="00ED5B7F"/>
    <w:rsid w:val="00ED701C"/>
    <w:rsid w:val="00ED740E"/>
    <w:rsid w:val="00ED789C"/>
    <w:rsid w:val="00EE00BB"/>
    <w:rsid w:val="00EE0663"/>
    <w:rsid w:val="00EE144F"/>
    <w:rsid w:val="00EE1A7D"/>
    <w:rsid w:val="00EE2897"/>
    <w:rsid w:val="00EE4230"/>
    <w:rsid w:val="00EE4452"/>
    <w:rsid w:val="00EE5382"/>
    <w:rsid w:val="00EE5DAE"/>
    <w:rsid w:val="00EE6816"/>
    <w:rsid w:val="00EE683B"/>
    <w:rsid w:val="00EE6A8D"/>
    <w:rsid w:val="00EE6FD7"/>
    <w:rsid w:val="00EE7062"/>
    <w:rsid w:val="00EE7C31"/>
    <w:rsid w:val="00EE7E56"/>
    <w:rsid w:val="00EF1173"/>
    <w:rsid w:val="00EF1BDE"/>
    <w:rsid w:val="00EF1D3F"/>
    <w:rsid w:val="00EF2523"/>
    <w:rsid w:val="00EF3767"/>
    <w:rsid w:val="00EF37AF"/>
    <w:rsid w:val="00EF37CD"/>
    <w:rsid w:val="00EF397A"/>
    <w:rsid w:val="00EF3DBF"/>
    <w:rsid w:val="00EF4084"/>
    <w:rsid w:val="00EF4287"/>
    <w:rsid w:val="00EF49AC"/>
    <w:rsid w:val="00EF4F5E"/>
    <w:rsid w:val="00EF777E"/>
    <w:rsid w:val="00F00184"/>
    <w:rsid w:val="00F00A44"/>
    <w:rsid w:val="00F0159E"/>
    <w:rsid w:val="00F018E4"/>
    <w:rsid w:val="00F022AE"/>
    <w:rsid w:val="00F027F0"/>
    <w:rsid w:val="00F028B7"/>
    <w:rsid w:val="00F03356"/>
    <w:rsid w:val="00F0340F"/>
    <w:rsid w:val="00F041C7"/>
    <w:rsid w:val="00F0434C"/>
    <w:rsid w:val="00F0453D"/>
    <w:rsid w:val="00F04B27"/>
    <w:rsid w:val="00F04F7D"/>
    <w:rsid w:val="00F04FF4"/>
    <w:rsid w:val="00F05230"/>
    <w:rsid w:val="00F053E2"/>
    <w:rsid w:val="00F054FE"/>
    <w:rsid w:val="00F058C1"/>
    <w:rsid w:val="00F0598B"/>
    <w:rsid w:val="00F05F15"/>
    <w:rsid w:val="00F06184"/>
    <w:rsid w:val="00F06CD5"/>
    <w:rsid w:val="00F06FA9"/>
    <w:rsid w:val="00F0715D"/>
    <w:rsid w:val="00F07531"/>
    <w:rsid w:val="00F100B8"/>
    <w:rsid w:val="00F10D4D"/>
    <w:rsid w:val="00F10FA9"/>
    <w:rsid w:val="00F117D5"/>
    <w:rsid w:val="00F118FE"/>
    <w:rsid w:val="00F11CAB"/>
    <w:rsid w:val="00F121E1"/>
    <w:rsid w:val="00F1280F"/>
    <w:rsid w:val="00F13246"/>
    <w:rsid w:val="00F14FD5"/>
    <w:rsid w:val="00F15462"/>
    <w:rsid w:val="00F15969"/>
    <w:rsid w:val="00F1649F"/>
    <w:rsid w:val="00F16A2D"/>
    <w:rsid w:val="00F17271"/>
    <w:rsid w:val="00F176E0"/>
    <w:rsid w:val="00F178C2"/>
    <w:rsid w:val="00F204EC"/>
    <w:rsid w:val="00F218E0"/>
    <w:rsid w:val="00F2273C"/>
    <w:rsid w:val="00F23775"/>
    <w:rsid w:val="00F25499"/>
    <w:rsid w:val="00F255E5"/>
    <w:rsid w:val="00F25F95"/>
    <w:rsid w:val="00F26BF4"/>
    <w:rsid w:val="00F274CA"/>
    <w:rsid w:val="00F279D9"/>
    <w:rsid w:val="00F306AB"/>
    <w:rsid w:val="00F3140D"/>
    <w:rsid w:val="00F31705"/>
    <w:rsid w:val="00F317B5"/>
    <w:rsid w:val="00F319F9"/>
    <w:rsid w:val="00F3218B"/>
    <w:rsid w:val="00F323F4"/>
    <w:rsid w:val="00F32851"/>
    <w:rsid w:val="00F330F6"/>
    <w:rsid w:val="00F3381B"/>
    <w:rsid w:val="00F33D9C"/>
    <w:rsid w:val="00F3450D"/>
    <w:rsid w:val="00F34E35"/>
    <w:rsid w:val="00F3503D"/>
    <w:rsid w:val="00F35595"/>
    <w:rsid w:val="00F35846"/>
    <w:rsid w:val="00F35AF1"/>
    <w:rsid w:val="00F3645B"/>
    <w:rsid w:val="00F36617"/>
    <w:rsid w:val="00F368EF"/>
    <w:rsid w:val="00F36A0A"/>
    <w:rsid w:val="00F36AC7"/>
    <w:rsid w:val="00F36CAE"/>
    <w:rsid w:val="00F374A3"/>
    <w:rsid w:val="00F375FB"/>
    <w:rsid w:val="00F37B61"/>
    <w:rsid w:val="00F40B53"/>
    <w:rsid w:val="00F4111D"/>
    <w:rsid w:val="00F41A72"/>
    <w:rsid w:val="00F41A8F"/>
    <w:rsid w:val="00F41B54"/>
    <w:rsid w:val="00F42529"/>
    <w:rsid w:val="00F427E5"/>
    <w:rsid w:val="00F4282B"/>
    <w:rsid w:val="00F43407"/>
    <w:rsid w:val="00F436B1"/>
    <w:rsid w:val="00F44497"/>
    <w:rsid w:val="00F44C6A"/>
    <w:rsid w:val="00F4520B"/>
    <w:rsid w:val="00F4551B"/>
    <w:rsid w:val="00F45827"/>
    <w:rsid w:val="00F46BDE"/>
    <w:rsid w:val="00F47350"/>
    <w:rsid w:val="00F474ED"/>
    <w:rsid w:val="00F479B4"/>
    <w:rsid w:val="00F50108"/>
    <w:rsid w:val="00F5032D"/>
    <w:rsid w:val="00F50AD3"/>
    <w:rsid w:val="00F50CBC"/>
    <w:rsid w:val="00F51117"/>
    <w:rsid w:val="00F513BD"/>
    <w:rsid w:val="00F51D04"/>
    <w:rsid w:val="00F521CA"/>
    <w:rsid w:val="00F5229C"/>
    <w:rsid w:val="00F5238A"/>
    <w:rsid w:val="00F5375E"/>
    <w:rsid w:val="00F54035"/>
    <w:rsid w:val="00F5546B"/>
    <w:rsid w:val="00F55992"/>
    <w:rsid w:val="00F559A8"/>
    <w:rsid w:val="00F55BA5"/>
    <w:rsid w:val="00F55D06"/>
    <w:rsid w:val="00F5606F"/>
    <w:rsid w:val="00F562C2"/>
    <w:rsid w:val="00F566CE"/>
    <w:rsid w:val="00F568E5"/>
    <w:rsid w:val="00F56B34"/>
    <w:rsid w:val="00F576A4"/>
    <w:rsid w:val="00F57E87"/>
    <w:rsid w:val="00F6028E"/>
    <w:rsid w:val="00F607CA"/>
    <w:rsid w:val="00F610D2"/>
    <w:rsid w:val="00F614D0"/>
    <w:rsid w:val="00F614E7"/>
    <w:rsid w:val="00F617DC"/>
    <w:rsid w:val="00F62298"/>
    <w:rsid w:val="00F62365"/>
    <w:rsid w:val="00F63DFD"/>
    <w:rsid w:val="00F63F40"/>
    <w:rsid w:val="00F64033"/>
    <w:rsid w:val="00F6468D"/>
    <w:rsid w:val="00F65A06"/>
    <w:rsid w:val="00F65A50"/>
    <w:rsid w:val="00F65D2D"/>
    <w:rsid w:val="00F661A7"/>
    <w:rsid w:val="00F667A5"/>
    <w:rsid w:val="00F675DD"/>
    <w:rsid w:val="00F67C7E"/>
    <w:rsid w:val="00F706A4"/>
    <w:rsid w:val="00F714BF"/>
    <w:rsid w:val="00F71C67"/>
    <w:rsid w:val="00F71FF4"/>
    <w:rsid w:val="00F74091"/>
    <w:rsid w:val="00F746DC"/>
    <w:rsid w:val="00F7565A"/>
    <w:rsid w:val="00F75B19"/>
    <w:rsid w:val="00F767E7"/>
    <w:rsid w:val="00F76928"/>
    <w:rsid w:val="00F76CFB"/>
    <w:rsid w:val="00F76E3F"/>
    <w:rsid w:val="00F77239"/>
    <w:rsid w:val="00F77ED6"/>
    <w:rsid w:val="00F8093B"/>
    <w:rsid w:val="00F81706"/>
    <w:rsid w:val="00F81D72"/>
    <w:rsid w:val="00F81F80"/>
    <w:rsid w:val="00F83C97"/>
    <w:rsid w:val="00F83C9E"/>
    <w:rsid w:val="00F83F54"/>
    <w:rsid w:val="00F84567"/>
    <w:rsid w:val="00F84938"/>
    <w:rsid w:val="00F8567F"/>
    <w:rsid w:val="00F86021"/>
    <w:rsid w:val="00F862F2"/>
    <w:rsid w:val="00F87417"/>
    <w:rsid w:val="00F87BE6"/>
    <w:rsid w:val="00F87E84"/>
    <w:rsid w:val="00F902D4"/>
    <w:rsid w:val="00F90678"/>
    <w:rsid w:val="00F909E3"/>
    <w:rsid w:val="00F91293"/>
    <w:rsid w:val="00F912EB"/>
    <w:rsid w:val="00F91525"/>
    <w:rsid w:val="00F91A19"/>
    <w:rsid w:val="00F92753"/>
    <w:rsid w:val="00F92B9E"/>
    <w:rsid w:val="00F92D39"/>
    <w:rsid w:val="00F92EC4"/>
    <w:rsid w:val="00F933F6"/>
    <w:rsid w:val="00F935D2"/>
    <w:rsid w:val="00F939EA"/>
    <w:rsid w:val="00F93B7D"/>
    <w:rsid w:val="00F9534D"/>
    <w:rsid w:val="00F9584F"/>
    <w:rsid w:val="00F95C12"/>
    <w:rsid w:val="00F96544"/>
    <w:rsid w:val="00F96BF8"/>
    <w:rsid w:val="00F96EBC"/>
    <w:rsid w:val="00F96F3F"/>
    <w:rsid w:val="00FA04F0"/>
    <w:rsid w:val="00FA0DF9"/>
    <w:rsid w:val="00FA1A6F"/>
    <w:rsid w:val="00FA1C24"/>
    <w:rsid w:val="00FA31B3"/>
    <w:rsid w:val="00FA40AB"/>
    <w:rsid w:val="00FA4E3F"/>
    <w:rsid w:val="00FA690F"/>
    <w:rsid w:val="00FA6B9A"/>
    <w:rsid w:val="00FB0114"/>
    <w:rsid w:val="00FB0116"/>
    <w:rsid w:val="00FB0134"/>
    <w:rsid w:val="00FB0746"/>
    <w:rsid w:val="00FB10A6"/>
    <w:rsid w:val="00FB13D3"/>
    <w:rsid w:val="00FB1933"/>
    <w:rsid w:val="00FB1A53"/>
    <w:rsid w:val="00FB1AF1"/>
    <w:rsid w:val="00FB2F6C"/>
    <w:rsid w:val="00FB33A9"/>
    <w:rsid w:val="00FB3DBE"/>
    <w:rsid w:val="00FB4999"/>
    <w:rsid w:val="00FB4B7A"/>
    <w:rsid w:val="00FB539C"/>
    <w:rsid w:val="00FB5BD1"/>
    <w:rsid w:val="00FB6C0C"/>
    <w:rsid w:val="00FC065B"/>
    <w:rsid w:val="00FC146B"/>
    <w:rsid w:val="00FC1D6A"/>
    <w:rsid w:val="00FC1E96"/>
    <w:rsid w:val="00FC23FE"/>
    <w:rsid w:val="00FC2C1D"/>
    <w:rsid w:val="00FC3359"/>
    <w:rsid w:val="00FC346C"/>
    <w:rsid w:val="00FC3974"/>
    <w:rsid w:val="00FC3EA0"/>
    <w:rsid w:val="00FC44F1"/>
    <w:rsid w:val="00FC4572"/>
    <w:rsid w:val="00FC4845"/>
    <w:rsid w:val="00FC49DC"/>
    <w:rsid w:val="00FC4E32"/>
    <w:rsid w:val="00FC4F9E"/>
    <w:rsid w:val="00FC5630"/>
    <w:rsid w:val="00FC6E86"/>
    <w:rsid w:val="00FC6FFB"/>
    <w:rsid w:val="00FC701C"/>
    <w:rsid w:val="00FC70A3"/>
    <w:rsid w:val="00FC75B8"/>
    <w:rsid w:val="00FC7823"/>
    <w:rsid w:val="00FD0A47"/>
    <w:rsid w:val="00FD0E73"/>
    <w:rsid w:val="00FD1B9D"/>
    <w:rsid w:val="00FD48ED"/>
    <w:rsid w:val="00FD4B79"/>
    <w:rsid w:val="00FD4E51"/>
    <w:rsid w:val="00FD51FB"/>
    <w:rsid w:val="00FD525D"/>
    <w:rsid w:val="00FD564E"/>
    <w:rsid w:val="00FD601F"/>
    <w:rsid w:val="00FD66FF"/>
    <w:rsid w:val="00FD6EB7"/>
    <w:rsid w:val="00FD7946"/>
    <w:rsid w:val="00FE0270"/>
    <w:rsid w:val="00FE029E"/>
    <w:rsid w:val="00FE02D2"/>
    <w:rsid w:val="00FE0E26"/>
    <w:rsid w:val="00FE0FA8"/>
    <w:rsid w:val="00FE174C"/>
    <w:rsid w:val="00FE17D4"/>
    <w:rsid w:val="00FE1AF1"/>
    <w:rsid w:val="00FE1D9B"/>
    <w:rsid w:val="00FE20F5"/>
    <w:rsid w:val="00FE2414"/>
    <w:rsid w:val="00FE2441"/>
    <w:rsid w:val="00FE2DA5"/>
    <w:rsid w:val="00FE314C"/>
    <w:rsid w:val="00FE3639"/>
    <w:rsid w:val="00FE38F1"/>
    <w:rsid w:val="00FE576B"/>
    <w:rsid w:val="00FE5B3F"/>
    <w:rsid w:val="00FE5FE1"/>
    <w:rsid w:val="00FE5FF9"/>
    <w:rsid w:val="00FE614C"/>
    <w:rsid w:val="00FE73F1"/>
    <w:rsid w:val="00FE7435"/>
    <w:rsid w:val="00FE782E"/>
    <w:rsid w:val="00FE792C"/>
    <w:rsid w:val="00FE7F79"/>
    <w:rsid w:val="00FF0094"/>
    <w:rsid w:val="00FF0500"/>
    <w:rsid w:val="00FF05E9"/>
    <w:rsid w:val="00FF0BC5"/>
    <w:rsid w:val="00FF1483"/>
    <w:rsid w:val="00FF1576"/>
    <w:rsid w:val="00FF32A4"/>
    <w:rsid w:val="00FF400B"/>
    <w:rsid w:val="00FF4C15"/>
    <w:rsid w:val="00FF4C41"/>
    <w:rsid w:val="00FF55A6"/>
    <w:rsid w:val="00FF5687"/>
    <w:rsid w:val="00FF57A8"/>
    <w:rsid w:val="00FF6145"/>
    <w:rsid w:val="00FF68AD"/>
    <w:rsid w:val="00FF7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8406B4"/>
  <w15:docId w15:val="{F04A240E-5583-4DF0-97DC-06FEC7BF5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A5A58"/>
    <w:pPr>
      <w:jc w:val="both"/>
    </w:pPr>
    <w:rPr>
      <w:rFonts w:ascii="Arial" w:hAnsi="Arial"/>
      <w:color w:val="000000"/>
      <w:szCs w:val="24"/>
    </w:rPr>
  </w:style>
  <w:style w:type="paragraph" w:styleId="Heading1">
    <w:name w:val="heading 1"/>
    <w:aliases w:val="Page Title"/>
    <w:next w:val="Normal"/>
    <w:link w:val="Heading1Char"/>
    <w:qFormat/>
    <w:rsid w:val="004A5A58"/>
    <w:pPr>
      <w:pageBreakBefore/>
      <w:spacing w:before="60" w:after="60"/>
      <w:outlineLvl w:val="0"/>
    </w:pPr>
    <w:rPr>
      <w:rFonts w:ascii="Arial" w:hAnsi="Arial" w:cs="Arial"/>
      <w:b/>
      <w:bCs/>
      <w:color w:val="000000"/>
      <w:kern w:val="32"/>
      <w:sz w:val="36"/>
      <w:szCs w:val="32"/>
    </w:rPr>
  </w:style>
  <w:style w:type="paragraph" w:styleId="Heading2">
    <w:name w:val="heading 2"/>
    <w:aliases w:val="Page Subtitle"/>
    <w:next w:val="Normal"/>
    <w:link w:val="Heading2Char"/>
    <w:qFormat/>
    <w:rsid w:val="004A5A58"/>
    <w:pPr>
      <w:keepNext/>
      <w:spacing w:before="180" w:after="60"/>
      <w:outlineLvl w:val="1"/>
    </w:pPr>
    <w:rPr>
      <w:rFonts w:ascii="Arial" w:hAnsi="Arial" w:cs="Arial"/>
      <w:b/>
      <w:bCs/>
      <w:iCs/>
      <w:color w:val="005596"/>
      <w:sz w:val="28"/>
      <w:szCs w:val="28"/>
    </w:rPr>
  </w:style>
  <w:style w:type="paragraph" w:styleId="Heading3">
    <w:name w:val="heading 3"/>
    <w:aliases w:val="Page 2nd Subtitle"/>
    <w:next w:val="Normal"/>
    <w:link w:val="Heading3Char"/>
    <w:qFormat/>
    <w:rsid w:val="004A5A58"/>
    <w:pPr>
      <w:keepNext/>
      <w:spacing w:before="120" w:after="60"/>
      <w:outlineLvl w:val="2"/>
    </w:pPr>
    <w:rPr>
      <w:rFonts w:ascii="Arial" w:hAnsi="Arial" w:cs="Arial"/>
      <w:b/>
      <w:bCs/>
      <w:color w:val="4099DC"/>
      <w:sz w:val="22"/>
      <w:szCs w:val="26"/>
    </w:rPr>
  </w:style>
  <w:style w:type="paragraph" w:styleId="Heading4">
    <w:name w:val="heading 4"/>
    <w:aliases w:val="h4"/>
    <w:basedOn w:val="Normal"/>
    <w:next w:val="Normal"/>
    <w:qFormat/>
    <w:rsid w:val="004A5A58"/>
    <w:pPr>
      <w:keepNext/>
      <w:spacing w:before="60" w:after="40"/>
      <w:outlineLvl w:val="3"/>
    </w:pPr>
    <w:rPr>
      <w:b/>
      <w:bCs/>
      <w:szCs w:val="28"/>
    </w:rPr>
  </w:style>
  <w:style w:type="paragraph" w:styleId="Heading5">
    <w:name w:val="heading 5"/>
    <w:basedOn w:val="Normal"/>
    <w:next w:val="Normal"/>
    <w:link w:val="Heading5Char"/>
    <w:unhideWhenUsed/>
    <w:qFormat/>
    <w:rsid w:val="004A5A58"/>
    <w:pPr>
      <w:keepNext/>
      <w:keepLines/>
      <w:spacing w:before="40" w:after="20"/>
      <w:outlineLvl w:val="4"/>
    </w:pPr>
    <w:rPr>
      <w:rFonts w:eastAsiaTheme="majorEastAsia" w:cstheme="majorBidi"/>
      <w:i/>
      <w:color w:val="000000" w:themeColor="text1"/>
      <w:u w:val="single"/>
    </w:rPr>
  </w:style>
  <w:style w:type="paragraph" w:styleId="Heading6">
    <w:name w:val="heading 6"/>
    <w:basedOn w:val="Normal"/>
    <w:next w:val="Normal"/>
    <w:link w:val="Heading6Char"/>
    <w:unhideWhenUsed/>
    <w:qFormat/>
    <w:rsid w:val="004A5A58"/>
    <w:pPr>
      <w:keepNext/>
      <w:keepLines/>
      <w:spacing w:before="20" w:after="20"/>
      <w:outlineLvl w:val="5"/>
    </w:pPr>
    <w:rPr>
      <w:rFonts w:eastAsiaTheme="majorEastAsia" w:cstheme="majorBidi"/>
      <w:iCs/>
      <w:color w:val="000000" w:themeColor="text1"/>
      <w:u w:val="single"/>
    </w:rPr>
  </w:style>
  <w:style w:type="paragraph" w:styleId="Heading7">
    <w:name w:val="heading 7"/>
    <w:basedOn w:val="Normal"/>
    <w:next w:val="Normal"/>
    <w:link w:val="Heading7Char"/>
    <w:rsid w:val="004A5A58"/>
    <w:pPr>
      <w:outlineLvl w:val="6"/>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rsid w:val="00A6283D"/>
    <w:pPr>
      <w:pBdr>
        <w:bottom w:val="single" w:sz="4" w:space="1" w:color="005596"/>
      </w:pBdr>
      <w:jc w:val="right"/>
    </w:pPr>
    <w:rPr>
      <w:rFonts w:ascii="Arial Narrow" w:hAnsi="Arial Narrow"/>
      <w:color w:val="005596"/>
      <w:sz w:val="24"/>
      <w:szCs w:val="24"/>
    </w:rPr>
  </w:style>
  <w:style w:type="paragraph" w:styleId="Footer">
    <w:name w:val="footer"/>
    <w:link w:val="FooterChar"/>
    <w:rsid w:val="00A6283D"/>
    <w:pPr>
      <w:tabs>
        <w:tab w:val="left" w:pos="9360"/>
      </w:tabs>
      <w:jc w:val="both"/>
    </w:pPr>
    <w:rPr>
      <w:rFonts w:ascii="Arial" w:hAnsi="Arial"/>
      <w:sz w:val="16"/>
      <w:szCs w:val="24"/>
    </w:rPr>
  </w:style>
  <w:style w:type="character" w:styleId="CommentReference">
    <w:name w:val="annotation reference"/>
    <w:basedOn w:val="DefaultParagraphFont"/>
    <w:semiHidden/>
    <w:rsid w:val="00F47350"/>
    <w:rPr>
      <w:sz w:val="16"/>
      <w:szCs w:val="16"/>
    </w:rPr>
  </w:style>
  <w:style w:type="paragraph" w:styleId="CommentText">
    <w:name w:val="annotation text"/>
    <w:basedOn w:val="Normal"/>
    <w:link w:val="CommentTextChar"/>
    <w:semiHidden/>
    <w:rsid w:val="00F47350"/>
    <w:rPr>
      <w:szCs w:val="20"/>
    </w:rPr>
  </w:style>
  <w:style w:type="paragraph" w:styleId="CommentSubject">
    <w:name w:val="annotation subject"/>
    <w:basedOn w:val="CommentText"/>
    <w:next w:val="CommentText"/>
    <w:semiHidden/>
    <w:rsid w:val="00F47350"/>
    <w:rPr>
      <w:b/>
      <w:bCs/>
    </w:rPr>
  </w:style>
  <w:style w:type="paragraph" w:styleId="BalloonText">
    <w:name w:val="Balloon Text"/>
    <w:basedOn w:val="Normal"/>
    <w:semiHidden/>
    <w:rsid w:val="00F47350"/>
    <w:rPr>
      <w:rFonts w:ascii="Tahoma" w:hAnsi="Tahoma" w:cs="Tahoma"/>
      <w:sz w:val="16"/>
      <w:szCs w:val="16"/>
    </w:rPr>
  </w:style>
  <w:style w:type="paragraph" w:customStyle="1" w:styleId="CoverTitle">
    <w:name w:val="Cover Title"/>
    <w:rsid w:val="009151C9"/>
    <w:rPr>
      <w:rFonts w:ascii="Arial Bold" w:hAnsi="Arial Bold"/>
      <w:b/>
      <w:color w:val="003580"/>
      <w:sz w:val="56"/>
      <w:szCs w:val="24"/>
    </w:rPr>
  </w:style>
  <w:style w:type="paragraph" w:customStyle="1" w:styleId="CoverSubtitle">
    <w:name w:val="Cover Subtitle"/>
    <w:rsid w:val="009151C9"/>
    <w:rPr>
      <w:rFonts w:ascii="Arial" w:hAnsi="Arial"/>
      <w:color w:val="003580"/>
      <w:sz w:val="36"/>
      <w:szCs w:val="24"/>
    </w:rPr>
  </w:style>
  <w:style w:type="paragraph" w:customStyle="1" w:styleId="CoverSecondSubtitle">
    <w:name w:val="Cover Second Subtitle"/>
    <w:link w:val="CoverSecondSubtitleChar"/>
    <w:rsid w:val="009151C9"/>
    <w:rPr>
      <w:rFonts w:ascii="Arial Bold" w:hAnsi="Arial Bold"/>
      <w:b/>
      <w:bCs/>
      <w:color w:val="003580"/>
      <w:sz w:val="28"/>
    </w:rPr>
  </w:style>
  <w:style w:type="paragraph" w:customStyle="1" w:styleId="TableTitle">
    <w:name w:val="Table Title"/>
    <w:rsid w:val="00561A37"/>
    <w:pPr>
      <w:spacing w:before="60" w:after="60"/>
      <w:jc w:val="center"/>
    </w:pPr>
    <w:rPr>
      <w:rFonts w:ascii="Arial" w:hAnsi="Arial"/>
      <w:b/>
      <w:bCs/>
      <w:color w:val="FFFFFF"/>
    </w:rPr>
  </w:style>
  <w:style w:type="paragraph" w:customStyle="1" w:styleId="TableText">
    <w:name w:val="Table Text"/>
    <w:basedOn w:val="BalloonText"/>
    <w:rsid w:val="00772266"/>
    <w:pPr>
      <w:spacing w:before="60" w:after="60"/>
      <w:jc w:val="left"/>
    </w:pPr>
    <w:rPr>
      <w:rFonts w:ascii="Arial" w:hAnsi="Arial"/>
      <w:sz w:val="20"/>
    </w:rPr>
  </w:style>
  <w:style w:type="character" w:customStyle="1" w:styleId="Heading7Char">
    <w:name w:val="Heading 7 Char"/>
    <w:basedOn w:val="DefaultParagraphFont"/>
    <w:link w:val="Heading7"/>
    <w:rsid w:val="004A5A58"/>
    <w:rPr>
      <w:rFonts w:ascii="Arial" w:hAnsi="Arial"/>
      <w:i/>
      <w:color w:val="000000"/>
      <w:szCs w:val="24"/>
    </w:rPr>
  </w:style>
  <w:style w:type="character" w:customStyle="1" w:styleId="Heading3Char">
    <w:name w:val="Heading 3 Char"/>
    <w:aliases w:val="Page 2nd Subtitle Char"/>
    <w:basedOn w:val="DefaultParagraphFont"/>
    <w:link w:val="Heading3"/>
    <w:rsid w:val="004A5A58"/>
    <w:rPr>
      <w:rFonts w:ascii="Arial" w:hAnsi="Arial" w:cs="Arial"/>
      <w:b/>
      <w:bCs/>
      <w:color w:val="4099DC"/>
      <w:sz w:val="22"/>
      <w:szCs w:val="26"/>
    </w:rPr>
  </w:style>
  <w:style w:type="character" w:customStyle="1" w:styleId="CoverSecondSubtitleChar">
    <w:name w:val="Cover Second Subtitle Char"/>
    <w:basedOn w:val="DefaultParagraphFont"/>
    <w:link w:val="CoverSecondSubtitle"/>
    <w:rsid w:val="009151C9"/>
    <w:rPr>
      <w:rFonts w:ascii="Arial Bold" w:hAnsi="Arial Bold"/>
      <w:b/>
      <w:bCs/>
      <w:color w:val="003580"/>
      <w:sz w:val="28"/>
      <w:lang w:val="en-US" w:eastAsia="en-US" w:bidi="ar-SA"/>
    </w:rPr>
  </w:style>
  <w:style w:type="paragraph" w:customStyle="1" w:styleId="BulletedText">
    <w:name w:val="Bulleted Text"/>
    <w:basedOn w:val="Normal"/>
    <w:rsid w:val="00506A16"/>
    <w:pPr>
      <w:numPr>
        <w:numId w:val="1"/>
      </w:numPr>
    </w:pPr>
  </w:style>
  <w:style w:type="paragraph" w:styleId="TOC1">
    <w:name w:val="toc 1"/>
    <w:basedOn w:val="Normal"/>
    <w:next w:val="Normal"/>
    <w:autoRedefine/>
    <w:uiPriority w:val="39"/>
    <w:rsid w:val="00AB743A"/>
    <w:pPr>
      <w:spacing w:before="120" w:after="120"/>
      <w:jc w:val="left"/>
    </w:pPr>
    <w:rPr>
      <w:rFonts w:asciiTheme="minorHAnsi" w:hAnsiTheme="minorHAnsi"/>
      <w:b/>
      <w:bCs/>
      <w:caps/>
      <w:szCs w:val="20"/>
    </w:rPr>
  </w:style>
  <w:style w:type="paragraph" w:styleId="TOC2">
    <w:name w:val="toc 2"/>
    <w:basedOn w:val="Normal"/>
    <w:next w:val="Normal"/>
    <w:autoRedefine/>
    <w:uiPriority w:val="39"/>
    <w:rsid w:val="005F09F5"/>
    <w:pPr>
      <w:ind w:left="200"/>
      <w:jc w:val="left"/>
    </w:pPr>
    <w:rPr>
      <w:rFonts w:asciiTheme="minorHAnsi" w:hAnsiTheme="minorHAnsi"/>
      <w:smallCaps/>
      <w:szCs w:val="20"/>
    </w:rPr>
  </w:style>
  <w:style w:type="paragraph" w:customStyle="1" w:styleId="LegalNotice">
    <w:name w:val="Legal Notice"/>
    <w:basedOn w:val="Normal"/>
    <w:next w:val="Normal"/>
    <w:rsid w:val="00502FB5"/>
    <w:pPr>
      <w:spacing w:before="60" w:after="60"/>
    </w:pPr>
    <w:rPr>
      <w:b/>
      <w:szCs w:val="20"/>
    </w:rPr>
  </w:style>
  <w:style w:type="paragraph" w:customStyle="1" w:styleId="TOC">
    <w:name w:val="TOC"/>
    <w:basedOn w:val="Normal"/>
    <w:next w:val="Normal"/>
    <w:rsid w:val="00502FB5"/>
    <w:pPr>
      <w:keepNext/>
      <w:spacing w:before="60" w:after="60"/>
    </w:pPr>
    <w:rPr>
      <w:b/>
      <w:kern w:val="32"/>
      <w:sz w:val="36"/>
      <w:szCs w:val="36"/>
    </w:rPr>
  </w:style>
  <w:style w:type="paragraph" w:customStyle="1" w:styleId="Annotation">
    <w:name w:val="Annotation"/>
    <w:basedOn w:val="Normal"/>
    <w:link w:val="AnnotationChar"/>
    <w:rsid w:val="00AB743A"/>
    <w:rPr>
      <w:i/>
      <w:sz w:val="18"/>
      <w:szCs w:val="20"/>
    </w:rPr>
  </w:style>
  <w:style w:type="character" w:customStyle="1" w:styleId="AnnotationChar">
    <w:name w:val="Annotation Char"/>
    <w:basedOn w:val="DefaultParagraphFont"/>
    <w:link w:val="Annotation"/>
    <w:rsid w:val="00AB743A"/>
    <w:rPr>
      <w:rFonts w:ascii="Arial" w:hAnsi="Arial"/>
      <w:i/>
      <w:color w:val="000000"/>
      <w:sz w:val="18"/>
    </w:rPr>
  </w:style>
  <w:style w:type="table" w:styleId="TableGrid">
    <w:name w:val="Table Grid"/>
    <w:basedOn w:val="TableNormal"/>
    <w:rsid w:val="000456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tetoTeam">
    <w:name w:val="Note to Team"/>
    <w:basedOn w:val="Normal"/>
    <w:link w:val="NotetoTeamChar"/>
    <w:rsid w:val="008F197D"/>
    <w:rPr>
      <w:b/>
      <w:color w:val="FF0000"/>
    </w:rPr>
  </w:style>
  <w:style w:type="character" w:customStyle="1" w:styleId="NotetoTeamChar">
    <w:name w:val="Note to Team Char"/>
    <w:basedOn w:val="DefaultParagraphFont"/>
    <w:link w:val="NotetoTeam"/>
    <w:rsid w:val="008F197D"/>
    <w:rPr>
      <w:rFonts w:ascii="Garamond" w:hAnsi="Garamond"/>
      <w:b/>
      <w:color w:val="FF0000"/>
      <w:sz w:val="22"/>
      <w:szCs w:val="24"/>
      <w:lang w:val="en-US" w:eastAsia="en-US" w:bidi="ar-SA"/>
    </w:rPr>
  </w:style>
  <w:style w:type="numbering" w:customStyle="1" w:styleId="Numbered">
    <w:name w:val="Numbered"/>
    <w:basedOn w:val="NoList"/>
    <w:rsid w:val="004A5A58"/>
    <w:pPr>
      <w:numPr>
        <w:numId w:val="2"/>
      </w:numPr>
    </w:pPr>
  </w:style>
  <w:style w:type="paragraph" w:customStyle="1" w:styleId="NotetoTeam-Smallintables">
    <w:name w:val="Note to Team - Small (in tables)"/>
    <w:basedOn w:val="NotetoTeam"/>
    <w:link w:val="NotetoTeam-SmallintablesChar"/>
    <w:rsid w:val="00AB743A"/>
    <w:pPr>
      <w:keepNext/>
      <w:keepLines/>
    </w:pPr>
    <w:rPr>
      <w:sz w:val="16"/>
    </w:rPr>
  </w:style>
  <w:style w:type="paragraph" w:customStyle="1" w:styleId="TableText-Small">
    <w:name w:val="Table Text - Small"/>
    <w:basedOn w:val="TableText"/>
    <w:rsid w:val="00AB743A"/>
    <w:pPr>
      <w:keepNext/>
      <w:keepLines/>
    </w:pPr>
    <w:rPr>
      <w:sz w:val="16"/>
    </w:rPr>
  </w:style>
  <w:style w:type="character" w:customStyle="1" w:styleId="NotetoTeam-SmallintablesChar">
    <w:name w:val="Note to Team - Small (in tables) Char"/>
    <w:basedOn w:val="NotetoTeamChar"/>
    <w:link w:val="NotetoTeam-Smallintables"/>
    <w:rsid w:val="00AB743A"/>
    <w:rPr>
      <w:rFonts w:ascii="Arial" w:hAnsi="Arial"/>
      <w:b/>
      <w:color w:val="FF0000"/>
      <w:sz w:val="16"/>
      <w:szCs w:val="24"/>
      <w:lang w:val="en-US" w:eastAsia="en-US" w:bidi="ar-SA"/>
    </w:rPr>
  </w:style>
  <w:style w:type="table" w:customStyle="1" w:styleId="JDATable">
    <w:name w:val="JDA Table"/>
    <w:basedOn w:val="TableNormal"/>
    <w:uiPriority w:val="99"/>
    <w:qFormat/>
    <w:rsid w:val="0004560D"/>
    <w:rPr>
      <w:rFonts w:ascii="Arial" w:hAnsi="Arial"/>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character" w:customStyle="1" w:styleId="Heading5Char">
    <w:name w:val="Heading 5 Char"/>
    <w:basedOn w:val="DefaultParagraphFont"/>
    <w:link w:val="Heading5"/>
    <w:rsid w:val="004A5A58"/>
    <w:rPr>
      <w:rFonts w:ascii="Arial" w:eastAsiaTheme="majorEastAsia" w:hAnsi="Arial" w:cstheme="majorBidi"/>
      <w:i/>
      <w:color w:val="000000" w:themeColor="text1"/>
      <w:szCs w:val="24"/>
      <w:u w:val="single"/>
    </w:rPr>
  </w:style>
  <w:style w:type="character" w:customStyle="1" w:styleId="Heading6Char">
    <w:name w:val="Heading 6 Char"/>
    <w:basedOn w:val="DefaultParagraphFont"/>
    <w:link w:val="Heading6"/>
    <w:rsid w:val="004A5A58"/>
    <w:rPr>
      <w:rFonts w:ascii="Arial" w:eastAsiaTheme="majorEastAsia" w:hAnsi="Arial" w:cstheme="majorBidi"/>
      <w:iCs/>
      <w:color w:val="000000" w:themeColor="text1"/>
      <w:szCs w:val="24"/>
      <w:u w:val="single"/>
    </w:rPr>
  </w:style>
  <w:style w:type="character" w:customStyle="1" w:styleId="Heading1Char">
    <w:name w:val="Heading 1 Char"/>
    <w:aliases w:val="Page Title Char"/>
    <w:basedOn w:val="DefaultParagraphFont"/>
    <w:link w:val="Heading1"/>
    <w:rsid w:val="00871890"/>
    <w:rPr>
      <w:rFonts w:ascii="Arial" w:hAnsi="Arial" w:cs="Arial"/>
      <w:b/>
      <w:bCs/>
      <w:color w:val="000000"/>
      <w:kern w:val="32"/>
      <w:sz w:val="36"/>
      <w:szCs w:val="32"/>
    </w:rPr>
  </w:style>
  <w:style w:type="character" w:customStyle="1" w:styleId="Heading2Char">
    <w:name w:val="Heading 2 Char"/>
    <w:aliases w:val="Page Subtitle Char"/>
    <w:basedOn w:val="DefaultParagraphFont"/>
    <w:link w:val="Heading2"/>
    <w:rsid w:val="00871890"/>
    <w:rPr>
      <w:rFonts w:ascii="Arial" w:hAnsi="Arial" w:cs="Arial"/>
      <w:b/>
      <w:bCs/>
      <w:iCs/>
      <w:color w:val="005596"/>
      <w:sz w:val="28"/>
      <w:szCs w:val="28"/>
    </w:rPr>
  </w:style>
  <w:style w:type="character" w:customStyle="1" w:styleId="HeaderChar">
    <w:name w:val="Header Char"/>
    <w:basedOn w:val="DefaultParagraphFont"/>
    <w:link w:val="Header"/>
    <w:rsid w:val="00871890"/>
    <w:rPr>
      <w:rFonts w:ascii="Arial Narrow" w:hAnsi="Arial Narrow"/>
      <w:color w:val="005596"/>
      <w:sz w:val="24"/>
      <w:szCs w:val="24"/>
    </w:rPr>
  </w:style>
  <w:style w:type="character" w:customStyle="1" w:styleId="FooterChar">
    <w:name w:val="Footer Char"/>
    <w:basedOn w:val="DefaultParagraphFont"/>
    <w:link w:val="Footer"/>
    <w:rsid w:val="00871890"/>
    <w:rPr>
      <w:rFonts w:ascii="Arial" w:hAnsi="Arial"/>
      <w:sz w:val="16"/>
      <w:szCs w:val="24"/>
    </w:rPr>
  </w:style>
  <w:style w:type="character" w:customStyle="1" w:styleId="CommentTextChar">
    <w:name w:val="Comment Text Char"/>
    <w:basedOn w:val="DefaultParagraphFont"/>
    <w:link w:val="CommentText"/>
    <w:semiHidden/>
    <w:rsid w:val="00871890"/>
    <w:rPr>
      <w:rFonts w:ascii="Arial" w:hAnsi="Arial"/>
      <w:color w:val="000000"/>
    </w:rPr>
  </w:style>
  <w:style w:type="paragraph" w:styleId="BodyTextIndent3">
    <w:name w:val="Body Text Indent 3"/>
    <w:basedOn w:val="Normal"/>
    <w:link w:val="BodyTextIndent3Char"/>
    <w:rsid w:val="00871890"/>
    <w:pPr>
      <w:tabs>
        <w:tab w:val="left" w:pos="0"/>
      </w:tabs>
      <w:ind w:left="720"/>
      <w:jc w:val="left"/>
    </w:pPr>
    <w:rPr>
      <w:color w:val="auto"/>
      <w:szCs w:val="20"/>
    </w:rPr>
  </w:style>
  <w:style w:type="character" w:customStyle="1" w:styleId="BodyTextIndent3Char">
    <w:name w:val="Body Text Indent 3 Char"/>
    <w:basedOn w:val="DefaultParagraphFont"/>
    <w:link w:val="BodyTextIndent3"/>
    <w:rsid w:val="00871890"/>
    <w:rPr>
      <w:rFonts w:ascii="Arial" w:hAnsi="Arial"/>
    </w:rPr>
  </w:style>
  <w:style w:type="paragraph" w:styleId="BodyText">
    <w:name w:val="Body Text"/>
    <w:basedOn w:val="Normal"/>
    <w:link w:val="BodyTextChar"/>
    <w:rsid w:val="00871890"/>
    <w:pPr>
      <w:spacing w:after="120"/>
    </w:pPr>
    <w:rPr>
      <w:rFonts w:ascii="Garamond" w:hAnsi="Garamond"/>
      <w:sz w:val="22"/>
    </w:rPr>
  </w:style>
  <w:style w:type="character" w:customStyle="1" w:styleId="BodyTextChar">
    <w:name w:val="Body Text Char"/>
    <w:basedOn w:val="DefaultParagraphFont"/>
    <w:link w:val="BodyText"/>
    <w:rsid w:val="00871890"/>
    <w:rPr>
      <w:rFonts w:ascii="Garamond" w:hAnsi="Garamond"/>
      <w:color w:val="000000"/>
      <w:sz w:val="22"/>
      <w:szCs w:val="24"/>
    </w:rPr>
  </w:style>
  <w:style w:type="paragraph" w:styleId="TOC4">
    <w:name w:val="toc 4"/>
    <w:basedOn w:val="Normal"/>
    <w:next w:val="Normal"/>
    <w:autoRedefine/>
    <w:uiPriority w:val="39"/>
    <w:rsid w:val="00871890"/>
    <w:pPr>
      <w:ind w:left="600"/>
      <w:jc w:val="left"/>
    </w:pPr>
    <w:rPr>
      <w:rFonts w:asciiTheme="minorHAnsi" w:hAnsiTheme="minorHAnsi"/>
      <w:sz w:val="18"/>
      <w:szCs w:val="18"/>
    </w:rPr>
  </w:style>
  <w:style w:type="paragraph" w:styleId="PlainText">
    <w:name w:val="Plain Text"/>
    <w:basedOn w:val="Normal"/>
    <w:link w:val="PlainTextChar"/>
    <w:rsid w:val="00871890"/>
    <w:pPr>
      <w:jc w:val="left"/>
    </w:pPr>
    <w:rPr>
      <w:rFonts w:ascii="Courier New" w:hAnsi="Courier New"/>
      <w:color w:val="auto"/>
      <w:szCs w:val="20"/>
    </w:rPr>
  </w:style>
  <w:style w:type="character" w:customStyle="1" w:styleId="PlainTextChar">
    <w:name w:val="Plain Text Char"/>
    <w:basedOn w:val="DefaultParagraphFont"/>
    <w:link w:val="PlainText"/>
    <w:rsid w:val="00871890"/>
    <w:rPr>
      <w:rFonts w:ascii="Courier New" w:hAnsi="Courier New"/>
    </w:rPr>
  </w:style>
  <w:style w:type="paragraph" w:styleId="ListParagraph">
    <w:name w:val="List Paragraph"/>
    <w:basedOn w:val="Normal"/>
    <w:uiPriority w:val="34"/>
    <w:qFormat/>
    <w:rsid w:val="00871890"/>
    <w:pPr>
      <w:spacing w:line="276" w:lineRule="auto"/>
      <w:ind w:left="720"/>
      <w:contextualSpacing/>
      <w:jc w:val="left"/>
    </w:pPr>
    <w:rPr>
      <w:rFonts w:ascii="Verdana" w:eastAsia="Calibri" w:hAnsi="Verdana"/>
      <w:color w:val="auto"/>
      <w:sz w:val="24"/>
    </w:rPr>
  </w:style>
  <w:style w:type="character" w:styleId="Hyperlink">
    <w:name w:val="Hyperlink"/>
    <w:basedOn w:val="DefaultParagraphFont"/>
    <w:uiPriority w:val="99"/>
    <w:unhideWhenUsed/>
    <w:rsid w:val="005F09F5"/>
    <w:rPr>
      <w:color w:val="0000FF" w:themeColor="hyperlink"/>
      <w:u w:val="single"/>
    </w:rPr>
  </w:style>
  <w:style w:type="paragraph" w:customStyle="1" w:styleId="List-Alpha">
    <w:name w:val="List-Alpha"/>
    <w:rsid w:val="004C6469"/>
    <w:pPr>
      <w:tabs>
        <w:tab w:val="num" w:pos="2160"/>
      </w:tabs>
      <w:spacing w:after="120"/>
      <w:ind w:left="2160" w:hanging="360"/>
    </w:pPr>
    <w:rPr>
      <w:rFonts w:ascii="Verdana" w:hAnsi="Verdana"/>
      <w:noProof/>
    </w:rPr>
  </w:style>
  <w:style w:type="paragraph" w:customStyle="1" w:styleId="StyleHeading2PageSubtitleBefore12ptAfter6pt">
    <w:name w:val="Style Heading 2Page Subtitle + Before:  12 pt After:  6 pt"/>
    <w:basedOn w:val="Heading2"/>
    <w:rsid w:val="00722331"/>
    <w:pPr>
      <w:tabs>
        <w:tab w:val="left" w:pos="567"/>
        <w:tab w:val="num" w:pos="1440"/>
      </w:tabs>
      <w:spacing w:before="240" w:after="120"/>
      <w:ind w:left="1440" w:hanging="360"/>
    </w:pPr>
    <w:rPr>
      <w:rFonts w:cs="Times New Roman"/>
      <w:iCs w:val="0"/>
      <w:color w:val="003580"/>
      <w:szCs w:val="20"/>
      <w:lang w:val="en-GB"/>
    </w:rPr>
  </w:style>
  <w:style w:type="paragraph" w:customStyle="1" w:styleId="JDAnormal">
    <w:name w:val="JDA normal"/>
    <w:basedOn w:val="Normal"/>
    <w:link w:val="JDAnormalChar"/>
    <w:rsid w:val="00722331"/>
    <w:pPr>
      <w:spacing w:before="180" w:after="180"/>
      <w:jc w:val="left"/>
    </w:pPr>
    <w:rPr>
      <w:rFonts w:ascii="Verdana" w:eastAsia="Batang" w:hAnsi="Verdana"/>
      <w:color w:val="auto"/>
      <w:sz w:val="18"/>
    </w:rPr>
  </w:style>
  <w:style w:type="character" w:customStyle="1" w:styleId="JDAnormalChar">
    <w:name w:val="JDA normal Char"/>
    <w:basedOn w:val="DefaultParagraphFont"/>
    <w:link w:val="JDAnormal"/>
    <w:rsid w:val="00722331"/>
    <w:rPr>
      <w:rFonts w:ascii="Verdana" w:eastAsia="Batang" w:hAnsi="Verdana"/>
      <w:sz w:val="18"/>
      <w:szCs w:val="24"/>
    </w:rPr>
  </w:style>
  <w:style w:type="paragraph" w:customStyle="1" w:styleId="Default">
    <w:name w:val="Default"/>
    <w:link w:val="DefaultChar"/>
    <w:rsid w:val="003D3751"/>
    <w:pPr>
      <w:autoSpaceDE w:val="0"/>
      <w:autoSpaceDN w:val="0"/>
      <w:adjustRightInd w:val="0"/>
    </w:pPr>
    <w:rPr>
      <w:rFonts w:ascii="Courier New" w:eastAsia="MS Mincho" w:hAnsi="Courier New" w:cs="Courier New"/>
      <w:color w:val="000000"/>
      <w:sz w:val="24"/>
      <w:szCs w:val="24"/>
      <w:lang w:eastAsia="ja-JP"/>
    </w:rPr>
  </w:style>
  <w:style w:type="character" w:customStyle="1" w:styleId="DefaultChar">
    <w:name w:val="Default Char"/>
    <w:basedOn w:val="DefaultParagraphFont"/>
    <w:link w:val="Default"/>
    <w:rsid w:val="003D3751"/>
    <w:rPr>
      <w:rFonts w:ascii="Courier New" w:eastAsia="MS Mincho" w:hAnsi="Courier New" w:cs="Courier New"/>
      <w:color w:val="000000"/>
      <w:sz w:val="24"/>
      <w:szCs w:val="24"/>
      <w:lang w:eastAsia="ja-JP"/>
    </w:rPr>
  </w:style>
  <w:style w:type="paragraph" w:styleId="NormalWeb">
    <w:name w:val="Normal (Web)"/>
    <w:basedOn w:val="Normal"/>
    <w:uiPriority w:val="99"/>
    <w:unhideWhenUsed/>
    <w:rsid w:val="0013271D"/>
    <w:pPr>
      <w:spacing w:before="100" w:beforeAutospacing="1" w:after="100" w:afterAutospacing="1"/>
      <w:jc w:val="left"/>
    </w:pPr>
    <w:rPr>
      <w:rFonts w:ascii="Times New Roman" w:hAnsi="Times New Roman"/>
      <w:color w:val="auto"/>
      <w:sz w:val="24"/>
    </w:rPr>
  </w:style>
  <w:style w:type="character" w:styleId="FollowedHyperlink">
    <w:name w:val="FollowedHyperlink"/>
    <w:basedOn w:val="DefaultParagraphFont"/>
    <w:uiPriority w:val="99"/>
    <w:unhideWhenUsed/>
    <w:rsid w:val="001020B9"/>
    <w:rPr>
      <w:color w:val="800080"/>
      <w:u w:val="single"/>
    </w:rPr>
  </w:style>
  <w:style w:type="paragraph" w:styleId="Subtitle">
    <w:name w:val="Subtitle"/>
    <w:basedOn w:val="Normal"/>
    <w:next w:val="Normal"/>
    <w:link w:val="SubtitleChar"/>
    <w:qFormat/>
    <w:rsid w:val="00B724DD"/>
    <w:pPr>
      <w:numPr>
        <w:ilvl w:val="1"/>
      </w:numPr>
    </w:pPr>
    <w:rPr>
      <w:rFonts w:asciiTheme="majorHAnsi" w:eastAsiaTheme="majorEastAsia" w:hAnsiTheme="majorHAnsi" w:cstheme="majorBidi"/>
      <w:i/>
      <w:iCs/>
      <w:color w:val="4099DC" w:themeColor="accent1"/>
      <w:spacing w:val="15"/>
      <w:sz w:val="24"/>
    </w:rPr>
  </w:style>
  <w:style w:type="character" w:customStyle="1" w:styleId="SubtitleChar">
    <w:name w:val="Subtitle Char"/>
    <w:basedOn w:val="DefaultParagraphFont"/>
    <w:link w:val="Subtitle"/>
    <w:rsid w:val="00B724DD"/>
    <w:rPr>
      <w:rFonts w:asciiTheme="majorHAnsi" w:eastAsiaTheme="majorEastAsia" w:hAnsiTheme="majorHAnsi" w:cstheme="majorBidi"/>
      <w:i/>
      <w:iCs/>
      <w:color w:val="4099DC" w:themeColor="accent1"/>
      <w:spacing w:val="15"/>
      <w:sz w:val="24"/>
      <w:szCs w:val="24"/>
    </w:rPr>
  </w:style>
  <w:style w:type="paragraph" w:styleId="NoSpacing">
    <w:name w:val="No Spacing"/>
    <w:uiPriority w:val="1"/>
    <w:qFormat/>
    <w:rsid w:val="00152C5F"/>
    <w:pPr>
      <w:jc w:val="both"/>
    </w:pPr>
    <w:rPr>
      <w:rFonts w:ascii="Garamond" w:hAnsi="Garamond"/>
      <w:color w:val="000000"/>
      <w:sz w:val="22"/>
      <w:szCs w:val="24"/>
      <w:lang w:val="en-GB"/>
    </w:rPr>
  </w:style>
  <w:style w:type="character" w:styleId="Strong">
    <w:name w:val="Strong"/>
    <w:basedOn w:val="DefaultParagraphFont"/>
    <w:qFormat/>
    <w:rsid w:val="00152C5F"/>
    <w:rPr>
      <w:b/>
      <w:bCs/>
    </w:rPr>
  </w:style>
  <w:style w:type="paragraph" w:styleId="TOC3">
    <w:name w:val="toc 3"/>
    <w:basedOn w:val="Normal"/>
    <w:next w:val="Normal"/>
    <w:autoRedefine/>
    <w:uiPriority w:val="39"/>
    <w:rsid w:val="004F598B"/>
    <w:pPr>
      <w:ind w:left="400"/>
      <w:jc w:val="left"/>
    </w:pPr>
    <w:rPr>
      <w:rFonts w:asciiTheme="minorHAnsi" w:hAnsiTheme="minorHAnsi"/>
      <w:i/>
      <w:iCs/>
      <w:szCs w:val="20"/>
    </w:rPr>
  </w:style>
  <w:style w:type="paragraph" w:styleId="TOC5">
    <w:name w:val="toc 5"/>
    <w:basedOn w:val="Normal"/>
    <w:next w:val="Normal"/>
    <w:autoRedefine/>
    <w:rsid w:val="004F598B"/>
    <w:pPr>
      <w:ind w:left="800"/>
      <w:jc w:val="left"/>
    </w:pPr>
    <w:rPr>
      <w:rFonts w:asciiTheme="minorHAnsi" w:hAnsiTheme="minorHAnsi"/>
      <w:sz w:val="18"/>
      <w:szCs w:val="18"/>
    </w:rPr>
  </w:style>
  <w:style w:type="paragraph" w:styleId="TOC6">
    <w:name w:val="toc 6"/>
    <w:basedOn w:val="Normal"/>
    <w:next w:val="Normal"/>
    <w:autoRedefine/>
    <w:rsid w:val="004F598B"/>
    <w:pPr>
      <w:ind w:left="1000"/>
      <w:jc w:val="left"/>
    </w:pPr>
    <w:rPr>
      <w:rFonts w:asciiTheme="minorHAnsi" w:hAnsiTheme="minorHAnsi"/>
      <w:sz w:val="18"/>
      <w:szCs w:val="18"/>
    </w:rPr>
  </w:style>
  <w:style w:type="paragraph" w:styleId="TOC7">
    <w:name w:val="toc 7"/>
    <w:basedOn w:val="Normal"/>
    <w:next w:val="Normal"/>
    <w:autoRedefine/>
    <w:rsid w:val="004F598B"/>
    <w:pPr>
      <w:ind w:left="1200"/>
      <w:jc w:val="left"/>
    </w:pPr>
    <w:rPr>
      <w:rFonts w:asciiTheme="minorHAnsi" w:hAnsiTheme="minorHAnsi"/>
      <w:sz w:val="18"/>
      <w:szCs w:val="18"/>
    </w:rPr>
  </w:style>
  <w:style w:type="paragraph" w:styleId="TOC8">
    <w:name w:val="toc 8"/>
    <w:basedOn w:val="Normal"/>
    <w:next w:val="Normal"/>
    <w:autoRedefine/>
    <w:rsid w:val="004F598B"/>
    <w:pPr>
      <w:ind w:left="1400"/>
      <w:jc w:val="left"/>
    </w:pPr>
    <w:rPr>
      <w:rFonts w:asciiTheme="minorHAnsi" w:hAnsiTheme="minorHAnsi"/>
      <w:sz w:val="18"/>
      <w:szCs w:val="18"/>
    </w:rPr>
  </w:style>
  <w:style w:type="paragraph" w:styleId="TOC9">
    <w:name w:val="toc 9"/>
    <w:basedOn w:val="Normal"/>
    <w:next w:val="Normal"/>
    <w:autoRedefine/>
    <w:rsid w:val="004F598B"/>
    <w:pPr>
      <w:ind w:left="1600"/>
      <w:jc w:val="left"/>
    </w:pPr>
    <w:rPr>
      <w:rFonts w:asciiTheme="minorHAnsi" w:hAnsiTheme="minorHAnsi"/>
      <w:sz w:val="18"/>
      <w:szCs w:val="18"/>
    </w:rPr>
  </w:style>
  <w:style w:type="paragraph" w:styleId="FootnoteText">
    <w:name w:val="footnote text"/>
    <w:basedOn w:val="Normal"/>
    <w:link w:val="FootnoteTextChar"/>
    <w:rsid w:val="00E27EF8"/>
    <w:rPr>
      <w:szCs w:val="20"/>
    </w:rPr>
  </w:style>
  <w:style w:type="character" w:customStyle="1" w:styleId="FootnoteTextChar">
    <w:name w:val="Footnote Text Char"/>
    <w:basedOn w:val="DefaultParagraphFont"/>
    <w:link w:val="FootnoteText"/>
    <w:rsid w:val="00E27EF8"/>
    <w:rPr>
      <w:rFonts w:ascii="Arial" w:hAnsi="Arial"/>
      <w:color w:val="000000"/>
    </w:rPr>
  </w:style>
  <w:style w:type="character" w:styleId="FootnoteReference">
    <w:name w:val="footnote reference"/>
    <w:basedOn w:val="DefaultParagraphFont"/>
    <w:rsid w:val="00E27E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9183">
      <w:bodyDiv w:val="1"/>
      <w:marLeft w:val="0"/>
      <w:marRight w:val="0"/>
      <w:marTop w:val="0"/>
      <w:marBottom w:val="0"/>
      <w:divBdr>
        <w:top w:val="none" w:sz="0" w:space="0" w:color="auto"/>
        <w:left w:val="none" w:sz="0" w:space="0" w:color="auto"/>
        <w:bottom w:val="none" w:sz="0" w:space="0" w:color="auto"/>
        <w:right w:val="none" w:sz="0" w:space="0" w:color="auto"/>
      </w:divBdr>
    </w:div>
    <w:div w:id="7490201">
      <w:bodyDiv w:val="1"/>
      <w:marLeft w:val="0"/>
      <w:marRight w:val="0"/>
      <w:marTop w:val="0"/>
      <w:marBottom w:val="0"/>
      <w:divBdr>
        <w:top w:val="none" w:sz="0" w:space="0" w:color="auto"/>
        <w:left w:val="none" w:sz="0" w:space="0" w:color="auto"/>
        <w:bottom w:val="none" w:sz="0" w:space="0" w:color="auto"/>
        <w:right w:val="none" w:sz="0" w:space="0" w:color="auto"/>
      </w:divBdr>
    </w:div>
    <w:div w:id="42488053">
      <w:bodyDiv w:val="1"/>
      <w:marLeft w:val="0"/>
      <w:marRight w:val="0"/>
      <w:marTop w:val="0"/>
      <w:marBottom w:val="0"/>
      <w:divBdr>
        <w:top w:val="none" w:sz="0" w:space="0" w:color="auto"/>
        <w:left w:val="none" w:sz="0" w:space="0" w:color="auto"/>
        <w:bottom w:val="none" w:sz="0" w:space="0" w:color="auto"/>
        <w:right w:val="none" w:sz="0" w:space="0" w:color="auto"/>
      </w:divBdr>
    </w:div>
    <w:div w:id="43453490">
      <w:bodyDiv w:val="1"/>
      <w:marLeft w:val="0"/>
      <w:marRight w:val="0"/>
      <w:marTop w:val="0"/>
      <w:marBottom w:val="0"/>
      <w:divBdr>
        <w:top w:val="none" w:sz="0" w:space="0" w:color="auto"/>
        <w:left w:val="none" w:sz="0" w:space="0" w:color="auto"/>
        <w:bottom w:val="none" w:sz="0" w:space="0" w:color="auto"/>
        <w:right w:val="none" w:sz="0" w:space="0" w:color="auto"/>
      </w:divBdr>
    </w:div>
    <w:div w:id="47649594">
      <w:bodyDiv w:val="1"/>
      <w:marLeft w:val="0"/>
      <w:marRight w:val="0"/>
      <w:marTop w:val="0"/>
      <w:marBottom w:val="0"/>
      <w:divBdr>
        <w:top w:val="none" w:sz="0" w:space="0" w:color="auto"/>
        <w:left w:val="none" w:sz="0" w:space="0" w:color="auto"/>
        <w:bottom w:val="none" w:sz="0" w:space="0" w:color="auto"/>
        <w:right w:val="none" w:sz="0" w:space="0" w:color="auto"/>
      </w:divBdr>
    </w:div>
    <w:div w:id="49815413">
      <w:bodyDiv w:val="1"/>
      <w:marLeft w:val="0"/>
      <w:marRight w:val="0"/>
      <w:marTop w:val="0"/>
      <w:marBottom w:val="0"/>
      <w:divBdr>
        <w:top w:val="none" w:sz="0" w:space="0" w:color="auto"/>
        <w:left w:val="none" w:sz="0" w:space="0" w:color="auto"/>
        <w:bottom w:val="none" w:sz="0" w:space="0" w:color="auto"/>
        <w:right w:val="none" w:sz="0" w:space="0" w:color="auto"/>
      </w:divBdr>
    </w:div>
    <w:div w:id="54857535">
      <w:bodyDiv w:val="1"/>
      <w:marLeft w:val="0"/>
      <w:marRight w:val="0"/>
      <w:marTop w:val="0"/>
      <w:marBottom w:val="0"/>
      <w:divBdr>
        <w:top w:val="none" w:sz="0" w:space="0" w:color="auto"/>
        <w:left w:val="none" w:sz="0" w:space="0" w:color="auto"/>
        <w:bottom w:val="none" w:sz="0" w:space="0" w:color="auto"/>
        <w:right w:val="none" w:sz="0" w:space="0" w:color="auto"/>
      </w:divBdr>
    </w:div>
    <w:div w:id="58865187">
      <w:bodyDiv w:val="1"/>
      <w:marLeft w:val="0"/>
      <w:marRight w:val="0"/>
      <w:marTop w:val="0"/>
      <w:marBottom w:val="0"/>
      <w:divBdr>
        <w:top w:val="none" w:sz="0" w:space="0" w:color="auto"/>
        <w:left w:val="none" w:sz="0" w:space="0" w:color="auto"/>
        <w:bottom w:val="none" w:sz="0" w:space="0" w:color="auto"/>
        <w:right w:val="none" w:sz="0" w:space="0" w:color="auto"/>
      </w:divBdr>
    </w:div>
    <w:div w:id="75321727">
      <w:bodyDiv w:val="1"/>
      <w:marLeft w:val="0"/>
      <w:marRight w:val="0"/>
      <w:marTop w:val="0"/>
      <w:marBottom w:val="0"/>
      <w:divBdr>
        <w:top w:val="none" w:sz="0" w:space="0" w:color="auto"/>
        <w:left w:val="none" w:sz="0" w:space="0" w:color="auto"/>
        <w:bottom w:val="none" w:sz="0" w:space="0" w:color="auto"/>
        <w:right w:val="none" w:sz="0" w:space="0" w:color="auto"/>
      </w:divBdr>
    </w:div>
    <w:div w:id="82800639">
      <w:bodyDiv w:val="1"/>
      <w:marLeft w:val="0"/>
      <w:marRight w:val="0"/>
      <w:marTop w:val="0"/>
      <w:marBottom w:val="0"/>
      <w:divBdr>
        <w:top w:val="none" w:sz="0" w:space="0" w:color="auto"/>
        <w:left w:val="none" w:sz="0" w:space="0" w:color="auto"/>
        <w:bottom w:val="none" w:sz="0" w:space="0" w:color="auto"/>
        <w:right w:val="none" w:sz="0" w:space="0" w:color="auto"/>
      </w:divBdr>
    </w:div>
    <w:div w:id="99187853">
      <w:bodyDiv w:val="1"/>
      <w:marLeft w:val="0"/>
      <w:marRight w:val="0"/>
      <w:marTop w:val="0"/>
      <w:marBottom w:val="0"/>
      <w:divBdr>
        <w:top w:val="none" w:sz="0" w:space="0" w:color="auto"/>
        <w:left w:val="none" w:sz="0" w:space="0" w:color="auto"/>
        <w:bottom w:val="none" w:sz="0" w:space="0" w:color="auto"/>
        <w:right w:val="none" w:sz="0" w:space="0" w:color="auto"/>
      </w:divBdr>
    </w:div>
    <w:div w:id="104690721">
      <w:bodyDiv w:val="1"/>
      <w:marLeft w:val="0"/>
      <w:marRight w:val="0"/>
      <w:marTop w:val="0"/>
      <w:marBottom w:val="0"/>
      <w:divBdr>
        <w:top w:val="none" w:sz="0" w:space="0" w:color="auto"/>
        <w:left w:val="none" w:sz="0" w:space="0" w:color="auto"/>
        <w:bottom w:val="none" w:sz="0" w:space="0" w:color="auto"/>
        <w:right w:val="none" w:sz="0" w:space="0" w:color="auto"/>
      </w:divBdr>
    </w:div>
    <w:div w:id="139345298">
      <w:bodyDiv w:val="1"/>
      <w:marLeft w:val="0"/>
      <w:marRight w:val="0"/>
      <w:marTop w:val="0"/>
      <w:marBottom w:val="0"/>
      <w:divBdr>
        <w:top w:val="none" w:sz="0" w:space="0" w:color="auto"/>
        <w:left w:val="none" w:sz="0" w:space="0" w:color="auto"/>
        <w:bottom w:val="none" w:sz="0" w:space="0" w:color="auto"/>
        <w:right w:val="none" w:sz="0" w:space="0" w:color="auto"/>
      </w:divBdr>
      <w:divsChild>
        <w:div w:id="320815896">
          <w:marLeft w:val="1166"/>
          <w:marRight w:val="0"/>
          <w:marTop w:val="0"/>
          <w:marBottom w:val="0"/>
          <w:divBdr>
            <w:top w:val="none" w:sz="0" w:space="0" w:color="auto"/>
            <w:left w:val="none" w:sz="0" w:space="0" w:color="auto"/>
            <w:bottom w:val="none" w:sz="0" w:space="0" w:color="auto"/>
            <w:right w:val="none" w:sz="0" w:space="0" w:color="auto"/>
          </w:divBdr>
        </w:div>
        <w:div w:id="327246603">
          <w:marLeft w:val="1166"/>
          <w:marRight w:val="0"/>
          <w:marTop w:val="0"/>
          <w:marBottom w:val="0"/>
          <w:divBdr>
            <w:top w:val="none" w:sz="0" w:space="0" w:color="auto"/>
            <w:left w:val="none" w:sz="0" w:space="0" w:color="auto"/>
            <w:bottom w:val="none" w:sz="0" w:space="0" w:color="auto"/>
            <w:right w:val="none" w:sz="0" w:space="0" w:color="auto"/>
          </w:divBdr>
        </w:div>
        <w:div w:id="1063525887">
          <w:marLeft w:val="1166"/>
          <w:marRight w:val="0"/>
          <w:marTop w:val="0"/>
          <w:marBottom w:val="0"/>
          <w:divBdr>
            <w:top w:val="none" w:sz="0" w:space="0" w:color="auto"/>
            <w:left w:val="none" w:sz="0" w:space="0" w:color="auto"/>
            <w:bottom w:val="none" w:sz="0" w:space="0" w:color="auto"/>
            <w:right w:val="none" w:sz="0" w:space="0" w:color="auto"/>
          </w:divBdr>
        </w:div>
        <w:div w:id="1095786373">
          <w:marLeft w:val="1166"/>
          <w:marRight w:val="0"/>
          <w:marTop w:val="0"/>
          <w:marBottom w:val="0"/>
          <w:divBdr>
            <w:top w:val="none" w:sz="0" w:space="0" w:color="auto"/>
            <w:left w:val="none" w:sz="0" w:space="0" w:color="auto"/>
            <w:bottom w:val="none" w:sz="0" w:space="0" w:color="auto"/>
            <w:right w:val="none" w:sz="0" w:space="0" w:color="auto"/>
          </w:divBdr>
        </w:div>
        <w:div w:id="1232161627">
          <w:marLeft w:val="1166"/>
          <w:marRight w:val="0"/>
          <w:marTop w:val="0"/>
          <w:marBottom w:val="0"/>
          <w:divBdr>
            <w:top w:val="none" w:sz="0" w:space="0" w:color="auto"/>
            <w:left w:val="none" w:sz="0" w:space="0" w:color="auto"/>
            <w:bottom w:val="none" w:sz="0" w:space="0" w:color="auto"/>
            <w:right w:val="none" w:sz="0" w:space="0" w:color="auto"/>
          </w:divBdr>
        </w:div>
        <w:div w:id="1351839721">
          <w:marLeft w:val="1166"/>
          <w:marRight w:val="0"/>
          <w:marTop w:val="0"/>
          <w:marBottom w:val="0"/>
          <w:divBdr>
            <w:top w:val="none" w:sz="0" w:space="0" w:color="auto"/>
            <w:left w:val="none" w:sz="0" w:space="0" w:color="auto"/>
            <w:bottom w:val="none" w:sz="0" w:space="0" w:color="auto"/>
            <w:right w:val="none" w:sz="0" w:space="0" w:color="auto"/>
          </w:divBdr>
        </w:div>
        <w:div w:id="1489595481">
          <w:marLeft w:val="1166"/>
          <w:marRight w:val="0"/>
          <w:marTop w:val="0"/>
          <w:marBottom w:val="0"/>
          <w:divBdr>
            <w:top w:val="none" w:sz="0" w:space="0" w:color="auto"/>
            <w:left w:val="none" w:sz="0" w:space="0" w:color="auto"/>
            <w:bottom w:val="none" w:sz="0" w:space="0" w:color="auto"/>
            <w:right w:val="none" w:sz="0" w:space="0" w:color="auto"/>
          </w:divBdr>
        </w:div>
        <w:div w:id="1551721788">
          <w:marLeft w:val="1166"/>
          <w:marRight w:val="0"/>
          <w:marTop w:val="0"/>
          <w:marBottom w:val="0"/>
          <w:divBdr>
            <w:top w:val="none" w:sz="0" w:space="0" w:color="auto"/>
            <w:left w:val="none" w:sz="0" w:space="0" w:color="auto"/>
            <w:bottom w:val="none" w:sz="0" w:space="0" w:color="auto"/>
            <w:right w:val="none" w:sz="0" w:space="0" w:color="auto"/>
          </w:divBdr>
        </w:div>
        <w:div w:id="1567760976">
          <w:marLeft w:val="1166"/>
          <w:marRight w:val="0"/>
          <w:marTop w:val="0"/>
          <w:marBottom w:val="0"/>
          <w:divBdr>
            <w:top w:val="none" w:sz="0" w:space="0" w:color="auto"/>
            <w:left w:val="none" w:sz="0" w:space="0" w:color="auto"/>
            <w:bottom w:val="none" w:sz="0" w:space="0" w:color="auto"/>
            <w:right w:val="none" w:sz="0" w:space="0" w:color="auto"/>
          </w:divBdr>
        </w:div>
        <w:div w:id="1957709282">
          <w:marLeft w:val="1166"/>
          <w:marRight w:val="0"/>
          <w:marTop w:val="0"/>
          <w:marBottom w:val="0"/>
          <w:divBdr>
            <w:top w:val="none" w:sz="0" w:space="0" w:color="auto"/>
            <w:left w:val="none" w:sz="0" w:space="0" w:color="auto"/>
            <w:bottom w:val="none" w:sz="0" w:space="0" w:color="auto"/>
            <w:right w:val="none" w:sz="0" w:space="0" w:color="auto"/>
          </w:divBdr>
        </w:div>
      </w:divsChild>
    </w:div>
    <w:div w:id="175271473">
      <w:bodyDiv w:val="1"/>
      <w:marLeft w:val="0"/>
      <w:marRight w:val="0"/>
      <w:marTop w:val="0"/>
      <w:marBottom w:val="0"/>
      <w:divBdr>
        <w:top w:val="none" w:sz="0" w:space="0" w:color="auto"/>
        <w:left w:val="none" w:sz="0" w:space="0" w:color="auto"/>
        <w:bottom w:val="none" w:sz="0" w:space="0" w:color="auto"/>
        <w:right w:val="none" w:sz="0" w:space="0" w:color="auto"/>
      </w:divBdr>
    </w:div>
    <w:div w:id="175968618">
      <w:bodyDiv w:val="1"/>
      <w:marLeft w:val="0"/>
      <w:marRight w:val="0"/>
      <w:marTop w:val="0"/>
      <w:marBottom w:val="0"/>
      <w:divBdr>
        <w:top w:val="none" w:sz="0" w:space="0" w:color="auto"/>
        <w:left w:val="none" w:sz="0" w:space="0" w:color="auto"/>
        <w:bottom w:val="none" w:sz="0" w:space="0" w:color="auto"/>
        <w:right w:val="none" w:sz="0" w:space="0" w:color="auto"/>
      </w:divBdr>
    </w:div>
    <w:div w:id="176508917">
      <w:bodyDiv w:val="1"/>
      <w:marLeft w:val="0"/>
      <w:marRight w:val="0"/>
      <w:marTop w:val="0"/>
      <w:marBottom w:val="0"/>
      <w:divBdr>
        <w:top w:val="none" w:sz="0" w:space="0" w:color="auto"/>
        <w:left w:val="none" w:sz="0" w:space="0" w:color="auto"/>
        <w:bottom w:val="none" w:sz="0" w:space="0" w:color="auto"/>
        <w:right w:val="none" w:sz="0" w:space="0" w:color="auto"/>
      </w:divBdr>
    </w:div>
    <w:div w:id="183397141">
      <w:bodyDiv w:val="1"/>
      <w:marLeft w:val="0"/>
      <w:marRight w:val="0"/>
      <w:marTop w:val="0"/>
      <w:marBottom w:val="0"/>
      <w:divBdr>
        <w:top w:val="none" w:sz="0" w:space="0" w:color="auto"/>
        <w:left w:val="none" w:sz="0" w:space="0" w:color="auto"/>
        <w:bottom w:val="none" w:sz="0" w:space="0" w:color="auto"/>
        <w:right w:val="none" w:sz="0" w:space="0" w:color="auto"/>
      </w:divBdr>
    </w:div>
    <w:div w:id="193882950">
      <w:bodyDiv w:val="1"/>
      <w:marLeft w:val="0"/>
      <w:marRight w:val="0"/>
      <w:marTop w:val="0"/>
      <w:marBottom w:val="0"/>
      <w:divBdr>
        <w:top w:val="none" w:sz="0" w:space="0" w:color="auto"/>
        <w:left w:val="none" w:sz="0" w:space="0" w:color="auto"/>
        <w:bottom w:val="none" w:sz="0" w:space="0" w:color="auto"/>
        <w:right w:val="none" w:sz="0" w:space="0" w:color="auto"/>
      </w:divBdr>
    </w:div>
    <w:div w:id="216432201">
      <w:bodyDiv w:val="1"/>
      <w:marLeft w:val="0"/>
      <w:marRight w:val="0"/>
      <w:marTop w:val="0"/>
      <w:marBottom w:val="0"/>
      <w:divBdr>
        <w:top w:val="none" w:sz="0" w:space="0" w:color="auto"/>
        <w:left w:val="none" w:sz="0" w:space="0" w:color="auto"/>
        <w:bottom w:val="none" w:sz="0" w:space="0" w:color="auto"/>
        <w:right w:val="none" w:sz="0" w:space="0" w:color="auto"/>
      </w:divBdr>
      <w:divsChild>
        <w:div w:id="385378441">
          <w:marLeft w:val="547"/>
          <w:marRight w:val="0"/>
          <w:marTop w:val="154"/>
          <w:marBottom w:val="0"/>
          <w:divBdr>
            <w:top w:val="none" w:sz="0" w:space="0" w:color="auto"/>
            <w:left w:val="none" w:sz="0" w:space="0" w:color="auto"/>
            <w:bottom w:val="none" w:sz="0" w:space="0" w:color="auto"/>
            <w:right w:val="none" w:sz="0" w:space="0" w:color="auto"/>
          </w:divBdr>
        </w:div>
        <w:div w:id="897471483">
          <w:marLeft w:val="1166"/>
          <w:marRight w:val="0"/>
          <w:marTop w:val="134"/>
          <w:marBottom w:val="0"/>
          <w:divBdr>
            <w:top w:val="none" w:sz="0" w:space="0" w:color="auto"/>
            <w:left w:val="none" w:sz="0" w:space="0" w:color="auto"/>
            <w:bottom w:val="none" w:sz="0" w:space="0" w:color="auto"/>
            <w:right w:val="none" w:sz="0" w:space="0" w:color="auto"/>
          </w:divBdr>
        </w:div>
        <w:div w:id="901067082">
          <w:marLeft w:val="1166"/>
          <w:marRight w:val="0"/>
          <w:marTop w:val="134"/>
          <w:marBottom w:val="0"/>
          <w:divBdr>
            <w:top w:val="none" w:sz="0" w:space="0" w:color="auto"/>
            <w:left w:val="none" w:sz="0" w:space="0" w:color="auto"/>
            <w:bottom w:val="none" w:sz="0" w:space="0" w:color="auto"/>
            <w:right w:val="none" w:sz="0" w:space="0" w:color="auto"/>
          </w:divBdr>
        </w:div>
        <w:div w:id="1698776295">
          <w:marLeft w:val="547"/>
          <w:marRight w:val="0"/>
          <w:marTop w:val="154"/>
          <w:marBottom w:val="0"/>
          <w:divBdr>
            <w:top w:val="none" w:sz="0" w:space="0" w:color="auto"/>
            <w:left w:val="none" w:sz="0" w:space="0" w:color="auto"/>
            <w:bottom w:val="none" w:sz="0" w:space="0" w:color="auto"/>
            <w:right w:val="none" w:sz="0" w:space="0" w:color="auto"/>
          </w:divBdr>
        </w:div>
        <w:div w:id="1909723889">
          <w:marLeft w:val="547"/>
          <w:marRight w:val="0"/>
          <w:marTop w:val="154"/>
          <w:marBottom w:val="0"/>
          <w:divBdr>
            <w:top w:val="none" w:sz="0" w:space="0" w:color="auto"/>
            <w:left w:val="none" w:sz="0" w:space="0" w:color="auto"/>
            <w:bottom w:val="none" w:sz="0" w:space="0" w:color="auto"/>
            <w:right w:val="none" w:sz="0" w:space="0" w:color="auto"/>
          </w:divBdr>
        </w:div>
        <w:div w:id="1926448703">
          <w:marLeft w:val="1166"/>
          <w:marRight w:val="0"/>
          <w:marTop w:val="134"/>
          <w:marBottom w:val="0"/>
          <w:divBdr>
            <w:top w:val="none" w:sz="0" w:space="0" w:color="auto"/>
            <w:left w:val="none" w:sz="0" w:space="0" w:color="auto"/>
            <w:bottom w:val="none" w:sz="0" w:space="0" w:color="auto"/>
            <w:right w:val="none" w:sz="0" w:space="0" w:color="auto"/>
          </w:divBdr>
        </w:div>
        <w:div w:id="2066679102">
          <w:marLeft w:val="1166"/>
          <w:marRight w:val="0"/>
          <w:marTop w:val="134"/>
          <w:marBottom w:val="0"/>
          <w:divBdr>
            <w:top w:val="none" w:sz="0" w:space="0" w:color="auto"/>
            <w:left w:val="none" w:sz="0" w:space="0" w:color="auto"/>
            <w:bottom w:val="none" w:sz="0" w:space="0" w:color="auto"/>
            <w:right w:val="none" w:sz="0" w:space="0" w:color="auto"/>
          </w:divBdr>
        </w:div>
      </w:divsChild>
    </w:div>
    <w:div w:id="219095207">
      <w:bodyDiv w:val="1"/>
      <w:marLeft w:val="0"/>
      <w:marRight w:val="0"/>
      <w:marTop w:val="0"/>
      <w:marBottom w:val="0"/>
      <w:divBdr>
        <w:top w:val="none" w:sz="0" w:space="0" w:color="auto"/>
        <w:left w:val="none" w:sz="0" w:space="0" w:color="auto"/>
        <w:bottom w:val="none" w:sz="0" w:space="0" w:color="auto"/>
        <w:right w:val="none" w:sz="0" w:space="0" w:color="auto"/>
      </w:divBdr>
      <w:divsChild>
        <w:div w:id="472403725">
          <w:marLeft w:val="3240"/>
          <w:marRight w:val="0"/>
          <w:marTop w:val="96"/>
          <w:marBottom w:val="0"/>
          <w:divBdr>
            <w:top w:val="none" w:sz="0" w:space="0" w:color="auto"/>
            <w:left w:val="none" w:sz="0" w:space="0" w:color="auto"/>
            <w:bottom w:val="none" w:sz="0" w:space="0" w:color="auto"/>
            <w:right w:val="none" w:sz="0" w:space="0" w:color="auto"/>
          </w:divBdr>
        </w:div>
        <w:div w:id="734741477">
          <w:marLeft w:val="2520"/>
          <w:marRight w:val="0"/>
          <w:marTop w:val="77"/>
          <w:marBottom w:val="0"/>
          <w:divBdr>
            <w:top w:val="none" w:sz="0" w:space="0" w:color="auto"/>
            <w:left w:val="none" w:sz="0" w:space="0" w:color="auto"/>
            <w:bottom w:val="none" w:sz="0" w:space="0" w:color="auto"/>
            <w:right w:val="none" w:sz="0" w:space="0" w:color="auto"/>
          </w:divBdr>
        </w:div>
        <w:div w:id="860779907">
          <w:marLeft w:val="2520"/>
          <w:marRight w:val="0"/>
          <w:marTop w:val="77"/>
          <w:marBottom w:val="0"/>
          <w:divBdr>
            <w:top w:val="none" w:sz="0" w:space="0" w:color="auto"/>
            <w:left w:val="none" w:sz="0" w:space="0" w:color="auto"/>
            <w:bottom w:val="none" w:sz="0" w:space="0" w:color="auto"/>
            <w:right w:val="none" w:sz="0" w:space="0" w:color="auto"/>
          </w:divBdr>
        </w:div>
        <w:div w:id="983394095">
          <w:marLeft w:val="3240"/>
          <w:marRight w:val="0"/>
          <w:marTop w:val="96"/>
          <w:marBottom w:val="0"/>
          <w:divBdr>
            <w:top w:val="none" w:sz="0" w:space="0" w:color="auto"/>
            <w:left w:val="none" w:sz="0" w:space="0" w:color="auto"/>
            <w:bottom w:val="none" w:sz="0" w:space="0" w:color="auto"/>
            <w:right w:val="none" w:sz="0" w:space="0" w:color="auto"/>
          </w:divBdr>
        </w:div>
        <w:div w:id="1071276417">
          <w:marLeft w:val="1800"/>
          <w:marRight w:val="0"/>
          <w:marTop w:val="115"/>
          <w:marBottom w:val="0"/>
          <w:divBdr>
            <w:top w:val="none" w:sz="0" w:space="0" w:color="auto"/>
            <w:left w:val="none" w:sz="0" w:space="0" w:color="auto"/>
            <w:bottom w:val="none" w:sz="0" w:space="0" w:color="auto"/>
            <w:right w:val="none" w:sz="0" w:space="0" w:color="auto"/>
          </w:divBdr>
        </w:div>
        <w:div w:id="1117871566">
          <w:marLeft w:val="1166"/>
          <w:marRight w:val="0"/>
          <w:marTop w:val="115"/>
          <w:marBottom w:val="0"/>
          <w:divBdr>
            <w:top w:val="none" w:sz="0" w:space="0" w:color="auto"/>
            <w:left w:val="none" w:sz="0" w:space="0" w:color="auto"/>
            <w:bottom w:val="none" w:sz="0" w:space="0" w:color="auto"/>
            <w:right w:val="none" w:sz="0" w:space="0" w:color="auto"/>
          </w:divBdr>
        </w:div>
        <w:div w:id="1216818285">
          <w:marLeft w:val="3240"/>
          <w:marRight w:val="0"/>
          <w:marTop w:val="96"/>
          <w:marBottom w:val="0"/>
          <w:divBdr>
            <w:top w:val="none" w:sz="0" w:space="0" w:color="auto"/>
            <w:left w:val="none" w:sz="0" w:space="0" w:color="auto"/>
            <w:bottom w:val="none" w:sz="0" w:space="0" w:color="auto"/>
            <w:right w:val="none" w:sz="0" w:space="0" w:color="auto"/>
          </w:divBdr>
        </w:div>
        <w:div w:id="1383093061">
          <w:marLeft w:val="1800"/>
          <w:marRight w:val="0"/>
          <w:marTop w:val="115"/>
          <w:marBottom w:val="0"/>
          <w:divBdr>
            <w:top w:val="none" w:sz="0" w:space="0" w:color="auto"/>
            <w:left w:val="none" w:sz="0" w:space="0" w:color="auto"/>
            <w:bottom w:val="none" w:sz="0" w:space="0" w:color="auto"/>
            <w:right w:val="none" w:sz="0" w:space="0" w:color="auto"/>
          </w:divBdr>
        </w:div>
        <w:div w:id="1482766205">
          <w:marLeft w:val="547"/>
          <w:marRight w:val="0"/>
          <w:marTop w:val="154"/>
          <w:marBottom w:val="0"/>
          <w:divBdr>
            <w:top w:val="none" w:sz="0" w:space="0" w:color="auto"/>
            <w:left w:val="none" w:sz="0" w:space="0" w:color="auto"/>
            <w:bottom w:val="none" w:sz="0" w:space="0" w:color="auto"/>
            <w:right w:val="none" w:sz="0" w:space="0" w:color="auto"/>
          </w:divBdr>
        </w:div>
        <w:div w:id="1551649315">
          <w:marLeft w:val="3240"/>
          <w:marRight w:val="0"/>
          <w:marTop w:val="96"/>
          <w:marBottom w:val="0"/>
          <w:divBdr>
            <w:top w:val="none" w:sz="0" w:space="0" w:color="auto"/>
            <w:left w:val="none" w:sz="0" w:space="0" w:color="auto"/>
            <w:bottom w:val="none" w:sz="0" w:space="0" w:color="auto"/>
            <w:right w:val="none" w:sz="0" w:space="0" w:color="auto"/>
          </w:divBdr>
        </w:div>
        <w:div w:id="1872104703">
          <w:marLeft w:val="1800"/>
          <w:marRight w:val="0"/>
          <w:marTop w:val="115"/>
          <w:marBottom w:val="0"/>
          <w:divBdr>
            <w:top w:val="none" w:sz="0" w:space="0" w:color="auto"/>
            <w:left w:val="none" w:sz="0" w:space="0" w:color="auto"/>
            <w:bottom w:val="none" w:sz="0" w:space="0" w:color="auto"/>
            <w:right w:val="none" w:sz="0" w:space="0" w:color="auto"/>
          </w:divBdr>
        </w:div>
      </w:divsChild>
    </w:div>
    <w:div w:id="219563542">
      <w:bodyDiv w:val="1"/>
      <w:marLeft w:val="0"/>
      <w:marRight w:val="0"/>
      <w:marTop w:val="0"/>
      <w:marBottom w:val="0"/>
      <w:divBdr>
        <w:top w:val="none" w:sz="0" w:space="0" w:color="auto"/>
        <w:left w:val="none" w:sz="0" w:space="0" w:color="auto"/>
        <w:bottom w:val="none" w:sz="0" w:space="0" w:color="auto"/>
        <w:right w:val="none" w:sz="0" w:space="0" w:color="auto"/>
      </w:divBdr>
    </w:div>
    <w:div w:id="224534509">
      <w:bodyDiv w:val="1"/>
      <w:marLeft w:val="0"/>
      <w:marRight w:val="0"/>
      <w:marTop w:val="0"/>
      <w:marBottom w:val="0"/>
      <w:divBdr>
        <w:top w:val="none" w:sz="0" w:space="0" w:color="auto"/>
        <w:left w:val="none" w:sz="0" w:space="0" w:color="auto"/>
        <w:bottom w:val="none" w:sz="0" w:space="0" w:color="auto"/>
        <w:right w:val="none" w:sz="0" w:space="0" w:color="auto"/>
      </w:divBdr>
      <w:divsChild>
        <w:div w:id="389304649">
          <w:marLeft w:val="173"/>
          <w:marRight w:val="0"/>
          <w:marTop w:val="0"/>
          <w:marBottom w:val="0"/>
          <w:divBdr>
            <w:top w:val="none" w:sz="0" w:space="0" w:color="auto"/>
            <w:left w:val="none" w:sz="0" w:space="0" w:color="auto"/>
            <w:bottom w:val="none" w:sz="0" w:space="0" w:color="auto"/>
            <w:right w:val="none" w:sz="0" w:space="0" w:color="auto"/>
          </w:divBdr>
        </w:div>
        <w:div w:id="1195776943">
          <w:marLeft w:val="173"/>
          <w:marRight w:val="0"/>
          <w:marTop w:val="0"/>
          <w:marBottom w:val="0"/>
          <w:divBdr>
            <w:top w:val="none" w:sz="0" w:space="0" w:color="auto"/>
            <w:left w:val="none" w:sz="0" w:space="0" w:color="auto"/>
            <w:bottom w:val="none" w:sz="0" w:space="0" w:color="auto"/>
            <w:right w:val="none" w:sz="0" w:space="0" w:color="auto"/>
          </w:divBdr>
        </w:div>
      </w:divsChild>
    </w:div>
    <w:div w:id="253175675">
      <w:bodyDiv w:val="1"/>
      <w:marLeft w:val="0"/>
      <w:marRight w:val="0"/>
      <w:marTop w:val="0"/>
      <w:marBottom w:val="0"/>
      <w:divBdr>
        <w:top w:val="none" w:sz="0" w:space="0" w:color="auto"/>
        <w:left w:val="none" w:sz="0" w:space="0" w:color="auto"/>
        <w:bottom w:val="none" w:sz="0" w:space="0" w:color="auto"/>
        <w:right w:val="none" w:sz="0" w:space="0" w:color="auto"/>
      </w:divBdr>
    </w:div>
    <w:div w:id="258299059">
      <w:bodyDiv w:val="1"/>
      <w:marLeft w:val="0"/>
      <w:marRight w:val="0"/>
      <w:marTop w:val="0"/>
      <w:marBottom w:val="0"/>
      <w:divBdr>
        <w:top w:val="none" w:sz="0" w:space="0" w:color="auto"/>
        <w:left w:val="none" w:sz="0" w:space="0" w:color="auto"/>
        <w:bottom w:val="none" w:sz="0" w:space="0" w:color="auto"/>
        <w:right w:val="none" w:sz="0" w:space="0" w:color="auto"/>
      </w:divBdr>
    </w:div>
    <w:div w:id="298346995">
      <w:bodyDiv w:val="1"/>
      <w:marLeft w:val="0"/>
      <w:marRight w:val="0"/>
      <w:marTop w:val="0"/>
      <w:marBottom w:val="0"/>
      <w:divBdr>
        <w:top w:val="none" w:sz="0" w:space="0" w:color="auto"/>
        <w:left w:val="none" w:sz="0" w:space="0" w:color="auto"/>
        <w:bottom w:val="none" w:sz="0" w:space="0" w:color="auto"/>
        <w:right w:val="none" w:sz="0" w:space="0" w:color="auto"/>
      </w:divBdr>
    </w:div>
    <w:div w:id="305933876">
      <w:bodyDiv w:val="1"/>
      <w:marLeft w:val="0"/>
      <w:marRight w:val="0"/>
      <w:marTop w:val="0"/>
      <w:marBottom w:val="0"/>
      <w:divBdr>
        <w:top w:val="none" w:sz="0" w:space="0" w:color="auto"/>
        <w:left w:val="none" w:sz="0" w:space="0" w:color="auto"/>
        <w:bottom w:val="none" w:sz="0" w:space="0" w:color="auto"/>
        <w:right w:val="none" w:sz="0" w:space="0" w:color="auto"/>
      </w:divBdr>
    </w:div>
    <w:div w:id="308365737">
      <w:bodyDiv w:val="1"/>
      <w:marLeft w:val="0"/>
      <w:marRight w:val="0"/>
      <w:marTop w:val="0"/>
      <w:marBottom w:val="0"/>
      <w:divBdr>
        <w:top w:val="none" w:sz="0" w:space="0" w:color="auto"/>
        <w:left w:val="none" w:sz="0" w:space="0" w:color="auto"/>
        <w:bottom w:val="none" w:sz="0" w:space="0" w:color="auto"/>
        <w:right w:val="none" w:sz="0" w:space="0" w:color="auto"/>
      </w:divBdr>
    </w:div>
    <w:div w:id="327366527">
      <w:bodyDiv w:val="1"/>
      <w:marLeft w:val="0"/>
      <w:marRight w:val="0"/>
      <w:marTop w:val="0"/>
      <w:marBottom w:val="0"/>
      <w:divBdr>
        <w:top w:val="none" w:sz="0" w:space="0" w:color="auto"/>
        <w:left w:val="none" w:sz="0" w:space="0" w:color="auto"/>
        <w:bottom w:val="none" w:sz="0" w:space="0" w:color="auto"/>
        <w:right w:val="none" w:sz="0" w:space="0" w:color="auto"/>
      </w:divBdr>
    </w:div>
    <w:div w:id="329138850">
      <w:bodyDiv w:val="1"/>
      <w:marLeft w:val="0"/>
      <w:marRight w:val="0"/>
      <w:marTop w:val="0"/>
      <w:marBottom w:val="0"/>
      <w:divBdr>
        <w:top w:val="none" w:sz="0" w:space="0" w:color="auto"/>
        <w:left w:val="none" w:sz="0" w:space="0" w:color="auto"/>
        <w:bottom w:val="none" w:sz="0" w:space="0" w:color="auto"/>
        <w:right w:val="none" w:sz="0" w:space="0" w:color="auto"/>
      </w:divBdr>
    </w:div>
    <w:div w:id="346565939">
      <w:bodyDiv w:val="1"/>
      <w:marLeft w:val="0"/>
      <w:marRight w:val="0"/>
      <w:marTop w:val="0"/>
      <w:marBottom w:val="0"/>
      <w:divBdr>
        <w:top w:val="none" w:sz="0" w:space="0" w:color="auto"/>
        <w:left w:val="none" w:sz="0" w:space="0" w:color="auto"/>
        <w:bottom w:val="none" w:sz="0" w:space="0" w:color="auto"/>
        <w:right w:val="none" w:sz="0" w:space="0" w:color="auto"/>
      </w:divBdr>
      <w:divsChild>
        <w:div w:id="353380990">
          <w:marLeft w:val="1166"/>
          <w:marRight w:val="0"/>
          <w:marTop w:val="115"/>
          <w:marBottom w:val="0"/>
          <w:divBdr>
            <w:top w:val="none" w:sz="0" w:space="0" w:color="auto"/>
            <w:left w:val="none" w:sz="0" w:space="0" w:color="auto"/>
            <w:bottom w:val="none" w:sz="0" w:space="0" w:color="auto"/>
            <w:right w:val="none" w:sz="0" w:space="0" w:color="auto"/>
          </w:divBdr>
        </w:div>
        <w:div w:id="816723886">
          <w:marLeft w:val="1800"/>
          <w:marRight w:val="0"/>
          <w:marTop w:val="115"/>
          <w:marBottom w:val="0"/>
          <w:divBdr>
            <w:top w:val="none" w:sz="0" w:space="0" w:color="auto"/>
            <w:left w:val="none" w:sz="0" w:space="0" w:color="auto"/>
            <w:bottom w:val="none" w:sz="0" w:space="0" w:color="auto"/>
            <w:right w:val="none" w:sz="0" w:space="0" w:color="auto"/>
          </w:divBdr>
        </w:div>
        <w:div w:id="972908580">
          <w:marLeft w:val="1800"/>
          <w:marRight w:val="0"/>
          <w:marTop w:val="115"/>
          <w:marBottom w:val="0"/>
          <w:divBdr>
            <w:top w:val="none" w:sz="0" w:space="0" w:color="auto"/>
            <w:left w:val="none" w:sz="0" w:space="0" w:color="auto"/>
            <w:bottom w:val="none" w:sz="0" w:space="0" w:color="auto"/>
            <w:right w:val="none" w:sz="0" w:space="0" w:color="auto"/>
          </w:divBdr>
        </w:div>
        <w:div w:id="976958876">
          <w:marLeft w:val="1800"/>
          <w:marRight w:val="0"/>
          <w:marTop w:val="115"/>
          <w:marBottom w:val="0"/>
          <w:divBdr>
            <w:top w:val="none" w:sz="0" w:space="0" w:color="auto"/>
            <w:left w:val="none" w:sz="0" w:space="0" w:color="auto"/>
            <w:bottom w:val="none" w:sz="0" w:space="0" w:color="auto"/>
            <w:right w:val="none" w:sz="0" w:space="0" w:color="auto"/>
          </w:divBdr>
        </w:div>
        <w:div w:id="1142038385">
          <w:marLeft w:val="1800"/>
          <w:marRight w:val="0"/>
          <w:marTop w:val="115"/>
          <w:marBottom w:val="0"/>
          <w:divBdr>
            <w:top w:val="none" w:sz="0" w:space="0" w:color="auto"/>
            <w:left w:val="none" w:sz="0" w:space="0" w:color="auto"/>
            <w:bottom w:val="none" w:sz="0" w:space="0" w:color="auto"/>
            <w:right w:val="none" w:sz="0" w:space="0" w:color="auto"/>
          </w:divBdr>
        </w:div>
        <w:div w:id="1413351290">
          <w:marLeft w:val="1166"/>
          <w:marRight w:val="0"/>
          <w:marTop w:val="115"/>
          <w:marBottom w:val="0"/>
          <w:divBdr>
            <w:top w:val="none" w:sz="0" w:space="0" w:color="auto"/>
            <w:left w:val="none" w:sz="0" w:space="0" w:color="auto"/>
            <w:bottom w:val="none" w:sz="0" w:space="0" w:color="auto"/>
            <w:right w:val="none" w:sz="0" w:space="0" w:color="auto"/>
          </w:divBdr>
        </w:div>
        <w:div w:id="1552963791">
          <w:marLeft w:val="1800"/>
          <w:marRight w:val="0"/>
          <w:marTop w:val="115"/>
          <w:marBottom w:val="0"/>
          <w:divBdr>
            <w:top w:val="none" w:sz="0" w:space="0" w:color="auto"/>
            <w:left w:val="none" w:sz="0" w:space="0" w:color="auto"/>
            <w:bottom w:val="none" w:sz="0" w:space="0" w:color="auto"/>
            <w:right w:val="none" w:sz="0" w:space="0" w:color="auto"/>
          </w:divBdr>
        </w:div>
        <w:div w:id="1650859038">
          <w:marLeft w:val="1800"/>
          <w:marRight w:val="0"/>
          <w:marTop w:val="115"/>
          <w:marBottom w:val="0"/>
          <w:divBdr>
            <w:top w:val="none" w:sz="0" w:space="0" w:color="auto"/>
            <w:left w:val="none" w:sz="0" w:space="0" w:color="auto"/>
            <w:bottom w:val="none" w:sz="0" w:space="0" w:color="auto"/>
            <w:right w:val="none" w:sz="0" w:space="0" w:color="auto"/>
          </w:divBdr>
        </w:div>
      </w:divsChild>
    </w:div>
    <w:div w:id="363094812">
      <w:bodyDiv w:val="1"/>
      <w:marLeft w:val="0"/>
      <w:marRight w:val="0"/>
      <w:marTop w:val="0"/>
      <w:marBottom w:val="0"/>
      <w:divBdr>
        <w:top w:val="none" w:sz="0" w:space="0" w:color="auto"/>
        <w:left w:val="none" w:sz="0" w:space="0" w:color="auto"/>
        <w:bottom w:val="none" w:sz="0" w:space="0" w:color="auto"/>
        <w:right w:val="none" w:sz="0" w:space="0" w:color="auto"/>
      </w:divBdr>
      <w:divsChild>
        <w:div w:id="1622498101">
          <w:marLeft w:val="1800"/>
          <w:marRight w:val="0"/>
          <w:marTop w:val="115"/>
          <w:marBottom w:val="0"/>
          <w:divBdr>
            <w:top w:val="none" w:sz="0" w:space="0" w:color="auto"/>
            <w:left w:val="none" w:sz="0" w:space="0" w:color="auto"/>
            <w:bottom w:val="none" w:sz="0" w:space="0" w:color="auto"/>
            <w:right w:val="none" w:sz="0" w:space="0" w:color="auto"/>
          </w:divBdr>
        </w:div>
      </w:divsChild>
    </w:div>
    <w:div w:id="367998955">
      <w:bodyDiv w:val="1"/>
      <w:marLeft w:val="0"/>
      <w:marRight w:val="0"/>
      <w:marTop w:val="0"/>
      <w:marBottom w:val="0"/>
      <w:divBdr>
        <w:top w:val="none" w:sz="0" w:space="0" w:color="auto"/>
        <w:left w:val="none" w:sz="0" w:space="0" w:color="auto"/>
        <w:bottom w:val="none" w:sz="0" w:space="0" w:color="auto"/>
        <w:right w:val="none" w:sz="0" w:space="0" w:color="auto"/>
      </w:divBdr>
    </w:div>
    <w:div w:id="386682787">
      <w:bodyDiv w:val="1"/>
      <w:marLeft w:val="0"/>
      <w:marRight w:val="0"/>
      <w:marTop w:val="0"/>
      <w:marBottom w:val="0"/>
      <w:divBdr>
        <w:top w:val="none" w:sz="0" w:space="0" w:color="auto"/>
        <w:left w:val="none" w:sz="0" w:space="0" w:color="auto"/>
        <w:bottom w:val="none" w:sz="0" w:space="0" w:color="auto"/>
        <w:right w:val="none" w:sz="0" w:space="0" w:color="auto"/>
      </w:divBdr>
    </w:div>
    <w:div w:id="390346188">
      <w:bodyDiv w:val="1"/>
      <w:marLeft w:val="0"/>
      <w:marRight w:val="0"/>
      <w:marTop w:val="0"/>
      <w:marBottom w:val="0"/>
      <w:divBdr>
        <w:top w:val="none" w:sz="0" w:space="0" w:color="auto"/>
        <w:left w:val="none" w:sz="0" w:space="0" w:color="auto"/>
        <w:bottom w:val="none" w:sz="0" w:space="0" w:color="auto"/>
        <w:right w:val="none" w:sz="0" w:space="0" w:color="auto"/>
      </w:divBdr>
      <w:divsChild>
        <w:div w:id="98138047">
          <w:marLeft w:val="547"/>
          <w:marRight w:val="0"/>
          <w:marTop w:val="106"/>
          <w:marBottom w:val="0"/>
          <w:divBdr>
            <w:top w:val="none" w:sz="0" w:space="0" w:color="auto"/>
            <w:left w:val="none" w:sz="0" w:space="0" w:color="auto"/>
            <w:bottom w:val="none" w:sz="0" w:space="0" w:color="auto"/>
            <w:right w:val="none" w:sz="0" w:space="0" w:color="auto"/>
          </w:divBdr>
        </w:div>
        <w:div w:id="105663762">
          <w:marLeft w:val="1166"/>
          <w:marRight w:val="0"/>
          <w:marTop w:val="86"/>
          <w:marBottom w:val="0"/>
          <w:divBdr>
            <w:top w:val="none" w:sz="0" w:space="0" w:color="auto"/>
            <w:left w:val="none" w:sz="0" w:space="0" w:color="auto"/>
            <w:bottom w:val="none" w:sz="0" w:space="0" w:color="auto"/>
            <w:right w:val="none" w:sz="0" w:space="0" w:color="auto"/>
          </w:divBdr>
        </w:div>
        <w:div w:id="187454992">
          <w:marLeft w:val="1166"/>
          <w:marRight w:val="0"/>
          <w:marTop w:val="86"/>
          <w:marBottom w:val="0"/>
          <w:divBdr>
            <w:top w:val="none" w:sz="0" w:space="0" w:color="auto"/>
            <w:left w:val="none" w:sz="0" w:space="0" w:color="auto"/>
            <w:bottom w:val="none" w:sz="0" w:space="0" w:color="auto"/>
            <w:right w:val="none" w:sz="0" w:space="0" w:color="auto"/>
          </w:divBdr>
        </w:div>
        <w:div w:id="251742240">
          <w:marLeft w:val="1166"/>
          <w:marRight w:val="0"/>
          <w:marTop w:val="86"/>
          <w:marBottom w:val="0"/>
          <w:divBdr>
            <w:top w:val="none" w:sz="0" w:space="0" w:color="auto"/>
            <w:left w:val="none" w:sz="0" w:space="0" w:color="auto"/>
            <w:bottom w:val="none" w:sz="0" w:space="0" w:color="auto"/>
            <w:right w:val="none" w:sz="0" w:space="0" w:color="auto"/>
          </w:divBdr>
        </w:div>
        <w:div w:id="405997656">
          <w:marLeft w:val="547"/>
          <w:marRight w:val="0"/>
          <w:marTop w:val="96"/>
          <w:marBottom w:val="0"/>
          <w:divBdr>
            <w:top w:val="none" w:sz="0" w:space="0" w:color="auto"/>
            <w:left w:val="none" w:sz="0" w:space="0" w:color="auto"/>
            <w:bottom w:val="none" w:sz="0" w:space="0" w:color="auto"/>
            <w:right w:val="none" w:sz="0" w:space="0" w:color="auto"/>
          </w:divBdr>
        </w:div>
        <w:div w:id="570626369">
          <w:marLeft w:val="1166"/>
          <w:marRight w:val="0"/>
          <w:marTop w:val="86"/>
          <w:marBottom w:val="0"/>
          <w:divBdr>
            <w:top w:val="none" w:sz="0" w:space="0" w:color="auto"/>
            <w:left w:val="none" w:sz="0" w:space="0" w:color="auto"/>
            <w:bottom w:val="none" w:sz="0" w:space="0" w:color="auto"/>
            <w:right w:val="none" w:sz="0" w:space="0" w:color="auto"/>
          </w:divBdr>
        </w:div>
        <w:div w:id="619144689">
          <w:marLeft w:val="1166"/>
          <w:marRight w:val="0"/>
          <w:marTop w:val="86"/>
          <w:marBottom w:val="0"/>
          <w:divBdr>
            <w:top w:val="none" w:sz="0" w:space="0" w:color="auto"/>
            <w:left w:val="none" w:sz="0" w:space="0" w:color="auto"/>
            <w:bottom w:val="none" w:sz="0" w:space="0" w:color="auto"/>
            <w:right w:val="none" w:sz="0" w:space="0" w:color="auto"/>
          </w:divBdr>
        </w:div>
        <w:div w:id="670714585">
          <w:marLeft w:val="547"/>
          <w:marRight w:val="0"/>
          <w:marTop w:val="96"/>
          <w:marBottom w:val="0"/>
          <w:divBdr>
            <w:top w:val="none" w:sz="0" w:space="0" w:color="auto"/>
            <w:left w:val="none" w:sz="0" w:space="0" w:color="auto"/>
            <w:bottom w:val="none" w:sz="0" w:space="0" w:color="auto"/>
            <w:right w:val="none" w:sz="0" w:space="0" w:color="auto"/>
          </w:divBdr>
        </w:div>
        <w:div w:id="922104054">
          <w:marLeft w:val="1166"/>
          <w:marRight w:val="0"/>
          <w:marTop w:val="86"/>
          <w:marBottom w:val="0"/>
          <w:divBdr>
            <w:top w:val="none" w:sz="0" w:space="0" w:color="auto"/>
            <w:left w:val="none" w:sz="0" w:space="0" w:color="auto"/>
            <w:bottom w:val="none" w:sz="0" w:space="0" w:color="auto"/>
            <w:right w:val="none" w:sz="0" w:space="0" w:color="auto"/>
          </w:divBdr>
        </w:div>
        <w:div w:id="966591364">
          <w:marLeft w:val="1166"/>
          <w:marRight w:val="0"/>
          <w:marTop w:val="86"/>
          <w:marBottom w:val="0"/>
          <w:divBdr>
            <w:top w:val="none" w:sz="0" w:space="0" w:color="auto"/>
            <w:left w:val="none" w:sz="0" w:space="0" w:color="auto"/>
            <w:bottom w:val="none" w:sz="0" w:space="0" w:color="auto"/>
            <w:right w:val="none" w:sz="0" w:space="0" w:color="auto"/>
          </w:divBdr>
        </w:div>
        <w:div w:id="986519551">
          <w:marLeft w:val="1166"/>
          <w:marRight w:val="0"/>
          <w:marTop w:val="86"/>
          <w:marBottom w:val="0"/>
          <w:divBdr>
            <w:top w:val="none" w:sz="0" w:space="0" w:color="auto"/>
            <w:left w:val="none" w:sz="0" w:space="0" w:color="auto"/>
            <w:bottom w:val="none" w:sz="0" w:space="0" w:color="auto"/>
            <w:right w:val="none" w:sz="0" w:space="0" w:color="auto"/>
          </w:divBdr>
        </w:div>
        <w:div w:id="1345210438">
          <w:marLeft w:val="1166"/>
          <w:marRight w:val="0"/>
          <w:marTop w:val="86"/>
          <w:marBottom w:val="0"/>
          <w:divBdr>
            <w:top w:val="none" w:sz="0" w:space="0" w:color="auto"/>
            <w:left w:val="none" w:sz="0" w:space="0" w:color="auto"/>
            <w:bottom w:val="none" w:sz="0" w:space="0" w:color="auto"/>
            <w:right w:val="none" w:sz="0" w:space="0" w:color="auto"/>
          </w:divBdr>
        </w:div>
        <w:div w:id="1378118351">
          <w:marLeft w:val="547"/>
          <w:marRight w:val="0"/>
          <w:marTop w:val="96"/>
          <w:marBottom w:val="0"/>
          <w:divBdr>
            <w:top w:val="none" w:sz="0" w:space="0" w:color="auto"/>
            <w:left w:val="none" w:sz="0" w:space="0" w:color="auto"/>
            <w:bottom w:val="none" w:sz="0" w:space="0" w:color="auto"/>
            <w:right w:val="none" w:sz="0" w:space="0" w:color="auto"/>
          </w:divBdr>
        </w:div>
        <w:div w:id="1649940505">
          <w:marLeft w:val="1166"/>
          <w:marRight w:val="0"/>
          <w:marTop w:val="86"/>
          <w:marBottom w:val="0"/>
          <w:divBdr>
            <w:top w:val="none" w:sz="0" w:space="0" w:color="auto"/>
            <w:left w:val="none" w:sz="0" w:space="0" w:color="auto"/>
            <w:bottom w:val="none" w:sz="0" w:space="0" w:color="auto"/>
            <w:right w:val="none" w:sz="0" w:space="0" w:color="auto"/>
          </w:divBdr>
        </w:div>
        <w:div w:id="1715614176">
          <w:marLeft w:val="1166"/>
          <w:marRight w:val="0"/>
          <w:marTop w:val="86"/>
          <w:marBottom w:val="0"/>
          <w:divBdr>
            <w:top w:val="none" w:sz="0" w:space="0" w:color="auto"/>
            <w:left w:val="none" w:sz="0" w:space="0" w:color="auto"/>
            <w:bottom w:val="none" w:sz="0" w:space="0" w:color="auto"/>
            <w:right w:val="none" w:sz="0" w:space="0" w:color="auto"/>
          </w:divBdr>
        </w:div>
        <w:div w:id="1783915017">
          <w:marLeft w:val="1166"/>
          <w:marRight w:val="0"/>
          <w:marTop w:val="86"/>
          <w:marBottom w:val="0"/>
          <w:divBdr>
            <w:top w:val="none" w:sz="0" w:space="0" w:color="auto"/>
            <w:left w:val="none" w:sz="0" w:space="0" w:color="auto"/>
            <w:bottom w:val="none" w:sz="0" w:space="0" w:color="auto"/>
            <w:right w:val="none" w:sz="0" w:space="0" w:color="auto"/>
          </w:divBdr>
        </w:div>
        <w:div w:id="1791436749">
          <w:marLeft w:val="1166"/>
          <w:marRight w:val="0"/>
          <w:marTop w:val="86"/>
          <w:marBottom w:val="0"/>
          <w:divBdr>
            <w:top w:val="none" w:sz="0" w:space="0" w:color="auto"/>
            <w:left w:val="none" w:sz="0" w:space="0" w:color="auto"/>
            <w:bottom w:val="none" w:sz="0" w:space="0" w:color="auto"/>
            <w:right w:val="none" w:sz="0" w:space="0" w:color="auto"/>
          </w:divBdr>
        </w:div>
        <w:div w:id="2040275104">
          <w:marLeft w:val="1166"/>
          <w:marRight w:val="0"/>
          <w:marTop w:val="86"/>
          <w:marBottom w:val="0"/>
          <w:divBdr>
            <w:top w:val="none" w:sz="0" w:space="0" w:color="auto"/>
            <w:left w:val="none" w:sz="0" w:space="0" w:color="auto"/>
            <w:bottom w:val="none" w:sz="0" w:space="0" w:color="auto"/>
            <w:right w:val="none" w:sz="0" w:space="0" w:color="auto"/>
          </w:divBdr>
        </w:div>
        <w:div w:id="2097095872">
          <w:marLeft w:val="547"/>
          <w:marRight w:val="0"/>
          <w:marTop w:val="96"/>
          <w:marBottom w:val="0"/>
          <w:divBdr>
            <w:top w:val="none" w:sz="0" w:space="0" w:color="auto"/>
            <w:left w:val="none" w:sz="0" w:space="0" w:color="auto"/>
            <w:bottom w:val="none" w:sz="0" w:space="0" w:color="auto"/>
            <w:right w:val="none" w:sz="0" w:space="0" w:color="auto"/>
          </w:divBdr>
        </w:div>
      </w:divsChild>
    </w:div>
    <w:div w:id="430668043">
      <w:bodyDiv w:val="1"/>
      <w:marLeft w:val="0"/>
      <w:marRight w:val="0"/>
      <w:marTop w:val="0"/>
      <w:marBottom w:val="0"/>
      <w:divBdr>
        <w:top w:val="none" w:sz="0" w:space="0" w:color="auto"/>
        <w:left w:val="none" w:sz="0" w:space="0" w:color="auto"/>
        <w:bottom w:val="none" w:sz="0" w:space="0" w:color="auto"/>
        <w:right w:val="none" w:sz="0" w:space="0" w:color="auto"/>
      </w:divBdr>
    </w:div>
    <w:div w:id="452333533">
      <w:bodyDiv w:val="1"/>
      <w:marLeft w:val="0"/>
      <w:marRight w:val="0"/>
      <w:marTop w:val="0"/>
      <w:marBottom w:val="0"/>
      <w:divBdr>
        <w:top w:val="none" w:sz="0" w:space="0" w:color="auto"/>
        <w:left w:val="none" w:sz="0" w:space="0" w:color="auto"/>
        <w:bottom w:val="none" w:sz="0" w:space="0" w:color="auto"/>
        <w:right w:val="none" w:sz="0" w:space="0" w:color="auto"/>
      </w:divBdr>
    </w:div>
    <w:div w:id="467748155">
      <w:bodyDiv w:val="1"/>
      <w:marLeft w:val="0"/>
      <w:marRight w:val="0"/>
      <w:marTop w:val="0"/>
      <w:marBottom w:val="0"/>
      <w:divBdr>
        <w:top w:val="none" w:sz="0" w:space="0" w:color="auto"/>
        <w:left w:val="none" w:sz="0" w:space="0" w:color="auto"/>
        <w:bottom w:val="none" w:sz="0" w:space="0" w:color="auto"/>
        <w:right w:val="none" w:sz="0" w:space="0" w:color="auto"/>
      </w:divBdr>
    </w:div>
    <w:div w:id="470707492">
      <w:bodyDiv w:val="1"/>
      <w:marLeft w:val="0"/>
      <w:marRight w:val="0"/>
      <w:marTop w:val="0"/>
      <w:marBottom w:val="0"/>
      <w:divBdr>
        <w:top w:val="none" w:sz="0" w:space="0" w:color="auto"/>
        <w:left w:val="none" w:sz="0" w:space="0" w:color="auto"/>
        <w:bottom w:val="none" w:sz="0" w:space="0" w:color="auto"/>
        <w:right w:val="none" w:sz="0" w:space="0" w:color="auto"/>
      </w:divBdr>
    </w:div>
    <w:div w:id="471486378">
      <w:bodyDiv w:val="1"/>
      <w:marLeft w:val="0"/>
      <w:marRight w:val="0"/>
      <w:marTop w:val="0"/>
      <w:marBottom w:val="0"/>
      <w:divBdr>
        <w:top w:val="none" w:sz="0" w:space="0" w:color="auto"/>
        <w:left w:val="none" w:sz="0" w:space="0" w:color="auto"/>
        <w:bottom w:val="none" w:sz="0" w:space="0" w:color="auto"/>
        <w:right w:val="none" w:sz="0" w:space="0" w:color="auto"/>
      </w:divBdr>
    </w:div>
    <w:div w:id="478962182">
      <w:bodyDiv w:val="1"/>
      <w:marLeft w:val="0"/>
      <w:marRight w:val="0"/>
      <w:marTop w:val="0"/>
      <w:marBottom w:val="0"/>
      <w:divBdr>
        <w:top w:val="none" w:sz="0" w:space="0" w:color="auto"/>
        <w:left w:val="none" w:sz="0" w:space="0" w:color="auto"/>
        <w:bottom w:val="none" w:sz="0" w:space="0" w:color="auto"/>
        <w:right w:val="none" w:sz="0" w:space="0" w:color="auto"/>
      </w:divBdr>
    </w:div>
    <w:div w:id="484586211">
      <w:bodyDiv w:val="1"/>
      <w:marLeft w:val="0"/>
      <w:marRight w:val="0"/>
      <w:marTop w:val="0"/>
      <w:marBottom w:val="0"/>
      <w:divBdr>
        <w:top w:val="none" w:sz="0" w:space="0" w:color="auto"/>
        <w:left w:val="none" w:sz="0" w:space="0" w:color="auto"/>
        <w:bottom w:val="none" w:sz="0" w:space="0" w:color="auto"/>
        <w:right w:val="none" w:sz="0" w:space="0" w:color="auto"/>
      </w:divBdr>
    </w:div>
    <w:div w:id="487596605">
      <w:bodyDiv w:val="1"/>
      <w:marLeft w:val="0"/>
      <w:marRight w:val="0"/>
      <w:marTop w:val="0"/>
      <w:marBottom w:val="0"/>
      <w:divBdr>
        <w:top w:val="none" w:sz="0" w:space="0" w:color="auto"/>
        <w:left w:val="none" w:sz="0" w:space="0" w:color="auto"/>
        <w:bottom w:val="none" w:sz="0" w:space="0" w:color="auto"/>
        <w:right w:val="none" w:sz="0" w:space="0" w:color="auto"/>
      </w:divBdr>
    </w:div>
    <w:div w:id="489253651">
      <w:bodyDiv w:val="1"/>
      <w:marLeft w:val="0"/>
      <w:marRight w:val="0"/>
      <w:marTop w:val="0"/>
      <w:marBottom w:val="0"/>
      <w:divBdr>
        <w:top w:val="none" w:sz="0" w:space="0" w:color="auto"/>
        <w:left w:val="none" w:sz="0" w:space="0" w:color="auto"/>
        <w:bottom w:val="none" w:sz="0" w:space="0" w:color="auto"/>
        <w:right w:val="none" w:sz="0" w:space="0" w:color="auto"/>
      </w:divBdr>
    </w:div>
    <w:div w:id="525564230">
      <w:bodyDiv w:val="1"/>
      <w:marLeft w:val="0"/>
      <w:marRight w:val="0"/>
      <w:marTop w:val="0"/>
      <w:marBottom w:val="0"/>
      <w:divBdr>
        <w:top w:val="none" w:sz="0" w:space="0" w:color="auto"/>
        <w:left w:val="none" w:sz="0" w:space="0" w:color="auto"/>
        <w:bottom w:val="none" w:sz="0" w:space="0" w:color="auto"/>
        <w:right w:val="none" w:sz="0" w:space="0" w:color="auto"/>
      </w:divBdr>
    </w:div>
    <w:div w:id="547843773">
      <w:bodyDiv w:val="1"/>
      <w:marLeft w:val="0"/>
      <w:marRight w:val="0"/>
      <w:marTop w:val="0"/>
      <w:marBottom w:val="0"/>
      <w:divBdr>
        <w:top w:val="none" w:sz="0" w:space="0" w:color="auto"/>
        <w:left w:val="none" w:sz="0" w:space="0" w:color="auto"/>
        <w:bottom w:val="none" w:sz="0" w:space="0" w:color="auto"/>
        <w:right w:val="none" w:sz="0" w:space="0" w:color="auto"/>
      </w:divBdr>
    </w:div>
    <w:div w:id="551815653">
      <w:bodyDiv w:val="1"/>
      <w:marLeft w:val="0"/>
      <w:marRight w:val="0"/>
      <w:marTop w:val="0"/>
      <w:marBottom w:val="0"/>
      <w:divBdr>
        <w:top w:val="none" w:sz="0" w:space="0" w:color="auto"/>
        <w:left w:val="none" w:sz="0" w:space="0" w:color="auto"/>
        <w:bottom w:val="none" w:sz="0" w:space="0" w:color="auto"/>
        <w:right w:val="none" w:sz="0" w:space="0" w:color="auto"/>
      </w:divBdr>
    </w:div>
    <w:div w:id="562909241">
      <w:bodyDiv w:val="1"/>
      <w:marLeft w:val="0"/>
      <w:marRight w:val="0"/>
      <w:marTop w:val="0"/>
      <w:marBottom w:val="0"/>
      <w:divBdr>
        <w:top w:val="none" w:sz="0" w:space="0" w:color="auto"/>
        <w:left w:val="none" w:sz="0" w:space="0" w:color="auto"/>
        <w:bottom w:val="none" w:sz="0" w:space="0" w:color="auto"/>
        <w:right w:val="none" w:sz="0" w:space="0" w:color="auto"/>
      </w:divBdr>
    </w:div>
    <w:div w:id="575437744">
      <w:bodyDiv w:val="1"/>
      <w:marLeft w:val="0"/>
      <w:marRight w:val="0"/>
      <w:marTop w:val="0"/>
      <w:marBottom w:val="0"/>
      <w:divBdr>
        <w:top w:val="none" w:sz="0" w:space="0" w:color="auto"/>
        <w:left w:val="none" w:sz="0" w:space="0" w:color="auto"/>
        <w:bottom w:val="none" w:sz="0" w:space="0" w:color="auto"/>
        <w:right w:val="none" w:sz="0" w:space="0" w:color="auto"/>
      </w:divBdr>
    </w:div>
    <w:div w:id="582955136">
      <w:bodyDiv w:val="1"/>
      <w:marLeft w:val="0"/>
      <w:marRight w:val="0"/>
      <w:marTop w:val="0"/>
      <w:marBottom w:val="0"/>
      <w:divBdr>
        <w:top w:val="none" w:sz="0" w:space="0" w:color="auto"/>
        <w:left w:val="none" w:sz="0" w:space="0" w:color="auto"/>
        <w:bottom w:val="none" w:sz="0" w:space="0" w:color="auto"/>
        <w:right w:val="none" w:sz="0" w:space="0" w:color="auto"/>
      </w:divBdr>
    </w:div>
    <w:div w:id="590554098">
      <w:bodyDiv w:val="1"/>
      <w:marLeft w:val="0"/>
      <w:marRight w:val="0"/>
      <w:marTop w:val="0"/>
      <w:marBottom w:val="0"/>
      <w:divBdr>
        <w:top w:val="none" w:sz="0" w:space="0" w:color="auto"/>
        <w:left w:val="none" w:sz="0" w:space="0" w:color="auto"/>
        <w:bottom w:val="none" w:sz="0" w:space="0" w:color="auto"/>
        <w:right w:val="none" w:sz="0" w:space="0" w:color="auto"/>
      </w:divBdr>
    </w:div>
    <w:div w:id="590629236">
      <w:bodyDiv w:val="1"/>
      <w:marLeft w:val="0"/>
      <w:marRight w:val="0"/>
      <w:marTop w:val="0"/>
      <w:marBottom w:val="0"/>
      <w:divBdr>
        <w:top w:val="none" w:sz="0" w:space="0" w:color="auto"/>
        <w:left w:val="none" w:sz="0" w:space="0" w:color="auto"/>
        <w:bottom w:val="none" w:sz="0" w:space="0" w:color="auto"/>
        <w:right w:val="none" w:sz="0" w:space="0" w:color="auto"/>
      </w:divBdr>
      <w:divsChild>
        <w:div w:id="679045045">
          <w:marLeft w:val="547"/>
          <w:marRight w:val="0"/>
          <w:marTop w:val="154"/>
          <w:marBottom w:val="0"/>
          <w:divBdr>
            <w:top w:val="none" w:sz="0" w:space="0" w:color="auto"/>
            <w:left w:val="none" w:sz="0" w:space="0" w:color="auto"/>
            <w:bottom w:val="none" w:sz="0" w:space="0" w:color="auto"/>
            <w:right w:val="none" w:sz="0" w:space="0" w:color="auto"/>
          </w:divBdr>
        </w:div>
        <w:div w:id="871695018">
          <w:marLeft w:val="1166"/>
          <w:marRight w:val="0"/>
          <w:marTop w:val="134"/>
          <w:marBottom w:val="0"/>
          <w:divBdr>
            <w:top w:val="none" w:sz="0" w:space="0" w:color="auto"/>
            <w:left w:val="none" w:sz="0" w:space="0" w:color="auto"/>
            <w:bottom w:val="none" w:sz="0" w:space="0" w:color="auto"/>
            <w:right w:val="none" w:sz="0" w:space="0" w:color="auto"/>
          </w:divBdr>
        </w:div>
        <w:div w:id="999966900">
          <w:marLeft w:val="547"/>
          <w:marRight w:val="0"/>
          <w:marTop w:val="154"/>
          <w:marBottom w:val="0"/>
          <w:divBdr>
            <w:top w:val="none" w:sz="0" w:space="0" w:color="auto"/>
            <w:left w:val="none" w:sz="0" w:space="0" w:color="auto"/>
            <w:bottom w:val="none" w:sz="0" w:space="0" w:color="auto"/>
            <w:right w:val="none" w:sz="0" w:space="0" w:color="auto"/>
          </w:divBdr>
        </w:div>
        <w:div w:id="1060714111">
          <w:marLeft w:val="1166"/>
          <w:marRight w:val="0"/>
          <w:marTop w:val="134"/>
          <w:marBottom w:val="0"/>
          <w:divBdr>
            <w:top w:val="none" w:sz="0" w:space="0" w:color="auto"/>
            <w:left w:val="none" w:sz="0" w:space="0" w:color="auto"/>
            <w:bottom w:val="none" w:sz="0" w:space="0" w:color="auto"/>
            <w:right w:val="none" w:sz="0" w:space="0" w:color="auto"/>
          </w:divBdr>
        </w:div>
        <w:div w:id="1224635534">
          <w:marLeft w:val="1166"/>
          <w:marRight w:val="0"/>
          <w:marTop w:val="134"/>
          <w:marBottom w:val="0"/>
          <w:divBdr>
            <w:top w:val="none" w:sz="0" w:space="0" w:color="auto"/>
            <w:left w:val="none" w:sz="0" w:space="0" w:color="auto"/>
            <w:bottom w:val="none" w:sz="0" w:space="0" w:color="auto"/>
            <w:right w:val="none" w:sz="0" w:space="0" w:color="auto"/>
          </w:divBdr>
        </w:div>
        <w:div w:id="1225991959">
          <w:marLeft w:val="1166"/>
          <w:marRight w:val="0"/>
          <w:marTop w:val="134"/>
          <w:marBottom w:val="0"/>
          <w:divBdr>
            <w:top w:val="none" w:sz="0" w:space="0" w:color="auto"/>
            <w:left w:val="none" w:sz="0" w:space="0" w:color="auto"/>
            <w:bottom w:val="none" w:sz="0" w:space="0" w:color="auto"/>
            <w:right w:val="none" w:sz="0" w:space="0" w:color="auto"/>
          </w:divBdr>
        </w:div>
        <w:div w:id="1820809054">
          <w:marLeft w:val="547"/>
          <w:marRight w:val="0"/>
          <w:marTop w:val="154"/>
          <w:marBottom w:val="0"/>
          <w:divBdr>
            <w:top w:val="none" w:sz="0" w:space="0" w:color="auto"/>
            <w:left w:val="none" w:sz="0" w:space="0" w:color="auto"/>
            <w:bottom w:val="none" w:sz="0" w:space="0" w:color="auto"/>
            <w:right w:val="none" w:sz="0" w:space="0" w:color="auto"/>
          </w:divBdr>
        </w:div>
      </w:divsChild>
    </w:div>
    <w:div w:id="592739518">
      <w:bodyDiv w:val="1"/>
      <w:marLeft w:val="0"/>
      <w:marRight w:val="0"/>
      <w:marTop w:val="0"/>
      <w:marBottom w:val="0"/>
      <w:divBdr>
        <w:top w:val="none" w:sz="0" w:space="0" w:color="auto"/>
        <w:left w:val="none" w:sz="0" w:space="0" w:color="auto"/>
        <w:bottom w:val="none" w:sz="0" w:space="0" w:color="auto"/>
        <w:right w:val="none" w:sz="0" w:space="0" w:color="auto"/>
      </w:divBdr>
    </w:div>
    <w:div w:id="597450972">
      <w:bodyDiv w:val="1"/>
      <w:marLeft w:val="0"/>
      <w:marRight w:val="0"/>
      <w:marTop w:val="0"/>
      <w:marBottom w:val="0"/>
      <w:divBdr>
        <w:top w:val="none" w:sz="0" w:space="0" w:color="auto"/>
        <w:left w:val="none" w:sz="0" w:space="0" w:color="auto"/>
        <w:bottom w:val="none" w:sz="0" w:space="0" w:color="auto"/>
        <w:right w:val="none" w:sz="0" w:space="0" w:color="auto"/>
      </w:divBdr>
    </w:div>
    <w:div w:id="608204424">
      <w:bodyDiv w:val="1"/>
      <w:marLeft w:val="0"/>
      <w:marRight w:val="0"/>
      <w:marTop w:val="0"/>
      <w:marBottom w:val="0"/>
      <w:divBdr>
        <w:top w:val="none" w:sz="0" w:space="0" w:color="auto"/>
        <w:left w:val="none" w:sz="0" w:space="0" w:color="auto"/>
        <w:bottom w:val="none" w:sz="0" w:space="0" w:color="auto"/>
        <w:right w:val="none" w:sz="0" w:space="0" w:color="auto"/>
      </w:divBdr>
    </w:div>
    <w:div w:id="619532445">
      <w:bodyDiv w:val="1"/>
      <w:marLeft w:val="0"/>
      <w:marRight w:val="0"/>
      <w:marTop w:val="0"/>
      <w:marBottom w:val="0"/>
      <w:divBdr>
        <w:top w:val="none" w:sz="0" w:space="0" w:color="auto"/>
        <w:left w:val="none" w:sz="0" w:space="0" w:color="auto"/>
        <w:bottom w:val="none" w:sz="0" w:space="0" w:color="auto"/>
        <w:right w:val="none" w:sz="0" w:space="0" w:color="auto"/>
      </w:divBdr>
    </w:div>
    <w:div w:id="635989215">
      <w:bodyDiv w:val="1"/>
      <w:marLeft w:val="0"/>
      <w:marRight w:val="0"/>
      <w:marTop w:val="0"/>
      <w:marBottom w:val="0"/>
      <w:divBdr>
        <w:top w:val="none" w:sz="0" w:space="0" w:color="auto"/>
        <w:left w:val="none" w:sz="0" w:space="0" w:color="auto"/>
        <w:bottom w:val="none" w:sz="0" w:space="0" w:color="auto"/>
        <w:right w:val="none" w:sz="0" w:space="0" w:color="auto"/>
      </w:divBdr>
    </w:div>
    <w:div w:id="648242665">
      <w:bodyDiv w:val="1"/>
      <w:marLeft w:val="0"/>
      <w:marRight w:val="0"/>
      <w:marTop w:val="0"/>
      <w:marBottom w:val="0"/>
      <w:divBdr>
        <w:top w:val="none" w:sz="0" w:space="0" w:color="auto"/>
        <w:left w:val="none" w:sz="0" w:space="0" w:color="auto"/>
        <w:bottom w:val="none" w:sz="0" w:space="0" w:color="auto"/>
        <w:right w:val="none" w:sz="0" w:space="0" w:color="auto"/>
      </w:divBdr>
    </w:div>
    <w:div w:id="648365171">
      <w:bodyDiv w:val="1"/>
      <w:marLeft w:val="0"/>
      <w:marRight w:val="0"/>
      <w:marTop w:val="0"/>
      <w:marBottom w:val="0"/>
      <w:divBdr>
        <w:top w:val="none" w:sz="0" w:space="0" w:color="auto"/>
        <w:left w:val="none" w:sz="0" w:space="0" w:color="auto"/>
        <w:bottom w:val="none" w:sz="0" w:space="0" w:color="auto"/>
        <w:right w:val="none" w:sz="0" w:space="0" w:color="auto"/>
      </w:divBdr>
      <w:divsChild>
        <w:div w:id="510534220">
          <w:marLeft w:val="1800"/>
          <w:marRight w:val="0"/>
          <w:marTop w:val="115"/>
          <w:marBottom w:val="0"/>
          <w:divBdr>
            <w:top w:val="none" w:sz="0" w:space="0" w:color="auto"/>
            <w:left w:val="none" w:sz="0" w:space="0" w:color="auto"/>
            <w:bottom w:val="none" w:sz="0" w:space="0" w:color="auto"/>
            <w:right w:val="none" w:sz="0" w:space="0" w:color="auto"/>
          </w:divBdr>
        </w:div>
        <w:div w:id="1182859665">
          <w:marLeft w:val="1800"/>
          <w:marRight w:val="0"/>
          <w:marTop w:val="115"/>
          <w:marBottom w:val="0"/>
          <w:divBdr>
            <w:top w:val="none" w:sz="0" w:space="0" w:color="auto"/>
            <w:left w:val="none" w:sz="0" w:space="0" w:color="auto"/>
            <w:bottom w:val="none" w:sz="0" w:space="0" w:color="auto"/>
            <w:right w:val="none" w:sz="0" w:space="0" w:color="auto"/>
          </w:divBdr>
        </w:div>
      </w:divsChild>
    </w:div>
    <w:div w:id="657810674">
      <w:bodyDiv w:val="1"/>
      <w:marLeft w:val="0"/>
      <w:marRight w:val="0"/>
      <w:marTop w:val="0"/>
      <w:marBottom w:val="0"/>
      <w:divBdr>
        <w:top w:val="none" w:sz="0" w:space="0" w:color="auto"/>
        <w:left w:val="none" w:sz="0" w:space="0" w:color="auto"/>
        <w:bottom w:val="none" w:sz="0" w:space="0" w:color="auto"/>
        <w:right w:val="none" w:sz="0" w:space="0" w:color="auto"/>
      </w:divBdr>
    </w:div>
    <w:div w:id="659232388">
      <w:bodyDiv w:val="1"/>
      <w:marLeft w:val="0"/>
      <w:marRight w:val="0"/>
      <w:marTop w:val="0"/>
      <w:marBottom w:val="0"/>
      <w:divBdr>
        <w:top w:val="none" w:sz="0" w:space="0" w:color="auto"/>
        <w:left w:val="none" w:sz="0" w:space="0" w:color="auto"/>
        <w:bottom w:val="none" w:sz="0" w:space="0" w:color="auto"/>
        <w:right w:val="none" w:sz="0" w:space="0" w:color="auto"/>
      </w:divBdr>
    </w:div>
    <w:div w:id="660620305">
      <w:bodyDiv w:val="1"/>
      <w:marLeft w:val="0"/>
      <w:marRight w:val="0"/>
      <w:marTop w:val="0"/>
      <w:marBottom w:val="0"/>
      <w:divBdr>
        <w:top w:val="none" w:sz="0" w:space="0" w:color="auto"/>
        <w:left w:val="none" w:sz="0" w:space="0" w:color="auto"/>
        <w:bottom w:val="none" w:sz="0" w:space="0" w:color="auto"/>
        <w:right w:val="none" w:sz="0" w:space="0" w:color="auto"/>
      </w:divBdr>
    </w:div>
    <w:div w:id="662202807">
      <w:bodyDiv w:val="1"/>
      <w:marLeft w:val="0"/>
      <w:marRight w:val="0"/>
      <w:marTop w:val="0"/>
      <w:marBottom w:val="0"/>
      <w:divBdr>
        <w:top w:val="none" w:sz="0" w:space="0" w:color="auto"/>
        <w:left w:val="none" w:sz="0" w:space="0" w:color="auto"/>
        <w:bottom w:val="none" w:sz="0" w:space="0" w:color="auto"/>
        <w:right w:val="none" w:sz="0" w:space="0" w:color="auto"/>
      </w:divBdr>
    </w:div>
    <w:div w:id="682777852">
      <w:bodyDiv w:val="1"/>
      <w:marLeft w:val="0"/>
      <w:marRight w:val="0"/>
      <w:marTop w:val="0"/>
      <w:marBottom w:val="0"/>
      <w:divBdr>
        <w:top w:val="none" w:sz="0" w:space="0" w:color="auto"/>
        <w:left w:val="none" w:sz="0" w:space="0" w:color="auto"/>
        <w:bottom w:val="none" w:sz="0" w:space="0" w:color="auto"/>
        <w:right w:val="none" w:sz="0" w:space="0" w:color="auto"/>
      </w:divBdr>
    </w:div>
    <w:div w:id="684138746">
      <w:bodyDiv w:val="1"/>
      <w:marLeft w:val="0"/>
      <w:marRight w:val="0"/>
      <w:marTop w:val="0"/>
      <w:marBottom w:val="0"/>
      <w:divBdr>
        <w:top w:val="none" w:sz="0" w:space="0" w:color="auto"/>
        <w:left w:val="none" w:sz="0" w:space="0" w:color="auto"/>
        <w:bottom w:val="none" w:sz="0" w:space="0" w:color="auto"/>
        <w:right w:val="none" w:sz="0" w:space="0" w:color="auto"/>
      </w:divBdr>
    </w:div>
    <w:div w:id="706872531">
      <w:bodyDiv w:val="1"/>
      <w:marLeft w:val="0"/>
      <w:marRight w:val="0"/>
      <w:marTop w:val="0"/>
      <w:marBottom w:val="0"/>
      <w:divBdr>
        <w:top w:val="none" w:sz="0" w:space="0" w:color="auto"/>
        <w:left w:val="none" w:sz="0" w:space="0" w:color="auto"/>
        <w:bottom w:val="none" w:sz="0" w:space="0" w:color="auto"/>
        <w:right w:val="none" w:sz="0" w:space="0" w:color="auto"/>
      </w:divBdr>
    </w:div>
    <w:div w:id="708452826">
      <w:bodyDiv w:val="1"/>
      <w:marLeft w:val="0"/>
      <w:marRight w:val="0"/>
      <w:marTop w:val="0"/>
      <w:marBottom w:val="0"/>
      <w:divBdr>
        <w:top w:val="none" w:sz="0" w:space="0" w:color="auto"/>
        <w:left w:val="none" w:sz="0" w:space="0" w:color="auto"/>
        <w:bottom w:val="none" w:sz="0" w:space="0" w:color="auto"/>
        <w:right w:val="none" w:sz="0" w:space="0" w:color="auto"/>
      </w:divBdr>
    </w:div>
    <w:div w:id="713314102">
      <w:bodyDiv w:val="1"/>
      <w:marLeft w:val="0"/>
      <w:marRight w:val="0"/>
      <w:marTop w:val="0"/>
      <w:marBottom w:val="0"/>
      <w:divBdr>
        <w:top w:val="none" w:sz="0" w:space="0" w:color="auto"/>
        <w:left w:val="none" w:sz="0" w:space="0" w:color="auto"/>
        <w:bottom w:val="none" w:sz="0" w:space="0" w:color="auto"/>
        <w:right w:val="none" w:sz="0" w:space="0" w:color="auto"/>
      </w:divBdr>
    </w:div>
    <w:div w:id="722875147">
      <w:bodyDiv w:val="1"/>
      <w:marLeft w:val="0"/>
      <w:marRight w:val="0"/>
      <w:marTop w:val="0"/>
      <w:marBottom w:val="0"/>
      <w:divBdr>
        <w:top w:val="none" w:sz="0" w:space="0" w:color="auto"/>
        <w:left w:val="none" w:sz="0" w:space="0" w:color="auto"/>
        <w:bottom w:val="none" w:sz="0" w:space="0" w:color="auto"/>
        <w:right w:val="none" w:sz="0" w:space="0" w:color="auto"/>
      </w:divBdr>
    </w:div>
    <w:div w:id="727874329">
      <w:bodyDiv w:val="1"/>
      <w:marLeft w:val="0"/>
      <w:marRight w:val="0"/>
      <w:marTop w:val="0"/>
      <w:marBottom w:val="0"/>
      <w:divBdr>
        <w:top w:val="none" w:sz="0" w:space="0" w:color="auto"/>
        <w:left w:val="none" w:sz="0" w:space="0" w:color="auto"/>
        <w:bottom w:val="none" w:sz="0" w:space="0" w:color="auto"/>
        <w:right w:val="none" w:sz="0" w:space="0" w:color="auto"/>
      </w:divBdr>
      <w:divsChild>
        <w:div w:id="146283888">
          <w:marLeft w:val="2520"/>
          <w:marRight w:val="0"/>
          <w:marTop w:val="96"/>
          <w:marBottom w:val="0"/>
          <w:divBdr>
            <w:top w:val="none" w:sz="0" w:space="0" w:color="auto"/>
            <w:left w:val="none" w:sz="0" w:space="0" w:color="auto"/>
            <w:bottom w:val="none" w:sz="0" w:space="0" w:color="auto"/>
            <w:right w:val="none" w:sz="0" w:space="0" w:color="auto"/>
          </w:divBdr>
        </w:div>
        <w:div w:id="333842782">
          <w:marLeft w:val="1166"/>
          <w:marRight w:val="0"/>
          <w:marTop w:val="115"/>
          <w:marBottom w:val="0"/>
          <w:divBdr>
            <w:top w:val="none" w:sz="0" w:space="0" w:color="auto"/>
            <w:left w:val="none" w:sz="0" w:space="0" w:color="auto"/>
            <w:bottom w:val="none" w:sz="0" w:space="0" w:color="auto"/>
            <w:right w:val="none" w:sz="0" w:space="0" w:color="auto"/>
          </w:divBdr>
        </w:div>
        <w:div w:id="683828426">
          <w:marLeft w:val="2520"/>
          <w:marRight w:val="0"/>
          <w:marTop w:val="96"/>
          <w:marBottom w:val="0"/>
          <w:divBdr>
            <w:top w:val="none" w:sz="0" w:space="0" w:color="auto"/>
            <w:left w:val="none" w:sz="0" w:space="0" w:color="auto"/>
            <w:bottom w:val="none" w:sz="0" w:space="0" w:color="auto"/>
            <w:right w:val="none" w:sz="0" w:space="0" w:color="auto"/>
          </w:divBdr>
        </w:div>
        <w:div w:id="782843530">
          <w:marLeft w:val="1166"/>
          <w:marRight w:val="0"/>
          <w:marTop w:val="115"/>
          <w:marBottom w:val="0"/>
          <w:divBdr>
            <w:top w:val="none" w:sz="0" w:space="0" w:color="auto"/>
            <w:left w:val="none" w:sz="0" w:space="0" w:color="auto"/>
            <w:bottom w:val="none" w:sz="0" w:space="0" w:color="auto"/>
            <w:right w:val="none" w:sz="0" w:space="0" w:color="auto"/>
          </w:divBdr>
        </w:div>
        <w:div w:id="1067264931">
          <w:marLeft w:val="1800"/>
          <w:marRight w:val="0"/>
          <w:marTop w:val="115"/>
          <w:marBottom w:val="0"/>
          <w:divBdr>
            <w:top w:val="none" w:sz="0" w:space="0" w:color="auto"/>
            <w:left w:val="none" w:sz="0" w:space="0" w:color="auto"/>
            <w:bottom w:val="none" w:sz="0" w:space="0" w:color="auto"/>
            <w:right w:val="none" w:sz="0" w:space="0" w:color="auto"/>
          </w:divBdr>
        </w:div>
        <w:div w:id="1463572818">
          <w:marLeft w:val="1800"/>
          <w:marRight w:val="0"/>
          <w:marTop w:val="115"/>
          <w:marBottom w:val="0"/>
          <w:divBdr>
            <w:top w:val="none" w:sz="0" w:space="0" w:color="auto"/>
            <w:left w:val="none" w:sz="0" w:space="0" w:color="auto"/>
            <w:bottom w:val="none" w:sz="0" w:space="0" w:color="auto"/>
            <w:right w:val="none" w:sz="0" w:space="0" w:color="auto"/>
          </w:divBdr>
        </w:div>
        <w:div w:id="1471750853">
          <w:marLeft w:val="1800"/>
          <w:marRight w:val="0"/>
          <w:marTop w:val="115"/>
          <w:marBottom w:val="0"/>
          <w:divBdr>
            <w:top w:val="none" w:sz="0" w:space="0" w:color="auto"/>
            <w:left w:val="none" w:sz="0" w:space="0" w:color="auto"/>
            <w:bottom w:val="none" w:sz="0" w:space="0" w:color="auto"/>
            <w:right w:val="none" w:sz="0" w:space="0" w:color="auto"/>
          </w:divBdr>
        </w:div>
        <w:div w:id="1591888885">
          <w:marLeft w:val="1800"/>
          <w:marRight w:val="0"/>
          <w:marTop w:val="115"/>
          <w:marBottom w:val="0"/>
          <w:divBdr>
            <w:top w:val="none" w:sz="0" w:space="0" w:color="auto"/>
            <w:left w:val="none" w:sz="0" w:space="0" w:color="auto"/>
            <w:bottom w:val="none" w:sz="0" w:space="0" w:color="auto"/>
            <w:right w:val="none" w:sz="0" w:space="0" w:color="auto"/>
          </w:divBdr>
        </w:div>
        <w:div w:id="1854807070">
          <w:marLeft w:val="2520"/>
          <w:marRight w:val="0"/>
          <w:marTop w:val="96"/>
          <w:marBottom w:val="0"/>
          <w:divBdr>
            <w:top w:val="none" w:sz="0" w:space="0" w:color="auto"/>
            <w:left w:val="none" w:sz="0" w:space="0" w:color="auto"/>
            <w:bottom w:val="none" w:sz="0" w:space="0" w:color="auto"/>
            <w:right w:val="none" w:sz="0" w:space="0" w:color="auto"/>
          </w:divBdr>
        </w:div>
        <w:div w:id="1983581758">
          <w:marLeft w:val="1800"/>
          <w:marRight w:val="0"/>
          <w:marTop w:val="115"/>
          <w:marBottom w:val="0"/>
          <w:divBdr>
            <w:top w:val="none" w:sz="0" w:space="0" w:color="auto"/>
            <w:left w:val="none" w:sz="0" w:space="0" w:color="auto"/>
            <w:bottom w:val="none" w:sz="0" w:space="0" w:color="auto"/>
            <w:right w:val="none" w:sz="0" w:space="0" w:color="auto"/>
          </w:divBdr>
        </w:div>
      </w:divsChild>
    </w:div>
    <w:div w:id="744183328">
      <w:bodyDiv w:val="1"/>
      <w:marLeft w:val="0"/>
      <w:marRight w:val="0"/>
      <w:marTop w:val="0"/>
      <w:marBottom w:val="0"/>
      <w:divBdr>
        <w:top w:val="none" w:sz="0" w:space="0" w:color="auto"/>
        <w:left w:val="none" w:sz="0" w:space="0" w:color="auto"/>
        <w:bottom w:val="none" w:sz="0" w:space="0" w:color="auto"/>
        <w:right w:val="none" w:sz="0" w:space="0" w:color="auto"/>
      </w:divBdr>
    </w:div>
    <w:div w:id="756485751">
      <w:bodyDiv w:val="1"/>
      <w:marLeft w:val="0"/>
      <w:marRight w:val="0"/>
      <w:marTop w:val="0"/>
      <w:marBottom w:val="0"/>
      <w:divBdr>
        <w:top w:val="none" w:sz="0" w:space="0" w:color="auto"/>
        <w:left w:val="none" w:sz="0" w:space="0" w:color="auto"/>
        <w:bottom w:val="none" w:sz="0" w:space="0" w:color="auto"/>
        <w:right w:val="none" w:sz="0" w:space="0" w:color="auto"/>
      </w:divBdr>
      <w:divsChild>
        <w:div w:id="913851848">
          <w:marLeft w:val="547"/>
          <w:marRight w:val="0"/>
          <w:marTop w:val="154"/>
          <w:marBottom w:val="0"/>
          <w:divBdr>
            <w:top w:val="none" w:sz="0" w:space="0" w:color="auto"/>
            <w:left w:val="none" w:sz="0" w:space="0" w:color="auto"/>
            <w:bottom w:val="none" w:sz="0" w:space="0" w:color="auto"/>
            <w:right w:val="none" w:sz="0" w:space="0" w:color="auto"/>
          </w:divBdr>
        </w:div>
      </w:divsChild>
    </w:div>
    <w:div w:id="777795302">
      <w:bodyDiv w:val="1"/>
      <w:marLeft w:val="0"/>
      <w:marRight w:val="0"/>
      <w:marTop w:val="0"/>
      <w:marBottom w:val="0"/>
      <w:divBdr>
        <w:top w:val="none" w:sz="0" w:space="0" w:color="auto"/>
        <w:left w:val="none" w:sz="0" w:space="0" w:color="auto"/>
        <w:bottom w:val="none" w:sz="0" w:space="0" w:color="auto"/>
        <w:right w:val="none" w:sz="0" w:space="0" w:color="auto"/>
      </w:divBdr>
    </w:div>
    <w:div w:id="779028703">
      <w:bodyDiv w:val="1"/>
      <w:marLeft w:val="0"/>
      <w:marRight w:val="0"/>
      <w:marTop w:val="0"/>
      <w:marBottom w:val="0"/>
      <w:divBdr>
        <w:top w:val="none" w:sz="0" w:space="0" w:color="auto"/>
        <w:left w:val="none" w:sz="0" w:space="0" w:color="auto"/>
        <w:bottom w:val="none" w:sz="0" w:space="0" w:color="auto"/>
        <w:right w:val="none" w:sz="0" w:space="0" w:color="auto"/>
      </w:divBdr>
    </w:div>
    <w:div w:id="790980990">
      <w:bodyDiv w:val="1"/>
      <w:marLeft w:val="0"/>
      <w:marRight w:val="0"/>
      <w:marTop w:val="0"/>
      <w:marBottom w:val="0"/>
      <w:divBdr>
        <w:top w:val="none" w:sz="0" w:space="0" w:color="auto"/>
        <w:left w:val="none" w:sz="0" w:space="0" w:color="auto"/>
        <w:bottom w:val="none" w:sz="0" w:space="0" w:color="auto"/>
        <w:right w:val="none" w:sz="0" w:space="0" w:color="auto"/>
      </w:divBdr>
    </w:div>
    <w:div w:id="795411513">
      <w:bodyDiv w:val="1"/>
      <w:marLeft w:val="0"/>
      <w:marRight w:val="0"/>
      <w:marTop w:val="0"/>
      <w:marBottom w:val="0"/>
      <w:divBdr>
        <w:top w:val="none" w:sz="0" w:space="0" w:color="auto"/>
        <w:left w:val="none" w:sz="0" w:space="0" w:color="auto"/>
        <w:bottom w:val="none" w:sz="0" w:space="0" w:color="auto"/>
        <w:right w:val="none" w:sz="0" w:space="0" w:color="auto"/>
      </w:divBdr>
    </w:div>
    <w:div w:id="808013103">
      <w:bodyDiv w:val="1"/>
      <w:marLeft w:val="0"/>
      <w:marRight w:val="0"/>
      <w:marTop w:val="0"/>
      <w:marBottom w:val="0"/>
      <w:divBdr>
        <w:top w:val="none" w:sz="0" w:space="0" w:color="auto"/>
        <w:left w:val="none" w:sz="0" w:space="0" w:color="auto"/>
        <w:bottom w:val="none" w:sz="0" w:space="0" w:color="auto"/>
        <w:right w:val="none" w:sz="0" w:space="0" w:color="auto"/>
      </w:divBdr>
    </w:div>
    <w:div w:id="812714637">
      <w:bodyDiv w:val="1"/>
      <w:marLeft w:val="0"/>
      <w:marRight w:val="0"/>
      <w:marTop w:val="0"/>
      <w:marBottom w:val="0"/>
      <w:divBdr>
        <w:top w:val="none" w:sz="0" w:space="0" w:color="auto"/>
        <w:left w:val="none" w:sz="0" w:space="0" w:color="auto"/>
        <w:bottom w:val="none" w:sz="0" w:space="0" w:color="auto"/>
        <w:right w:val="none" w:sz="0" w:space="0" w:color="auto"/>
      </w:divBdr>
    </w:div>
    <w:div w:id="835533253">
      <w:bodyDiv w:val="1"/>
      <w:marLeft w:val="0"/>
      <w:marRight w:val="0"/>
      <w:marTop w:val="0"/>
      <w:marBottom w:val="0"/>
      <w:divBdr>
        <w:top w:val="none" w:sz="0" w:space="0" w:color="auto"/>
        <w:left w:val="none" w:sz="0" w:space="0" w:color="auto"/>
        <w:bottom w:val="none" w:sz="0" w:space="0" w:color="auto"/>
        <w:right w:val="none" w:sz="0" w:space="0" w:color="auto"/>
      </w:divBdr>
    </w:div>
    <w:div w:id="839462556">
      <w:bodyDiv w:val="1"/>
      <w:marLeft w:val="0"/>
      <w:marRight w:val="0"/>
      <w:marTop w:val="0"/>
      <w:marBottom w:val="0"/>
      <w:divBdr>
        <w:top w:val="none" w:sz="0" w:space="0" w:color="auto"/>
        <w:left w:val="none" w:sz="0" w:space="0" w:color="auto"/>
        <w:bottom w:val="none" w:sz="0" w:space="0" w:color="auto"/>
        <w:right w:val="none" w:sz="0" w:space="0" w:color="auto"/>
      </w:divBdr>
    </w:div>
    <w:div w:id="844440928">
      <w:bodyDiv w:val="1"/>
      <w:marLeft w:val="0"/>
      <w:marRight w:val="0"/>
      <w:marTop w:val="0"/>
      <w:marBottom w:val="0"/>
      <w:divBdr>
        <w:top w:val="none" w:sz="0" w:space="0" w:color="auto"/>
        <w:left w:val="none" w:sz="0" w:space="0" w:color="auto"/>
        <w:bottom w:val="none" w:sz="0" w:space="0" w:color="auto"/>
        <w:right w:val="none" w:sz="0" w:space="0" w:color="auto"/>
      </w:divBdr>
    </w:div>
    <w:div w:id="854879164">
      <w:bodyDiv w:val="1"/>
      <w:marLeft w:val="0"/>
      <w:marRight w:val="0"/>
      <w:marTop w:val="0"/>
      <w:marBottom w:val="0"/>
      <w:divBdr>
        <w:top w:val="none" w:sz="0" w:space="0" w:color="auto"/>
        <w:left w:val="none" w:sz="0" w:space="0" w:color="auto"/>
        <w:bottom w:val="none" w:sz="0" w:space="0" w:color="auto"/>
        <w:right w:val="none" w:sz="0" w:space="0" w:color="auto"/>
      </w:divBdr>
    </w:div>
    <w:div w:id="868832526">
      <w:bodyDiv w:val="1"/>
      <w:marLeft w:val="0"/>
      <w:marRight w:val="0"/>
      <w:marTop w:val="0"/>
      <w:marBottom w:val="0"/>
      <w:divBdr>
        <w:top w:val="none" w:sz="0" w:space="0" w:color="auto"/>
        <w:left w:val="none" w:sz="0" w:space="0" w:color="auto"/>
        <w:bottom w:val="none" w:sz="0" w:space="0" w:color="auto"/>
        <w:right w:val="none" w:sz="0" w:space="0" w:color="auto"/>
      </w:divBdr>
    </w:div>
    <w:div w:id="878274590">
      <w:bodyDiv w:val="1"/>
      <w:marLeft w:val="0"/>
      <w:marRight w:val="0"/>
      <w:marTop w:val="0"/>
      <w:marBottom w:val="0"/>
      <w:divBdr>
        <w:top w:val="none" w:sz="0" w:space="0" w:color="auto"/>
        <w:left w:val="none" w:sz="0" w:space="0" w:color="auto"/>
        <w:bottom w:val="none" w:sz="0" w:space="0" w:color="auto"/>
        <w:right w:val="none" w:sz="0" w:space="0" w:color="auto"/>
      </w:divBdr>
    </w:div>
    <w:div w:id="900289724">
      <w:bodyDiv w:val="1"/>
      <w:marLeft w:val="0"/>
      <w:marRight w:val="0"/>
      <w:marTop w:val="0"/>
      <w:marBottom w:val="0"/>
      <w:divBdr>
        <w:top w:val="none" w:sz="0" w:space="0" w:color="auto"/>
        <w:left w:val="none" w:sz="0" w:space="0" w:color="auto"/>
        <w:bottom w:val="none" w:sz="0" w:space="0" w:color="auto"/>
        <w:right w:val="none" w:sz="0" w:space="0" w:color="auto"/>
      </w:divBdr>
    </w:div>
    <w:div w:id="935868311">
      <w:bodyDiv w:val="1"/>
      <w:marLeft w:val="0"/>
      <w:marRight w:val="0"/>
      <w:marTop w:val="0"/>
      <w:marBottom w:val="0"/>
      <w:divBdr>
        <w:top w:val="none" w:sz="0" w:space="0" w:color="auto"/>
        <w:left w:val="none" w:sz="0" w:space="0" w:color="auto"/>
        <w:bottom w:val="none" w:sz="0" w:space="0" w:color="auto"/>
        <w:right w:val="none" w:sz="0" w:space="0" w:color="auto"/>
      </w:divBdr>
    </w:div>
    <w:div w:id="937912653">
      <w:bodyDiv w:val="1"/>
      <w:marLeft w:val="0"/>
      <w:marRight w:val="0"/>
      <w:marTop w:val="0"/>
      <w:marBottom w:val="0"/>
      <w:divBdr>
        <w:top w:val="none" w:sz="0" w:space="0" w:color="auto"/>
        <w:left w:val="none" w:sz="0" w:space="0" w:color="auto"/>
        <w:bottom w:val="none" w:sz="0" w:space="0" w:color="auto"/>
        <w:right w:val="none" w:sz="0" w:space="0" w:color="auto"/>
      </w:divBdr>
    </w:div>
    <w:div w:id="944654493">
      <w:bodyDiv w:val="1"/>
      <w:marLeft w:val="0"/>
      <w:marRight w:val="0"/>
      <w:marTop w:val="0"/>
      <w:marBottom w:val="0"/>
      <w:divBdr>
        <w:top w:val="none" w:sz="0" w:space="0" w:color="auto"/>
        <w:left w:val="none" w:sz="0" w:space="0" w:color="auto"/>
        <w:bottom w:val="none" w:sz="0" w:space="0" w:color="auto"/>
        <w:right w:val="none" w:sz="0" w:space="0" w:color="auto"/>
      </w:divBdr>
    </w:div>
    <w:div w:id="967319742">
      <w:bodyDiv w:val="1"/>
      <w:marLeft w:val="0"/>
      <w:marRight w:val="0"/>
      <w:marTop w:val="0"/>
      <w:marBottom w:val="0"/>
      <w:divBdr>
        <w:top w:val="none" w:sz="0" w:space="0" w:color="auto"/>
        <w:left w:val="none" w:sz="0" w:space="0" w:color="auto"/>
        <w:bottom w:val="none" w:sz="0" w:space="0" w:color="auto"/>
        <w:right w:val="none" w:sz="0" w:space="0" w:color="auto"/>
      </w:divBdr>
    </w:div>
    <w:div w:id="977538605">
      <w:bodyDiv w:val="1"/>
      <w:marLeft w:val="0"/>
      <w:marRight w:val="0"/>
      <w:marTop w:val="0"/>
      <w:marBottom w:val="0"/>
      <w:divBdr>
        <w:top w:val="none" w:sz="0" w:space="0" w:color="auto"/>
        <w:left w:val="none" w:sz="0" w:space="0" w:color="auto"/>
        <w:bottom w:val="none" w:sz="0" w:space="0" w:color="auto"/>
        <w:right w:val="none" w:sz="0" w:space="0" w:color="auto"/>
      </w:divBdr>
      <w:divsChild>
        <w:div w:id="639765770">
          <w:marLeft w:val="1166"/>
          <w:marRight w:val="0"/>
          <w:marTop w:val="115"/>
          <w:marBottom w:val="0"/>
          <w:divBdr>
            <w:top w:val="none" w:sz="0" w:space="0" w:color="auto"/>
            <w:left w:val="none" w:sz="0" w:space="0" w:color="auto"/>
            <w:bottom w:val="none" w:sz="0" w:space="0" w:color="auto"/>
            <w:right w:val="none" w:sz="0" w:space="0" w:color="auto"/>
          </w:divBdr>
        </w:div>
        <w:div w:id="1373967816">
          <w:marLeft w:val="1166"/>
          <w:marRight w:val="0"/>
          <w:marTop w:val="115"/>
          <w:marBottom w:val="0"/>
          <w:divBdr>
            <w:top w:val="none" w:sz="0" w:space="0" w:color="auto"/>
            <w:left w:val="none" w:sz="0" w:space="0" w:color="auto"/>
            <w:bottom w:val="none" w:sz="0" w:space="0" w:color="auto"/>
            <w:right w:val="none" w:sz="0" w:space="0" w:color="auto"/>
          </w:divBdr>
        </w:div>
      </w:divsChild>
    </w:div>
    <w:div w:id="1007826136">
      <w:bodyDiv w:val="1"/>
      <w:marLeft w:val="0"/>
      <w:marRight w:val="0"/>
      <w:marTop w:val="0"/>
      <w:marBottom w:val="0"/>
      <w:divBdr>
        <w:top w:val="none" w:sz="0" w:space="0" w:color="auto"/>
        <w:left w:val="none" w:sz="0" w:space="0" w:color="auto"/>
        <w:bottom w:val="none" w:sz="0" w:space="0" w:color="auto"/>
        <w:right w:val="none" w:sz="0" w:space="0" w:color="auto"/>
      </w:divBdr>
    </w:div>
    <w:div w:id="1013411095">
      <w:bodyDiv w:val="1"/>
      <w:marLeft w:val="0"/>
      <w:marRight w:val="0"/>
      <w:marTop w:val="0"/>
      <w:marBottom w:val="0"/>
      <w:divBdr>
        <w:top w:val="none" w:sz="0" w:space="0" w:color="auto"/>
        <w:left w:val="none" w:sz="0" w:space="0" w:color="auto"/>
        <w:bottom w:val="none" w:sz="0" w:space="0" w:color="auto"/>
        <w:right w:val="none" w:sz="0" w:space="0" w:color="auto"/>
      </w:divBdr>
    </w:div>
    <w:div w:id="1045134359">
      <w:bodyDiv w:val="1"/>
      <w:marLeft w:val="0"/>
      <w:marRight w:val="0"/>
      <w:marTop w:val="0"/>
      <w:marBottom w:val="0"/>
      <w:divBdr>
        <w:top w:val="none" w:sz="0" w:space="0" w:color="auto"/>
        <w:left w:val="none" w:sz="0" w:space="0" w:color="auto"/>
        <w:bottom w:val="none" w:sz="0" w:space="0" w:color="auto"/>
        <w:right w:val="none" w:sz="0" w:space="0" w:color="auto"/>
      </w:divBdr>
    </w:div>
    <w:div w:id="1063140548">
      <w:bodyDiv w:val="1"/>
      <w:marLeft w:val="0"/>
      <w:marRight w:val="0"/>
      <w:marTop w:val="0"/>
      <w:marBottom w:val="0"/>
      <w:divBdr>
        <w:top w:val="none" w:sz="0" w:space="0" w:color="auto"/>
        <w:left w:val="none" w:sz="0" w:space="0" w:color="auto"/>
        <w:bottom w:val="none" w:sz="0" w:space="0" w:color="auto"/>
        <w:right w:val="none" w:sz="0" w:space="0" w:color="auto"/>
      </w:divBdr>
    </w:div>
    <w:div w:id="1068192373">
      <w:bodyDiv w:val="1"/>
      <w:marLeft w:val="0"/>
      <w:marRight w:val="0"/>
      <w:marTop w:val="0"/>
      <w:marBottom w:val="0"/>
      <w:divBdr>
        <w:top w:val="none" w:sz="0" w:space="0" w:color="auto"/>
        <w:left w:val="none" w:sz="0" w:space="0" w:color="auto"/>
        <w:bottom w:val="none" w:sz="0" w:space="0" w:color="auto"/>
        <w:right w:val="none" w:sz="0" w:space="0" w:color="auto"/>
      </w:divBdr>
    </w:div>
    <w:div w:id="1077675253">
      <w:bodyDiv w:val="1"/>
      <w:marLeft w:val="0"/>
      <w:marRight w:val="0"/>
      <w:marTop w:val="0"/>
      <w:marBottom w:val="0"/>
      <w:divBdr>
        <w:top w:val="none" w:sz="0" w:space="0" w:color="auto"/>
        <w:left w:val="none" w:sz="0" w:space="0" w:color="auto"/>
        <w:bottom w:val="none" w:sz="0" w:space="0" w:color="auto"/>
        <w:right w:val="none" w:sz="0" w:space="0" w:color="auto"/>
      </w:divBdr>
    </w:div>
    <w:div w:id="1087851006">
      <w:bodyDiv w:val="1"/>
      <w:marLeft w:val="0"/>
      <w:marRight w:val="0"/>
      <w:marTop w:val="0"/>
      <w:marBottom w:val="0"/>
      <w:divBdr>
        <w:top w:val="none" w:sz="0" w:space="0" w:color="auto"/>
        <w:left w:val="none" w:sz="0" w:space="0" w:color="auto"/>
        <w:bottom w:val="none" w:sz="0" w:space="0" w:color="auto"/>
        <w:right w:val="none" w:sz="0" w:space="0" w:color="auto"/>
      </w:divBdr>
    </w:div>
    <w:div w:id="1095636630">
      <w:bodyDiv w:val="1"/>
      <w:marLeft w:val="0"/>
      <w:marRight w:val="0"/>
      <w:marTop w:val="0"/>
      <w:marBottom w:val="0"/>
      <w:divBdr>
        <w:top w:val="none" w:sz="0" w:space="0" w:color="auto"/>
        <w:left w:val="none" w:sz="0" w:space="0" w:color="auto"/>
        <w:bottom w:val="none" w:sz="0" w:space="0" w:color="auto"/>
        <w:right w:val="none" w:sz="0" w:space="0" w:color="auto"/>
      </w:divBdr>
    </w:div>
    <w:div w:id="1110009429">
      <w:bodyDiv w:val="1"/>
      <w:marLeft w:val="0"/>
      <w:marRight w:val="0"/>
      <w:marTop w:val="0"/>
      <w:marBottom w:val="0"/>
      <w:divBdr>
        <w:top w:val="none" w:sz="0" w:space="0" w:color="auto"/>
        <w:left w:val="none" w:sz="0" w:space="0" w:color="auto"/>
        <w:bottom w:val="none" w:sz="0" w:space="0" w:color="auto"/>
        <w:right w:val="none" w:sz="0" w:space="0" w:color="auto"/>
      </w:divBdr>
    </w:div>
    <w:div w:id="1131286090">
      <w:bodyDiv w:val="1"/>
      <w:marLeft w:val="0"/>
      <w:marRight w:val="0"/>
      <w:marTop w:val="0"/>
      <w:marBottom w:val="0"/>
      <w:divBdr>
        <w:top w:val="none" w:sz="0" w:space="0" w:color="auto"/>
        <w:left w:val="none" w:sz="0" w:space="0" w:color="auto"/>
        <w:bottom w:val="none" w:sz="0" w:space="0" w:color="auto"/>
        <w:right w:val="none" w:sz="0" w:space="0" w:color="auto"/>
      </w:divBdr>
    </w:div>
    <w:div w:id="1138916168">
      <w:bodyDiv w:val="1"/>
      <w:marLeft w:val="0"/>
      <w:marRight w:val="0"/>
      <w:marTop w:val="0"/>
      <w:marBottom w:val="0"/>
      <w:divBdr>
        <w:top w:val="none" w:sz="0" w:space="0" w:color="auto"/>
        <w:left w:val="none" w:sz="0" w:space="0" w:color="auto"/>
        <w:bottom w:val="none" w:sz="0" w:space="0" w:color="auto"/>
        <w:right w:val="none" w:sz="0" w:space="0" w:color="auto"/>
      </w:divBdr>
    </w:div>
    <w:div w:id="1139305017">
      <w:bodyDiv w:val="1"/>
      <w:marLeft w:val="0"/>
      <w:marRight w:val="0"/>
      <w:marTop w:val="0"/>
      <w:marBottom w:val="0"/>
      <w:divBdr>
        <w:top w:val="none" w:sz="0" w:space="0" w:color="auto"/>
        <w:left w:val="none" w:sz="0" w:space="0" w:color="auto"/>
        <w:bottom w:val="none" w:sz="0" w:space="0" w:color="auto"/>
        <w:right w:val="none" w:sz="0" w:space="0" w:color="auto"/>
      </w:divBdr>
    </w:div>
    <w:div w:id="1139806725">
      <w:bodyDiv w:val="1"/>
      <w:marLeft w:val="0"/>
      <w:marRight w:val="0"/>
      <w:marTop w:val="0"/>
      <w:marBottom w:val="0"/>
      <w:divBdr>
        <w:top w:val="none" w:sz="0" w:space="0" w:color="auto"/>
        <w:left w:val="none" w:sz="0" w:space="0" w:color="auto"/>
        <w:bottom w:val="none" w:sz="0" w:space="0" w:color="auto"/>
        <w:right w:val="none" w:sz="0" w:space="0" w:color="auto"/>
      </w:divBdr>
    </w:div>
    <w:div w:id="1141968729">
      <w:bodyDiv w:val="1"/>
      <w:marLeft w:val="0"/>
      <w:marRight w:val="0"/>
      <w:marTop w:val="0"/>
      <w:marBottom w:val="0"/>
      <w:divBdr>
        <w:top w:val="none" w:sz="0" w:space="0" w:color="auto"/>
        <w:left w:val="none" w:sz="0" w:space="0" w:color="auto"/>
        <w:bottom w:val="none" w:sz="0" w:space="0" w:color="auto"/>
        <w:right w:val="none" w:sz="0" w:space="0" w:color="auto"/>
      </w:divBdr>
    </w:div>
    <w:div w:id="1144544487">
      <w:bodyDiv w:val="1"/>
      <w:marLeft w:val="0"/>
      <w:marRight w:val="0"/>
      <w:marTop w:val="0"/>
      <w:marBottom w:val="0"/>
      <w:divBdr>
        <w:top w:val="none" w:sz="0" w:space="0" w:color="auto"/>
        <w:left w:val="none" w:sz="0" w:space="0" w:color="auto"/>
        <w:bottom w:val="none" w:sz="0" w:space="0" w:color="auto"/>
        <w:right w:val="none" w:sz="0" w:space="0" w:color="auto"/>
      </w:divBdr>
    </w:div>
    <w:div w:id="1171603639">
      <w:bodyDiv w:val="1"/>
      <w:marLeft w:val="0"/>
      <w:marRight w:val="0"/>
      <w:marTop w:val="0"/>
      <w:marBottom w:val="0"/>
      <w:divBdr>
        <w:top w:val="none" w:sz="0" w:space="0" w:color="auto"/>
        <w:left w:val="none" w:sz="0" w:space="0" w:color="auto"/>
        <w:bottom w:val="none" w:sz="0" w:space="0" w:color="auto"/>
        <w:right w:val="none" w:sz="0" w:space="0" w:color="auto"/>
      </w:divBdr>
    </w:div>
    <w:div w:id="1172137764">
      <w:bodyDiv w:val="1"/>
      <w:marLeft w:val="0"/>
      <w:marRight w:val="0"/>
      <w:marTop w:val="0"/>
      <w:marBottom w:val="0"/>
      <w:divBdr>
        <w:top w:val="none" w:sz="0" w:space="0" w:color="auto"/>
        <w:left w:val="none" w:sz="0" w:space="0" w:color="auto"/>
        <w:bottom w:val="none" w:sz="0" w:space="0" w:color="auto"/>
        <w:right w:val="none" w:sz="0" w:space="0" w:color="auto"/>
      </w:divBdr>
    </w:div>
    <w:div w:id="1186863124">
      <w:bodyDiv w:val="1"/>
      <w:marLeft w:val="0"/>
      <w:marRight w:val="0"/>
      <w:marTop w:val="0"/>
      <w:marBottom w:val="0"/>
      <w:divBdr>
        <w:top w:val="none" w:sz="0" w:space="0" w:color="auto"/>
        <w:left w:val="none" w:sz="0" w:space="0" w:color="auto"/>
        <w:bottom w:val="none" w:sz="0" w:space="0" w:color="auto"/>
        <w:right w:val="none" w:sz="0" w:space="0" w:color="auto"/>
      </w:divBdr>
    </w:div>
    <w:div w:id="1198393099">
      <w:bodyDiv w:val="1"/>
      <w:marLeft w:val="0"/>
      <w:marRight w:val="0"/>
      <w:marTop w:val="0"/>
      <w:marBottom w:val="0"/>
      <w:divBdr>
        <w:top w:val="none" w:sz="0" w:space="0" w:color="auto"/>
        <w:left w:val="none" w:sz="0" w:space="0" w:color="auto"/>
        <w:bottom w:val="none" w:sz="0" w:space="0" w:color="auto"/>
        <w:right w:val="none" w:sz="0" w:space="0" w:color="auto"/>
      </w:divBdr>
      <w:divsChild>
        <w:div w:id="54663139">
          <w:marLeft w:val="1800"/>
          <w:marRight w:val="0"/>
          <w:marTop w:val="115"/>
          <w:marBottom w:val="0"/>
          <w:divBdr>
            <w:top w:val="none" w:sz="0" w:space="0" w:color="auto"/>
            <w:left w:val="none" w:sz="0" w:space="0" w:color="auto"/>
            <w:bottom w:val="none" w:sz="0" w:space="0" w:color="auto"/>
            <w:right w:val="none" w:sz="0" w:space="0" w:color="auto"/>
          </w:divBdr>
        </w:div>
        <w:div w:id="150803887">
          <w:marLeft w:val="1800"/>
          <w:marRight w:val="0"/>
          <w:marTop w:val="115"/>
          <w:marBottom w:val="0"/>
          <w:divBdr>
            <w:top w:val="none" w:sz="0" w:space="0" w:color="auto"/>
            <w:left w:val="none" w:sz="0" w:space="0" w:color="auto"/>
            <w:bottom w:val="none" w:sz="0" w:space="0" w:color="auto"/>
            <w:right w:val="none" w:sz="0" w:space="0" w:color="auto"/>
          </w:divBdr>
        </w:div>
        <w:div w:id="954562623">
          <w:marLeft w:val="1800"/>
          <w:marRight w:val="0"/>
          <w:marTop w:val="115"/>
          <w:marBottom w:val="0"/>
          <w:divBdr>
            <w:top w:val="none" w:sz="0" w:space="0" w:color="auto"/>
            <w:left w:val="none" w:sz="0" w:space="0" w:color="auto"/>
            <w:bottom w:val="none" w:sz="0" w:space="0" w:color="auto"/>
            <w:right w:val="none" w:sz="0" w:space="0" w:color="auto"/>
          </w:divBdr>
        </w:div>
        <w:div w:id="968701765">
          <w:marLeft w:val="1166"/>
          <w:marRight w:val="0"/>
          <w:marTop w:val="134"/>
          <w:marBottom w:val="0"/>
          <w:divBdr>
            <w:top w:val="none" w:sz="0" w:space="0" w:color="auto"/>
            <w:left w:val="none" w:sz="0" w:space="0" w:color="auto"/>
            <w:bottom w:val="none" w:sz="0" w:space="0" w:color="auto"/>
            <w:right w:val="none" w:sz="0" w:space="0" w:color="auto"/>
          </w:divBdr>
        </w:div>
        <w:div w:id="1496609276">
          <w:marLeft w:val="1166"/>
          <w:marRight w:val="0"/>
          <w:marTop w:val="134"/>
          <w:marBottom w:val="0"/>
          <w:divBdr>
            <w:top w:val="none" w:sz="0" w:space="0" w:color="auto"/>
            <w:left w:val="none" w:sz="0" w:space="0" w:color="auto"/>
            <w:bottom w:val="none" w:sz="0" w:space="0" w:color="auto"/>
            <w:right w:val="none" w:sz="0" w:space="0" w:color="auto"/>
          </w:divBdr>
        </w:div>
        <w:div w:id="1596593243">
          <w:marLeft w:val="1166"/>
          <w:marRight w:val="0"/>
          <w:marTop w:val="134"/>
          <w:marBottom w:val="0"/>
          <w:divBdr>
            <w:top w:val="none" w:sz="0" w:space="0" w:color="auto"/>
            <w:left w:val="none" w:sz="0" w:space="0" w:color="auto"/>
            <w:bottom w:val="none" w:sz="0" w:space="0" w:color="auto"/>
            <w:right w:val="none" w:sz="0" w:space="0" w:color="auto"/>
          </w:divBdr>
        </w:div>
        <w:div w:id="1605725585">
          <w:marLeft w:val="1166"/>
          <w:marRight w:val="0"/>
          <w:marTop w:val="134"/>
          <w:marBottom w:val="0"/>
          <w:divBdr>
            <w:top w:val="none" w:sz="0" w:space="0" w:color="auto"/>
            <w:left w:val="none" w:sz="0" w:space="0" w:color="auto"/>
            <w:bottom w:val="none" w:sz="0" w:space="0" w:color="auto"/>
            <w:right w:val="none" w:sz="0" w:space="0" w:color="auto"/>
          </w:divBdr>
        </w:div>
        <w:div w:id="1864899551">
          <w:marLeft w:val="1800"/>
          <w:marRight w:val="0"/>
          <w:marTop w:val="115"/>
          <w:marBottom w:val="0"/>
          <w:divBdr>
            <w:top w:val="none" w:sz="0" w:space="0" w:color="auto"/>
            <w:left w:val="none" w:sz="0" w:space="0" w:color="auto"/>
            <w:bottom w:val="none" w:sz="0" w:space="0" w:color="auto"/>
            <w:right w:val="none" w:sz="0" w:space="0" w:color="auto"/>
          </w:divBdr>
        </w:div>
        <w:div w:id="2037536442">
          <w:marLeft w:val="1800"/>
          <w:marRight w:val="0"/>
          <w:marTop w:val="115"/>
          <w:marBottom w:val="0"/>
          <w:divBdr>
            <w:top w:val="none" w:sz="0" w:space="0" w:color="auto"/>
            <w:left w:val="none" w:sz="0" w:space="0" w:color="auto"/>
            <w:bottom w:val="none" w:sz="0" w:space="0" w:color="auto"/>
            <w:right w:val="none" w:sz="0" w:space="0" w:color="auto"/>
          </w:divBdr>
        </w:div>
      </w:divsChild>
    </w:div>
    <w:div w:id="1204906024">
      <w:bodyDiv w:val="1"/>
      <w:marLeft w:val="0"/>
      <w:marRight w:val="0"/>
      <w:marTop w:val="0"/>
      <w:marBottom w:val="0"/>
      <w:divBdr>
        <w:top w:val="none" w:sz="0" w:space="0" w:color="auto"/>
        <w:left w:val="none" w:sz="0" w:space="0" w:color="auto"/>
        <w:bottom w:val="none" w:sz="0" w:space="0" w:color="auto"/>
        <w:right w:val="none" w:sz="0" w:space="0" w:color="auto"/>
      </w:divBdr>
    </w:div>
    <w:div w:id="1244292993">
      <w:bodyDiv w:val="1"/>
      <w:marLeft w:val="0"/>
      <w:marRight w:val="0"/>
      <w:marTop w:val="0"/>
      <w:marBottom w:val="0"/>
      <w:divBdr>
        <w:top w:val="none" w:sz="0" w:space="0" w:color="auto"/>
        <w:left w:val="none" w:sz="0" w:space="0" w:color="auto"/>
        <w:bottom w:val="none" w:sz="0" w:space="0" w:color="auto"/>
        <w:right w:val="none" w:sz="0" w:space="0" w:color="auto"/>
      </w:divBdr>
    </w:div>
    <w:div w:id="1250968633">
      <w:bodyDiv w:val="1"/>
      <w:marLeft w:val="0"/>
      <w:marRight w:val="0"/>
      <w:marTop w:val="0"/>
      <w:marBottom w:val="0"/>
      <w:divBdr>
        <w:top w:val="none" w:sz="0" w:space="0" w:color="auto"/>
        <w:left w:val="none" w:sz="0" w:space="0" w:color="auto"/>
        <w:bottom w:val="none" w:sz="0" w:space="0" w:color="auto"/>
        <w:right w:val="none" w:sz="0" w:space="0" w:color="auto"/>
      </w:divBdr>
    </w:div>
    <w:div w:id="1282150755">
      <w:bodyDiv w:val="1"/>
      <w:marLeft w:val="0"/>
      <w:marRight w:val="0"/>
      <w:marTop w:val="0"/>
      <w:marBottom w:val="0"/>
      <w:divBdr>
        <w:top w:val="none" w:sz="0" w:space="0" w:color="auto"/>
        <w:left w:val="none" w:sz="0" w:space="0" w:color="auto"/>
        <w:bottom w:val="none" w:sz="0" w:space="0" w:color="auto"/>
        <w:right w:val="none" w:sz="0" w:space="0" w:color="auto"/>
      </w:divBdr>
    </w:div>
    <w:div w:id="1307121308">
      <w:bodyDiv w:val="1"/>
      <w:marLeft w:val="0"/>
      <w:marRight w:val="0"/>
      <w:marTop w:val="0"/>
      <w:marBottom w:val="0"/>
      <w:divBdr>
        <w:top w:val="none" w:sz="0" w:space="0" w:color="auto"/>
        <w:left w:val="none" w:sz="0" w:space="0" w:color="auto"/>
        <w:bottom w:val="none" w:sz="0" w:space="0" w:color="auto"/>
        <w:right w:val="none" w:sz="0" w:space="0" w:color="auto"/>
      </w:divBdr>
    </w:div>
    <w:div w:id="1332022514">
      <w:bodyDiv w:val="1"/>
      <w:marLeft w:val="0"/>
      <w:marRight w:val="0"/>
      <w:marTop w:val="0"/>
      <w:marBottom w:val="0"/>
      <w:divBdr>
        <w:top w:val="none" w:sz="0" w:space="0" w:color="auto"/>
        <w:left w:val="none" w:sz="0" w:space="0" w:color="auto"/>
        <w:bottom w:val="none" w:sz="0" w:space="0" w:color="auto"/>
        <w:right w:val="none" w:sz="0" w:space="0" w:color="auto"/>
      </w:divBdr>
    </w:div>
    <w:div w:id="1338384119">
      <w:bodyDiv w:val="1"/>
      <w:marLeft w:val="0"/>
      <w:marRight w:val="0"/>
      <w:marTop w:val="0"/>
      <w:marBottom w:val="0"/>
      <w:divBdr>
        <w:top w:val="none" w:sz="0" w:space="0" w:color="auto"/>
        <w:left w:val="none" w:sz="0" w:space="0" w:color="auto"/>
        <w:bottom w:val="none" w:sz="0" w:space="0" w:color="auto"/>
        <w:right w:val="none" w:sz="0" w:space="0" w:color="auto"/>
      </w:divBdr>
    </w:div>
    <w:div w:id="1356619526">
      <w:bodyDiv w:val="1"/>
      <w:marLeft w:val="0"/>
      <w:marRight w:val="0"/>
      <w:marTop w:val="0"/>
      <w:marBottom w:val="0"/>
      <w:divBdr>
        <w:top w:val="none" w:sz="0" w:space="0" w:color="auto"/>
        <w:left w:val="none" w:sz="0" w:space="0" w:color="auto"/>
        <w:bottom w:val="none" w:sz="0" w:space="0" w:color="auto"/>
        <w:right w:val="none" w:sz="0" w:space="0" w:color="auto"/>
      </w:divBdr>
    </w:div>
    <w:div w:id="1365905032">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92849611">
      <w:bodyDiv w:val="1"/>
      <w:marLeft w:val="0"/>
      <w:marRight w:val="0"/>
      <w:marTop w:val="0"/>
      <w:marBottom w:val="0"/>
      <w:divBdr>
        <w:top w:val="none" w:sz="0" w:space="0" w:color="auto"/>
        <w:left w:val="none" w:sz="0" w:space="0" w:color="auto"/>
        <w:bottom w:val="none" w:sz="0" w:space="0" w:color="auto"/>
        <w:right w:val="none" w:sz="0" w:space="0" w:color="auto"/>
      </w:divBdr>
    </w:div>
    <w:div w:id="1399597042">
      <w:bodyDiv w:val="1"/>
      <w:marLeft w:val="0"/>
      <w:marRight w:val="0"/>
      <w:marTop w:val="0"/>
      <w:marBottom w:val="0"/>
      <w:divBdr>
        <w:top w:val="none" w:sz="0" w:space="0" w:color="auto"/>
        <w:left w:val="none" w:sz="0" w:space="0" w:color="auto"/>
        <w:bottom w:val="none" w:sz="0" w:space="0" w:color="auto"/>
        <w:right w:val="none" w:sz="0" w:space="0" w:color="auto"/>
      </w:divBdr>
    </w:div>
    <w:div w:id="1419449470">
      <w:bodyDiv w:val="1"/>
      <w:marLeft w:val="0"/>
      <w:marRight w:val="0"/>
      <w:marTop w:val="0"/>
      <w:marBottom w:val="0"/>
      <w:divBdr>
        <w:top w:val="none" w:sz="0" w:space="0" w:color="auto"/>
        <w:left w:val="none" w:sz="0" w:space="0" w:color="auto"/>
        <w:bottom w:val="none" w:sz="0" w:space="0" w:color="auto"/>
        <w:right w:val="none" w:sz="0" w:space="0" w:color="auto"/>
      </w:divBdr>
    </w:div>
    <w:div w:id="1428041118">
      <w:bodyDiv w:val="1"/>
      <w:marLeft w:val="0"/>
      <w:marRight w:val="0"/>
      <w:marTop w:val="0"/>
      <w:marBottom w:val="0"/>
      <w:divBdr>
        <w:top w:val="none" w:sz="0" w:space="0" w:color="auto"/>
        <w:left w:val="none" w:sz="0" w:space="0" w:color="auto"/>
        <w:bottom w:val="none" w:sz="0" w:space="0" w:color="auto"/>
        <w:right w:val="none" w:sz="0" w:space="0" w:color="auto"/>
      </w:divBdr>
    </w:div>
    <w:div w:id="1435318748">
      <w:bodyDiv w:val="1"/>
      <w:marLeft w:val="0"/>
      <w:marRight w:val="0"/>
      <w:marTop w:val="0"/>
      <w:marBottom w:val="0"/>
      <w:divBdr>
        <w:top w:val="none" w:sz="0" w:space="0" w:color="auto"/>
        <w:left w:val="none" w:sz="0" w:space="0" w:color="auto"/>
        <w:bottom w:val="none" w:sz="0" w:space="0" w:color="auto"/>
        <w:right w:val="none" w:sz="0" w:space="0" w:color="auto"/>
      </w:divBdr>
      <w:divsChild>
        <w:div w:id="607541240">
          <w:marLeft w:val="1800"/>
          <w:marRight w:val="0"/>
          <w:marTop w:val="115"/>
          <w:marBottom w:val="0"/>
          <w:divBdr>
            <w:top w:val="none" w:sz="0" w:space="0" w:color="auto"/>
            <w:left w:val="none" w:sz="0" w:space="0" w:color="auto"/>
            <w:bottom w:val="none" w:sz="0" w:space="0" w:color="auto"/>
            <w:right w:val="none" w:sz="0" w:space="0" w:color="auto"/>
          </w:divBdr>
        </w:div>
        <w:div w:id="1300575321">
          <w:marLeft w:val="1800"/>
          <w:marRight w:val="0"/>
          <w:marTop w:val="115"/>
          <w:marBottom w:val="0"/>
          <w:divBdr>
            <w:top w:val="none" w:sz="0" w:space="0" w:color="auto"/>
            <w:left w:val="none" w:sz="0" w:space="0" w:color="auto"/>
            <w:bottom w:val="none" w:sz="0" w:space="0" w:color="auto"/>
            <w:right w:val="none" w:sz="0" w:space="0" w:color="auto"/>
          </w:divBdr>
        </w:div>
        <w:div w:id="1690108877">
          <w:marLeft w:val="1800"/>
          <w:marRight w:val="0"/>
          <w:marTop w:val="115"/>
          <w:marBottom w:val="0"/>
          <w:divBdr>
            <w:top w:val="none" w:sz="0" w:space="0" w:color="auto"/>
            <w:left w:val="none" w:sz="0" w:space="0" w:color="auto"/>
            <w:bottom w:val="none" w:sz="0" w:space="0" w:color="auto"/>
            <w:right w:val="none" w:sz="0" w:space="0" w:color="auto"/>
          </w:divBdr>
        </w:div>
      </w:divsChild>
    </w:div>
    <w:div w:id="1436168669">
      <w:bodyDiv w:val="1"/>
      <w:marLeft w:val="0"/>
      <w:marRight w:val="0"/>
      <w:marTop w:val="0"/>
      <w:marBottom w:val="0"/>
      <w:divBdr>
        <w:top w:val="none" w:sz="0" w:space="0" w:color="auto"/>
        <w:left w:val="none" w:sz="0" w:space="0" w:color="auto"/>
        <w:bottom w:val="none" w:sz="0" w:space="0" w:color="auto"/>
        <w:right w:val="none" w:sz="0" w:space="0" w:color="auto"/>
      </w:divBdr>
      <w:divsChild>
        <w:div w:id="194393676">
          <w:marLeft w:val="547"/>
          <w:marRight w:val="0"/>
          <w:marTop w:val="154"/>
          <w:marBottom w:val="0"/>
          <w:divBdr>
            <w:top w:val="none" w:sz="0" w:space="0" w:color="auto"/>
            <w:left w:val="none" w:sz="0" w:space="0" w:color="auto"/>
            <w:bottom w:val="none" w:sz="0" w:space="0" w:color="auto"/>
            <w:right w:val="none" w:sz="0" w:space="0" w:color="auto"/>
          </w:divBdr>
        </w:div>
        <w:div w:id="398014645">
          <w:marLeft w:val="1166"/>
          <w:marRight w:val="0"/>
          <w:marTop w:val="134"/>
          <w:marBottom w:val="0"/>
          <w:divBdr>
            <w:top w:val="none" w:sz="0" w:space="0" w:color="auto"/>
            <w:left w:val="none" w:sz="0" w:space="0" w:color="auto"/>
            <w:bottom w:val="none" w:sz="0" w:space="0" w:color="auto"/>
            <w:right w:val="none" w:sz="0" w:space="0" w:color="auto"/>
          </w:divBdr>
        </w:div>
        <w:div w:id="457381448">
          <w:marLeft w:val="547"/>
          <w:marRight w:val="0"/>
          <w:marTop w:val="154"/>
          <w:marBottom w:val="0"/>
          <w:divBdr>
            <w:top w:val="none" w:sz="0" w:space="0" w:color="auto"/>
            <w:left w:val="none" w:sz="0" w:space="0" w:color="auto"/>
            <w:bottom w:val="none" w:sz="0" w:space="0" w:color="auto"/>
            <w:right w:val="none" w:sz="0" w:space="0" w:color="auto"/>
          </w:divBdr>
        </w:div>
        <w:div w:id="470221126">
          <w:marLeft w:val="1166"/>
          <w:marRight w:val="0"/>
          <w:marTop w:val="134"/>
          <w:marBottom w:val="0"/>
          <w:divBdr>
            <w:top w:val="none" w:sz="0" w:space="0" w:color="auto"/>
            <w:left w:val="none" w:sz="0" w:space="0" w:color="auto"/>
            <w:bottom w:val="none" w:sz="0" w:space="0" w:color="auto"/>
            <w:right w:val="none" w:sz="0" w:space="0" w:color="auto"/>
          </w:divBdr>
        </w:div>
        <w:div w:id="1077245426">
          <w:marLeft w:val="1166"/>
          <w:marRight w:val="0"/>
          <w:marTop w:val="134"/>
          <w:marBottom w:val="0"/>
          <w:divBdr>
            <w:top w:val="none" w:sz="0" w:space="0" w:color="auto"/>
            <w:left w:val="none" w:sz="0" w:space="0" w:color="auto"/>
            <w:bottom w:val="none" w:sz="0" w:space="0" w:color="auto"/>
            <w:right w:val="none" w:sz="0" w:space="0" w:color="auto"/>
          </w:divBdr>
        </w:div>
        <w:div w:id="1465076017">
          <w:marLeft w:val="1166"/>
          <w:marRight w:val="0"/>
          <w:marTop w:val="134"/>
          <w:marBottom w:val="0"/>
          <w:divBdr>
            <w:top w:val="none" w:sz="0" w:space="0" w:color="auto"/>
            <w:left w:val="none" w:sz="0" w:space="0" w:color="auto"/>
            <w:bottom w:val="none" w:sz="0" w:space="0" w:color="auto"/>
            <w:right w:val="none" w:sz="0" w:space="0" w:color="auto"/>
          </w:divBdr>
        </w:div>
        <w:div w:id="1624000331">
          <w:marLeft w:val="547"/>
          <w:marRight w:val="0"/>
          <w:marTop w:val="154"/>
          <w:marBottom w:val="0"/>
          <w:divBdr>
            <w:top w:val="none" w:sz="0" w:space="0" w:color="auto"/>
            <w:left w:val="none" w:sz="0" w:space="0" w:color="auto"/>
            <w:bottom w:val="none" w:sz="0" w:space="0" w:color="auto"/>
            <w:right w:val="none" w:sz="0" w:space="0" w:color="auto"/>
          </w:divBdr>
        </w:div>
      </w:divsChild>
    </w:div>
    <w:div w:id="1439719160">
      <w:bodyDiv w:val="1"/>
      <w:marLeft w:val="0"/>
      <w:marRight w:val="0"/>
      <w:marTop w:val="0"/>
      <w:marBottom w:val="0"/>
      <w:divBdr>
        <w:top w:val="none" w:sz="0" w:space="0" w:color="auto"/>
        <w:left w:val="none" w:sz="0" w:space="0" w:color="auto"/>
        <w:bottom w:val="none" w:sz="0" w:space="0" w:color="auto"/>
        <w:right w:val="none" w:sz="0" w:space="0" w:color="auto"/>
      </w:divBdr>
      <w:divsChild>
        <w:div w:id="334845123">
          <w:marLeft w:val="547"/>
          <w:marRight w:val="0"/>
          <w:marTop w:val="154"/>
          <w:marBottom w:val="0"/>
          <w:divBdr>
            <w:top w:val="none" w:sz="0" w:space="0" w:color="auto"/>
            <w:left w:val="none" w:sz="0" w:space="0" w:color="auto"/>
            <w:bottom w:val="none" w:sz="0" w:space="0" w:color="auto"/>
            <w:right w:val="none" w:sz="0" w:space="0" w:color="auto"/>
          </w:divBdr>
        </w:div>
        <w:div w:id="758871417">
          <w:marLeft w:val="1166"/>
          <w:marRight w:val="0"/>
          <w:marTop w:val="134"/>
          <w:marBottom w:val="0"/>
          <w:divBdr>
            <w:top w:val="none" w:sz="0" w:space="0" w:color="auto"/>
            <w:left w:val="none" w:sz="0" w:space="0" w:color="auto"/>
            <w:bottom w:val="none" w:sz="0" w:space="0" w:color="auto"/>
            <w:right w:val="none" w:sz="0" w:space="0" w:color="auto"/>
          </w:divBdr>
        </w:div>
        <w:div w:id="1125126667">
          <w:marLeft w:val="547"/>
          <w:marRight w:val="0"/>
          <w:marTop w:val="154"/>
          <w:marBottom w:val="0"/>
          <w:divBdr>
            <w:top w:val="none" w:sz="0" w:space="0" w:color="auto"/>
            <w:left w:val="none" w:sz="0" w:space="0" w:color="auto"/>
            <w:bottom w:val="none" w:sz="0" w:space="0" w:color="auto"/>
            <w:right w:val="none" w:sz="0" w:space="0" w:color="auto"/>
          </w:divBdr>
        </w:div>
        <w:div w:id="1289165960">
          <w:marLeft w:val="1166"/>
          <w:marRight w:val="0"/>
          <w:marTop w:val="134"/>
          <w:marBottom w:val="0"/>
          <w:divBdr>
            <w:top w:val="none" w:sz="0" w:space="0" w:color="auto"/>
            <w:left w:val="none" w:sz="0" w:space="0" w:color="auto"/>
            <w:bottom w:val="none" w:sz="0" w:space="0" w:color="auto"/>
            <w:right w:val="none" w:sz="0" w:space="0" w:color="auto"/>
          </w:divBdr>
        </w:div>
        <w:div w:id="1456484799">
          <w:marLeft w:val="1166"/>
          <w:marRight w:val="0"/>
          <w:marTop w:val="134"/>
          <w:marBottom w:val="0"/>
          <w:divBdr>
            <w:top w:val="none" w:sz="0" w:space="0" w:color="auto"/>
            <w:left w:val="none" w:sz="0" w:space="0" w:color="auto"/>
            <w:bottom w:val="none" w:sz="0" w:space="0" w:color="auto"/>
            <w:right w:val="none" w:sz="0" w:space="0" w:color="auto"/>
          </w:divBdr>
        </w:div>
        <w:div w:id="1552115361">
          <w:marLeft w:val="1166"/>
          <w:marRight w:val="0"/>
          <w:marTop w:val="134"/>
          <w:marBottom w:val="0"/>
          <w:divBdr>
            <w:top w:val="none" w:sz="0" w:space="0" w:color="auto"/>
            <w:left w:val="none" w:sz="0" w:space="0" w:color="auto"/>
            <w:bottom w:val="none" w:sz="0" w:space="0" w:color="auto"/>
            <w:right w:val="none" w:sz="0" w:space="0" w:color="auto"/>
          </w:divBdr>
        </w:div>
        <w:div w:id="2003265871">
          <w:marLeft w:val="547"/>
          <w:marRight w:val="0"/>
          <w:marTop w:val="154"/>
          <w:marBottom w:val="0"/>
          <w:divBdr>
            <w:top w:val="none" w:sz="0" w:space="0" w:color="auto"/>
            <w:left w:val="none" w:sz="0" w:space="0" w:color="auto"/>
            <w:bottom w:val="none" w:sz="0" w:space="0" w:color="auto"/>
            <w:right w:val="none" w:sz="0" w:space="0" w:color="auto"/>
          </w:divBdr>
        </w:div>
      </w:divsChild>
    </w:div>
    <w:div w:id="1440760361">
      <w:bodyDiv w:val="1"/>
      <w:marLeft w:val="0"/>
      <w:marRight w:val="0"/>
      <w:marTop w:val="0"/>
      <w:marBottom w:val="0"/>
      <w:divBdr>
        <w:top w:val="none" w:sz="0" w:space="0" w:color="auto"/>
        <w:left w:val="none" w:sz="0" w:space="0" w:color="auto"/>
        <w:bottom w:val="none" w:sz="0" w:space="0" w:color="auto"/>
        <w:right w:val="none" w:sz="0" w:space="0" w:color="auto"/>
      </w:divBdr>
    </w:div>
    <w:div w:id="1444227045">
      <w:bodyDiv w:val="1"/>
      <w:marLeft w:val="0"/>
      <w:marRight w:val="0"/>
      <w:marTop w:val="0"/>
      <w:marBottom w:val="0"/>
      <w:divBdr>
        <w:top w:val="none" w:sz="0" w:space="0" w:color="auto"/>
        <w:left w:val="none" w:sz="0" w:space="0" w:color="auto"/>
        <w:bottom w:val="none" w:sz="0" w:space="0" w:color="auto"/>
        <w:right w:val="none" w:sz="0" w:space="0" w:color="auto"/>
      </w:divBdr>
    </w:div>
    <w:div w:id="1452943283">
      <w:bodyDiv w:val="1"/>
      <w:marLeft w:val="0"/>
      <w:marRight w:val="0"/>
      <w:marTop w:val="0"/>
      <w:marBottom w:val="0"/>
      <w:divBdr>
        <w:top w:val="none" w:sz="0" w:space="0" w:color="auto"/>
        <w:left w:val="none" w:sz="0" w:space="0" w:color="auto"/>
        <w:bottom w:val="none" w:sz="0" w:space="0" w:color="auto"/>
        <w:right w:val="none" w:sz="0" w:space="0" w:color="auto"/>
      </w:divBdr>
    </w:div>
    <w:div w:id="1457528707">
      <w:bodyDiv w:val="1"/>
      <w:marLeft w:val="0"/>
      <w:marRight w:val="0"/>
      <w:marTop w:val="0"/>
      <w:marBottom w:val="0"/>
      <w:divBdr>
        <w:top w:val="none" w:sz="0" w:space="0" w:color="auto"/>
        <w:left w:val="none" w:sz="0" w:space="0" w:color="auto"/>
        <w:bottom w:val="none" w:sz="0" w:space="0" w:color="auto"/>
        <w:right w:val="none" w:sz="0" w:space="0" w:color="auto"/>
      </w:divBdr>
    </w:div>
    <w:div w:id="1458838185">
      <w:bodyDiv w:val="1"/>
      <w:marLeft w:val="0"/>
      <w:marRight w:val="0"/>
      <w:marTop w:val="0"/>
      <w:marBottom w:val="0"/>
      <w:divBdr>
        <w:top w:val="none" w:sz="0" w:space="0" w:color="auto"/>
        <w:left w:val="none" w:sz="0" w:space="0" w:color="auto"/>
        <w:bottom w:val="none" w:sz="0" w:space="0" w:color="auto"/>
        <w:right w:val="none" w:sz="0" w:space="0" w:color="auto"/>
      </w:divBdr>
    </w:div>
    <w:div w:id="1462721767">
      <w:bodyDiv w:val="1"/>
      <w:marLeft w:val="0"/>
      <w:marRight w:val="0"/>
      <w:marTop w:val="0"/>
      <w:marBottom w:val="0"/>
      <w:divBdr>
        <w:top w:val="none" w:sz="0" w:space="0" w:color="auto"/>
        <w:left w:val="none" w:sz="0" w:space="0" w:color="auto"/>
        <w:bottom w:val="none" w:sz="0" w:space="0" w:color="auto"/>
        <w:right w:val="none" w:sz="0" w:space="0" w:color="auto"/>
      </w:divBdr>
    </w:div>
    <w:div w:id="1473255821">
      <w:bodyDiv w:val="1"/>
      <w:marLeft w:val="0"/>
      <w:marRight w:val="0"/>
      <w:marTop w:val="0"/>
      <w:marBottom w:val="0"/>
      <w:divBdr>
        <w:top w:val="none" w:sz="0" w:space="0" w:color="auto"/>
        <w:left w:val="none" w:sz="0" w:space="0" w:color="auto"/>
        <w:bottom w:val="none" w:sz="0" w:space="0" w:color="auto"/>
        <w:right w:val="none" w:sz="0" w:space="0" w:color="auto"/>
      </w:divBdr>
    </w:div>
    <w:div w:id="1488938409">
      <w:bodyDiv w:val="1"/>
      <w:marLeft w:val="0"/>
      <w:marRight w:val="0"/>
      <w:marTop w:val="0"/>
      <w:marBottom w:val="0"/>
      <w:divBdr>
        <w:top w:val="none" w:sz="0" w:space="0" w:color="auto"/>
        <w:left w:val="none" w:sz="0" w:space="0" w:color="auto"/>
        <w:bottom w:val="none" w:sz="0" w:space="0" w:color="auto"/>
        <w:right w:val="none" w:sz="0" w:space="0" w:color="auto"/>
      </w:divBdr>
      <w:divsChild>
        <w:div w:id="369502029">
          <w:marLeft w:val="1800"/>
          <w:marRight w:val="0"/>
          <w:marTop w:val="115"/>
          <w:marBottom w:val="0"/>
          <w:divBdr>
            <w:top w:val="none" w:sz="0" w:space="0" w:color="auto"/>
            <w:left w:val="none" w:sz="0" w:space="0" w:color="auto"/>
            <w:bottom w:val="none" w:sz="0" w:space="0" w:color="auto"/>
            <w:right w:val="none" w:sz="0" w:space="0" w:color="auto"/>
          </w:divBdr>
        </w:div>
        <w:div w:id="421340358">
          <w:marLeft w:val="1800"/>
          <w:marRight w:val="0"/>
          <w:marTop w:val="115"/>
          <w:marBottom w:val="0"/>
          <w:divBdr>
            <w:top w:val="none" w:sz="0" w:space="0" w:color="auto"/>
            <w:left w:val="none" w:sz="0" w:space="0" w:color="auto"/>
            <w:bottom w:val="none" w:sz="0" w:space="0" w:color="auto"/>
            <w:right w:val="none" w:sz="0" w:space="0" w:color="auto"/>
          </w:divBdr>
        </w:div>
        <w:div w:id="583415555">
          <w:marLeft w:val="1800"/>
          <w:marRight w:val="0"/>
          <w:marTop w:val="115"/>
          <w:marBottom w:val="0"/>
          <w:divBdr>
            <w:top w:val="none" w:sz="0" w:space="0" w:color="auto"/>
            <w:left w:val="none" w:sz="0" w:space="0" w:color="auto"/>
            <w:bottom w:val="none" w:sz="0" w:space="0" w:color="auto"/>
            <w:right w:val="none" w:sz="0" w:space="0" w:color="auto"/>
          </w:divBdr>
        </w:div>
        <w:div w:id="637882751">
          <w:marLeft w:val="1166"/>
          <w:marRight w:val="0"/>
          <w:marTop w:val="115"/>
          <w:marBottom w:val="0"/>
          <w:divBdr>
            <w:top w:val="none" w:sz="0" w:space="0" w:color="auto"/>
            <w:left w:val="none" w:sz="0" w:space="0" w:color="auto"/>
            <w:bottom w:val="none" w:sz="0" w:space="0" w:color="auto"/>
            <w:right w:val="none" w:sz="0" w:space="0" w:color="auto"/>
          </w:divBdr>
        </w:div>
        <w:div w:id="865094962">
          <w:marLeft w:val="1800"/>
          <w:marRight w:val="0"/>
          <w:marTop w:val="115"/>
          <w:marBottom w:val="0"/>
          <w:divBdr>
            <w:top w:val="none" w:sz="0" w:space="0" w:color="auto"/>
            <w:left w:val="none" w:sz="0" w:space="0" w:color="auto"/>
            <w:bottom w:val="none" w:sz="0" w:space="0" w:color="auto"/>
            <w:right w:val="none" w:sz="0" w:space="0" w:color="auto"/>
          </w:divBdr>
        </w:div>
        <w:div w:id="1091241048">
          <w:marLeft w:val="1166"/>
          <w:marRight w:val="0"/>
          <w:marTop w:val="115"/>
          <w:marBottom w:val="0"/>
          <w:divBdr>
            <w:top w:val="none" w:sz="0" w:space="0" w:color="auto"/>
            <w:left w:val="none" w:sz="0" w:space="0" w:color="auto"/>
            <w:bottom w:val="none" w:sz="0" w:space="0" w:color="auto"/>
            <w:right w:val="none" w:sz="0" w:space="0" w:color="auto"/>
          </w:divBdr>
        </w:div>
        <w:div w:id="1678844770">
          <w:marLeft w:val="1800"/>
          <w:marRight w:val="0"/>
          <w:marTop w:val="115"/>
          <w:marBottom w:val="0"/>
          <w:divBdr>
            <w:top w:val="none" w:sz="0" w:space="0" w:color="auto"/>
            <w:left w:val="none" w:sz="0" w:space="0" w:color="auto"/>
            <w:bottom w:val="none" w:sz="0" w:space="0" w:color="auto"/>
            <w:right w:val="none" w:sz="0" w:space="0" w:color="auto"/>
          </w:divBdr>
        </w:div>
        <w:div w:id="1729112385">
          <w:marLeft w:val="2520"/>
          <w:marRight w:val="0"/>
          <w:marTop w:val="96"/>
          <w:marBottom w:val="0"/>
          <w:divBdr>
            <w:top w:val="none" w:sz="0" w:space="0" w:color="auto"/>
            <w:left w:val="none" w:sz="0" w:space="0" w:color="auto"/>
            <w:bottom w:val="none" w:sz="0" w:space="0" w:color="auto"/>
            <w:right w:val="none" w:sz="0" w:space="0" w:color="auto"/>
          </w:divBdr>
        </w:div>
        <w:div w:id="1826163635">
          <w:marLeft w:val="2520"/>
          <w:marRight w:val="0"/>
          <w:marTop w:val="96"/>
          <w:marBottom w:val="0"/>
          <w:divBdr>
            <w:top w:val="none" w:sz="0" w:space="0" w:color="auto"/>
            <w:left w:val="none" w:sz="0" w:space="0" w:color="auto"/>
            <w:bottom w:val="none" w:sz="0" w:space="0" w:color="auto"/>
            <w:right w:val="none" w:sz="0" w:space="0" w:color="auto"/>
          </w:divBdr>
        </w:div>
        <w:div w:id="2105035320">
          <w:marLeft w:val="2520"/>
          <w:marRight w:val="0"/>
          <w:marTop w:val="96"/>
          <w:marBottom w:val="0"/>
          <w:divBdr>
            <w:top w:val="none" w:sz="0" w:space="0" w:color="auto"/>
            <w:left w:val="none" w:sz="0" w:space="0" w:color="auto"/>
            <w:bottom w:val="none" w:sz="0" w:space="0" w:color="auto"/>
            <w:right w:val="none" w:sz="0" w:space="0" w:color="auto"/>
          </w:divBdr>
        </w:div>
      </w:divsChild>
    </w:div>
    <w:div w:id="1546865719">
      <w:bodyDiv w:val="1"/>
      <w:marLeft w:val="0"/>
      <w:marRight w:val="0"/>
      <w:marTop w:val="0"/>
      <w:marBottom w:val="0"/>
      <w:divBdr>
        <w:top w:val="none" w:sz="0" w:space="0" w:color="auto"/>
        <w:left w:val="none" w:sz="0" w:space="0" w:color="auto"/>
        <w:bottom w:val="none" w:sz="0" w:space="0" w:color="auto"/>
        <w:right w:val="none" w:sz="0" w:space="0" w:color="auto"/>
      </w:divBdr>
    </w:div>
    <w:div w:id="1572235002">
      <w:bodyDiv w:val="1"/>
      <w:marLeft w:val="0"/>
      <w:marRight w:val="0"/>
      <w:marTop w:val="0"/>
      <w:marBottom w:val="0"/>
      <w:divBdr>
        <w:top w:val="none" w:sz="0" w:space="0" w:color="auto"/>
        <w:left w:val="none" w:sz="0" w:space="0" w:color="auto"/>
        <w:bottom w:val="none" w:sz="0" w:space="0" w:color="auto"/>
        <w:right w:val="none" w:sz="0" w:space="0" w:color="auto"/>
      </w:divBdr>
    </w:div>
    <w:div w:id="1575124260">
      <w:bodyDiv w:val="1"/>
      <w:marLeft w:val="0"/>
      <w:marRight w:val="0"/>
      <w:marTop w:val="0"/>
      <w:marBottom w:val="0"/>
      <w:divBdr>
        <w:top w:val="none" w:sz="0" w:space="0" w:color="auto"/>
        <w:left w:val="none" w:sz="0" w:space="0" w:color="auto"/>
        <w:bottom w:val="none" w:sz="0" w:space="0" w:color="auto"/>
        <w:right w:val="none" w:sz="0" w:space="0" w:color="auto"/>
      </w:divBdr>
    </w:div>
    <w:div w:id="1593584067">
      <w:bodyDiv w:val="1"/>
      <w:marLeft w:val="0"/>
      <w:marRight w:val="0"/>
      <w:marTop w:val="0"/>
      <w:marBottom w:val="0"/>
      <w:divBdr>
        <w:top w:val="none" w:sz="0" w:space="0" w:color="auto"/>
        <w:left w:val="none" w:sz="0" w:space="0" w:color="auto"/>
        <w:bottom w:val="none" w:sz="0" w:space="0" w:color="auto"/>
        <w:right w:val="none" w:sz="0" w:space="0" w:color="auto"/>
      </w:divBdr>
    </w:div>
    <w:div w:id="1594194567">
      <w:bodyDiv w:val="1"/>
      <w:marLeft w:val="0"/>
      <w:marRight w:val="0"/>
      <w:marTop w:val="0"/>
      <w:marBottom w:val="0"/>
      <w:divBdr>
        <w:top w:val="none" w:sz="0" w:space="0" w:color="auto"/>
        <w:left w:val="none" w:sz="0" w:space="0" w:color="auto"/>
        <w:bottom w:val="none" w:sz="0" w:space="0" w:color="auto"/>
        <w:right w:val="none" w:sz="0" w:space="0" w:color="auto"/>
      </w:divBdr>
    </w:div>
    <w:div w:id="1613633696">
      <w:bodyDiv w:val="1"/>
      <w:marLeft w:val="0"/>
      <w:marRight w:val="0"/>
      <w:marTop w:val="0"/>
      <w:marBottom w:val="0"/>
      <w:divBdr>
        <w:top w:val="none" w:sz="0" w:space="0" w:color="auto"/>
        <w:left w:val="none" w:sz="0" w:space="0" w:color="auto"/>
        <w:bottom w:val="none" w:sz="0" w:space="0" w:color="auto"/>
        <w:right w:val="none" w:sz="0" w:space="0" w:color="auto"/>
      </w:divBdr>
    </w:div>
    <w:div w:id="1622803830">
      <w:bodyDiv w:val="1"/>
      <w:marLeft w:val="0"/>
      <w:marRight w:val="0"/>
      <w:marTop w:val="0"/>
      <w:marBottom w:val="0"/>
      <w:divBdr>
        <w:top w:val="none" w:sz="0" w:space="0" w:color="auto"/>
        <w:left w:val="none" w:sz="0" w:space="0" w:color="auto"/>
        <w:bottom w:val="none" w:sz="0" w:space="0" w:color="auto"/>
        <w:right w:val="none" w:sz="0" w:space="0" w:color="auto"/>
      </w:divBdr>
    </w:div>
    <w:div w:id="1623459908">
      <w:bodyDiv w:val="1"/>
      <w:marLeft w:val="0"/>
      <w:marRight w:val="0"/>
      <w:marTop w:val="0"/>
      <w:marBottom w:val="0"/>
      <w:divBdr>
        <w:top w:val="none" w:sz="0" w:space="0" w:color="auto"/>
        <w:left w:val="none" w:sz="0" w:space="0" w:color="auto"/>
        <w:bottom w:val="none" w:sz="0" w:space="0" w:color="auto"/>
        <w:right w:val="none" w:sz="0" w:space="0" w:color="auto"/>
      </w:divBdr>
    </w:div>
    <w:div w:id="1633100328">
      <w:bodyDiv w:val="1"/>
      <w:marLeft w:val="0"/>
      <w:marRight w:val="0"/>
      <w:marTop w:val="0"/>
      <w:marBottom w:val="0"/>
      <w:divBdr>
        <w:top w:val="none" w:sz="0" w:space="0" w:color="auto"/>
        <w:left w:val="none" w:sz="0" w:space="0" w:color="auto"/>
        <w:bottom w:val="none" w:sz="0" w:space="0" w:color="auto"/>
        <w:right w:val="none" w:sz="0" w:space="0" w:color="auto"/>
      </w:divBdr>
    </w:div>
    <w:div w:id="1641612295">
      <w:bodyDiv w:val="1"/>
      <w:marLeft w:val="0"/>
      <w:marRight w:val="0"/>
      <w:marTop w:val="0"/>
      <w:marBottom w:val="0"/>
      <w:divBdr>
        <w:top w:val="none" w:sz="0" w:space="0" w:color="auto"/>
        <w:left w:val="none" w:sz="0" w:space="0" w:color="auto"/>
        <w:bottom w:val="none" w:sz="0" w:space="0" w:color="auto"/>
        <w:right w:val="none" w:sz="0" w:space="0" w:color="auto"/>
      </w:divBdr>
    </w:div>
    <w:div w:id="1664819665">
      <w:bodyDiv w:val="1"/>
      <w:marLeft w:val="0"/>
      <w:marRight w:val="0"/>
      <w:marTop w:val="0"/>
      <w:marBottom w:val="0"/>
      <w:divBdr>
        <w:top w:val="none" w:sz="0" w:space="0" w:color="auto"/>
        <w:left w:val="none" w:sz="0" w:space="0" w:color="auto"/>
        <w:bottom w:val="none" w:sz="0" w:space="0" w:color="auto"/>
        <w:right w:val="none" w:sz="0" w:space="0" w:color="auto"/>
      </w:divBdr>
    </w:div>
    <w:div w:id="1693727323">
      <w:bodyDiv w:val="1"/>
      <w:marLeft w:val="0"/>
      <w:marRight w:val="0"/>
      <w:marTop w:val="0"/>
      <w:marBottom w:val="0"/>
      <w:divBdr>
        <w:top w:val="none" w:sz="0" w:space="0" w:color="auto"/>
        <w:left w:val="none" w:sz="0" w:space="0" w:color="auto"/>
        <w:bottom w:val="none" w:sz="0" w:space="0" w:color="auto"/>
        <w:right w:val="none" w:sz="0" w:space="0" w:color="auto"/>
      </w:divBdr>
    </w:div>
    <w:div w:id="1695382024">
      <w:bodyDiv w:val="1"/>
      <w:marLeft w:val="0"/>
      <w:marRight w:val="0"/>
      <w:marTop w:val="0"/>
      <w:marBottom w:val="0"/>
      <w:divBdr>
        <w:top w:val="none" w:sz="0" w:space="0" w:color="auto"/>
        <w:left w:val="none" w:sz="0" w:space="0" w:color="auto"/>
        <w:bottom w:val="none" w:sz="0" w:space="0" w:color="auto"/>
        <w:right w:val="none" w:sz="0" w:space="0" w:color="auto"/>
      </w:divBdr>
    </w:div>
    <w:div w:id="1708795752">
      <w:bodyDiv w:val="1"/>
      <w:marLeft w:val="0"/>
      <w:marRight w:val="0"/>
      <w:marTop w:val="0"/>
      <w:marBottom w:val="0"/>
      <w:divBdr>
        <w:top w:val="none" w:sz="0" w:space="0" w:color="auto"/>
        <w:left w:val="none" w:sz="0" w:space="0" w:color="auto"/>
        <w:bottom w:val="none" w:sz="0" w:space="0" w:color="auto"/>
        <w:right w:val="none" w:sz="0" w:space="0" w:color="auto"/>
      </w:divBdr>
    </w:div>
    <w:div w:id="1726680016">
      <w:bodyDiv w:val="1"/>
      <w:marLeft w:val="0"/>
      <w:marRight w:val="0"/>
      <w:marTop w:val="0"/>
      <w:marBottom w:val="0"/>
      <w:divBdr>
        <w:top w:val="none" w:sz="0" w:space="0" w:color="auto"/>
        <w:left w:val="none" w:sz="0" w:space="0" w:color="auto"/>
        <w:bottom w:val="none" w:sz="0" w:space="0" w:color="auto"/>
        <w:right w:val="none" w:sz="0" w:space="0" w:color="auto"/>
      </w:divBdr>
    </w:div>
    <w:div w:id="1736052185">
      <w:bodyDiv w:val="1"/>
      <w:marLeft w:val="0"/>
      <w:marRight w:val="0"/>
      <w:marTop w:val="0"/>
      <w:marBottom w:val="0"/>
      <w:divBdr>
        <w:top w:val="none" w:sz="0" w:space="0" w:color="auto"/>
        <w:left w:val="none" w:sz="0" w:space="0" w:color="auto"/>
        <w:bottom w:val="none" w:sz="0" w:space="0" w:color="auto"/>
        <w:right w:val="none" w:sz="0" w:space="0" w:color="auto"/>
      </w:divBdr>
    </w:div>
    <w:div w:id="1756633965">
      <w:bodyDiv w:val="1"/>
      <w:marLeft w:val="0"/>
      <w:marRight w:val="0"/>
      <w:marTop w:val="0"/>
      <w:marBottom w:val="0"/>
      <w:divBdr>
        <w:top w:val="none" w:sz="0" w:space="0" w:color="auto"/>
        <w:left w:val="none" w:sz="0" w:space="0" w:color="auto"/>
        <w:bottom w:val="none" w:sz="0" w:space="0" w:color="auto"/>
        <w:right w:val="none" w:sz="0" w:space="0" w:color="auto"/>
      </w:divBdr>
    </w:div>
    <w:div w:id="1756975875">
      <w:bodyDiv w:val="1"/>
      <w:marLeft w:val="0"/>
      <w:marRight w:val="0"/>
      <w:marTop w:val="0"/>
      <w:marBottom w:val="0"/>
      <w:divBdr>
        <w:top w:val="none" w:sz="0" w:space="0" w:color="auto"/>
        <w:left w:val="none" w:sz="0" w:space="0" w:color="auto"/>
        <w:bottom w:val="none" w:sz="0" w:space="0" w:color="auto"/>
        <w:right w:val="none" w:sz="0" w:space="0" w:color="auto"/>
      </w:divBdr>
    </w:div>
    <w:div w:id="1777872403">
      <w:bodyDiv w:val="1"/>
      <w:marLeft w:val="0"/>
      <w:marRight w:val="0"/>
      <w:marTop w:val="0"/>
      <w:marBottom w:val="0"/>
      <w:divBdr>
        <w:top w:val="none" w:sz="0" w:space="0" w:color="auto"/>
        <w:left w:val="none" w:sz="0" w:space="0" w:color="auto"/>
        <w:bottom w:val="none" w:sz="0" w:space="0" w:color="auto"/>
        <w:right w:val="none" w:sz="0" w:space="0" w:color="auto"/>
      </w:divBdr>
    </w:div>
    <w:div w:id="1787894499">
      <w:bodyDiv w:val="1"/>
      <w:marLeft w:val="0"/>
      <w:marRight w:val="0"/>
      <w:marTop w:val="0"/>
      <w:marBottom w:val="0"/>
      <w:divBdr>
        <w:top w:val="none" w:sz="0" w:space="0" w:color="auto"/>
        <w:left w:val="none" w:sz="0" w:space="0" w:color="auto"/>
        <w:bottom w:val="none" w:sz="0" w:space="0" w:color="auto"/>
        <w:right w:val="none" w:sz="0" w:space="0" w:color="auto"/>
      </w:divBdr>
    </w:div>
    <w:div w:id="1809009978">
      <w:bodyDiv w:val="1"/>
      <w:marLeft w:val="0"/>
      <w:marRight w:val="0"/>
      <w:marTop w:val="0"/>
      <w:marBottom w:val="0"/>
      <w:divBdr>
        <w:top w:val="none" w:sz="0" w:space="0" w:color="auto"/>
        <w:left w:val="none" w:sz="0" w:space="0" w:color="auto"/>
        <w:bottom w:val="none" w:sz="0" w:space="0" w:color="auto"/>
        <w:right w:val="none" w:sz="0" w:space="0" w:color="auto"/>
      </w:divBdr>
    </w:div>
    <w:div w:id="1810322039">
      <w:bodyDiv w:val="1"/>
      <w:marLeft w:val="0"/>
      <w:marRight w:val="0"/>
      <w:marTop w:val="0"/>
      <w:marBottom w:val="0"/>
      <w:divBdr>
        <w:top w:val="none" w:sz="0" w:space="0" w:color="auto"/>
        <w:left w:val="none" w:sz="0" w:space="0" w:color="auto"/>
        <w:bottom w:val="none" w:sz="0" w:space="0" w:color="auto"/>
        <w:right w:val="none" w:sz="0" w:space="0" w:color="auto"/>
      </w:divBdr>
    </w:div>
    <w:div w:id="1832409356">
      <w:bodyDiv w:val="1"/>
      <w:marLeft w:val="0"/>
      <w:marRight w:val="0"/>
      <w:marTop w:val="0"/>
      <w:marBottom w:val="0"/>
      <w:divBdr>
        <w:top w:val="none" w:sz="0" w:space="0" w:color="auto"/>
        <w:left w:val="none" w:sz="0" w:space="0" w:color="auto"/>
        <w:bottom w:val="none" w:sz="0" w:space="0" w:color="auto"/>
        <w:right w:val="none" w:sz="0" w:space="0" w:color="auto"/>
      </w:divBdr>
    </w:div>
    <w:div w:id="1850751941">
      <w:bodyDiv w:val="1"/>
      <w:marLeft w:val="0"/>
      <w:marRight w:val="0"/>
      <w:marTop w:val="0"/>
      <w:marBottom w:val="0"/>
      <w:divBdr>
        <w:top w:val="none" w:sz="0" w:space="0" w:color="auto"/>
        <w:left w:val="none" w:sz="0" w:space="0" w:color="auto"/>
        <w:bottom w:val="none" w:sz="0" w:space="0" w:color="auto"/>
        <w:right w:val="none" w:sz="0" w:space="0" w:color="auto"/>
      </w:divBdr>
    </w:div>
    <w:div w:id="1854102728">
      <w:bodyDiv w:val="1"/>
      <w:marLeft w:val="0"/>
      <w:marRight w:val="0"/>
      <w:marTop w:val="0"/>
      <w:marBottom w:val="0"/>
      <w:divBdr>
        <w:top w:val="none" w:sz="0" w:space="0" w:color="auto"/>
        <w:left w:val="none" w:sz="0" w:space="0" w:color="auto"/>
        <w:bottom w:val="none" w:sz="0" w:space="0" w:color="auto"/>
        <w:right w:val="none" w:sz="0" w:space="0" w:color="auto"/>
      </w:divBdr>
    </w:div>
    <w:div w:id="1860006379">
      <w:bodyDiv w:val="1"/>
      <w:marLeft w:val="0"/>
      <w:marRight w:val="0"/>
      <w:marTop w:val="0"/>
      <w:marBottom w:val="0"/>
      <w:divBdr>
        <w:top w:val="none" w:sz="0" w:space="0" w:color="auto"/>
        <w:left w:val="none" w:sz="0" w:space="0" w:color="auto"/>
        <w:bottom w:val="none" w:sz="0" w:space="0" w:color="auto"/>
        <w:right w:val="none" w:sz="0" w:space="0" w:color="auto"/>
      </w:divBdr>
    </w:div>
    <w:div w:id="1874924038">
      <w:bodyDiv w:val="1"/>
      <w:marLeft w:val="0"/>
      <w:marRight w:val="0"/>
      <w:marTop w:val="0"/>
      <w:marBottom w:val="0"/>
      <w:divBdr>
        <w:top w:val="none" w:sz="0" w:space="0" w:color="auto"/>
        <w:left w:val="none" w:sz="0" w:space="0" w:color="auto"/>
        <w:bottom w:val="none" w:sz="0" w:space="0" w:color="auto"/>
        <w:right w:val="none" w:sz="0" w:space="0" w:color="auto"/>
      </w:divBdr>
    </w:div>
    <w:div w:id="1880317664">
      <w:bodyDiv w:val="1"/>
      <w:marLeft w:val="0"/>
      <w:marRight w:val="0"/>
      <w:marTop w:val="0"/>
      <w:marBottom w:val="0"/>
      <w:divBdr>
        <w:top w:val="none" w:sz="0" w:space="0" w:color="auto"/>
        <w:left w:val="none" w:sz="0" w:space="0" w:color="auto"/>
        <w:bottom w:val="none" w:sz="0" w:space="0" w:color="auto"/>
        <w:right w:val="none" w:sz="0" w:space="0" w:color="auto"/>
      </w:divBdr>
    </w:div>
    <w:div w:id="1886403847">
      <w:bodyDiv w:val="1"/>
      <w:marLeft w:val="0"/>
      <w:marRight w:val="0"/>
      <w:marTop w:val="0"/>
      <w:marBottom w:val="0"/>
      <w:divBdr>
        <w:top w:val="none" w:sz="0" w:space="0" w:color="auto"/>
        <w:left w:val="none" w:sz="0" w:space="0" w:color="auto"/>
        <w:bottom w:val="none" w:sz="0" w:space="0" w:color="auto"/>
        <w:right w:val="none" w:sz="0" w:space="0" w:color="auto"/>
      </w:divBdr>
      <w:divsChild>
        <w:div w:id="245768951">
          <w:marLeft w:val="1166"/>
          <w:marRight w:val="0"/>
          <w:marTop w:val="115"/>
          <w:marBottom w:val="0"/>
          <w:divBdr>
            <w:top w:val="none" w:sz="0" w:space="0" w:color="auto"/>
            <w:left w:val="none" w:sz="0" w:space="0" w:color="auto"/>
            <w:bottom w:val="none" w:sz="0" w:space="0" w:color="auto"/>
            <w:right w:val="none" w:sz="0" w:space="0" w:color="auto"/>
          </w:divBdr>
        </w:div>
        <w:div w:id="636111098">
          <w:marLeft w:val="1800"/>
          <w:marRight w:val="0"/>
          <w:marTop w:val="96"/>
          <w:marBottom w:val="0"/>
          <w:divBdr>
            <w:top w:val="none" w:sz="0" w:space="0" w:color="auto"/>
            <w:left w:val="none" w:sz="0" w:space="0" w:color="auto"/>
            <w:bottom w:val="none" w:sz="0" w:space="0" w:color="auto"/>
            <w:right w:val="none" w:sz="0" w:space="0" w:color="auto"/>
          </w:divBdr>
        </w:div>
        <w:div w:id="738092202">
          <w:marLeft w:val="547"/>
          <w:marRight w:val="0"/>
          <w:marTop w:val="154"/>
          <w:marBottom w:val="0"/>
          <w:divBdr>
            <w:top w:val="none" w:sz="0" w:space="0" w:color="auto"/>
            <w:left w:val="none" w:sz="0" w:space="0" w:color="auto"/>
            <w:bottom w:val="none" w:sz="0" w:space="0" w:color="auto"/>
            <w:right w:val="none" w:sz="0" w:space="0" w:color="auto"/>
          </w:divBdr>
        </w:div>
        <w:div w:id="946737912">
          <w:marLeft w:val="1800"/>
          <w:marRight w:val="0"/>
          <w:marTop w:val="96"/>
          <w:marBottom w:val="0"/>
          <w:divBdr>
            <w:top w:val="none" w:sz="0" w:space="0" w:color="auto"/>
            <w:left w:val="none" w:sz="0" w:space="0" w:color="auto"/>
            <w:bottom w:val="none" w:sz="0" w:space="0" w:color="auto"/>
            <w:right w:val="none" w:sz="0" w:space="0" w:color="auto"/>
          </w:divBdr>
        </w:div>
        <w:div w:id="1094473104">
          <w:marLeft w:val="1166"/>
          <w:marRight w:val="0"/>
          <w:marTop w:val="115"/>
          <w:marBottom w:val="0"/>
          <w:divBdr>
            <w:top w:val="none" w:sz="0" w:space="0" w:color="auto"/>
            <w:left w:val="none" w:sz="0" w:space="0" w:color="auto"/>
            <w:bottom w:val="none" w:sz="0" w:space="0" w:color="auto"/>
            <w:right w:val="none" w:sz="0" w:space="0" w:color="auto"/>
          </w:divBdr>
        </w:div>
        <w:div w:id="1781219370">
          <w:marLeft w:val="1166"/>
          <w:marRight w:val="0"/>
          <w:marTop w:val="115"/>
          <w:marBottom w:val="0"/>
          <w:divBdr>
            <w:top w:val="none" w:sz="0" w:space="0" w:color="auto"/>
            <w:left w:val="none" w:sz="0" w:space="0" w:color="auto"/>
            <w:bottom w:val="none" w:sz="0" w:space="0" w:color="auto"/>
            <w:right w:val="none" w:sz="0" w:space="0" w:color="auto"/>
          </w:divBdr>
        </w:div>
      </w:divsChild>
    </w:div>
    <w:div w:id="1905482007">
      <w:bodyDiv w:val="1"/>
      <w:marLeft w:val="0"/>
      <w:marRight w:val="0"/>
      <w:marTop w:val="0"/>
      <w:marBottom w:val="0"/>
      <w:divBdr>
        <w:top w:val="none" w:sz="0" w:space="0" w:color="auto"/>
        <w:left w:val="none" w:sz="0" w:space="0" w:color="auto"/>
        <w:bottom w:val="none" w:sz="0" w:space="0" w:color="auto"/>
        <w:right w:val="none" w:sz="0" w:space="0" w:color="auto"/>
      </w:divBdr>
    </w:div>
    <w:div w:id="1905483493">
      <w:bodyDiv w:val="1"/>
      <w:marLeft w:val="0"/>
      <w:marRight w:val="0"/>
      <w:marTop w:val="0"/>
      <w:marBottom w:val="0"/>
      <w:divBdr>
        <w:top w:val="none" w:sz="0" w:space="0" w:color="auto"/>
        <w:left w:val="none" w:sz="0" w:space="0" w:color="auto"/>
        <w:bottom w:val="none" w:sz="0" w:space="0" w:color="auto"/>
        <w:right w:val="none" w:sz="0" w:space="0" w:color="auto"/>
      </w:divBdr>
    </w:div>
    <w:div w:id="1932353836">
      <w:bodyDiv w:val="1"/>
      <w:marLeft w:val="0"/>
      <w:marRight w:val="0"/>
      <w:marTop w:val="0"/>
      <w:marBottom w:val="0"/>
      <w:divBdr>
        <w:top w:val="none" w:sz="0" w:space="0" w:color="auto"/>
        <w:left w:val="none" w:sz="0" w:space="0" w:color="auto"/>
        <w:bottom w:val="none" w:sz="0" w:space="0" w:color="auto"/>
        <w:right w:val="none" w:sz="0" w:space="0" w:color="auto"/>
      </w:divBdr>
    </w:div>
    <w:div w:id="1937209223">
      <w:bodyDiv w:val="1"/>
      <w:marLeft w:val="0"/>
      <w:marRight w:val="0"/>
      <w:marTop w:val="0"/>
      <w:marBottom w:val="0"/>
      <w:divBdr>
        <w:top w:val="none" w:sz="0" w:space="0" w:color="auto"/>
        <w:left w:val="none" w:sz="0" w:space="0" w:color="auto"/>
        <w:bottom w:val="none" w:sz="0" w:space="0" w:color="auto"/>
        <w:right w:val="none" w:sz="0" w:space="0" w:color="auto"/>
      </w:divBdr>
    </w:div>
    <w:div w:id="1949848668">
      <w:bodyDiv w:val="1"/>
      <w:marLeft w:val="0"/>
      <w:marRight w:val="0"/>
      <w:marTop w:val="0"/>
      <w:marBottom w:val="0"/>
      <w:divBdr>
        <w:top w:val="none" w:sz="0" w:space="0" w:color="auto"/>
        <w:left w:val="none" w:sz="0" w:space="0" w:color="auto"/>
        <w:bottom w:val="none" w:sz="0" w:space="0" w:color="auto"/>
        <w:right w:val="none" w:sz="0" w:space="0" w:color="auto"/>
      </w:divBdr>
    </w:div>
    <w:div w:id="1983801691">
      <w:bodyDiv w:val="1"/>
      <w:marLeft w:val="15"/>
      <w:marRight w:val="15"/>
      <w:marTop w:val="15"/>
      <w:marBottom w:val="15"/>
      <w:divBdr>
        <w:top w:val="none" w:sz="0" w:space="0" w:color="auto"/>
        <w:left w:val="none" w:sz="0" w:space="0" w:color="auto"/>
        <w:bottom w:val="none" w:sz="0" w:space="0" w:color="auto"/>
        <w:right w:val="none" w:sz="0" w:space="0" w:color="auto"/>
      </w:divBdr>
    </w:div>
    <w:div w:id="2008245466">
      <w:bodyDiv w:val="1"/>
      <w:marLeft w:val="0"/>
      <w:marRight w:val="0"/>
      <w:marTop w:val="0"/>
      <w:marBottom w:val="0"/>
      <w:divBdr>
        <w:top w:val="none" w:sz="0" w:space="0" w:color="auto"/>
        <w:left w:val="none" w:sz="0" w:space="0" w:color="auto"/>
        <w:bottom w:val="none" w:sz="0" w:space="0" w:color="auto"/>
        <w:right w:val="none" w:sz="0" w:space="0" w:color="auto"/>
      </w:divBdr>
    </w:div>
    <w:div w:id="2037389321">
      <w:bodyDiv w:val="1"/>
      <w:marLeft w:val="0"/>
      <w:marRight w:val="0"/>
      <w:marTop w:val="0"/>
      <w:marBottom w:val="0"/>
      <w:divBdr>
        <w:top w:val="none" w:sz="0" w:space="0" w:color="auto"/>
        <w:left w:val="none" w:sz="0" w:space="0" w:color="auto"/>
        <w:bottom w:val="none" w:sz="0" w:space="0" w:color="auto"/>
        <w:right w:val="none" w:sz="0" w:space="0" w:color="auto"/>
      </w:divBdr>
      <w:divsChild>
        <w:div w:id="898321336">
          <w:marLeft w:val="1800"/>
          <w:marRight w:val="0"/>
          <w:marTop w:val="134"/>
          <w:marBottom w:val="0"/>
          <w:divBdr>
            <w:top w:val="none" w:sz="0" w:space="0" w:color="auto"/>
            <w:left w:val="none" w:sz="0" w:space="0" w:color="auto"/>
            <w:bottom w:val="none" w:sz="0" w:space="0" w:color="auto"/>
            <w:right w:val="none" w:sz="0" w:space="0" w:color="auto"/>
          </w:divBdr>
        </w:div>
      </w:divsChild>
    </w:div>
    <w:div w:id="2059207595">
      <w:bodyDiv w:val="1"/>
      <w:marLeft w:val="0"/>
      <w:marRight w:val="0"/>
      <w:marTop w:val="0"/>
      <w:marBottom w:val="0"/>
      <w:divBdr>
        <w:top w:val="none" w:sz="0" w:space="0" w:color="auto"/>
        <w:left w:val="none" w:sz="0" w:space="0" w:color="auto"/>
        <w:bottom w:val="none" w:sz="0" w:space="0" w:color="auto"/>
        <w:right w:val="none" w:sz="0" w:space="0" w:color="auto"/>
      </w:divBdr>
    </w:div>
    <w:div w:id="2067095914">
      <w:bodyDiv w:val="1"/>
      <w:marLeft w:val="0"/>
      <w:marRight w:val="0"/>
      <w:marTop w:val="0"/>
      <w:marBottom w:val="0"/>
      <w:divBdr>
        <w:top w:val="none" w:sz="0" w:space="0" w:color="auto"/>
        <w:left w:val="none" w:sz="0" w:space="0" w:color="auto"/>
        <w:bottom w:val="none" w:sz="0" w:space="0" w:color="auto"/>
        <w:right w:val="none" w:sz="0" w:space="0" w:color="auto"/>
      </w:divBdr>
    </w:div>
    <w:div w:id="2073458175">
      <w:bodyDiv w:val="1"/>
      <w:marLeft w:val="0"/>
      <w:marRight w:val="0"/>
      <w:marTop w:val="0"/>
      <w:marBottom w:val="0"/>
      <w:divBdr>
        <w:top w:val="none" w:sz="0" w:space="0" w:color="auto"/>
        <w:left w:val="none" w:sz="0" w:space="0" w:color="auto"/>
        <w:bottom w:val="none" w:sz="0" w:space="0" w:color="auto"/>
        <w:right w:val="none" w:sz="0" w:space="0" w:color="auto"/>
      </w:divBdr>
    </w:div>
    <w:div w:id="2073772270">
      <w:bodyDiv w:val="1"/>
      <w:marLeft w:val="0"/>
      <w:marRight w:val="0"/>
      <w:marTop w:val="0"/>
      <w:marBottom w:val="0"/>
      <w:divBdr>
        <w:top w:val="none" w:sz="0" w:space="0" w:color="auto"/>
        <w:left w:val="none" w:sz="0" w:space="0" w:color="auto"/>
        <w:bottom w:val="none" w:sz="0" w:space="0" w:color="auto"/>
        <w:right w:val="none" w:sz="0" w:space="0" w:color="auto"/>
      </w:divBdr>
    </w:div>
    <w:div w:id="2076585709">
      <w:bodyDiv w:val="1"/>
      <w:marLeft w:val="0"/>
      <w:marRight w:val="0"/>
      <w:marTop w:val="0"/>
      <w:marBottom w:val="0"/>
      <w:divBdr>
        <w:top w:val="none" w:sz="0" w:space="0" w:color="auto"/>
        <w:left w:val="none" w:sz="0" w:space="0" w:color="auto"/>
        <w:bottom w:val="none" w:sz="0" w:space="0" w:color="auto"/>
        <w:right w:val="none" w:sz="0" w:space="0" w:color="auto"/>
      </w:divBdr>
    </w:div>
    <w:div w:id="2078898709">
      <w:bodyDiv w:val="1"/>
      <w:marLeft w:val="0"/>
      <w:marRight w:val="0"/>
      <w:marTop w:val="0"/>
      <w:marBottom w:val="0"/>
      <w:divBdr>
        <w:top w:val="none" w:sz="0" w:space="0" w:color="auto"/>
        <w:left w:val="none" w:sz="0" w:space="0" w:color="auto"/>
        <w:bottom w:val="none" w:sz="0" w:space="0" w:color="auto"/>
        <w:right w:val="none" w:sz="0" w:space="0" w:color="auto"/>
      </w:divBdr>
    </w:div>
    <w:div w:id="2081370204">
      <w:bodyDiv w:val="1"/>
      <w:marLeft w:val="0"/>
      <w:marRight w:val="0"/>
      <w:marTop w:val="0"/>
      <w:marBottom w:val="0"/>
      <w:divBdr>
        <w:top w:val="none" w:sz="0" w:space="0" w:color="auto"/>
        <w:left w:val="none" w:sz="0" w:space="0" w:color="auto"/>
        <w:bottom w:val="none" w:sz="0" w:space="0" w:color="auto"/>
        <w:right w:val="none" w:sz="0" w:space="0" w:color="auto"/>
      </w:divBdr>
    </w:div>
    <w:div w:id="2112242174">
      <w:bodyDiv w:val="1"/>
      <w:marLeft w:val="0"/>
      <w:marRight w:val="0"/>
      <w:marTop w:val="0"/>
      <w:marBottom w:val="0"/>
      <w:divBdr>
        <w:top w:val="none" w:sz="0" w:space="0" w:color="auto"/>
        <w:left w:val="none" w:sz="0" w:space="0" w:color="auto"/>
        <w:bottom w:val="none" w:sz="0" w:space="0" w:color="auto"/>
        <w:right w:val="none" w:sz="0" w:space="0" w:color="auto"/>
      </w:divBdr>
    </w:div>
    <w:div w:id="2116097600">
      <w:bodyDiv w:val="1"/>
      <w:marLeft w:val="0"/>
      <w:marRight w:val="0"/>
      <w:marTop w:val="0"/>
      <w:marBottom w:val="0"/>
      <w:divBdr>
        <w:top w:val="none" w:sz="0" w:space="0" w:color="auto"/>
        <w:left w:val="none" w:sz="0" w:space="0" w:color="auto"/>
        <w:bottom w:val="none" w:sz="0" w:space="0" w:color="auto"/>
        <w:right w:val="none" w:sz="0" w:space="0" w:color="auto"/>
      </w:divBdr>
    </w:div>
    <w:div w:id="21202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oleObject" Target="embeddings/Microsoft_Visio_2003-2010_Drawing1.vsd"/><Relationship Id="rId39" Type="http://schemas.openxmlformats.org/officeDocument/2006/relationships/oleObject" Target="embeddings/Microsoft_Visio_2003-2010_Drawing8.vsd"/><Relationship Id="rId21" Type="http://schemas.openxmlformats.org/officeDocument/2006/relationships/oleObject" Target="embeddings/Microsoft_Visio_2003-2010_Drawing.vsd"/><Relationship Id="rId34" Type="http://schemas.openxmlformats.org/officeDocument/2006/relationships/image" Target="media/image9.emf"/><Relationship Id="rId42" Type="http://schemas.openxmlformats.org/officeDocument/2006/relationships/oleObject" Target="embeddings/Microsoft_Visio_2003-2010_Drawing10.vsd"/><Relationship Id="rId47" Type="http://schemas.openxmlformats.org/officeDocument/2006/relationships/image" Target="media/image15.emf"/><Relationship Id="rId50" Type="http://schemas.openxmlformats.org/officeDocument/2006/relationships/oleObject" Target="embeddings/Microsoft_Visio_2003-2010_Drawing13.vsd"/><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image" Target="media/image25.emf"/><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emf"/><Relationship Id="rId11" Type="http://schemas.openxmlformats.org/officeDocument/2006/relationships/endnotes" Target="endnotes.xml"/><Relationship Id="rId24" Type="http://schemas.openxmlformats.org/officeDocument/2006/relationships/hyperlink" Target="http://www.microsoft.com/en-us/download/details.aspx?id=17718" TargetMode="External"/><Relationship Id="rId32" Type="http://schemas.openxmlformats.org/officeDocument/2006/relationships/oleObject" Target="embeddings/Microsoft_Visio_2003-2010_Drawing4.vsd"/><Relationship Id="rId37" Type="http://schemas.openxmlformats.org/officeDocument/2006/relationships/oleObject" Target="embeddings/Microsoft_Visio_2003-2010_Drawing7.vsd"/><Relationship Id="rId40" Type="http://schemas.openxmlformats.org/officeDocument/2006/relationships/image" Target="media/image12.emf"/><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oleObject" Target="embeddings/Microsoft_Visio_2003-2010_Drawing17.vsd"/><Relationship Id="rId66" Type="http://schemas.openxmlformats.org/officeDocument/2006/relationships/oleObject" Target="embeddings/Microsoft_Visio_2003-2010_Drawing21.vsd"/><Relationship Id="rId74"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package" Target="embeddings/Microsoft_Visio_Drawing.vsdx"/><Relationship Id="rId28" Type="http://schemas.openxmlformats.org/officeDocument/2006/relationships/oleObject" Target="embeddings/Microsoft_Visio_2003-2010_Drawing2.vsd"/><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61" Type="http://schemas.openxmlformats.org/officeDocument/2006/relationships/image" Target="media/image22.emf"/><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8.emf"/><Relationship Id="rId44" Type="http://schemas.openxmlformats.org/officeDocument/2006/relationships/oleObject" Target="embeddings/Microsoft_Visio_2003-2010_Drawing11.vsd"/><Relationship Id="rId52" Type="http://schemas.openxmlformats.org/officeDocument/2006/relationships/oleObject" Target="embeddings/Microsoft_Visio_2003-2010_Drawing14.vsd"/><Relationship Id="rId60" Type="http://schemas.openxmlformats.org/officeDocument/2006/relationships/oleObject" Target="embeddings/Microsoft_Visio_2003-2010_Drawing18.vsd"/><Relationship Id="rId65" Type="http://schemas.openxmlformats.org/officeDocument/2006/relationships/image" Target="media/image24.emf"/><Relationship Id="rId73"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6.emf"/><Relationship Id="rId30" Type="http://schemas.openxmlformats.org/officeDocument/2006/relationships/oleObject" Target="embeddings/Microsoft_Visio_2003-2010_Drawing3.vsd"/><Relationship Id="rId35" Type="http://schemas.openxmlformats.org/officeDocument/2006/relationships/oleObject" Target="embeddings/Microsoft_Visio_2003-2010_Drawing6.vsd"/><Relationship Id="rId43" Type="http://schemas.openxmlformats.org/officeDocument/2006/relationships/image" Target="media/image13.emf"/><Relationship Id="rId48" Type="http://schemas.openxmlformats.org/officeDocument/2006/relationships/oleObject" Target="embeddings/Microsoft_Visio_2003-2010_Drawing12.vsd"/><Relationship Id="rId56" Type="http://schemas.openxmlformats.org/officeDocument/2006/relationships/oleObject" Target="embeddings/Microsoft_Visio_2003-2010_Drawing16.vsd"/><Relationship Id="rId64" Type="http://schemas.openxmlformats.org/officeDocument/2006/relationships/oleObject" Target="embeddings/Microsoft_Visio_2003-2010_Drawing20.vsd"/><Relationship Id="rId69" Type="http://schemas.openxmlformats.org/officeDocument/2006/relationships/oleObject" Target="embeddings/Microsoft_Visio_2003-2010_Drawing22.vsd"/><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7.emf"/><Relationship Id="rId72"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oleObject" Target="embeddings/Microsoft_Visio_2003-2010_Drawing5.vsd"/><Relationship Id="rId38" Type="http://schemas.openxmlformats.org/officeDocument/2006/relationships/image" Target="media/image11.emf"/><Relationship Id="rId46" Type="http://schemas.openxmlformats.org/officeDocument/2006/relationships/package" Target="embeddings/Microsoft_Visio_Drawing1.vsdx"/><Relationship Id="rId59" Type="http://schemas.openxmlformats.org/officeDocument/2006/relationships/image" Target="media/image21.emf"/><Relationship Id="rId67" Type="http://schemas.openxmlformats.org/officeDocument/2006/relationships/hyperlink" Target="http://www.microsoft.com/en-us/download/details.aspx?id=17718" TargetMode="External"/><Relationship Id="rId20" Type="http://schemas.openxmlformats.org/officeDocument/2006/relationships/image" Target="media/image3.emf"/><Relationship Id="rId41" Type="http://schemas.openxmlformats.org/officeDocument/2006/relationships/oleObject" Target="embeddings/Microsoft_Visio_2003-2010_Drawing9.vsd"/><Relationship Id="rId54" Type="http://schemas.openxmlformats.org/officeDocument/2006/relationships/oleObject" Target="embeddings/Microsoft_Visio_2003-2010_Drawing15.vsd"/><Relationship Id="rId62" Type="http://schemas.openxmlformats.org/officeDocument/2006/relationships/oleObject" Target="embeddings/Microsoft_Visio_2003-2010_Drawing19.vsd"/><Relationship Id="rId70" Type="http://schemas.openxmlformats.org/officeDocument/2006/relationships/image" Target="media/image26.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1006880\Local%20Settings\Temporary%20Internet%20Files\Content.Outlook\F0HP37ZR\JDA%20Corporate%20Documentation%20Template%20v2.dotx" TargetMode="External"/></Relationships>
</file>

<file path=word/theme/theme1.xml><?xml version="1.0" encoding="utf-8"?>
<a:theme xmlns:a="http://schemas.openxmlformats.org/drawingml/2006/main" name="Office Theme">
  <a:themeElements>
    <a:clrScheme name="JDA">
      <a:dk1>
        <a:sysClr val="windowText" lastClr="000000"/>
      </a:dk1>
      <a:lt1>
        <a:sysClr val="window" lastClr="FFFFFF"/>
      </a:lt1>
      <a:dk2>
        <a:srgbClr val="005596"/>
      </a:dk2>
      <a:lt2>
        <a:srgbClr val="C0C0C0"/>
      </a:lt2>
      <a:accent1>
        <a:srgbClr val="4099DC"/>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Center Docs" ma:contentTypeID="0x0101009C56CB164E91B146B57578EDB23E185D007990704277D2B5428A93C99E6DA83C23" ma:contentTypeVersion="14" ma:contentTypeDescription="" ma:contentTypeScope="" ma:versionID="570e2cf25d2f0a150ee671543d91096e">
  <xsd:schema xmlns:xsd="http://www.w3.org/2001/XMLSchema" xmlns:p="http://schemas.microsoft.com/office/2006/metadata/properties" xmlns:ns2="d88e8489-ac9c-41eb-9e11-b98757bfde03" xmlns:ns3="9d0aef06-0b92-4253-9ea8-c4386a3b75a6" targetNamespace="http://schemas.microsoft.com/office/2006/metadata/properties" ma:root="true" ma:fieldsID="e71c4227559c0156965d244238ba3439" ns2:_="" ns3:_="">
    <xsd:import namespace="d88e8489-ac9c-41eb-9e11-b98757bfde03"/>
    <xsd:import namespace="9d0aef06-0b92-4253-9ea8-c4386a3b75a6"/>
    <xsd:element name="properties">
      <xsd:complexType>
        <xsd:sequence>
          <xsd:element name="documentManagement">
            <xsd:complexType>
              <xsd:all>
                <xsd:element ref="ns2:JDA_x0020_Classification" minOccurs="0"/>
                <xsd:element ref="ns2:Dept_x0020_or_x0020_Team" minOccurs="0"/>
                <xsd:element ref="ns2:Content_x0020_Owner" minOccurs="0"/>
                <xsd:element ref="ns2:Topic_x002f_Subject" minOccurs="0"/>
                <xsd:element ref="ns2:Display_x0020_Areas" minOccurs="0"/>
                <xsd:element ref="ns3:Keywords_x0020_for_x0020_Search" minOccurs="0"/>
              </xsd:all>
            </xsd:complexType>
          </xsd:element>
        </xsd:sequence>
      </xsd:complexType>
    </xsd:element>
  </xsd:schema>
  <xsd:schema xmlns:xsd="http://www.w3.org/2001/XMLSchema" xmlns:dms="http://schemas.microsoft.com/office/2006/documentManagement/types" targetNamespace="d88e8489-ac9c-41eb-9e11-b98757bfde03" elementFormDefault="qualified">
    <xsd:import namespace="http://schemas.microsoft.com/office/2006/documentManagement/types"/>
    <xsd:element name="JDA_x0020_Classification" ma:index="2" nillable="true" ma:displayName="JDA Classification" ma:default="Internal" ma:description="Public - All audiences&#10;Confidential – JDA associates &amp; those w/ contractual relationships&#10;Internal - JDA associates only&#10;Confidential Restricted - Limited audience, need to know basis" ma:format="Dropdown" ma:internalName="JDA_x0020_Classification">
      <xsd:simpleType>
        <xsd:restriction base="dms:Choice">
          <xsd:enumeration value="Public"/>
          <xsd:enumeration value="Confidential"/>
          <xsd:enumeration value="Internal"/>
          <xsd:enumeration value="Confidential Restricted"/>
        </xsd:restriction>
      </xsd:simpleType>
    </xsd:element>
    <xsd:element name="Dept_x0020_or_x0020_Team" ma:index="3" nillable="true" ma:displayName="Dept or Team" ma:format="Dropdown" ma:internalName="Dept_x0020_or_x0020_Team">
      <xsd:simpleType>
        <xsd:restriction base="dms:Choice">
          <xsd:enumeration value="Acct/Fin"/>
          <xsd:enumeration value="BMI"/>
          <xsd:enumeration value="Business Development"/>
          <xsd:enumeration value="CRM Team"/>
          <xsd:enumeration value="Implementation Services"/>
          <xsd:enumeration value="CSS"/>
          <xsd:enumeration value="Global Alliances"/>
          <xsd:enumeration value="HR"/>
          <xsd:enumeration value="ITG"/>
          <xsd:enumeration value="Legal"/>
          <xsd:enumeration value="Marketing"/>
          <xsd:enumeration value="NPD"/>
          <xsd:enumeration value="Occupancy &amp; Support"/>
          <xsd:enumeration value="Performance Engineering"/>
          <xsd:enumeration value="PMG"/>
          <xsd:enumeration value="Sales"/>
          <xsd:enumeration value="Strategic Business Solutions"/>
        </xsd:restriction>
      </xsd:simpleType>
    </xsd:element>
    <xsd:element name="Content_x0020_Owner" ma:index="4" nillable="true" ma:displayName="Content Owner" ma:description="Select the person or people who own this piece of content." ma:list="UserInfo" ma:internalName="Content_x0020_Owner"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opic_x002f_Subject" ma:index="5" nillable="true" ma:displayName="Topic/Subject" ma:default="" ma:format="Dropdown" ma:internalName="Topic_x002F_Subject" ma:readOnly="false">
      <xsd:simpleType>
        <xsd:union memberTypes="dms:Text">
          <xsd:simpleType>
            <xsd:restriction base="dms:Choice">
              <xsd:enumeration value="Benchmark"/>
              <xsd:enumeration value="Cell/Mobile Phones &amp; Wireless Networks"/>
              <xsd:enumeration value="Conferencing (Calls, Room, Video)"/>
              <xsd:enumeration value="Contracts (Legal)"/>
              <xsd:enumeration value="Corporate Policies"/>
              <xsd:enumeration value="Corporate Templates"/>
              <xsd:enumeration value="Copyrights &amp; Trademarks"/>
              <xsd:enumeration value="Engagement"/>
              <xsd:enumeration value="Installation"/>
              <xsd:enumeration value="Mission Statement/Ideals"/>
              <xsd:enumeration value="Patents"/>
              <xsd:enumeration value="Payroll"/>
              <xsd:enumeration value="Purchasing &amp; Asset Management"/>
              <xsd:enumeration value="Sizers"/>
              <xsd:enumeration value="Systems &amp; Equipment"/>
              <xsd:enumeration value="Tax Forms"/>
              <xsd:enumeration value="Time &amp; Expense"/>
              <xsd:enumeration value="Travel"/>
              <xsd:enumeration value="Upgrade Strategies Summits"/>
            </xsd:restriction>
          </xsd:simpleType>
        </xsd:union>
      </xsd:simpleType>
    </xsd:element>
    <xsd:element name="Display_x0020_Areas" ma:index="6" nillable="true" ma:displayName="Display Areas" ma:default="" ma:internalName="Display_x0020_Areas" ma:readOnly="false">
      <xsd:complexType>
        <xsd:complexContent>
          <xsd:extension base="dms:MultiChoice">
            <xsd:sequence>
              <xsd:element name="Value" maxOccurs="unbounded" minOccurs="0" nillable="true">
                <xsd:simpleType>
                  <xsd:restriction base="dms:Choice">
                    <xsd:enumeration value="Benefits"/>
                    <xsd:enumeration value="Employee Programs"/>
                    <xsd:enumeration value="Internal Tools"/>
                    <xsd:enumeration value="New Hire"/>
                    <xsd:enumeration value="Payroll"/>
                    <xsd:enumeration value="People Management (Manager Resources)"/>
                    <xsd:enumeration value="Purchasing and Asset Management"/>
                    <xsd:enumeration value="SharePoint Resources"/>
                    <xsd:enumeration value="Time &amp; Expense Content"/>
                    <xsd:enumeration value="Travel"/>
                    <xsd:enumeration value="Immigration Information"/>
                  </xsd:restriction>
                </xsd:simpleType>
              </xsd:element>
            </xsd:sequence>
          </xsd:extension>
        </xsd:complexContent>
      </xsd:complexType>
    </xsd:element>
  </xsd:schema>
  <xsd:schema xmlns:xsd="http://www.w3.org/2001/XMLSchema" xmlns:dms="http://schemas.microsoft.com/office/2006/documentManagement/types" targetNamespace="9d0aef06-0b92-4253-9ea8-c4386a3b75a6" elementFormDefault="qualified">
    <xsd:import namespace="http://schemas.microsoft.com/office/2006/documentManagement/types"/>
    <xsd:element name="Keywords_x0020_for_x0020_Search" ma:index="7" nillable="true" ma:displayName="Keywords for Search" ma:default="KEYWORDS NEEDED" ma:description="Enter keywords for search" ma:internalName="Keywords_x0020_for_x0020_Search">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Keywords_x0020_for_x0020_Search xmlns="9d0aef06-0b92-4253-9ea8-c4386a3b75a6">Documentation template</Keywords_x0020_for_x0020_Search>
    <JDA_x0020_Classification xmlns="d88e8489-ac9c-41eb-9e11-b98757bfde03">Public</JDA_x0020_Classification>
    <Dept_x0020_or_x0020_Team xmlns="d88e8489-ac9c-41eb-9e11-b98757bfde03">Implementation Services</Dept_x0020_or_x0020_Team>
    <Topic_x002f_Subject xmlns="d88e8489-ac9c-41eb-9e11-b98757bfde03" xsi:nil="true"/>
    <Display_x0020_Areas xmlns="d88e8489-ac9c-41eb-9e11-b98757bfde03">
      <Value>Internal Tools</Value>
      <Value>New Hire</Value>
    </Display_x0020_Areas>
    <Content_x0020_Owner xmlns="d88e8489-ac9c-41eb-9e11-b98757bfde03">
      <UserInfo>
        <DisplayName/>
        <AccountId xsi:nil="true"/>
        <AccountType/>
      </UserInfo>
    </Content_x0020_Owner>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7A9EC-8056-4520-9997-CEE4B779DBFD}">
  <ds:schemaRefs>
    <ds:schemaRef ds:uri="http://schemas.microsoft.com/office/2006/metadata/longProperties"/>
  </ds:schemaRefs>
</ds:datastoreItem>
</file>

<file path=customXml/itemProps2.xml><?xml version="1.0" encoding="utf-8"?>
<ds:datastoreItem xmlns:ds="http://schemas.openxmlformats.org/officeDocument/2006/customXml" ds:itemID="{6133EAB9-E8FE-4682-8F96-49362E439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8e8489-ac9c-41eb-9e11-b98757bfde03"/>
    <ds:schemaRef ds:uri="9d0aef06-0b92-4253-9ea8-c4386a3b75a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24B9649-060E-4EAB-9141-3A03D174B8AC}">
  <ds:schemaRefs>
    <ds:schemaRef ds:uri="http://schemas.microsoft.com/office/2006/metadata/properties"/>
    <ds:schemaRef ds:uri="9d0aef06-0b92-4253-9ea8-c4386a3b75a6"/>
    <ds:schemaRef ds:uri="d88e8489-ac9c-41eb-9e11-b98757bfde03"/>
  </ds:schemaRefs>
</ds:datastoreItem>
</file>

<file path=customXml/itemProps4.xml><?xml version="1.0" encoding="utf-8"?>
<ds:datastoreItem xmlns:ds="http://schemas.openxmlformats.org/officeDocument/2006/customXml" ds:itemID="{C20B030A-FDD7-43C4-B654-46915214CD14}">
  <ds:schemaRefs>
    <ds:schemaRef ds:uri="http://schemas.microsoft.com/sharepoint/v3/contenttype/forms"/>
  </ds:schemaRefs>
</ds:datastoreItem>
</file>

<file path=customXml/itemProps5.xml><?xml version="1.0" encoding="utf-8"?>
<ds:datastoreItem xmlns:ds="http://schemas.openxmlformats.org/officeDocument/2006/customXml" ds:itemID="{50B30DFF-A108-4148-B591-A5B87D267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JDA Corporate Documentation Template v2.dotx</Template>
  <TotalTime>40</TotalTime>
  <Pages>69</Pages>
  <Words>13191</Words>
  <Characters>75189</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EP Batch Facility</vt:lpstr>
    </vt:vector>
  </TitlesOfParts>
  <Company>JDA Software Group, Inc.</Company>
  <LinksUpToDate>false</LinksUpToDate>
  <CharactersWithSpaces>88204</CharactersWithSpaces>
  <SharedDoc>false</SharedDoc>
  <HLinks>
    <vt:vector size="18" baseType="variant">
      <vt:variant>
        <vt:i4>1769532</vt:i4>
      </vt:variant>
      <vt:variant>
        <vt:i4>14</vt:i4>
      </vt:variant>
      <vt:variant>
        <vt:i4>0</vt:i4>
      </vt:variant>
      <vt:variant>
        <vt:i4>5</vt:i4>
      </vt:variant>
      <vt:variant>
        <vt:lpwstr/>
      </vt:variant>
      <vt:variant>
        <vt:lpwstr>_Toc229559220</vt:lpwstr>
      </vt:variant>
      <vt:variant>
        <vt:i4>1572924</vt:i4>
      </vt:variant>
      <vt:variant>
        <vt:i4>8</vt:i4>
      </vt:variant>
      <vt:variant>
        <vt:i4>0</vt:i4>
      </vt:variant>
      <vt:variant>
        <vt:i4>5</vt:i4>
      </vt:variant>
      <vt:variant>
        <vt:lpwstr/>
      </vt:variant>
      <vt:variant>
        <vt:lpwstr>_Toc229559219</vt:lpwstr>
      </vt:variant>
      <vt:variant>
        <vt:i4>1572924</vt:i4>
      </vt:variant>
      <vt:variant>
        <vt:i4>2</vt:i4>
      </vt:variant>
      <vt:variant>
        <vt:i4>0</vt:i4>
      </vt:variant>
      <vt:variant>
        <vt:i4>5</vt:i4>
      </vt:variant>
      <vt:variant>
        <vt:lpwstr/>
      </vt:variant>
      <vt:variant>
        <vt:lpwstr>_Toc229559218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 Batch Facility</dc:title>
  <dc:creator>John Acuna</dc:creator>
  <cp:lastModifiedBy>John Acuna</cp:lastModifiedBy>
  <cp:revision>12</cp:revision>
  <cp:lastPrinted>2013-02-21T21:21:00Z</cp:lastPrinted>
  <dcterms:created xsi:type="dcterms:W3CDTF">2018-07-26T14:58:00Z</dcterms:created>
  <dcterms:modified xsi:type="dcterms:W3CDTF">2019-12-12T20:53:00Z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0">
    <vt:lpwstr/>
  </property>
  <property fmtid="{D5CDD505-2E9C-101B-9397-08002B2CF9AE}" pid="3" name="Products">
    <vt:lpwstr>;#N/A;#</vt:lpwstr>
  </property>
  <property fmtid="{D5CDD505-2E9C-101B-9397-08002B2CF9AE}" pid="4" name="xd_Signature">
    <vt:lpwstr/>
  </property>
  <property fmtid="{D5CDD505-2E9C-101B-9397-08002B2CF9AE}" pid="5" name="display_urn:schemas-microsoft-com:office:office#Editor">
    <vt:lpwstr>Karen Oxenford-Melcher</vt:lpwstr>
  </property>
  <property fmtid="{D5CDD505-2E9C-101B-9397-08002B2CF9AE}" pid="6" name="display_urn:schemas-microsoft-com:office:office#Author">
    <vt:lpwstr>Karen Oxenford-Melcher</vt:lpwstr>
  </property>
  <property fmtid="{D5CDD505-2E9C-101B-9397-08002B2CF9AE}" pid="7" name="TemplateUrl">
    <vt:lpwstr/>
  </property>
  <property fmtid="{D5CDD505-2E9C-101B-9397-08002B2CF9AE}" pid="8" name="xd_ProgID">
    <vt:lpwstr/>
  </property>
  <property fmtid="{D5CDD505-2E9C-101B-9397-08002B2CF9AE}" pid="9" name="Order">
    <vt:lpwstr>8000.00000000000</vt:lpwstr>
  </property>
  <property fmtid="{D5CDD505-2E9C-101B-9397-08002B2CF9AE}" pid="10" name="ContentType">
    <vt:lpwstr>Document Center Docs</vt:lpwstr>
  </property>
  <property fmtid="{D5CDD505-2E9C-101B-9397-08002B2CF9AE}" pid="11" name="ContentTypeId">
    <vt:lpwstr>0x0101009C56CB164E91B146B57578EDB23E185D007990704277D2B5428A93C99E6DA83C23</vt:lpwstr>
  </property>
</Properties>
</file>