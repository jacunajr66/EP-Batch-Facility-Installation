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ED13" w14:textId="3AC636F6" w:rsidR="00871890" w:rsidRPr="00924909" w:rsidRDefault="008E4A88" w:rsidP="004D13A3">
      <w:pPr>
        <w:pStyle w:val="CoverTitle"/>
        <w:ind w:left="-2880"/>
        <w:rPr>
          <w:rFonts w:ascii="Calibri" w:hAnsi="Calibri" w:cs="Arial"/>
          <w:b w:val="0"/>
          <w:noProof/>
          <w:color w:val="00B0F0"/>
          <w:sz w:val="72"/>
          <w:szCs w:val="72"/>
        </w:rPr>
      </w:pPr>
      <w:r w:rsidRPr="00924909">
        <w:rPr>
          <w:rFonts w:ascii="Calibri" w:hAnsi="Calibri" w:cs="Arial"/>
          <w:b w:val="0"/>
          <w:noProof/>
          <w:color w:val="00B0F0"/>
          <w:sz w:val="72"/>
          <w:szCs w:val="72"/>
        </w:rPr>
        <w:t>E</w:t>
      </w:r>
      <w:r w:rsidR="00E35E09">
        <w:rPr>
          <w:rFonts w:ascii="Calibri" w:hAnsi="Calibri" w:cs="Arial"/>
          <w:b w:val="0"/>
          <w:noProof/>
          <w:color w:val="00B0F0"/>
          <w:sz w:val="72"/>
          <w:szCs w:val="72"/>
        </w:rPr>
        <w:t>nterprise Planning</w:t>
      </w:r>
      <w:r w:rsidRPr="00924909">
        <w:rPr>
          <w:rFonts w:ascii="Calibri" w:hAnsi="Calibri" w:cs="Arial"/>
          <w:b w:val="0"/>
          <w:noProof/>
          <w:color w:val="00B0F0"/>
          <w:sz w:val="72"/>
          <w:szCs w:val="72"/>
        </w:rPr>
        <w:t xml:space="preserve"> Batch Facility</w:t>
      </w:r>
    </w:p>
    <w:p w14:paraId="4CBCED89" w14:textId="77777777" w:rsidR="00E12D94" w:rsidRDefault="00E12D94" w:rsidP="004D13A3">
      <w:pPr>
        <w:pStyle w:val="CoverSubtitle"/>
        <w:ind w:left="-2880"/>
      </w:pPr>
    </w:p>
    <w:p w14:paraId="2A1D38CA" w14:textId="77777777" w:rsidR="008B0FE6" w:rsidRPr="00566642" w:rsidRDefault="003D43C6" w:rsidP="004D13A3">
      <w:pPr>
        <w:pStyle w:val="CoverSecondSubtitle"/>
        <w:ind w:left="-2880"/>
        <w:rPr>
          <w:rFonts w:ascii="Calibri" w:hAnsi="Calibri" w:cs="Arial"/>
          <w:b w:val="0"/>
          <w:bCs w:val="0"/>
          <w:noProof/>
          <w:color w:val="auto"/>
          <w:sz w:val="44"/>
          <w:szCs w:val="44"/>
        </w:rPr>
      </w:pPr>
      <w:r w:rsidRPr="00566642">
        <w:rPr>
          <w:rFonts w:ascii="Calibri" w:hAnsi="Calibri" w:cs="Arial"/>
          <w:b w:val="0"/>
          <w:bCs w:val="0"/>
          <w:noProof/>
          <w:color w:val="auto"/>
          <w:sz w:val="44"/>
          <w:szCs w:val="44"/>
        </w:rPr>
        <w:t>Technical Design Document</w:t>
      </w:r>
    </w:p>
    <w:p w14:paraId="3E1853EE" w14:textId="7CB03302" w:rsidR="008B0FE6" w:rsidRDefault="008B0FE6" w:rsidP="004D13A3">
      <w:pPr>
        <w:pStyle w:val="CoverSecondSubtitle"/>
        <w:ind w:left="-2880"/>
        <w:rPr>
          <w:color w:val="00B0F0"/>
          <w:sz w:val="24"/>
        </w:rPr>
      </w:pPr>
    </w:p>
    <w:p w14:paraId="0EA1DB5A" w14:textId="77777777" w:rsidR="004D2B0E" w:rsidRPr="00D24C8C" w:rsidRDefault="004D2B0E" w:rsidP="004D13A3">
      <w:pPr>
        <w:pStyle w:val="CoverSecondSubtitle"/>
        <w:ind w:left="-2880"/>
        <w:rPr>
          <w:color w:val="00B0F0"/>
          <w:sz w:val="24"/>
        </w:rPr>
      </w:pPr>
    </w:p>
    <w:p w14:paraId="4658B44B" w14:textId="77777777" w:rsidR="008B0FE6" w:rsidRPr="00D24C8C" w:rsidRDefault="008B0FE6" w:rsidP="004D13A3">
      <w:pPr>
        <w:pStyle w:val="CoverSecondSubtitle"/>
        <w:ind w:left="-2880"/>
        <w:rPr>
          <w:color w:val="00B0F0"/>
          <w:sz w:val="24"/>
        </w:rPr>
      </w:pPr>
    </w:p>
    <w:p w14:paraId="54096B20" w14:textId="682B5490" w:rsidR="008B0FE6" w:rsidRDefault="008B0FE6" w:rsidP="004D13A3">
      <w:pPr>
        <w:pStyle w:val="CoverSecondSubtitle"/>
        <w:ind w:left="-2880"/>
        <w:rPr>
          <w:color w:val="auto"/>
        </w:rPr>
      </w:pPr>
      <w:r w:rsidRPr="00E05856">
        <w:rPr>
          <w:color w:val="auto"/>
        </w:rPr>
        <w:t>Date Created</w:t>
      </w:r>
      <w:r w:rsidRPr="00D24C8C">
        <w:rPr>
          <w:color w:val="auto"/>
        </w:rPr>
        <w:t xml:space="preserve">: </w:t>
      </w:r>
      <w:r>
        <w:rPr>
          <w:color w:val="auto"/>
        </w:rPr>
        <w:tab/>
      </w:r>
      <w:r w:rsidR="00A527EF">
        <w:rPr>
          <w:rFonts w:ascii="Calibri" w:hAnsi="Calibri"/>
          <w:b w:val="0"/>
          <w:color w:val="auto"/>
          <w:sz w:val="32"/>
          <w:szCs w:val="24"/>
        </w:rPr>
        <w:t>October 2</w:t>
      </w:r>
      <w:r w:rsidR="00F60AB4">
        <w:rPr>
          <w:rFonts w:ascii="Calibri" w:hAnsi="Calibri"/>
          <w:b w:val="0"/>
          <w:color w:val="auto"/>
          <w:sz w:val="32"/>
          <w:szCs w:val="24"/>
        </w:rPr>
        <w:t>9</w:t>
      </w:r>
      <w:r w:rsidRPr="006C21CF">
        <w:rPr>
          <w:rFonts w:ascii="Calibri" w:hAnsi="Calibri"/>
          <w:b w:val="0"/>
          <w:color w:val="auto"/>
          <w:sz w:val="32"/>
          <w:szCs w:val="24"/>
        </w:rPr>
        <w:t>, 2020</w:t>
      </w:r>
    </w:p>
    <w:p w14:paraId="085F8837" w14:textId="077E41FF" w:rsidR="008B0FE6" w:rsidRPr="00D24C8C" w:rsidRDefault="008B0FE6" w:rsidP="004D13A3">
      <w:pPr>
        <w:pStyle w:val="CoverSecondSubtitle"/>
        <w:ind w:left="-2880"/>
        <w:rPr>
          <w:color w:val="auto"/>
        </w:rPr>
      </w:pPr>
      <w:r w:rsidRPr="00E05856">
        <w:rPr>
          <w:color w:val="auto"/>
        </w:rPr>
        <w:t>Date Updated</w:t>
      </w:r>
      <w:r w:rsidRPr="00D24C8C">
        <w:rPr>
          <w:color w:val="auto"/>
        </w:rPr>
        <w:t xml:space="preserve">: </w:t>
      </w:r>
      <w:r>
        <w:rPr>
          <w:color w:val="auto"/>
        </w:rPr>
        <w:tab/>
      </w:r>
      <w:r w:rsidR="00A527EF">
        <w:rPr>
          <w:rFonts w:ascii="Calibri" w:hAnsi="Calibri"/>
          <w:b w:val="0"/>
          <w:color w:val="auto"/>
          <w:sz w:val="32"/>
          <w:szCs w:val="24"/>
        </w:rPr>
        <w:t>October 2</w:t>
      </w:r>
      <w:r w:rsidR="00F60AB4">
        <w:rPr>
          <w:rFonts w:ascii="Calibri" w:hAnsi="Calibri"/>
          <w:b w:val="0"/>
          <w:color w:val="auto"/>
          <w:sz w:val="32"/>
          <w:szCs w:val="24"/>
        </w:rPr>
        <w:t>9</w:t>
      </w:r>
      <w:r w:rsidRPr="006C21CF">
        <w:rPr>
          <w:rFonts w:ascii="Calibri" w:hAnsi="Calibri"/>
          <w:b w:val="0"/>
          <w:color w:val="auto"/>
          <w:sz w:val="32"/>
          <w:szCs w:val="24"/>
        </w:rPr>
        <w:t>, 2020</w:t>
      </w:r>
    </w:p>
    <w:p w14:paraId="06F16F86" w14:textId="6C0C10B8" w:rsidR="00987C36" w:rsidRPr="008B0FE6" w:rsidRDefault="008B0FE6" w:rsidP="004D13A3">
      <w:pPr>
        <w:pStyle w:val="CoverSubtitle"/>
        <w:ind w:left="-2880"/>
        <w:rPr>
          <w:rFonts w:ascii="Arial Bold" w:hAnsi="Arial Bold"/>
          <w:b/>
          <w:bCs/>
          <w:color w:val="auto"/>
          <w:sz w:val="28"/>
          <w:szCs w:val="20"/>
        </w:rPr>
      </w:pPr>
      <w:r w:rsidRPr="008B0FE6">
        <w:rPr>
          <w:rFonts w:ascii="Arial Bold" w:hAnsi="Arial Bold"/>
          <w:b/>
          <w:bCs/>
          <w:color w:val="auto"/>
          <w:sz w:val="28"/>
          <w:szCs w:val="20"/>
        </w:rPr>
        <w:t xml:space="preserve">Version: </w:t>
      </w:r>
      <w:r w:rsidRPr="008B0FE6">
        <w:rPr>
          <w:rFonts w:ascii="Arial Bold" w:hAnsi="Arial Bold"/>
          <w:b/>
          <w:bCs/>
          <w:color w:val="auto"/>
          <w:sz w:val="28"/>
          <w:szCs w:val="20"/>
        </w:rPr>
        <w:tab/>
      </w:r>
      <w:r w:rsidRPr="008B0FE6">
        <w:rPr>
          <w:rFonts w:ascii="Arial Bold" w:hAnsi="Arial Bold"/>
          <w:b/>
          <w:bCs/>
          <w:color w:val="auto"/>
          <w:sz w:val="28"/>
          <w:szCs w:val="20"/>
        </w:rPr>
        <w:tab/>
      </w:r>
      <w:r w:rsidRPr="006C21CF">
        <w:rPr>
          <w:rFonts w:ascii="Calibri" w:hAnsi="Calibri"/>
          <w:bCs/>
          <w:color w:val="auto"/>
          <w:sz w:val="32"/>
        </w:rPr>
        <w:t>20</w:t>
      </w:r>
      <w:r w:rsidR="007806AA">
        <w:rPr>
          <w:rFonts w:ascii="Calibri" w:hAnsi="Calibri"/>
          <w:bCs/>
          <w:color w:val="auto"/>
          <w:sz w:val="32"/>
        </w:rPr>
        <w:t>20</w:t>
      </w:r>
      <w:r w:rsidRPr="006C21CF">
        <w:rPr>
          <w:rFonts w:ascii="Calibri" w:hAnsi="Calibri"/>
          <w:bCs/>
          <w:color w:val="auto"/>
          <w:sz w:val="32"/>
        </w:rPr>
        <w:t>.</w:t>
      </w:r>
      <w:r w:rsidR="00A527EF">
        <w:rPr>
          <w:rFonts w:ascii="Calibri" w:hAnsi="Calibri"/>
          <w:bCs/>
          <w:color w:val="auto"/>
          <w:sz w:val="32"/>
        </w:rPr>
        <w:t>2</w:t>
      </w:r>
      <w:r w:rsidRPr="006C21CF">
        <w:rPr>
          <w:rFonts w:ascii="Calibri" w:hAnsi="Calibri"/>
          <w:bCs/>
          <w:color w:val="auto"/>
          <w:sz w:val="32"/>
        </w:rPr>
        <w:t>.0.0</w:t>
      </w:r>
    </w:p>
    <w:p w14:paraId="172422B7" w14:textId="6437178A" w:rsidR="00372FDE" w:rsidRPr="009151C9" w:rsidRDefault="00544496" w:rsidP="004D13A3">
      <w:pPr>
        <w:ind w:left="-2880"/>
      </w:pPr>
      <w:r>
        <w:rPr>
          <w:bCs/>
          <w:noProof/>
          <w:color w:val="C0C0C0" w:themeColor="background2"/>
        </w:rPr>
        <w:drawing>
          <wp:anchor distT="0" distB="0" distL="114300" distR="114300" simplePos="0" relativeHeight="251658240" behindDoc="1" locked="0" layoutInCell="1" allowOverlap="1" wp14:anchorId="4215E23F" wp14:editId="308EF302">
            <wp:simplePos x="0" y="0"/>
            <wp:positionH relativeFrom="column">
              <wp:posOffset>-2743200</wp:posOffset>
            </wp:positionH>
            <wp:positionV relativeFrom="paragraph">
              <wp:posOffset>1504315</wp:posOffset>
            </wp:positionV>
            <wp:extent cx="8179357" cy="4031088"/>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cover_image.jpg"/>
                    <pic:cNvPicPr/>
                  </pic:nvPicPr>
                  <pic:blipFill rotWithShape="1">
                    <a:blip r:embed="rId12"/>
                    <a:srcRect b="24245"/>
                    <a:stretch/>
                  </pic:blipFill>
                  <pic:spPr bwMode="auto">
                    <a:xfrm>
                      <a:off x="0" y="0"/>
                      <a:ext cx="8179357" cy="4031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548951" w14:textId="77777777" w:rsidR="00274429" w:rsidRDefault="00274429" w:rsidP="007E2FDB">
      <w:pPr>
        <w:pStyle w:val="Heading1"/>
        <w:sectPr w:rsidR="00274429" w:rsidSect="004D13A3">
          <w:headerReference w:type="default" r:id="rId13"/>
          <w:footerReference w:type="even" r:id="rId14"/>
          <w:footerReference w:type="default" r:id="rId15"/>
          <w:headerReference w:type="first" r:id="rId16"/>
          <w:pgSz w:w="12240" w:h="15840" w:code="1"/>
          <w:pgMar w:top="4320" w:right="1440" w:bottom="1440" w:left="4320" w:header="720" w:footer="720" w:gutter="0"/>
          <w:cols w:space="720"/>
          <w:titlePg/>
          <w:docGrid w:linePitch="360"/>
        </w:sectPr>
      </w:pPr>
    </w:p>
    <w:p w14:paraId="4E04DF1B" w14:textId="77777777" w:rsidR="00F12376" w:rsidRDefault="00F12376" w:rsidP="00390B81">
      <w:pPr>
        <w:spacing w:before="60" w:after="60"/>
        <w:rPr>
          <w:rFonts w:ascii="Calibri" w:eastAsia="MS Mincho" w:hAnsi="Calibri"/>
          <w:b/>
          <w:szCs w:val="20"/>
        </w:rPr>
      </w:pPr>
    </w:p>
    <w:p w14:paraId="2E5B12DD" w14:textId="77777777" w:rsidR="00F12376" w:rsidRDefault="00F12376" w:rsidP="00390B81">
      <w:pPr>
        <w:spacing w:before="60" w:after="60"/>
        <w:rPr>
          <w:rFonts w:ascii="Calibri" w:eastAsia="MS Mincho" w:hAnsi="Calibri"/>
          <w:b/>
          <w:szCs w:val="20"/>
        </w:rPr>
      </w:pPr>
    </w:p>
    <w:p w14:paraId="5DD5B1FE" w14:textId="77777777" w:rsidR="00F12376" w:rsidRDefault="00F12376" w:rsidP="00390B81">
      <w:pPr>
        <w:spacing w:before="60" w:after="60"/>
        <w:rPr>
          <w:rFonts w:ascii="Calibri" w:eastAsia="MS Mincho" w:hAnsi="Calibri"/>
          <w:b/>
          <w:szCs w:val="20"/>
        </w:rPr>
      </w:pPr>
    </w:p>
    <w:p w14:paraId="0E1F7E6A" w14:textId="77777777" w:rsidR="00F12376" w:rsidRDefault="00F12376" w:rsidP="00390B81">
      <w:pPr>
        <w:spacing w:before="60" w:after="60"/>
        <w:rPr>
          <w:rFonts w:ascii="Calibri" w:eastAsia="MS Mincho" w:hAnsi="Calibri"/>
          <w:b/>
          <w:szCs w:val="20"/>
        </w:rPr>
      </w:pPr>
    </w:p>
    <w:p w14:paraId="0A13F400" w14:textId="77777777" w:rsidR="00F12376" w:rsidRDefault="00F12376" w:rsidP="00390B81">
      <w:pPr>
        <w:spacing w:before="60" w:after="60"/>
        <w:rPr>
          <w:rFonts w:ascii="Calibri" w:eastAsia="MS Mincho" w:hAnsi="Calibri"/>
          <w:b/>
          <w:szCs w:val="20"/>
        </w:rPr>
      </w:pPr>
    </w:p>
    <w:p w14:paraId="02A6AECA" w14:textId="77777777" w:rsidR="00F12376" w:rsidRDefault="00F12376" w:rsidP="00390B81">
      <w:pPr>
        <w:spacing w:before="60" w:after="60"/>
        <w:rPr>
          <w:rFonts w:ascii="Calibri" w:eastAsia="MS Mincho" w:hAnsi="Calibri"/>
          <w:b/>
          <w:szCs w:val="20"/>
        </w:rPr>
      </w:pPr>
    </w:p>
    <w:p w14:paraId="4EF74AB8" w14:textId="77777777" w:rsidR="00F12376" w:rsidRDefault="00F12376" w:rsidP="00390B81">
      <w:pPr>
        <w:spacing w:before="60" w:after="60"/>
        <w:rPr>
          <w:rFonts w:ascii="Calibri" w:eastAsia="MS Mincho" w:hAnsi="Calibri"/>
          <w:b/>
          <w:szCs w:val="20"/>
        </w:rPr>
      </w:pPr>
    </w:p>
    <w:p w14:paraId="3FA98CC2" w14:textId="77777777" w:rsidR="00F12376" w:rsidRDefault="00F12376" w:rsidP="00390B81">
      <w:pPr>
        <w:spacing w:before="60" w:after="60"/>
        <w:rPr>
          <w:rFonts w:ascii="Calibri" w:eastAsia="MS Mincho" w:hAnsi="Calibri"/>
          <w:b/>
          <w:szCs w:val="20"/>
        </w:rPr>
      </w:pPr>
    </w:p>
    <w:p w14:paraId="2039883F" w14:textId="6689B714" w:rsidR="00390B81" w:rsidRPr="00390B81" w:rsidRDefault="00390B81" w:rsidP="00390B81">
      <w:pPr>
        <w:spacing w:before="60" w:after="60"/>
        <w:rPr>
          <w:rFonts w:ascii="Calibri" w:eastAsia="MS Mincho" w:hAnsi="Calibri"/>
          <w:b/>
          <w:szCs w:val="20"/>
        </w:rPr>
      </w:pPr>
      <w:r w:rsidRPr="00390B81">
        <w:rPr>
          <w:rFonts w:ascii="Calibri" w:eastAsia="MS Mincho" w:hAnsi="Calibri"/>
          <w:b/>
          <w:szCs w:val="20"/>
        </w:rPr>
        <w:t>Legal Notice</w:t>
      </w:r>
    </w:p>
    <w:p w14:paraId="5A2CA876" w14:textId="77777777" w:rsidR="00390B81" w:rsidRPr="00390B81" w:rsidRDefault="00390B81" w:rsidP="00390B81">
      <w:pPr>
        <w:tabs>
          <w:tab w:val="center" w:pos="4680"/>
          <w:tab w:val="right" w:pos="9360"/>
        </w:tabs>
        <w:spacing w:after="220" w:line="312" w:lineRule="auto"/>
        <w:ind w:right="360"/>
        <w:jc w:val="left"/>
        <w:rPr>
          <w:rFonts w:ascii="Calibri" w:eastAsia="Calibri" w:hAnsi="Calibri" w:cs="Arial"/>
          <w:caps/>
          <w:color w:val="808080"/>
          <w:sz w:val="16"/>
          <w:szCs w:val="22"/>
        </w:rPr>
      </w:pPr>
      <w:r w:rsidRPr="00390B81">
        <w:rPr>
          <w:rFonts w:ascii="Calibri" w:eastAsia="Calibri" w:hAnsi="Calibri"/>
          <w:caps/>
          <w:color w:val="808080"/>
          <w:sz w:val="14"/>
          <w:szCs w:val="16"/>
          <w:u w:color="000000"/>
        </w:rPr>
        <w:t xml:space="preserve">Copyright © 2020, Blue Yonder, Inc. All rights reserved. Blue Yonder is a Registered Trademark of Blue Yonder, Inc. All other company and product names may be Trademarks, Registered Trademarks or Service Marks of the companies with which they </w:t>
      </w:r>
      <w:r w:rsidRPr="00390B81">
        <w:rPr>
          <w:rFonts w:ascii="Calibri" w:eastAsia="Calibri" w:hAnsi="Calibri"/>
          <w:caps/>
          <w:color w:val="808080"/>
          <w:sz w:val="14"/>
          <w:szCs w:val="16"/>
          <w:u w:color="000000"/>
        </w:rPr>
        <w:br/>
        <w:t xml:space="preserve">are associated. Blue Yonder reserves the right at any time and without notice to change these materials or any of the functions, features or specifications of any of the software described herein. Blue Yonder shall have no warranty obligation with respect </w:t>
      </w:r>
      <w:r w:rsidRPr="00390B81">
        <w:rPr>
          <w:rFonts w:ascii="Calibri" w:eastAsia="Calibri" w:hAnsi="Calibri"/>
          <w:caps/>
          <w:color w:val="808080"/>
          <w:sz w:val="14"/>
          <w:szCs w:val="16"/>
          <w:u w:color="000000"/>
        </w:rPr>
        <w:br/>
        <w:t>to these materials or the software described herein, except as approved in Blue Yonder’s Software License Agreement with an authorized licensee.</w:t>
      </w:r>
      <w:r w:rsidRPr="00390B81">
        <w:rPr>
          <w:rFonts w:ascii="Calibri" w:eastAsia="Calibri" w:hAnsi="Calibri"/>
          <w:b/>
          <w:bCs/>
          <w:caps/>
          <w:color w:val="808080"/>
          <w:sz w:val="16"/>
          <w:szCs w:val="22"/>
          <w:u w:val="single"/>
        </w:rPr>
        <w:br w:type="page"/>
      </w:r>
    </w:p>
    <w:p w14:paraId="0F1968F0" w14:textId="77777777" w:rsidR="00DE6135" w:rsidRPr="00561A37" w:rsidRDefault="00DE6135" w:rsidP="00561A37">
      <w:pPr>
        <w:pStyle w:val="Footer"/>
        <w:sectPr w:rsidR="00DE6135" w:rsidRPr="00561A37" w:rsidSect="00C668E6">
          <w:headerReference w:type="default" r:id="rId17"/>
          <w:headerReference w:type="first" r:id="rId18"/>
          <w:footerReference w:type="first" r:id="rId19"/>
          <w:pgSz w:w="12240" w:h="15840" w:code="1"/>
          <w:pgMar w:top="10080" w:right="1440" w:bottom="1440" w:left="1440" w:header="720" w:footer="720" w:gutter="0"/>
          <w:cols w:space="720"/>
          <w:docGrid w:linePitch="360"/>
        </w:sectPr>
      </w:pPr>
    </w:p>
    <w:p w14:paraId="5CDB73DC" w14:textId="77777777" w:rsidR="001045DC" w:rsidRPr="007E2FDB" w:rsidRDefault="001045DC" w:rsidP="00502FB5">
      <w:pPr>
        <w:pStyle w:val="TOC"/>
      </w:pPr>
      <w:r>
        <w:lastRenderedPageBreak/>
        <w:t>Table of Contents</w:t>
      </w:r>
    </w:p>
    <w:p w14:paraId="3C1ACA9F" w14:textId="52681233" w:rsidR="005B2A92" w:rsidRDefault="00156DE3">
      <w:pPr>
        <w:pStyle w:val="TOC1"/>
        <w:tabs>
          <w:tab w:val="right" w:leader="dot" w:pos="9350"/>
        </w:tabs>
        <w:rPr>
          <w:rFonts w:eastAsiaTheme="minorEastAsia" w:cstheme="minorBidi"/>
          <w:b w:val="0"/>
          <w:bCs w:val="0"/>
          <w:caps w:val="0"/>
          <w:noProof/>
          <w:color w:val="auto"/>
          <w:sz w:val="22"/>
          <w:szCs w:val="22"/>
        </w:rPr>
      </w:pPr>
      <w:r>
        <w:rPr>
          <w:b w:val="0"/>
          <w:bCs w:val="0"/>
          <w:caps w:val="0"/>
        </w:rPr>
        <w:fldChar w:fldCharType="begin"/>
      </w:r>
      <w:r w:rsidR="004F598B">
        <w:rPr>
          <w:b w:val="0"/>
          <w:bCs w:val="0"/>
          <w:caps w:val="0"/>
        </w:rPr>
        <w:instrText xml:space="preserve"> TOC \o "1-5" \h \z \u </w:instrText>
      </w:r>
      <w:r>
        <w:rPr>
          <w:b w:val="0"/>
          <w:bCs w:val="0"/>
          <w:caps w:val="0"/>
        </w:rPr>
        <w:fldChar w:fldCharType="separate"/>
      </w:r>
      <w:hyperlink w:anchor="_Toc39674339" w:history="1">
        <w:r w:rsidR="005B2A92" w:rsidRPr="00FE0A46">
          <w:rPr>
            <w:rStyle w:val="Hyperlink"/>
            <w:noProof/>
          </w:rPr>
          <w:t>Document Control</w:t>
        </w:r>
        <w:r w:rsidR="005B2A92">
          <w:rPr>
            <w:noProof/>
            <w:webHidden/>
          </w:rPr>
          <w:tab/>
        </w:r>
        <w:r w:rsidR="005B2A92">
          <w:rPr>
            <w:noProof/>
            <w:webHidden/>
          </w:rPr>
          <w:fldChar w:fldCharType="begin"/>
        </w:r>
        <w:r w:rsidR="005B2A92">
          <w:rPr>
            <w:noProof/>
            <w:webHidden/>
          </w:rPr>
          <w:instrText xml:space="preserve"> PAGEREF _Toc39674339 \h </w:instrText>
        </w:r>
        <w:r w:rsidR="005B2A92">
          <w:rPr>
            <w:noProof/>
            <w:webHidden/>
          </w:rPr>
        </w:r>
        <w:r w:rsidR="005B2A92">
          <w:rPr>
            <w:noProof/>
            <w:webHidden/>
          </w:rPr>
          <w:fldChar w:fldCharType="separate"/>
        </w:r>
        <w:r w:rsidR="00C5575B">
          <w:rPr>
            <w:noProof/>
            <w:webHidden/>
          </w:rPr>
          <w:t>1</w:t>
        </w:r>
        <w:r w:rsidR="005B2A92">
          <w:rPr>
            <w:noProof/>
            <w:webHidden/>
          </w:rPr>
          <w:fldChar w:fldCharType="end"/>
        </w:r>
      </w:hyperlink>
    </w:p>
    <w:p w14:paraId="6ADC1C90" w14:textId="4E0ABD36" w:rsidR="005B2A92" w:rsidRDefault="00B52259">
      <w:pPr>
        <w:pStyle w:val="TOC1"/>
        <w:tabs>
          <w:tab w:val="left" w:pos="2160"/>
          <w:tab w:val="right" w:leader="dot" w:pos="9350"/>
        </w:tabs>
        <w:rPr>
          <w:rFonts w:eastAsiaTheme="minorEastAsia" w:cstheme="minorBidi"/>
          <w:b w:val="0"/>
          <w:bCs w:val="0"/>
          <w:caps w:val="0"/>
          <w:noProof/>
          <w:color w:val="auto"/>
          <w:sz w:val="22"/>
          <w:szCs w:val="22"/>
        </w:rPr>
      </w:pPr>
      <w:hyperlink w:anchor="_Toc39674340" w:history="1">
        <w:r w:rsidR="005B2A92" w:rsidRPr="00FE0A46">
          <w:rPr>
            <w:rStyle w:val="Hyperlink"/>
            <w:noProof/>
          </w:rPr>
          <w:t>The EP Batch Facility</w:t>
        </w:r>
        <w:r w:rsidR="005B2A92">
          <w:rPr>
            <w:rFonts w:eastAsiaTheme="minorEastAsia" w:cstheme="minorBidi"/>
            <w:b w:val="0"/>
            <w:bCs w:val="0"/>
            <w:caps w:val="0"/>
            <w:noProof/>
            <w:color w:val="auto"/>
            <w:sz w:val="22"/>
            <w:szCs w:val="22"/>
          </w:rPr>
          <w:tab/>
        </w:r>
        <w:r w:rsidR="005B2A92" w:rsidRPr="00FE0A46">
          <w:rPr>
            <w:rStyle w:val="Hyperlink"/>
            <w:noProof/>
          </w:rPr>
          <w:t>Section 1</w:t>
        </w:r>
        <w:r w:rsidR="005B2A92">
          <w:rPr>
            <w:noProof/>
            <w:webHidden/>
          </w:rPr>
          <w:tab/>
        </w:r>
        <w:r w:rsidR="005B2A92">
          <w:rPr>
            <w:noProof/>
            <w:webHidden/>
          </w:rPr>
          <w:fldChar w:fldCharType="begin"/>
        </w:r>
        <w:r w:rsidR="005B2A92">
          <w:rPr>
            <w:noProof/>
            <w:webHidden/>
          </w:rPr>
          <w:instrText xml:space="preserve"> PAGEREF _Toc39674340 \h </w:instrText>
        </w:r>
        <w:r w:rsidR="005B2A92">
          <w:rPr>
            <w:noProof/>
            <w:webHidden/>
          </w:rPr>
        </w:r>
        <w:r w:rsidR="005B2A92">
          <w:rPr>
            <w:noProof/>
            <w:webHidden/>
          </w:rPr>
          <w:fldChar w:fldCharType="separate"/>
        </w:r>
        <w:r w:rsidR="00C5575B">
          <w:rPr>
            <w:noProof/>
            <w:webHidden/>
          </w:rPr>
          <w:t>2</w:t>
        </w:r>
        <w:r w:rsidR="005B2A92">
          <w:rPr>
            <w:noProof/>
            <w:webHidden/>
          </w:rPr>
          <w:fldChar w:fldCharType="end"/>
        </w:r>
      </w:hyperlink>
    </w:p>
    <w:p w14:paraId="1940A23F" w14:textId="47DB651F" w:rsidR="005B2A92" w:rsidRDefault="00B52259">
      <w:pPr>
        <w:pStyle w:val="TOC2"/>
        <w:tabs>
          <w:tab w:val="right" w:leader="dot" w:pos="9350"/>
        </w:tabs>
        <w:rPr>
          <w:rFonts w:eastAsiaTheme="minorEastAsia" w:cstheme="minorBidi"/>
          <w:smallCaps w:val="0"/>
          <w:noProof/>
          <w:color w:val="auto"/>
          <w:sz w:val="22"/>
          <w:szCs w:val="22"/>
        </w:rPr>
      </w:pPr>
      <w:hyperlink w:anchor="_Toc39674341" w:history="1">
        <w:r w:rsidR="005B2A92" w:rsidRPr="00FE0A46">
          <w:rPr>
            <w:rStyle w:val="Hyperlink"/>
            <w:noProof/>
          </w:rPr>
          <w:t>What is the EP Batch Facility?</w:t>
        </w:r>
        <w:r w:rsidR="005B2A92">
          <w:rPr>
            <w:noProof/>
            <w:webHidden/>
          </w:rPr>
          <w:tab/>
        </w:r>
        <w:r w:rsidR="005B2A92">
          <w:rPr>
            <w:noProof/>
            <w:webHidden/>
          </w:rPr>
          <w:fldChar w:fldCharType="begin"/>
        </w:r>
        <w:r w:rsidR="005B2A92">
          <w:rPr>
            <w:noProof/>
            <w:webHidden/>
          </w:rPr>
          <w:instrText xml:space="preserve"> PAGEREF _Toc39674341 \h </w:instrText>
        </w:r>
        <w:r w:rsidR="005B2A92">
          <w:rPr>
            <w:noProof/>
            <w:webHidden/>
          </w:rPr>
        </w:r>
        <w:r w:rsidR="005B2A92">
          <w:rPr>
            <w:noProof/>
            <w:webHidden/>
          </w:rPr>
          <w:fldChar w:fldCharType="separate"/>
        </w:r>
        <w:r w:rsidR="00C5575B">
          <w:rPr>
            <w:noProof/>
            <w:webHidden/>
          </w:rPr>
          <w:t>2</w:t>
        </w:r>
        <w:r w:rsidR="005B2A92">
          <w:rPr>
            <w:noProof/>
            <w:webHidden/>
          </w:rPr>
          <w:fldChar w:fldCharType="end"/>
        </w:r>
      </w:hyperlink>
    </w:p>
    <w:p w14:paraId="5F9D0DF2" w14:textId="467E451F" w:rsidR="005B2A92" w:rsidRDefault="00B52259">
      <w:pPr>
        <w:pStyle w:val="TOC2"/>
        <w:tabs>
          <w:tab w:val="right" w:leader="dot" w:pos="9350"/>
        </w:tabs>
        <w:rPr>
          <w:rFonts w:eastAsiaTheme="minorEastAsia" w:cstheme="minorBidi"/>
          <w:smallCaps w:val="0"/>
          <w:noProof/>
          <w:color w:val="auto"/>
          <w:sz w:val="22"/>
          <w:szCs w:val="22"/>
        </w:rPr>
      </w:pPr>
      <w:hyperlink w:anchor="_Toc39674342" w:history="1">
        <w:r w:rsidR="005B2A92" w:rsidRPr="00FE0A46">
          <w:rPr>
            <w:rStyle w:val="Hyperlink"/>
            <w:noProof/>
          </w:rPr>
          <w:t>EP Batch Facility Architecture Illustrated</w:t>
        </w:r>
        <w:r w:rsidR="005B2A92">
          <w:rPr>
            <w:noProof/>
            <w:webHidden/>
          </w:rPr>
          <w:tab/>
        </w:r>
        <w:r w:rsidR="005B2A92">
          <w:rPr>
            <w:noProof/>
            <w:webHidden/>
          </w:rPr>
          <w:fldChar w:fldCharType="begin"/>
        </w:r>
        <w:r w:rsidR="005B2A92">
          <w:rPr>
            <w:noProof/>
            <w:webHidden/>
          </w:rPr>
          <w:instrText xml:space="preserve"> PAGEREF _Toc39674342 \h </w:instrText>
        </w:r>
        <w:r w:rsidR="005B2A92">
          <w:rPr>
            <w:noProof/>
            <w:webHidden/>
          </w:rPr>
        </w:r>
        <w:r w:rsidR="005B2A92">
          <w:rPr>
            <w:noProof/>
            <w:webHidden/>
          </w:rPr>
          <w:fldChar w:fldCharType="separate"/>
        </w:r>
        <w:r w:rsidR="00C5575B">
          <w:rPr>
            <w:noProof/>
            <w:webHidden/>
          </w:rPr>
          <w:t>2</w:t>
        </w:r>
        <w:r w:rsidR="005B2A92">
          <w:rPr>
            <w:noProof/>
            <w:webHidden/>
          </w:rPr>
          <w:fldChar w:fldCharType="end"/>
        </w:r>
      </w:hyperlink>
    </w:p>
    <w:p w14:paraId="272CEC8F" w14:textId="15D6CD12" w:rsidR="005B2A92" w:rsidRDefault="00B52259">
      <w:pPr>
        <w:pStyle w:val="TOC2"/>
        <w:tabs>
          <w:tab w:val="right" w:leader="dot" w:pos="9350"/>
        </w:tabs>
        <w:rPr>
          <w:rFonts w:eastAsiaTheme="minorEastAsia" w:cstheme="minorBidi"/>
          <w:smallCaps w:val="0"/>
          <w:noProof/>
          <w:color w:val="auto"/>
          <w:sz w:val="22"/>
          <w:szCs w:val="22"/>
        </w:rPr>
      </w:pPr>
      <w:hyperlink w:anchor="_Toc39674343" w:history="1">
        <w:r w:rsidR="005B2A92" w:rsidRPr="00FE0A46">
          <w:rPr>
            <w:rStyle w:val="Hyperlink"/>
            <w:noProof/>
          </w:rPr>
          <w:t>What is the Adhoc Batch Facility?</w:t>
        </w:r>
        <w:r w:rsidR="005B2A92">
          <w:rPr>
            <w:noProof/>
            <w:webHidden/>
          </w:rPr>
          <w:tab/>
        </w:r>
        <w:r w:rsidR="005B2A92">
          <w:rPr>
            <w:noProof/>
            <w:webHidden/>
          </w:rPr>
          <w:fldChar w:fldCharType="begin"/>
        </w:r>
        <w:r w:rsidR="005B2A92">
          <w:rPr>
            <w:noProof/>
            <w:webHidden/>
          </w:rPr>
          <w:instrText xml:space="preserve"> PAGEREF _Toc39674343 \h </w:instrText>
        </w:r>
        <w:r w:rsidR="005B2A92">
          <w:rPr>
            <w:noProof/>
            <w:webHidden/>
          </w:rPr>
        </w:r>
        <w:r w:rsidR="005B2A92">
          <w:rPr>
            <w:noProof/>
            <w:webHidden/>
          </w:rPr>
          <w:fldChar w:fldCharType="separate"/>
        </w:r>
        <w:r w:rsidR="00C5575B">
          <w:rPr>
            <w:noProof/>
            <w:webHidden/>
          </w:rPr>
          <w:t>3</w:t>
        </w:r>
        <w:r w:rsidR="005B2A92">
          <w:rPr>
            <w:noProof/>
            <w:webHidden/>
          </w:rPr>
          <w:fldChar w:fldCharType="end"/>
        </w:r>
      </w:hyperlink>
    </w:p>
    <w:p w14:paraId="017BF628" w14:textId="6661F2C7" w:rsidR="005B2A92" w:rsidRDefault="00B52259">
      <w:pPr>
        <w:pStyle w:val="TOC2"/>
        <w:tabs>
          <w:tab w:val="right" w:leader="dot" w:pos="9350"/>
        </w:tabs>
        <w:rPr>
          <w:rFonts w:eastAsiaTheme="minorEastAsia" w:cstheme="minorBidi"/>
          <w:smallCaps w:val="0"/>
          <w:noProof/>
          <w:color w:val="auto"/>
          <w:sz w:val="22"/>
          <w:szCs w:val="22"/>
        </w:rPr>
      </w:pPr>
      <w:hyperlink w:anchor="_Toc39674344" w:history="1">
        <w:r w:rsidR="005B2A92" w:rsidRPr="00FE0A46">
          <w:rPr>
            <w:rStyle w:val="Hyperlink"/>
            <w:noProof/>
          </w:rPr>
          <w:t>Adhoc Batch Facility Architecture Illustrated</w:t>
        </w:r>
        <w:r w:rsidR="005B2A92">
          <w:rPr>
            <w:noProof/>
            <w:webHidden/>
          </w:rPr>
          <w:tab/>
        </w:r>
        <w:r w:rsidR="005B2A92">
          <w:rPr>
            <w:noProof/>
            <w:webHidden/>
          </w:rPr>
          <w:fldChar w:fldCharType="begin"/>
        </w:r>
        <w:r w:rsidR="005B2A92">
          <w:rPr>
            <w:noProof/>
            <w:webHidden/>
          </w:rPr>
          <w:instrText xml:space="preserve"> PAGEREF _Toc39674344 \h </w:instrText>
        </w:r>
        <w:r w:rsidR="005B2A92">
          <w:rPr>
            <w:noProof/>
            <w:webHidden/>
          </w:rPr>
        </w:r>
        <w:r w:rsidR="005B2A92">
          <w:rPr>
            <w:noProof/>
            <w:webHidden/>
          </w:rPr>
          <w:fldChar w:fldCharType="separate"/>
        </w:r>
        <w:r w:rsidR="00C5575B">
          <w:rPr>
            <w:noProof/>
            <w:webHidden/>
          </w:rPr>
          <w:t>3</w:t>
        </w:r>
        <w:r w:rsidR="005B2A92">
          <w:rPr>
            <w:noProof/>
            <w:webHidden/>
          </w:rPr>
          <w:fldChar w:fldCharType="end"/>
        </w:r>
      </w:hyperlink>
    </w:p>
    <w:p w14:paraId="0B9F0598" w14:textId="149C2F1F" w:rsidR="005B2A92" w:rsidRDefault="00B52259">
      <w:pPr>
        <w:pStyle w:val="TOC1"/>
        <w:tabs>
          <w:tab w:val="left" w:pos="2776"/>
          <w:tab w:val="right" w:leader="dot" w:pos="9350"/>
        </w:tabs>
        <w:rPr>
          <w:rFonts w:eastAsiaTheme="minorEastAsia" w:cstheme="minorBidi"/>
          <w:b w:val="0"/>
          <w:bCs w:val="0"/>
          <w:caps w:val="0"/>
          <w:noProof/>
          <w:color w:val="auto"/>
          <w:sz w:val="22"/>
          <w:szCs w:val="22"/>
        </w:rPr>
      </w:pPr>
      <w:hyperlink w:anchor="_Toc39674345" w:history="1">
        <w:r w:rsidR="005B2A92" w:rsidRPr="00FE0A46">
          <w:rPr>
            <w:rStyle w:val="Hyperlink"/>
            <w:noProof/>
          </w:rPr>
          <w:t xml:space="preserve">The EP Batch Environment </w:t>
        </w:r>
        <w:r w:rsidR="005B2A92">
          <w:rPr>
            <w:rFonts w:eastAsiaTheme="minorEastAsia" w:cstheme="minorBidi"/>
            <w:b w:val="0"/>
            <w:bCs w:val="0"/>
            <w:caps w:val="0"/>
            <w:noProof/>
            <w:color w:val="auto"/>
            <w:sz w:val="22"/>
            <w:szCs w:val="22"/>
          </w:rPr>
          <w:tab/>
        </w:r>
        <w:r w:rsidR="005B2A92" w:rsidRPr="00FE0A46">
          <w:rPr>
            <w:rStyle w:val="Hyperlink"/>
            <w:noProof/>
          </w:rPr>
          <w:t>Section 2</w:t>
        </w:r>
        <w:r w:rsidR="005B2A92">
          <w:rPr>
            <w:noProof/>
            <w:webHidden/>
          </w:rPr>
          <w:tab/>
        </w:r>
        <w:r w:rsidR="005B2A92">
          <w:rPr>
            <w:noProof/>
            <w:webHidden/>
          </w:rPr>
          <w:fldChar w:fldCharType="begin"/>
        </w:r>
        <w:r w:rsidR="005B2A92">
          <w:rPr>
            <w:noProof/>
            <w:webHidden/>
          </w:rPr>
          <w:instrText xml:space="preserve"> PAGEREF _Toc39674345 \h </w:instrText>
        </w:r>
        <w:r w:rsidR="005B2A92">
          <w:rPr>
            <w:noProof/>
            <w:webHidden/>
          </w:rPr>
        </w:r>
        <w:r w:rsidR="005B2A92">
          <w:rPr>
            <w:noProof/>
            <w:webHidden/>
          </w:rPr>
          <w:fldChar w:fldCharType="separate"/>
        </w:r>
        <w:r w:rsidR="00C5575B">
          <w:rPr>
            <w:noProof/>
            <w:webHidden/>
          </w:rPr>
          <w:t>4</w:t>
        </w:r>
        <w:r w:rsidR="005B2A92">
          <w:rPr>
            <w:noProof/>
            <w:webHidden/>
          </w:rPr>
          <w:fldChar w:fldCharType="end"/>
        </w:r>
      </w:hyperlink>
    </w:p>
    <w:p w14:paraId="6EA66060" w14:textId="1601937C" w:rsidR="005B2A92" w:rsidRDefault="00B52259">
      <w:pPr>
        <w:pStyle w:val="TOC2"/>
        <w:tabs>
          <w:tab w:val="right" w:leader="dot" w:pos="9350"/>
        </w:tabs>
        <w:rPr>
          <w:rFonts w:eastAsiaTheme="minorEastAsia" w:cstheme="minorBidi"/>
          <w:smallCaps w:val="0"/>
          <w:noProof/>
          <w:color w:val="auto"/>
          <w:sz w:val="22"/>
          <w:szCs w:val="22"/>
        </w:rPr>
      </w:pPr>
      <w:hyperlink w:anchor="_Toc39674346" w:history="1">
        <w:r w:rsidR="005B2A92" w:rsidRPr="00FE0A46">
          <w:rPr>
            <w:rStyle w:val="Hyperlink"/>
            <w:noProof/>
          </w:rPr>
          <w:t>Batch Command Console Applications</w:t>
        </w:r>
        <w:r w:rsidR="005B2A92">
          <w:rPr>
            <w:noProof/>
            <w:webHidden/>
          </w:rPr>
          <w:tab/>
        </w:r>
        <w:r w:rsidR="005B2A92">
          <w:rPr>
            <w:noProof/>
            <w:webHidden/>
          </w:rPr>
          <w:fldChar w:fldCharType="begin"/>
        </w:r>
        <w:r w:rsidR="005B2A92">
          <w:rPr>
            <w:noProof/>
            <w:webHidden/>
          </w:rPr>
          <w:instrText xml:space="preserve"> PAGEREF _Toc39674346 \h </w:instrText>
        </w:r>
        <w:r w:rsidR="005B2A92">
          <w:rPr>
            <w:noProof/>
            <w:webHidden/>
          </w:rPr>
        </w:r>
        <w:r w:rsidR="005B2A92">
          <w:rPr>
            <w:noProof/>
            <w:webHidden/>
          </w:rPr>
          <w:fldChar w:fldCharType="separate"/>
        </w:r>
        <w:r w:rsidR="00C5575B">
          <w:rPr>
            <w:noProof/>
            <w:webHidden/>
          </w:rPr>
          <w:t>4</w:t>
        </w:r>
        <w:r w:rsidR="005B2A92">
          <w:rPr>
            <w:noProof/>
            <w:webHidden/>
          </w:rPr>
          <w:fldChar w:fldCharType="end"/>
        </w:r>
      </w:hyperlink>
    </w:p>
    <w:p w14:paraId="7FCC2524" w14:textId="3955E951" w:rsidR="005B2A92" w:rsidRDefault="00B52259">
      <w:pPr>
        <w:pStyle w:val="TOC2"/>
        <w:tabs>
          <w:tab w:val="right" w:leader="dot" w:pos="9350"/>
        </w:tabs>
        <w:rPr>
          <w:rFonts w:eastAsiaTheme="minorEastAsia" w:cstheme="minorBidi"/>
          <w:smallCaps w:val="0"/>
          <w:noProof/>
          <w:color w:val="auto"/>
          <w:sz w:val="22"/>
          <w:szCs w:val="22"/>
        </w:rPr>
      </w:pPr>
      <w:hyperlink w:anchor="_Toc39674347" w:history="1">
        <w:r w:rsidR="005B2A92" w:rsidRPr="00FE0A46">
          <w:rPr>
            <w:rStyle w:val="Hyperlink"/>
            <w:noProof/>
          </w:rPr>
          <w:t>EKBF Server Commands</w:t>
        </w:r>
        <w:r w:rsidR="005B2A92">
          <w:rPr>
            <w:noProof/>
            <w:webHidden/>
          </w:rPr>
          <w:tab/>
        </w:r>
        <w:r w:rsidR="005B2A92">
          <w:rPr>
            <w:noProof/>
            <w:webHidden/>
          </w:rPr>
          <w:fldChar w:fldCharType="begin"/>
        </w:r>
        <w:r w:rsidR="005B2A92">
          <w:rPr>
            <w:noProof/>
            <w:webHidden/>
          </w:rPr>
          <w:instrText xml:space="preserve"> PAGEREF _Toc39674347 \h </w:instrText>
        </w:r>
        <w:r w:rsidR="005B2A92">
          <w:rPr>
            <w:noProof/>
            <w:webHidden/>
          </w:rPr>
        </w:r>
        <w:r w:rsidR="005B2A92">
          <w:rPr>
            <w:noProof/>
            <w:webHidden/>
          </w:rPr>
          <w:fldChar w:fldCharType="separate"/>
        </w:r>
        <w:r w:rsidR="00C5575B">
          <w:rPr>
            <w:noProof/>
            <w:webHidden/>
          </w:rPr>
          <w:t>4</w:t>
        </w:r>
        <w:r w:rsidR="005B2A92">
          <w:rPr>
            <w:noProof/>
            <w:webHidden/>
          </w:rPr>
          <w:fldChar w:fldCharType="end"/>
        </w:r>
      </w:hyperlink>
    </w:p>
    <w:p w14:paraId="55B9CBA4" w14:textId="6F49325C" w:rsidR="005B2A92" w:rsidRDefault="00B52259">
      <w:pPr>
        <w:pStyle w:val="TOC2"/>
        <w:tabs>
          <w:tab w:val="right" w:leader="dot" w:pos="9350"/>
        </w:tabs>
        <w:rPr>
          <w:rFonts w:eastAsiaTheme="minorEastAsia" w:cstheme="minorBidi"/>
          <w:smallCaps w:val="0"/>
          <w:noProof/>
          <w:color w:val="auto"/>
          <w:sz w:val="22"/>
          <w:szCs w:val="22"/>
        </w:rPr>
      </w:pPr>
      <w:hyperlink w:anchor="_Toc39674348" w:history="1">
        <w:r w:rsidR="005B2A92" w:rsidRPr="00FE0A46">
          <w:rPr>
            <w:rStyle w:val="Hyperlink"/>
            <w:noProof/>
          </w:rPr>
          <w:t>Batch Scripts</w:t>
        </w:r>
        <w:r w:rsidR="005B2A92">
          <w:rPr>
            <w:noProof/>
            <w:webHidden/>
          </w:rPr>
          <w:tab/>
        </w:r>
        <w:r w:rsidR="005B2A92">
          <w:rPr>
            <w:noProof/>
            <w:webHidden/>
          </w:rPr>
          <w:fldChar w:fldCharType="begin"/>
        </w:r>
        <w:r w:rsidR="005B2A92">
          <w:rPr>
            <w:noProof/>
            <w:webHidden/>
          </w:rPr>
          <w:instrText xml:space="preserve"> PAGEREF _Toc39674348 \h </w:instrText>
        </w:r>
        <w:r w:rsidR="005B2A92">
          <w:rPr>
            <w:noProof/>
            <w:webHidden/>
          </w:rPr>
        </w:r>
        <w:r w:rsidR="005B2A92">
          <w:rPr>
            <w:noProof/>
            <w:webHidden/>
          </w:rPr>
          <w:fldChar w:fldCharType="separate"/>
        </w:r>
        <w:r w:rsidR="00C5575B">
          <w:rPr>
            <w:noProof/>
            <w:webHidden/>
          </w:rPr>
          <w:t>4</w:t>
        </w:r>
        <w:r w:rsidR="005B2A92">
          <w:rPr>
            <w:noProof/>
            <w:webHidden/>
          </w:rPr>
          <w:fldChar w:fldCharType="end"/>
        </w:r>
      </w:hyperlink>
    </w:p>
    <w:p w14:paraId="53C62C44" w14:textId="21C84489" w:rsidR="005B2A92" w:rsidRDefault="00B52259">
      <w:pPr>
        <w:pStyle w:val="TOC2"/>
        <w:tabs>
          <w:tab w:val="right" w:leader="dot" w:pos="9350"/>
        </w:tabs>
        <w:rPr>
          <w:rFonts w:eastAsiaTheme="minorEastAsia" w:cstheme="minorBidi"/>
          <w:smallCaps w:val="0"/>
          <w:noProof/>
          <w:color w:val="auto"/>
          <w:sz w:val="22"/>
          <w:szCs w:val="22"/>
        </w:rPr>
      </w:pPr>
      <w:hyperlink w:anchor="_Toc39674349" w:history="1">
        <w:r w:rsidR="005B2A92" w:rsidRPr="00FE0A46">
          <w:rPr>
            <w:rStyle w:val="Hyperlink"/>
            <w:noProof/>
          </w:rPr>
          <w:t>EP Batch Service</w:t>
        </w:r>
        <w:r w:rsidR="005B2A92">
          <w:rPr>
            <w:noProof/>
            <w:webHidden/>
          </w:rPr>
          <w:tab/>
        </w:r>
        <w:r w:rsidR="005B2A92">
          <w:rPr>
            <w:noProof/>
            <w:webHidden/>
          </w:rPr>
          <w:fldChar w:fldCharType="begin"/>
        </w:r>
        <w:r w:rsidR="005B2A92">
          <w:rPr>
            <w:noProof/>
            <w:webHidden/>
          </w:rPr>
          <w:instrText xml:space="preserve"> PAGEREF _Toc39674349 \h </w:instrText>
        </w:r>
        <w:r w:rsidR="005B2A92">
          <w:rPr>
            <w:noProof/>
            <w:webHidden/>
          </w:rPr>
        </w:r>
        <w:r w:rsidR="005B2A92">
          <w:rPr>
            <w:noProof/>
            <w:webHidden/>
          </w:rPr>
          <w:fldChar w:fldCharType="separate"/>
        </w:r>
        <w:r w:rsidR="00C5575B">
          <w:rPr>
            <w:noProof/>
            <w:webHidden/>
          </w:rPr>
          <w:t>5</w:t>
        </w:r>
        <w:r w:rsidR="005B2A92">
          <w:rPr>
            <w:noProof/>
            <w:webHidden/>
          </w:rPr>
          <w:fldChar w:fldCharType="end"/>
        </w:r>
      </w:hyperlink>
    </w:p>
    <w:p w14:paraId="749D16CC" w14:textId="03C619C2" w:rsidR="005B2A92" w:rsidRDefault="00B52259">
      <w:pPr>
        <w:pStyle w:val="TOC2"/>
        <w:tabs>
          <w:tab w:val="right" w:leader="dot" w:pos="9350"/>
        </w:tabs>
        <w:rPr>
          <w:rFonts w:eastAsiaTheme="minorEastAsia" w:cstheme="minorBidi"/>
          <w:smallCaps w:val="0"/>
          <w:noProof/>
          <w:color w:val="auto"/>
          <w:sz w:val="22"/>
          <w:szCs w:val="22"/>
        </w:rPr>
      </w:pPr>
      <w:hyperlink w:anchor="_Toc39674350" w:history="1">
        <w:r w:rsidR="005B2A92" w:rsidRPr="00FE0A46">
          <w:rPr>
            <w:rStyle w:val="Hyperlink"/>
            <w:noProof/>
          </w:rPr>
          <w:t>EP Batch Client</w:t>
        </w:r>
        <w:r w:rsidR="005B2A92">
          <w:rPr>
            <w:noProof/>
            <w:webHidden/>
          </w:rPr>
          <w:tab/>
        </w:r>
        <w:r w:rsidR="005B2A92">
          <w:rPr>
            <w:noProof/>
            <w:webHidden/>
          </w:rPr>
          <w:fldChar w:fldCharType="begin"/>
        </w:r>
        <w:r w:rsidR="005B2A92">
          <w:rPr>
            <w:noProof/>
            <w:webHidden/>
          </w:rPr>
          <w:instrText xml:space="preserve"> PAGEREF _Toc39674350 \h </w:instrText>
        </w:r>
        <w:r w:rsidR="005B2A92">
          <w:rPr>
            <w:noProof/>
            <w:webHidden/>
          </w:rPr>
        </w:r>
        <w:r w:rsidR="005B2A92">
          <w:rPr>
            <w:noProof/>
            <w:webHidden/>
          </w:rPr>
          <w:fldChar w:fldCharType="separate"/>
        </w:r>
        <w:r w:rsidR="00C5575B">
          <w:rPr>
            <w:noProof/>
            <w:webHidden/>
          </w:rPr>
          <w:t>5</w:t>
        </w:r>
        <w:r w:rsidR="005B2A92">
          <w:rPr>
            <w:noProof/>
            <w:webHidden/>
          </w:rPr>
          <w:fldChar w:fldCharType="end"/>
        </w:r>
      </w:hyperlink>
    </w:p>
    <w:p w14:paraId="4980981B" w14:textId="09FC7B6E" w:rsidR="005B2A92" w:rsidRDefault="00B52259">
      <w:pPr>
        <w:pStyle w:val="TOC2"/>
        <w:tabs>
          <w:tab w:val="right" w:leader="dot" w:pos="9350"/>
        </w:tabs>
        <w:rPr>
          <w:rFonts w:eastAsiaTheme="minorEastAsia" w:cstheme="minorBidi"/>
          <w:smallCaps w:val="0"/>
          <w:noProof/>
          <w:color w:val="auto"/>
          <w:sz w:val="22"/>
          <w:szCs w:val="22"/>
        </w:rPr>
      </w:pPr>
      <w:hyperlink w:anchor="_Toc39674351" w:history="1">
        <w:r w:rsidR="005B2A92" w:rsidRPr="00FE0A46">
          <w:rPr>
            <w:rStyle w:val="Hyperlink"/>
            <w:noProof/>
          </w:rPr>
          <w:t>IBM DataStage</w:t>
        </w:r>
        <w:r w:rsidR="005B2A92">
          <w:rPr>
            <w:noProof/>
            <w:webHidden/>
          </w:rPr>
          <w:tab/>
        </w:r>
        <w:r w:rsidR="005B2A92">
          <w:rPr>
            <w:noProof/>
            <w:webHidden/>
          </w:rPr>
          <w:fldChar w:fldCharType="begin"/>
        </w:r>
        <w:r w:rsidR="005B2A92">
          <w:rPr>
            <w:noProof/>
            <w:webHidden/>
          </w:rPr>
          <w:instrText xml:space="preserve"> PAGEREF _Toc39674351 \h </w:instrText>
        </w:r>
        <w:r w:rsidR="005B2A92">
          <w:rPr>
            <w:noProof/>
            <w:webHidden/>
          </w:rPr>
        </w:r>
        <w:r w:rsidR="005B2A92">
          <w:rPr>
            <w:noProof/>
            <w:webHidden/>
          </w:rPr>
          <w:fldChar w:fldCharType="separate"/>
        </w:r>
        <w:r w:rsidR="00C5575B">
          <w:rPr>
            <w:noProof/>
            <w:webHidden/>
          </w:rPr>
          <w:t>5</w:t>
        </w:r>
        <w:r w:rsidR="005B2A92">
          <w:rPr>
            <w:noProof/>
            <w:webHidden/>
          </w:rPr>
          <w:fldChar w:fldCharType="end"/>
        </w:r>
      </w:hyperlink>
    </w:p>
    <w:p w14:paraId="6558115C" w14:textId="4C24E737" w:rsidR="005B2A92" w:rsidRDefault="00B52259">
      <w:pPr>
        <w:pStyle w:val="TOC2"/>
        <w:tabs>
          <w:tab w:val="right" w:leader="dot" w:pos="9350"/>
        </w:tabs>
        <w:rPr>
          <w:rFonts w:eastAsiaTheme="minorEastAsia" w:cstheme="minorBidi"/>
          <w:smallCaps w:val="0"/>
          <w:noProof/>
          <w:color w:val="auto"/>
          <w:sz w:val="22"/>
          <w:szCs w:val="22"/>
        </w:rPr>
      </w:pPr>
      <w:hyperlink w:anchor="_Toc39674352" w:history="1">
        <w:r w:rsidR="005B2A92" w:rsidRPr="00FE0A46">
          <w:rPr>
            <w:rStyle w:val="Hyperlink"/>
            <w:noProof/>
          </w:rPr>
          <w:t>Mulesoft</w:t>
        </w:r>
        <w:r w:rsidR="005B2A92">
          <w:rPr>
            <w:noProof/>
            <w:webHidden/>
          </w:rPr>
          <w:tab/>
        </w:r>
        <w:r w:rsidR="005B2A92">
          <w:rPr>
            <w:noProof/>
            <w:webHidden/>
          </w:rPr>
          <w:fldChar w:fldCharType="begin"/>
        </w:r>
        <w:r w:rsidR="005B2A92">
          <w:rPr>
            <w:noProof/>
            <w:webHidden/>
          </w:rPr>
          <w:instrText xml:space="preserve"> PAGEREF _Toc39674352 \h </w:instrText>
        </w:r>
        <w:r w:rsidR="005B2A92">
          <w:rPr>
            <w:noProof/>
            <w:webHidden/>
          </w:rPr>
        </w:r>
        <w:r w:rsidR="005B2A92">
          <w:rPr>
            <w:noProof/>
            <w:webHidden/>
          </w:rPr>
          <w:fldChar w:fldCharType="separate"/>
        </w:r>
        <w:r w:rsidR="00C5575B">
          <w:rPr>
            <w:noProof/>
            <w:webHidden/>
          </w:rPr>
          <w:t>5</w:t>
        </w:r>
        <w:r w:rsidR="005B2A92">
          <w:rPr>
            <w:noProof/>
            <w:webHidden/>
          </w:rPr>
          <w:fldChar w:fldCharType="end"/>
        </w:r>
      </w:hyperlink>
    </w:p>
    <w:p w14:paraId="7E9ED02F" w14:textId="71EF790A" w:rsidR="005B2A92" w:rsidRDefault="00B52259">
      <w:pPr>
        <w:pStyle w:val="TOC2"/>
        <w:tabs>
          <w:tab w:val="right" w:leader="dot" w:pos="9350"/>
        </w:tabs>
        <w:rPr>
          <w:rFonts w:eastAsiaTheme="minorEastAsia" w:cstheme="minorBidi"/>
          <w:smallCaps w:val="0"/>
          <w:noProof/>
          <w:color w:val="auto"/>
          <w:sz w:val="22"/>
          <w:szCs w:val="22"/>
        </w:rPr>
      </w:pPr>
      <w:hyperlink w:anchor="_Toc39674353" w:history="1">
        <w:r w:rsidR="005B2A92" w:rsidRPr="00FE0A46">
          <w:rPr>
            <w:rStyle w:val="Hyperlink"/>
            <w:noProof/>
          </w:rPr>
          <w:t>Batch Scheduler</w:t>
        </w:r>
        <w:r w:rsidR="005B2A92">
          <w:rPr>
            <w:noProof/>
            <w:webHidden/>
          </w:rPr>
          <w:tab/>
        </w:r>
        <w:r w:rsidR="005B2A92">
          <w:rPr>
            <w:noProof/>
            <w:webHidden/>
          </w:rPr>
          <w:fldChar w:fldCharType="begin"/>
        </w:r>
        <w:r w:rsidR="005B2A92">
          <w:rPr>
            <w:noProof/>
            <w:webHidden/>
          </w:rPr>
          <w:instrText xml:space="preserve"> PAGEREF _Toc39674353 \h </w:instrText>
        </w:r>
        <w:r w:rsidR="005B2A92">
          <w:rPr>
            <w:noProof/>
            <w:webHidden/>
          </w:rPr>
        </w:r>
        <w:r w:rsidR="005B2A92">
          <w:rPr>
            <w:noProof/>
            <w:webHidden/>
          </w:rPr>
          <w:fldChar w:fldCharType="separate"/>
        </w:r>
        <w:r w:rsidR="00C5575B">
          <w:rPr>
            <w:noProof/>
            <w:webHidden/>
          </w:rPr>
          <w:t>5</w:t>
        </w:r>
        <w:r w:rsidR="005B2A92">
          <w:rPr>
            <w:noProof/>
            <w:webHidden/>
          </w:rPr>
          <w:fldChar w:fldCharType="end"/>
        </w:r>
      </w:hyperlink>
    </w:p>
    <w:p w14:paraId="2DA58C24" w14:textId="1BC348CE" w:rsidR="005B2A92" w:rsidRDefault="00B52259">
      <w:pPr>
        <w:pStyle w:val="TOC1"/>
        <w:tabs>
          <w:tab w:val="left" w:pos="3887"/>
          <w:tab w:val="right" w:leader="dot" w:pos="9350"/>
        </w:tabs>
        <w:rPr>
          <w:rFonts w:eastAsiaTheme="minorEastAsia" w:cstheme="minorBidi"/>
          <w:b w:val="0"/>
          <w:bCs w:val="0"/>
          <w:caps w:val="0"/>
          <w:noProof/>
          <w:color w:val="auto"/>
          <w:sz w:val="22"/>
          <w:szCs w:val="22"/>
        </w:rPr>
      </w:pPr>
      <w:hyperlink w:anchor="_Toc39674354" w:history="1">
        <w:r w:rsidR="005B2A92" w:rsidRPr="00FE0A46">
          <w:rPr>
            <w:rStyle w:val="Hyperlink"/>
            <w:noProof/>
          </w:rPr>
          <w:t>Batch Command Console Applications</w:t>
        </w:r>
        <w:r w:rsidR="005B2A92">
          <w:rPr>
            <w:rFonts w:eastAsiaTheme="minorEastAsia" w:cstheme="minorBidi"/>
            <w:b w:val="0"/>
            <w:bCs w:val="0"/>
            <w:caps w:val="0"/>
            <w:noProof/>
            <w:color w:val="auto"/>
            <w:sz w:val="22"/>
            <w:szCs w:val="22"/>
          </w:rPr>
          <w:tab/>
        </w:r>
        <w:r w:rsidR="005B2A92" w:rsidRPr="00FE0A46">
          <w:rPr>
            <w:rStyle w:val="Hyperlink"/>
            <w:noProof/>
          </w:rPr>
          <w:t>Section 3</w:t>
        </w:r>
        <w:r w:rsidR="005B2A92">
          <w:rPr>
            <w:noProof/>
            <w:webHidden/>
          </w:rPr>
          <w:tab/>
        </w:r>
        <w:r w:rsidR="005B2A92">
          <w:rPr>
            <w:noProof/>
            <w:webHidden/>
          </w:rPr>
          <w:fldChar w:fldCharType="begin"/>
        </w:r>
        <w:r w:rsidR="005B2A92">
          <w:rPr>
            <w:noProof/>
            <w:webHidden/>
          </w:rPr>
          <w:instrText xml:space="preserve"> PAGEREF _Toc39674354 \h </w:instrText>
        </w:r>
        <w:r w:rsidR="005B2A92">
          <w:rPr>
            <w:noProof/>
            <w:webHidden/>
          </w:rPr>
        </w:r>
        <w:r w:rsidR="005B2A92">
          <w:rPr>
            <w:noProof/>
            <w:webHidden/>
          </w:rPr>
          <w:fldChar w:fldCharType="separate"/>
        </w:r>
        <w:r w:rsidR="00C5575B">
          <w:rPr>
            <w:noProof/>
            <w:webHidden/>
          </w:rPr>
          <w:t>6</w:t>
        </w:r>
        <w:r w:rsidR="005B2A92">
          <w:rPr>
            <w:noProof/>
            <w:webHidden/>
          </w:rPr>
          <w:fldChar w:fldCharType="end"/>
        </w:r>
      </w:hyperlink>
    </w:p>
    <w:p w14:paraId="42FE1EAA" w14:textId="21D80374" w:rsidR="005B2A92" w:rsidRDefault="00B52259">
      <w:pPr>
        <w:pStyle w:val="TOC2"/>
        <w:tabs>
          <w:tab w:val="right" w:leader="dot" w:pos="9350"/>
        </w:tabs>
        <w:rPr>
          <w:rFonts w:eastAsiaTheme="minorEastAsia" w:cstheme="minorBidi"/>
          <w:smallCaps w:val="0"/>
          <w:noProof/>
          <w:color w:val="auto"/>
          <w:sz w:val="22"/>
          <w:szCs w:val="22"/>
        </w:rPr>
      </w:pPr>
      <w:hyperlink w:anchor="_Toc39674355" w:history="1">
        <w:r w:rsidR="005B2A92" w:rsidRPr="00FE0A46">
          <w:rPr>
            <w:rStyle w:val="Hyperlink"/>
            <w:noProof/>
          </w:rPr>
          <w:t>Batch Initialize (obsolete)</w:t>
        </w:r>
        <w:r w:rsidR="005B2A92">
          <w:rPr>
            <w:noProof/>
            <w:webHidden/>
          </w:rPr>
          <w:tab/>
        </w:r>
        <w:r w:rsidR="005B2A92">
          <w:rPr>
            <w:noProof/>
            <w:webHidden/>
          </w:rPr>
          <w:fldChar w:fldCharType="begin"/>
        </w:r>
        <w:r w:rsidR="005B2A92">
          <w:rPr>
            <w:noProof/>
            <w:webHidden/>
          </w:rPr>
          <w:instrText xml:space="preserve"> PAGEREF _Toc39674355 \h </w:instrText>
        </w:r>
        <w:r w:rsidR="005B2A92">
          <w:rPr>
            <w:noProof/>
            <w:webHidden/>
          </w:rPr>
        </w:r>
        <w:r w:rsidR="005B2A92">
          <w:rPr>
            <w:noProof/>
            <w:webHidden/>
          </w:rPr>
          <w:fldChar w:fldCharType="separate"/>
        </w:r>
        <w:r w:rsidR="00C5575B">
          <w:rPr>
            <w:noProof/>
            <w:webHidden/>
          </w:rPr>
          <w:t>9</w:t>
        </w:r>
        <w:r w:rsidR="005B2A92">
          <w:rPr>
            <w:noProof/>
            <w:webHidden/>
          </w:rPr>
          <w:fldChar w:fldCharType="end"/>
        </w:r>
      </w:hyperlink>
    </w:p>
    <w:p w14:paraId="29EB3494" w14:textId="3768CAE8" w:rsidR="005B2A92" w:rsidRDefault="00B52259">
      <w:pPr>
        <w:pStyle w:val="TOC2"/>
        <w:tabs>
          <w:tab w:val="right" w:leader="dot" w:pos="9350"/>
        </w:tabs>
        <w:rPr>
          <w:rFonts w:eastAsiaTheme="minorEastAsia" w:cstheme="minorBidi"/>
          <w:smallCaps w:val="0"/>
          <w:noProof/>
          <w:color w:val="auto"/>
          <w:sz w:val="22"/>
          <w:szCs w:val="22"/>
        </w:rPr>
      </w:pPr>
      <w:hyperlink w:anchor="_Toc39674356" w:history="1">
        <w:r w:rsidR="005B2A92" w:rsidRPr="00FE0A46">
          <w:rPr>
            <w:rStyle w:val="Hyperlink"/>
            <w:noProof/>
          </w:rPr>
          <w:t>Batch Get Current Task (obsolete)</w:t>
        </w:r>
        <w:r w:rsidR="005B2A92">
          <w:rPr>
            <w:noProof/>
            <w:webHidden/>
          </w:rPr>
          <w:tab/>
        </w:r>
        <w:r w:rsidR="005B2A92">
          <w:rPr>
            <w:noProof/>
            <w:webHidden/>
          </w:rPr>
          <w:fldChar w:fldCharType="begin"/>
        </w:r>
        <w:r w:rsidR="005B2A92">
          <w:rPr>
            <w:noProof/>
            <w:webHidden/>
          </w:rPr>
          <w:instrText xml:space="preserve"> PAGEREF _Toc39674356 \h </w:instrText>
        </w:r>
        <w:r w:rsidR="005B2A92">
          <w:rPr>
            <w:noProof/>
            <w:webHidden/>
          </w:rPr>
        </w:r>
        <w:r w:rsidR="005B2A92">
          <w:rPr>
            <w:noProof/>
            <w:webHidden/>
          </w:rPr>
          <w:fldChar w:fldCharType="separate"/>
        </w:r>
        <w:r w:rsidR="00C5575B">
          <w:rPr>
            <w:noProof/>
            <w:webHidden/>
          </w:rPr>
          <w:t>10</w:t>
        </w:r>
        <w:r w:rsidR="005B2A92">
          <w:rPr>
            <w:noProof/>
            <w:webHidden/>
          </w:rPr>
          <w:fldChar w:fldCharType="end"/>
        </w:r>
      </w:hyperlink>
    </w:p>
    <w:p w14:paraId="3F4CDCEB" w14:textId="1EB693E8" w:rsidR="005B2A92" w:rsidRDefault="00B52259">
      <w:pPr>
        <w:pStyle w:val="TOC2"/>
        <w:tabs>
          <w:tab w:val="right" w:leader="dot" w:pos="9350"/>
        </w:tabs>
        <w:rPr>
          <w:rFonts w:eastAsiaTheme="minorEastAsia" w:cstheme="minorBidi"/>
          <w:smallCaps w:val="0"/>
          <w:noProof/>
          <w:color w:val="auto"/>
          <w:sz w:val="22"/>
          <w:szCs w:val="22"/>
        </w:rPr>
      </w:pPr>
      <w:hyperlink w:anchor="_Toc39674357" w:history="1">
        <w:r w:rsidR="005B2A92" w:rsidRPr="00FE0A46">
          <w:rPr>
            <w:rStyle w:val="Hyperlink"/>
            <w:noProof/>
          </w:rPr>
          <w:t>Batch Restart Status (obsolete)</w:t>
        </w:r>
        <w:r w:rsidR="005B2A92">
          <w:rPr>
            <w:noProof/>
            <w:webHidden/>
          </w:rPr>
          <w:tab/>
        </w:r>
        <w:r w:rsidR="005B2A92">
          <w:rPr>
            <w:noProof/>
            <w:webHidden/>
          </w:rPr>
          <w:fldChar w:fldCharType="begin"/>
        </w:r>
        <w:r w:rsidR="005B2A92">
          <w:rPr>
            <w:noProof/>
            <w:webHidden/>
          </w:rPr>
          <w:instrText xml:space="preserve"> PAGEREF _Toc39674357 \h </w:instrText>
        </w:r>
        <w:r w:rsidR="005B2A92">
          <w:rPr>
            <w:noProof/>
            <w:webHidden/>
          </w:rPr>
        </w:r>
        <w:r w:rsidR="005B2A92">
          <w:rPr>
            <w:noProof/>
            <w:webHidden/>
          </w:rPr>
          <w:fldChar w:fldCharType="separate"/>
        </w:r>
        <w:r w:rsidR="00C5575B">
          <w:rPr>
            <w:noProof/>
            <w:webHidden/>
          </w:rPr>
          <w:t>10</w:t>
        </w:r>
        <w:r w:rsidR="005B2A92">
          <w:rPr>
            <w:noProof/>
            <w:webHidden/>
          </w:rPr>
          <w:fldChar w:fldCharType="end"/>
        </w:r>
      </w:hyperlink>
    </w:p>
    <w:p w14:paraId="02C40455" w14:textId="1C3D46CA" w:rsidR="005B2A92" w:rsidRDefault="00B52259">
      <w:pPr>
        <w:pStyle w:val="TOC2"/>
        <w:tabs>
          <w:tab w:val="right" w:leader="dot" w:pos="9350"/>
        </w:tabs>
        <w:rPr>
          <w:rFonts w:eastAsiaTheme="minorEastAsia" w:cstheme="minorBidi"/>
          <w:smallCaps w:val="0"/>
          <w:noProof/>
          <w:color w:val="auto"/>
          <w:sz w:val="22"/>
          <w:szCs w:val="22"/>
        </w:rPr>
      </w:pPr>
      <w:hyperlink w:anchor="_Toc39674358" w:history="1">
        <w:r w:rsidR="005B2A92" w:rsidRPr="00FE0A46">
          <w:rPr>
            <w:rStyle w:val="Hyperlink"/>
            <w:noProof/>
          </w:rPr>
          <w:t>Batch Set Current Task (obsolete)</w:t>
        </w:r>
        <w:r w:rsidR="005B2A92">
          <w:rPr>
            <w:noProof/>
            <w:webHidden/>
          </w:rPr>
          <w:tab/>
        </w:r>
        <w:r w:rsidR="005B2A92">
          <w:rPr>
            <w:noProof/>
            <w:webHidden/>
          </w:rPr>
          <w:fldChar w:fldCharType="begin"/>
        </w:r>
        <w:r w:rsidR="005B2A92">
          <w:rPr>
            <w:noProof/>
            <w:webHidden/>
          </w:rPr>
          <w:instrText xml:space="preserve"> PAGEREF _Toc39674358 \h </w:instrText>
        </w:r>
        <w:r w:rsidR="005B2A92">
          <w:rPr>
            <w:noProof/>
            <w:webHidden/>
          </w:rPr>
        </w:r>
        <w:r w:rsidR="005B2A92">
          <w:rPr>
            <w:noProof/>
            <w:webHidden/>
          </w:rPr>
          <w:fldChar w:fldCharType="separate"/>
        </w:r>
        <w:r w:rsidR="00C5575B">
          <w:rPr>
            <w:noProof/>
            <w:webHidden/>
          </w:rPr>
          <w:t>11</w:t>
        </w:r>
        <w:r w:rsidR="005B2A92">
          <w:rPr>
            <w:noProof/>
            <w:webHidden/>
          </w:rPr>
          <w:fldChar w:fldCharType="end"/>
        </w:r>
      </w:hyperlink>
    </w:p>
    <w:p w14:paraId="34E6E601" w14:textId="7E834AA8" w:rsidR="005B2A92" w:rsidRDefault="00B52259">
      <w:pPr>
        <w:pStyle w:val="TOC2"/>
        <w:tabs>
          <w:tab w:val="right" w:leader="dot" w:pos="9350"/>
        </w:tabs>
        <w:rPr>
          <w:rFonts w:eastAsiaTheme="minorEastAsia" w:cstheme="minorBidi"/>
          <w:smallCaps w:val="0"/>
          <w:noProof/>
          <w:color w:val="auto"/>
          <w:sz w:val="22"/>
          <w:szCs w:val="22"/>
        </w:rPr>
      </w:pPr>
      <w:hyperlink w:anchor="_Toc39674359" w:history="1">
        <w:r w:rsidR="005B2A92" w:rsidRPr="00FE0A46">
          <w:rPr>
            <w:rStyle w:val="Hyperlink"/>
            <w:noProof/>
          </w:rPr>
          <w:t>Copy Fact Data</w:t>
        </w:r>
        <w:r w:rsidR="005B2A92">
          <w:rPr>
            <w:noProof/>
            <w:webHidden/>
          </w:rPr>
          <w:tab/>
        </w:r>
        <w:r w:rsidR="005B2A92">
          <w:rPr>
            <w:noProof/>
            <w:webHidden/>
          </w:rPr>
          <w:fldChar w:fldCharType="begin"/>
        </w:r>
        <w:r w:rsidR="005B2A92">
          <w:rPr>
            <w:noProof/>
            <w:webHidden/>
          </w:rPr>
          <w:instrText xml:space="preserve"> PAGEREF _Toc39674359 \h </w:instrText>
        </w:r>
        <w:r w:rsidR="005B2A92">
          <w:rPr>
            <w:noProof/>
            <w:webHidden/>
          </w:rPr>
        </w:r>
        <w:r w:rsidR="005B2A92">
          <w:rPr>
            <w:noProof/>
            <w:webHidden/>
          </w:rPr>
          <w:fldChar w:fldCharType="separate"/>
        </w:r>
        <w:r w:rsidR="00C5575B">
          <w:rPr>
            <w:noProof/>
            <w:webHidden/>
          </w:rPr>
          <w:t>11</w:t>
        </w:r>
        <w:r w:rsidR="005B2A92">
          <w:rPr>
            <w:noProof/>
            <w:webHidden/>
          </w:rPr>
          <w:fldChar w:fldCharType="end"/>
        </w:r>
      </w:hyperlink>
    </w:p>
    <w:p w14:paraId="191285E4" w14:textId="1CC931FE" w:rsidR="005B2A92" w:rsidRDefault="00B52259">
      <w:pPr>
        <w:pStyle w:val="TOC4"/>
        <w:tabs>
          <w:tab w:val="right" w:leader="dot" w:pos="9350"/>
        </w:tabs>
        <w:rPr>
          <w:rFonts w:eastAsiaTheme="minorEastAsia" w:cstheme="minorBidi"/>
          <w:noProof/>
          <w:color w:val="auto"/>
          <w:sz w:val="22"/>
          <w:szCs w:val="22"/>
        </w:rPr>
      </w:pPr>
      <w:hyperlink w:anchor="_Toc39674360" w:history="1">
        <w:r w:rsidR="005B2A92" w:rsidRPr="00FE0A46">
          <w:rPr>
            <w:rStyle w:val="Hyperlink"/>
            <w:noProof/>
          </w:rPr>
          <w:t>Sample FDE XML specification</w:t>
        </w:r>
        <w:r w:rsidR="005B2A92">
          <w:rPr>
            <w:noProof/>
            <w:webHidden/>
          </w:rPr>
          <w:tab/>
        </w:r>
        <w:r w:rsidR="005B2A92">
          <w:rPr>
            <w:noProof/>
            <w:webHidden/>
          </w:rPr>
          <w:fldChar w:fldCharType="begin"/>
        </w:r>
        <w:r w:rsidR="005B2A92">
          <w:rPr>
            <w:noProof/>
            <w:webHidden/>
          </w:rPr>
          <w:instrText xml:space="preserve"> PAGEREF _Toc39674360 \h </w:instrText>
        </w:r>
        <w:r w:rsidR="005B2A92">
          <w:rPr>
            <w:noProof/>
            <w:webHidden/>
          </w:rPr>
        </w:r>
        <w:r w:rsidR="005B2A92">
          <w:rPr>
            <w:noProof/>
            <w:webHidden/>
          </w:rPr>
          <w:fldChar w:fldCharType="separate"/>
        </w:r>
        <w:r w:rsidR="00C5575B">
          <w:rPr>
            <w:noProof/>
            <w:webHidden/>
          </w:rPr>
          <w:t>11</w:t>
        </w:r>
        <w:r w:rsidR="005B2A92">
          <w:rPr>
            <w:noProof/>
            <w:webHidden/>
          </w:rPr>
          <w:fldChar w:fldCharType="end"/>
        </w:r>
      </w:hyperlink>
    </w:p>
    <w:p w14:paraId="76A737EB" w14:textId="3A1AEB9E" w:rsidR="005B2A92" w:rsidRDefault="00B52259">
      <w:pPr>
        <w:pStyle w:val="TOC2"/>
        <w:tabs>
          <w:tab w:val="right" w:leader="dot" w:pos="9350"/>
        </w:tabs>
        <w:rPr>
          <w:rFonts w:eastAsiaTheme="minorEastAsia" w:cstheme="minorBidi"/>
          <w:smallCaps w:val="0"/>
          <w:noProof/>
          <w:color w:val="auto"/>
          <w:sz w:val="22"/>
          <w:szCs w:val="22"/>
        </w:rPr>
      </w:pPr>
      <w:hyperlink w:anchor="_Toc39674361" w:history="1">
        <w:r w:rsidR="005B2A92" w:rsidRPr="00FE0A46">
          <w:rPr>
            <w:rStyle w:val="Hyperlink"/>
            <w:noProof/>
          </w:rPr>
          <w:t>Create SFTP Control Files (Cloud)</w:t>
        </w:r>
        <w:r w:rsidR="005B2A92">
          <w:rPr>
            <w:noProof/>
            <w:webHidden/>
          </w:rPr>
          <w:tab/>
        </w:r>
        <w:r w:rsidR="005B2A92">
          <w:rPr>
            <w:noProof/>
            <w:webHidden/>
          </w:rPr>
          <w:fldChar w:fldCharType="begin"/>
        </w:r>
        <w:r w:rsidR="005B2A92">
          <w:rPr>
            <w:noProof/>
            <w:webHidden/>
          </w:rPr>
          <w:instrText xml:space="preserve"> PAGEREF _Toc39674361 \h </w:instrText>
        </w:r>
        <w:r w:rsidR="005B2A92">
          <w:rPr>
            <w:noProof/>
            <w:webHidden/>
          </w:rPr>
        </w:r>
        <w:r w:rsidR="005B2A92">
          <w:rPr>
            <w:noProof/>
            <w:webHidden/>
          </w:rPr>
          <w:fldChar w:fldCharType="separate"/>
        </w:r>
        <w:r w:rsidR="00C5575B">
          <w:rPr>
            <w:noProof/>
            <w:webHidden/>
          </w:rPr>
          <w:t>13</w:t>
        </w:r>
        <w:r w:rsidR="005B2A92">
          <w:rPr>
            <w:noProof/>
            <w:webHidden/>
          </w:rPr>
          <w:fldChar w:fldCharType="end"/>
        </w:r>
      </w:hyperlink>
    </w:p>
    <w:p w14:paraId="08192624" w14:textId="366B4AD1" w:rsidR="005B2A92" w:rsidRDefault="00B52259">
      <w:pPr>
        <w:pStyle w:val="TOC4"/>
        <w:tabs>
          <w:tab w:val="right" w:leader="dot" w:pos="9350"/>
        </w:tabs>
        <w:rPr>
          <w:rFonts w:eastAsiaTheme="minorEastAsia" w:cstheme="minorBidi"/>
          <w:noProof/>
          <w:color w:val="auto"/>
          <w:sz w:val="22"/>
          <w:szCs w:val="22"/>
        </w:rPr>
      </w:pPr>
      <w:hyperlink w:anchor="_Toc39674362" w:history="1">
        <w:r w:rsidR="005B2A92" w:rsidRPr="00FE0A46">
          <w:rPr>
            <w:rStyle w:val="Hyperlink"/>
            <w:noProof/>
          </w:rPr>
          <w:t>Sample SFTPControlTemplate.ctl file</w:t>
        </w:r>
        <w:r w:rsidR="005B2A92">
          <w:rPr>
            <w:noProof/>
            <w:webHidden/>
          </w:rPr>
          <w:tab/>
        </w:r>
        <w:r w:rsidR="005B2A92">
          <w:rPr>
            <w:noProof/>
            <w:webHidden/>
          </w:rPr>
          <w:fldChar w:fldCharType="begin"/>
        </w:r>
        <w:r w:rsidR="005B2A92">
          <w:rPr>
            <w:noProof/>
            <w:webHidden/>
          </w:rPr>
          <w:instrText xml:space="preserve"> PAGEREF _Toc39674362 \h </w:instrText>
        </w:r>
        <w:r w:rsidR="005B2A92">
          <w:rPr>
            <w:noProof/>
            <w:webHidden/>
          </w:rPr>
        </w:r>
        <w:r w:rsidR="005B2A92">
          <w:rPr>
            <w:noProof/>
            <w:webHidden/>
          </w:rPr>
          <w:fldChar w:fldCharType="separate"/>
        </w:r>
        <w:r w:rsidR="00C5575B">
          <w:rPr>
            <w:noProof/>
            <w:webHidden/>
          </w:rPr>
          <w:t>13</w:t>
        </w:r>
        <w:r w:rsidR="005B2A92">
          <w:rPr>
            <w:noProof/>
            <w:webHidden/>
          </w:rPr>
          <w:fldChar w:fldCharType="end"/>
        </w:r>
      </w:hyperlink>
    </w:p>
    <w:p w14:paraId="47D8D89E" w14:textId="2D4077D8" w:rsidR="005B2A92" w:rsidRDefault="00B52259">
      <w:pPr>
        <w:pStyle w:val="TOC2"/>
        <w:tabs>
          <w:tab w:val="right" w:leader="dot" w:pos="9350"/>
        </w:tabs>
        <w:rPr>
          <w:rFonts w:eastAsiaTheme="minorEastAsia" w:cstheme="minorBidi"/>
          <w:smallCaps w:val="0"/>
          <w:noProof/>
          <w:color w:val="auto"/>
          <w:sz w:val="22"/>
          <w:szCs w:val="22"/>
        </w:rPr>
      </w:pPr>
      <w:hyperlink w:anchor="_Toc39674363" w:history="1">
        <w:r w:rsidR="005B2A92" w:rsidRPr="00FE0A46">
          <w:rPr>
            <w:rStyle w:val="Hyperlink"/>
            <w:noProof/>
          </w:rPr>
          <w:t>Current EKB Time</w:t>
        </w:r>
        <w:r w:rsidR="005B2A92">
          <w:rPr>
            <w:noProof/>
            <w:webHidden/>
          </w:rPr>
          <w:tab/>
        </w:r>
        <w:r w:rsidR="005B2A92">
          <w:rPr>
            <w:noProof/>
            <w:webHidden/>
          </w:rPr>
          <w:fldChar w:fldCharType="begin"/>
        </w:r>
        <w:r w:rsidR="005B2A92">
          <w:rPr>
            <w:noProof/>
            <w:webHidden/>
          </w:rPr>
          <w:instrText xml:space="preserve"> PAGEREF _Toc39674363 \h </w:instrText>
        </w:r>
        <w:r w:rsidR="005B2A92">
          <w:rPr>
            <w:noProof/>
            <w:webHidden/>
          </w:rPr>
        </w:r>
        <w:r w:rsidR="005B2A92">
          <w:rPr>
            <w:noProof/>
            <w:webHidden/>
          </w:rPr>
          <w:fldChar w:fldCharType="separate"/>
        </w:r>
        <w:r w:rsidR="00C5575B">
          <w:rPr>
            <w:noProof/>
            <w:webHidden/>
          </w:rPr>
          <w:t>13</w:t>
        </w:r>
        <w:r w:rsidR="005B2A92">
          <w:rPr>
            <w:noProof/>
            <w:webHidden/>
          </w:rPr>
          <w:fldChar w:fldCharType="end"/>
        </w:r>
      </w:hyperlink>
    </w:p>
    <w:p w14:paraId="64FAFF4F" w14:textId="16F2CA88" w:rsidR="005B2A92" w:rsidRDefault="00B52259">
      <w:pPr>
        <w:pStyle w:val="TOC2"/>
        <w:tabs>
          <w:tab w:val="right" w:leader="dot" w:pos="9350"/>
        </w:tabs>
        <w:rPr>
          <w:rFonts w:eastAsiaTheme="minorEastAsia" w:cstheme="minorBidi"/>
          <w:smallCaps w:val="0"/>
          <w:noProof/>
          <w:color w:val="auto"/>
          <w:sz w:val="22"/>
          <w:szCs w:val="22"/>
        </w:rPr>
      </w:pPr>
      <w:hyperlink w:anchor="_Toc39674364" w:history="1">
        <w:r w:rsidR="005B2A92" w:rsidRPr="00FE0A46">
          <w:rPr>
            <w:rStyle w:val="Hyperlink"/>
            <w:noProof/>
          </w:rPr>
          <w:t>Dump Errors</w:t>
        </w:r>
        <w:r w:rsidR="005B2A92">
          <w:rPr>
            <w:noProof/>
            <w:webHidden/>
          </w:rPr>
          <w:tab/>
        </w:r>
        <w:r w:rsidR="005B2A92">
          <w:rPr>
            <w:noProof/>
            <w:webHidden/>
          </w:rPr>
          <w:fldChar w:fldCharType="begin"/>
        </w:r>
        <w:r w:rsidR="005B2A92">
          <w:rPr>
            <w:noProof/>
            <w:webHidden/>
          </w:rPr>
          <w:instrText xml:space="preserve"> PAGEREF _Toc39674364 \h </w:instrText>
        </w:r>
        <w:r w:rsidR="005B2A92">
          <w:rPr>
            <w:noProof/>
            <w:webHidden/>
          </w:rPr>
        </w:r>
        <w:r w:rsidR="005B2A92">
          <w:rPr>
            <w:noProof/>
            <w:webHidden/>
          </w:rPr>
          <w:fldChar w:fldCharType="separate"/>
        </w:r>
        <w:r w:rsidR="00C5575B">
          <w:rPr>
            <w:noProof/>
            <w:webHidden/>
          </w:rPr>
          <w:t>15</w:t>
        </w:r>
        <w:r w:rsidR="005B2A92">
          <w:rPr>
            <w:noProof/>
            <w:webHidden/>
          </w:rPr>
          <w:fldChar w:fldCharType="end"/>
        </w:r>
      </w:hyperlink>
    </w:p>
    <w:p w14:paraId="0C2178B5" w14:textId="5C126990" w:rsidR="005B2A92" w:rsidRDefault="00B52259">
      <w:pPr>
        <w:pStyle w:val="TOC2"/>
        <w:tabs>
          <w:tab w:val="right" w:leader="dot" w:pos="9350"/>
        </w:tabs>
        <w:rPr>
          <w:rFonts w:eastAsiaTheme="minorEastAsia" w:cstheme="minorBidi"/>
          <w:smallCaps w:val="0"/>
          <w:noProof/>
          <w:color w:val="auto"/>
          <w:sz w:val="22"/>
          <w:szCs w:val="22"/>
        </w:rPr>
      </w:pPr>
      <w:hyperlink w:anchor="_Toc39674365" w:history="1">
        <w:r w:rsidR="005B2A92" w:rsidRPr="00FE0A46">
          <w:rPr>
            <w:rStyle w:val="Hyperlink"/>
            <w:noProof/>
          </w:rPr>
          <w:t>Get Input Source Name</w:t>
        </w:r>
        <w:r w:rsidR="005B2A92">
          <w:rPr>
            <w:noProof/>
            <w:webHidden/>
          </w:rPr>
          <w:tab/>
        </w:r>
        <w:r w:rsidR="005B2A92">
          <w:rPr>
            <w:noProof/>
            <w:webHidden/>
          </w:rPr>
          <w:fldChar w:fldCharType="begin"/>
        </w:r>
        <w:r w:rsidR="005B2A92">
          <w:rPr>
            <w:noProof/>
            <w:webHidden/>
          </w:rPr>
          <w:instrText xml:space="preserve"> PAGEREF _Toc39674365 \h </w:instrText>
        </w:r>
        <w:r w:rsidR="005B2A92">
          <w:rPr>
            <w:noProof/>
            <w:webHidden/>
          </w:rPr>
        </w:r>
        <w:r w:rsidR="005B2A92">
          <w:rPr>
            <w:noProof/>
            <w:webHidden/>
          </w:rPr>
          <w:fldChar w:fldCharType="separate"/>
        </w:r>
        <w:r w:rsidR="00C5575B">
          <w:rPr>
            <w:noProof/>
            <w:webHidden/>
          </w:rPr>
          <w:t>15</w:t>
        </w:r>
        <w:r w:rsidR="005B2A92">
          <w:rPr>
            <w:noProof/>
            <w:webHidden/>
          </w:rPr>
          <w:fldChar w:fldCharType="end"/>
        </w:r>
      </w:hyperlink>
    </w:p>
    <w:p w14:paraId="7B2066A8" w14:textId="4B639688" w:rsidR="005B2A92" w:rsidRDefault="00B52259">
      <w:pPr>
        <w:pStyle w:val="TOC2"/>
        <w:tabs>
          <w:tab w:val="right" w:leader="dot" w:pos="9350"/>
        </w:tabs>
        <w:rPr>
          <w:rFonts w:eastAsiaTheme="minorEastAsia" w:cstheme="minorBidi"/>
          <w:smallCaps w:val="0"/>
          <w:noProof/>
          <w:color w:val="auto"/>
          <w:sz w:val="22"/>
          <w:szCs w:val="22"/>
        </w:rPr>
      </w:pPr>
      <w:hyperlink w:anchor="_Toc39674366" w:history="1">
        <w:r w:rsidR="005B2A92" w:rsidRPr="00FE0A46">
          <w:rPr>
            <w:rStyle w:val="Hyperlink"/>
            <w:noProof/>
          </w:rPr>
          <w:t>Foundation Restart Status</w:t>
        </w:r>
        <w:r w:rsidR="005B2A92">
          <w:rPr>
            <w:noProof/>
            <w:webHidden/>
          </w:rPr>
          <w:tab/>
        </w:r>
        <w:r w:rsidR="005B2A92">
          <w:rPr>
            <w:noProof/>
            <w:webHidden/>
          </w:rPr>
          <w:fldChar w:fldCharType="begin"/>
        </w:r>
        <w:r w:rsidR="005B2A92">
          <w:rPr>
            <w:noProof/>
            <w:webHidden/>
          </w:rPr>
          <w:instrText xml:space="preserve"> PAGEREF _Toc39674366 \h </w:instrText>
        </w:r>
        <w:r w:rsidR="005B2A92">
          <w:rPr>
            <w:noProof/>
            <w:webHidden/>
          </w:rPr>
        </w:r>
        <w:r w:rsidR="005B2A92">
          <w:rPr>
            <w:noProof/>
            <w:webHidden/>
          </w:rPr>
          <w:fldChar w:fldCharType="separate"/>
        </w:r>
        <w:r w:rsidR="00C5575B">
          <w:rPr>
            <w:noProof/>
            <w:webHidden/>
          </w:rPr>
          <w:t>16</w:t>
        </w:r>
        <w:r w:rsidR="005B2A92">
          <w:rPr>
            <w:noProof/>
            <w:webHidden/>
          </w:rPr>
          <w:fldChar w:fldCharType="end"/>
        </w:r>
      </w:hyperlink>
    </w:p>
    <w:p w14:paraId="250F2FFF" w14:textId="0435CA72" w:rsidR="005B2A92" w:rsidRDefault="00B52259">
      <w:pPr>
        <w:pStyle w:val="TOC2"/>
        <w:tabs>
          <w:tab w:val="right" w:leader="dot" w:pos="9350"/>
        </w:tabs>
        <w:rPr>
          <w:rFonts w:eastAsiaTheme="minorEastAsia" w:cstheme="minorBidi"/>
          <w:smallCaps w:val="0"/>
          <w:noProof/>
          <w:color w:val="auto"/>
          <w:sz w:val="22"/>
          <w:szCs w:val="22"/>
        </w:rPr>
      </w:pPr>
      <w:hyperlink w:anchor="_Toc39674367" w:history="1">
        <w:r w:rsidR="005B2A92" w:rsidRPr="00FE0A46">
          <w:rPr>
            <w:rStyle w:val="Hyperlink"/>
            <w:noProof/>
          </w:rPr>
          <w:t>Latest Fact Data Time</w:t>
        </w:r>
        <w:r w:rsidR="005B2A92">
          <w:rPr>
            <w:noProof/>
            <w:webHidden/>
          </w:rPr>
          <w:tab/>
        </w:r>
        <w:r w:rsidR="005B2A92">
          <w:rPr>
            <w:noProof/>
            <w:webHidden/>
          </w:rPr>
          <w:fldChar w:fldCharType="begin"/>
        </w:r>
        <w:r w:rsidR="005B2A92">
          <w:rPr>
            <w:noProof/>
            <w:webHidden/>
          </w:rPr>
          <w:instrText xml:space="preserve"> PAGEREF _Toc39674367 \h </w:instrText>
        </w:r>
        <w:r w:rsidR="005B2A92">
          <w:rPr>
            <w:noProof/>
            <w:webHidden/>
          </w:rPr>
        </w:r>
        <w:r w:rsidR="005B2A92">
          <w:rPr>
            <w:noProof/>
            <w:webHidden/>
          </w:rPr>
          <w:fldChar w:fldCharType="separate"/>
        </w:r>
        <w:r w:rsidR="00C5575B">
          <w:rPr>
            <w:noProof/>
            <w:webHidden/>
          </w:rPr>
          <w:t>16</w:t>
        </w:r>
        <w:r w:rsidR="005B2A92">
          <w:rPr>
            <w:noProof/>
            <w:webHidden/>
          </w:rPr>
          <w:fldChar w:fldCharType="end"/>
        </w:r>
      </w:hyperlink>
    </w:p>
    <w:p w14:paraId="52B111F1" w14:textId="192B543B" w:rsidR="005B2A92" w:rsidRDefault="00B52259">
      <w:pPr>
        <w:pStyle w:val="TOC2"/>
        <w:tabs>
          <w:tab w:val="right" w:leader="dot" w:pos="9350"/>
        </w:tabs>
        <w:rPr>
          <w:rFonts w:eastAsiaTheme="minorEastAsia" w:cstheme="minorBidi"/>
          <w:smallCaps w:val="0"/>
          <w:noProof/>
          <w:color w:val="auto"/>
          <w:sz w:val="22"/>
          <w:szCs w:val="22"/>
        </w:rPr>
      </w:pPr>
      <w:hyperlink w:anchor="_Toc39674368" w:history="1">
        <w:r w:rsidR="005B2A92" w:rsidRPr="00FE0A46">
          <w:rPr>
            <w:rStyle w:val="Hyperlink"/>
            <w:noProof/>
          </w:rPr>
          <w:t>Process Adhoc Batch (obsolete)</w:t>
        </w:r>
        <w:r w:rsidR="005B2A92">
          <w:rPr>
            <w:noProof/>
            <w:webHidden/>
          </w:rPr>
          <w:tab/>
        </w:r>
        <w:r w:rsidR="005B2A92">
          <w:rPr>
            <w:noProof/>
            <w:webHidden/>
          </w:rPr>
          <w:fldChar w:fldCharType="begin"/>
        </w:r>
        <w:r w:rsidR="005B2A92">
          <w:rPr>
            <w:noProof/>
            <w:webHidden/>
          </w:rPr>
          <w:instrText xml:space="preserve"> PAGEREF _Toc39674368 \h </w:instrText>
        </w:r>
        <w:r w:rsidR="005B2A92">
          <w:rPr>
            <w:noProof/>
            <w:webHidden/>
          </w:rPr>
        </w:r>
        <w:r w:rsidR="005B2A92">
          <w:rPr>
            <w:noProof/>
            <w:webHidden/>
          </w:rPr>
          <w:fldChar w:fldCharType="separate"/>
        </w:r>
        <w:r w:rsidR="00C5575B">
          <w:rPr>
            <w:noProof/>
            <w:webHidden/>
          </w:rPr>
          <w:t>17</w:t>
        </w:r>
        <w:r w:rsidR="005B2A92">
          <w:rPr>
            <w:noProof/>
            <w:webHidden/>
          </w:rPr>
          <w:fldChar w:fldCharType="end"/>
        </w:r>
      </w:hyperlink>
    </w:p>
    <w:p w14:paraId="6E0A2F40" w14:textId="10BB8FFE" w:rsidR="005B2A92" w:rsidRDefault="00B52259">
      <w:pPr>
        <w:pStyle w:val="TOC2"/>
        <w:tabs>
          <w:tab w:val="right" w:leader="dot" w:pos="9350"/>
        </w:tabs>
        <w:rPr>
          <w:rFonts w:eastAsiaTheme="minorEastAsia" w:cstheme="minorBidi"/>
          <w:smallCaps w:val="0"/>
          <w:noProof/>
          <w:color w:val="auto"/>
          <w:sz w:val="22"/>
          <w:szCs w:val="22"/>
        </w:rPr>
      </w:pPr>
      <w:hyperlink w:anchor="_Toc39674369" w:history="1">
        <w:r w:rsidR="005B2A92" w:rsidRPr="00FE0A46">
          <w:rPr>
            <w:rStyle w:val="Hyperlink"/>
            <w:noProof/>
          </w:rPr>
          <w:t>Quartz Restart Status</w:t>
        </w:r>
        <w:r w:rsidR="005B2A92">
          <w:rPr>
            <w:noProof/>
            <w:webHidden/>
          </w:rPr>
          <w:tab/>
        </w:r>
        <w:r w:rsidR="005B2A92">
          <w:rPr>
            <w:noProof/>
            <w:webHidden/>
          </w:rPr>
          <w:fldChar w:fldCharType="begin"/>
        </w:r>
        <w:r w:rsidR="005B2A92">
          <w:rPr>
            <w:noProof/>
            <w:webHidden/>
          </w:rPr>
          <w:instrText xml:space="preserve"> PAGEREF _Toc39674369 \h </w:instrText>
        </w:r>
        <w:r w:rsidR="005B2A92">
          <w:rPr>
            <w:noProof/>
            <w:webHidden/>
          </w:rPr>
        </w:r>
        <w:r w:rsidR="005B2A92">
          <w:rPr>
            <w:noProof/>
            <w:webHidden/>
          </w:rPr>
          <w:fldChar w:fldCharType="separate"/>
        </w:r>
        <w:r w:rsidR="00C5575B">
          <w:rPr>
            <w:noProof/>
            <w:webHidden/>
          </w:rPr>
          <w:t>17</w:t>
        </w:r>
        <w:r w:rsidR="005B2A92">
          <w:rPr>
            <w:noProof/>
            <w:webHidden/>
          </w:rPr>
          <w:fldChar w:fldCharType="end"/>
        </w:r>
      </w:hyperlink>
    </w:p>
    <w:p w14:paraId="17C3AF40" w14:textId="52B331CD" w:rsidR="005B2A92" w:rsidRDefault="00B52259">
      <w:pPr>
        <w:pStyle w:val="TOC2"/>
        <w:tabs>
          <w:tab w:val="right" w:leader="dot" w:pos="9350"/>
        </w:tabs>
        <w:rPr>
          <w:rFonts w:eastAsiaTheme="minorEastAsia" w:cstheme="minorBidi"/>
          <w:smallCaps w:val="0"/>
          <w:noProof/>
          <w:color w:val="auto"/>
          <w:sz w:val="22"/>
          <w:szCs w:val="22"/>
        </w:rPr>
      </w:pPr>
      <w:hyperlink w:anchor="_Toc39674370" w:history="1">
        <w:r w:rsidR="005B2A92" w:rsidRPr="00FE0A46">
          <w:rPr>
            <w:rStyle w:val="Hyperlink"/>
            <w:noProof/>
          </w:rPr>
          <w:t>Quartz Sync Status</w:t>
        </w:r>
        <w:r w:rsidR="005B2A92">
          <w:rPr>
            <w:noProof/>
            <w:webHidden/>
          </w:rPr>
          <w:tab/>
        </w:r>
        <w:r w:rsidR="005B2A92">
          <w:rPr>
            <w:noProof/>
            <w:webHidden/>
          </w:rPr>
          <w:fldChar w:fldCharType="begin"/>
        </w:r>
        <w:r w:rsidR="005B2A92">
          <w:rPr>
            <w:noProof/>
            <w:webHidden/>
          </w:rPr>
          <w:instrText xml:space="preserve"> PAGEREF _Toc39674370 \h </w:instrText>
        </w:r>
        <w:r w:rsidR="005B2A92">
          <w:rPr>
            <w:noProof/>
            <w:webHidden/>
          </w:rPr>
        </w:r>
        <w:r w:rsidR="005B2A92">
          <w:rPr>
            <w:noProof/>
            <w:webHidden/>
          </w:rPr>
          <w:fldChar w:fldCharType="separate"/>
        </w:r>
        <w:r w:rsidR="00C5575B">
          <w:rPr>
            <w:noProof/>
            <w:webHidden/>
          </w:rPr>
          <w:t>18</w:t>
        </w:r>
        <w:r w:rsidR="005B2A92">
          <w:rPr>
            <w:noProof/>
            <w:webHidden/>
          </w:rPr>
          <w:fldChar w:fldCharType="end"/>
        </w:r>
      </w:hyperlink>
    </w:p>
    <w:p w14:paraId="4926ED9C" w14:textId="3A5A9307" w:rsidR="005B2A92" w:rsidRDefault="00B52259">
      <w:pPr>
        <w:pStyle w:val="TOC2"/>
        <w:tabs>
          <w:tab w:val="right" w:leader="dot" w:pos="9350"/>
        </w:tabs>
        <w:rPr>
          <w:rFonts w:eastAsiaTheme="minorEastAsia" w:cstheme="minorBidi"/>
          <w:smallCaps w:val="0"/>
          <w:noProof/>
          <w:color w:val="auto"/>
          <w:sz w:val="22"/>
          <w:szCs w:val="22"/>
        </w:rPr>
      </w:pPr>
      <w:hyperlink w:anchor="_Toc39674371" w:history="1">
        <w:r w:rsidR="005B2A92" w:rsidRPr="00FE0A46">
          <w:rPr>
            <w:rStyle w:val="Hyperlink"/>
            <w:noProof/>
          </w:rPr>
          <w:t>Row Count</w:t>
        </w:r>
        <w:r w:rsidR="005B2A92">
          <w:rPr>
            <w:noProof/>
            <w:webHidden/>
          </w:rPr>
          <w:tab/>
        </w:r>
        <w:r w:rsidR="005B2A92">
          <w:rPr>
            <w:noProof/>
            <w:webHidden/>
          </w:rPr>
          <w:fldChar w:fldCharType="begin"/>
        </w:r>
        <w:r w:rsidR="005B2A92">
          <w:rPr>
            <w:noProof/>
            <w:webHidden/>
          </w:rPr>
          <w:instrText xml:space="preserve"> PAGEREF _Toc39674371 \h </w:instrText>
        </w:r>
        <w:r w:rsidR="005B2A92">
          <w:rPr>
            <w:noProof/>
            <w:webHidden/>
          </w:rPr>
        </w:r>
        <w:r w:rsidR="005B2A92">
          <w:rPr>
            <w:noProof/>
            <w:webHidden/>
          </w:rPr>
          <w:fldChar w:fldCharType="separate"/>
        </w:r>
        <w:r w:rsidR="00C5575B">
          <w:rPr>
            <w:noProof/>
            <w:webHidden/>
          </w:rPr>
          <w:t>18</w:t>
        </w:r>
        <w:r w:rsidR="005B2A92">
          <w:rPr>
            <w:noProof/>
            <w:webHidden/>
          </w:rPr>
          <w:fldChar w:fldCharType="end"/>
        </w:r>
      </w:hyperlink>
    </w:p>
    <w:p w14:paraId="75765ED2" w14:textId="5C4C7622" w:rsidR="005B2A92" w:rsidRDefault="00B52259">
      <w:pPr>
        <w:pStyle w:val="TOC2"/>
        <w:tabs>
          <w:tab w:val="right" w:leader="dot" w:pos="9350"/>
        </w:tabs>
        <w:rPr>
          <w:rFonts w:eastAsiaTheme="minorEastAsia" w:cstheme="minorBidi"/>
          <w:smallCaps w:val="0"/>
          <w:noProof/>
          <w:color w:val="auto"/>
          <w:sz w:val="22"/>
          <w:szCs w:val="22"/>
        </w:rPr>
      </w:pPr>
      <w:hyperlink w:anchor="_Toc39674372" w:history="1">
        <w:r w:rsidR="005B2A92" w:rsidRPr="00FE0A46">
          <w:rPr>
            <w:rStyle w:val="Hyperlink"/>
            <w:noProof/>
          </w:rPr>
          <w:t>Run SQL</w:t>
        </w:r>
        <w:r w:rsidR="005B2A92">
          <w:rPr>
            <w:noProof/>
            <w:webHidden/>
          </w:rPr>
          <w:tab/>
        </w:r>
        <w:r w:rsidR="005B2A92">
          <w:rPr>
            <w:noProof/>
            <w:webHidden/>
          </w:rPr>
          <w:fldChar w:fldCharType="begin"/>
        </w:r>
        <w:r w:rsidR="005B2A92">
          <w:rPr>
            <w:noProof/>
            <w:webHidden/>
          </w:rPr>
          <w:instrText xml:space="preserve"> PAGEREF _Toc39674372 \h </w:instrText>
        </w:r>
        <w:r w:rsidR="005B2A92">
          <w:rPr>
            <w:noProof/>
            <w:webHidden/>
          </w:rPr>
        </w:r>
        <w:r w:rsidR="005B2A92">
          <w:rPr>
            <w:noProof/>
            <w:webHidden/>
          </w:rPr>
          <w:fldChar w:fldCharType="separate"/>
        </w:r>
        <w:r w:rsidR="00C5575B">
          <w:rPr>
            <w:noProof/>
            <w:webHidden/>
          </w:rPr>
          <w:t>19</w:t>
        </w:r>
        <w:r w:rsidR="005B2A92">
          <w:rPr>
            <w:noProof/>
            <w:webHidden/>
          </w:rPr>
          <w:fldChar w:fldCharType="end"/>
        </w:r>
      </w:hyperlink>
    </w:p>
    <w:p w14:paraId="5920A6BB" w14:textId="12D65501" w:rsidR="005B2A92" w:rsidRDefault="00B52259">
      <w:pPr>
        <w:pStyle w:val="TOC2"/>
        <w:tabs>
          <w:tab w:val="right" w:leader="dot" w:pos="9350"/>
        </w:tabs>
        <w:rPr>
          <w:rFonts w:eastAsiaTheme="minorEastAsia" w:cstheme="minorBidi"/>
          <w:smallCaps w:val="0"/>
          <w:noProof/>
          <w:color w:val="auto"/>
          <w:sz w:val="22"/>
          <w:szCs w:val="22"/>
        </w:rPr>
      </w:pPr>
      <w:hyperlink w:anchor="_Toc39674373" w:history="1">
        <w:r w:rsidR="005B2A92" w:rsidRPr="00FE0A46">
          <w:rPr>
            <w:rStyle w:val="Hyperlink"/>
            <w:noProof/>
          </w:rPr>
          <w:t>Schedule Adhoc Batch (obsolete)</w:t>
        </w:r>
        <w:r w:rsidR="005B2A92">
          <w:rPr>
            <w:noProof/>
            <w:webHidden/>
          </w:rPr>
          <w:tab/>
        </w:r>
        <w:r w:rsidR="005B2A92">
          <w:rPr>
            <w:noProof/>
            <w:webHidden/>
          </w:rPr>
          <w:fldChar w:fldCharType="begin"/>
        </w:r>
        <w:r w:rsidR="005B2A92">
          <w:rPr>
            <w:noProof/>
            <w:webHidden/>
          </w:rPr>
          <w:instrText xml:space="preserve"> PAGEREF _Toc39674373 \h </w:instrText>
        </w:r>
        <w:r w:rsidR="005B2A92">
          <w:rPr>
            <w:noProof/>
            <w:webHidden/>
          </w:rPr>
        </w:r>
        <w:r w:rsidR="005B2A92">
          <w:rPr>
            <w:noProof/>
            <w:webHidden/>
          </w:rPr>
          <w:fldChar w:fldCharType="separate"/>
        </w:r>
        <w:r w:rsidR="00C5575B">
          <w:rPr>
            <w:noProof/>
            <w:webHidden/>
          </w:rPr>
          <w:t>19</w:t>
        </w:r>
        <w:r w:rsidR="005B2A92">
          <w:rPr>
            <w:noProof/>
            <w:webHidden/>
          </w:rPr>
          <w:fldChar w:fldCharType="end"/>
        </w:r>
      </w:hyperlink>
    </w:p>
    <w:p w14:paraId="54A94B4B" w14:textId="4D16EDBD" w:rsidR="005B2A92" w:rsidRDefault="00B52259">
      <w:pPr>
        <w:pStyle w:val="TOC2"/>
        <w:tabs>
          <w:tab w:val="right" w:leader="dot" w:pos="9350"/>
        </w:tabs>
        <w:rPr>
          <w:rFonts w:eastAsiaTheme="minorEastAsia" w:cstheme="minorBidi"/>
          <w:smallCaps w:val="0"/>
          <w:noProof/>
          <w:color w:val="auto"/>
          <w:sz w:val="22"/>
          <w:szCs w:val="22"/>
        </w:rPr>
      </w:pPr>
      <w:hyperlink w:anchor="_Toc39674374" w:history="1">
        <w:r w:rsidR="005B2A92" w:rsidRPr="00FE0A46">
          <w:rPr>
            <w:rStyle w:val="Hyperlink"/>
            <w:noProof/>
          </w:rPr>
          <w:t>Send REST Request (Mulesoft)</w:t>
        </w:r>
        <w:r w:rsidR="005B2A92">
          <w:rPr>
            <w:noProof/>
            <w:webHidden/>
          </w:rPr>
          <w:tab/>
        </w:r>
        <w:r w:rsidR="005B2A92">
          <w:rPr>
            <w:noProof/>
            <w:webHidden/>
          </w:rPr>
          <w:fldChar w:fldCharType="begin"/>
        </w:r>
        <w:r w:rsidR="005B2A92">
          <w:rPr>
            <w:noProof/>
            <w:webHidden/>
          </w:rPr>
          <w:instrText xml:space="preserve"> PAGEREF _Toc39674374 \h </w:instrText>
        </w:r>
        <w:r w:rsidR="005B2A92">
          <w:rPr>
            <w:noProof/>
            <w:webHidden/>
          </w:rPr>
        </w:r>
        <w:r w:rsidR="005B2A92">
          <w:rPr>
            <w:noProof/>
            <w:webHidden/>
          </w:rPr>
          <w:fldChar w:fldCharType="separate"/>
        </w:r>
        <w:r w:rsidR="00C5575B">
          <w:rPr>
            <w:noProof/>
            <w:webHidden/>
          </w:rPr>
          <w:t>20</w:t>
        </w:r>
        <w:r w:rsidR="005B2A92">
          <w:rPr>
            <w:noProof/>
            <w:webHidden/>
          </w:rPr>
          <w:fldChar w:fldCharType="end"/>
        </w:r>
      </w:hyperlink>
    </w:p>
    <w:p w14:paraId="7DBA63A5" w14:textId="5B2061FC" w:rsidR="005B2A92" w:rsidRDefault="00B52259">
      <w:pPr>
        <w:pStyle w:val="TOC2"/>
        <w:tabs>
          <w:tab w:val="right" w:leader="dot" w:pos="9350"/>
        </w:tabs>
        <w:rPr>
          <w:rFonts w:eastAsiaTheme="minorEastAsia" w:cstheme="minorBidi"/>
          <w:smallCaps w:val="0"/>
          <w:noProof/>
          <w:color w:val="auto"/>
          <w:sz w:val="22"/>
          <w:szCs w:val="22"/>
        </w:rPr>
      </w:pPr>
      <w:hyperlink w:anchor="_Toc39674375" w:history="1">
        <w:r w:rsidR="005B2A92" w:rsidRPr="00FE0A46">
          <w:rPr>
            <w:rStyle w:val="Hyperlink"/>
            <w:noProof/>
          </w:rPr>
          <w:t>Start Process</w:t>
        </w:r>
        <w:r w:rsidR="005B2A92">
          <w:rPr>
            <w:noProof/>
            <w:webHidden/>
          </w:rPr>
          <w:tab/>
        </w:r>
        <w:r w:rsidR="005B2A92">
          <w:rPr>
            <w:noProof/>
            <w:webHidden/>
          </w:rPr>
          <w:fldChar w:fldCharType="begin"/>
        </w:r>
        <w:r w:rsidR="005B2A92">
          <w:rPr>
            <w:noProof/>
            <w:webHidden/>
          </w:rPr>
          <w:instrText xml:space="preserve"> PAGEREF _Toc39674375 \h </w:instrText>
        </w:r>
        <w:r w:rsidR="005B2A92">
          <w:rPr>
            <w:noProof/>
            <w:webHidden/>
          </w:rPr>
        </w:r>
        <w:r w:rsidR="005B2A92">
          <w:rPr>
            <w:noProof/>
            <w:webHidden/>
          </w:rPr>
          <w:fldChar w:fldCharType="separate"/>
        </w:r>
        <w:r w:rsidR="00C5575B">
          <w:rPr>
            <w:noProof/>
            <w:webHidden/>
          </w:rPr>
          <w:t>20</w:t>
        </w:r>
        <w:r w:rsidR="005B2A92">
          <w:rPr>
            <w:noProof/>
            <w:webHidden/>
          </w:rPr>
          <w:fldChar w:fldCharType="end"/>
        </w:r>
      </w:hyperlink>
    </w:p>
    <w:p w14:paraId="728DA441" w14:textId="5290DCBD" w:rsidR="005B2A92" w:rsidRDefault="00B52259">
      <w:pPr>
        <w:pStyle w:val="TOC2"/>
        <w:tabs>
          <w:tab w:val="right" w:leader="dot" w:pos="9350"/>
        </w:tabs>
        <w:rPr>
          <w:rFonts w:eastAsiaTheme="minorEastAsia" w:cstheme="minorBidi"/>
          <w:smallCaps w:val="0"/>
          <w:noProof/>
          <w:color w:val="auto"/>
          <w:sz w:val="22"/>
          <w:szCs w:val="22"/>
        </w:rPr>
      </w:pPr>
      <w:hyperlink w:anchor="_Toc39674376" w:history="1">
        <w:r w:rsidR="005B2A92" w:rsidRPr="00FE0A46">
          <w:rPr>
            <w:rStyle w:val="Hyperlink"/>
            <w:noProof/>
          </w:rPr>
          <w:t>Truncate JI Errors (Mulesoft &amp; Datastage)</w:t>
        </w:r>
        <w:r w:rsidR="005B2A92">
          <w:rPr>
            <w:noProof/>
            <w:webHidden/>
          </w:rPr>
          <w:tab/>
        </w:r>
        <w:r w:rsidR="005B2A92">
          <w:rPr>
            <w:noProof/>
            <w:webHidden/>
          </w:rPr>
          <w:fldChar w:fldCharType="begin"/>
        </w:r>
        <w:r w:rsidR="005B2A92">
          <w:rPr>
            <w:noProof/>
            <w:webHidden/>
          </w:rPr>
          <w:instrText xml:space="preserve"> PAGEREF _Toc39674376 \h </w:instrText>
        </w:r>
        <w:r w:rsidR="005B2A92">
          <w:rPr>
            <w:noProof/>
            <w:webHidden/>
          </w:rPr>
        </w:r>
        <w:r w:rsidR="005B2A92">
          <w:rPr>
            <w:noProof/>
            <w:webHidden/>
          </w:rPr>
          <w:fldChar w:fldCharType="separate"/>
        </w:r>
        <w:r w:rsidR="00C5575B">
          <w:rPr>
            <w:noProof/>
            <w:webHidden/>
          </w:rPr>
          <w:t>23</w:t>
        </w:r>
        <w:r w:rsidR="005B2A92">
          <w:rPr>
            <w:noProof/>
            <w:webHidden/>
          </w:rPr>
          <w:fldChar w:fldCharType="end"/>
        </w:r>
      </w:hyperlink>
    </w:p>
    <w:p w14:paraId="3EE3406F" w14:textId="030752AC" w:rsidR="005B2A92" w:rsidRDefault="00B52259">
      <w:pPr>
        <w:pStyle w:val="TOC2"/>
        <w:tabs>
          <w:tab w:val="right" w:leader="dot" w:pos="9350"/>
        </w:tabs>
        <w:rPr>
          <w:rFonts w:eastAsiaTheme="minorEastAsia" w:cstheme="minorBidi"/>
          <w:smallCaps w:val="0"/>
          <w:noProof/>
          <w:color w:val="auto"/>
          <w:sz w:val="22"/>
          <w:szCs w:val="22"/>
        </w:rPr>
      </w:pPr>
      <w:hyperlink w:anchor="_Toc39674377" w:history="1">
        <w:r w:rsidR="005B2A92" w:rsidRPr="00FE0A46">
          <w:rPr>
            <w:rStyle w:val="Hyperlink"/>
            <w:noProof/>
          </w:rPr>
          <w:t>Encrypted Password Repository</w:t>
        </w:r>
        <w:r w:rsidR="005B2A92">
          <w:rPr>
            <w:noProof/>
            <w:webHidden/>
          </w:rPr>
          <w:tab/>
        </w:r>
        <w:r w:rsidR="005B2A92">
          <w:rPr>
            <w:noProof/>
            <w:webHidden/>
          </w:rPr>
          <w:fldChar w:fldCharType="begin"/>
        </w:r>
        <w:r w:rsidR="005B2A92">
          <w:rPr>
            <w:noProof/>
            <w:webHidden/>
          </w:rPr>
          <w:instrText xml:space="preserve"> PAGEREF _Toc39674377 \h </w:instrText>
        </w:r>
        <w:r w:rsidR="005B2A92">
          <w:rPr>
            <w:noProof/>
            <w:webHidden/>
          </w:rPr>
        </w:r>
        <w:r w:rsidR="005B2A92">
          <w:rPr>
            <w:noProof/>
            <w:webHidden/>
          </w:rPr>
          <w:fldChar w:fldCharType="separate"/>
        </w:r>
        <w:r w:rsidR="00C5575B">
          <w:rPr>
            <w:noProof/>
            <w:webHidden/>
          </w:rPr>
          <w:t>24</w:t>
        </w:r>
        <w:r w:rsidR="005B2A92">
          <w:rPr>
            <w:noProof/>
            <w:webHidden/>
          </w:rPr>
          <w:fldChar w:fldCharType="end"/>
        </w:r>
      </w:hyperlink>
    </w:p>
    <w:p w14:paraId="2F2BAEAD" w14:textId="237990E8" w:rsidR="005B2A92" w:rsidRDefault="00B52259">
      <w:pPr>
        <w:pStyle w:val="TOC1"/>
        <w:tabs>
          <w:tab w:val="left" w:pos="2419"/>
          <w:tab w:val="right" w:leader="dot" w:pos="9350"/>
        </w:tabs>
        <w:rPr>
          <w:rFonts w:eastAsiaTheme="minorEastAsia" w:cstheme="minorBidi"/>
          <w:b w:val="0"/>
          <w:bCs w:val="0"/>
          <w:caps w:val="0"/>
          <w:noProof/>
          <w:color w:val="auto"/>
          <w:sz w:val="22"/>
          <w:szCs w:val="22"/>
        </w:rPr>
      </w:pPr>
      <w:hyperlink w:anchor="_Toc39674378" w:history="1">
        <w:r w:rsidR="005B2A92" w:rsidRPr="00FE0A46">
          <w:rPr>
            <w:rStyle w:val="Hyperlink"/>
            <w:noProof/>
          </w:rPr>
          <w:t>EKBF Server Commands</w:t>
        </w:r>
        <w:r w:rsidR="005B2A92">
          <w:rPr>
            <w:rFonts w:eastAsiaTheme="minorEastAsia" w:cstheme="minorBidi"/>
            <w:b w:val="0"/>
            <w:bCs w:val="0"/>
            <w:caps w:val="0"/>
            <w:noProof/>
            <w:color w:val="auto"/>
            <w:sz w:val="22"/>
            <w:szCs w:val="22"/>
          </w:rPr>
          <w:tab/>
        </w:r>
        <w:r w:rsidR="005B2A92" w:rsidRPr="00FE0A46">
          <w:rPr>
            <w:rStyle w:val="Hyperlink"/>
            <w:noProof/>
          </w:rPr>
          <w:t>Section 4</w:t>
        </w:r>
        <w:r w:rsidR="005B2A92">
          <w:rPr>
            <w:noProof/>
            <w:webHidden/>
          </w:rPr>
          <w:tab/>
        </w:r>
        <w:r w:rsidR="005B2A92">
          <w:rPr>
            <w:noProof/>
            <w:webHidden/>
          </w:rPr>
          <w:fldChar w:fldCharType="begin"/>
        </w:r>
        <w:r w:rsidR="005B2A92">
          <w:rPr>
            <w:noProof/>
            <w:webHidden/>
          </w:rPr>
          <w:instrText xml:space="preserve"> PAGEREF _Toc39674378 \h </w:instrText>
        </w:r>
        <w:r w:rsidR="005B2A92">
          <w:rPr>
            <w:noProof/>
            <w:webHidden/>
          </w:rPr>
        </w:r>
        <w:r w:rsidR="005B2A92">
          <w:rPr>
            <w:noProof/>
            <w:webHidden/>
          </w:rPr>
          <w:fldChar w:fldCharType="separate"/>
        </w:r>
        <w:r w:rsidR="00C5575B">
          <w:rPr>
            <w:noProof/>
            <w:webHidden/>
          </w:rPr>
          <w:t>25</w:t>
        </w:r>
        <w:r w:rsidR="005B2A92">
          <w:rPr>
            <w:noProof/>
            <w:webHidden/>
          </w:rPr>
          <w:fldChar w:fldCharType="end"/>
        </w:r>
      </w:hyperlink>
    </w:p>
    <w:p w14:paraId="39D90036" w14:textId="1457E6AC" w:rsidR="005B2A92" w:rsidRDefault="00B52259">
      <w:pPr>
        <w:pStyle w:val="TOC2"/>
        <w:tabs>
          <w:tab w:val="right" w:leader="dot" w:pos="9350"/>
        </w:tabs>
        <w:rPr>
          <w:rFonts w:eastAsiaTheme="minorEastAsia" w:cstheme="minorBidi"/>
          <w:smallCaps w:val="0"/>
          <w:noProof/>
          <w:color w:val="auto"/>
          <w:sz w:val="22"/>
          <w:szCs w:val="22"/>
        </w:rPr>
      </w:pPr>
      <w:hyperlink w:anchor="_Toc39674379" w:history="1">
        <w:r w:rsidR="005B2A92" w:rsidRPr="00FE0A46">
          <w:rPr>
            <w:rStyle w:val="Hyperlink"/>
            <w:noProof/>
          </w:rPr>
          <w:t>Foundation Data Remove (FDR)</w:t>
        </w:r>
        <w:r w:rsidR="005B2A92">
          <w:rPr>
            <w:noProof/>
            <w:webHidden/>
          </w:rPr>
          <w:tab/>
        </w:r>
        <w:r w:rsidR="005B2A92">
          <w:rPr>
            <w:noProof/>
            <w:webHidden/>
          </w:rPr>
          <w:fldChar w:fldCharType="begin"/>
        </w:r>
        <w:r w:rsidR="005B2A92">
          <w:rPr>
            <w:noProof/>
            <w:webHidden/>
          </w:rPr>
          <w:instrText xml:space="preserve"> PAGEREF _Toc39674379 \h </w:instrText>
        </w:r>
        <w:r w:rsidR="005B2A92">
          <w:rPr>
            <w:noProof/>
            <w:webHidden/>
          </w:rPr>
        </w:r>
        <w:r w:rsidR="005B2A92">
          <w:rPr>
            <w:noProof/>
            <w:webHidden/>
          </w:rPr>
          <w:fldChar w:fldCharType="separate"/>
        </w:r>
        <w:r w:rsidR="00C5575B">
          <w:rPr>
            <w:noProof/>
            <w:webHidden/>
          </w:rPr>
          <w:t>25</w:t>
        </w:r>
        <w:r w:rsidR="005B2A92">
          <w:rPr>
            <w:noProof/>
            <w:webHidden/>
          </w:rPr>
          <w:fldChar w:fldCharType="end"/>
        </w:r>
      </w:hyperlink>
    </w:p>
    <w:p w14:paraId="54E9D788" w14:textId="280CC1DB" w:rsidR="005B2A92" w:rsidRDefault="00B52259">
      <w:pPr>
        <w:pStyle w:val="TOC2"/>
        <w:tabs>
          <w:tab w:val="right" w:leader="dot" w:pos="9350"/>
        </w:tabs>
        <w:rPr>
          <w:rFonts w:eastAsiaTheme="minorEastAsia" w:cstheme="minorBidi"/>
          <w:smallCaps w:val="0"/>
          <w:noProof/>
          <w:color w:val="auto"/>
          <w:sz w:val="22"/>
          <w:szCs w:val="22"/>
        </w:rPr>
      </w:pPr>
      <w:hyperlink w:anchor="_Toc39674380" w:history="1">
        <w:r w:rsidR="005B2A92" w:rsidRPr="00FE0A46">
          <w:rPr>
            <w:rStyle w:val="Hyperlink"/>
            <w:noProof/>
          </w:rPr>
          <w:t>Foundation Data Update (FDU)</w:t>
        </w:r>
        <w:r w:rsidR="005B2A92">
          <w:rPr>
            <w:noProof/>
            <w:webHidden/>
          </w:rPr>
          <w:tab/>
        </w:r>
        <w:r w:rsidR="005B2A92">
          <w:rPr>
            <w:noProof/>
            <w:webHidden/>
          </w:rPr>
          <w:fldChar w:fldCharType="begin"/>
        </w:r>
        <w:r w:rsidR="005B2A92">
          <w:rPr>
            <w:noProof/>
            <w:webHidden/>
          </w:rPr>
          <w:instrText xml:space="preserve"> PAGEREF _Toc39674380 \h </w:instrText>
        </w:r>
        <w:r w:rsidR="005B2A92">
          <w:rPr>
            <w:noProof/>
            <w:webHidden/>
          </w:rPr>
        </w:r>
        <w:r w:rsidR="005B2A92">
          <w:rPr>
            <w:noProof/>
            <w:webHidden/>
          </w:rPr>
          <w:fldChar w:fldCharType="separate"/>
        </w:r>
        <w:r w:rsidR="00C5575B">
          <w:rPr>
            <w:noProof/>
            <w:webHidden/>
          </w:rPr>
          <w:t>25</w:t>
        </w:r>
        <w:r w:rsidR="005B2A92">
          <w:rPr>
            <w:noProof/>
            <w:webHidden/>
          </w:rPr>
          <w:fldChar w:fldCharType="end"/>
        </w:r>
      </w:hyperlink>
    </w:p>
    <w:p w14:paraId="29FE53ED" w14:textId="1D032953" w:rsidR="005B2A92" w:rsidRDefault="00B52259">
      <w:pPr>
        <w:pStyle w:val="TOC2"/>
        <w:tabs>
          <w:tab w:val="right" w:leader="dot" w:pos="9350"/>
        </w:tabs>
        <w:rPr>
          <w:rFonts w:eastAsiaTheme="minorEastAsia" w:cstheme="minorBidi"/>
          <w:smallCaps w:val="0"/>
          <w:noProof/>
          <w:color w:val="auto"/>
          <w:sz w:val="22"/>
          <w:szCs w:val="22"/>
        </w:rPr>
      </w:pPr>
      <w:hyperlink w:anchor="_Toc39674381" w:history="1">
        <w:r w:rsidR="005B2A92" w:rsidRPr="00FE0A46">
          <w:rPr>
            <w:rStyle w:val="Hyperlink"/>
            <w:noProof/>
          </w:rPr>
          <w:t>FDU Transaction History Utility</w:t>
        </w:r>
        <w:r w:rsidR="005B2A92">
          <w:rPr>
            <w:noProof/>
            <w:webHidden/>
          </w:rPr>
          <w:tab/>
        </w:r>
        <w:r w:rsidR="005B2A92">
          <w:rPr>
            <w:noProof/>
            <w:webHidden/>
          </w:rPr>
          <w:fldChar w:fldCharType="begin"/>
        </w:r>
        <w:r w:rsidR="005B2A92">
          <w:rPr>
            <w:noProof/>
            <w:webHidden/>
          </w:rPr>
          <w:instrText xml:space="preserve"> PAGEREF _Toc39674381 \h </w:instrText>
        </w:r>
        <w:r w:rsidR="005B2A92">
          <w:rPr>
            <w:noProof/>
            <w:webHidden/>
          </w:rPr>
        </w:r>
        <w:r w:rsidR="005B2A92">
          <w:rPr>
            <w:noProof/>
            <w:webHidden/>
          </w:rPr>
          <w:fldChar w:fldCharType="separate"/>
        </w:r>
        <w:r w:rsidR="00C5575B">
          <w:rPr>
            <w:noProof/>
            <w:webHidden/>
          </w:rPr>
          <w:t>25</w:t>
        </w:r>
        <w:r w:rsidR="005B2A92">
          <w:rPr>
            <w:noProof/>
            <w:webHidden/>
          </w:rPr>
          <w:fldChar w:fldCharType="end"/>
        </w:r>
      </w:hyperlink>
    </w:p>
    <w:p w14:paraId="1CE66492" w14:textId="64E7DB40" w:rsidR="005B2A92" w:rsidRDefault="00B52259">
      <w:pPr>
        <w:pStyle w:val="TOC2"/>
        <w:tabs>
          <w:tab w:val="right" w:leader="dot" w:pos="9350"/>
        </w:tabs>
        <w:rPr>
          <w:rFonts w:eastAsiaTheme="minorEastAsia" w:cstheme="minorBidi"/>
          <w:smallCaps w:val="0"/>
          <w:noProof/>
          <w:color w:val="auto"/>
          <w:sz w:val="22"/>
          <w:szCs w:val="22"/>
        </w:rPr>
      </w:pPr>
      <w:hyperlink w:anchor="_Toc39674382" w:history="1">
        <w:r w:rsidR="005B2A92" w:rsidRPr="00FE0A46">
          <w:rPr>
            <w:rStyle w:val="Hyperlink"/>
            <w:noProof/>
          </w:rPr>
          <w:t>Foundation Set Time (FST)</w:t>
        </w:r>
        <w:r w:rsidR="005B2A92">
          <w:rPr>
            <w:noProof/>
            <w:webHidden/>
          </w:rPr>
          <w:tab/>
        </w:r>
        <w:r w:rsidR="005B2A92">
          <w:rPr>
            <w:noProof/>
            <w:webHidden/>
          </w:rPr>
          <w:fldChar w:fldCharType="begin"/>
        </w:r>
        <w:r w:rsidR="005B2A92">
          <w:rPr>
            <w:noProof/>
            <w:webHidden/>
          </w:rPr>
          <w:instrText xml:space="preserve"> PAGEREF _Toc39674382 \h </w:instrText>
        </w:r>
        <w:r w:rsidR="005B2A92">
          <w:rPr>
            <w:noProof/>
            <w:webHidden/>
          </w:rPr>
        </w:r>
        <w:r w:rsidR="005B2A92">
          <w:rPr>
            <w:noProof/>
            <w:webHidden/>
          </w:rPr>
          <w:fldChar w:fldCharType="separate"/>
        </w:r>
        <w:r w:rsidR="00C5575B">
          <w:rPr>
            <w:noProof/>
            <w:webHidden/>
          </w:rPr>
          <w:t>25</w:t>
        </w:r>
        <w:r w:rsidR="005B2A92">
          <w:rPr>
            <w:noProof/>
            <w:webHidden/>
          </w:rPr>
          <w:fldChar w:fldCharType="end"/>
        </w:r>
      </w:hyperlink>
    </w:p>
    <w:p w14:paraId="4DACF4BA" w14:textId="14860F35" w:rsidR="005B2A92" w:rsidRDefault="00B52259">
      <w:pPr>
        <w:pStyle w:val="TOC2"/>
        <w:tabs>
          <w:tab w:val="right" w:leader="dot" w:pos="9350"/>
        </w:tabs>
        <w:rPr>
          <w:rFonts w:eastAsiaTheme="minorEastAsia" w:cstheme="minorBidi"/>
          <w:smallCaps w:val="0"/>
          <w:noProof/>
          <w:color w:val="auto"/>
          <w:sz w:val="22"/>
          <w:szCs w:val="22"/>
        </w:rPr>
      </w:pPr>
      <w:hyperlink w:anchor="_Toc39674383" w:history="1">
        <w:r w:rsidR="005B2A92" w:rsidRPr="00FE0A46">
          <w:rPr>
            <w:rStyle w:val="Hyperlink"/>
            <w:noProof/>
          </w:rPr>
          <w:t>Foundation Structure Update (FSU)</w:t>
        </w:r>
        <w:r w:rsidR="005B2A92">
          <w:rPr>
            <w:noProof/>
            <w:webHidden/>
          </w:rPr>
          <w:tab/>
        </w:r>
        <w:r w:rsidR="005B2A92">
          <w:rPr>
            <w:noProof/>
            <w:webHidden/>
          </w:rPr>
          <w:fldChar w:fldCharType="begin"/>
        </w:r>
        <w:r w:rsidR="005B2A92">
          <w:rPr>
            <w:noProof/>
            <w:webHidden/>
          </w:rPr>
          <w:instrText xml:space="preserve"> PAGEREF _Toc39674383 \h </w:instrText>
        </w:r>
        <w:r w:rsidR="005B2A92">
          <w:rPr>
            <w:noProof/>
            <w:webHidden/>
          </w:rPr>
        </w:r>
        <w:r w:rsidR="005B2A92">
          <w:rPr>
            <w:noProof/>
            <w:webHidden/>
          </w:rPr>
          <w:fldChar w:fldCharType="separate"/>
        </w:r>
        <w:r w:rsidR="00C5575B">
          <w:rPr>
            <w:noProof/>
            <w:webHidden/>
          </w:rPr>
          <w:t>26</w:t>
        </w:r>
        <w:r w:rsidR="005B2A92">
          <w:rPr>
            <w:noProof/>
            <w:webHidden/>
          </w:rPr>
          <w:fldChar w:fldCharType="end"/>
        </w:r>
      </w:hyperlink>
    </w:p>
    <w:p w14:paraId="7F356C8B" w14:textId="4D51A4B2" w:rsidR="005B2A92" w:rsidRDefault="00B52259">
      <w:pPr>
        <w:pStyle w:val="TOC2"/>
        <w:tabs>
          <w:tab w:val="right" w:leader="dot" w:pos="9350"/>
        </w:tabs>
        <w:rPr>
          <w:rFonts w:eastAsiaTheme="minorEastAsia" w:cstheme="minorBidi"/>
          <w:smallCaps w:val="0"/>
          <w:noProof/>
          <w:color w:val="auto"/>
          <w:sz w:val="22"/>
          <w:szCs w:val="22"/>
        </w:rPr>
      </w:pPr>
      <w:hyperlink w:anchor="_Toc39674384" w:history="1">
        <w:r w:rsidR="005B2A92" w:rsidRPr="00FE0A46">
          <w:rPr>
            <w:rStyle w:val="Hyperlink"/>
            <w:noProof/>
          </w:rPr>
          <w:t>Quartz Data Remove (QDR)</w:t>
        </w:r>
        <w:r w:rsidR="005B2A92">
          <w:rPr>
            <w:noProof/>
            <w:webHidden/>
          </w:rPr>
          <w:tab/>
        </w:r>
        <w:r w:rsidR="005B2A92">
          <w:rPr>
            <w:noProof/>
            <w:webHidden/>
          </w:rPr>
          <w:fldChar w:fldCharType="begin"/>
        </w:r>
        <w:r w:rsidR="005B2A92">
          <w:rPr>
            <w:noProof/>
            <w:webHidden/>
          </w:rPr>
          <w:instrText xml:space="preserve"> PAGEREF _Toc39674384 \h </w:instrText>
        </w:r>
        <w:r w:rsidR="005B2A92">
          <w:rPr>
            <w:noProof/>
            <w:webHidden/>
          </w:rPr>
        </w:r>
        <w:r w:rsidR="005B2A92">
          <w:rPr>
            <w:noProof/>
            <w:webHidden/>
          </w:rPr>
          <w:fldChar w:fldCharType="separate"/>
        </w:r>
        <w:r w:rsidR="00C5575B">
          <w:rPr>
            <w:noProof/>
            <w:webHidden/>
          </w:rPr>
          <w:t>26</w:t>
        </w:r>
        <w:r w:rsidR="005B2A92">
          <w:rPr>
            <w:noProof/>
            <w:webHidden/>
          </w:rPr>
          <w:fldChar w:fldCharType="end"/>
        </w:r>
      </w:hyperlink>
    </w:p>
    <w:p w14:paraId="3F91FCB1" w14:textId="2CB8E21B" w:rsidR="005B2A92" w:rsidRDefault="00B52259">
      <w:pPr>
        <w:pStyle w:val="TOC2"/>
        <w:tabs>
          <w:tab w:val="right" w:leader="dot" w:pos="9350"/>
        </w:tabs>
        <w:rPr>
          <w:rFonts w:eastAsiaTheme="minorEastAsia" w:cstheme="minorBidi"/>
          <w:smallCaps w:val="0"/>
          <w:noProof/>
          <w:color w:val="auto"/>
          <w:sz w:val="22"/>
          <w:szCs w:val="22"/>
        </w:rPr>
      </w:pPr>
      <w:hyperlink w:anchor="_Toc39674385" w:history="1">
        <w:r w:rsidR="005B2A92" w:rsidRPr="00FE0A46">
          <w:rPr>
            <w:rStyle w:val="Hyperlink"/>
            <w:noProof/>
          </w:rPr>
          <w:t>Quartz Sync Foundation (Quartz Structure Sync/Quartz Data Sync)</w:t>
        </w:r>
        <w:r w:rsidR="005B2A92">
          <w:rPr>
            <w:noProof/>
            <w:webHidden/>
          </w:rPr>
          <w:tab/>
        </w:r>
        <w:r w:rsidR="005B2A92">
          <w:rPr>
            <w:noProof/>
            <w:webHidden/>
          </w:rPr>
          <w:fldChar w:fldCharType="begin"/>
        </w:r>
        <w:r w:rsidR="005B2A92">
          <w:rPr>
            <w:noProof/>
            <w:webHidden/>
          </w:rPr>
          <w:instrText xml:space="preserve"> PAGEREF _Toc39674385 \h </w:instrText>
        </w:r>
        <w:r w:rsidR="005B2A92">
          <w:rPr>
            <w:noProof/>
            <w:webHidden/>
          </w:rPr>
        </w:r>
        <w:r w:rsidR="005B2A92">
          <w:rPr>
            <w:noProof/>
            <w:webHidden/>
          </w:rPr>
          <w:fldChar w:fldCharType="separate"/>
        </w:r>
        <w:r w:rsidR="00C5575B">
          <w:rPr>
            <w:noProof/>
            <w:webHidden/>
          </w:rPr>
          <w:t>26</w:t>
        </w:r>
        <w:r w:rsidR="005B2A92">
          <w:rPr>
            <w:noProof/>
            <w:webHidden/>
          </w:rPr>
          <w:fldChar w:fldCharType="end"/>
        </w:r>
      </w:hyperlink>
    </w:p>
    <w:p w14:paraId="5E97F73A" w14:textId="2BEE591E" w:rsidR="005B2A92" w:rsidRDefault="00B52259">
      <w:pPr>
        <w:pStyle w:val="TOC2"/>
        <w:tabs>
          <w:tab w:val="right" w:leader="dot" w:pos="9350"/>
        </w:tabs>
        <w:rPr>
          <w:rFonts w:eastAsiaTheme="minorEastAsia" w:cstheme="minorBidi"/>
          <w:smallCaps w:val="0"/>
          <w:noProof/>
          <w:color w:val="auto"/>
          <w:sz w:val="22"/>
          <w:szCs w:val="22"/>
        </w:rPr>
      </w:pPr>
      <w:hyperlink w:anchor="_Toc39674386" w:history="1">
        <w:r w:rsidR="005B2A92" w:rsidRPr="00FE0A46">
          <w:rPr>
            <w:rStyle w:val="Hyperlink"/>
            <w:noProof/>
          </w:rPr>
          <w:t>EP Mid-Tier Admin Client Console</w:t>
        </w:r>
        <w:r w:rsidR="005B2A92">
          <w:rPr>
            <w:noProof/>
            <w:webHidden/>
          </w:rPr>
          <w:tab/>
        </w:r>
        <w:r w:rsidR="005B2A92">
          <w:rPr>
            <w:noProof/>
            <w:webHidden/>
          </w:rPr>
          <w:fldChar w:fldCharType="begin"/>
        </w:r>
        <w:r w:rsidR="005B2A92">
          <w:rPr>
            <w:noProof/>
            <w:webHidden/>
          </w:rPr>
          <w:instrText xml:space="preserve"> PAGEREF _Toc39674386 \h </w:instrText>
        </w:r>
        <w:r w:rsidR="005B2A92">
          <w:rPr>
            <w:noProof/>
            <w:webHidden/>
          </w:rPr>
        </w:r>
        <w:r w:rsidR="005B2A92">
          <w:rPr>
            <w:noProof/>
            <w:webHidden/>
          </w:rPr>
          <w:fldChar w:fldCharType="separate"/>
        </w:r>
        <w:r w:rsidR="00C5575B">
          <w:rPr>
            <w:noProof/>
            <w:webHidden/>
          </w:rPr>
          <w:t>27</w:t>
        </w:r>
        <w:r w:rsidR="005B2A92">
          <w:rPr>
            <w:noProof/>
            <w:webHidden/>
          </w:rPr>
          <w:fldChar w:fldCharType="end"/>
        </w:r>
      </w:hyperlink>
    </w:p>
    <w:p w14:paraId="06F45F9D" w14:textId="5D11E35A" w:rsidR="005B2A92" w:rsidRDefault="00B52259">
      <w:pPr>
        <w:pStyle w:val="TOC1"/>
        <w:tabs>
          <w:tab w:val="left" w:pos="1600"/>
          <w:tab w:val="right" w:leader="dot" w:pos="9350"/>
        </w:tabs>
        <w:rPr>
          <w:rFonts w:eastAsiaTheme="minorEastAsia" w:cstheme="minorBidi"/>
          <w:b w:val="0"/>
          <w:bCs w:val="0"/>
          <w:caps w:val="0"/>
          <w:noProof/>
          <w:color w:val="auto"/>
          <w:sz w:val="22"/>
          <w:szCs w:val="22"/>
        </w:rPr>
      </w:pPr>
      <w:hyperlink w:anchor="_Toc39674387" w:history="1">
        <w:r w:rsidR="005B2A92" w:rsidRPr="00FE0A46">
          <w:rPr>
            <w:rStyle w:val="Hyperlink"/>
            <w:noProof/>
          </w:rPr>
          <w:t>Batch Scripts</w:t>
        </w:r>
        <w:r w:rsidR="005B2A92">
          <w:rPr>
            <w:rFonts w:eastAsiaTheme="minorEastAsia" w:cstheme="minorBidi"/>
            <w:b w:val="0"/>
            <w:bCs w:val="0"/>
            <w:caps w:val="0"/>
            <w:noProof/>
            <w:color w:val="auto"/>
            <w:sz w:val="22"/>
            <w:szCs w:val="22"/>
          </w:rPr>
          <w:tab/>
        </w:r>
        <w:r w:rsidR="005B2A92" w:rsidRPr="00FE0A46">
          <w:rPr>
            <w:rStyle w:val="Hyperlink"/>
            <w:noProof/>
          </w:rPr>
          <w:t>Section 5</w:t>
        </w:r>
        <w:r w:rsidR="005B2A92">
          <w:rPr>
            <w:noProof/>
            <w:webHidden/>
          </w:rPr>
          <w:tab/>
        </w:r>
        <w:r w:rsidR="005B2A92">
          <w:rPr>
            <w:noProof/>
            <w:webHidden/>
          </w:rPr>
          <w:fldChar w:fldCharType="begin"/>
        </w:r>
        <w:r w:rsidR="005B2A92">
          <w:rPr>
            <w:noProof/>
            <w:webHidden/>
          </w:rPr>
          <w:instrText xml:space="preserve"> PAGEREF _Toc39674387 \h </w:instrText>
        </w:r>
        <w:r w:rsidR="005B2A92">
          <w:rPr>
            <w:noProof/>
            <w:webHidden/>
          </w:rPr>
        </w:r>
        <w:r w:rsidR="005B2A92">
          <w:rPr>
            <w:noProof/>
            <w:webHidden/>
          </w:rPr>
          <w:fldChar w:fldCharType="separate"/>
        </w:r>
        <w:r w:rsidR="00C5575B">
          <w:rPr>
            <w:noProof/>
            <w:webHidden/>
          </w:rPr>
          <w:t>28</w:t>
        </w:r>
        <w:r w:rsidR="005B2A92">
          <w:rPr>
            <w:noProof/>
            <w:webHidden/>
          </w:rPr>
          <w:fldChar w:fldCharType="end"/>
        </w:r>
      </w:hyperlink>
    </w:p>
    <w:p w14:paraId="6804C0F5" w14:textId="04602CAF" w:rsidR="005B2A92" w:rsidRDefault="00B52259">
      <w:pPr>
        <w:pStyle w:val="TOC2"/>
        <w:tabs>
          <w:tab w:val="right" w:leader="dot" w:pos="9350"/>
        </w:tabs>
        <w:rPr>
          <w:rFonts w:eastAsiaTheme="minorEastAsia" w:cstheme="minorBidi"/>
          <w:smallCaps w:val="0"/>
          <w:noProof/>
          <w:color w:val="auto"/>
          <w:sz w:val="22"/>
          <w:szCs w:val="22"/>
        </w:rPr>
      </w:pPr>
      <w:hyperlink w:anchor="_Toc39674388" w:history="1">
        <w:r w:rsidR="005B2A92" w:rsidRPr="00FE0A46">
          <w:rPr>
            <w:rStyle w:val="Hyperlink"/>
            <w:noProof/>
          </w:rPr>
          <w:t>Actuals Cube Remove Data</w:t>
        </w:r>
        <w:r w:rsidR="005B2A92">
          <w:rPr>
            <w:noProof/>
            <w:webHidden/>
          </w:rPr>
          <w:tab/>
        </w:r>
        <w:r w:rsidR="005B2A92">
          <w:rPr>
            <w:noProof/>
            <w:webHidden/>
          </w:rPr>
          <w:fldChar w:fldCharType="begin"/>
        </w:r>
        <w:r w:rsidR="005B2A92">
          <w:rPr>
            <w:noProof/>
            <w:webHidden/>
          </w:rPr>
          <w:instrText xml:space="preserve"> PAGEREF _Toc39674388 \h </w:instrText>
        </w:r>
        <w:r w:rsidR="005B2A92">
          <w:rPr>
            <w:noProof/>
            <w:webHidden/>
          </w:rPr>
        </w:r>
        <w:r w:rsidR="005B2A92">
          <w:rPr>
            <w:noProof/>
            <w:webHidden/>
          </w:rPr>
          <w:fldChar w:fldCharType="separate"/>
        </w:r>
        <w:r w:rsidR="00C5575B">
          <w:rPr>
            <w:noProof/>
            <w:webHidden/>
          </w:rPr>
          <w:t>28</w:t>
        </w:r>
        <w:r w:rsidR="005B2A92">
          <w:rPr>
            <w:noProof/>
            <w:webHidden/>
          </w:rPr>
          <w:fldChar w:fldCharType="end"/>
        </w:r>
      </w:hyperlink>
    </w:p>
    <w:p w14:paraId="196B5651" w14:textId="0131C27D" w:rsidR="005B2A92" w:rsidRDefault="00B52259">
      <w:pPr>
        <w:pStyle w:val="TOC2"/>
        <w:tabs>
          <w:tab w:val="right" w:leader="dot" w:pos="9350"/>
        </w:tabs>
        <w:rPr>
          <w:rFonts w:eastAsiaTheme="minorEastAsia" w:cstheme="minorBidi"/>
          <w:smallCaps w:val="0"/>
          <w:noProof/>
          <w:color w:val="auto"/>
          <w:sz w:val="22"/>
          <w:szCs w:val="22"/>
        </w:rPr>
      </w:pPr>
      <w:hyperlink w:anchor="_Toc39674389" w:history="1">
        <w:r w:rsidR="005B2A92" w:rsidRPr="00FE0A46">
          <w:rPr>
            <w:rStyle w:val="Hyperlink"/>
            <w:noProof/>
          </w:rPr>
          <w:t>Actuals Cube Sync</w:t>
        </w:r>
        <w:r w:rsidR="005B2A92">
          <w:rPr>
            <w:noProof/>
            <w:webHidden/>
          </w:rPr>
          <w:tab/>
        </w:r>
        <w:r w:rsidR="005B2A92">
          <w:rPr>
            <w:noProof/>
            <w:webHidden/>
          </w:rPr>
          <w:fldChar w:fldCharType="begin"/>
        </w:r>
        <w:r w:rsidR="005B2A92">
          <w:rPr>
            <w:noProof/>
            <w:webHidden/>
          </w:rPr>
          <w:instrText xml:space="preserve"> PAGEREF _Toc39674389 \h </w:instrText>
        </w:r>
        <w:r w:rsidR="005B2A92">
          <w:rPr>
            <w:noProof/>
            <w:webHidden/>
          </w:rPr>
        </w:r>
        <w:r w:rsidR="005B2A92">
          <w:rPr>
            <w:noProof/>
            <w:webHidden/>
          </w:rPr>
          <w:fldChar w:fldCharType="separate"/>
        </w:r>
        <w:r w:rsidR="00C5575B">
          <w:rPr>
            <w:noProof/>
            <w:webHidden/>
          </w:rPr>
          <w:t>29</w:t>
        </w:r>
        <w:r w:rsidR="005B2A92">
          <w:rPr>
            <w:noProof/>
            <w:webHidden/>
          </w:rPr>
          <w:fldChar w:fldCharType="end"/>
        </w:r>
      </w:hyperlink>
    </w:p>
    <w:p w14:paraId="45DB16B3" w14:textId="093C2986" w:rsidR="005B2A92" w:rsidRDefault="00B52259">
      <w:pPr>
        <w:pStyle w:val="TOC2"/>
        <w:tabs>
          <w:tab w:val="right" w:leader="dot" w:pos="9350"/>
        </w:tabs>
        <w:rPr>
          <w:rFonts w:eastAsiaTheme="minorEastAsia" w:cstheme="minorBidi"/>
          <w:smallCaps w:val="0"/>
          <w:noProof/>
          <w:color w:val="auto"/>
          <w:sz w:val="22"/>
          <w:szCs w:val="22"/>
        </w:rPr>
      </w:pPr>
      <w:hyperlink w:anchor="_Toc39674390" w:history="1">
        <w:r w:rsidR="005B2A92" w:rsidRPr="00FE0A46">
          <w:rPr>
            <w:rStyle w:val="Hyperlink"/>
            <w:noProof/>
          </w:rPr>
          <w:t>Actuals Data Update</w:t>
        </w:r>
        <w:r w:rsidR="005B2A92">
          <w:rPr>
            <w:noProof/>
            <w:webHidden/>
          </w:rPr>
          <w:tab/>
        </w:r>
        <w:r w:rsidR="005B2A92">
          <w:rPr>
            <w:noProof/>
            <w:webHidden/>
          </w:rPr>
          <w:fldChar w:fldCharType="begin"/>
        </w:r>
        <w:r w:rsidR="005B2A92">
          <w:rPr>
            <w:noProof/>
            <w:webHidden/>
          </w:rPr>
          <w:instrText xml:space="preserve"> PAGEREF _Toc39674390 \h </w:instrText>
        </w:r>
        <w:r w:rsidR="005B2A92">
          <w:rPr>
            <w:noProof/>
            <w:webHidden/>
          </w:rPr>
        </w:r>
        <w:r w:rsidR="005B2A92">
          <w:rPr>
            <w:noProof/>
            <w:webHidden/>
          </w:rPr>
          <w:fldChar w:fldCharType="separate"/>
        </w:r>
        <w:r w:rsidR="00C5575B">
          <w:rPr>
            <w:noProof/>
            <w:webHidden/>
          </w:rPr>
          <w:t>30</w:t>
        </w:r>
        <w:r w:rsidR="005B2A92">
          <w:rPr>
            <w:noProof/>
            <w:webHidden/>
          </w:rPr>
          <w:fldChar w:fldCharType="end"/>
        </w:r>
      </w:hyperlink>
    </w:p>
    <w:p w14:paraId="0102B07D" w14:textId="13B13A47" w:rsidR="005B2A92" w:rsidRDefault="00B52259">
      <w:pPr>
        <w:pStyle w:val="TOC2"/>
        <w:tabs>
          <w:tab w:val="right" w:leader="dot" w:pos="9350"/>
        </w:tabs>
        <w:rPr>
          <w:rFonts w:eastAsiaTheme="minorEastAsia" w:cstheme="minorBidi"/>
          <w:smallCaps w:val="0"/>
          <w:noProof/>
          <w:color w:val="auto"/>
          <w:sz w:val="22"/>
          <w:szCs w:val="22"/>
        </w:rPr>
      </w:pPr>
      <w:hyperlink w:anchor="_Toc39674391" w:history="1">
        <w:r w:rsidR="005B2A92" w:rsidRPr="00FE0A46">
          <w:rPr>
            <w:rStyle w:val="Hyperlink"/>
            <w:noProof/>
          </w:rPr>
          <w:t>Allow Client Connections</w:t>
        </w:r>
        <w:r w:rsidR="005B2A92">
          <w:rPr>
            <w:noProof/>
            <w:webHidden/>
          </w:rPr>
          <w:tab/>
        </w:r>
        <w:r w:rsidR="005B2A92">
          <w:rPr>
            <w:noProof/>
            <w:webHidden/>
          </w:rPr>
          <w:fldChar w:fldCharType="begin"/>
        </w:r>
        <w:r w:rsidR="005B2A92">
          <w:rPr>
            <w:noProof/>
            <w:webHidden/>
          </w:rPr>
          <w:instrText xml:space="preserve"> PAGEREF _Toc39674391 \h </w:instrText>
        </w:r>
        <w:r w:rsidR="005B2A92">
          <w:rPr>
            <w:noProof/>
            <w:webHidden/>
          </w:rPr>
        </w:r>
        <w:r w:rsidR="005B2A92">
          <w:rPr>
            <w:noProof/>
            <w:webHidden/>
          </w:rPr>
          <w:fldChar w:fldCharType="separate"/>
        </w:r>
        <w:r w:rsidR="00C5575B">
          <w:rPr>
            <w:noProof/>
            <w:webHidden/>
          </w:rPr>
          <w:t>32</w:t>
        </w:r>
        <w:r w:rsidR="005B2A92">
          <w:rPr>
            <w:noProof/>
            <w:webHidden/>
          </w:rPr>
          <w:fldChar w:fldCharType="end"/>
        </w:r>
      </w:hyperlink>
    </w:p>
    <w:p w14:paraId="5F396E9F" w14:textId="7E6B829D" w:rsidR="005B2A92" w:rsidRDefault="00B52259">
      <w:pPr>
        <w:pStyle w:val="TOC2"/>
        <w:tabs>
          <w:tab w:val="right" w:leader="dot" w:pos="9350"/>
        </w:tabs>
        <w:rPr>
          <w:rFonts w:eastAsiaTheme="minorEastAsia" w:cstheme="minorBidi"/>
          <w:smallCaps w:val="0"/>
          <w:noProof/>
          <w:color w:val="auto"/>
          <w:sz w:val="22"/>
          <w:szCs w:val="22"/>
        </w:rPr>
      </w:pPr>
      <w:hyperlink w:anchor="_Toc39674392" w:history="1">
        <w:r w:rsidR="005B2A92" w:rsidRPr="00FE0A46">
          <w:rPr>
            <w:rStyle w:val="Hyperlink"/>
            <w:noProof/>
          </w:rPr>
          <w:t>Archive Logs</w:t>
        </w:r>
        <w:r w:rsidR="005B2A92">
          <w:rPr>
            <w:noProof/>
            <w:webHidden/>
          </w:rPr>
          <w:tab/>
        </w:r>
        <w:r w:rsidR="005B2A92">
          <w:rPr>
            <w:noProof/>
            <w:webHidden/>
          </w:rPr>
          <w:fldChar w:fldCharType="begin"/>
        </w:r>
        <w:r w:rsidR="005B2A92">
          <w:rPr>
            <w:noProof/>
            <w:webHidden/>
          </w:rPr>
          <w:instrText xml:space="preserve"> PAGEREF _Toc39674392 \h </w:instrText>
        </w:r>
        <w:r w:rsidR="005B2A92">
          <w:rPr>
            <w:noProof/>
            <w:webHidden/>
          </w:rPr>
        </w:r>
        <w:r w:rsidR="005B2A92">
          <w:rPr>
            <w:noProof/>
            <w:webHidden/>
          </w:rPr>
          <w:fldChar w:fldCharType="separate"/>
        </w:r>
        <w:r w:rsidR="00C5575B">
          <w:rPr>
            <w:noProof/>
            <w:webHidden/>
          </w:rPr>
          <w:t>32</w:t>
        </w:r>
        <w:r w:rsidR="005B2A92">
          <w:rPr>
            <w:noProof/>
            <w:webHidden/>
          </w:rPr>
          <w:fldChar w:fldCharType="end"/>
        </w:r>
      </w:hyperlink>
    </w:p>
    <w:p w14:paraId="3955A0FB" w14:textId="01582377" w:rsidR="005B2A92" w:rsidRDefault="00B52259">
      <w:pPr>
        <w:pStyle w:val="TOC2"/>
        <w:tabs>
          <w:tab w:val="right" w:leader="dot" w:pos="9350"/>
        </w:tabs>
        <w:rPr>
          <w:rFonts w:eastAsiaTheme="minorEastAsia" w:cstheme="minorBidi"/>
          <w:smallCaps w:val="0"/>
          <w:noProof/>
          <w:color w:val="auto"/>
          <w:sz w:val="22"/>
          <w:szCs w:val="22"/>
        </w:rPr>
      </w:pPr>
      <w:hyperlink w:anchor="_Toc39674393" w:history="1">
        <w:r w:rsidR="005B2A92" w:rsidRPr="00FE0A46">
          <w:rPr>
            <w:rStyle w:val="Hyperlink"/>
            <w:noProof/>
          </w:rPr>
          <w:t>Clear Import Tables (Mulesoft)</w:t>
        </w:r>
        <w:r w:rsidR="005B2A92">
          <w:rPr>
            <w:noProof/>
            <w:webHidden/>
          </w:rPr>
          <w:tab/>
        </w:r>
        <w:r w:rsidR="005B2A92">
          <w:rPr>
            <w:noProof/>
            <w:webHidden/>
          </w:rPr>
          <w:fldChar w:fldCharType="begin"/>
        </w:r>
        <w:r w:rsidR="005B2A92">
          <w:rPr>
            <w:noProof/>
            <w:webHidden/>
          </w:rPr>
          <w:instrText xml:space="preserve"> PAGEREF _Toc39674393 \h </w:instrText>
        </w:r>
        <w:r w:rsidR="005B2A92">
          <w:rPr>
            <w:noProof/>
            <w:webHidden/>
          </w:rPr>
        </w:r>
        <w:r w:rsidR="005B2A92">
          <w:rPr>
            <w:noProof/>
            <w:webHidden/>
          </w:rPr>
          <w:fldChar w:fldCharType="separate"/>
        </w:r>
        <w:r w:rsidR="00C5575B">
          <w:rPr>
            <w:noProof/>
            <w:webHidden/>
          </w:rPr>
          <w:t>33</w:t>
        </w:r>
        <w:r w:rsidR="005B2A92">
          <w:rPr>
            <w:noProof/>
            <w:webHidden/>
          </w:rPr>
          <w:fldChar w:fldCharType="end"/>
        </w:r>
      </w:hyperlink>
    </w:p>
    <w:p w14:paraId="250D8C9C" w14:textId="3A06D99A" w:rsidR="005B2A92" w:rsidRDefault="00B52259">
      <w:pPr>
        <w:pStyle w:val="TOC2"/>
        <w:tabs>
          <w:tab w:val="right" w:leader="dot" w:pos="9350"/>
        </w:tabs>
        <w:rPr>
          <w:rFonts w:eastAsiaTheme="minorEastAsia" w:cstheme="minorBidi"/>
          <w:smallCaps w:val="0"/>
          <w:noProof/>
          <w:color w:val="auto"/>
          <w:sz w:val="22"/>
          <w:szCs w:val="22"/>
        </w:rPr>
      </w:pPr>
      <w:hyperlink w:anchor="_Toc39674394" w:history="1">
        <w:r w:rsidR="005B2A92" w:rsidRPr="00FE0A46">
          <w:rPr>
            <w:rStyle w:val="Hyperlink"/>
            <w:noProof/>
          </w:rPr>
          <w:t>Create AG Tables (Mulesoft)</w:t>
        </w:r>
        <w:r w:rsidR="005B2A92">
          <w:rPr>
            <w:noProof/>
            <w:webHidden/>
          </w:rPr>
          <w:tab/>
        </w:r>
        <w:r w:rsidR="005B2A92">
          <w:rPr>
            <w:noProof/>
            <w:webHidden/>
          </w:rPr>
          <w:fldChar w:fldCharType="begin"/>
        </w:r>
        <w:r w:rsidR="005B2A92">
          <w:rPr>
            <w:noProof/>
            <w:webHidden/>
          </w:rPr>
          <w:instrText xml:space="preserve"> PAGEREF _Toc39674394 \h </w:instrText>
        </w:r>
        <w:r w:rsidR="005B2A92">
          <w:rPr>
            <w:noProof/>
            <w:webHidden/>
          </w:rPr>
        </w:r>
        <w:r w:rsidR="005B2A92">
          <w:rPr>
            <w:noProof/>
            <w:webHidden/>
          </w:rPr>
          <w:fldChar w:fldCharType="separate"/>
        </w:r>
        <w:r w:rsidR="00C5575B">
          <w:rPr>
            <w:noProof/>
            <w:webHidden/>
          </w:rPr>
          <w:t>34</w:t>
        </w:r>
        <w:r w:rsidR="005B2A92">
          <w:rPr>
            <w:noProof/>
            <w:webHidden/>
          </w:rPr>
          <w:fldChar w:fldCharType="end"/>
        </w:r>
      </w:hyperlink>
    </w:p>
    <w:p w14:paraId="13D804D5" w14:textId="4E989636" w:rsidR="005B2A92" w:rsidRDefault="00B52259">
      <w:pPr>
        <w:pStyle w:val="TOC2"/>
        <w:tabs>
          <w:tab w:val="right" w:leader="dot" w:pos="9350"/>
        </w:tabs>
        <w:rPr>
          <w:rFonts w:eastAsiaTheme="minorEastAsia" w:cstheme="minorBidi"/>
          <w:smallCaps w:val="0"/>
          <w:noProof/>
          <w:color w:val="auto"/>
          <w:sz w:val="22"/>
          <w:szCs w:val="22"/>
        </w:rPr>
      </w:pPr>
      <w:hyperlink w:anchor="_Toc39674395" w:history="1">
        <w:r w:rsidR="005B2A92" w:rsidRPr="00FE0A46">
          <w:rPr>
            <w:rStyle w:val="Hyperlink"/>
            <w:noProof/>
          </w:rPr>
          <w:t>Cube Purge Aged Data</w:t>
        </w:r>
        <w:r w:rsidR="005B2A92">
          <w:rPr>
            <w:noProof/>
            <w:webHidden/>
          </w:rPr>
          <w:tab/>
        </w:r>
        <w:r w:rsidR="005B2A92">
          <w:rPr>
            <w:noProof/>
            <w:webHidden/>
          </w:rPr>
          <w:fldChar w:fldCharType="begin"/>
        </w:r>
        <w:r w:rsidR="005B2A92">
          <w:rPr>
            <w:noProof/>
            <w:webHidden/>
          </w:rPr>
          <w:instrText xml:space="preserve"> PAGEREF _Toc39674395 \h </w:instrText>
        </w:r>
        <w:r w:rsidR="005B2A92">
          <w:rPr>
            <w:noProof/>
            <w:webHidden/>
          </w:rPr>
        </w:r>
        <w:r w:rsidR="005B2A92">
          <w:rPr>
            <w:noProof/>
            <w:webHidden/>
          </w:rPr>
          <w:fldChar w:fldCharType="separate"/>
        </w:r>
        <w:r w:rsidR="00C5575B">
          <w:rPr>
            <w:noProof/>
            <w:webHidden/>
          </w:rPr>
          <w:t>35</w:t>
        </w:r>
        <w:r w:rsidR="005B2A92">
          <w:rPr>
            <w:noProof/>
            <w:webHidden/>
          </w:rPr>
          <w:fldChar w:fldCharType="end"/>
        </w:r>
      </w:hyperlink>
    </w:p>
    <w:p w14:paraId="613E0FC8" w14:textId="5381B362" w:rsidR="005B2A92" w:rsidRDefault="00B52259">
      <w:pPr>
        <w:pStyle w:val="TOC2"/>
        <w:tabs>
          <w:tab w:val="right" w:leader="dot" w:pos="9350"/>
        </w:tabs>
        <w:rPr>
          <w:rFonts w:eastAsiaTheme="minorEastAsia" w:cstheme="minorBidi"/>
          <w:smallCaps w:val="0"/>
          <w:noProof/>
          <w:color w:val="auto"/>
          <w:sz w:val="22"/>
          <w:szCs w:val="22"/>
        </w:rPr>
      </w:pPr>
      <w:hyperlink w:anchor="_Toc39674396" w:history="1">
        <w:r w:rsidR="005B2A92" w:rsidRPr="00FE0A46">
          <w:rPr>
            <w:rStyle w:val="Hyperlink"/>
            <w:noProof/>
          </w:rPr>
          <w:t>Cube Remove Data</w:t>
        </w:r>
        <w:r w:rsidR="005B2A92">
          <w:rPr>
            <w:noProof/>
            <w:webHidden/>
          </w:rPr>
          <w:tab/>
        </w:r>
        <w:r w:rsidR="005B2A92">
          <w:rPr>
            <w:noProof/>
            <w:webHidden/>
          </w:rPr>
          <w:fldChar w:fldCharType="begin"/>
        </w:r>
        <w:r w:rsidR="005B2A92">
          <w:rPr>
            <w:noProof/>
            <w:webHidden/>
          </w:rPr>
          <w:instrText xml:space="preserve"> PAGEREF _Toc39674396 \h </w:instrText>
        </w:r>
        <w:r w:rsidR="005B2A92">
          <w:rPr>
            <w:noProof/>
            <w:webHidden/>
          </w:rPr>
        </w:r>
        <w:r w:rsidR="005B2A92">
          <w:rPr>
            <w:noProof/>
            <w:webHidden/>
          </w:rPr>
          <w:fldChar w:fldCharType="separate"/>
        </w:r>
        <w:r w:rsidR="00C5575B">
          <w:rPr>
            <w:noProof/>
            <w:webHidden/>
          </w:rPr>
          <w:t>36</w:t>
        </w:r>
        <w:r w:rsidR="005B2A92">
          <w:rPr>
            <w:noProof/>
            <w:webHidden/>
          </w:rPr>
          <w:fldChar w:fldCharType="end"/>
        </w:r>
      </w:hyperlink>
    </w:p>
    <w:p w14:paraId="24F05289" w14:textId="6A45C726" w:rsidR="005B2A92" w:rsidRDefault="00B52259">
      <w:pPr>
        <w:pStyle w:val="TOC2"/>
        <w:tabs>
          <w:tab w:val="right" w:leader="dot" w:pos="9350"/>
        </w:tabs>
        <w:rPr>
          <w:rFonts w:eastAsiaTheme="minorEastAsia" w:cstheme="minorBidi"/>
          <w:smallCaps w:val="0"/>
          <w:noProof/>
          <w:color w:val="auto"/>
          <w:sz w:val="22"/>
          <w:szCs w:val="22"/>
        </w:rPr>
      </w:pPr>
      <w:hyperlink w:anchor="_Toc39674397" w:history="1">
        <w:r w:rsidR="005B2A92" w:rsidRPr="00FE0A46">
          <w:rPr>
            <w:rStyle w:val="Hyperlink"/>
            <w:noProof/>
          </w:rPr>
          <w:t>Cube Sync</w:t>
        </w:r>
        <w:r w:rsidR="005B2A92">
          <w:rPr>
            <w:noProof/>
            <w:webHidden/>
          </w:rPr>
          <w:tab/>
        </w:r>
        <w:r w:rsidR="005B2A92">
          <w:rPr>
            <w:noProof/>
            <w:webHidden/>
          </w:rPr>
          <w:fldChar w:fldCharType="begin"/>
        </w:r>
        <w:r w:rsidR="005B2A92">
          <w:rPr>
            <w:noProof/>
            <w:webHidden/>
          </w:rPr>
          <w:instrText xml:space="preserve"> PAGEREF _Toc39674397 \h </w:instrText>
        </w:r>
        <w:r w:rsidR="005B2A92">
          <w:rPr>
            <w:noProof/>
            <w:webHidden/>
          </w:rPr>
        </w:r>
        <w:r w:rsidR="005B2A92">
          <w:rPr>
            <w:noProof/>
            <w:webHidden/>
          </w:rPr>
          <w:fldChar w:fldCharType="separate"/>
        </w:r>
        <w:r w:rsidR="00C5575B">
          <w:rPr>
            <w:noProof/>
            <w:webHidden/>
          </w:rPr>
          <w:t>37</w:t>
        </w:r>
        <w:r w:rsidR="005B2A92">
          <w:rPr>
            <w:noProof/>
            <w:webHidden/>
          </w:rPr>
          <w:fldChar w:fldCharType="end"/>
        </w:r>
      </w:hyperlink>
    </w:p>
    <w:p w14:paraId="329B144F" w14:textId="253184D0" w:rsidR="005B2A92" w:rsidRDefault="00B52259">
      <w:pPr>
        <w:pStyle w:val="TOC2"/>
        <w:tabs>
          <w:tab w:val="right" w:leader="dot" w:pos="9350"/>
        </w:tabs>
        <w:rPr>
          <w:rFonts w:eastAsiaTheme="minorEastAsia" w:cstheme="minorBidi"/>
          <w:smallCaps w:val="0"/>
          <w:noProof/>
          <w:color w:val="auto"/>
          <w:sz w:val="22"/>
          <w:szCs w:val="22"/>
        </w:rPr>
      </w:pPr>
      <w:hyperlink w:anchor="_Toc39674398" w:history="1">
        <w:r w:rsidR="005B2A92" w:rsidRPr="00FE0A46">
          <w:rPr>
            <w:rStyle w:val="Hyperlink"/>
            <w:noProof/>
          </w:rPr>
          <w:t>EKB Cleanup</w:t>
        </w:r>
        <w:r w:rsidR="005B2A92">
          <w:rPr>
            <w:noProof/>
            <w:webHidden/>
          </w:rPr>
          <w:tab/>
        </w:r>
        <w:r w:rsidR="005B2A92">
          <w:rPr>
            <w:noProof/>
            <w:webHidden/>
          </w:rPr>
          <w:fldChar w:fldCharType="begin"/>
        </w:r>
        <w:r w:rsidR="005B2A92">
          <w:rPr>
            <w:noProof/>
            <w:webHidden/>
          </w:rPr>
          <w:instrText xml:space="preserve"> PAGEREF _Toc39674398 \h </w:instrText>
        </w:r>
        <w:r w:rsidR="005B2A92">
          <w:rPr>
            <w:noProof/>
            <w:webHidden/>
          </w:rPr>
        </w:r>
        <w:r w:rsidR="005B2A92">
          <w:rPr>
            <w:noProof/>
            <w:webHidden/>
          </w:rPr>
          <w:fldChar w:fldCharType="separate"/>
        </w:r>
        <w:r w:rsidR="00C5575B">
          <w:rPr>
            <w:noProof/>
            <w:webHidden/>
          </w:rPr>
          <w:t>38</w:t>
        </w:r>
        <w:r w:rsidR="005B2A92">
          <w:rPr>
            <w:noProof/>
            <w:webHidden/>
          </w:rPr>
          <w:fldChar w:fldCharType="end"/>
        </w:r>
      </w:hyperlink>
    </w:p>
    <w:p w14:paraId="0266D991" w14:textId="404100B2" w:rsidR="005B2A92" w:rsidRDefault="00B52259">
      <w:pPr>
        <w:pStyle w:val="TOC2"/>
        <w:tabs>
          <w:tab w:val="right" w:leader="dot" w:pos="9350"/>
        </w:tabs>
        <w:rPr>
          <w:rFonts w:eastAsiaTheme="minorEastAsia" w:cstheme="minorBidi"/>
          <w:smallCaps w:val="0"/>
          <w:noProof/>
          <w:color w:val="auto"/>
          <w:sz w:val="22"/>
          <w:szCs w:val="22"/>
        </w:rPr>
      </w:pPr>
      <w:hyperlink w:anchor="_Toc39674399" w:history="1">
        <w:r w:rsidR="005B2A92" w:rsidRPr="00FE0A46">
          <w:rPr>
            <w:rStyle w:val="Hyperlink"/>
            <w:noProof/>
          </w:rPr>
          <w:t>FDE Data Update</w:t>
        </w:r>
        <w:r w:rsidR="005B2A92">
          <w:rPr>
            <w:noProof/>
            <w:webHidden/>
          </w:rPr>
          <w:tab/>
        </w:r>
        <w:r w:rsidR="005B2A92">
          <w:rPr>
            <w:noProof/>
            <w:webHidden/>
          </w:rPr>
          <w:fldChar w:fldCharType="begin"/>
        </w:r>
        <w:r w:rsidR="005B2A92">
          <w:rPr>
            <w:noProof/>
            <w:webHidden/>
          </w:rPr>
          <w:instrText xml:space="preserve"> PAGEREF _Toc39674399 \h </w:instrText>
        </w:r>
        <w:r w:rsidR="005B2A92">
          <w:rPr>
            <w:noProof/>
            <w:webHidden/>
          </w:rPr>
        </w:r>
        <w:r w:rsidR="005B2A92">
          <w:rPr>
            <w:noProof/>
            <w:webHidden/>
          </w:rPr>
          <w:fldChar w:fldCharType="separate"/>
        </w:r>
        <w:r w:rsidR="00C5575B">
          <w:rPr>
            <w:noProof/>
            <w:webHidden/>
          </w:rPr>
          <w:t>38</w:t>
        </w:r>
        <w:r w:rsidR="005B2A92">
          <w:rPr>
            <w:noProof/>
            <w:webHidden/>
          </w:rPr>
          <w:fldChar w:fldCharType="end"/>
        </w:r>
      </w:hyperlink>
    </w:p>
    <w:p w14:paraId="3EB5525D" w14:textId="453DE1FC" w:rsidR="005B2A92" w:rsidRDefault="00B52259">
      <w:pPr>
        <w:pStyle w:val="TOC2"/>
        <w:tabs>
          <w:tab w:val="right" w:leader="dot" w:pos="9350"/>
        </w:tabs>
        <w:rPr>
          <w:rFonts w:eastAsiaTheme="minorEastAsia" w:cstheme="minorBidi"/>
          <w:smallCaps w:val="0"/>
          <w:noProof/>
          <w:color w:val="auto"/>
          <w:sz w:val="22"/>
          <w:szCs w:val="22"/>
        </w:rPr>
      </w:pPr>
      <w:hyperlink w:anchor="_Toc39674400" w:history="1">
        <w:r w:rsidR="005B2A92" w:rsidRPr="00FE0A46">
          <w:rPr>
            <w:rStyle w:val="Hyperlink"/>
            <w:noProof/>
          </w:rPr>
          <w:t>FDE Stage Fact Data</w:t>
        </w:r>
        <w:r w:rsidR="005B2A92">
          <w:rPr>
            <w:noProof/>
            <w:webHidden/>
          </w:rPr>
          <w:tab/>
        </w:r>
        <w:r w:rsidR="005B2A92">
          <w:rPr>
            <w:noProof/>
            <w:webHidden/>
          </w:rPr>
          <w:fldChar w:fldCharType="begin"/>
        </w:r>
        <w:r w:rsidR="005B2A92">
          <w:rPr>
            <w:noProof/>
            <w:webHidden/>
          </w:rPr>
          <w:instrText xml:space="preserve"> PAGEREF _Toc39674400 \h </w:instrText>
        </w:r>
        <w:r w:rsidR="005B2A92">
          <w:rPr>
            <w:noProof/>
            <w:webHidden/>
          </w:rPr>
        </w:r>
        <w:r w:rsidR="005B2A92">
          <w:rPr>
            <w:noProof/>
            <w:webHidden/>
          </w:rPr>
          <w:fldChar w:fldCharType="separate"/>
        </w:r>
        <w:r w:rsidR="00C5575B">
          <w:rPr>
            <w:noProof/>
            <w:webHidden/>
          </w:rPr>
          <w:t>39</w:t>
        </w:r>
        <w:r w:rsidR="005B2A92">
          <w:rPr>
            <w:noProof/>
            <w:webHidden/>
          </w:rPr>
          <w:fldChar w:fldCharType="end"/>
        </w:r>
      </w:hyperlink>
    </w:p>
    <w:p w14:paraId="4D258697" w14:textId="6C6B0F08" w:rsidR="005B2A92" w:rsidRDefault="00B52259">
      <w:pPr>
        <w:pStyle w:val="TOC2"/>
        <w:tabs>
          <w:tab w:val="right" w:leader="dot" w:pos="9350"/>
        </w:tabs>
        <w:rPr>
          <w:rFonts w:eastAsiaTheme="minorEastAsia" w:cstheme="minorBidi"/>
          <w:smallCaps w:val="0"/>
          <w:noProof/>
          <w:color w:val="auto"/>
          <w:sz w:val="22"/>
          <w:szCs w:val="22"/>
        </w:rPr>
      </w:pPr>
      <w:hyperlink w:anchor="_Toc39674401" w:history="1">
        <w:r w:rsidR="005B2A92" w:rsidRPr="00FE0A46">
          <w:rPr>
            <w:rStyle w:val="Hyperlink"/>
            <w:noProof/>
          </w:rPr>
          <w:t>Foundation Actuals Data Update</w:t>
        </w:r>
        <w:r w:rsidR="005B2A92">
          <w:rPr>
            <w:noProof/>
            <w:webHidden/>
          </w:rPr>
          <w:tab/>
        </w:r>
        <w:r w:rsidR="005B2A92">
          <w:rPr>
            <w:noProof/>
            <w:webHidden/>
          </w:rPr>
          <w:fldChar w:fldCharType="begin"/>
        </w:r>
        <w:r w:rsidR="005B2A92">
          <w:rPr>
            <w:noProof/>
            <w:webHidden/>
          </w:rPr>
          <w:instrText xml:space="preserve"> PAGEREF _Toc39674401 \h </w:instrText>
        </w:r>
        <w:r w:rsidR="005B2A92">
          <w:rPr>
            <w:noProof/>
            <w:webHidden/>
          </w:rPr>
        </w:r>
        <w:r w:rsidR="005B2A92">
          <w:rPr>
            <w:noProof/>
            <w:webHidden/>
          </w:rPr>
          <w:fldChar w:fldCharType="separate"/>
        </w:r>
        <w:r w:rsidR="00C5575B">
          <w:rPr>
            <w:noProof/>
            <w:webHidden/>
          </w:rPr>
          <w:t>40</w:t>
        </w:r>
        <w:r w:rsidR="005B2A92">
          <w:rPr>
            <w:noProof/>
            <w:webHidden/>
          </w:rPr>
          <w:fldChar w:fldCharType="end"/>
        </w:r>
      </w:hyperlink>
    </w:p>
    <w:p w14:paraId="33A9204E" w14:textId="6136083C" w:rsidR="005B2A92" w:rsidRDefault="00B52259">
      <w:pPr>
        <w:pStyle w:val="TOC2"/>
        <w:tabs>
          <w:tab w:val="right" w:leader="dot" w:pos="9350"/>
        </w:tabs>
        <w:rPr>
          <w:rFonts w:eastAsiaTheme="minorEastAsia" w:cstheme="minorBidi"/>
          <w:smallCaps w:val="0"/>
          <w:noProof/>
          <w:color w:val="auto"/>
          <w:sz w:val="22"/>
          <w:szCs w:val="22"/>
        </w:rPr>
      </w:pPr>
      <w:hyperlink w:anchor="_Toc39674402" w:history="1">
        <w:r w:rsidR="005B2A92" w:rsidRPr="00FE0A46">
          <w:rPr>
            <w:rStyle w:val="Hyperlink"/>
            <w:noProof/>
          </w:rPr>
          <w:t>Foundation Plan Data Update</w:t>
        </w:r>
        <w:r w:rsidR="005B2A92">
          <w:rPr>
            <w:noProof/>
            <w:webHidden/>
          </w:rPr>
          <w:tab/>
        </w:r>
        <w:r w:rsidR="005B2A92">
          <w:rPr>
            <w:noProof/>
            <w:webHidden/>
          </w:rPr>
          <w:fldChar w:fldCharType="begin"/>
        </w:r>
        <w:r w:rsidR="005B2A92">
          <w:rPr>
            <w:noProof/>
            <w:webHidden/>
          </w:rPr>
          <w:instrText xml:space="preserve"> PAGEREF _Toc39674402 \h </w:instrText>
        </w:r>
        <w:r w:rsidR="005B2A92">
          <w:rPr>
            <w:noProof/>
            <w:webHidden/>
          </w:rPr>
        </w:r>
        <w:r w:rsidR="005B2A92">
          <w:rPr>
            <w:noProof/>
            <w:webHidden/>
          </w:rPr>
          <w:fldChar w:fldCharType="separate"/>
        </w:r>
        <w:r w:rsidR="00C5575B">
          <w:rPr>
            <w:noProof/>
            <w:webHidden/>
          </w:rPr>
          <w:t>41</w:t>
        </w:r>
        <w:r w:rsidR="005B2A92">
          <w:rPr>
            <w:noProof/>
            <w:webHidden/>
          </w:rPr>
          <w:fldChar w:fldCharType="end"/>
        </w:r>
      </w:hyperlink>
    </w:p>
    <w:p w14:paraId="7A4914D1" w14:textId="60F92EE0" w:rsidR="005B2A92" w:rsidRDefault="00B52259">
      <w:pPr>
        <w:pStyle w:val="TOC2"/>
        <w:tabs>
          <w:tab w:val="right" w:leader="dot" w:pos="9350"/>
        </w:tabs>
        <w:rPr>
          <w:rFonts w:eastAsiaTheme="minorEastAsia" w:cstheme="minorBidi"/>
          <w:smallCaps w:val="0"/>
          <w:noProof/>
          <w:color w:val="auto"/>
          <w:sz w:val="22"/>
          <w:szCs w:val="22"/>
        </w:rPr>
      </w:pPr>
      <w:hyperlink w:anchor="_Toc39674403" w:history="1">
        <w:r w:rsidR="005B2A92" w:rsidRPr="00FE0A46">
          <w:rPr>
            <w:rStyle w:val="Hyperlink"/>
            <w:noProof/>
          </w:rPr>
          <w:t>Foundation Purge Aged Data</w:t>
        </w:r>
        <w:r w:rsidR="005B2A92">
          <w:rPr>
            <w:noProof/>
            <w:webHidden/>
          </w:rPr>
          <w:tab/>
        </w:r>
        <w:r w:rsidR="005B2A92">
          <w:rPr>
            <w:noProof/>
            <w:webHidden/>
          </w:rPr>
          <w:fldChar w:fldCharType="begin"/>
        </w:r>
        <w:r w:rsidR="005B2A92">
          <w:rPr>
            <w:noProof/>
            <w:webHidden/>
          </w:rPr>
          <w:instrText xml:space="preserve"> PAGEREF _Toc39674403 \h </w:instrText>
        </w:r>
        <w:r w:rsidR="005B2A92">
          <w:rPr>
            <w:noProof/>
            <w:webHidden/>
          </w:rPr>
        </w:r>
        <w:r w:rsidR="005B2A92">
          <w:rPr>
            <w:noProof/>
            <w:webHidden/>
          </w:rPr>
          <w:fldChar w:fldCharType="separate"/>
        </w:r>
        <w:r w:rsidR="00C5575B">
          <w:rPr>
            <w:noProof/>
            <w:webHidden/>
          </w:rPr>
          <w:t>42</w:t>
        </w:r>
        <w:r w:rsidR="005B2A92">
          <w:rPr>
            <w:noProof/>
            <w:webHidden/>
          </w:rPr>
          <w:fldChar w:fldCharType="end"/>
        </w:r>
      </w:hyperlink>
    </w:p>
    <w:p w14:paraId="60B096E0" w14:textId="4C943F76" w:rsidR="005B2A92" w:rsidRDefault="00B52259">
      <w:pPr>
        <w:pStyle w:val="TOC2"/>
        <w:tabs>
          <w:tab w:val="right" w:leader="dot" w:pos="9350"/>
        </w:tabs>
        <w:rPr>
          <w:rFonts w:eastAsiaTheme="minorEastAsia" w:cstheme="minorBidi"/>
          <w:smallCaps w:val="0"/>
          <w:noProof/>
          <w:color w:val="auto"/>
          <w:sz w:val="22"/>
          <w:szCs w:val="22"/>
        </w:rPr>
      </w:pPr>
      <w:hyperlink w:anchor="_Toc39674404" w:history="1">
        <w:r w:rsidR="005B2A92" w:rsidRPr="00FE0A46">
          <w:rPr>
            <w:rStyle w:val="Hyperlink"/>
            <w:noProof/>
          </w:rPr>
          <w:t>Foundation Set Time</w:t>
        </w:r>
        <w:r w:rsidR="005B2A92">
          <w:rPr>
            <w:noProof/>
            <w:webHidden/>
          </w:rPr>
          <w:tab/>
        </w:r>
        <w:r w:rsidR="005B2A92">
          <w:rPr>
            <w:noProof/>
            <w:webHidden/>
          </w:rPr>
          <w:fldChar w:fldCharType="begin"/>
        </w:r>
        <w:r w:rsidR="005B2A92">
          <w:rPr>
            <w:noProof/>
            <w:webHidden/>
          </w:rPr>
          <w:instrText xml:space="preserve"> PAGEREF _Toc39674404 \h </w:instrText>
        </w:r>
        <w:r w:rsidR="005B2A92">
          <w:rPr>
            <w:noProof/>
            <w:webHidden/>
          </w:rPr>
        </w:r>
        <w:r w:rsidR="005B2A92">
          <w:rPr>
            <w:noProof/>
            <w:webHidden/>
          </w:rPr>
          <w:fldChar w:fldCharType="separate"/>
        </w:r>
        <w:r w:rsidR="00C5575B">
          <w:rPr>
            <w:noProof/>
            <w:webHidden/>
          </w:rPr>
          <w:t>43</w:t>
        </w:r>
        <w:r w:rsidR="005B2A92">
          <w:rPr>
            <w:noProof/>
            <w:webHidden/>
          </w:rPr>
          <w:fldChar w:fldCharType="end"/>
        </w:r>
      </w:hyperlink>
    </w:p>
    <w:p w14:paraId="71990070" w14:textId="1185CE5C" w:rsidR="005B2A92" w:rsidRDefault="00B52259">
      <w:pPr>
        <w:pStyle w:val="TOC2"/>
        <w:tabs>
          <w:tab w:val="right" w:leader="dot" w:pos="9350"/>
        </w:tabs>
        <w:rPr>
          <w:rFonts w:eastAsiaTheme="minorEastAsia" w:cstheme="minorBidi"/>
          <w:smallCaps w:val="0"/>
          <w:noProof/>
          <w:color w:val="auto"/>
          <w:sz w:val="22"/>
          <w:szCs w:val="22"/>
        </w:rPr>
      </w:pPr>
      <w:hyperlink w:anchor="_Toc39674405" w:history="1">
        <w:r w:rsidR="005B2A92" w:rsidRPr="00FE0A46">
          <w:rPr>
            <w:rStyle w:val="Hyperlink"/>
            <w:noProof/>
          </w:rPr>
          <w:t>Foundation Structure Update</w:t>
        </w:r>
        <w:r w:rsidR="005B2A92">
          <w:rPr>
            <w:noProof/>
            <w:webHidden/>
          </w:rPr>
          <w:tab/>
        </w:r>
        <w:r w:rsidR="005B2A92">
          <w:rPr>
            <w:noProof/>
            <w:webHidden/>
          </w:rPr>
          <w:fldChar w:fldCharType="begin"/>
        </w:r>
        <w:r w:rsidR="005B2A92">
          <w:rPr>
            <w:noProof/>
            <w:webHidden/>
          </w:rPr>
          <w:instrText xml:space="preserve"> PAGEREF _Toc39674405 \h </w:instrText>
        </w:r>
        <w:r w:rsidR="005B2A92">
          <w:rPr>
            <w:noProof/>
            <w:webHidden/>
          </w:rPr>
        </w:r>
        <w:r w:rsidR="005B2A92">
          <w:rPr>
            <w:noProof/>
            <w:webHidden/>
          </w:rPr>
          <w:fldChar w:fldCharType="separate"/>
        </w:r>
        <w:r w:rsidR="00C5575B">
          <w:rPr>
            <w:noProof/>
            <w:webHidden/>
          </w:rPr>
          <w:t>44</w:t>
        </w:r>
        <w:r w:rsidR="005B2A92">
          <w:rPr>
            <w:noProof/>
            <w:webHidden/>
          </w:rPr>
          <w:fldChar w:fldCharType="end"/>
        </w:r>
      </w:hyperlink>
    </w:p>
    <w:p w14:paraId="15B2CC90" w14:textId="20ED8120" w:rsidR="005B2A92" w:rsidRDefault="00B52259">
      <w:pPr>
        <w:pStyle w:val="TOC2"/>
        <w:tabs>
          <w:tab w:val="right" w:leader="dot" w:pos="9350"/>
        </w:tabs>
        <w:rPr>
          <w:rFonts w:eastAsiaTheme="minorEastAsia" w:cstheme="minorBidi"/>
          <w:smallCaps w:val="0"/>
          <w:noProof/>
          <w:color w:val="auto"/>
          <w:sz w:val="22"/>
          <w:szCs w:val="22"/>
        </w:rPr>
      </w:pPr>
      <w:hyperlink w:anchor="_Toc39674406" w:history="1">
        <w:r w:rsidR="005B2A92" w:rsidRPr="00FE0A46">
          <w:rPr>
            <w:rStyle w:val="Hyperlink"/>
            <w:noProof/>
          </w:rPr>
          <w:t>Gather Schema Stats</w:t>
        </w:r>
        <w:r w:rsidR="005B2A92">
          <w:rPr>
            <w:noProof/>
            <w:webHidden/>
          </w:rPr>
          <w:tab/>
        </w:r>
        <w:r w:rsidR="005B2A92">
          <w:rPr>
            <w:noProof/>
            <w:webHidden/>
          </w:rPr>
          <w:fldChar w:fldCharType="begin"/>
        </w:r>
        <w:r w:rsidR="005B2A92">
          <w:rPr>
            <w:noProof/>
            <w:webHidden/>
          </w:rPr>
          <w:instrText xml:space="preserve"> PAGEREF _Toc39674406 \h </w:instrText>
        </w:r>
        <w:r w:rsidR="005B2A92">
          <w:rPr>
            <w:noProof/>
            <w:webHidden/>
          </w:rPr>
        </w:r>
        <w:r w:rsidR="005B2A92">
          <w:rPr>
            <w:noProof/>
            <w:webHidden/>
          </w:rPr>
          <w:fldChar w:fldCharType="separate"/>
        </w:r>
        <w:r w:rsidR="00C5575B">
          <w:rPr>
            <w:noProof/>
            <w:webHidden/>
          </w:rPr>
          <w:t>45</w:t>
        </w:r>
        <w:r w:rsidR="005B2A92">
          <w:rPr>
            <w:noProof/>
            <w:webHidden/>
          </w:rPr>
          <w:fldChar w:fldCharType="end"/>
        </w:r>
      </w:hyperlink>
    </w:p>
    <w:p w14:paraId="075E7E2B" w14:textId="7AB2667A" w:rsidR="005B2A92" w:rsidRDefault="00B52259">
      <w:pPr>
        <w:pStyle w:val="TOC4"/>
        <w:tabs>
          <w:tab w:val="right" w:leader="dot" w:pos="9350"/>
        </w:tabs>
        <w:rPr>
          <w:rFonts w:eastAsiaTheme="minorEastAsia" w:cstheme="minorBidi"/>
          <w:noProof/>
          <w:color w:val="auto"/>
          <w:sz w:val="22"/>
          <w:szCs w:val="22"/>
        </w:rPr>
      </w:pPr>
      <w:hyperlink w:anchor="_Toc39674407" w:history="1">
        <w:r w:rsidR="005B2A92" w:rsidRPr="00FE0A46">
          <w:rPr>
            <w:rStyle w:val="Hyperlink"/>
            <w:noProof/>
          </w:rPr>
          <w:t>Sample GatherSchemaStats.sql</w:t>
        </w:r>
        <w:r w:rsidR="005B2A92">
          <w:rPr>
            <w:noProof/>
            <w:webHidden/>
          </w:rPr>
          <w:tab/>
        </w:r>
        <w:r w:rsidR="005B2A92">
          <w:rPr>
            <w:noProof/>
            <w:webHidden/>
          </w:rPr>
          <w:fldChar w:fldCharType="begin"/>
        </w:r>
        <w:r w:rsidR="005B2A92">
          <w:rPr>
            <w:noProof/>
            <w:webHidden/>
          </w:rPr>
          <w:instrText xml:space="preserve"> PAGEREF _Toc39674407 \h </w:instrText>
        </w:r>
        <w:r w:rsidR="005B2A92">
          <w:rPr>
            <w:noProof/>
            <w:webHidden/>
          </w:rPr>
        </w:r>
        <w:r w:rsidR="005B2A92">
          <w:rPr>
            <w:noProof/>
            <w:webHidden/>
          </w:rPr>
          <w:fldChar w:fldCharType="separate"/>
        </w:r>
        <w:r w:rsidR="00C5575B">
          <w:rPr>
            <w:noProof/>
            <w:webHidden/>
          </w:rPr>
          <w:t>45</w:t>
        </w:r>
        <w:r w:rsidR="005B2A92">
          <w:rPr>
            <w:noProof/>
            <w:webHidden/>
          </w:rPr>
          <w:fldChar w:fldCharType="end"/>
        </w:r>
      </w:hyperlink>
    </w:p>
    <w:p w14:paraId="4F1AE088" w14:textId="3E4C32E9" w:rsidR="005B2A92" w:rsidRDefault="00B52259">
      <w:pPr>
        <w:pStyle w:val="TOC2"/>
        <w:tabs>
          <w:tab w:val="right" w:leader="dot" w:pos="9350"/>
        </w:tabs>
        <w:rPr>
          <w:rFonts w:eastAsiaTheme="minorEastAsia" w:cstheme="minorBidi"/>
          <w:smallCaps w:val="0"/>
          <w:noProof/>
          <w:color w:val="auto"/>
          <w:sz w:val="22"/>
          <w:szCs w:val="22"/>
        </w:rPr>
      </w:pPr>
      <w:hyperlink w:anchor="_Toc39674408" w:history="1">
        <w:r w:rsidR="005B2A92" w:rsidRPr="00FE0A46">
          <w:rPr>
            <w:rStyle w:val="Hyperlink"/>
            <w:noProof/>
          </w:rPr>
          <w:t>Get Batch Result (Mulesoft)</w:t>
        </w:r>
        <w:r w:rsidR="005B2A92">
          <w:rPr>
            <w:noProof/>
            <w:webHidden/>
          </w:rPr>
          <w:tab/>
        </w:r>
        <w:r w:rsidR="005B2A92">
          <w:rPr>
            <w:noProof/>
            <w:webHidden/>
          </w:rPr>
          <w:fldChar w:fldCharType="begin"/>
        </w:r>
        <w:r w:rsidR="005B2A92">
          <w:rPr>
            <w:noProof/>
            <w:webHidden/>
          </w:rPr>
          <w:instrText xml:space="preserve"> PAGEREF _Toc39674408 \h </w:instrText>
        </w:r>
        <w:r w:rsidR="005B2A92">
          <w:rPr>
            <w:noProof/>
            <w:webHidden/>
          </w:rPr>
        </w:r>
        <w:r w:rsidR="005B2A92">
          <w:rPr>
            <w:noProof/>
            <w:webHidden/>
          </w:rPr>
          <w:fldChar w:fldCharType="separate"/>
        </w:r>
        <w:r w:rsidR="00C5575B">
          <w:rPr>
            <w:noProof/>
            <w:webHidden/>
          </w:rPr>
          <w:t>46</w:t>
        </w:r>
        <w:r w:rsidR="005B2A92">
          <w:rPr>
            <w:noProof/>
            <w:webHidden/>
          </w:rPr>
          <w:fldChar w:fldCharType="end"/>
        </w:r>
      </w:hyperlink>
    </w:p>
    <w:p w14:paraId="5524A1FD" w14:textId="0C76EF67" w:rsidR="005B2A92" w:rsidRDefault="00B52259">
      <w:pPr>
        <w:pStyle w:val="TOC2"/>
        <w:tabs>
          <w:tab w:val="right" w:leader="dot" w:pos="9350"/>
        </w:tabs>
        <w:rPr>
          <w:rFonts w:eastAsiaTheme="minorEastAsia" w:cstheme="minorBidi"/>
          <w:smallCaps w:val="0"/>
          <w:noProof/>
          <w:color w:val="auto"/>
          <w:sz w:val="22"/>
          <w:szCs w:val="22"/>
        </w:rPr>
      </w:pPr>
      <w:hyperlink w:anchor="_Toc39674409" w:history="1">
        <w:r w:rsidR="005B2A92" w:rsidRPr="00FE0A46">
          <w:rPr>
            <w:rStyle w:val="Hyperlink"/>
            <w:noProof/>
          </w:rPr>
          <w:t>Get EKB Schema Config (Mulesoft)</w:t>
        </w:r>
        <w:r w:rsidR="005B2A92">
          <w:rPr>
            <w:noProof/>
            <w:webHidden/>
          </w:rPr>
          <w:tab/>
        </w:r>
        <w:r w:rsidR="005B2A92">
          <w:rPr>
            <w:noProof/>
            <w:webHidden/>
          </w:rPr>
          <w:fldChar w:fldCharType="begin"/>
        </w:r>
        <w:r w:rsidR="005B2A92">
          <w:rPr>
            <w:noProof/>
            <w:webHidden/>
          </w:rPr>
          <w:instrText xml:space="preserve"> PAGEREF _Toc39674409 \h </w:instrText>
        </w:r>
        <w:r w:rsidR="005B2A92">
          <w:rPr>
            <w:noProof/>
            <w:webHidden/>
          </w:rPr>
        </w:r>
        <w:r w:rsidR="005B2A92">
          <w:rPr>
            <w:noProof/>
            <w:webHidden/>
          </w:rPr>
          <w:fldChar w:fldCharType="separate"/>
        </w:r>
        <w:r w:rsidR="00C5575B">
          <w:rPr>
            <w:noProof/>
            <w:webHidden/>
          </w:rPr>
          <w:t>47</w:t>
        </w:r>
        <w:r w:rsidR="005B2A92">
          <w:rPr>
            <w:noProof/>
            <w:webHidden/>
          </w:rPr>
          <w:fldChar w:fldCharType="end"/>
        </w:r>
      </w:hyperlink>
    </w:p>
    <w:p w14:paraId="796745EB" w14:textId="09D808E9" w:rsidR="005B2A92" w:rsidRDefault="00B52259">
      <w:pPr>
        <w:pStyle w:val="TOC2"/>
        <w:tabs>
          <w:tab w:val="right" w:leader="dot" w:pos="9350"/>
        </w:tabs>
        <w:rPr>
          <w:rFonts w:eastAsiaTheme="minorEastAsia" w:cstheme="minorBidi"/>
          <w:smallCaps w:val="0"/>
          <w:noProof/>
          <w:color w:val="auto"/>
          <w:sz w:val="22"/>
          <w:szCs w:val="22"/>
        </w:rPr>
      </w:pPr>
      <w:hyperlink w:anchor="_Toc39674410" w:history="1">
        <w:r w:rsidR="005B2A92" w:rsidRPr="00FE0A46">
          <w:rPr>
            <w:rStyle w:val="Hyperlink"/>
            <w:noProof/>
          </w:rPr>
          <w:t>Get EXT Schema Config (Mulesoft)</w:t>
        </w:r>
        <w:r w:rsidR="005B2A92">
          <w:rPr>
            <w:noProof/>
            <w:webHidden/>
          </w:rPr>
          <w:tab/>
        </w:r>
        <w:r w:rsidR="005B2A92">
          <w:rPr>
            <w:noProof/>
            <w:webHidden/>
          </w:rPr>
          <w:fldChar w:fldCharType="begin"/>
        </w:r>
        <w:r w:rsidR="005B2A92">
          <w:rPr>
            <w:noProof/>
            <w:webHidden/>
          </w:rPr>
          <w:instrText xml:space="preserve"> PAGEREF _Toc39674410 \h </w:instrText>
        </w:r>
        <w:r w:rsidR="005B2A92">
          <w:rPr>
            <w:noProof/>
            <w:webHidden/>
          </w:rPr>
        </w:r>
        <w:r w:rsidR="005B2A92">
          <w:rPr>
            <w:noProof/>
            <w:webHidden/>
          </w:rPr>
          <w:fldChar w:fldCharType="separate"/>
        </w:r>
        <w:r w:rsidR="00C5575B">
          <w:rPr>
            <w:noProof/>
            <w:webHidden/>
          </w:rPr>
          <w:t>48</w:t>
        </w:r>
        <w:r w:rsidR="005B2A92">
          <w:rPr>
            <w:noProof/>
            <w:webHidden/>
          </w:rPr>
          <w:fldChar w:fldCharType="end"/>
        </w:r>
      </w:hyperlink>
    </w:p>
    <w:p w14:paraId="09F22E81" w14:textId="3E5DB92A" w:rsidR="005B2A92" w:rsidRDefault="00B52259">
      <w:pPr>
        <w:pStyle w:val="TOC2"/>
        <w:tabs>
          <w:tab w:val="right" w:leader="dot" w:pos="9350"/>
        </w:tabs>
        <w:rPr>
          <w:rFonts w:eastAsiaTheme="minorEastAsia" w:cstheme="minorBidi"/>
          <w:smallCaps w:val="0"/>
          <w:noProof/>
          <w:color w:val="auto"/>
          <w:sz w:val="22"/>
          <w:szCs w:val="22"/>
        </w:rPr>
      </w:pPr>
      <w:hyperlink w:anchor="_Toc39674411" w:history="1">
        <w:r w:rsidR="005B2A92" w:rsidRPr="00FE0A46">
          <w:rPr>
            <w:rStyle w:val="Hyperlink"/>
            <w:noProof/>
          </w:rPr>
          <w:t>Global Variables</w:t>
        </w:r>
        <w:r w:rsidR="005B2A92">
          <w:rPr>
            <w:noProof/>
            <w:webHidden/>
          </w:rPr>
          <w:tab/>
        </w:r>
        <w:r w:rsidR="005B2A92">
          <w:rPr>
            <w:noProof/>
            <w:webHidden/>
          </w:rPr>
          <w:fldChar w:fldCharType="begin"/>
        </w:r>
        <w:r w:rsidR="005B2A92">
          <w:rPr>
            <w:noProof/>
            <w:webHidden/>
          </w:rPr>
          <w:instrText xml:space="preserve"> PAGEREF _Toc39674411 \h </w:instrText>
        </w:r>
        <w:r w:rsidR="005B2A92">
          <w:rPr>
            <w:noProof/>
            <w:webHidden/>
          </w:rPr>
        </w:r>
        <w:r w:rsidR="005B2A92">
          <w:rPr>
            <w:noProof/>
            <w:webHidden/>
          </w:rPr>
          <w:fldChar w:fldCharType="separate"/>
        </w:r>
        <w:r w:rsidR="00C5575B">
          <w:rPr>
            <w:noProof/>
            <w:webHidden/>
          </w:rPr>
          <w:t>48</w:t>
        </w:r>
        <w:r w:rsidR="005B2A92">
          <w:rPr>
            <w:noProof/>
            <w:webHidden/>
          </w:rPr>
          <w:fldChar w:fldCharType="end"/>
        </w:r>
      </w:hyperlink>
    </w:p>
    <w:p w14:paraId="2AEEAE28" w14:textId="79E794A7" w:rsidR="005B2A92" w:rsidRDefault="00B52259">
      <w:pPr>
        <w:pStyle w:val="TOC2"/>
        <w:tabs>
          <w:tab w:val="right" w:leader="dot" w:pos="9350"/>
        </w:tabs>
        <w:rPr>
          <w:rFonts w:eastAsiaTheme="minorEastAsia" w:cstheme="minorBidi"/>
          <w:smallCaps w:val="0"/>
          <w:noProof/>
          <w:color w:val="auto"/>
          <w:sz w:val="22"/>
          <w:szCs w:val="22"/>
        </w:rPr>
      </w:pPr>
      <w:hyperlink w:anchor="_Toc39674412" w:history="1">
        <w:r w:rsidR="005B2A92" w:rsidRPr="00FE0A46">
          <w:rPr>
            <w:rStyle w:val="Hyperlink"/>
            <w:noProof/>
          </w:rPr>
          <w:t>Init EXT Schema (Mulesoft)</w:t>
        </w:r>
        <w:r w:rsidR="005B2A92">
          <w:rPr>
            <w:noProof/>
            <w:webHidden/>
          </w:rPr>
          <w:tab/>
        </w:r>
        <w:r w:rsidR="005B2A92">
          <w:rPr>
            <w:noProof/>
            <w:webHidden/>
          </w:rPr>
          <w:fldChar w:fldCharType="begin"/>
        </w:r>
        <w:r w:rsidR="005B2A92">
          <w:rPr>
            <w:noProof/>
            <w:webHidden/>
          </w:rPr>
          <w:instrText xml:space="preserve"> PAGEREF _Toc39674412 \h </w:instrText>
        </w:r>
        <w:r w:rsidR="005B2A92">
          <w:rPr>
            <w:noProof/>
            <w:webHidden/>
          </w:rPr>
        </w:r>
        <w:r w:rsidR="005B2A92">
          <w:rPr>
            <w:noProof/>
            <w:webHidden/>
          </w:rPr>
          <w:fldChar w:fldCharType="separate"/>
        </w:r>
        <w:r w:rsidR="00C5575B">
          <w:rPr>
            <w:noProof/>
            <w:webHidden/>
          </w:rPr>
          <w:t>50</w:t>
        </w:r>
        <w:r w:rsidR="005B2A92">
          <w:rPr>
            <w:noProof/>
            <w:webHidden/>
          </w:rPr>
          <w:fldChar w:fldCharType="end"/>
        </w:r>
      </w:hyperlink>
    </w:p>
    <w:p w14:paraId="219BFD37" w14:textId="3994AC57" w:rsidR="005B2A92" w:rsidRDefault="00B52259">
      <w:pPr>
        <w:pStyle w:val="TOC2"/>
        <w:tabs>
          <w:tab w:val="right" w:leader="dot" w:pos="9350"/>
        </w:tabs>
        <w:rPr>
          <w:rFonts w:eastAsiaTheme="minorEastAsia" w:cstheme="minorBidi"/>
          <w:smallCaps w:val="0"/>
          <w:noProof/>
          <w:color w:val="auto"/>
          <w:sz w:val="22"/>
          <w:szCs w:val="22"/>
        </w:rPr>
      </w:pPr>
      <w:hyperlink w:anchor="_Toc39674413" w:history="1">
        <w:r w:rsidR="005B2A92" w:rsidRPr="00FE0A46">
          <w:rPr>
            <w:rStyle w:val="Hyperlink"/>
            <w:noProof/>
          </w:rPr>
          <w:t>Initialize SFTP (Cloud)</w:t>
        </w:r>
        <w:r w:rsidR="005B2A92">
          <w:rPr>
            <w:noProof/>
            <w:webHidden/>
          </w:rPr>
          <w:tab/>
        </w:r>
        <w:r w:rsidR="005B2A92">
          <w:rPr>
            <w:noProof/>
            <w:webHidden/>
          </w:rPr>
          <w:fldChar w:fldCharType="begin"/>
        </w:r>
        <w:r w:rsidR="005B2A92">
          <w:rPr>
            <w:noProof/>
            <w:webHidden/>
          </w:rPr>
          <w:instrText xml:space="preserve"> PAGEREF _Toc39674413 \h </w:instrText>
        </w:r>
        <w:r w:rsidR="005B2A92">
          <w:rPr>
            <w:noProof/>
            <w:webHidden/>
          </w:rPr>
        </w:r>
        <w:r w:rsidR="005B2A92">
          <w:rPr>
            <w:noProof/>
            <w:webHidden/>
          </w:rPr>
          <w:fldChar w:fldCharType="separate"/>
        </w:r>
        <w:r w:rsidR="00C5575B">
          <w:rPr>
            <w:noProof/>
            <w:webHidden/>
          </w:rPr>
          <w:t>51</w:t>
        </w:r>
        <w:r w:rsidR="005B2A92">
          <w:rPr>
            <w:noProof/>
            <w:webHidden/>
          </w:rPr>
          <w:fldChar w:fldCharType="end"/>
        </w:r>
      </w:hyperlink>
    </w:p>
    <w:p w14:paraId="784DE1CC" w14:textId="17E00ABC" w:rsidR="005B2A92" w:rsidRDefault="00B52259">
      <w:pPr>
        <w:pStyle w:val="TOC2"/>
        <w:tabs>
          <w:tab w:val="right" w:leader="dot" w:pos="9350"/>
        </w:tabs>
        <w:rPr>
          <w:rFonts w:eastAsiaTheme="minorEastAsia" w:cstheme="minorBidi"/>
          <w:smallCaps w:val="0"/>
          <w:noProof/>
          <w:color w:val="auto"/>
          <w:sz w:val="22"/>
          <w:szCs w:val="22"/>
        </w:rPr>
      </w:pPr>
      <w:hyperlink w:anchor="_Toc39674414" w:history="1">
        <w:r w:rsidR="005B2A92" w:rsidRPr="00FE0A46">
          <w:rPr>
            <w:rStyle w:val="Hyperlink"/>
            <w:noProof/>
          </w:rPr>
          <w:t>JI Member Data Load (Mulesoft &amp; DataStage)</w:t>
        </w:r>
        <w:r w:rsidR="005B2A92">
          <w:rPr>
            <w:noProof/>
            <w:webHidden/>
          </w:rPr>
          <w:tab/>
        </w:r>
        <w:r w:rsidR="005B2A92">
          <w:rPr>
            <w:noProof/>
            <w:webHidden/>
          </w:rPr>
          <w:fldChar w:fldCharType="begin"/>
        </w:r>
        <w:r w:rsidR="005B2A92">
          <w:rPr>
            <w:noProof/>
            <w:webHidden/>
          </w:rPr>
          <w:instrText xml:space="preserve"> PAGEREF _Toc39674414 \h </w:instrText>
        </w:r>
        <w:r w:rsidR="005B2A92">
          <w:rPr>
            <w:noProof/>
            <w:webHidden/>
          </w:rPr>
        </w:r>
        <w:r w:rsidR="005B2A92">
          <w:rPr>
            <w:noProof/>
            <w:webHidden/>
          </w:rPr>
          <w:fldChar w:fldCharType="separate"/>
        </w:r>
        <w:r w:rsidR="00C5575B">
          <w:rPr>
            <w:noProof/>
            <w:webHidden/>
          </w:rPr>
          <w:t>52</w:t>
        </w:r>
        <w:r w:rsidR="005B2A92">
          <w:rPr>
            <w:noProof/>
            <w:webHidden/>
          </w:rPr>
          <w:fldChar w:fldCharType="end"/>
        </w:r>
      </w:hyperlink>
    </w:p>
    <w:p w14:paraId="5EDC3F80" w14:textId="296C97D1" w:rsidR="005B2A92" w:rsidRDefault="00B52259">
      <w:pPr>
        <w:pStyle w:val="TOC2"/>
        <w:tabs>
          <w:tab w:val="right" w:leader="dot" w:pos="9350"/>
        </w:tabs>
        <w:rPr>
          <w:rFonts w:eastAsiaTheme="minorEastAsia" w:cstheme="minorBidi"/>
          <w:smallCaps w:val="0"/>
          <w:noProof/>
          <w:color w:val="auto"/>
          <w:sz w:val="22"/>
          <w:szCs w:val="22"/>
        </w:rPr>
      </w:pPr>
      <w:hyperlink w:anchor="_Toc39674415" w:history="1">
        <w:r w:rsidR="005B2A92" w:rsidRPr="00FE0A46">
          <w:rPr>
            <w:rStyle w:val="Hyperlink"/>
            <w:noProof/>
          </w:rPr>
          <w:t>JI Meta Data Load (Mulesoft &amp; Datastage)</w:t>
        </w:r>
        <w:r w:rsidR="005B2A92">
          <w:rPr>
            <w:noProof/>
            <w:webHidden/>
          </w:rPr>
          <w:tab/>
        </w:r>
        <w:r w:rsidR="005B2A92">
          <w:rPr>
            <w:noProof/>
            <w:webHidden/>
          </w:rPr>
          <w:fldChar w:fldCharType="begin"/>
        </w:r>
        <w:r w:rsidR="005B2A92">
          <w:rPr>
            <w:noProof/>
            <w:webHidden/>
          </w:rPr>
          <w:instrText xml:space="preserve"> PAGEREF _Toc39674415 \h </w:instrText>
        </w:r>
        <w:r w:rsidR="005B2A92">
          <w:rPr>
            <w:noProof/>
            <w:webHidden/>
          </w:rPr>
        </w:r>
        <w:r w:rsidR="005B2A92">
          <w:rPr>
            <w:noProof/>
            <w:webHidden/>
          </w:rPr>
          <w:fldChar w:fldCharType="separate"/>
        </w:r>
        <w:r w:rsidR="00C5575B">
          <w:rPr>
            <w:noProof/>
            <w:webHidden/>
          </w:rPr>
          <w:t>53</w:t>
        </w:r>
        <w:r w:rsidR="005B2A92">
          <w:rPr>
            <w:noProof/>
            <w:webHidden/>
          </w:rPr>
          <w:fldChar w:fldCharType="end"/>
        </w:r>
      </w:hyperlink>
    </w:p>
    <w:p w14:paraId="427CFD06" w14:textId="5E1CBB03" w:rsidR="005B2A92" w:rsidRDefault="00B52259">
      <w:pPr>
        <w:pStyle w:val="TOC2"/>
        <w:tabs>
          <w:tab w:val="right" w:leader="dot" w:pos="9350"/>
        </w:tabs>
        <w:rPr>
          <w:rFonts w:eastAsiaTheme="minorEastAsia" w:cstheme="minorBidi"/>
          <w:smallCaps w:val="0"/>
          <w:noProof/>
          <w:color w:val="auto"/>
          <w:sz w:val="22"/>
          <w:szCs w:val="22"/>
        </w:rPr>
      </w:pPr>
      <w:hyperlink w:anchor="_Toc39674416" w:history="1">
        <w:r w:rsidR="005B2A92" w:rsidRPr="00FE0A46">
          <w:rPr>
            <w:rStyle w:val="Hyperlink"/>
            <w:noProof/>
          </w:rPr>
          <w:t>Pending Batch Processes (Mulesoft)</w:t>
        </w:r>
        <w:r w:rsidR="005B2A92">
          <w:rPr>
            <w:noProof/>
            <w:webHidden/>
          </w:rPr>
          <w:tab/>
        </w:r>
        <w:r w:rsidR="005B2A92">
          <w:rPr>
            <w:noProof/>
            <w:webHidden/>
          </w:rPr>
          <w:fldChar w:fldCharType="begin"/>
        </w:r>
        <w:r w:rsidR="005B2A92">
          <w:rPr>
            <w:noProof/>
            <w:webHidden/>
          </w:rPr>
          <w:instrText xml:space="preserve"> PAGEREF _Toc39674416 \h </w:instrText>
        </w:r>
        <w:r w:rsidR="005B2A92">
          <w:rPr>
            <w:noProof/>
            <w:webHidden/>
          </w:rPr>
        </w:r>
        <w:r w:rsidR="005B2A92">
          <w:rPr>
            <w:noProof/>
            <w:webHidden/>
          </w:rPr>
          <w:fldChar w:fldCharType="separate"/>
        </w:r>
        <w:r w:rsidR="00C5575B">
          <w:rPr>
            <w:noProof/>
            <w:webHidden/>
          </w:rPr>
          <w:t>54</w:t>
        </w:r>
        <w:r w:rsidR="005B2A92">
          <w:rPr>
            <w:noProof/>
            <w:webHidden/>
          </w:rPr>
          <w:fldChar w:fldCharType="end"/>
        </w:r>
      </w:hyperlink>
    </w:p>
    <w:p w14:paraId="50039BC1" w14:textId="0791CF25" w:rsidR="005B2A92" w:rsidRDefault="00B52259">
      <w:pPr>
        <w:pStyle w:val="TOC2"/>
        <w:tabs>
          <w:tab w:val="right" w:leader="dot" w:pos="9350"/>
        </w:tabs>
        <w:rPr>
          <w:rFonts w:eastAsiaTheme="minorEastAsia" w:cstheme="minorBidi"/>
          <w:smallCaps w:val="0"/>
          <w:noProof/>
          <w:color w:val="auto"/>
          <w:sz w:val="22"/>
          <w:szCs w:val="22"/>
        </w:rPr>
      </w:pPr>
      <w:hyperlink w:anchor="_Toc39674417" w:history="1">
        <w:r w:rsidR="005B2A92" w:rsidRPr="00FE0A46">
          <w:rPr>
            <w:rStyle w:val="Hyperlink"/>
            <w:noProof/>
          </w:rPr>
          <w:t>Plan Cube Sync</w:t>
        </w:r>
        <w:r w:rsidR="005B2A92">
          <w:rPr>
            <w:noProof/>
            <w:webHidden/>
          </w:rPr>
          <w:tab/>
        </w:r>
        <w:r w:rsidR="005B2A92">
          <w:rPr>
            <w:noProof/>
            <w:webHidden/>
          </w:rPr>
          <w:fldChar w:fldCharType="begin"/>
        </w:r>
        <w:r w:rsidR="005B2A92">
          <w:rPr>
            <w:noProof/>
            <w:webHidden/>
          </w:rPr>
          <w:instrText xml:space="preserve"> PAGEREF _Toc39674417 \h </w:instrText>
        </w:r>
        <w:r w:rsidR="005B2A92">
          <w:rPr>
            <w:noProof/>
            <w:webHidden/>
          </w:rPr>
        </w:r>
        <w:r w:rsidR="005B2A92">
          <w:rPr>
            <w:noProof/>
            <w:webHidden/>
          </w:rPr>
          <w:fldChar w:fldCharType="separate"/>
        </w:r>
        <w:r w:rsidR="00C5575B">
          <w:rPr>
            <w:noProof/>
            <w:webHidden/>
          </w:rPr>
          <w:t>55</w:t>
        </w:r>
        <w:r w:rsidR="005B2A92">
          <w:rPr>
            <w:noProof/>
            <w:webHidden/>
          </w:rPr>
          <w:fldChar w:fldCharType="end"/>
        </w:r>
      </w:hyperlink>
    </w:p>
    <w:p w14:paraId="357B2D61" w14:textId="3027A0F7" w:rsidR="005B2A92" w:rsidRDefault="00B52259">
      <w:pPr>
        <w:pStyle w:val="TOC2"/>
        <w:tabs>
          <w:tab w:val="right" w:leader="dot" w:pos="9350"/>
        </w:tabs>
        <w:rPr>
          <w:rFonts w:eastAsiaTheme="minorEastAsia" w:cstheme="minorBidi"/>
          <w:smallCaps w:val="0"/>
          <w:noProof/>
          <w:color w:val="auto"/>
          <w:sz w:val="22"/>
          <w:szCs w:val="22"/>
        </w:rPr>
      </w:pPr>
      <w:hyperlink w:anchor="_Toc39674418" w:history="1">
        <w:r w:rsidR="005B2A92" w:rsidRPr="00FE0A46">
          <w:rPr>
            <w:rStyle w:val="Hyperlink"/>
            <w:noProof/>
          </w:rPr>
          <w:t>Plan Data Update</w:t>
        </w:r>
        <w:r w:rsidR="005B2A92">
          <w:rPr>
            <w:noProof/>
            <w:webHidden/>
          </w:rPr>
          <w:tab/>
        </w:r>
        <w:r w:rsidR="005B2A92">
          <w:rPr>
            <w:noProof/>
            <w:webHidden/>
          </w:rPr>
          <w:fldChar w:fldCharType="begin"/>
        </w:r>
        <w:r w:rsidR="005B2A92">
          <w:rPr>
            <w:noProof/>
            <w:webHidden/>
          </w:rPr>
          <w:instrText xml:space="preserve"> PAGEREF _Toc39674418 \h </w:instrText>
        </w:r>
        <w:r w:rsidR="005B2A92">
          <w:rPr>
            <w:noProof/>
            <w:webHidden/>
          </w:rPr>
        </w:r>
        <w:r w:rsidR="005B2A92">
          <w:rPr>
            <w:noProof/>
            <w:webHidden/>
          </w:rPr>
          <w:fldChar w:fldCharType="separate"/>
        </w:r>
        <w:r w:rsidR="00C5575B">
          <w:rPr>
            <w:noProof/>
            <w:webHidden/>
          </w:rPr>
          <w:t>55</w:t>
        </w:r>
        <w:r w:rsidR="005B2A92">
          <w:rPr>
            <w:noProof/>
            <w:webHidden/>
          </w:rPr>
          <w:fldChar w:fldCharType="end"/>
        </w:r>
      </w:hyperlink>
    </w:p>
    <w:p w14:paraId="5188BC27" w14:textId="504DFE1C" w:rsidR="005B2A92" w:rsidRDefault="00B52259">
      <w:pPr>
        <w:pStyle w:val="TOC2"/>
        <w:tabs>
          <w:tab w:val="right" w:leader="dot" w:pos="9350"/>
        </w:tabs>
        <w:rPr>
          <w:rFonts w:eastAsiaTheme="minorEastAsia" w:cstheme="minorBidi"/>
          <w:smallCaps w:val="0"/>
          <w:noProof/>
          <w:color w:val="auto"/>
          <w:sz w:val="22"/>
          <w:szCs w:val="22"/>
        </w:rPr>
      </w:pPr>
      <w:hyperlink w:anchor="_Toc39674419" w:history="1">
        <w:r w:rsidR="005B2A92" w:rsidRPr="00FE0A46">
          <w:rPr>
            <w:rStyle w:val="Hyperlink"/>
            <w:noProof/>
          </w:rPr>
          <w:t>Process Member Data (Mulesoft)</w:t>
        </w:r>
        <w:r w:rsidR="005B2A92">
          <w:rPr>
            <w:noProof/>
            <w:webHidden/>
          </w:rPr>
          <w:tab/>
        </w:r>
        <w:r w:rsidR="005B2A92">
          <w:rPr>
            <w:noProof/>
            <w:webHidden/>
          </w:rPr>
          <w:fldChar w:fldCharType="begin"/>
        </w:r>
        <w:r w:rsidR="005B2A92">
          <w:rPr>
            <w:noProof/>
            <w:webHidden/>
          </w:rPr>
          <w:instrText xml:space="preserve"> PAGEREF _Toc39674419 \h </w:instrText>
        </w:r>
        <w:r w:rsidR="005B2A92">
          <w:rPr>
            <w:noProof/>
            <w:webHidden/>
          </w:rPr>
        </w:r>
        <w:r w:rsidR="005B2A92">
          <w:rPr>
            <w:noProof/>
            <w:webHidden/>
          </w:rPr>
          <w:fldChar w:fldCharType="separate"/>
        </w:r>
        <w:r w:rsidR="00C5575B">
          <w:rPr>
            <w:noProof/>
            <w:webHidden/>
          </w:rPr>
          <w:t>57</w:t>
        </w:r>
        <w:r w:rsidR="005B2A92">
          <w:rPr>
            <w:noProof/>
            <w:webHidden/>
          </w:rPr>
          <w:fldChar w:fldCharType="end"/>
        </w:r>
      </w:hyperlink>
    </w:p>
    <w:p w14:paraId="05A6FCD0" w14:textId="1F04E985" w:rsidR="005B2A92" w:rsidRDefault="00B52259">
      <w:pPr>
        <w:pStyle w:val="TOC2"/>
        <w:tabs>
          <w:tab w:val="right" w:leader="dot" w:pos="9350"/>
        </w:tabs>
        <w:rPr>
          <w:rFonts w:eastAsiaTheme="minorEastAsia" w:cstheme="minorBidi"/>
          <w:smallCaps w:val="0"/>
          <w:noProof/>
          <w:color w:val="auto"/>
          <w:sz w:val="22"/>
          <w:szCs w:val="22"/>
        </w:rPr>
      </w:pPr>
      <w:hyperlink w:anchor="_Toc39674420" w:history="1">
        <w:r w:rsidR="005B2A92" w:rsidRPr="00FE0A46">
          <w:rPr>
            <w:rStyle w:val="Hyperlink"/>
            <w:noProof/>
          </w:rPr>
          <w:t>Process Meta Data (Mulesoft)</w:t>
        </w:r>
        <w:r w:rsidR="005B2A92">
          <w:rPr>
            <w:noProof/>
            <w:webHidden/>
          </w:rPr>
          <w:tab/>
        </w:r>
        <w:r w:rsidR="005B2A92">
          <w:rPr>
            <w:noProof/>
            <w:webHidden/>
          </w:rPr>
          <w:fldChar w:fldCharType="begin"/>
        </w:r>
        <w:r w:rsidR="005B2A92">
          <w:rPr>
            <w:noProof/>
            <w:webHidden/>
          </w:rPr>
          <w:instrText xml:space="preserve"> PAGEREF _Toc39674420 \h </w:instrText>
        </w:r>
        <w:r w:rsidR="005B2A92">
          <w:rPr>
            <w:noProof/>
            <w:webHidden/>
          </w:rPr>
        </w:r>
        <w:r w:rsidR="005B2A92">
          <w:rPr>
            <w:noProof/>
            <w:webHidden/>
          </w:rPr>
          <w:fldChar w:fldCharType="separate"/>
        </w:r>
        <w:r w:rsidR="00C5575B">
          <w:rPr>
            <w:noProof/>
            <w:webHidden/>
          </w:rPr>
          <w:t>58</w:t>
        </w:r>
        <w:r w:rsidR="005B2A92">
          <w:rPr>
            <w:noProof/>
            <w:webHidden/>
          </w:rPr>
          <w:fldChar w:fldCharType="end"/>
        </w:r>
      </w:hyperlink>
    </w:p>
    <w:p w14:paraId="723D6677" w14:textId="2016680F" w:rsidR="005B2A92" w:rsidRDefault="00B52259">
      <w:pPr>
        <w:pStyle w:val="TOC2"/>
        <w:tabs>
          <w:tab w:val="right" w:leader="dot" w:pos="9350"/>
        </w:tabs>
        <w:rPr>
          <w:rFonts w:eastAsiaTheme="minorEastAsia" w:cstheme="minorBidi"/>
          <w:smallCaps w:val="0"/>
          <w:noProof/>
          <w:color w:val="auto"/>
          <w:sz w:val="22"/>
          <w:szCs w:val="22"/>
        </w:rPr>
      </w:pPr>
      <w:hyperlink w:anchor="_Toc39674421" w:history="1">
        <w:r w:rsidR="005B2A92" w:rsidRPr="00FE0A46">
          <w:rPr>
            <w:rStyle w:val="Hyperlink"/>
            <w:noProof/>
          </w:rPr>
          <w:t>Quartz Cube Sync</w:t>
        </w:r>
        <w:r w:rsidR="005B2A92">
          <w:rPr>
            <w:noProof/>
            <w:webHidden/>
          </w:rPr>
          <w:tab/>
        </w:r>
        <w:r w:rsidR="005B2A92">
          <w:rPr>
            <w:noProof/>
            <w:webHidden/>
          </w:rPr>
          <w:fldChar w:fldCharType="begin"/>
        </w:r>
        <w:r w:rsidR="005B2A92">
          <w:rPr>
            <w:noProof/>
            <w:webHidden/>
          </w:rPr>
          <w:instrText xml:space="preserve"> PAGEREF _Toc39674421 \h </w:instrText>
        </w:r>
        <w:r w:rsidR="005B2A92">
          <w:rPr>
            <w:noProof/>
            <w:webHidden/>
          </w:rPr>
        </w:r>
        <w:r w:rsidR="005B2A92">
          <w:rPr>
            <w:noProof/>
            <w:webHidden/>
          </w:rPr>
          <w:fldChar w:fldCharType="separate"/>
        </w:r>
        <w:r w:rsidR="00C5575B">
          <w:rPr>
            <w:noProof/>
            <w:webHidden/>
          </w:rPr>
          <w:t>59</w:t>
        </w:r>
        <w:r w:rsidR="005B2A92">
          <w:rPr>
            <w:noProof/>
            <w:webHidden/>
          </w:rPr>
          <w:fldChar w:fldCharType="end"/>
        </w:r>
      </w:hyperlink>
    </w:p>
    <w:p w14:paraId="3890D832" w14:textId="7D095AD5" w:rsidR="005B2A92" w:rsidRDefault="00B52259">
      <w:pPr>
        <w:pStyle w:val="TOC2"/>
        <w:tabs>
          <w:tab w:val="right" w:leader="dot" w:pos="9350"/>
        </w:tabs>
        <w:rPr>
          <w:rFonts w:eastAsiaTheme="minorEastAsia" w:cstheme="minorBidi"/>
          <w:smallCaps w:val="0"/>
          <w:noProof/>
          <w:color w:val="auto"/>
          <w:sz w:val="22"/>
          <w:szCs w:val="22"/>
        </w:rPr>
      </w:pPr>
      <w:hyperlink w:anchor="_Toc39674422" w:history="1">
        <w:r w:rsidR="005B2A92" w:rsidRPr="00FE0A46">
          <w:rPr>
            <w:rStyle w:val="Hyperlink"/>
            <w:noProof/>
          </w:rPr>
          <w:t>Quartz Purge Aged Data</w:t>
        </w:r>
        <w:r w:rsidR="005B2A92">
          <w:rPr>
            <w:noProof/>
            <w:webHidden/>
          </w:rPr>
          <w:tab/>
        </w:r>
        <w:r w:rsidR="005B2A92">
          <w:rPr>
            <w:noProof/>
            <w:webHidden/>
          </w:rPr>
          <w:fldChar w:fldCharType="begin"/>
        </w:r>
        <w:r w:rsidR="005B2A92">
          <w:rPr>
            <w:noProof/>
            <w:webHidden/>
          </w:rPr>
          <w:instrText xml:space="preserve"> PAGEREF _Toc39674422 \h </w:instrText>
        </w:r>
        <w:r w:rsidR="005B2A92">
          <w:rPr>
            <w:noProof/>
            <w:webHidden/>
          </w:rPr>
        </w:r>
        <w:r w:rsidR="005B2A92">
          <w:rPr>
            <w:noProof/>
            <w:webHidden/>
          </w:rPr>
          <w:fldChar w:fldCharType="separate"/>
        </w:r>
        <w:r w:rsidR="00C5575B">
          <w:rPr>
            <w:noProof/>
            <w:webHidden/>
          </w:rPr>
          <w:t>60</w:t>
        </w:r>
        <w:r w:rsidR="005B2A92">
          <w:rPr>
            <w:noProof/>
            <w:webHidden/>
          </w:rPr>
          <w:fldChar w:fldCharType="end"/>
        </w:r>
      </w:hyperlink>
    </w:p>
    <w:p w14:paraId="27C2BE79" w14:textId="608A5E94" w:rsidR="005B2A92" w:rsidRDefault="00B52259">
      <w:pPr>
        <w:pStyle w:val="TOC2"/>
        <w:tabs>
          <w:tab w:val="right" w:leader="dot" w:pos="9350"/>
        </w:tabs>
        <w:rPr>
          <w:rFonts w:eastAsiaTheme="minorEastAsia" w:cstheme="minorBidi"/>
          <w:smallCaps w:val="0"/>
          <w:noProof/>
          <w:color w:val="auto"/>
          <w:sz w:val="22"/>
          <w:szCs w:val="22"/>
        </w:rPr>
      </w:pPr>
      <w:hyperlink w:anchor="_Toc39674423" w:history="1">
        <w:r w:rsidR="005B2A92" w:rsidRPr="00FE0A46">
          <w:rPr>
            <w:rStyle w:val="Hyperlink"/>
            <w:noProof/>
          </w:rPr>
          <w:t>Rebuild Contexts</w:t>
        </w:r>
        <w:r w:rsidR="005B2A92">
          <w:rPr>
            <w:noProof/>
            <w:webHidden/>
          </w:rPr>
          <w:tab/>
        </w:r>
        <w:r w:rsidR="005B2A92">
          <w:rPr>
            <w:noProof/>
            <w:webHidden/>
          </w:rPr>
          <w:fldChar w:fldCharType="begin"/>
        </w:r>
        <w:r w:rsidR="005B2A92">
          <w:rPr>
            <w:noProof/>
            <w:webHidden/>
          </w:rPr>
          <w:instrText xml:space="preserve"> PAGEREF _Toc39674423 \h </w:instrText>
        </w:r>
        <w:r w:rsidR="005B2A92">
          <w:rPr>
            <w:noProof/>
            <w:webHidden/>
          </w:rPr>
        </w:r>
        <w:r w:rsidR="005B2A92">
          <w:rPr>
            <w:noProof/>
            <w:webHidden/>
          </w:rPr>
          <w:fldChar w:fldCharType="separate"/>
        </w:r>
        <w:r w:rsidR="00C5575B">
          <w:rPr>
            <w:noProof/>
            <w:webHidden/>
          </w:rPr>
          <w:t>61</w:t>
        </w:r>
        <w:r w:rsidR="005B2A92">
          <w:rPr>
            <w:noProof/>
            <w:webHidden/>
          </w:rPr>
          <w:fldChar w:fldCharType="end"/>
        </w:r>
      </w:hyperlink>
    </w:p>
    <w:p w14:paraId="7511E64B" w14:textId="439A7AD2" w:rsidR="005B2A92" w:rsidRDefault="00B52259">
      <w:pPr>
        <w:pStyle w:val="TOC2"/>
        <w:tabs>
          <w:tab w:val="right" w:leader="dot" w:pos="9350"/>
        </w:tabs>
        <w:rPr>
          <w:rFonts w:eastAsiaTheme="minorEastAsia" w:cstheme="minorBidi"/>
          <w:smallCaps w:val="0"/>
          <w:noProof/>
          <w:color w:val="auto"/>
          <w:sz w:val="22"/>
          <w:szCs w:val="22"/>
        </w:rPr>
      </w:pPr>
      <w:hyperlink w:anchor="_Toc39674424" w:history="1">
        <w:r w:rsidR="005B2A92" w:rsidRPr="00FE0A46">
          <w:rPr>
            <w:rStyle w:val="Hyperlink"/>
            <w:noProof/>
          </w:rPr>
          <w:t>Set JI Mule Properties (Mulesoft)</w:t>
        </w:r>
        <w:r w:rsidR="005B2A92">
          <w:rPr>
            <w:noProof/>
            <w:webHidden/>
          </w:rPr>
          <w:tab/>
        </w:r>
        <w:r w:rsidR="005B2A92">
          <w:rPr>
            <w:noProof/>
            <w:webHidden/>
          </w:rPr>
          <w:fldChar w:fldCharType="begin"/>
        </w:r>
        <w:r w:rsidR="005B2A92">
          <w:rPr>
            <w:noProof/>
            <w:webHidden/>
          </w:rPr>
          <w:instrText xml:space="preserve"> PAGEREF _Toc39674424 \h </w:instrText>
        </w:r>
        <w:r w:rsidR="005B2A92">
          <w:rPr>
            <w:noProof/>
            <w:webHidden/>
          </w:rPr>
        </w:r>
        <w:r w:rsidR="005B2A92">
          <w:rPr>
            <w:noProof/>
            <w:webHidden/>
          </w:rPr>
          <w:fldChar w:fldCharType="separate"/>
        </w:r>
        <w:r w:rsidR="00C5575B">
          <w:rPr>
            <w:noProof/>
            <w:webHidden/>
          </w:rPr>
          <w:t>62</w:t>
        </w:r>
        <w:r w:rsidR="005B2A92">
          <w:rPr>
            <w:noProof/>
            <w:webHidden/>
          </w:rPr>
          <w:fldChar w:fldCharType="end"/>
        </w:r>
      </w:hyperlink>
    </w:p>
    <w:p w14:paraId="4ABCD03E" w14:textId="348559BB" w:rsidR="005B2A92" w:rsidRDefault="00B52259">
      <w:pPr>
        <w:pStyle w:val="TOC4"/>
        <w:tabs>
          <w:tab w:val="right" w:leader="dot" w:pos="9350"/>
        </w:tabs>
        <w:rPr>
          <w:rFonts w:eastAsiaTheme="minorEastAsia" w:cstheme="minorBidi"/>
          <w:noProof/>
          <w:color w:val="auto"/>
          <w:sz w:val="22"/>
          <w:szCs w:val="22"/>
        </w:rPr>
      </w:pPr>
      <w:hyperlink w:anchor="_Toc39674425" w:history="1">
        <w:r w:rsidR="005B2A92" w:rsidRPr="00FE0A46">
          <w:rPr>
            <w:rStyle w:val="Hyperlink"/>
            <w:noProof/>
          </w:rPr>
          <w:t>Sample SetEKBSchemaProperties.json</w:t>
        </w:r>
        <w:r w:rsidR="005B2A92">
          <w:rPr>
            <w:noProof/>
            <w:webHidden/>
          </w:rPr>
          <w:tab/>
        </w:r>
        <w:r w:rsidR="005B2A92">
          <w:rPr>
            <w:noProof/>
            <w:webHidden/>
          </w:rPr>
          <w:fldChar w:fldCharType="begin"/>
        </w:r>
        <w:r w:rsidR="005B2A92">
          <w:rPr>
            <w:noProof/>
            <w:webHidden/>
          </w:rPr>
          <w:instrText xml:space="preserve"> PAGEREF _Toc39674425 \h </w:instrText>
        </w:r>
        <w:r w:rsidR="005B2A92">
          <w:rPr>
            <w:noProof/>
            <w:webHidden/>
          </w:rPr>
        </w:r>
        <w:r w:rsidR="005B2A92">
          <w:rPr>
            <w:noProof/>
            <w:webHidden/>
          </w:rPr>
          <w:fldChar w:fldCharType="separate"/>
        </w:r>
        <w:r w:rsidR="00C5575B">
          <w:rPr>
            <w:noProof/>
            <w:webHidden/>
          </w:rPr>
          <w:t>62</w:t>
        </w:r>
        <w:r w:rsidR="005B2A92">
          <w:rPr>
            <w:noProof/>
            <w:webHidden/>
          </w:rPr>
          <w:fldChar w:fldCharType="end"/>
        </w:r>
      </w:hyperlink>
    </w:p>
    <w:p w14:paraId="488DC43F" w14:textId="1ED63501" w:rsidR="005B2A92" w:rsidRDefault="00B52259">
      <w:pPr>
        <w:pStyle w:val="TOC4"/>
        <w:tabs>
          <w:tab w:val="right" w:leader="dot" w:pos="9350"/>
        </w:tabs>
        <w:rPr>
          <w:rFonts w:eastAsiaTheme="minorEastAsia" w:cstheme="minorBidi"/>
          <w:noProof/>
          <w:color w:val="auto"/>
          <w:sz w:val="22"/>
          <w:szCs w:val="22"/>
        </w:rPr>
      </w:pPr>
      <w:hyperlink w:anchor="_Toc39674426" w:history="1">
        <w:r w:rsidR="005B2A92" w:rsidRPr="00FE0A46">
          <w:rPr>
            <w:rStyle w:val="Hyperlink"/>
            <w:noProof/>
          </w:rPr>
          <w:t>Sample SetEmailProperties.json</w:t>
        </w:r>
        <w:r w:rsidR="005B2A92">
          <w:rPr>
            <w:noProof/>
            <w:webHidden/>
          </w:rPr>
          <w:tab/>
        </w:r>
        <w:r w:rsidR="005B2A92">
          <w:rPr>
            <w:noProof/>
            <w:webHidden/>
          </w:rPr>
          <w:fldChar w:fldCharType="begin"/>
        </w:r>
        <w:r w:rsidR="005B2A92">
          <w:rPr>
            <w:noProof/>
            <w:webHidden/>
          </w:rPr>
          <w:instrText xml:space="preserve"> PAGEREF _Toc39674426 \h </w:instrText>
        </w:r>
        <w:r w:rsidR="005B2A92">
          <w:rPr>
            <w:noProof/>
            <w:webHidden/>
          </w:rPr>
        </w:r>
        <w:r w:rsidR="005B2A92">
          <w:rPr>
            <w:noProof/>
            <w:webHidden/>
          </w:rPr>
          <w:fldChar w:fldCharType="separate"/>
        </w:r>
        <w:r w:rsidR="00C5575B">
          <w:rPr>
            <w:noProof/>
            <w:webHidden/>
          </w:rPr>
          <w:t>62</w:t>
        </w:r>
        <w:r w:rsidR="005B2A92">
          <w:rPr>
            <w:noProof/>
            <w:webHidden/>
          </w:rPr>
          <w:fldChar w:fldCharType="end"/>
        </w:r>
      </w:hyperlink>
    </w:p>
    <w:p w14:paraId="01AE8A0B" w14:textId="3DF3F50E" w:rsidR="005B2A92" w:rsidRDefault="00B52259">
      <w:pPr>
        <w:pStyle w:val="TOC4"/>
        <w:tabs>
          <w:tab w:val="right" w:leader="dot" w:pos="9350"/>
        </w:tabs>
        <w:rPr>
          <w:rFonts w:eastAsiaTheme="minorEastAsia" w:cstheme="minorBidi"/>
          <w:noProof/>
          <w:color w:val="auto"/>
          <w:sz w:val="22"/>
          <w:szCs w:val="22"/>
        </w:rPr>
      </w:pPr>
      <w:hyperlink w:anchor="_Toc39674427" w:history="1">
        <w:r w:rsidR="005B2A92" w:rsidRPr="00FE0A46">
          <w:rPr>
            <w:rStyle w:val="Hyperlink"/>
            <w:noProof/>
          </w:rPr>
          <w:t>Sample SetEXTSchemaProperties.json</w:t>
        </w:r>
        <w:r w:rsidR="005B2A92">
          <w:rPr>
            <w:noProof/>
            <w:webHidden/>
          </w:rPr>
          <w:tab/>
        </w:r>
        <w:r w:rsidR="005B2A92">
          <w:rPr>
            <w:noProof/>
            <w:webHidden/>
          </w:rPr>
          <w:fldChar w:fldCharType="begin"/>
        </w:r>
        <w:r w:rsidR="005B2A92">
          <w:rPr>
            <w:noProof/>
            <w:webHidden/>
          </w:rPr>
          <w:instrText xml:space="preserve"> PAGEREF _Toc39674427 \h </w:instrText>
        </w:r>
        <w:r w:rsidR="005B2A92">
          <w:rPr>
            <w:noProof/>
            <w:webHidden/>
          </w:rPr>
        </w:r>
        <w:r w:rsidR="005B2A92">
          <w:rPr>
            <w:noProof/>
            <w:webHidden/>
          </w:rPr>
          <w:fldChar w:fldCharType="separate"/>
        </w:r>
        <w:r w:rsidR="00C5575B">
          <w:rPr>
            <w:noProof/>
            <w:webHidden/>
          </w:rPr>
          <w:t>63</w:t>
        </w:r>
        <w:r w:rsidR="005B2A92">
          <w:rPr>
            <w:noProof/>
            <w:webHidden/>
          </w:rPr>
          <w:fldChar w:fldCharType="end"/>
        </w:r>
      </w:hyperlink>
    </w:p>
    <w:p w14:paraId="1FF283B7" w14:textId="2F870458" w:rsidR="005B2A92" w:rsidRDefault="00B52259">
      <w:pPr>
        <w:pStyle w:val="TOC4"/>
        <w:tabs>
          <w:tab w:val="right" w:leader="dot" w:pos="9350"/>
        </w:tabs>
        <w:rPr>
          <w:rFonts w:eastAsiaTheme="minorEastAsia" w:cstheme="minorBidi"/>
          <w:noProof/>
          <w:color w:val="auto"/>
          <w:sz w:val="22"/>
          <w:szCs w:val="22"/>
        </w:rPr>
      </w:pPr>
      <w:hyperlink w:anchor="_Toc39674428" w:history="1">
        <w:r w:rsidR="005B2A92" w:rsidRPr="00FE0A46">
          <w:rPr>
            <w:rStyle w:val="Hyperlink"/>
            <w:noProof/>
          </w:rPr>
          <w:t>Sample SetFrameworkProperties.json</w:t>
        </w:r>
        <w:r w:rsidR="005B2A92">
          <w:rPr>
            <w:noProof/>
            <w:webHidden/>
          </w:rPr>
          <w:tab/>
        </w:r>
        <w:r w:rsidR="005B2A92">
          <w:rPr>
            <w:noProof/>
            <w:webHidden/>
          </w:rPr>
          <w:fldChar w:fldCharType="begin"/>
        </w:r>
        <w:r w:rsidR="005B2A92">
          <w:rPr>
            <w:noProof/>
            <w:webHidden/>
          </w:rPr>
          <w:instrText xml:space="preserve"> PAGEREF _Toc39674428 \h </w:instrText>
        </w:r>
        <w:r w:rsidR="005B2A92">
          <w:rPr>
            <w:noProof/>
            <w:webHidden/>
          </w:rPr>
        </w:r>
        <w:r w:rsidR="005B2A92">
          <w:rPr>
            <w:noProof/>
            <w:webHidden/>
          </w:rPr>
          <w:fldChar w:fldCharType="separate"/>
        </w:r>
        <w:r w:rsidR="00C5575B">
          <w:rPr>
            <w:noProof/>
            <w:webHidden/>
          </w:rPr>
          <w:t>63</w:t>
        </w:r>
        <w:r w:rsidR="005B2A92">
          <w:rPr>
            <w:noProof/>
            <w:webHidden/>
          </w:rPr>
          <w:fldChar w:fldCharType="end"/>
        </w:r>
      </w:hyperlink>
    </w:p>
    <w:p w14:paraId="35B3D468" w14:textId="4B1E492F" w:rsidR="005B2A92" w:rsidRDefault="00B52259">
      <w:pPr>
        <w:pStyle w:val="TOC4"/>
        <w:tabs>
          <w:tab w:val="right" w:leader="dot" w:pos="9350"/>
        </w:tabs>
        <w:rPr>
          <w:rFonts w:eastAsiaTheme="minorEastAsia" w:cstheme="minorBidi"/>
          <w:noProof/>
          <w:color w:val="auto"/>
          <w:sz w:val="22"/>
          <w:szCs w:val="22"/>
        </w:rPr>
      </w:pPr>
      <w:hyperlink w:anchor="_Toc39674429" w:history="1">
        <w:r w:rsidR="005B2A92" w:rsidRPr="00FE0A46">
          <w:rPr>
            <w:rStyle w:val="Hyperlink"/>
            <w:noProof/>
          </w:rPr>
          <w:t>Sample SetHTTPProperties.json</w:t>
        </w:r>
        <w:r w:rsidR="005B2A92">
          <w:rPr>
            <w:noProof/>
            <w:webHidden/>
          </w:rPr>
          <w:tab/>
        </w:r>
        <w:r w:rsidR="005B2A92">
          <w:rPr>
            <w:noProof/>
            <w:webHidden/>
          </w:rPr>
          <w:fldChar w:fldCharType="begin"/>
        </w:r>
        <w:r w:rsidR="005B2A92">
          <w:rPr>
            <w:noProof/>
            <w:webHidden/>
          </w:rPr>
          <w:instrText xml:space="preserve"> PAGEREF _Toc39674429 \h </w:instrText>
        </w:r>
        <w:r w:rsidR="005B2A92">
          <w:rPr>
            <w:noProof/>
            <w:webHidden/>
          </w:rPr>
        </w:r>
        <w:r w:rsidR="005B2A92">
          <w:rPr>
            <w:noProof/>
            <w:webHidden/>
          </w:rPr>
          <w:fldChar w:fldCharType="separate"/>
        </w:r>
        <w:r w:rsidR="00C5575B">
          <w:rPr>
            <w:noProof/>
            <w:webHidden/>
          </w:rPr>
          <w:t>64</w:t>
        </w:r>
        <w:r w:rsidR="005B2A92">
          <w:rPr>
            <w:noProof/>
            <w:webHidden/>
          </w:rPr>
          <w:fldChar w:fldCharType="end"/>
        </w:r>
      </w:hyperlink>
    </w:p>
    <w:p w14:paraId="4EE86ADA" w14:textId="3155DA0C" w:rsidR="005B2A92" w:rsidRDefault="00B52259">
      <w:pPr>
        <w:pStyle w:val="TOC4"/>
        <w:tabs>
          <w:tab w:val="right" w:leader="dot" w:pos="9350"/>
        </w:tabs>
        <w:rPr>
          <w:rFonts w:eastAsiaTheme="minorEastAsia" w:cstheme="minorBidi"/>
          <w:noProof/>
          <w:color w:val="auto"/>
          <w:sz w:val="22"/>
          <w:szCs w:val="22"/>
        </w:rPr>
      </w:pPr>
      <w:hyperlink w:anchor="_Toc39674430" w:history="1">
        <w:r w:rsidR="005B2A92" w:rsidRPr="00FE0A46">
          <w:rPr>
            <w:rStyle w:val="Hyperlink"/>
            <w:noProof/>
          </w:rPr>
          <w:t>Sample SetJIProperties.json</w:t>
        </w:r>
        <w:r w:rsidR="005B2A92">
          <w:rPr>
            <w:noProof/>
            <w:webHidden/>
          </w:rPr>
          <w:tab/>
        </w:r>
        <w:r w:rsidR="005B2A92">
          <w:rPr>
            <w:noProof/>
            <w:webHidden/>
          </w:rPr>
          <w:fldChar w:fldCharType="begin"/>
        </w:r>
        <w:r w:rsidR="005B2A92">
          <w:rPr>
            <w:noProof/>
            <w:webHidden/>
          </w:rPr>
          <w:instrText xml:space="preserve"> PAGEREF _Toc39674430 \h </w:instrText>
        </w:r>
        <w:r w:rsidR="005B2A92">
          <w:rPr>
            <w:noProof/>
            <w:webHidden/>
          </w:rPr>
        </w:r>
        <w:r w:rsidR="005B2A92">
          <w:rPr>
            <w:noProof/>
            <w:webHidden/>
          </w:rPr>
          <w:fldChar w:fldCharType="separate"/>
        </w:r>
        <w:r w:rsidR="00C5575B">
          <w:rPr>
            <w:noProof/>
            <w:webHidden/>
          </w:rPr>
          <w:t>64</w:t>
        </w:r>
        <w:r w:rsidR="005B2A92">
          <w:rPr>
            <w:noProof/>
            <w:webHidden/>
          </w:rPr>
          <w:fldChar w:fldCharType="end"/>
        </w:r>
      </w:hyperlink>
    </w:p>
    <w:p w14:paraId="45581B91" w14:textId="5C09A060" w:rsidR="005B2A92" w:rsidRDefault="00B52259">
      <w:pPr>
        <w:pStyle w:val="TOC2"/>
        <w:tabs>
          <w:tab w:val="right" w:leader="dot" w:pos="9350"/>
        </w:tabs>
        <w:rPr>
          <w:rFonts w:eastAsiaTheme="minorEastAsia" w:cstheme="minorBidi"/>
          <w:smallCaps w:val="0"/>
          <w:noProof/>
          <w:color w:val="auto"/>
          <w:sz w:val="22"/>
          <w:szCs w:val="22"/>
        </w:rPr>
      </w:pPr>
      <w:hyperlink w:anchor="_Toc39674431" w:history="1">
        <w:r w:rsidR="005B2A92" w:rsidRPr="00FE0A46">
          <w:rPr>
            <w:rStyle w:val="Hyperlink"/>
            <w:noProof/>
          </w:rPr>
          <w:t>Stage Facts (Cloud)</w:t>
        </w:r>
        <w:r w:rsidR="005B2A92">
          <w:rPr>
            <w:noProof/>
            <w:webHidden/>
          </w:rPr>
          <w:tab/>
        </w:r>
        <w:r w:rsidR="005B2A92">
          <w:rPr>
            <w:noProof/>
            <w:webHidden/>
          </w:rPr>
          <w:fldChar w:fldCharType="begin"/>
        </w:r>
        <w:r w:rsidR="005B2A92">
          <w:rPr>
            <w:noProof/>
            <w:webHidden/>
          </w:rPr>
          <w:instrText xml:space="preserve"> PAGEREF _Toc39674431 \h </w:instrText>
        </w:r>
        <w:r w:rsidR="005B2A92">
          <w:rPr>
            <w:noProof/>
            <w:webHidden/>
          </w:rPr>
        </w:r>
        <w:r w:rsidR="005B2A92">
          <w:rPr>
            <w:noProof/>
            <w:webHidden/>
          </w:rPr>
          <w:fldChar w:fldCharType="separate"/>
        </w:r>
        <w:r w:rsidR="00C5575B">
          <w:rPr>
            <w:noProof/>
            <w:webHidden/>
          </w:rPr>
          <w:t>65</w:t>
        </w:r>
        <w:r w:rsidR="005B2A92">
          <w:rPr>
            <w:noProof/>
            <w:webHidden/>
          </w:rPr>
          <w:fldChar w:fldCharType="end"/>
        </w:r>
      </w:hyperlink>
    </w:p>
    <w:p w14:paraId="60265281" w14:textId="417ABDEC" w:rsidR="005B2A92" w:rsidRDefault="00B52259">
      <w:pPr>
        <w:pStyle w:val="TOC2"/>
        <w:tabs>
          <w:tab w:val="right" w:leader="dot" w:pos="9350"/>
        </w:tabs>
        <w:rPr>
          <w:rFonts w:eastAsiaTheme="minorEastAsia" w:cstheme="minorBidi"/>
          <w:smallCaps w:val="0"/>
          <w:noProof/>
          <w:color w:val="auto"/>
          <w:sz w:val="22"/>
          <w:szCs w:val="22"/>
        </w:rPr>
      </w:pPr>
      <w:hyperlink w:anchor="_Toc39674432" w:history="1">
        <w:r w:rsidR="005B2A92" w:rsidRPr="00FE0A46">
          <w:rPr>
            <w:rStyle w:val="Hyperlink"/>
            <w:noProof/>
          </w:rPr>
          <w:t>Stage Structure (Cloud)</w:t>
        </w:r>
        <w:r w:rsidR="005B2A92">
          <w:rPr>
            <w:noProof/>
            <w:webHidden/>
          </w:rPr>
          <w:tab/>
        </w:r>
        <w:r w:rsidR="005B2A92">
          <w:rPr>
            <w:noProof/>
            <w:webHidden/>
          </w:rPr>
          <w:fldChar w:fldCharType="begin"/>
        </w:r>
        <w:r w:rsidR="005B2A92">
          <w:rPr>
            <w:noProof/>
            <w:webHidden/>
          </w:rPr>
          <w:instrText xml:space="preserve"> PAGEREF _Toc39674432 \h </w:instrText>
        </w:r>
        <w:r w:rsidR="005B2A92">
          <w:rPr>
            <w:noProof/>
            <w:webHidden/>
          </w:rPr>
        </w:r>
        <w:r w:rsidR="005B2A92">
          <w:rPr>
            <w:noProof/>
            <w:webHidden/>
          </w:rPr>
          <w:fldChar w:fldCharType="separate"/>
        </w:r>
        <w:r w:rsidR="00C5575B">
          <w:rPr>
            <w:noProof/>
            <w:webHidden/>
          </w:rPr>
          <w:t>65</w:t>
        </w:r>
        <w:r w:rsidR="005B2A92">
          <w:rPr>
            <w:noProof/>
            <w:webHidden/>
          </w:rPr>
          <w:fldChar w:fldCharType="end"/>
        </w:r>
      </w:hyperlink>
    </w:p>
    <w:p w14:paraId="39380DFC" w14:textId="2F282886" w:rsidR="005B2A92" w:rsidRDefault="00B52259">
      <w:pPr>
        <w:pStyle w:val="TOC2"/>
        <w:tabs>
          <w:tab w:val="right" w:leader="dot" w:pos="9350"/>
        </w:tabs>
        <w:rPr>
          <w:rFonts w:eastAsiaTheme="minorEastAsia" w:cstheme="minorBidi"/>
          <w:smallCaps w:val="0"/>
          <w:noProof/>
          <w:color w:val="auto"/>
          <w:sz w:val="22"/>
          <w:szCs w:val="22"/>
        </w:rPr>
      </w:pPr>
      <w:hyperlink w:anchor="_Toc39674433" w:history="1">
        <w:r w:rsidR="005B2A92" w:rsidRPr="00FE0A46">
          <w:rPr>
            <w:rStyle w:val="Hyperlink"/>
            <w:noProof/>
          </w:rPr>
          <w:t>Start EP Services</w:t>
        </w:r>
        <w:r w:rsidR="005B2A92">
          <w:rPr>
            <w:noProof/>
            <w:webHidden/>
          </w:rPr>
          <w:tab/>
        </w:r>
        <w:r w:rsidR="005B2A92">
          <w:rPr>
            <w:noProof/>
            <w:webHidden/>
          </w:rPr>
          <w:fldChar w:fldCharType="begin"/>
        </w:r>
        <w:r w:rsidR="005B2A92">
          <w:rPr>
            <w:noProof/>
            <w:webHidden/>
          </w:rPr>
          <w:instrText xml:space="preserve"> PAGEREF _Toc39674433 \h </w:instrText>
        </w:r>
        <w:r w:rsidR="005B2A92">
          <w:rPr>
            <w:noProof/>
            <w:webHidden/>
          </w:rPr>
        </w:r>
        <w:r w:rsidR="005B2A92">
          <w:rPr>
            <w:noProof/>
            <w:webHidden/>
          </w:rPr>
          <w:fldChar w:fldCharType="separate"/>
        </w:r>
        <w:r w:rsidR="00C5575B">
          <w:rPr>
            <w:noProof/>
            <w:webHidden/>
          </w:rPr>
          <w:t>66</w:t>
        </w:r>
        <w:r w:rsidR="005B2A92">
          <w:rPr>
            <w:noProof/>
            <w:webHidden/>
          </w:rPr>
          <w:fldChar w:fldCharType="end"/>
        </w:r>
      </w:hyperlink>
    </w:p>
    <w:p w14:paraId="367D3E56" w14:textId="5919906D" w:rsidR="005B2A92" w:rsidRDefault="00B52259">
      <w:pPr>
        <w:pStyle w:val="TOC2"/>
        <w:tabs>
          <w:tab w:val="right" w:leader="dot" w:pos="9350"/>
        </w:tabs>
        <w:rPr>
          <w:rFonts w:eastAsiaTheme="minorEastAsia" w:cstheme="minorBidi"/>
          <w:smallCaps w:val="0"/>
          <w:noProof/>
          <w:color w:val="auto"/>
          <w:sz w:val="22"/>
          <w:szCs w:val="22"/>
        </w:rPr>
      </w:pPr>
      <w:hyperlink w:anchor="_Toc39674434" w:history="1">
        <w:r w:rsidR="005B2A92" w:rsidRPr="00FE0A46">
          <w:rPr>
            <w:rStyle w:val="Hyperlink"/>
            <w:noProof/>
          </w:rPr>
          <w:t>Stop EP Services</w:t>
        </w:r>
        <w:r w:rsidR="005B2A92">
          <w:rPr>
            <w:noProof/>
            <w:webHidden/>
          </w:rPr>
          <w:tab/>
        </w:r>
        <w:r w:rsidR="005B2A92">
          <w:rPr>
            <w:noProof/>
            <w:webHidden/>
          </w:rPr>
          <w:fldChar w:fldCharType="begin"/>
        </w:r>
        <w:r w:rsidR="005B2A92">
          <w:rPr>
            <w:noProof/>
            <w:webHidden/>
          </w:rPr>
          <w:instrText xml:space="preserve"> PAGEREF _Toc39674434 \h </w:instrText>
        </w:r>
        <w:r w:rsidR="005B2A92">
          <w:rPr>
            <w:noProof/>
            <w:webHidden/>
          </w:rPr>
        </w:r>
        <w:r w:rsidR="005B2A92">
          <w:rPr>
            <w:noProof/>
            <w:webHidden/>
          </w:rPr>
          <w:fldChar w:fldCharType="separate"/>
        </w:r>
        <w:r w:rsidR="00C5575B">
          <w:rPr>
            <w:noProof/>
            <w:webHidden/>
          </w:rPr>
          <w:t>67</w:t>
        </w:r>
        <w:r w:rsidR="005B2A92">
          <w:rPr>
            <w:noProof/>
            <w:webHidden/>
          </w:rPr>
          <w:fldChar w:fldCharType="end"/>
        </w:r>
      </w:hyperlink>
    </w:p>
    <w:p w14:paraId="7DCD2F26" w14:textId="0D67451F" w:rsidR="005B2A92" w:rsidRDefault="00B52259">
      <w:pPr>
        <w:pStyle w:val="TOC1"/>
        <w:tabs>
          <w:tab w:val="left" w:pos="1758"/>
          <w:tab w:val="right" w:leader="dot" w:pos="9350"/>
        </w:tabs>
        <w:rPr>
          <w:rFonts w:eastAsiaTheme="minorEastAsia" w:cstheme="minorBidi"/>
          <w:b w:val="0"/>
          <w:bCs w:val="0"/>
          <w:caps w:val="0"/>
          <w:noProof/>
          <w:color w:val="auto"/>
          <w:sz w:val="22"/>
          <w:szCs w:val="22"/>
        </w:rPr>
      </w:pPr>
      <w:hyperlink w:anchor="_Toc39674435" w:history="1">
        <w:r w:rsidR="005B2A92" w:rsidRPr="00FE0A46">
          <w:rPr>
            <w:rStyle w:val="Hyperlink"/>
            <w:noProof/>
          </w:rPr>
          <w:t>EP Batch Service</w:t>
        </w:r>
        <w:r w:rsidR="005B2A92">
          <w:rPr>
            <w:rFonts w:eastAsiaTheme="minorEastAsia" w:cstheme="minorBidi"/>
            <w:b w:val="0"/>
            <w:bCs w:val="0"/>
            <w:caps w:val="0"/>
            <w:noProof/>
            <w:color w:val="auto"/>
            <w:sz w:val="22"/>
            <w:szCs w:val="22"/>
          </w:rPr>
          <w:tab/>
        </w:r>
        <w:r w:rsidR="005B2A92" w:rsidRPr="00FE0A46">
          <w:rPr>
            <w:rStyle w:val="Hyperlink"/>
            <w:noProof/>
          </w:rPr>
          <w:t>Section 6</w:t>
        </w:r>
        <w:r w:rsidR="005B2A92">
          <w:rPr>
            <w:noProof/>
            <w:webHidden/>
          </w:rPr>
          <w:tab/>
        </w:r>
        <w:r w:rsidR="005B2A92">
          <w:rPr>
            <w:noProof/>
            <w:webHidden/>
          </w:rPr>
          <w:fldChar w:fldCharType="begin"/>
        </w:r>
        <w:r w:rsidR="005B2A92">
          <w:rPr>
            <w:noProof/>
            <w:webHidden/>
          </w:rPr>
          <w:instrText xml:space="preserve"> PAGEREF _Toc39674435 \h </w:instrText>
        </w:r>
        <w:r w:rsidR="005B2A92">
          <w:rPr>
            <w:noProof/>
            <w:webHidden/>
          </w:rPr>
        </w:r>
        <w:r w:rsidR="005B2A92">
          <w:rPr>
            <w:noProof/>
            <w:webHidden/>
          </w:rPr>
          <w:fldChar w:fldCharType="separate"/>
        </w:r>
        <w:r w:rsidR="00C5575B">
          <w:rPr>
            <w:noProof/>
            <w:webHidden/>
          </w:rPr>
          <w:t>68</w:t>
        </w:r>
        <w:r w:rsidR="005B2A92">
          <w:rPr>
            <w:noProof/>
            <w:webHidden/>
          </w:rPr>
          <w:fldChar w:fldCharType="end"/>
        </w:r>
      </w:hyperlink>
    </w:p>
    <w:p w14:paraId="4396B0B4" w14:textId="450A6C9F" w:rsidR="005B2A92" w:rsidRDefault="00B52259">
      <w:pPr>
        <w:pStyle w:val="TOC2"/>
        <w:tabs>
          <w:tab w:val="right" w:leader="dot" w:pos="9350"/>
        </w:tabs>
        <w:rPr>
          <w:rFonts w:eastAsiaTheme="minorEastAsia" w:cstheme="minorBidi"/>
          <w:smallCaps w:val="0"/>
          <w:noProof/>
          <w:color w:val="auto"/>
          <w:sz w:val="22"/>
          <w:szCs w:val="22"/>
        </w:rPr>
      </w:pPr>
      <w:hyperlink w:anchor="_Toc39674436" w:history="1">
        <w:r w:rsidR="005B2A92" w:rsidRPr="00FE0A46">
          <w:rPr>
            <w:rStyle w:val="Hyperlink"/>
            <w:noProof/>
          </w:rPr>
          <w:t>EP Batch Client/Server Workflow</w:t>
        </w:r>
        <w:r w:rsidR="005B2A92">
          <w:rPr>
            <w:noProof/>
            <w:webHidden/>
          </w:rPr>
          <w:tab/>
        </w:r>
        <w:r w:rsidR="005B2A92">
          <w:rPr>
            <w:noProof/>
            <w:webHidden/>
          </w:rPr>
          <w:fldChar w:fldCharType="begin"/>
        </w:r>
        <w:r w:rsidR="005B2A92">
          <w:rPr>
            <w:noProof/>
            <w:webHidden/>
          </w:rPr>
          <w:instrText xml:space="preserve"> PAGEREF _Toc39674436 \h </w:instrText>
        </w:r>
        <w:r w:rsidR="005B2A92">
          <w:rPr>
            <w:noProof/>
            <w:webHidden/>
          </w:rPr>
        </w:r>
        <w:r w:rsidR="005B2A92">
          <w:rPr>
            <w:noProof/>
            <w:webHidden/>
          </w:rPr>
          <w:fldChar w:fldCharType="separate"/>
        </w:r>
        <w:r w:rsidR="00C5575B">
          <w:rPr>
            <w:noProof/>
            <w:webHidden/>
          </w:rPr>
          <w:t>69</w:t>
        </w:r>
        <w:r w:rsidR="005B2A92">
          <w:rPr>
            <w:noProof/>
            <w:webHidden/>
          </w:rPr>
          <w:fldChar w:fldCharType="end"/>
        </w:r>
      </w:hyperlink>
    </w:p>
    <w:p w14:paraId="0705B273" w14:textId="64DE814E" w:rsidR="005B2A92" w:rsidRDefault="00B52259">
      <w:pPr>
        <w:pStyle w:val="TOC2"/>
        <w:tabs>
          <w:tab w:val="right" w:leader="dot" w:pos="9350"/>
        </w:tabs>
        <w:rPr>
          <w:rFonts w:eastAsiaTheme="minorEastAsia" w:cstheme="minorBidi"/>
          <w:smallCaps w:val="0"/>
          <w:noProof/>
          <w:color w:val="auto"/>
          <w:sz w:val="22"/>
          <w:szCs w:val="22"/>
        </w:rPr>
      </w:pPr>
      <w:hyperlink w:anchor="_Toc39674437" w:history="1">
        <w:r w:rsidR="005B2A92" w:rsidRPr="00FE0A46">
          <w:rPr>
            <w:rStyle w:val="Hyperlink"/>
            <w:noProof/>
          </w:rPr>
          <w:t>Suggested Batch Service Settings</w:t>
        </w:r>
        <w:r w:rsidR="005B2A92">
          <w:rPr>
            <w:noProof/>
            <w:webHidden/>
          </w:rPr>
          <w:tab/>
        </w:r>
        <w:r w:rsidR="005B2A92">
          <w:rPr>
            <w:noProof/>
            <w:webHidden/>
          </w:rPr>
          <w:fldChar w:fldCharType="begin"/>
        </w:r>
        <w:r w:rsidR="005B2A92">
          <w:rPr>
            <w:noProof/>
            <w:webHidden/>
          </w:rPr>
          <w:instrText xml:space="preserve"> PAGEREF _Toc39674437 \h </w:instrText>
        </w:r>
        <w:r w:rsidR="005B2A92">
          <w:rPr>
            <w:noProof/>
            <w:webHidden/>
          </w:rPr>
        </w:r>
        <w:r w:rsidR="005B2A92">
          <w:rPr>
            <w:noProof/>
            <w:webHidden/>
          </w:rPr>
          <w:fldChar w:fldCharType="separate"/>
        </w:r>
        <w:r w:rsidR="00C5575B">
          <w:rPr>
            <w:noProof/>
            <w:webHidden/>
          </w:rPr>
          <w:t>70</w:t>
        </w:r>
        <w:r w:rsidR="005B2A92">
          <w:rPr>
            <w:noProof/>
            <w:webHidden/>
          </w:rPr>
          <w:fldChar w:fldCharType="end"/>
        </w:r>
      </w:hyperlink>
    </w:p>
    <w:p w14:paraId="009B9D14" w14:textId="4FDFAA35" w:rsidR="005B2A92" w:rsidRDefault="00B52259">
      <w:pPr>
        <w:pStyle w:val="TOC2"/>
        <w:tabs>
          <w:tab w:val="right" w:leader="dot" w:pos="9350"/>
        </w:tabs>
        <w:rPr>
          <w:rFonts w:eastAsiaTheme="minorEastAsia" w:cstheme="minorBidi"/>
          <w:smallCaps w:val="0"/>
          <w:noProof/>
          <w:color w:val="auto"/>
          <w:sz w:val="22"/>
          <w:szCs w:val="22"/>
        </w:rPr>
      </w:pPr>
      <w:hyperlink w:anchor="_Toc39674438" w:history="1">
        <w:r w:rsidR="005B2A92" w:rsidRPr="00FE0A46">
          <w:rPr>
            <w:rStyle w:val="Hyperlink"/>
            <w:noProof/>
          </w:rPr>
          <w:t>Sample Application Settings</w:t>
        </w:r>
        <w:r w:rsidR="005B2A92">
          <w:rPr>
            <w:noProof/>
            <w:webHidden/>
          </w:rPr>
          <w:tab/>
        </w:r>
        <w:r w:rsidR="005B2A92">
          <w:rPr>
            <w:noProof/>
            <w:webHidden/>
          </w:rPr>
          <w:fldChar w:fldCharType="begin"/>
        </w:r>
        <w:r w:rsidR="005B2A92">
          <w:rPr>
            <w:noProof/>
            <w:webHidden/>
          </w:rPr>
          <w:instrText xml:space="preserve"> PAGEREF _Toc39674438 \h </w:instrText>
        </w:r>
        <w:r w:rsidR="005B2A92">
          <w:rPr>
            <w:noProof/>
            <w:webHidden/>
          </w:rPr>
        </w:r>
        <w:r w:rsidR="005B2A92">
          <w:rPr>
            <w:noProof/>
            <w:webHidden/>
          </w:rPr>
          <w:fldChar w:fldCharType="separate"/>
        </w:r>
        <w:r w:rsidR="00C5575B">
          <w:rPr>
            <w:noProof/>
            <w:webHidden/>
          </w:rPr>
          <w:t>71</w:t>
        </w:r>
        <w:r w:rsidR="005B2A92">
          <w:rPr>
            <w:noProof/>
            <w:webHidden/>
          </w:rPr>
          <w:fldChar w:fldCharType="end"/>
        </w:r>
      </w:hyperlink>
    </w:p>
    <w:p w14:paraId="6CE5BDB0" w14:textId="350121D7" w:rsidR="005B2A92" w:rsidRDefault="00B52259">
      <w:pPr>
        <w:pStyle w:val="TOC1"/>
        <w:tabs>
          <w:tab w:val="left" w:pos="1651"/>
          <w:tab w:val="right" w:leader="dot" w:pos="9350"/>
        </w:tabs>
        <w:rPr>
          <w:rFonts w:eastAsiaTheme="minorEastAsia" w:cstheme="minorBidi"/>
          <w:b w:val="0"/>
          <w:bCs w:val="0"/>
          <w:caps w:val="0"/>
          <w:noProof/>
          <w:color w:val="auto"/>
          <w:sz w:val="22"/>
          <w:szCs w:val="22"/>
        </w:rPr>
      </w:pPr>
      <w:hyperlink w:anchor="_Toc39674439" w:history="1">
        <w:r w:rsidR="005B2A92" w:rsidRPr="00FE0A46">
          <w:rPr>
            <w:rStyle w:val="Hyperlink"/>
            <w:noProof/>
          </w:rPr>
          <w:t>EP Batch Client</w:t>
        </w:r>
        <w:r w:rsidR="005B2A92">
          <w:rPr>
            <w:rFonts w:eastAsiaTheme="minorEastAsia" w:cstheme="minorBidi"/>
            <w:b w:val="0"/>
            <w:bCs w:val="0"/>
            <w:caps w:val="0"/>
            <w:noProof/>
            <w:color w:val="auto"/>
            <w:sz w:val="22"/>
            <w:szCs w:val="22"/>
          </w:rPr>
          <w:tab/>
        </w:r>
        <w:r w:rsidR="005B2A92" w:rsidRPr="00FE0A46">
          <w:rPr>
            <w:rStyle w:val="Hyperlink"/>
            <w:noProof/>
          </w:rPr>
          <w:t>Section 7</w:t>
        </w:r>
        <w:r w:rsidR="005B2A92">
          <w:rPr>
            <w:noProof/>
            <w:webHidden/>
          </w:rPr>
          <w:tab/>
        </w:r>
        <w:r w:rsidR="005B2A92">
          <w:rPr>
            <w:noProof/>
            <w:webHidden/>
          </w:rPr>
          <w:fldChar w:fldCharType="begin"/>
        </w:r>
        <w:r w:rsidR="005B2A92">
          <w:rPr>
            <w:noProof/>
            <w:webHidden/>
          </w:rPr>
          <w:instrText xml:space="preserve"> PAGEREF _Toc39674439 \h </w:instrText>
        </w:r>
        <w:r w:rsidR="005B2A92">
          <w:rPr>
            <w:noProof/>
            <w:webHidden/>
          </w:rPr>
        </w:r>
        <w:r w:rsidR="005B2A92">
          <w:rPr>
            <w:noProof/>
            <w:webHidden/>
          </w:rPr>
          <w:fldChar w:fldCharType="separate"/>
        </w:r>
        <w:r w:rsidR="00C5575B">
          <w:rPr>
            <w:noProof/>
            <w:webHidden/>
          </w:rPr>
          <w:t>73</w:t>
        </w:r>
        <w:r w:rsidR="005B2A92">
          <w:rPr>
            <w:noProof/>
            <w:webHidden/>
          </w:rPr>
          <w:fldChar w:fldCharType="end"/>
        </w:r>
      </w:hyperlink>
    </w:p>
    <w:p w14:paraId="44AAF656" w14:textId="3B9B7F81" w:rsidR="005B2A92" w:rsidRDefault="00B52259">
      <w:pPr>
        <w:pStyle w:val="TOC2"/>
        <w:tabs>
          <w:tab w:val="right" w:leader="dot" w:pos="9350"/>
        </w:tabs>
        <w:rPr>
          <w:rFonts w:eastAsiaTheme="minorEastAsia" w:cstheme="minorBidi"/>
          <w:smallCaps w:val="0"/>
          <w:noProof/>
          <w:color w:val="auto"/>
          <w:sz w:val="22"/>
          <w:szCs w:val="22"/>
        </w:rPr>
      </w:pPr>
      <w:hyperlink w:anchor="_Toc39674440" w:history="1">
        <w:r w:rsidR="005B2A92" w:rsidRPr="00FE0A46">
          <w:rPr>
            <w:rStyle w:val="Hyperlink"/>
            <w:noProof/>
          </w:rPr>
          <w:t>EP Batch Client Desktop</w:t>
        </w:r>
        <w:r w:rsidR="005B2A92">
          <w:rPr>
            <w:noProof/>
            <w:webHidden/>
          </w:rPr>
          <w:tab/>
        </w:r>
        <w:r w:rsidR="005B2A92">
          <w:rPr>
            <w:noProof/>
            <w:webHidden/>
          </w:rPr>
          <w:fldChar w:fldCharType="begin"/>
        </w:r>
        <w:r w:rsidR="005B2A92">
          <w:rPr>
            <w:noProof/>
            <w:webHidden/>
          </w:rPr>
          <w:instrText xml:space="preserve"> PAGEREF _Toc39674440 \h </w:instrText>
        </w:r>
        <w:r w:rsidR="005B2A92">
          <w:rPr>
            <w:noProof/>
            <w:webHidden/>
          </w:rPr>
        </w:r>
        <w:r w:rsidR="005B2A92">
          <w:rPr>
            <w:noProof/>
            <w:webHidden/>
          </w:rPr>
          <w:fldChar w:fldCharType="separate"/>
        </w:r>
        <w:r w:rsidR="00C5575B">
          <w:rPr>
            <w:noProof/>
            <w:webHidden/>
          </w:rPr>
          <w:t>73</w:t>
        </w:r>
        <w:r w:rsidR="005B2A92">
          <w:rPr>
            <w:noProof/>
            <w:webHidden/>
          </w:rPr>
          <w:fldChar w:fldCharType="end"/>
        </w:r>
      </w:hyperlink>
    </w:p>
    <w:p w14:paraId="6DB907BF" w14:textId="14D4571B" w:rsidR="005B2A92" w:rsidRDefault="00B52259">
      <w:pPr>
        <w:pStyle w:val="TOC2"/>
        <w:tabs>
          <w:tab w:val="right" w:leader="dot" w:pos="9350"/>
        </w:tabs>
        <w:rPr>
          <w:rFonts w:eastAsiaTheme="minorEastAsia" w:cstheme="minorBidi"/>
          <w:smallCaps w:val="0"/>
          <w:noProof/>
          <w:color w:val="auto"/>
          <w:sz w:val="22"/>
          <w:szCs w:val="22"/>
        </w:rPr>
      </w:pPr>
      <w:hyperlink w:anchor="_Toc39674441" w:history="1">
        <w:r w:rsidR="005B2A92" w:rsidRPr="00FE0A46">
          <w:rPr>
            <w:rStyle w:val="Hyperlink"/>
            <w:noProof/>
          </w:rPr>
          <w:t>Menu Items</w:t>
        </w:r>
        <w:r w:rsidR="005B2A92">
          <w:rPr>
            <w:noProof/>
            <w:webHidden/>
          </w:rPr>
          <w:tab/>
        </w:r>
        <w:r w:rsidR="005B2A92">
          <w:rPr>
            <w:noProof/>
            <w:webHidden/>
          </w:rPr>
          <w:fldChar w:fldCharType="begin"/>
        </w:r>
        <w:r w:rsidR="005B2A92">
          <w:rPr>
            <w:noProof/>
            <w:webHidden/>
          </w:rPr>
          <w:instrText xml:space="preserve"> PAGEREF _Toc39674441 \h </w:instrText>
        </w:r>
        <w:r w:rsidR="005B2A92">
          <w:rPr>
            <w:noProof/>
            <w:webHidden/>
          </w:rPr>
        </w:r>
        <w:r w:rsidR="005B2A92">
          <w:rPr>
            <w:noProof/>
            <w:webHidden/>
          </w:rPr>
          <w:fldChar w:fldCharType="separate"/>
        </w:r>
        <w:r w:rsidR="00C5575B">
          <w:rPr>
            <w:noProof/>
            <w:webHidden/>
          </w:rPr>
          <w:t>73</w:t>
        </w:r>
        <w:r w:rsidR="005B2A92">
          <w:rPr>
            <w:noProof/>
            <w:webHidden/>
          </w:rPr>
          <w:fldChar w:fldCharType="end"/>
        </w:r>
      </w:hyperlink>
    </w:p>
    <w:p w14:paraId="6E6B27AA" w14:textId="73274373" w:rsidR="005B2A92" w:rsidRDefault="00B52259">
      <w:pPr>
        <w:pStyle w:val="TOC2"/>
        <w:tabs>
          <w:tab w:val="right" w:leader="dot" w:pos="9350"/>
        </w:tabs>
        <w:rPr>
          <w:rFonts w:eastAsiaTheme="minorEastAsia" w:cstheme="minorBidi"/>
          <w:smallCaps w:val="0"/>
          <w:noProof/>
          <w:color w:val="auto"/>
          <w:sz w:val="22"/>
          <w:szCs w:val="22"/>
        </w:rPr>
      </w:pPr>
      <w:hyperlink w:anchor="_Toc39674442" w:history="1">
        <w:r w:rsidR="005B2A92" w:rsidRPr="00FE0A46">
          <w:rPr>
            <w:rStyle w:val="Hyperlink"/>
            <w:noProof/>
          </w:rPr>
          <w:t>EP Batch Client Session</w:t>
        </w:r>
        <w:r w:rsidR="005B2A92">
          <w:rPr>
            <w:noProof/>
            <w:webHidden/>
          </w:rPr>
          <w:tab/>
        </w:r>
        <w:r w:rsidR="005B2A92">
          <w:rPr>
            <w:noProof/>
            <w:webHidden/>
          </w:rPr>
          <w:fldChar w:fldCharType="begin"/>
        </w:r>
        <w:r w:rsidR="005B2A92">
          <w:rPr>
            <w:noProof/>
            <w:webHidden/>
          </w:rPr>
          <w:instrText xml:space="preserve"> PAGEREF _Toc39674442 \h </w:instrText>
        </w:r>
        <w:r w:rsidR="005B2A92">
          <w:rPr>
            <w:noProof/>
            <w:webHidden/>
          </w:rPr>
        </w:r>
        <w:r w:rsidR="005B2A92">
          <w:rPr>
            <w:noProof/>
            <w:webHidden/>
          </w:rPr>
          <w:fldChar w:fldCharType="separate"/>
        </w:r>
        <w:r w:rsidR="00C5575B">
          <w:rPr>
            <w:noProof/>
            <w:webHidden/>
          </w:rPr>
          <w:t>74</w:t>
        </w:r>
        <w:r w:rsidR="005B2A92">
          <w:rPr>
            <w:noProof/>
            <w:webHidden/>
          </w:rPr>
          <w:fldChar w:fldCharType="end"/>
        </w:r>
      </w:hyperlink>
    </w:p>
    <w:p w14:paraId="1FDD9993" w14:textId="534C0F2C" w:rsidR="005B2A92" w:rsidRDefault="00B52259">
      <w:pPr>
        <w:pStyle w:val="TOC2"/>
        <w:tabs>
          <w:tab w:val="right" w:leader="dot" w:pos="9350"/>
        </w:tabs>
        <w:rPr>
          <w:rFonts w:eastAsiaTheme="minorEastAsia" w:cstheme="minorBidi"/>
          <w:smallCaps w:val="0"/>
          <w:noProof/>
          <w:color w:val="auto"/>
          <w:sz w:val="22"/>
          <w:szCs w:val="22"/>
        </w:rPr>
      </w:pPr>
      <w:hyperlink w:anchor="_Toc39674443" w:history="1">
        <w:r w:rsidR="005B2A92" w:rsidRPr="00FE0A46">
          <w:rPr>
            <w:rStyle w:val="Hyperlink"/>
            <w:noProof/>
          </w:rPr>
          <w:t>Options Panel</w:t>
        </w:r>
        <w:r w:rsidR="005B2A92">
          <w:rPr>
            <w:noProof/>
            <w:webHidden/>
          </w:rPr>
          <w:tab/>
        </w:r>
        <w:r w:rsidR="005B2A92">
          <w:rPr>
            <w:noProof/>
            <w:webHidden/>
          </w:rPr>
          <w:fldChar w:fldCharType="begin"/>
        </w:r>
        <w:r w:rsidR="005B2A92">
          <w:rPr>
            <w:noProof/>
            <w:webHidden/>
          </w:rPr>
          <w:instrText xml:space="preserve"> PAGEREF _Toc39674443 \h </w:instrText>
        </w:r>
        <w:r w:rsidR="005B2A92">
          <w:rPr>
            <w:noProof/>
            <w:webHidden/>
          </w:rPr>
        </w:r>
        <w:r w:rsidR="005B2A92">
          <w:rPr>
            <w:noProof/>
            <w:webHidden/>
          </w:rPr>
          <w:fldChar w:fldCharType="separate"/>
        </w:r>
        <w:r w:rsidR="00C5575B">
          <w:rPr>
            <w:noProof/>
            <w:webHidden/>
          </w:rPr>
          <w:t>74</w:t>
        </w:r>
        <w:r w:rsidR="005B2A92">
          <w:rPr>
            <w:noProof/>
            <w:webHidden/>
          </w:rPr>
          <w:fldChar w:fldCharType="end"/>
        </w:r>
      </w:hyperlink>
    </w:p>
    <w:p w14:paraId="135956C6" w14:textId="1684B985" w:rsidR="005B2A92" w:rsidRDefault="00B52259">
      <w:pPr>
        <w:pStyle w:val="TOC2"/>
        <w:tabs>
          <w:tab w:val="right" w:leader="dot" w:pos="9350"/>
        </w:tabs>
        <w:rPr>
          <w:rFonts w:eastAsiaTheme="minorEastAsia" w:cstheme="minorBidi"/>
          <w:smallCaps w:val="0"/>
          <w:noProof/>
          <w:color w:val="auto"/>
          <w:sz w:val="22"/>
          <w:szCs w:val="22"/>
        </w:rPr>
      </w:pPr>
      <w:hyperlink w:anchor="_Toc39674444" w:history="1">
        <w:r w:rsidR="005B2A92" w:rsidRPr="00FE0A46">
          <w:rPr>
            <w:rStyle w:val="Hyperlink"/>
            <w:noProof/>
          </w:rPr>
          <w:t>Sample Application Settings</w:t>
        </w:r>
        <w:r w:rsidR="005B2A92">
          <w:rPr>
            <w:noProof/>
            <w:webHidden/>
          </w:rPr>
          <w:tab/>
        </w:r>
        <w:r w:rsidR="005B2A92">
          <w:rPr>
            <w:noProof/>
            <w:webHidden/>
          </w:rPr>
          <w:fldChar w:fldCharType="begin"/>
        </w:r>
        <w:r w:rsidR="005B2A92">
          <w:rPr>
            <w:noProof/>
            <w:webHidden/>
          </w:rPr>
          <w:instrText xml:space="preserve"> PAGEREF _Toc39674444 \h </w:instrText>
        </w:r>
        <w:r w:rsidR="005B2A92">
          <w:rPr>
            <w:noProof/>
            <w:webHidden/>
          </w:rPr>
        </w:r>
        <w:r w:rsidR="005B2A92">
          <w:rPr>
            <w:noProof/>
            <w:webHidden/>
          </w:rPr>
          <w:fldChar w:fldCharType="separate"/>
        </w:r>
        <w:r w:rsidR="00C5575B">
          <w:rPr>
            <w:noProof/>
            <w:webHidden/>
          </w:rPr>
          <w:t>75</w:t>
        </w:r>
        <w:r w:rsidR="005B2A92">
          <w:rPr>
            <w:noProof/>
            <w:webHidden/>
          </w:rPr>
          <w:fldChar w:fldCharType="end"/>
        </w:r>
      </w:hyperlink>
    </w:p>
    <w:p w14:paraId="6562B083" w14:textId="02313ED7" w:rsidR="005B2A92" w:rsidRDefault="00B52259">
      <w:pPr>
        <w:pStyle w:val="TOC2"/>
        <w:tabs>
          <w:tab w:val="right" w:leader="dot" w:pos="9350"/>
        </w:tabs>
        <w:rPr>
          <w:rFonts w:eastAsiaTheme="minorEastAsia" w:cstheme="minorBidi"/>
          <w:smallCaps w:val="0"/>
          <w:noProof/>
          <w:color w:val="auto"/>
          <w:sz w:val="22"/>
          <w:szCs w:val="22"/>
        </w:rPr>
      </w:pPr>
      <w:hyperlink w:anchor="_Toc39674445" w:history="1">
        <w:r w:rsidR="005B2A92" w:rsidRPr="00FE0A46">
          <w:rPr>
            <w:rStyle w:val="Hyperlink"/>
            <w:noProof/>
          </w:rPr>
          <w:t>Sample User Settings</w:t>
        </w:r>
        <w:r w:rsidR="005B2A92">
          <w:rPr>
            <w:noProof/>
            <w:webHidden/>
          </w:rPr>
          <w:tab/>
        </w:r>
        <w:r w:rsidR="005B2A92">
          <w:rPr>
            <w:noProof/>
            <w:webHidden/>
          </w:rPr>
          <w:fldChar w:fldCharType="begin"/>
        </w:r>
        <w:r w:rsidR="005B2A92">
          <w:rPr>
            <w:noProof/>
            <w:webHidden/>
          </w:rPr>
          <w:instrText xml:space="preserve"> PAGEREF _Toc39674445 \h </w:instrText>
        </w:r>
        <w:r w:rsidR="005B2A92">
          <w:rPr>
            <w:noProof/>
            <w:webHidden/>
          </w:rPr>
        </w:r>
        <w:r w:rsidR="005B2A92">
          <w:rPr>
            <w:noProof/>
            <w:webHidden/>
          </w:rPr>
          <w:fldChar w:fldCharType="separate"/>
        </w:r>
        <w:r w:rsidR="00C5575B">
          <w:rPr>
            <w:noProof/>
            <w:webHidden/>
          </w:rPr>
          <w:t>75</w:t>
        </w:r>
        <w:r w:rsidR="005B2A92">
          <w:rPr>
            <w:noProof/>
            <w:webHidden/>
          </w:rPr>
          <w:fldChar w:fldCharType="end"/>
        </w:r>
      </w:hyperlink>
    </w:p>
    <w:p w14:paraId="161A6F7A" w14:textId="7C36223F" w:rsidR="005B2A92" w:rsidRDefault="00B52259">
      <w:pPr>
        <w:pStyle w:val="TOC1"/>
        <w:tabs>
          <w:tab w:val="left" w:pos="3046"/>
          <w:tab w:val="right" w:leader="dot" w:pos="9350"/>
        </w:tabs>
        <w:rPr>
          <w:rFonts w:eastAsiaTheme="minorEastAsia" w:cstheme="minorBidi"/>
          <w:b w:val="0"/>
          <w:bCs w:val="0"/>
          <w:caps w:val="0"/>
          <w:noProof/>
          <w:color w:val="auto"/>
          <w:sz w:val="22"/>
          <w:szCs w:val="22"/>
        </w:rPr>
      </w:pPr>
      <w:hyperlink w:anchor="_Toc39674446" w:history="1">
        <w:r w:rsidR="005B2A92" w:rsidRPr="00FE0A46">
          <w:rPr>
            <w:rStyle w:val="Hyperlink"/>
            <w:noProof/>
          </w:rPr>
          <w:t>EP Batch Facility Installation</w:t>
        </w:r>
        <w:r w:rsidR="005B2A92">
          <w:rPr>
            <w:rFonts w:eastAsiaTheme="minorEastAsia" w:cstheme="minorBidi"/>
            <w:b w:val="0"/>
            <w:bCs w:val="0"/>
            <w:caps w:val="0"/>
            <w:noProof/>
            <w:color w:val="auto"/>
            <w:sz w:val="22"/>
            <w:szCs w:val="22"/>
          </w:rPr>
          <w:tab/>
        </w:r>
        <w:r w:rsidR="005B2A92" w:rsidRPr="00FE0A46">
          <w:rPr>
            <w:rStyle w:val="Hyperlink"/>
            <w:noProof/>
          </w:rPr>
          <w:t>Section 8</w:t>
        </w:r>
        <w:r w:rsidR="005B2A92">
          <w:rPr>
            <w:noProof/>
            <w:webHidden/>
          </w:rPr>
          <w:tab/>
        </w:r>
        <w:r w:rsidR="005B2A92">
          <w:rPr>
            <w:noProof/>
            <w:webHidden/>
          </w:rPr>
          <w:fldChar w:fldCharType="begin"/>
        </w:r>
        <w:r w:rsidR="005B2A92">
          <w:rPr>
            <w:noProof/>
            <w:webHidden/>
          </w:rPr>
          <w:instrText xml:space="preserve"> PAGEREF _Toc39674446 \h </w:instrText>
        </w:r>
        <w:r w:rsidR="005B2A92">
          <w:rPr>
            <w:noProof/>
            <w:webHidden/>
          </w:rPr>
        </w:r>
        <w:r w:rsidR="005B2A92">
          <w:rPr>
            <w:noProof/>
            <w:webHidden/>
          </w:rPr>
          <w:fldChar w:fldCharType="separate"/>
        </w:r>
        <w:r w:rsidR="00C5575B">
          <w:rPr>
            <w:noProof/>
            <w:webHidden/>
          </w:rPr>
          <w:t>77</w:t>
        </w:r>
        <w:r w:rsidR="005B2A92">
          <w:rPr>
            <w:noProof/>
            <w:webHidden/>
          </w:rPr>
          <w:fldChar w:fldCharType="end"/>
        </w:r>
      </w:hyperlink>
    </w:p>
    <w:p w14:paraId="0F3365A7" w14:textId="21A96DC3" w:rsidR="005B2A92" w:rsidRDefault="00B52259">
      <w:pPr>
        <w:pStyle w:val="TOC2"/>
        <w:tabs>
          <w:tab w:val="right" w:leader="dot" w:pos="9350"/>
        </w:tabs>
        <w:rPr>
          <w:rFonts w:eastAsiaTheme="minorEastAsia" w:cstheme="minorBidi"/>
          <w:smallCaps w:val="0"/>
          <w:noProof/>
          <w:color w:val="auto"/>
          <w:sz w:val="22"/>
          <w:szCs w:val="22"/>
        </w:rPr>
      </w:pPr>
      <w:hyperlink w:anchor="_Toc39674447" w:history="1">
        <w:r w:rsidR="005B2A92" w:rsidRPr="00FE0A46">
          <w:rPr>
            <w:rStyle w:val="Hyperlink"/>
            <w:noProof/>
          </w:rPr>
          <w:t>EP Batch Client and EP Batch Service</w:t>
        </w:r>
        <w:r w:rsidR="005B2A92">
          <w:rPr>
            <w:noProof/>
            <w:webHidden/>
          </w:rPr>
          <w:tab/>
        </w:r>
        <w:r w:rsidR="005B2A92">
          <w:rPr>
            <w:noProof/>
            <w:webHidden/>
          </w:rPr>
          <w:fldChar w:fldCharType="begin"/>
        </w:r>
        <w:r w:rsidR="005B2A92">
          <w:rPr>
            <w:noProof/>
            <w:webHidden/>
          </w:rPr>
          <w:instrText xml:space="preserve"> PAGEREF _Toc39674447 \h </w:instrText>
        </w:r>
        <w:r w:rsidR="005B2A92">
          <w:rPr>
            <w:noProof/>
            <w:webHidden/>
          </w:rPr>
        </w:r>
        <w:r w:rsidR="005B2A92">
          <w:rPr>
            <w:noProof/>
            <w:webHidden/>
          </w:rPr>
          <w:fldChar w:fldCharType="separate"/>
        </w:r>
        <w:r w:rsidR="00C5575B">
          <w:rPr>
            <w:noProof/>
            <w:webHidden/>
          </w:rPr>
          <w:t>77</w:t>
        </w:r>
        <w:r w:rsidR="005B2A92">
          <w:rPr>
            <w:noProof/>
            <w:webHidden/>
          </w:rPr>
          <w:fldChar w:fldCharType="end"/>
        </w:r>
      </w:hyperlink>
    </w:p>
    <w:p w14:paraId="41CF7256" w14:textId="0E0E2A39" w:rsidR="005B2A92" w:rsidRDefault="00B52259">
      <w:pPr>
        <w:pStyle w:val="TOC2"/>
        <w:tabs>
          <w:tab w:val="right" w:leader="dot" w:pos="9350"/>
        </w:tabs>
        <w:rPr>
          <w:rFonts w:eastAsiaTheme="minorEastAsia" w:cstheme="minorBidi"/>
          <w:smallCaps w:val="0"/>
          <w:noProof/>
          <w:color w:val="auto"/>
          <w:sz w:val="22"/>
          <w:szCs w:val="22"/>
        </w:rPr>
      </w:pPr>
      <w:hyperlink w:anchor="_Toc39674448" w:history="1">
        <w:r w:rsidR="005B2A92" w:rsidRPr="00FE0A46">
          <w:rPr>
            <w:rStyle w:val="Hyperlink"/>
            <w:noProof/>
          </w:rPr>
          <w:t>Batch Command Console Applications and Scripts</w:t>
        </w:r>
        <w:r w:rsidR="005B2A92">
          <w:rPr>
            <w:noProof/>
            <w:webHidden/>
          </w:rPr>
          <w:tab/>
        </w:r>
        <w:r w:rsidR="005B2A92">
          <w:rPr>
            <w:noProof/>
            <w:webHidden/>
          </w:rPr>
          <w:fldChar w:fldCharType="begin"/>
        </w:r>
        <w:r w:rsidR="005B2A92">
          <w:rPr>
            <w:noProof/>
            <w:webHidden/>
          </w:rPr>
          <w:instrText xml:space="preserve"> PAGEREF _Toc39674448 \h </w:instrText>
        </w:r>
        <w:r w:rsidR="005B2A92">
          <w:rPr>
            <w:noProof/>
            <w:webHidden/>
          </w:rPr>
        </w:r>
        <w:r w:rsidR="005B2A92">
          <w:rPr>
            <w:noProof/>
            <w:webHidden/>
          </w:rPr>
          <w:fldChar w:fldCharType="separate"/>
        </w:r>
        <w:r w:rsidR="00C5575B">
          <w:rPr>
            <w:noProof/>
            <w:webHidden/>
          </w:rPr>
          <w:t>77</w:t>
        </w:r>
        <w:r w:rsidR="005B2A92">
          <w:rPr>
            <w:noProof/>
            <w:webHidden/>
          </w:rPr>
          <w:fldChar w:fldCharType="end"/>
        </w:r>
      </w:hyperlink>
    </w:p>
    <w:p w14:paraId="294FB8FF" w14:textId="5F2F7EA8" w:rsidR="002F799E" w:rsidRDefault="00156DE3" w:rsidP="001045DC">
      <w:r>
        <w:rPr>
          <w:rFonts w:asciiTheme="minorHAnsi" w:hAnsiTheme="minorHAnsi"/>
          <w:b/>
          <w:bCs/>
          <w:caps/>
          <w:szCs w:val="20"/>
        </w:rPr>
        <w:fldChar w:fldCharType="end"/>
      </w:r>
    </w:p>
    <w:p w14:paraId="7278DBCF" w14:textId="77777777" w:rsidR="002F799E" w:rsidRDefault="002F799E" w:rsidP="001045DC">
      <w:pPr>
        <w:sectPr w:rsidR="002F799E" w:rsidSect="00C668E6">
          <w:pgSz w:w="12240" w:h="15840" w:code="1"/>
          <w:pgMar w:top="1800" w:right="1440" w:bottom="1440" w:left="1440" w:header="720" w:footer="720" w:gutter="0"/>
          <w:cols w:space="720"/>
          <w:docGrid w:linePitch="360"/>
        </w:sectPr>
      </w:pPr>
    </w:p>
    <w:p w14:paraId="219597DA" w14:textId="77777777" w:rsidR="007910B8" w:rsidRDefault="007910B8" w:rsidP="007910B8">
      <w:pPr>
        <w:pStyle w:val="Heading1"/>
      </w:pPr>
      <w:bookmarkStart w:id="0" w:name="_Toc39674339"/>
      <w:bookmarkStart w:id="1" w:name="_Toc240989945"/>
      <w:bookmarkStart w:id="2" w:name="_Toc241293020"/>
      <w:bookmarkStart w:id="3" w:name="_Toc258836182"/>
      <w:r>
        <w:lastRenderedPageBreak/>
        <w:t>Document Control</w:t>
      </w:r>
      <w:bookmarkEnd w:id="0"/>
    </w:p>
    <w:tbl>
      <w:tblPr>
        <w:tblW w:w="4993" w:type="pct"/>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Look w:val="01E0" w:firstRow="1" w:lastRow="1" w:firstColumn="1" w:lastColumn="1" w:noHBand="0" w:noVBand="0"/>
      </w:tblPr>
      <w:tblGrid>
        <w:gridCol w:w="1613"/>
        <w:gridCol w:w="1369"/>
        <w:gridCol w:w="2046"/>
        <w:gridCol w:w="4535"/>
      </w:tblGrid>
      <w:tr w:rsidR="007910B8" w:rsidRPr="007F606D" w14:paraId="5F4751B9" w14:textId="77777777" w:rsidTr="007F606D">
        <w:trPr>
          <w:trHeight w:val="38"/>
        </w:trPr>
        <w:tc>
          <w:tcPr>
            <w:tcW w:w="843" w:type="pct"/>
            <w:shd w:val="clear" w:color="auto" w:fill="005596"/>
            <w:vAlign w:val="center"/>
          </w:tcPr>
          <w:p w14:paraId="02EF3F38"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Version</w:t>
            </w:r>
          </w:p>
        </w:tc>
        <w:tc>
          <w:tcPr>
            <w:tcW w:w="716" w:type="pct"/>
            <w:shd w:val="clear" w:color="auto" w:fill="005596"/>
            <w:vAlign w:val="center"/>
          </w:tcPr>
          <w:p w14:paraId="2F590396"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Date</w:t>
            </w:r>
          </w:p>
        </w:tc>
        <w:tc>
          <w:tcPr>
            <w:tcW w:w="1070" w:type="pct"/>
            <w:shd w:val="clear" w:color="auto" w:fill="005596"/>
            <w:vAlign w:val="center"/>
          </w:tcPr>
          <w:p w14:paraId="04EB6CD6" w14:textId="77777777" w:rsidR="007910B8" w:rsidRPr="007F606D" w:rsidRDefault="007910B8" w:rsidP="002E21C1">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Updated By</w:t>
            </w:r>
          </w:p>
        </w:tc>
        <w:tc>
          <w:tcPr>
            <w:tcW w:w="2371" w:type="pct"/>
            <w:shd w:val="clear" w:color="auto" w:fill="005596"/>
            <w:vAlign w:val="center"/>
          </w:tcPr>
          <w:p w14:paraId="56BB01F7" w14:textId="77777777" w:rsidR="007910B8" w:rsidRPr="007F606D" w:rsidRDefault="007910B8" w:rsidP="007910B8">
            <w:pPr>
              <w:keepLines/>
              <w:spacing w:before="60" w:after="60"/>
              <w:jc w:val="center"/>
              <w:rPr>
                <w:rFonts w:asciiTheme="minorHAnsi" w:hAnsiTheme="minorHAnsi" w:cstheme="minorHAnsi"/>
                <w:color w:val="FFFFFF" w:themeColor="background1"/>
                <w:sz w:val="16"/>
                <w:szCs w:val="16"/>
              </w:rPr>
            </w:pPr>
            <w:r w:rsidRPr="007F606D">
              <w:rPr>
                <w:rFonts w:asciiTheme="minorHAnsi" w:hAnsiTheme="minorHAnsi" w:cstheme="minorHAnsi"/>
                <w:color w:val="FFFFFF" w:themeColor="background1"/>
                <w:sz w:val="16"/>
                <w:szCs w:val="16"/>
              </w:rPr>
              <w:t>Change Applied</w:t>
            </w:r>
          </w:p>
        </w:tc>
      </w:tr>
      <w:tr w:rsidR="007910B8" w:rsidRPr="007F606D" w14:paraId="25FB2843" w14:textId="77777777" w:rsidTr="007F606D">
        <w:trPr>
          <w:trHeight w:val="202"/>
        </w:trPr>
        <w:tc>
          <w:tcPr>
            <w:tcW w:w="843" w:type="pct"/>
            <w:vAlign w:val="center"/>
          </w:tcPr>
          <w:p w14:paraId="4E16FCC0" w14:textId="77777777" w:rsidR="007910B8" w:rsidRPr="007F606D" w:rsidRDefault="00D04405" w:rsidP="007910B8">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1.</w:t>
            </w:r>
            <w:r w:rsidR="00A444F8">
              <w:rPr>
                <w:rFonts w:asciiTheme="minorHAnsi" w:hAnsiTheme="minorHAnsi" w:cstheme="minorHAnsi"/>
                <w:sz w:val="16"/>
                <w:szCs w:val="16"/>
              </w:rPr>
              <w:t>0</w:t>
            </w:r>
          </w:p>
        </w:tc>
        <w:tc>
          <w:tcPr>
            <w:tcW w:w="716" w:type="pct"/>
            <w:vAlign w:val="center"/>
          </w:tcPr>
          <w:p w14:paraId="62EB23B8" w14:textId="77777777" w:rsidR="007910B8" w:rsidRPr="007F606D" w:rsidRDefault="00B13F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2/2</w:t>
            </w:r>
            <w:r w:rsidR="002C7248">
              <w:rPr>
                <w:rFonts w:asciiTheme="minorHAnsi" w:hAnsiTheme="minorHAnsi" w:cstheme="minorHAnsi"/>
                <w:sz w:val="16"/>
                <w:szCs w:val="16"/>
              </w:rPr>
              <w:t>2</w:t>
            </w:r>
            <w:r w:rsidR="005A3A3C" w:rsidRPr="007F606D">
              <w:rPr>
                <w:rFonts w:asciiTheme="minorHAnsi" w:hAnsiTheme="minorHAnsi" w:cstheme="minorHAnsi"/>
                <w:sz w:val="16"/>
                <w:szCs w:val="16"/>
              </w:rPr>
              <w:t>/201</w:t>
            </w:r>
            <w:r w:rsidR="00A444F8">
              <w:rPr>
                <w:rFonts w:asciiTheme="minorHAnsi" w:hAnsiTheme="minorHAnsi" w:cstheme="minorHAnsi"/>
                <w:sz w:val="16"/>
                <w:szCs w:val="16"/>
              </w:rPr>
              <w:t>3</w:t>
            </w:r>
          </w:p>
        </w:tc>
        <w:tc>
          <w:tcPr>
            <w:tcW w:w="1070" w:type="pct"/>
            <w:vAlign w:val="center"/>
          </w:tcPr>
          <w:p w14:paraId="71C63F1B" w14:textId="77777777" w:rsidR="007910B8" w:rsidRPr="007F606D" w:rsidRDefault="005A3A3C" w:rsidP="002E21C1">
            <w:pPr>
              <w:keepLines/>
              <w:spacing w:before="60" w:after="60"/>
              <w:jc w:val="center"/>
              <w:rPr>
                <w:rFonts w:asciiTheme="minorHAnsi" w:hAnsiTheme="minorHAnsi" w:cstheme="minorHAnsi"/>
                <w:sz w:val="16"/>
                <w:szCs w:val="16"/>
              </w:rPr>
            </w:pPr>
            <w:r w:rsidRPr="007F606D">
              <w:rPr>
                <w:rFonts w:asciiTheme="minorHAnsi" w:hAnsiTheme="minorHAnsi" w:cstheme="minorHAnsi"/>
                <w:sz w:val="16"/>
                <w:szCs w:val="16"/>
              </w:rPr>
              <w:t>John Acuna</w:t>
            </w:r>
          </w:p>
        </w:tc>
        <w:tc>
          <w:tcPr>
            <w:tcW w:w="2371" w:type="pct"/>
            <w:vAlign w:val="center"/>
          </w:tcPr>
          <w:p w14:paraId="5D6FD2E9" w14:textId="77777777" w:rsidR="007910B8" w:rsidRPr="007F606D" w:rsidRDefault="00174B12" w:rsidP="00A444F8">
            <w:pPr>
              <w:keepLines/>
              <w:spacing w:before="60" w:after="60"/>
              <w:jc w:val="left"/>
              <w:rPr>
                <w:rFonts w:asciiTheme="minorHAnsi" w:hAnsiTheme="minorHAnsi" w:cstheme="minorHAnsi"/>
                <w:sz w:val="16"/>
                <w:szCs w:val="16"/>
              </w:rPr>
            </w:pPr>
            <w:r w:rsidRPr="007F606D">
              <w:rPr>
                <w:rFonts w:asciiTheme="minorHAnsi" w:hAnsiTheme="minorHAnsi" w:cstheme="minorHAnsi"/>
                <w:sz w:val="16"/>
                <w:szCs w:val="16"/>
              </w:rPr>
              <w:t>Initial Document Creation</w:t>
            </w:r>
            <w:r w:rsidR="00A444F8">
              <w:rPr>
                <w:rFonts w:asciiTheme="minorHAnsi" w:hAnsiTheme="minorHAnsi" w:cstheme="minorHAnsi"/>
                <w:sz w:val="16"/>
                <w:szCs w:val="16"/>
              </w:rPr>
              <w:t>.</w:t>
            </w:r>
          </w:p>
        </w:tc>
      </w:tr>
      <w:tr w:rsidR="0016776B" w:rsidRPr="007F606D" w14:paraId="031D559F" w14:textId="77777777" w:rsidTr="007F606D">
        <w:trPr>
          <w:trHeight w:val="202"/>
        </w:trPr>
        <w:tc>
          <w:tcPr>
            <w:tcW w:w="843" w:type="pct"/>
            <w:vAlign w:val="center"/>
          </w:tcPr>
          <w:p w14:paraId="2F44503B" w14:textId="77777777" w:rsidR="0016776B" w:rsidRPr="007F606D" w:rsidRDefault="0016776B"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w:t>
            </w:r>
          </w:p>
        </w:tc>
        <w:tc>
          <w:tcPr>
            <w:tcW w:w="716" w:type="pct"/>
            <w:vAlign w:val="center"/>
          </w:tcPr>
          <w:p w14:paraId="6AC6C29E" w14:textId="77777777" w:rsidR="0016776B" w:rsidRDefault="006D153E"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w:t>
            </w:r>
            <w:r w:rsidR="0016776B">
              <w:rPr>
                <w:rFonts w:asciiTheme="minorHAnsi" w:hAnsiTheme="minorHAnsi" w:cstheme="minorHAnsi"/>
                <w:sz w:val="16"/>
                <w:szCs w:val="16"/>
              </w:rPr>
              <w:t>/2013</w:t>
            </w:r>
          </w:p>
        </w:tc>
        <w:tc>
          <w:tcPr>
            <w:tcW w:w="1070" w:type="pct"/>
            <w:vAlign w:val="center"/>
          </w:tcPr>
          <w:p w14:paraId="662529C6" w14:textId="77777777" w:rsidR="0016776B" w:rsidRPr="007F606D" w:rsidRDefault="0016776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AC06CDE" w14:textId="77777777" w:rsidR="00E90928" w:rsidRPr="007F606D" w:rsidRDefault="0016776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Review comments from Andrew Kenney</w:t>
            </w:r>
            <w:r w:rsidR="006D153E">
              <w:rPr>
                <w:rFonts w:asciiTheme="minorHAnsi" w:hAnsiTheme="minorHAnsi" w:cstheme="minorHAnsi"/>
                <w:sz w:val="16"/>
                <w:szCs w:val="16"/>
              </w:rPr>
              <w:t xml:space="preserve">.  Addition of CopyFactData, </w:t>
            </w:r>
            <w:r>
              <w:rPr>
                <w:rFonts w:asciiTheme="minorHAnsi" w:hAnsiTheme="minorHAnsi" w:cstheme="minorHAnsi"/>
                <w:sz w:val="16"/>
                <w:szCs w:val="16"/>
              </w:rPr>
              <w:t>QuartzSyncStatus</w:t>
            </w:r>
            <w:r w:rsidR="006D153E">
              <w:rPr>
                <w:rFonts w:asciiTheme="minorHAnsi" w:hAnsiTheme="minorHAnsi" w:cstheme="minorHAnsi"/>
                <w:sz w:val="16"/>
                <w:szCs w:val="16"/>
              </w:rPr>
              <w:t>, BatchInitialize, BatchGetCurrentTask, BatchRestartStatus and BatchSetCurrentTask.</w:t>
            </w:r>
          </w:p>
        </w:tc>
      </w:tr>
      <w:tr w:rsidR="00A43ED6" w:rsidRPr="007F606D" w14:paraId="686C8651" w14:textId="77777777" w:rsidTr="007F606D">
        <w:trPr>
          <w:trHeight w:val="202"/>
        </w:trPr>
        <w:tc>
          <w:tcPr>
            <w:tcW w:w="843" w:type="pct"/>
            <w:vAlign w:val="center"/>
          </w:tcPr>
          <w:p w14:paraId="176A677E" w14:textId="77777777" w:rsidR="00A43ED6" w:rsidRDefault="00A43ED6"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w:t>
            </w:r>
          </w:p>
        </w:tc>
        <w:tc>
          <w:tcPr>
            <w:tcW w:w="716" w:type="pct"/>
            <w:vAlign w:val="center"/>
          </w:tcPr>
          <w:p w14:paraId="6810FF20" w14:textId="77777777" w:rsidR="00A43ED6" w:rsidRDefault="00A43ED6"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3/31/2013</w:t>
            </w:r>
          </w:p>
        </w:tc>
        <w:tc>
          <w:tcPr>
            <w:tcW w:w="1070" w:type="pct"/>
            <w:vAlign w:val="center"/>
          </w:tcPr>
          <w:p w14:paraId="6F1861DD" w14:textId="77777777" w:rsidR="00A43ED6" w:rsidRDefault="00A43ED6"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56F4310" w14:textId="77777777" w:rsidR="00A43ED6" w:rsidRDefault="00A43ED6"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CurrentEKBTime.</w:t>
            </w:r>
          </w:p>
        </w:tc>
      </w:tr>
      <w:tr w:rsidR="0086044A" w:rsidRPr="007F606D" w14:paraId="6DF31801" w14:textId="77777777" w:rsidTr="007F606D">
        <w:trPr>
          <w:trHeight w:val="202"/>
        </w:trPr>
        <w:tc>
          <w:tcPr>
            <w:tcW w:w="843" w:type="pct"/>
            <w:vAlign w:val="center"/>
          </w:tcPr>
          <w:p w14:paraId="2669B289" w14:textId="77777777" w:rsidR="0086044A" w:rsidRDefault="0086044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1.3</w:t>
            </w:r>
          </w:p>
        </w:tc>
        <w:tc>
          <w:tcPr>
            <w:tcW w:w="716" w:type="pct"/>
            <w:vAlign w:val="center"/>
          </w:tcPr>
          <w:p w14:paraId="3FF2F4D5" w14:textId="77777777" w:rsidR="0086044A" w:rsidRDefault="0086044A"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6/24/2013</w:t>
            </w:r>
          </w:p>
        </w:tc>
        <w:tc>
          <w:tcPr>
            <w:tcW w:w="1070" w:type="pct"/>
            <w:vAlign w:val="center"/>
          </w:tcPr>
          <w:p w14:paraId="66A758A8" w14:textId="77777777" w:rsidR="0086044A" w:rsidRDefault="0086044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3D011799" w14:textId="77777777" w:rsidR="0086044A" w:rsidRDefault="0086044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CubeRemoveData.bat and ActualsCubeRemoveData.bat</w:t>
            </w:r>
          </w:p>
        </w:tc>
      </w:tr>
      <w:tr w:rsidR="00A34764" w:rsidRPr="007F606D" w14:paraId="3D2345A8" w14:textId="77777777" w:rsidTr="007F606D">
        <w:trPr>
          <w:trHeight w:val="202"/>
        </w:trPr>
        <w:tc>
          <w:tcPr>
            <w:tcW w:w="843" w:type="pct"/>
            <w:vAlign w:val="center"/>
          </w:tcPr>
          <w:p w14:paraId="343EAF11" w14:textId="0D340E95" w:rsidR="00A34764" w:rsidRDefault="00A34764"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1.4</w:t>
            </w:r>
          </w:p>
        </w:tc>
        <w:tc>
          <w:tcPr>
            <w:tcW w:w="716" w:type="pct"/>
            <w:vAlign w:val="center"/>
          </w:tcPr>
          <w:p w14:paraId="63CEFDCF" w14:textId="212027B9" w:rsidR="00A34764" w:rsidRDefault="00A34764"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7/19/2013</w:t>
            </w:r>
          </w:p>
        </w:tc>
        <w:tc>
          <w:tcPr>
            <w:tcW w:w="1070" w:type="pct"/>
            <w:vAlign w:val="center"/>
          </w:tcPr>
          <w:p w14:paraId="16EBD7DA" w14:textId="69A0A385" w:rsidR="00A34764" w:rsidRDefault="00A34764"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70C47E04" w14:textId="52AE11D0" w:rsidR="00A34764" w:rsidRDefault="00A34764"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AllowClientConnections.bat</w:t>
            </w:r>
          </w:p>
        </w:tc>
      </w:tr>
      <w:tr w:rsidR="00043A57" w:rsidRPr="007F606D" w14:paraId="50A7CCA7" w14:textId="77777777" w:rsidTr="007F606D">
        <w:trPr>
          <w:trHeight w:val="202"/>
        </w:trPr>
        <w:tc>
          <w:tcPr>
            <w:tcW w:w="843" w:type="pct"/>
            <w:vAlign w:val="center"/>
          </w:tcPr>
          <w:p w14:paraId="119F379E" w14:textId="5062FEE7" w:rsidR="00043A57" w:rsidRDefault="00043A57"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1.5</w:t>
            </w:r>
          </w:p>
        </w:tc>
        <w:tc>
          <w:tcPr>
            <w:tcW w:w="716" w:type="pct"/>
            <w:vAlign w:val="center"/>
          </w:tcPr>
          <w:p w14:paraId="24255DF9" w14:textId="00D9D4C4" w:rsidR="00043A57" w:rsidRDefault="00043A57"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10/14/2013</w:t>
            </w:r>
          </w:p>
        </w:tc>
        <w:tc>
          <w:tcPr>
            <w:tcW w:w="1070" w:type="pct"/>
            <w:vAlign w:val="center"/>
          </w:tcPr>
          <w:p w14:paraId="4892EE6D" w14:textId="3FC40572" w:rsidR="00043A57" w:rsidRDefault="00043A57"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7D1A4B0" w14:textId="5E11C0A1" w:rsidR="00043A57" w:rsidRDefault="00043A57"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allowed error codes to RowCount command and GlobalVariables.</w:t>
            </w:r>
          </w:p>
        </w:tc>
      </w:tr>
      <w:tr w:rsidR="002B722D" w:rsidRPr="007F606D" w14:paraId="4068DBF5" w14:textId="77777777" w:rsidTr="007F606D">
        <w:trPr>
          <w:trHeight w:val="202"/>
        </w:trPr>
        <w:tc>
          <w:tcPr>
            <w:tcW w:w="843" w:type="pct"/>
            <w:vAlign w:val="center"/>
          </w:tcPr>
          <w:p w14:paraId="0D4048D3" w14:textId="11CB2DEF" w:rsidR="002B722D" w:rsidRDefault="002B72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1.6</w:t>
            </w:r>
          </w:p>
        </w:tc>
        <w:tc>
          <w:tcPr>
            <w:tcW w:w="716" w:type="pct"/>
            <w:vAlign w:val="center"/>
          </w:tcPr>
          <w:p w14:paraId="76367076" w14:textId="3AADDAD4" w:rsidR="002B722D" w:rsidRDefault="002B72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11/15/2013</w:t>
            </w:r>
          </w:p>
        </w:tc>
        <w:tc>
          <w:tcPr>
            <w:tcW w:w="1070" w:type="pct"/>
            <w:vAlign w:val="center"/>
          </w:tcPr>
          <w:p w14:paraId="21854658" w14:textId="3AB0C8EA" w:rsidR="002B722D" w:rsidRDefault="002B72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0E871F7" w14:textId="2B1880F1" w:rsidR="002B722D" w:rsidRDefault="002B72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ArchiveLogs expiration logic to purge old log archives.</w:t>
            </w:r>
          </w:p>
        </w:tc>
      </w:tr>
      <w:tr w:rsidR="00161C75" w:rsidRPr="007F606D" w14:paraId="1E7E0D06" w14:textId="77777777" w:rsidTr="007F606D">
        <w:trPr>
          <w:trHeight w:val="202"/>
        </w:trPr>
        <w:tc>
          <w:tcPr>
            <w:tcW w:w="843" w:type="pct"/>
            <w:vAlign w:val="center"/>
          </w:tcPr>
          <w:p w14:paraId="0C995D44" w14:textId="64C650DB" w:rsidR="00161C75" w:rsidRDefault="00161C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1.7</w:t>
            </w:r>
          </w:p>
        </w:tc>
        <w:tc>
          <w:tcPr>
            <w:tcW w:w="716" w:type="pct"/>
            <w:vAlign w:val="center"/>
          </w:tcPr>
          <w:p w14:paraId="729BBEC9" w14:textId="2718CBCF" w:rsidR="00161C75" w:rsidRDefault="00161C7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12/10/2013</w:t>
            </w:r>
          </w:p>
        </w:tc>
        <w:tc>
          <w:tcPr>
            <w:tcW w:w="1070" w:type="pct"/>
            <w:vAlign w:val="center"/>
          </w:tcPr>
          <w:p w14:paraId="5BF310FD" w14:textId="7D4F8D67" w:rsidR="00161C75" w:rsidRDefault="00161C7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16DFB060" w14:textId="6FF09403" w:rsidR="00161C75" w:rsidRDefault="00161C7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EKBCleanup and GetInputSourceName.</w:t>
            </w:r>
          </w:p>
        </w:tc>
      </w:tr>
      <w:tr w:rsidR="0005799D" w:rsidRPr="007F606D" w14:paraId="398F60BD" w14:textId="77777777" w:rsidTr="007F606D">
        <w:trPr>
          <w:trHeight w:val="202"/>
        </w:trPr>
        <w:tc>
          <w:tcPr>
            <w:tcW w:w="843" w:type="pct"/>
            <w:vAlign w:val="center"/>
          </w:tcPr>
          <w:p w14:paraId="168476FF" w14:textId="4C7F090D" w:rsidR="0005799D" w:rsidRDefault="0005799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1.8</w:t>
            </w:r>
          </w:p>
        </w:tc>
        <w:tc>
          <w:tcPr>
            <w:tcW w:w="716" w:type="pct"/>
            <w:vAlign w:val="center"/>
          </w:tcPr>
          <w:p w14:paraId="72D5D5AC" w14:textId="34A8D668" w:rsidR="0005799D" w:rsidRDefault="0005799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1/16/2014</w:t>
            </w:r>
          </w:p>
        </w:tc>
        <w:tc>
          <w:tcPr>
            <w:tcW w:w="1070" w:type="pct"/>
            <w:vAlign w:val="center"/>
          </w:tcPr>
          <w:p w14:paraId="10731ACD" w14:textId="4C3610C6" w:rsidR="0005799D" w:rsidRDefault="0005799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D7F2EE" w14:textId="512E5039" w:rsidR="0005799D" w:rsidRDefault="0005799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the Adhoc Batch Facility</w:t>
            </w:r>
          </w:p>
        </w:tc>
      </w:tr>
      <w:tr w:rsidR="002D3DF5" w:rsidRPr="007F606D" w14:paraId="03C15FC2" w14:textId="77777777" w:rsidTr="007F606D">
        <w:trPr>
          <w:trHeight w:val="202"/>
        </w:trPr>
        <w:tc>
          <w:tcPr>
            <w:tcW w:w="843" w:type="pct"/>
            <w:vAlign w:val="center"/>
          </w:tcPr>
          <w:p w14:paraId="04504ADA" w14:textId="2C833672" w:rsidR="002D3DF5" w:rsidRDefault="002D3DF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1.9</w:t>
            </w:r>
          </w:p>
        </w:tc>
        <w:tc>
          <w:tcPr>
            <w:tcW w:w="716" w:type="pct"/>
            <w:vAlign w:val="center"/>
          </w:tcPr>
          <w:p w14:paraId="17543B0E" w14:textId="40CC8A42" w:rsidR="002D3DF5" w:rsidRDefault="002D3DF5"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3/26/2014</w:t>
            </w:r>
          </w:p>
        </w:tc>
        <w:tc>
          <w:tcPr>
            <w:tcW w:w="1070" w:type="pct"/>
            <w:vAlign w:val="center"/>
          </w:tcPr>
          <w:p w14:paraId="156A41DC" w14:textId="01E0CD76" w:rsidR="002D3DF5" w:rsidRDefault="002D3DF5"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86D4A1F" w14:textId="2836E649" w:rsidR="002D3DF5" w:rsidRDefault="002D3DF5"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Foundation and Quartz purge aged data functionality.</w:t>
            </w:r>
          </w:p>
        </w:tc>
      </w:tr>
      <w:tr w:rsidR="00D23E93" w:rsidRPr="007F606D" w14:paraId="625D4795" w14:textId="77777777" w:rsidTr="007F606D">
        <w:trPr>
          <w:trHeight w:val="202"/>
        </w:trPr>
        <w:tc>
          <w:tcPr>
            <w:tcW w:w="843" w:type="pct"/>
            <w:vAlign w:val="center"/>
          </w:tcPr>
          <w:p w14:paraId="33273149" w14:textId="2F9013B8" w:rsidR="00D23E93" w:rsidRDefault="00D23E93"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1.10</w:t>
            </w:r>
          </w:p>
        </w:tc>
        <w:tc>
          <w:tcPr>
            <w:tcW w:w="716" w:type="pct"/>
            <w:vAlign w:val="center"/>
          </w:tcPr>
          <w:p w14:paraId="019A8408" w14:textId="45514599" w:rsidR="00D23E93" w:rsidRDefault="00D23E93"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6/25/2014</w:t>
            </w:r>
          </w:p>
        </w:tc>
        <w:tc>
          <w:tcPr>
            <w:tcW w:w="1070" w:type="pct"/>
            <w:vAlign w:val="center"/>
          </w:tcPr>
          <w:p w14:paraId="1FC7D776" w14:textId="59E7CA8F" w:rsidR="00D23E93" w:rsidRDefault="00D23E93"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50A19851" w14:textId="0F73272C" w:rsidR="00D23E93" w:rsidRDefault="00D23E93"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LatestFactDataTime and modified FoundationSetTime to add option of setting Foundation time to match latet set of loaded fact data.</w:t>
            </w:r>
          </w:p>
        </w:tc>
      </w:tr>
      <w:tr w:rsidR="00F5238A" w:rsidRPr="007F606D" w14:paraId="0D083756" w14:textId="77777777" w:rsidTr="007F606D">
        <w:trPr>
          <w:trHeight w:val="202"/>
        </w:trPr>
        <w:tc>
          <w:tcPr>
            <w:tcW w:w="843" w:type="pct"/>
            <w:vAlign w:val="center"/>
          </w:tcPr>
          <w:p w14:paraId="1093DF12" w14:textId="0F3F9BFD" w:rsidR="00F5238A" w:rsidRDefault="00F5238A"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1.11</w:t>
            </w:r>
          </w:p>
        </w:tc>
        <w:tc>
          <w:tcPr>
            <w:tcW w:w="716" w:type="pct"/>
            <w:vAlign w:val="center"/>
          </w:tcPr>
          <w:p w14:paraId="13E1802C" w14:textId="3D43D5C9" w:rsidR="00F5238A" w:rsidRDefault="002D6C4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3/20</w:t>
            </w:r>
            <w:r w:rsidR="00F5238A">
              <w:rPr>
                <w:rFonts w:asciiTheme="minorHAnsi" w:hAnsiTheme="minorHAnsi" w:cstheme="minorHAnsi"/>
                <w:sz w:val="16"/>
                <w:szCs w:val="16"/>
              </w:rPr>
              <w:t>/2018</w:t>
            </w:r>
          </w:p>
        </w:tc>
        <w:tc>
          <w:tcPr>
            <w:tcW w:w="1070" w:type="pct"/>
            <w:vAlign w:val="center"/>
          </w:tcPr>
          <w:p w14:paraId="4CFEC82A" w14:textId="1149795E" w:rsidR="00F5238A" w:rsidRDefault="00F5238A"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551C53A" w14:textId="6238730F" w:rsidR="00F5238A" w:rsidRDefault="00F5238A"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DumpErrors.exe</w:t>
            </w:r>
            <w:r w:rsidR="002D6C4D">
              <w:rPr>
                <w:rFonts w:asciiTheme="minorHAnsi" w:hAnsiTheme="minorHAnsi" w:cstheme="minorHAnsi"/>
                <w:sz w:val="16"/>
                <w:szCs w:val="16"/>
              </w:rPr>
              <w:t>, CreateSFTPControlFiles and InitializeSFTP.bat.</w:t>
            </w:r>
          </w:p>
        </w:tc>
      </w:tr>
      <w:tr w:rsidR="00F5032D" w:rsidRPr="007F606D" w14:paraId="47016A6F" w14:textId="77777777" w:rsidTr="007F606D">
        <w:trPr>
          <w:trHeight w:val="202"/>
        </w:trPr>
        <w:tc>
          <w:tcPr>
            <w:tcW w:w="843" w:type="pct"/>
            <w:vAlign w:val="center"/>
          </w:tcPr>
          <w:p w14:paraId="0B8520A7" w14:textId="0D6FD9D5" w:rsidR="00F5032D" w:rsidRDefault="00F5032D"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1.12</w:t>
            </w:r>
          </w:p>
        </w:tc>
        <w:tc>
          <w:tcPr>
            <w:tcW w:w="716" w:type="pct"/>
            <w:vAlign w:val="center"/>
          </w:tcPr>
          <w:p w14:paraId="0D426D67" w14:textId="05A1E679" w:rsidR="00F5032D" w:rsidRDefault="00F5032D"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7/26/2018</w:t>
            </w:r>
          </w:p>
        </w:tc>
        <w:tc>
          <w:tcPr>
            <w:tcW w:w="1070" w:type="pct"/>
            <w:vAlign w:val="center"/>
          </w:tcPr>
          <w:p w14:paraId="486BCDE0" w14:textId="65191784" w:rsidR="00F5032D" w:rsidRDefault="00F5032D"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AC5F2D3" w14:textId="560855F8" w:rsidR="00F5032D" w:rsidRDefault="00F5032D"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E</w:t>
            </w:r>
            <w:r w:rsidR="00AD69D2">
              <w:rPr>
                <w:rFonts w:asciiTheme="minorHAnsi" w:hAnsiTheme="minorHAnsi" w:cstheme="minorHAnsi"/>
                <w:sz w:val="16"/>
                <w:szCs w:val="16"/>
              </w:rPr>
              <w:t>n</w:t>
            </w:r>
            <w:r>
              <w:rPr>
                <w:rFonts w:asciiTheme="minorHAnsi" w:hAnsiTheme="minorHAnsi" w:cstheme="minorHAnsi"/>
                <w:sz w:val="16"/>
                <w:szCs w:val="16"/>
              </w:rPr>
              <w:t>h</w:t>
            </w:r>
            <w:r w:rsidR="00C57413">
              <w:rPr>
                <w:rFonts w:asciiTheme="minorHAnsi" w:hAnsiTheme="minorHAnsi" w:cstheme="minorHAnsi"/>
                <w:sz w:val="16"/>
                <w:szCs w:val="16"/>
              </w:rPr>
              <w:t>ancements to DumpErrors.exe, StartProcesss.exe, ActualsDataUpdate and PlanDataUpdate.</w:t>
            </w:r>
          </w:p>
        </w:tc>
      </w:tr>
      <w:tr w:rsidR="00AD69D2" w:rsidRPr="007F606D" w14:paraId="567C8BD7" w14:textId="77777777" w:rsidTr="007F606D">
        <w:trPr>
          <w:trHeight w:val="202"/>
        </w:trPr>
        <w:tc>
          <w:tcPr>
            <w:tcW w:w="843" w:type="pct"/>
            <w:vAlign w:val="center"/>
          </w:tcPr>
          <w:p w14:paraId="5E8CA179" w14:textId="1A2E7297" w:rsidR="00AD69D2" w:rsidRDefault="00AD69D2"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201</w:t>
            </w:r>
            <w:r w:rsidR="00EF4382">
              <w:rPr>
                <w:rFonts w:asciiTheme="minorHAnsi" w:hAnsiTheme="minorHAnsi" w:cstheme="minorHAnsi"/>
                <w:sz w:val="16"/>
                <w:szCs w:val="16"/>
              </w:rPr>
              <w:t>8</w:t>
            </w:r>
            <w:r>
              <w:rPr>
                <w:rFonts w:asciiTheme="minorHAnsi" w:hAnsiTheme="minorHAnsi" w:cstheme="minorHAnsi"/>
                <w:sz w:val="16"/>
                <w:szCs w:val="16"/>
              </w:rPr>
              <w:t>.4.0.0</w:t>
            </w:r>
          </w:p>
        </w:tc>
        <w:tc>
          <w:tcPr>
            <w:tcW w:w="716" w:type="pct"/>
            <w:vAlign w:val="center"/>
          </w:tcPr>
          <w:p w14:paraId="541B7A5E" w14:textId="3A33DF10" w:rsidR="00AD69D2" w:rsidRDefault="00AD69D2"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10/9/2018</w:t>
            </w:r>
          </w:p>
        </w:tc>
        <w:tc>
          <w:tcPr>
            <w:tcW w:w="1070" w:type="pct"/>
            <w:vAlign w:val="center"/>
          </w:tcPr>
          <w:p w14:paraId="3D325911" w14:textId="7085BF49" w:rsidR="00AD69D2" w:rsidRDefault="00AD69D2"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4F8FB0C0" w14:textId="67CF62BE" w:rsidR="00AD69D2" w:rsidRDefault="00AD69D2"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RunSQL.exe.</w:t>
            </w:r>
          </w:p>
        </w:tc>
      </w:tr>
      <w:tr w:rsidR="006B1F75" w:rsidRPr="007F606D" w14:paraId="736C67DB" w14:textId="77777777" w:rsidTr="007F606D">
        <w:trPr>
          <w:trHeight w:val="202"/>
        </w:trPr>
        <w:tc>
          <w:tcPr>
            <w:tcW w:w="843" w:type="pct"/>
            <w:vAlign w:val="center"/>
          </w:tcPr>
          <w:p w14:paraId="3FF16CF8" w14:textId="547F2222" w:rsidR="006B1F75" w:rsidRDefault="006B1F75"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w:t>
            </w:r>
            <w:r w:rsidR="00EF4382">
              <w:rPr>
                <w:rFonts w:asciiTheme="minorHAnsi" w:hAnsiTheme="minorHAnsi" w:cstheme="minorHAnsi"/>
                <w:sz w:val="16"/>
                <w:szCs w:val="16"/>
              </w:rPr>
              <w:t>20</w:t>
            </w:r>
            <w:r>
              <w:rPr>
                <w:rFonts w:asciiTheme="minorHAnsi" w:hAnsiTheme="minorHAnsi" w:cstheme="minorHAnsi"/>
                <w:sz w:val="16"/>
                <w:szCs w:val="16"/>
              </w:rPr>
              <w:t>.1.0.0</w:t>
            </w:r>
          </w:p>
        </w:tc>
        <w:tc>
          <w:tcPr>
            <w:tcW w:w="716" w:type="pct"/>
            <w:vAlign w:val="center"/>
          </w:tcPr>
          <w:p w14:paraId="2BEE29FB" w14:textId="351B931E" w:rsidR="006B1F75" w:rsidRDefault="000D24CB"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5</w:t>
            </w:r>
            <w:r w:rsidR="006B1F75">
              <w:rPr>
                <w:rFonts w:asciiTheme="minorHAnsi" w:hAnsiTheme="minorHAnsi" w:cstheme="minorHAnsi"/>
                <w:sz w:val="16"/>
                <w:szCs w:val="16"/>
              </w:rPr>
              <w:t>/4/2020</w:t>
            </w:r>
          </w:p>
        </w:tc>
        <w:tc>
          <w:tcPr>
            <w:tcW w:w="1070" w:type="pct"/>
            <w:vAlign w:val="center"/>
          </w:tcPr>
          <w:p w14:paraId="6ACD4B63" w14:textId="77EB8CA5" w:rsidR="006B1F75" w:rsidRDefault="000D24CB"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60D2008F" w14:textId="12B973FC" w:rsidR="006B1F75" w:rsidRDefault="000D24CB"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Added support for JI on Mulesoft</w:t>
            </w:r>
          </w:p>
        </w:tc>
      </w:tr>
      <w:tr w:rsidR="0054798C" w:rsidRPr="007F606D" w14:paraId="6784130C" w14:textId="77777777" w:rsidTr="007F606D">
        <w:trPr>
          <w:trHeight w:val="202"/>
        </w:trPr>
        <w:tc>
          <w:tcPr>
            <w:tcW w:w="843" w:type="pct"/>
            <w:vAlign w:val="center"/>
          </w:tcPr>
          <w:p w14:paraId="32848E26" w14:textId="69AC7A6D" w:rsidR="0054798C" w:rsidRDefault="0054798C" w:rsidP="007910B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2020.2.0.0</w:t>
            </w:r>
          </w:p>
        </w:tc>
        <w:tc>
          <w:tcPr>
            <w:tcW w:w="716" w:type="pct"/>
            <w:vAlign w:val="center"/>
          </w:tcPr>
          <w:p w14:paraId="224E0CAA" w14:textId="33D5511E" w:rsidR="0054798C" w:rsidRDefault="0054798C" w:rsidP="002C7248">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10/2</w:t>
            </w:r>
            <w:r w:rsidR="00F60AB4">
              <w:rPr>
                <w:rFonts w:asciiTheme="minorHAnsi" w:hAnsiTheme="minorHAnsi" w:cstheme="minorHAnsi"/>
                <w:sz w:val="16"/>
                <w:szCs w:val="16"/>
              </w:rPr>
              <w:t>9</w:t>
            </w:r>
            <w:r>
              <w:rPr>
                <w:rFonts w:asciiTheme="minorHAnsi" w:hAnsiTheme="minorHAnsi" w:cstheme="minorHAnsi"/>
                <w:sz w:val="16"/>
                <w:szCs w:val="16"/>
              </w:rPr>
              <w:t>/2020</w:t>
            </w:r>
          </w:p>
        </w:tc>
        <w:tc>
          <w:tcPr>
            <w:tcW w:w="1070" w:type="pct"/>
            <w:vAlign w:val="center"/>
          </w:tcPr>
          <w:p w14:paraId="2748ACD4" w14:textId="45351A0B" w:rsidR="0054798C" w:rsidRDefault="0054798C" w:rsidP="002E21C1">
            <w:pPr>
              <w:keepLines/>
              <w:spacing w:before="60" w:after="60"/>
              <w:jc w:val="center"/>
              <w:rPr>
                <w:rFonts w:asciiTheme="minorHAnsi" w:hAnsiTheme="minorHAnsi" w:cstheme="minorHAnsi"/>
                <w:sz w:val="16"/>
                <w:szCs w:val="16"/>
              </w:rPr>
            </w:pPr>
            <w:r>
              <w:rPr>
                <w:rFonts w:asciiTheme="minorHAnsi" w:hAnsiTheme="minorHAnsi" w:cstheme="minorHAnsi"/>
                <w:sz w:val="16"/>
                <w:szCs w:val="16"/>
              </w:rPr>
              <w:t>John Acuna</w:t>
            </w:r>
          </w:p>
        </w:tc>
        <w:tc>
          <w:tcPr>
            <w:tcW w:w="2371" w:type="pct"/>
            <w:vAlign w:val="center"/>
          </w:tcPr>
          <w:p w14:paraId="2A1AF70A" w14:textId="55C6B3EC" w:rsidR="0054798C" w:rsidRDefault="0054798C" w:rsidP="00A444F8">
            <w:pPr>
              <w:keepLines/>
              <w:spacing w:before="60" w:after="60"/>
              <w:jc w:val="left"/>
              <w:rPr>
                <w:rFonts w:asciiTheme="minorHAnsi" w:hAnsiTheme="minorHAnsi" w:cstheme="minorHAnsi"/>
                <w:sz w:val="16"/>
                <w:szCs w:val="16"/>
              </w:rPr>
            </w:pPr>
            <w:r>
              <w:rPr>
                <w:rFonts w:asciiTheme="minorHAnsi" w:hAnsiTheme="minorHAnsi" w:cstheme="minorHAnsi"/>
                <w:sz w:val="16"/>
                <w:szCs w:val="16"/>
              </w:rPr>
              <w:t xml:space="preserve">Added </w:t>
            </w:r>
            <w:r w:rsidR="007F5499">
              <w:rPr>
                <w:rFonts w:asciiTheme="minorHAnsi" w:hAnsiTheme="minorHAnsi" w:cstheme="minorHAnsi"/>
                <w:sz w:val="16"/>
                <w:szCs w:val="16"/>
              </w:rPr>
              <w:t>Cube Name argument to Quartz</w:t>
            </w:r>
            <w:r w:rsidR="007F0EC1">
              <w:rPr>
                <w:rFonts w:asciiTheme="minorHAnsi" w:hAnsiTheme="minorHAnsi" w:cstheme="minorHAnsi"/>
                <w:sz w:val="16"/>
                <w:szCs w:val="16"/>
              </w:rPr>
              <w:t>RestartStatus.exe.</w:t>
            </w:r>
            <w:r w:rsidR="00F60AB4">
              <w:rPr>
                <w:rFonts w:asciiTheme="minorHAnsi" w:hAnsiTheme="minorHAnsi" w:cstheme="minorHAnsi"/>
                <w:sz w:val="16"/>
                <w:szCs w:val="16"/>
              </w:rPr>
              <w:t xml:space="preserve">  Added Command Type argument to RunSQL.exe</w:t>
            </w:r>
            <w:r w:rsidR="00B752C0">
              <w:rPr>
                <w:rFonts w:asciiTheme="minorHAnsi" w:hAnsiTheme="minorHAnsi" w:cstheme="minorHAnsi"/>
                <w:sz w:val="16"/>
                <w:szCs w:val="16"/>
              </w:rPr>
              <w:t>.</w:t>
            </w:r>
          </w:p>
        </w:tc>
      </w:tr>
    </w:tbl>
    <w:p w14:paraId="21ECCCE2" w14:textId="77777777" w:rsidR="007910B8" w:rsidRPr="00931C71" w:rsidRDefault="007910B8" w:rsidP="00931C71">
      <w:r>
        <w:br w:type="page"/>
      </w:r>
    </w:p>
    <w:p w14:paraId="147CD0F2" w14:textId="77777777" w:rsidR="00722331" w:rsidRPr="00080E7F" w:rsidRDefault="00722331" w:rsidP="005C6FDC">
      <w:pPr>
        <w:pStyle w:val="Heading1"/>
        <w:tabs>
          <w:tab w:val="right" w:pos="9360"/>
        </w:tabs>
      </w:pPr>
      <w:bookmarkStart w:id="4" w:name="_Toc39674340"/>
      <w:bookmarkStart w:id="5" w:name="_Toc238191196"/>
      <w:bookmarkStart w:id="6" w:name="_Toc238226251"/>
      <w:bookmarkStart w:id="7" w:name="_Toc210795562"/>
      <w:bookmarkEnd w:id="1"/>
      <w:bookmarkEnd w:id="2"/>
      <w:bookmarkEnd w:id="3"/>
      <w:r>
        <w:lastRenderedPageBreak/>
        <w:t xml:space="preserve">The EP </w:t>
      </w:r>
      <w:r w:rsidR="000B0D78">
        <w:t>Batch Facility</w:t>
      </w:r>
      <w:r w:rsidR="005C6FDC">
        <w:tab/>
        <w:t>Section 1</w:t>
      </w:r>
      <w:bookmarkEnd w:id="4"/>
    </w:p>
    <w:p w14:paraId="13689B66" w14:textId="77777777" w:rsidR="00722331" w:rsidRPr="000D3E57" w:rsidRDefault="00722331" w:rsidP="00722331">
      <w:pPr>
        <w:pStyle w:val="Heading2"/>
      </w:pPr>
      <w:bookmarkStart w:id="8" w:name="_Toc115143154"/>
      <w:bookmarkStart w:id="9" w:name="_Toc116090074"/>
      <w:bookmarkStart w:id="10" w:name="_Toc165269901"/>
      <w:bookmarkStart w:id="11" w:name="_Toc196530974"/>
      <w:bookmarkStart w:id="12" w:name="_Toc196568562"/>
      <w:bookmarkStart w:id="13" w:name="_Toc234252503"/>
      <w:bookmarkStart w:id="14" w:name="_Toc39674341"/>
      <w:r w:rsidRPr="00D64365">
        <w:t>What</w:t>
      </w:r>
      <w:r w:rsidRPr="000D3E57">
        <w:t xml:space="preserve"> is </w:t>
      </w:r>
      <w:r w:rsidR="000B0D78">
        <w:t>the EP Batch Facility</w:t>
      </w:r>
      <w:r w:rsidRPr="000D3E57">
        <w:t>?</w:t>
      </w:r>
      <w:bookmarkEnd w:id="8"/>
      <w:bookmarkEnd w:id="9"/>
      <w:bookmarkEnd w:id="10"/>
      <w:bookmarkEnd w:id="11"/>
      <w:bookmarkEnd w:id="12"/>
      <w:bookmarkEnd w:id="13"/>
      <w:bookmarkEnd w:id="14"/>
    </w:p>
    <w:p w14:paraId="2F1E5679" w14:textId="77777777" w:rsidR="004A229F" w:rsidRDefault="00023C2A" w:rsidP="002F1A70">
      <w:pPr>
        <w:pStyle w:val="JDAnormal"/>
        <w:jc w:val="both"/>
        <w:rPr>
          <w:rFonts w:ascii="Arial" w:hAnsi="Arial" w:cs="Arial"/>
          <w:sz w:val="20"/>
          <w:szCs w:val="20"/>
        </w:rPr>
      </w:pPr>
      <w:bookmarkStart w:id="15" w:name="_Toc234252504"/>
      <w:r>
        <w:rPr>
          <w:rFonts w:ascii="Arial" w:hAnsi="Arial" w:cs="Arial"/>
          <w:sz w:val="20"/>
          <w:szCs w:val="20"/>
        </w:rPr>
        <w:t>At the core of EP is the Enterprise Knowledge Base (EKB).  EKB is the repository for both H</w:t>
      </w:r>
      <w:r w:rsidR="003C046C">
        <w:rPr>
          <w:rFonts w:ascii="Arial" w:hAnsi="Arial" w:cs="Arial"/>
          <w:sz w:val="20"/>
          <w:szCs w:val="20"/>
        </w:rPr>
        <w:t>ierarchical and Fact data.  Hie</w:t>
      </w:r>
      <w:r>
        <w:rPr>
          <w:rFonts w:ascii="Arial" w:hAnsi="Arial" w:cs="Arial"/>
          <w:sz w:val="20"/>
          <w:szCs w:val="20"/>
        </w:rPr>
        <w:t>rarchy data is stored in the EKB Structure (EKBS) schema while Fact data (both Actual and User Plan submitted) is stored in the EKB Foundation (EKBF) schema</w:t>
      </w:r>
      <w:r w:rsidR="00E27EF8">
        <w:rPr>
          <w:rStyle w:val="FootnoteReference"/>
          <w:rFonts w:ascii="Arial" w:hAnsi="Arial" w:cs="Arial"/>
          <w:sz w:val="20"/>
          <w:szCs w:val="20"/>
        </w:rPr>
        <w:footnoteReference w:id="2"/>
      </w:r>
      <w:r>
        <w:rPr>
          <w:rFonts w:ascii="Arial" w:hAnsi="Arial" w:cs="Arial"/>
          <w:sz w:val="20"/>
          <w:szCs w:val="20"/>
        </w:rPr>
        <w:t>.  Additional</w:t>
      </w:r>
      <w:r w:rsidR="00696BB2">
        <w:rPr>
          <w:rFonts w:ascii="Arial" w:hAnsi="Arial" w:cs="Arial"/>
          <w:sz w:val="20"/>
          <w:szCs w:val="20"/>
        </w:rPr>
        <w:t>l</w:t>
      </w:r>
      <w:r>
        <w:rPr>
          <w:rFonts w:ascii="Arial" w:hAnsi="Arial" w:cs="Arial"/>
          <w:sz w:val="20"/>
          <w:szCs w:val="20"/>
        </w:rPr>
        <w:t>y, aggregated fact data is calculated and stored in EKB Quartz (EKBQ) schemas for Posted Versions</w:t>
      </w:r>
      <w:r w:rsidR="00420D35">
        <w:rPr>
          <w:rFonts w:ascii="Arial" w:hAnsi="Arial" w:cs="Arial"/>
          <w:sz w:val="20"/>
          <w:szCs w:val="20"/>
        </w:rPr>
        <w:t xml:space="preserve"> only</w:t>
      </w:r>
      <w:r>
        <w:rPr>
          <w:rFonts w:ascii="Arial" w:hAnsi="Arial" w:cs="Arial"/>
          <w:sz w:val="20"/>
          <w:szCs w:val="20"/>
        </w:rPr>
        <w:t>.</w:t>
      </w:r>
    </w:p>
    <w:p w14:paraId="39E81F32" w14:textId="5AC1E9C3" w:rsidR="004A229F" w:rsidRDefault="004A229F" w:rsidP="002F1A70">
      <w:pPr>
        <w:pStyle w:val="JDAnormal"/>
        <w:jc w:val="both"/>
        <w:rPr>
          <w:rFonts w:ascii="Arial" w:hAnsi="Arial" w:cs="Arial"/>
          <w:sz w:val="20"/>
          <w:szCs w:val="20"/>
        </w:rPr>
      </w:pPr>
      <w:r>
        <w:rPr>
          <w:rFonts w:ascii="Arial" w:hAnsi="Arial" w:cs="Arial"/>
          <w:sz w:val="20"/>
          <w:szCs w:val="20"/>
        </w:rPr>
        <w:t xml:space="preserve">EKBS, EKBF and EKBQ data must be maintained on a regular basis through an automated mechanism called the EP Batch Facility.  The EP Batch Facility is comprised of elements of the EP product and third party </w:t>
      </w:r>
      <w:r w:rsidR="0059261E">
        <w:rPr>
          <w:rFonts w:ascii="Arial" w:hAnsi="Arial" w:cs="Arial"/>
          <w:sz w:val="20"/>
          <w:szCs w:val="20"/>
        </w:rPr>
        <w:t>products as well as custom built</w:t>
      </w:r>
      <w:r>
        <w:rPr>
          <w:rFonts w:ascii="Arial" w:hAnsi="Arial" w:cs="Arial"/>
          <w:sz w:val="20"/>
          <w:szCs w:val="20"/>
        </w:rPr>
        <w:t xml:space="preserve"> utilities and batch scripts.</w:t>
      </w:r>
    </w:p>
    <w:p w14:paraId="1901A6B2" w14:textId="77777777" w:rsidR="002A058E" w:rsidRPr="005610E8" w:rsidRDefault="002A058E" w:rsidP="002F1A70">
      <w:pPr>
        <w:pStyle w:val="JDAnormal"/>
        <w:jc w:val="both"/>
        <w:rPr>
          <w:rFonts w:ascii="Arial" w:hAnsi="Arial" w:cs="Arial"/>
          <w:sz w:val="20"/>
          <w:szCs w:val="20"/>
        </w:rPr>
      </w:pPr>
      <w:r>
        <w:rPr>
          <w:rFonts w:ascii="Arial" w:hAnsi="Arial" w:cs="Arial"/>
          <w:sz w:val="20"/>
          <w:szCs w:val="20"/>
        </w:rPr>
        <w:t xml:space="preserve">The overall Batch Workflow includes the sourcing of data into </w:t>
      </w:r>
      <w:r w:rsidR="001C6587">
        <w:rPr>
          <w:rFonts w:ascii="Arial" w:hAnsi="Arial" w:cs="Arial"/>
          <w:sz w:val="20"/>
          <w:szCs w:val="20"/>
        </w:rPr>
        <w:t>input sources</w:t>
      </w:r>
      <w:r>
        <w:rPr>
          <w:rFonts w:ascii="Arial" w:hAnsi="Arial" w:cs="Arial"/>
          <w:sz w:val="20"/>
          <w:szCs w:val="20"/>
        </w:rPr>
        <w:t xml:space="preserve"> and the eventual processing of that data.  This section describes the mechanism that processes the staged data.</w:t>
      </w:r>
    </w:p>
    <w:p w14:paraId="6F64B2DC" w14:textId="77777777" w:rsidR="00722331" w:rsidRDefault="000B0D78" w:rsidP="00722331">
      <w:pPr>
        <w:pStyle w:val="Heading2"/>
      </w:pPr>
      <w:bookmarkStart w:id="16" w:name="_Toc39674342"/>
      <w:r>
        <w:t>EP Batch Facility Architecture</w:t>
      </w:r>
      <w:r w:rsidR="00722331">
        <w:t xml:space="preserve"> Illustrated</w:t>
      </w:r>
      <w:bookmarkEnd w:id="15"/>
      <w:bookmarkEnd w:id="16"/>
    </w:p>
    <w:p w14:paraId="052E849B" w14:textId="77777777" w:rsidR="00F44C6A" w:rsidRDefault="00F44C6A" w:rsidP="00000FCE">
      <w:pPr>
        <w:jc w:val="center"/>
      </w:pPr>
    </w:p>
    <w:p w14:paraId="64A1EA53" w14:textId="3B4D40BC" w:rsidR="00000FCE" w:rsidRDefault="0036750E" w:rsidP="00000FCE">
      <w:pPr>
        <w:jc w:val="center"/>
      </w:pPr>
      <w:r>
        <w:rPr>
          <w:noProof/>
        </w:rPr>
        <w:object w:dxaOrig="8911" w:dyaOrig="7036" w14:anchorId="72E4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6pt;height:267.25pt" o:ole="">
            <v:imagedata r:id="rId20" o:title=""/>
          </v:shape>
          <o:OLEObject Type="Embed" ProgID="Visio.Drawing.11" ShapeID="_x0000_i1025" DrawAspect="Content" ObjectID="_1707129281" r:id="rId21"/>
        </w:object>
      </w:r>
    </w:p>
    <w:p w14:paraId="41BB8DC8" w14:textId="77777777" w:rsidR="0005799D" w:rsidRDefault="0005799D" w:rsidP="00000FCE">
      <w:pPr>
        <w:jc w:val="center"/>
      </w:pPr>
    </w:p>
    <w:p w14:paraId="075118C8" w14:textId="77777777" w:rsidR="0005799D" w:rsidRDefault="0005799D">
      <w:pPr>
        <w:jc w:val="left"/>
        <w:rPr>
          <w:rFonts w:cs="Arial"/>
          <w:b/>
          <w:bCs/>
          <w:iCs/>
          <w:color w:val="005596"/>
          <w:sz w:val="28"/>
          <w:szCs w:val="28"/>
        </w:rPr>
      </w:pPr>
      <w:r>
        <w:br w:type="page"/>
      </w:r>
    </w:p>
    <w:p w14:paraId="1D935D86" w14:textId="36982F08" w:rsidR="0005799D" w:rsidRPr="000D3E57" w:rsidRDefault="0005799D" w:rsidP="0005799D">
      <w:pPr>
        <w:pStyle w:val="Heading2"/>
      </w:pPr>
      <w:bookmarkStart w:id="17" w:name="_Toc39674343"/>
      <w:r w:rsidRPr="00D64365">
        <w:lastRenderedPageBreak/>
        <w:t>What</w:t>
      </w:r>
      <w:r w:rsidRPr="000D3E57">
        <w:t xml:space="preserve"> is </w:t>
      </w:r>
      <w:r>
        <w:t>the Adhoc Batch Facility</w:t>
      </w:r>
      <w:r w:rsidRPr="000D3E57">
        <w:t>?</w:t>
      </w:r>
      <w:bookmarkEnd w:id="17"/>
    </w:p>
    <w:p w14:paraId="631A4D3D" w14:textId="3A055470" w:rsidR="0005799D" w:rsidRDefault="0005799D" w:rsidP="0005799D">
      <w:pPr>
        <w:pStyle w:val="JDAnormal"/>
        <w:jc w:val="both"/>
        <w:rPr>
          <w:rFonts w:ascii="Arial" w:hAnsi="Arial" w:cs="Arial"/>
          <w:sz w:val="20"/>
          <w:szCs w:val="20"/>
        </w:rPr>
      </w:pPr>
      <w:r>
        <w:rPr>
          <w:rFonts w:ascii="Arial" w:hAnsi="Arial" w:cs="Arial"/>
          <w:sz w:val="20"/>
          <w:szCs w:val="20"/>
        </w:rPr>
        <w:t>Some implementations require EP batch jobs to be scheduled on an irregular basis at the desire of the EP user.  The Adhoc Batch Facility provides a mechanism to queue batch jobs on the fly that are intended to be processed as part of the nightly or weekend batch run.</w:t>
      </w:r>
    </w:p>
    <w:p w14:paraId="59A94AE4" w14:textId="6D5B319A" w:rsidR="0005799D" w:rsidRPr="005610E8" w:rsidRDefault="0005799D" w:rsidP="0005799D">
      <w:pPr>
        <w:pStyle w:val="JDAnormal"/>
        <w:jc w:val="both"/>
        <w:rPr>
          <w:rFonts w:ascii="Arial" w:hAnsi="Arial" w:cs="Arial"/>
          <w:sz w:val="20"/>
          <w:szCs w:val="20"/>
        </w:rPr>
      </w:pPr>
      <w:r>
        <w:rPr>
          <w:rFonts w:ascii="Arial" w:hAnsi="Arial" w:cs="Arial"/>
          <w:sz w:val="20"/>
          <w:szCs w:val="20"/>
        </w:rPr>
        <w:t>The typical usage of the Adhoc Batch Facility is expected to include the queueing of jobs via an EP Client automation script and processing of the job queue using the customer’s batch scheduler (e.g. Control-M).</w:t>
      </w:r>
    </w:p>
    <w:p w14:paraId="031202D8" w14:textId="1A93E3D5" w:rsidR="0005799D" w:rsidRDefault="0005799D" w:rsidP="0005799D">
      <w:pPr>
        <w:pStyle w:val="Heading2"/>
      </w:pPr>
      <w:bookmarkStart w:id="18" w:name="_Toc39674344"/>
      <w:r>
        <w:t>Adhoc Batch Facility Architecture Illustrated</w:t>
      </w:r>
      <w:bookmarkEnd w:id="18"/>
    </w:p>
    <w:p w14:paraId="0536F3E6" w14:textId="77777777" w:rsidR="0005799D" w:rsidRPr="0005799D" w:rsidRDefault="0005799D" w:rsidP="0005799D"/>
    <w:p w14:paraId="533B1B4E" w14:textId="032D8AEA" w:rsidR="0005799D" w:rsidRPr="00F44C6A" w:rsidRDefault="00C54B69" w:rsidP="0005799D">
      <w:pPr>
        <w:jc w:val="center"/>
      </w:pPr>
      <w:r>
        <w:rPr>
          <w:noProof/>
        </w:rPr>
        <w:object w:dxaOrig="14280" w:dyaOrig="10860" w14:anchorId="6E1FBA66">
          <v:shape id="_x0000_i1026" type="#_x0000_t75" style="width:396.3pt;height:302.4pt" o:ole="">
            <v:imagedata r:id="rId22" o:title=""/>
          </v:shape>
          <o:OLEObject Type="Embed" ProgID="Visio.Drawing.15" ShapeID="_x0000_i1026" DrawAspect="Content" ObjectID="_1707129282" r:id="rId23"/>
        </w:object>
      </w:r>
    </w:p>
    <w:p w14:paraId="32A75EF3" w14:textId="77777777" w:rsidR="00722331" w:rsidRPr="00080E7F" w:rsidRDefault="000B0D78" w:rsidP="00D10950">
      <w:pPr>
        <w:pStyle w:val="Heading1"/>
        <w:tabs>
          <w:tab w:val="right" w:pos="9360"/>
        </w:tabs>
      </w:pPr>
      <w:bookmarkStart w:id="19" w:name="_Toc39674345"/>
      <w:bookmarkStart w:id="20" w:name="_Toc194139682"/>
      <w:bookmarkStart w:id="21" w:name="_Toc196530977"/>
      <w:bookmarkStart w:id="22" w:name="_Toc196568565"/>
      <w:bookmarkStart w:id="23" w:name="_Toc234252506"/>
      <w:r>
        <w:lastRenderedPageBreak/>
        <w:t>The EP Batch</w:t>
      </w:r>
      <w:r w:rsidR="00722331">
        <w:t xml:space="preserve"> </w:t>
      </w:r>
      <w:r w:rsidR="008E1BB1">
        <w:t>Environment</w:t>
      </w:r>
      <w:r w:rsidR="00722331">
        <w:t xml:space="preserve"> </w:t>
      </w:r>
      <w:r w:rsidR="00D10950">
        <w:tab/>
        <w:t>Section 2</w:t>
      </w:r>
      <w:bookmarkEnd w:id="19"/>
      <w:r w:rsidR="00722331">
        <w:tab/>
      </w:r>
      <w:r w:rsidR="00722331">
        <w:tab/>
      </w:r>
    </w:p>
    <w:p w14:paraId="59F26039" w14:textId="77777777" w:rsidR="004939F2" w:rsidRDefault="004939F2" w:rsidP="004939F2">
      <w:pPr>
        <w:pStyle w:val="Heading2"/>
      </w:pPr>
      <w:bookmarkStart w:id="24" w:name="_Toc39674346"/>
      <w:r>
        <w:t>Batch Command Console Applications</w:t>
      </w:r>
      <w:bookmarkEnd w:id="24"/>
    </w:p>
    <w:p w14:paraId="426263A4" w14:textId="77777777" w:rsidR="004939F2" w:rsidRDefault="00CB3D53" w:rsidP="001815D3">
      <w:r>
        <w:t>In support of batch scripts (.bat</w:t>
      </w:r>
      <w:r w:rsidR="00E10737">
        <w:t xml:space="preserve"> files</w:t>
      </w:r>
      <w:r>
        <w:t>), the EP Batch Facility provides several</w:t>
      </w:r>
      <w:r w:rsidR="00190414">
        <w:t xml:space="preserve"> command line utiltities.  These utilities are:</w:t>
      </w:r>
    </w:p>
    <w:p w14:paraId="53956ADC" w14:textId="77777777" w:rsidR="00190414" w:rsidRDefault="00190414" w:rsidP="004939F2"/>
    <w:p w14:paraId="2631636C" w14:textId="08A6A476" w:rsidR="00563856" w:rsidRPr="00711A89" w:rsidRDefault="00563856" w:rsidP="00190414">
      <w:pPr>
        <w:pStyle w:val="ListParagraph"/>
        <w:numPr>
          <w:ilvl w:val="0"/>
          <w:numId w:val="28"/>
        </w:numPr>
        <w:rPr>
          <w:rFonts w:ascii="Arial" w:hAnsi="Arial" w:cs="Arial"/>
          <w:b/>
          <w:sz w:val="16"/>
          <w:szCs w:val="16"/>
        </w:rPr>
      </w:pPr>
      <w:r w:rsidRPr="00711A89">
        <w:rPr>
          <w:rFonts w:ascii="Arial" w:hAnsi="Arial" w:cs="Arial"/>
          <w:b/>
          <w:sz w:val="16"/>
          <w:szCs w:val="16"/>
        </w:rPr>
        <w:t>BatchInitialize</w:t>
      </w:r>
      <w:r w:rsidR="00807ED1">
        <w:rPr>
          <w:rFonts w:ascii="Arial" w:hAnsi="Arial" w:cs="Arial"/>
          <w:b/>
          <w:sz w:val="16"/>
          <w:szCs w:val="16"/>
        </w:rPr>
        <w:t xml:space="preserve"> (obsolete)</w:t>
      </w:r>
      <w:r w:rsidRPr="00711A89">
        <w:rPr>
          <w:rFonts w:ascii="Arial" w:hAnsi="Arial" w:cs="Arial"/>
          <w:b/>
          <w:sz w:val="16"/>
          <w:szCs w:val="16"/>
        </w:rPr>
        <w:t xml:space="preserve"> –</w:t>
      </w:r>
      <w:r w:rsidR="00711A89">
        <w:rPr>
          <w:rFonts w:ascii="Arial" w:hAnsi="Arial" w:cs="Arial"/>
          <w:sz w:val="16"/>
          <w:szCs w:val="16"/>
        </w:rPr>
        <w:t xml:space="preserve"> Creates a new Batch Workflow or re-initializes an existing Batch Workflow.</w:t>
      </w:r>
    </w:p>
    <w:p w14:paraId="4FBFF67B" w14:textId="74C9DAC0" w:rsidR="00563856" w:rsidRPr="00711A89" w:rsidRDefault="00563856" w:rsidP="00190414">
      <w:pPr>
        <w:pStyle w:val="ListParagraph"/>
        <w:numPr>
          <w:ilvl w:val="0"/>
          <w:numId w:val="28"/>
        </w:numPr>
        <w:rPr>
          <w:rFonts w:ascii="Arial" w:hAnsi="Arial" w:cs="Arial"/>
          <w:b/>
          <w:sz w:val="16"/>
          <w:szCs w:val="16"/>
        </w:rPr>
      </w:pPr>
      <w:r w:rsidRPr="00711A89">
        <w:rPr>
          <w:rFonts w:ascii="Arial" w:hAnsi="Arial" w:cs="Arial"/>
          <w:b/>
          <w:sz w:val="16"/>
          <w:szCs w:val="16"/>
        </w:rPr>
        <w:t>BatchGetCurrentTask</w:t>
      </w:r>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Pr>
          <w:rFonts w:ascii="Arial" w:hAnsi="Arial" w:cs="Arial"/>
          <w:sz w:val="16"/>
          <w:szCs w:val="16"/>
        </w:rPr>
        <w:t xml:space="preserve"> Gets the current task of a Batch Workflow.</w:t>
      </w:r>
    </w:p>
    <w:p w14:paraId="125FBB22" w14:textId="1B589225" w:rsidR="00563856" w:rsidRPr="00711A89" w:rsidRDefault="00563856" w:rsidP="00563856">
      <w:pPr>
        <w:pStyle w:val="ListParagraph"/>
        <w:numPr>
          <w:ilvl w:val="0"/>
          <w:numId w:val="28"/>
        </w:numPr>
        <w:rPr>
          <w:rFonts w:ascii="Arial" w:hAnsi="Arial" w:cs="Arial"/>
          <w:b/>
          <w:sz w:val="16"/>
          <w:szCs w:val="16"/>
        </w:rPr>
      </w:pPr>
      <w:r w:rsidRPr="00711A89">
        <w:rPr>
          <w:rFonts w:ascii="Arial" w:hAnsi="Arial" w:cs="Arial"/>
          <w:b/>
          <w:sz w:val="16"/>
          <w:szCs w:val="16"/>
        </w:rPr>
        <w:t>BatchRestartStatus</w:t>
      </w:r>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sidRPr="00711A89">
        <w:rPr>
          <w:rFonts w:ascii="Arial" w:hAnsi="Arial" w:cs="Arial"/>
          <w:sz w:val="16"/>
          <w:szCs w:val="16"/>
        </w:rPr>
        <w:t xml:space="preserve"> </w:t>
      </w:r>
      <w:r w:rsidR="00711A89">
        <w:rPr>
          <w:rFonts w:ascii="Arial" w:hAnsi="Arial" w:cs="Arial"/>
          <w:sz w:val="16"/>
          <w:szCs w:val="16"/>
        </w:rPr>
        <w:t>Determines if a Batch Workflow can be started or requires a restart/recovery.</w:t>
      </w:r>
    </w:p>
    <w:p w14:paraId="7D9AB0C9" w14:textId="2DD59FDC" w:rsidR="00563856" w:rsidRPr="00711A89" w:rsidRDefault="00C7355D" w:rsidP="00563856">
      <w:pPr>
        <w:pStyle w:val="ListParagraph"/>
        <w:numPr>
          <w:ilvl w:val="0"/>
          <w:numId w:val="28"/>
        </w:numPr>
        <w:rPr>
          <w:rFonts w:ascii="Arial" w:hAnsi="Arial" w:cs="Arial"/>
          <w:b/>
          <w:sz w:val="16"/>
          <w:szCs w:val="16"/>
        </w:rPr>
      </w:pPr>
      <w:r>
        <w:rPr>
          <w:rFonts w:ascii="Arial" w:hAnsi="Arial" w:cs="Arial"/>
          <w:b/>
          <w:sz w:val="16"/>
          <w:szCs w:val="16"/>
        </w:rPr>
        <w:t>Bat</w:t>
      </w:r>
      <w:r w:rsidR="00563856" w:rsidRPr="00711A89">
        <w:rPr>
          <w:rFonts w:ascii="Arial" w:hAnsi="Arial" w:cs="Arial"/>
          <w:b/>
          <w:sz w:val="16"/>
          <w:szCs w:val="16"/>
        </w:rPr>
        <w:t>chSetCurrentTask</w:t>
      </w:r>
      <w:r w:rsidR="00807ED1">
        <w:rPr>
          <w:rFonts w:ascii="Arial" w:hAnsi="Arial" w:cs="Arial"/>
          <w:b/>
          <w:sz w:val="16"/>
          <w:szCs w:val="16"/>
        </w:rPr>
        <w:t xml:space="preserve"> (obsolete)</w:t>
      </w:r>
      <w:r w:rsidR="00807ED1" w:rsidRPr="00711A89">
        <w:rPr>
          <w:rFonts w:ascii="Arial" w:hAnsi="Arial" w:cs="Arial"/>
          <w:b/>
          <w:sz w:val="16"/>
          <w:szCs w:val="16"/>
        </w:rPr>
        <w:t xml:space="preserve"> –</w:t>
      </w:r>
      <w:r w:rsidR="00711A89">
        <w:rPr>
          <w:rFonts w:ascii="Arial" w:hAnsi="Arial" w:cs="Arial"/>
          <w:b/>
          <w:sz w:val="16"/>
          <w:szCs w:val="16"/>
        </w:rPr>
        <w:t xml:space="preserve"> </w:t>
      </w:r>
      <w:r w:rsidR="00711A89">
        <w:rPr>
          <w:rFonts w:ascii="Arial" w:hAnsi="Arial" w:cs="Arial"/>
          <w:sz w:val="16"/>
          <w:szCs w:val="16"/>
        </w:rPr>
        <w:t>Sets the current task of a Batch Workflow.</w:t>
      </w:r>
    </w:p>
    <w:p w14:paraId="327CFA05" w14:textId="7F871F68" w:rsidR="000C05D5" w:rsidRDefault="000C05D5" w:rsidP="00190414">
      <w:pPr>
        <w:pStyle w:val="ListParagraph"/>
        <w:numPr>
          <w:ilvl w:val="0"/>
          <w:numId w:val="28"/>
        </w:numPr>
        <w:rPr>
          <w:rFonts w:ascii="Arial" w:hAnsi="Arial" w:cs="Arial"/>
          <w:sz w:val="16"/>
          <w:szCs w:val="16"/>
        </w:rPr>
      </w:pPr>
      <w:r>
        <w:rPr>
          <w:rFonts w:ascii="Arial" w:hAnsi="Arial" w:cs="Arial"/>
          <w:b/>
          <w:sz w:val="16"/>
          <w:szCs w:val="16"/>
        </w:rPr>
        <w:t>CopyFactData</w:t>
      </w:r>
      <w:r>
        <w:rPr>
          <w:rFonts w:ascii="Arial" w:hAnsi="Arial" w:cs="Arial"/>
          <w:sz w:val="16"/>
          <w:szCs w:val="16"/>
        </w:rPr>
        <w:t xml:space="preserve"> – Extracts data from a SubDomain and load</w:t>
      </w:r>
      <w:r w:rsidR="001B3392">
        <w:rPr>
          <w:rFonts w:ascii="Arial" w:hAnsi="Arial" w:cs="Arial"/>
          <w:sz w:val="16"/>
          <w:szCs w:val="16"/>
        </w:rPr>
        <w:t>s</w:t>
      </w:r>
      <w:r>
        <w:rPr>
          <w:rFonts w:ascii="Arial" w:hAnsi="Arial" w:cs="Arial"/>
          <w:sz w:val="16"/>
          <w:szCs w:val="16"/>
        </w:rPr>
        <w:t xml:space="preserve"> the results into a</w:t>
      </w:r>
      <w:r w:rsidR="00C9628B">
        <w:rPr>
          <w:rFonts w:ascii="Arial" w:hAnsi="Arial" w:cs="Arial"/>
          <w:sz w:val="16"/>
          <w:szCs w:val="16"/>
        </w:rPr>
        <w:t>n input source</w:t>
      </w:r>
      <w:r>
        <w:rPr>
          <w:rFonts w:ascii="Arial" w:hAnsi="Arial" w:cs="Arial"/>
          <w:sz w:val="16"/>
          <w:szCs w:val="16"/>
        </w:rPr>
        <w:t>.</w:t>
      </w:r>
    </w:p>
    <w:p w14:paraId="7DCCD35C" w14:textId="18FE7431" w:rsidR="002D6C4D" w:rsidRDefault="002D6C4D" w:rsidP="00190414">
      <w:pPr>
        <w:pStyle w:val="ListParagraph"/>
        <w:numPr>
          <w:ilvl w:val="0"/>
          <w:numId w:val="28"/>
        </w:numPr>
        <w:rPr>
          <w:rFonts w:ascii="Arial" w:hAnsi="Arial" w:cs="Arial"/>
          <w:sz w:val="16"/>
          <w:szCs w:val="16"/>
        </w:rPr>
      </w:pPr>
      <w:r>
        <w:rPr>
          <w:rFonts w:ascii="Arial" w:hAnsi="Arial" w:cs="Arial"/>
          <w:b/>
          <w:sz w:val="16"/>
          <w:szCs w:val="16"/>
        </w:rPr>
        <w:t>CreateSFTPControlFiles</w:t>
      </w:r>
      <w:r w:rsidR="00997B0C">
        <w:rPr>
          <w:rFonts w:ascii="Arial" w:hAnsi="Arial" w:cs="Arial"/>
          <w:b/>
          <w:sz w:val="16"/>
          <w:szCs w:val="16"/>
        </w:rPr>
        <w:t xml:space="preserve"> (Cloud)</w:t>
      </w:r>
      <w:r>
        <w:rPr>
          <w:rFonts w:ascii="Arial" w:hAnsi="Arial" w:cs="Arial"/>
          <w:b/>
          <w:sz w:val="16"/>
          <w:szCs w:val="16"/>
        </w:rPr>
        <w:t xml:space="preserve"> </w:t>
      </w:r>
      <w:r>
        <w:rPr>
          <w:rFonts w:ascii="Arial" w:hAnsi="Arial" w:cs="Arial"/>
          <w:sz w:val="16"/>
          <w:szCs w:val="16"/>
        </w:rPr>
        <w:t>– Creates actuals and structure tables SQLLDR control files.</w:t>
      </w:r>
    </w:p>
    <w:p w14:paraId="40A0D1B1" w14:textId="16A53B4E" w:rsidR="00000E1E" w:rsidRDefault="00000E1E" w:rsidP="00190414">
      <w:pPr>
        <w:pStyle w:val="ListParagraph"/>
        <w:numPr>
          <w:ilvl w:val="0"/>
          <w:numId w:val="28"/>
        </w:numPr>
        <w:rPr>
          <w:rFonts w:ascii="Arial" w:hAnsi="Arial" w:cs="Arial"/>
          <w:sz w:val="16"/>
          <w:szCs w:val="16"/>
        </w:rPr>
      </w:pPr>
      <w:r>
        <w:rPr>
          <w:rFonts w:ascii="Arial" w:hAnsi="Arial" w:cs="Arial"/>
          <w:b/>
          <w:sz w:val="16"/>
          <w:szCs w:val="16"/>
        </w:rPr>
        <w:t xml:space="preserve">CurrentEKBTime </w:t>
      </w:r>
      <w:r>
        <w:rPr>
          <w:rFonts w:ascii="Arial" w:hAnsi="Arial" w:cs="Arial"/>
          <w:sz w:val="16"/>
          <w:szCs w:val="16"/>
        </w:rPr>
        <w:t>–</w:t>
      </w:r>
      <w:r w:rsidRPr="00000E1E">
        <w:rPr>
          <w:rFonts w:cs="Arial"/>
        </w:rPr>
        <w:t xml:space="preserve"> </w:t>
      </w:r>
      <w:r>
        <w:rPr>
          <w:rFonts w:ascii="Arial" w:hAnsi="Arial" w:cs="Arial"/>
          <w:sz w:val="16"/>
          <w:szCs w:val="16"/>
        </w:rPr>
        <w:t>D</w:t>
      </w:r>
      <w:r w:rsidRPr="00000E1E">
        <w:rPr>
          <w:rFonts w:ascii="Arial" w:hAnsi="Arial" w:cs="Arial"/>
          <w:sz w:val="16"/>
          <w:szCs w:val="16"/>
        </w:rPr>
        <w:t>etermine</w:t>
      </w:r>
      <w:r>
        <w:rPr>
          <w:rFonts w:ascii="Arial" w:hAnsi="Arial" w:cs="Arial"/>
          <w:sz w:val="16"/>
          <w:szCs w:val="16"/>
        </w:rPr>
        <w:t>s</w:t>
      </w:r>
      <w:r w:rsidRPr="00000E1E">
        <w:rPr>
          <w:rFonts w:ascii="Arial" w:hAnsi="Arial" w:cs="Arial"/>
          <w:sz w:val="16"/>
          <w:szCs w:val="16"/>
        </w:rPr>
        <w:t xml:space="preserve"> the current Foundation Calendar Member or Calendar Member from an offset of the current Member.</w:t>
      </w:r>
    </w:p>
    <w:p w14:paraId="64D2A429" w14:textId="4C825FD3" w:rsidR="005A2ECF" w:rsidRDefault="005A2ECF" w:rsidP="00190414">
      <w:pPr>
        <w:pStyle w:val="ListParagraph"/>
        <w:numPr>
          <w:ilvl w:val="0"/>
          <w:numId w:val="28"/>
        </w:numPr>
        <w:rPr>
          <w:rFonts w:ascii="Arial" w:hAnsi="Arial" w:cs="Arial"/>
          <w:sz w:val="16"/>
          <w:szCs w:val="16"/>
        </w:rPr>
      </w:pPr>
      <w:r>
        <w:rPr>
          <w:rFonts w:ascii="Arial" w:hAnsi="Arial" w:cs="Arial"/>
          <w:b/>
          <w:sz w:val="16"/>
          <w:szCs w:val="16"/>
        </w:rPr>
        <w:t xml:space="preserve">DumpErrors </w:t>
      </w:r>
      <w:r>
        <w:rPr>
          <w:rFonts w:ascii="Arial" w:hAnsi="Arial" w:cs="Arial"/>
          <w:sz w:val="16"/>
          <w:szCs w:val="16"/>
        </w:rPr>
        <w:t xml:space="preserve">– </w:t>
      </w:r>
      <w:r w:rsidR="00A326FB" w:rsidRPr="00A326FB">
        <w:rPr>
          <w:rFonts w:ascii="Arial" w:hAnsi="Arial" w:cs="Arial"/>
          <w:sz w:val="16"/>
          <w:szCs w:val="16"/>
        </w:rPr>
        <w:t>Dumps the contents of the actuals or structure error tables and any failed records in staging.  Can also be used to dump the</w:t>
      </w:r>
      <w:r w:rsidR="00473BB3">
        <w:rPr>
          <w:rFonts w:ascii="Arial" w:hAnsi="Arial" w:cs="Arial"/>
          <w:sz w:val="16"/>
          <w:szCs w:val="16"/>
        </w:rPr>
        <w:t xml:space="preserve"> obsolete</w:t>
      </w:r>
      <w:r w:rsidR="00A326FB" w:rsidRPr="00A326FB">
        <w:rPr>
          <w:rFonts w:ascii="Arial" w:hAnsi="Arial" w:cs="Arial"/>
          <w:sz w:val="16"/>
          <w:szCs w:val="16"/>
        </w:rPr>
        <w:t xml:space="preserve"> retained feature member names as well as the contents of all tables and views that match a wildcard string name.</w:t>
      </w:r>
    </w:p>
    <w:p w14:paraId="7136ADA8" w14:textId="4030A7D2" w:rsidR="00000E1E" w:rsidRPr="00000E1E" w:rsidRDefault="00000E1E" w:rsidP="00000E1E">
      <w:pPr>
        <w:pStyle w:val="ListParagraph"/>
        <w:numPr>
          <w:ilvl w:val="0"/>
          <w:numId w:val="28"/>
        </w:numPr>
        <w:rPr>
          <w:rFonts w:ascii="Arial" w:hAnsi="Arial" w:cs="Arial"/>
          <w:sz w:val="16"/>
          <w:szCs w:val="16"/>
        </w:rPr>
      </w:pPr>
      <w:r>
        <w:rPr>
          <w:rFonts w:ascii="Arial" w:hAnsi="Arial" w:cs="Arial"/>
          <w:b/>
          <w:sz w:val="16"/>
          <w:szCs w:val="16"/>
        </w:rPr>
        <w:t xml:space="preserve">GetInputSourceName </w:t>
      </w:r>
      <w:r>
        <w:rPr>
          <w:rFonts w:ascii="Arial" w:hAnsi="Arial" w:cs="Arial"/>
          <w:sz w:val="16"/>
          <w:szCs w:val="16"/>
        </w:rPr>
        <w:t xml:space="preserve">– </w:t>
      </w:r>
      <w:r w:rsidRPr="00000E1E">
        <w:rPr>
          <w:rFonts w:ascii="Arial" w:hAnsi="Arial" w:cs="Arial"/>
          <w:sz w:val="16"/>
          <w:szCs w:val="16"/>
        </w:rPr>
        <w:t>Gets the input source name of a Fact Table Family (FTF).</w:t>
      </w:r>
    </w:p>
    <w:p w14:paraId="04393726" w14:textId="77777777" w:rsidR="00000E1E" w:rsidRDefault="00190414" w:rsidP="00D31C48">
      <w:pPr>
        <w:pStyle w:val="ListParagraph"/>
        <w:numPr>
          <w:ilvl w:val="0"/>
          <w:numId w:val="28"/>
        </w:numPr>
        <w:rPr>
          <w:rFonts w:ascii="Arial" w:hAnsi="Arial" w:cs="Arial"/>
          <w:sz w:val="16"/>
          <w:szCs w:val="16"/>
        </w:rPr>
      </w:pPr>
      <w:r w:rsidRPr="00000E1E">
        <w:rPr>
          <w:rFonts w:ascii="Arial" w:hAnsi="Arial" w:cs="Arial"/>
          <w:b/>
          <w:sz w:val="16"/>
          <w:szCs w:val="16"/>
        </w:rPr>
        <w:t>FoundationRestartStatus</w:t>
      </w:r>
      <w:r w:rsidRPr="00000E1E">
        <w:rPr>
          <w:rFonts w:ascii="Arial" w:hAnsi="Arial" w:cs="Arial"/>
          <w:sz w:val="16"/>
          <w:szCs w:val="16"/>
        </w:rPr>
        <w:t xml:space="preserve"> – Determines if an EKBF server command can be started or requires a restart/recovery.</w:t>
      </w:r>
    </w:p>
    <w:p w14:paraId="4B3DA49E" w14:textId="6609B5DC" w:rsidR="00000E1E" w:rsidRPr="00000E1E" w:rsidRDefault="00000E1E" w:rsidP="00D31C48">
      <w:pPr>
        <w:pStyle w:val="ListParagraph"/>
        <w:numPr>
          <w:ilvl w:val="0"/>
          <w:numId w:val="28"/>
        </w:numPr>
        <w:rPr>
          <w:rFonts w:ascii="Arial" w:hAnsi="Arial" w:cs="Arial"/>
          <w:sz w:val="16"/>
          <w:szCs w:val="16"/>
        </w:rPr>
      </w:pPr>
      <w:r w:rsidRPr="00000E1E">
        <w:rPr>
          <w:rFonts w:ascii="Arial" w:hAnsi="Arial" w:cs="Arial"/>
          <w:b/>
          <w:sz w:val="16"/>
          <w:szCs w:val="16"/>
        </w:rPr>
        <w:t xml:space="preserve">LatestFactDataTime – </w:t>
      </w:r>
      <w:r w:rsidRPr="00000E1E">
        <w:rPr>
          <w:rFonts w:ascii="Arial" w:hAnsi="Arial" w:cs="Arial"/>
          <w:sz w:val="16"/>
          <w:szCs w:val="16"/>
        </w:rPr>
        <w:t xml:space="preserve">Either returns the Time Member ID of the most recent data in a Fact Table Family (Granite) Table or determines </w:t>
      </w:r>
      <w:r w:rsidR="00712AA9" w:rsidRPr="00000E1E">
        <w:rPr>
          <w:rFonts w:ascii="Arial" w:hAnsi="Arial" w:cs="Arial"/>
          <w:sz w:val="16"/>
          <w:szCs w:val="16"/>
        </w:rPr>
        <w:t>whether</w:t>
      </w:r>
      <w:r w:rsidRPr="00000E1E">
        <w:rPr>
          <w:rFonts w:ascii="Arial" w:hAnsi="Arial" w:cs="Arial"/>
          <w:sz w:val="16"/>
          <w:szCs w:val="16"/>
        </w:rPr>
        <w:t xml:space="preserve"> fact data had been loaded within the last number of hours specified.</w:t>
      </w:r>
    </w:p>
    <w:p w14:paraId="0CD7D51F" w14:textId="7BE50E1E" w:rsidR="00000E1E" w:rsidRPr="00000E1E" w:rsidRDefault="00000E1E" w:rsidP="00000E1E">
      <w:pPr>
        <w:pStyle w:val="ListParagraph"/>
        <w:numPr>
          <w:ilvl w:val="0"/>
          <w:numId w:val="28"/>
        </w:numPr>
        <w:rPr>
          <w:rFonts w:ascii="Arial" w:hAnsi="Arial" w:cs="Arial"/>
          <w:sz w:val="16"/>
          <w:szCs w:val="16"/>
        </w:rPr>
      </w:pPr>
      <w:r w:rsidRPr="00000E1E">
        <w:rPr>
          <w:rFonts w:ascii="Arial" w:hAnsi="Arial" w:cs="Arial"/>
          <w:b/>
          <w:sz w:val="16"/>
          <w:szCs w:val="16"/>
        </w:rPr>
        <w:t>ProcessAdhocBatch</w:t>
      </w:r>
      <w:r w:rsidR="00997B0C">
        <w:rPr>
          <w:rFonts w:ascii="Arial" w:hAnsi="Arial" w:cs="Arial"/>
          <w:b/>
          <w:sz w:val="16"/>
          <w:szCs w:val="16"/>
        </w:rPr>
        <w:t xml:space="preserve"> (obsolete)</w:t>
      </w:r>
      <w:r w:rsidRPr="00000E1E">
        <w:rPr>
          <w:rFonts w:ascii="Arial" w:hAnsi="Arial" w:cs="Arial"/>
          <w:b/>
          <w:sz w:val="16"/>
          <w:szCs w:val="16"/>
        </w:rPr>
        <w:t xml:space="preserve"> </w:t>
      </w:r>
      <w:r>
        <w:rPr>
          <w:rFonts w:ascii="Arial" w:hAnsi="Arial" w:cs="Arial"/>
          <w:sz w:val="16"/>
          <w:szCs w:val="16"/>
        </w:rPr>
        <w:t>–</w:t>
      </w:r>
      <w:r w:rsidRPr="00000E1E">
        <w:t xml:space="preserve"> </w:t>
      </w:r>
      <w:r w:rsidRPr="00000E1E">
        <w:rPr>
          <w:rFonts w:ascii="Arial" w:hAnsi="Arial" w:cs="Arial"/>
          <w:sz w:val="16"/>
          <w:szCs w:val="16"/>
        </w:rPr>
        <w:t>Processes the scheduled Jobs associated with a Job Group.</w:t>
      </w:r>
      <w:r>
        <w:t xml:space="preserve">  </w:t>
      </w:r>
    </w:p>
    <w:p w14:paraId="5EF28692" w14:textId="77777777"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QuartzRestartStatus</w:t>
      </w:r>
      <w:r>
        <w:rPr>
          <w:rFonts w:ascii="Arial" w:hAnsi="Arial" w:cs="Arial"/>
          <w:sz w:val="16"/>
          <w:szCs w:val="16"/>
        </w:rPr>
        <w:t xml:space="preserve"> – Determines if an EKBQ server command can be started or requires a restart/recovery.</w:t>
      </w:r>
    </w:p>
    <w:p w14:paraId="1921667C" w14:textId="77777777" w:rsidR="00CF2827" w:rsidRDefault="00CF2827" w:rsidP="00190414">
      <w:pPr>
        <w:pStyle w:val="ListParagraph"/>
        <w:numPr>
          <w:ilvl w:val="0"/>
          <w:numId w:val="28"/>
        </w:numPr>
        <w:rPr>
          <w:rFonts w:ascii="Arial" w:hAnsi="Arial" w:cs="Arial"/>
          <w:sz w:val="16"/>
          <w:szCs w:val="16"/>
        </w:rPr>
      </w:pPr>
      <w:r>
        <w:rPr>
          <w:rFonts w:ascii="Arial" w:hAnsi="Arial" w:cs="Arial"/>
          <w:b/>
          <w:sz w:val="16"/>
          <w:szCs w:val="16"/>
        </w:rPr>
        <w:t xml:space="preserve">QuartzSyncStatus </w:t>
      </w:r>
      <w:r>
        <w:rPr>
          <w:rFonts w:ascii="Arial" w:hAnsi="Arial" w:cs="Arial"/>
          <w:sz w:val="16"/>
          <w:szCs w:val="16"/>
        </w:rPr>
        <w:t xml:space="preserve">– Determines </w:t>
      </w:r>
      <w:r w:rsidR="006322E5">
        <w:rPr>
          <w:rFonts w:ascii="Arial" w:hAnsi="Arial" w:cs="Arial"/>
          <w:sz w:val="16"/>
          <w:szCs w:val="16"/>
        </w:rPr>
        <w:t>if a Quartz C</w:t>
      </w:r>
      <w:r>
        <w:rPr>
          <w:rFonts w:ascii="Arial" w:hAnsi="Arial" w:cs="Arial"/>
          <w:sz w:val="16"/>
          <w:szCs w:val="16"/>
        </w:rPr>
        <w:t>ube needs to be structure and/or data synchronized.</w:t>
      </w:r>
    </w:p>
    <w:p w14:paraId="3165558D" w14:textId="328B31E6"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RowCount</w:t>
      </w:r>
      <w:r>
        <w:rPr>
          <w:rFonts w:ascii="Arial" w:hAnsi="Arial" w:cs="Arial"/>
          <w:sz w:val="16"/>
          <w:szCs w:val="16"/>
        </w:rPr>
        <w:t xml:space="preserve"> – Returns the number of rows in a database table, useful in </w:t>
      </w:r>
      <w:r w:rsidR="00BC2E24">
        <w:rPr>
          <w:rFonts w:ascii="Arial" w:hAnsi="Arial" w:cs="Arial"/>
          <w:sz w:val="16"/>
          <w:szCs w:val="16"/>
        </w:rPr>
        <w:t>determining</w:t>
      </w:r>
      <w:r>
        <w:rPr>
          <w:rFonts w:ascii="Arial" w:hAnsi="Arial" w:cs="Arial"/>
          <w:sz w:val="16"/>
          <w:szCs w:val="16"/>
        </w:rPr>
        <w:t xml:space="preserve"> if errors records were written.</w:t>
      </w:r>
    </w:p>
    <w:p w14:paraId="21061E2C" w14:textId="6E3481C8" w:rsidR="00147345" w:rsidRPr="00147345" w:rsidRDefault="00147345" w:rsidP="00147345">
      <w:pPr>
        <w:pStyle w:val="ListParagraph"/>
        <w:numPr>
          <w:ilvl w:val="0"/>
          <w:numId w:val="28"/>
        </w:numPr>
        <w:rPr>
          <w:rFonts w:ascii="Arial" w:hAnsi="Arial" w:cs="Arial"/>
          <w:sz w:val="16"/>
          <w:szCs w:val="16"/>
        </w:rPr>
      </w:pPr>
      <w:r>
        <w:rPr>
          <w:rFonts w:ascii="Arial" w:hAnsi="Arial" w:cs="Arial"/>
          <w:b/>
          <w:sz w:val="16"/>
          <w:szCs w:val="16"/>
        </w:rPr>
        <w:t>RunSQL</w:t>
      </w:r>
      <w:r w:rsidRPr="00AD69D2">
        <w:rPr>
          <w:rFonts w:ascii="Arial" w:hAnsi="Arial" w:cs="Arial"/>
          <w:sz w:val="16"/>
          <w:szCs w:val="16"/>
        </w:rPr>
        <w:t xml:space="preserve"> –</w:t>
      </w:r>
      <w:r>
        <w:rPr>
          <w:rFonts w:ascii="Arial" w:hAnsi="Arial" w:cs="Arial"/>
          <w:sz w:val="16"/>
          <w:szCs w:val="16"/>
        </w:rPr>
        <w:t xml:space="preserve"> </w:t>
      </w:r>
      <w:r w:rsidRPr="008F3818">
        <w:rPr>
          <w:rFonts w:ascii="Arial" w:hAnsi="Arial" w:cs="Arial"/>
          <w:sz w:val="16"/>
          <w:szCs w:val="16"/>
        </w:rPr>
        <w:t>Runs an SQL statement or PL/SQL against a known datasource without having to provide clear text passwords.  If there is a result set, a header is returned followed by data rows delimited with commas.</w:t>
      </w:r>
    </w:p>
    <w:p w14:paraId="2407F6E4" w14:textId="50796778" w:rsidR="00000E1E" w:rsidRPr="00147345" w:rsidRDefault="00000E1E" w:rsidP="00190414">
      <w:pPr>
        <w:pStyle w:val="ListParagraph"/>
        <w:numPr>
          <w:ilvl w:val="0"/>
          <w:numId w:val="28"/>
        </w:numPr>
        <w:rPr>
          <w:rFonts w:ascii="Arial" w:hAnsi="Arial" w:cs="Arial"/>
          <w:sz w:val="16"/>
          <w:szCs w:val="16"/>
        </w:rPr>
      </w:pPr>
      <w:r>
        <w:rPr>
          <w:rFonts w:ascii="Arial" w:hAnsi="Arial" w:cs="Arial"/>
          <w:b/>
          <w:sz w:val="16"/>
          <w:szCs w:val="16"/>
        </w:rPr>
        <w:t>ScheduleAdhocBatch</w:t>
      </w:r>
      <w:r w:rsidR="00147345">
        <w:rPr>
          <w:rFonts w:ascii="Arial" w:hAnsi="Arial" w:cs="Arial"/>
          <w:b/>
          <w:sz w:val="16"/>
          <w:szCs w:val="16"/>
        </w:rPr>
        <w:t xml:space="preserve"> (obsolete)</w:t>
      </w:r>
      <w:r>
        <w:rPr>
          <w:rFonts w:ascii="Arial" w:hAnsi="Arial" w:cs="Arial"/>
          <w:b/>
          <w:sz w:val="16"/>
          <w:szCs w:val="16"/>
        </w:rPr>
        <w:t xml:space="preserve"> </w:t>
      </w:r>
      <w:r w:rsidRPr="00000E1E">
        <w:rPr>
          <w:rFonts w:ascii="Arial" w:hAnsi="Arial" w:cs="Arial"/>
          <w:sz w:val="16"/>
          <w:szCs w:val="16"/>
        </w:rPr>
        <w:t>-</w:t>
      </w:r>
      <w:r>
        <w:rPr>
          <w:rFonts w:ascii="Arial" w:hAnsi="Arial" w:cs="Arial"/>
          <w:sz w:val="16"/>
          <w:szCs w:val="16"/>
        </w:rPr>
        <w:t xml:space="preserve"> </w:t>
      </w:r>
      <w:r w:rsidRPr="00000E1E">
        <w:rPr>
          <w:rFonts w:ascii="Arial" w:hAnsi="Arial" w:cs="Arial"/>
          <w:sz w:val="16"/>
          <w:szCs w:val="16"/>
        </w:rPr>
        <w:t>Adds a Job to a Job Group, essentially queueing it for future execution by the ProcessAdhocBatch command.</w:t>
      </w:r>
      <w:r>
        <w:t xml:space="preserve">  </w:t>
      </w:r>
    </w:p>
    <w:p w14:paraId="5C835244" w14:textId="1206F25C" w:rsidR="00147345" w:rsidRDefault="00147345" w:rsidP="00190414">
      <w:pPr>
        <w:pStyle w:val="ListParagraph"/>
        <w:numPr>
          <w:ilvl w:val="0"/>
          <w:numId w:val="28"/>
        </w:numPr>
        <w:rPr>
          <w:rFonts w:ascii="Arial" w:hAnsi="Arial" w:cs="Arial"/>
          <w:sz w:val="16"/>
          <w:szCs w:val="16"/>
        </w:rPr>
      </w:pPr>
      <w:r>
        <w:rPr>
          <w:rFonts w:ascii="Arial" w:hAnsi="Arial" w:cs="Arial"/>
          <w:b/>
          <w:sz w:val="16"/>
          <w:szCs w:val="16"/>
        </w:rPr>
        <w:t>Send REST Request (Mulesoft)</w:t>
      </w:r>
      <w:r w:rsidR="00D212D3">
        <w:rPr>
          <w:rFonts w:ascii="Arial" w:hAnsi="Arial" w:cs="Arial"/>
          <w:b/>
          <w:sz w:val="16"/>
          <w:szCs w:val="16"/>
        </w:rPr>
        <w:t xml:space="preserve"> </w:t>
      </w:r>
      <w:r w:rsidR="00D212D3">
        <w:rPr>
          <w:rFonts w:ascii="Arial" w:hAnsi="Arial" w:cs="Arial"/>
          <w:bCs/>
          <w:sz w:val="16"/>
          <w:szCs w:val="16"/>
        </w:rPr>
        <w:t xml:space="preserve">– Sends </w:t>
      </w:r>
      <w:r w:rsidR="00073BB0">
        <w:rPr>
          <w:rFonts w:ascii="Arial" w:hAnsi="Arial" w:cs="Arial"/>
          <w:bCs/>
          <w:sz w:val="16"/>
          <w:szCs w:val="16"/>
        </w:rPr>
        <w:t>GET, POST, PUT and DELETE web</w:t>
      </w:r>
      <w:r w:rsidR="00D212D3">
        <w:rPr>
          <w:rFonts w:ascii="Arial" w:hAnsi="Arial" w:cs="Arial"/>
          <w:bCs/>
          <w:sz w:val="16"/>
          <w:szCs w:val="16"/>
        </w:rPr>
        <w:t xml:space="preserve"> requests with parameters to </w:t>
      </w:r>
      <w:r w:rsidR="00073BB0">
        <w:rPr>
          <w:rFonts w:ascii="Arial" w:hAnsi="Arial" w:cs="Arial"/>
          <w:bCs/>
          <w:sz w:val="16"/>
          <w:szCs w:val="16"/>
        </w:rPr>
        <w:t>an endpoint.</w:t>
      </w:r>
    </w:p>
    <w:p w14:paraId="178FC609" w14:textId="0223C0F3"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StartProcess</w:t>
      </w:r>
      <w:r>
        <w:rPr>
          <w:rFonts w:ascii="Arial" w:hAnsi="Arial" w:cs="Arial"/>
          <w:sz w:val="16"/>
          <w:szCs w:val="16"/>
        </w:rPr>
        <w:t xml:space="preserve"> – Spawns </w:t>
      </w:r>
      <w:r w:rsidR="002A615A">
        <w:rPr>
          <w:rFonts w:ascii="Arial" w:hAnsi="Arial" w:cs="Arial"/>
          <w:sz w:val="16"/>
          <w:szCs w:val="16"/>
        </w:rPr>
        <w:t xml:space="preserve">a collection </w:t>
      </w:r>
      <w:r w:rsidR="008D023F">
        <w:rPr>
          <w:rFonts w:ascii="Arial" w:hAnsi="Arial" w:cs="Arial"/>
          <w:sz w:val="16"/>
          <w:szCs w:val="16"/>
        </w:rPr>
        <w:t xml:space="preserve">of </w:t>
      </w:r>
      <w:r w:rsidR="002A615A">
        <w:rPr>
          <w:rFonts w:ascii="Arial" w:hAnsi="Arial" w:cs="Arial"/>
          <w:sz w:val="16"/>
          <w:szCs w:val="16"/>
        </w:rPr>
        <w:t>command lines in</w:t>
      </w:r>
      <w:r>
        <w:rPr>
          <w:rFonts w:ascii="Arial" w:hAnsi="Arial" w:cs="Arial"/>
          <w:sz w:val="16"/>
          <w:szCs w:val="16"/>
        </w:rPr>
        <w:t xml:space="preserve"> background processes and monitors them until completion.</w:t>
      </w:r>
    </w:p>
    <w:p w14:paraId="01AD0983" w14:textId="598BAEAE" w:rsidR="00190414" w:rsidRDefault="00190414" w:rsidP="00190414">
      <w:pPr>
        <w:pStyle w:val="ListParagraph"/>
        <w:numPr>
          <w:ilvl w:val="0"/>
          <w:numId w:val="28"/>
        </w:numPr>
        <w:rPr>
          <w:rFonts w:ascii="Arial" w:hAnsi="Arial" w:cs="Arial"/>
          <w:sz w:val="16"/>
          <w:szCs w:val="16"/>
        </w:rPr>
      </w:pPr>
      <w:r w:rsidRPr="002F3024">
        <w:rPr>
          <w:rFonts w:ascii="Arial" w:hAnsi="Arial" w:cs="Arial"/>
          <w:b/>
          <w:sz w:val="16"/>
          <w:szCs w:val="16"/>
        </w:rPr>
        <w:t>TruncateJIErrors</w:t>
      </w:r>
      <w:r w:rsidR="00E140E0">
        <w:rPr>
          <w:rFonts w:ascii="Arial" w:hAnsi="Arial" w:cs="Arial"/>
          <w:b/>
          <w:sz w:val="16"/>
          <w:szCs w:val="16"/>
        </w:rPr>
        <w:t xml:space="preserve"> (Mulesoft &amp; Datastage)</w:t>
      </w:r>
      <w:r>
        <w:rPr>
          <w:rFonts w:ascii="Arial" w:hAnsi="Arial" w:cs="Arial"/>
          <w:sz w:val="16"/>
          <w:szCs w:val="16"/>
        </w:rPr>
        <w:t xml:space="preserve"> – Clears the JI errors table of all rows in preparation for a fresh JI job run.</w:t>
      </w:r>
    </w:p>
    <w:p w14:paraId="66528994" w14:textId="77777777" w:rsidR="00084333" w:rsidRDefault="00084333" w:rsidP="00337BCB"/>
    <w:p w14:paraId="0774EC4E" w14:textId="77777777" w:rsidR="00084333" w:rsidRPr="00084333" w:rsidRDefault="00084333" w:rsidP="00337BCB">
      <w:r>
        <w:t xml:space="preserve">Most of these utilities require either Foundation or Quartz schema passwords.  Because the EP Batch Facility is not officially part of the EP Product offering, access to the encrypted password repository within EP is not </w:t>
      </w:r>
      <w:r w:rsidR="00DA2B3F">
        <w:t>allowed</w:t>
      </w:r>
      <w:r>
        <w:t>.  Therefore, the EP Batch Facility maintains its own encrypted password repository describe</w:t>
      </w:r>
      <w:r w:rsidR="002517E1">
        <w:t>d</w:t>
      </w:r>
      <w:r>
        <w:t xml:space="preserve"> later in this document.</w:t>
      </w:r>
    </w:p>
    <w:p w14:paraId="2B9A2848" w14:textId="77777777" w:rsidR="00F36AC7" w:rsidRPr="00F36AC7" w:rsidRDefault="00F36AC7" w:rsidP="00337BCB"/>
    <w:p w14:paraId="5408119F" w14:textId="77777777" w:rsidR="004939F2" w:rsidRPr="004939F2" w:rsidRDefault="004939F2" w:rsidP="004939F2">
      <w:pPr>
        <w:pStyle w:val="Heading2"/>
      </w:pPr>
      <w:bookmarkStart w:id="25" w:name="_Toc39674347"/>
      <w:r>
        <w:t>EKBF Server Commands</w:t>
      </w:r>
      <w:bookmarkEnd w:id="25"/>
    </w:p>
    <w:p w14:paraId="5498D4D5" w14:textId="77777777" w:rsidR="00C72154" w:rsidRDefault="00A71FFA" w:rsidP="001815D3">
      <w:r w:rsidRPr="00C72154">
        <w:t xml:space="preserve">Server Commands </w:t>
      </w:r>
      <w:r w:rsidR="00C72154" w:rsidRPr="00C72154">
        <w:t>perform a variety of EKBF and EKBQ maintenance task</w:t>
      </w:r>
      <w:r w:rsidR="00393466">
        <w:t>s</w:t>
      </w:r>
      <w:r w:rsidR="00C72154" w:rsidRPr="00C72154">
        <w:t xml:space="preserve"> which include the following:</w:t>
      </w:r>
    </w:p>
    <w:p w14:paraId="0629C194" w14:textId="77777777" w:rsidR="001815D3" w:rsidRPr="00C72154" w:rsidRDefault="001815D3" w:rsidP="001815D3"/>
    <w:p w14:paraId="0AF40836" w14:textId="77777777" w:rsidR="00C72154" w:rsidRP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Propagation of EKBS changes into EKBF</w:t>
      </w:r>
    </w:p>
    <w:p w14:paraId="4EEBB0FF"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Processing of staged Fact data into Granite</w:t>
      </w:r>
    </w:p>
    <w:p w14:paraId="42F1F503"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Aggregation of Granite data into Quartz</w:t>
      </w:r>
    </w:p>
    <w:p w14:paraId="57514DC7" w14:textId="77777777" w:rsidR="00C72154" w:rsidRPr="00E07390" w:rsidRDefault="00C72154" w:rsidP="00E07390">
      <w:pPr>
        <w:pStyle w:val="ListParagraph"/>
        <w:numPr>
          <w:ilvl w:val="0"/>
          <w:numId w:val="30"/>
        </w:numPr>
        <w:rPr>
          <w:rFonts w:ascii="Arial" w:hAnsi="Arial" w:cs="Arial"/>
          <w:sz w:val="16"/>
          <w:szCs w:val="16"/>
        </w:rPr>
      </w:pPr>
      <w:r w:rsidRPr="00E07390">
        <w:rPr>
          <w:rFonts w:ascii="Arial" w:hAnsi="Arial" w:cs="Arial"/>
          <w:sz w:val="16"/>
          <w:szCs w:val="16"/>
        </w:rPr>
        <w:t>Setting of Foundation time</w:t>
      </w:r>
    </w:p>
    <w:p w14:paraId="6521B564" w14:textId="77777777" w:rsidR="00E07390" w:rsidRDefault="00E07390" w:rsidP="00E07390">
      <w:pPr>
        <w:pStyle w:val="ListParagraph"/>
        <w:numPr>
          <w:ilvl w:val="0"/>
          <w:numId w:val="30"/>
        </w:numPr>
        <w:rPr>
          <w:rFonts w:ascii="Arial" w:hAnsi="Arial" w:cs="Arial"/>
          <w:sz w:val="16"/>
          <w:szCs w:val="16"/>
        </w:rPr>
      </w:pPr>
      <w:r w:rsidRPr="00E07390">
        <w:rPr>
          <w:rFonts w:ascii="Arial" w:hAnsi="Arial" w:cs="Arial"/>
          <w:sz w:val="16"/>
          <w:szCs w:val="16"/>
        </w:rPr>
        <w:t>etc.</w:t>
      </w:r>
    </w:p>
    <w:p w14:paraId="59389EF5" w14:textId="77777777" w:rsidR="001815D3" w:rsidRPr="001815D3" w:rsidRDefault="001815D3" w:rsidP="00337BCB"/>
    <w:p w14:paraId="6C3710D7" w14:textId="77777777" w:rsidR="00722331" w:rsidRDefault="00A71FFA" w:rsidP="00337BCB">
      <w:r>
        <w:t>The EP Batch Facility only supports the Windows implementation of the EP Servers Commands.</w:t>
      </w:r>
    </w:p>
    <w:p w14:paraId="178E0144" w14:textId="77777777" w:rsidR="00F36AC7" w:rsidRPr="005610E8" w:rsidRDefault="00F36AC7" w:rsidP="002F1A70">
      <w:pPr>
        <w:pStyle w:val="JDAnormal"/>
        <w:jc w:val="both"/>
        <w:rPr>
          <w:rFonts w:ascii="Arial" w:hAnsi="Arial" w:cs="Arial"/>
          <w:sz w:val="20"/>
          <w:szCs w:val="20"/>
        </w:rPr>
      </w:pPr>
    </w:p>
    <w:p w14:paraId="3DD35C9A" w14:textId="77777777" w:rsidR="00722331" w:rsidRDefault="000B0D78" w:rsidP="002F1A70">
      <w:pPr>
        <w:pStyle w:val="Heading2"/>
        <w:jc w:val="both"/>
      </w:pPr>
      <w:bookmarkStart w:id="26" w:name="_Toc39674348"/>
      <w:r>
        <w:t>Batch Scripts</w:t>
      </w:r>
      <w:bookmarkEnd w:id="26"/>
    </w:p>
    <w:p w14:paraId="7094640C" w14:textId="77777777" w:rsidR="00722331" w:rsidRDefault="00F36AC7" w:rsidP="002F1A70">
      <w:pPr>
        <w:pStyle w:val="JDAnormal"/>
        <w:jc w:val="both"/>
        <w:rPr>
          <w:rFonts w:ascii="Arial" w:hAnsi="Arial" w:cs="Arial"/>
          <w:sz w:val="20"/>
          <w:szCs w:val="20"/>
        </w:rPr>
      </w:pPr>
      <w:r>
        <w:rPr>
          <w:rFonts w:ascii="Arial" w:hAnsi="Arial" w:cs="Arial"/>
          <w:sz w:val="20"/>
          <w:szCs w:val="20"/>
        </w:rPr>
        <w:t xml:space="preserve">Batch Scripts are </w:t>
      </w:r>
      <w:r w:rsidR="00CE0924">
        <w:rPr>
          <w:rFonts w:ascii="Arial" w:hAnsi="Arial" w:cs="Arial"/>
          <w:sz w:val="20"/>
          <w:szCs w:val="20"/>
        </w:rPr>
        <w:t>utilized</w:t>
      </w:r>
      <w:r>
        <w:rPr>
          <w:rFonts w:ascii="Arial" w:hAnsi="Arial" w:cs="Arial"/>
          <w:sz w:val="20"/>
          <w:szCs w:val="20"/>
        </w:rPr>
        <w:t xml:space="preserve"> to combine the functionality of Console Applications, Server Commands and other Batch Scrip</w:t>
      </w:r>
      <w:r w:rsidR="008D147B">
        <w:rPr>
          <w:rFonts w:ascii="Arial" w:hAnsi="Arial" w:cs="Arial"/>
          <w:sz w:val="20"/>
          <w:szCs w:val="20"/>
        </w:rPr>
        <w:t>ts to accomplish a process work</w:t>
      </w:r>
      <w:r>
        <w:rPr>
          <w:rFonts w:ascii="Arial" w:hAnsi="Arial" w:cs="Arial"/>
          <w:sz w:val="20"/>
          <w:szCs w:val="20"/>
        </w:rPr>
        <w:t>flow.</w:t>
      </w:r>
    </w:p>
    <w:p w14:paraId="07CF13FA" w14:textId="77777777" w:rsidR="00F36AC7" w:rsidRPr="005610E8" w:rsidRDefault="00F36AC7" w:rsidP="002F1A70">
      <w:pPr>
        <w:pStyle w:val="JDAnormal"/>
        <w:jc w:val="both"/>
        <w:rPr>
          <w:rFonts w:ascii="Arial" w:hAnsi="Arial" w:cs="Arial"/>
          <w:sz w:val="20"/>
          <w:szCs w:val="20"/>
        </w:rPr>
      </w:pPr>
    </w:p>
    <w:p w14:paraId="2E3E1BCA" w14:textId="77777777" w:rsidR="00722331" w:rsidRPr="007A422B" w:rsidRDefault="000B0D78" w:rsidP="002F1A70">
      <w:pPr>
        <w:pStyle w:val="Heading2"/>
        <w:jc w:val="both"/>
      </w:pPr>
      <w:bookmarkStart w:id="27" w:name="_Toc39674349"/>
      <w:r>
        <w:t>EP Batch Serv</w:t>
      </w:r>
      <w:r w:rsidR="002E72E0">
        <w:t>ice</w:t>
      </w:r>
      <w:bookmarkEnd w:id="27"/>
    </w:p>
    <w:p w14:paraId="1FBCD02E" w14:textId="77777777" w:rsidR="00CE0924" w:rsidRDefault="00CE0924" w:rsidP="002F1A70">
      <w:pPr>
        <w:pStyle w:val="JDAnormal"/>
        <w:jc w:val="both"/>
        <w:rPr>
          <w:rFonts w:ascii="Arial" w:hAnsi="Arial" w:cs="Arial"/>
          <w:sz w:val="20"/>
          <w:szCs w:val="20"/>
        </w:rPr>
      </w:pPr>
      <w:r>
        <w:rPr>
          <w:rFonts w:ascii="Arial" w:hAnsi="Arial" w:cs="Arial"/>
          <w:sz w:val="20"/>
          <w:szCs w:val="20"/>
        </w:rPr>
        <w:t xml:space="preserve">The EP Batch </w:t>
      </w:r>
      <w:r w:rsidR="002E72E0">
        <w:rPr>
          <w:rFonts w:ascii="Arial" w:hAnsi="Arial" w:cs="Arial"/>
          <w:sz w:val="20"/>
          <w:szCs w:val="20"/>
        </w:rPr>
        <w:t>Service</w:t>
      </w:r>
      <w:r>
        <w:rPr>
          <w:rFonts w:ascii="Arial" w:hAnsi="Arial" w:cs="Arial"/>
          <w:sz w:val="20"/>
          <w:szCs w:val="20"/>
        </w:rPr>
        <w:t xml:space="preserve"> is a Windows Service that runs on every EP Mid-Tier.  It provides the capability of running EP Batch Facility Scripts from a remote system through a TCP connection.  This negates the need for a remote desktop into a Mid-Tier system and isolates a user from the inner workings and configuration of the EP Batch Facility.</w:t>
      </w:r>
    </w:p>
    <w:p w14:paraId="5A46CE78" w14:textId="31A81E08" w:rsidR="00CE0924" w:rsidRPr="005610E8" w:rsidRDefault="00125EDB" w:rsidP="002F1A70">
      <w:pPr>
        <w:pStyle w:val="JDAnormal"/>
        <w:jc w:val="both"/>
        <w:rPr>
          <w:rFonts w:ascii="Arial" w:hAnsi="Arial" w:cs="Arial"/>
          <w:sz w:val="20"/>
          <w:szCs w:val="20"/>
        </w:rPr>
      </w:pPr>
      <w:r>
        <w:rPr>
          <w:rFonts w:ascii="Arial" w:hAnsi="Arial" w:cs="Arial"/>
          <w:sz w:val="20"/>
          <w:szCs w:val="20"/>
        </w:rPr>
        <w:t>The EP Batch Service also ens</w:t>
      </w:r>
      <w:r w:rsidR="00AB5BD2">
        <w:rPr>
          <w:rFonts w:ascii="Arial" w:hAnsi="Arial" w:cs="Arial"/>
          <w:sz w:val="20"/>
          <w:szCs w:val="20"/>
        </w:rPr>
        <w:t>ures that only one batch script</w:t>
      </w:r>
      <w:r>
        <w:rPr>
          <w:rFonts w:ascii="Arial" w:hAnsi="Arial" w:cs="Arial"/>
          <w:sz w:val="20"/>
          <w:szCs w:val="20"/>
        </w:rPr>
        <w:t xml:space="preserve"> is running on a Mid-Tier system at a time.  This is important to avoid process failures due to Server Command lock contention.</w:t>
      </w:r>
    </w:p>
    <w:p w14:paraId="696BC967" w14:textId="77777777" w:rsidR="00722331" w:rsidRPr="00B03676" w:rsidRDefault="000B0D78" w:rsidP="002F1A70">
      <w:pPr>
        <w:pStyle w:val="Heading2"/>
        <w:jc w:val="both"/>
      </w:pPr>
      <w:bookmarkStart w:id="28" w:name="_Toc39674350"/>
      <w:r>
        <w:t>EP Batch Client</w:t>
      </w:r>
      <w:bookmarkEnd w:id="28"/>
    </w:p>
    <w:p w14:paraId="671A5F43" w14:textId="77777777" w:rsidR="00173252" w:rsidRDefault="00CE0924" w:rsidP="002F1A70">
      <w:pPr>
        <w:pStyle w:val="JDAnormal"/>
        <w:jc w:val="both"/>
        <w:rPr>
          <w:rFonts w:ascii="Arial" w:hAnsi="Arial" w:cs="Arial"/>
          <w:sz w:val="20"/>
          <w:szCs w:val="20"/>
        </w:rPr>
      </w:pPr>
      <w:bookmarkStart w:id="29" w:name="_Toc111542997"/>
      <w:bookmarkStart w:id="30" w:name="_Toc111543072"/>
      <w:bookmarkStart w:id="31" w:name="_Toc111543159"/>
      <w:bookmarkStart w:id="32" w:name="_Toc112685211"/>
      <w:bookmarkStart w:id="33" w:name="_Toc112740949"/>
      <w:bookmarkStart w:id="34" w:name="_Toc165269905"/>
      <w:bookmarkStart w:id="35" w:name="_Toc196530982"/>
      <w:bookmarkStart w:id="36" w:name="_Toc196568570"/>
      <w:r>
        <w:rPr>
          <w:rFonts w:ascii="Arial" w:hAnsi="Arial" w:cs="Arial"/>
          <w:sz w:val="20"/>
          <w:szCs w:val="20"/>
        </w:rPr>
        <w:t xml:space="preserve">The EP Batch Client is a Windows GUI Application that is used to send requests to and view the response from the EP Batch </w:t>
      </w:r>
      <w:r w:rsidR="002E72E0">
        <w:rPr>
          <w:rFonts w:ascii="Arial" w:hAnsi="Arial" w:cs="Arial"/>
          <w:sz w:val="20"/>
          <w:szCs w:val="20"/>
        </w:rPr>
        <w:t>Service</w:t>
      </w:r>
      <w:r>
        <w:rPr>
          <w:rFonts w:ascii="Arial" w:hAnsi="Arial" w:cs="Arial"/>
          <w:sz w:val="20"/>
          <w:szCs w:val="20"/>
        </w:rPr>
        <w:t>.</w:t>
      </w:r>
      <w:r w:rsidR="00E11460">
        <w:rPr>
          <w:rFonts w:ascii="Arial" w:hAnsi="Arial" w:cs="Arial"/>
          <w:sz w:val="20"/>
          <w:szCs w:val="20"/>
        </w:rPr>
        <w:t xml:space="preserve">  The EP Batch Client can be installed on any system that has TCP access to the EP Mid-Tier system running the EP Batch </w:t>
      </w:r>
      <w:r w:rsidR="002E72E0">
        <w:rPr>
          <w:rFonts w:ascii="Arial" w:hAnsi="Arial" w:cs="Arial"/>
          <w:sz w:val="20"/>
          <w:szCs w:val="20"/>
        </w:rPr>
        <w:t>Service</w:t>
      </w:r>
      <w:r w:rsidR="00E11460">
        <w:rPr>
          <w:rFonts w:ascii="Arial" w:hAnsi="Arial" w:cs="Arial"/>
          <w:sz w:val="20"/>
          <w:szCs w:val="20"/>
        </w:rPr>
        <w:t>.</w:t>
      </w:r>
    </w:p>
    <w:p w14:paraId="79C58E4A" w14:textId="77777777" w:rsidR="00173252" w:rsidRPr="00173252" w:rsidRDefault="00173252" w:rsidP="00173252">
      <w:pPr>
        <w:pStyle w:val="Heading2"/>
        <w:jc w:val="both"/>
        <w:rPr>
          <w:b w:val="0"/>
        </w:rPr>
      </w:pPr>
      <w:bookmarkStart w:id="37" w:name="_Toc39674351"/>
      <w:r>
        <w:t>IBM DataStage</w:t>
      </w:r>
      <w:bookmarkEnd w:id="37"/>
    </w:p>
    <w:p w14:paraId="2AF09DE0" w14:textId="7ADD579E" w:rsidR="00173252" w:rsidRDefault="00173252" w:rsidP="002F1A70">
      <w:pPr>
        <w:pStyle w:val="JDAnormal"/>
        <w:jc w:val="both"/>
        <w:rPr>
          <w:rFonts w:ascii="Arial" w:hAnsi="Arial" w:cs="Arial"/>
          <w:sz w:val="20"/>
          <w:szCs w:val="20"/>
        </w:rPr>
      </w:pPr>
      <w:r>
        <w:rPr>
          <w:rFonts w:ascii="Arial" w:hAnsi="Arial" w:cs="Arial"/>
          <w:sz w:val="20"/>
          <w:szCs w:val="20"/>
        </w:rPr>
        <w:t xml:space="preserve">DataStage is a </w:t>
      </w:r>
      <w:r w:rsidR="0068796A">
        <w:rPr>
          <w:rFonts w:ascii="Arial" w:hAnsi="Arial" w:cs="Arial"/>
          <w:sz w:val="20"/>
          <w:szCs w:val="20"/>
        </w:rPr>
        <w:t>third-party</w:t>
      </w:r>
      <w:r>
        <w:rPr>
          <w:rFonts w:ascii="Arial" w:hAnsi="Arial" w:cs="Arial"/>
          <w:sz w:val="20"/>
          <w:szCs w:val="20"/>
        </w:rPr>
        <w:t xml:space="preserve"> </w:t>
      </w:r>
      <w:r w:rsidR="00F93B7D">
        <w:rPr>
          <w:rFonts w:ascii="Arial" w:hAnsi="Arial" w:cs="Arial"/>
          <w:sz w:val="20"/>
          <w:szCs w:val="20"/>
        </w:rPr>
        <w:t>Extract, Transform, Load (</w:t>
      </w:r>
      <w:r>
        <w:rPr>
          <w:rFonts w:ascii="Arial" w:hAnsi="Arial" w:cs="Arial"/>
          <w:sz w:val="20"/>
          <w:szCs w:val="20"/>
        </w:rPr>
        <w:t>ETL</w:t>
      </w:r>
      <w:r w:rsidR="00F93B7D">
        <w:rPr>
          <w:rFonts w:ascii="Arial" w:hAnsi="Arial" w:cs="Arial"/>
          <w:sz w:val="20"/>
          <w:szCs w:val="20"/>
        </w:rPr>
        <w:t>)</w:t>
      </w:r>
      <w:r>
        <w:rPr>
          <w:rFonts w:ascii="Arial" w:hAnsi="Arial" w:cs="Arial"/>
          <w:sz w:val="20"/>
          <w:szCs w:val="20"/>
        </w:rPr>
        <w:t xml:space="preserve"> produc</w:t>
      </w:r>
      <w:r w:rsidR="00B17DA2">
        <w:rPr>
          <w:rFonts w:ascii="Arial" w:hAnsi="Arial" w:cs="Arial"/>
          <w:sz w:val="20"/>
          <w:szCs w:val="20"/>
        </w:rPr>
        <w:t>t used to process staged data from</w:t>
      </w:r>
      <w:r>
        <w:rPr>
          <w:rFonts w:ascii="Arial" w:hAnsi="Arial" w:cs="Arial"/>
          <w:sz w:val="20"/>
          <w:szCs w:val="20"/>
        </w:rPr>
        <w:t xml:space="preserve"> the EXT (</w:t>
      </w:r>
      <w:r w:rsidR="00F96F3F">
        <w:rPr>
          <w:rFonts w:ascii="Arial" w:hAnsi="Arial" w:cs="Arial"/>
          <w:sz w:val="20"/>
          <w:szCs w:val="20"/>
        </w:rPr>
        <w:t xml:space="preserve">a.k.a. </w:t>
      </w:r>
      <w:r>
        <w:rPr>
          <w:rFonts w:ascii="Arial" w:hAnsi="Arial" w:cs="Arial"/>
          <w:sz w:val="20"/>
          <w:szCs w:val="20"/>
        </w:rPr>
        <w:t>JI) Schema into EKBS. The EP product provides scripts packaged into a DataStage project call</w:t>
      </w:r>
      <w:r w:rsidR="00964A3C">
        <w:rPr>
          <w:rFonts w:ascii="Arial" w:hAnsi="Arial" w:cs="Arial"/>
          <w:sz w:val="20"/>
          <w:szCs w:val="20"/>
        </w:rPr>
        <w:t>ed</w:t>
      </w:r>
      <w:r>
        <w:rPr>
          <w:rFonts w:ascii="Arial" w:hAnsi="Arial" w:cs="Arial"/>
          <w:sz w:val="20"/>
          <w:szCs w:val="20"/>
        </w:rPr>
        <w:t xml:space="preserve"> the JDA Integrator (JI).  These scripts </w:t>
      </w:r>
      <w:r w:rsidR="00B17DA2">
        <w:rPr>
          <w:rFonts w:ascii="Arial" w:hAnsi="Arial" w:cs="Arial"/>
          <w:sz w:val="20"/>
          <w:szCs w:val="20"/>
        </w:rPr>
        <w:t>utilize</w:t>
      </w:r>
      <w:r>
        <w:rPr>
          <w:rFonts w:ascii="Arial" w:hAnsi="Arial" w:cs="Arial"/>
          <w:sz w:val="20"/>
          <w:szCs w:val="20"/>
        </w:rPr>
        <w:t xml:space="preserve"> the EKBS Batch Import Facility to process staged data into EKBS Member and Meta Data tables.</w:t>
      </w:r>
    </w:p>
    <w:p w14:paraId="6BE570EA" w14:textId="77777777" w:rsidR="00647C8C" w:rsidRDefault="00647C8C" w:rsidP="002F1A70">
      <w:pPr>
        <w:pStyle w:val="JDAnormal"/>
        <w:jc w:val="both"/>
        <w:rPr>
          <w:rFonts w:ascii="Arial" w:hAnsi="Arial" w:cs="Arial"/>
          <w:sz w:val="20"/>
          <w:szCs w:val="20"/>
        </w:rPr>
      </w:pPr>
      <w:r>
        <w:rPr>
          <w:rFonts w:ascii="Arial" w:hAnsi="Arial" w:cs="Arial"/>
          <w:sz w:val="20"/>
          <w:szCs w:val="20"/>
        </w:rPr>
        <w:t>The EP Batch Facility runs two JI scripts:</w:t>
      </w:r>
    </w:p>
    <w:p w14:paraId="5C29B957" w14:textId="77777777" w:rsidR="00647C8C" w:rsidRDefault="00647C8C" w:rsidP="00647C8C">
      <w:pPr>
        <w:pStyle w:val="ListParagraph"/>
        <w:numPr>
          <w:ilvl w:val="0"/>
          <w:numId w:val="32"/>
        </w:numPr>
        <w:rPr>
          <w:rFonts w:ascii="Arial" w:hAnsi="Arial" w:cs="Arial"/>
          <w:sz w:val="16"/>
          <w:szCs w:val="16"/>
        </w:rPr>
      </w:pPr>
      <w:r w:rsidRPr="00C76782">
        <w:rPr>
          <w:rFonts w:ascii="Arial" w:hAnsi="Arial" w:cs="Arial"/>
          <w:b/>
          <w:sz w:val="16"/>
          <w:szCs w:val="16"/>
        </w:rPr>
        <w:t>seqDBMASTER_EXT_MetaData_TO_EPSD_MetaData</w:t>
      </w:r>
      <w:r w:rsidR="00C76782">
        <w:rPr>
          <w:rFonts w:ascii="Arial" w:hAnsi="Arial" w:cs="Arial"/>
          <w:sz w:val="16"/>
          <w:szCs w:val="16"/>
        </w:rPr>
        <w:t xml:space="preserve"> – Processes staged data in the EXT_* tables into EKBS.</w:t>
      </w:r>
    </w:p>
    <w:p w14:paraId="00B06F80" w14:textId="5B5A885C" w:rsidR="00C76782" w:rsidRDefault="00A501B0" w:rsidP="00AE6B24">
      <w:pPr>
        <w:pStyle w:val="ListParagraph"/>
        <w:numPr>
          <w:ilvl w:val="0"/>
          <w:numId w:val="32"/>
        </w:numPr>
        <w:rPr>
          <w:rFonts w:ascii="Arial" w:hAnsi="Arial" w:cs="Arial"/>
          <w:sz w:val="16"/>
          <w:szCs w:val="16"/>
        </w:rPr>
      </w:pPr>
      <w:r w:rsidRPr="00A501B0">
        <w:rPr>
          <w:rFonts w:ascii="Arial" w:hAnsi="Arial" w:cs="Arial"/>
          <w:b/>
          <w:sz w:val="16"/>
          <w:szCs w:val="16"/>
        </w:rPr>
        <w:t>seqDBMASTER_EXT_TO_EPServerData</w:t>
      </w:r>
      <w:r w:rsidR="00E10EDB">
        <w:rPr>
          <w:rFonts w:ascii="Arial" w:hAnsi="Arial" w:cs="Arial"/>
          <w:b/>
          <w:sz w:val="16"/>
          <w:szCs w:val="16"/>
        </w:rPr>
        <w:t xml:space="preserve"> </w:t>
      </w:r>
      <w:r w:rsidR="00C76782">
        <w:rPr>
          <w:rFonts w:ascii="Arial" w:hAnsi="Arial" w:cs="Arial"/>
          <w:sz w:val="16"/>
          <w:szCs w:val="16"/>
        </w:rPr>
        <w:t>– Processes staged data in the AG_* tables into EKBS.</w:t>
      </w:r>
    </w:p>
    <w:p w14:paraId="3B2E17C6" w14:textId="53175579" w:rsidR="00F9051D" w:rsidRDefault="00F9051D" w:rsidP="00F9051D">
      <w:pPr>
        <w:rPr>
          <w:rFonts w:cs="Arial"/>
          <w:sz w:val="16"/>
          <w:szCs w:val="16"/>
        </w:rPr>
      </w:pPr>
    </w:p>
    <w:p w14:paraId="4136E543" w14:textId="389F7069" w:rsidR="00F9051D" w:rsidRPr="00F9051D" w:rsidRDefault="00032179" w:rsidP="00F9051D">
      <w:pPr>
        <w:rPr>
          <w:rFonts w:eastAsia="Batang" w:cs="Arial"/>
          <w:color w:val="auto"/>
          <w:szCs w:val="20"/>
        </w:rPr>
      </w:pPr>
      <w:r>
        <w:rPr>
          <w:rFonts w:eastAsia="Batang" w:cs="Arial"/>
          <w:color w:val="auto"/>
          <w:szCs w:val="20"/>
        </w:rPr>
        <w:t>IBM DataStage has been r</w:t>
      </w:r>
      <w:r w:rsidR="00F9051D" w:rsidRPr="00F9051D">
        <w:rPr>
          <w:rFonts w:eastAsia="Batang" w:cs="Arial"/>
          <w:color w:val="auto"/>
          <w:szCs w:val="20"/>
        </w:rPr>
        <w:t>eplaced by Mulesoft in EP 2019.1.</w:t>
      </w:r>
    </w:p>
    <w:p w14:paraId="0F789A5F" w14:textId="360FB830" w:rsidR="00475261" w:rsidRPr="00173252" w:rsidRDefault="00475261" w:rsidP="00475261">
      <w:pPr>
        <w:pStyle w:val="Heading2"/>
        <w:jc w:val="both"/>
        <w:rPr>
          <w:b w:val="0"/>
        </w:rPr>
      </w:pPr>
      <w:bookmarkStart w:id="38" w:name="_Toc39674352"/>
      <w:r>
        <w:t>Mulesoft</w:t>
      </w:r>
      <w:bookmarkEnd w:id="38"/>
    </w:p>
    <w:p w14:paraId="2F954460" w14:textId="158349B8" w:rsidR="00996E95" w:rsidRDefault="00996E95" w:rsidP="00475261">
      <w:pPr>
        <w:pStyle w:val="JDAnormal"/>
        <w:jc w:val="both"/>
        <w:rPr>
          <w:rFonts w:ascii="Arial" w:hAnsi="Arial" w:cs="Arial"/>
          <w:sz w:val="20"/>
          <w:szCs w:val="20"/>
        </w:rPr>
      </w:pPr>
      <w:r>
        <w:rPr>
          <w:rFonts w:ascii="Arial" w:hAnsi="Arial" w:cs="Arial"/>
          <w:sz w:val="20"/>
          <w:szCs w:val="20"/>
        </w:rPr>
        <w:t xml:space="preserve">Mulesoft is a </w:t>
      </w:r>
      <w:r w:rsidR="0068796A">
        <w:rPr>
          <w:rFonts w:ascii="Arial" w:hAnsi="Arial" w:cs="Arial"/>
          <w:sz w:val="20"/>
          <w:szCs w:val="20"/>
        </w:rPr>
        <w:t>third-party</w:t>
      </w:r>
      <w:r>
        <w:rPr>
          <w:rFonts w:ascii="Arial" w:hAnsi="Arial" w:cs="Arial"/>
          <w:sz w:val="20"/>
          <w:szCs w:val="20"/>
        </w:rPr>
        <w:t xml:space="preserve"> software integration development environment </w:t>
      </w:r>
      <w:r w:rsidR="00BE0251">
        <w:rPr>
          <w:rFonts w:ascii="Arial" w:hAnsi="Arial" w:cs="Arial"/>
          <w:sz w:val="20"/>
          <w:szCs w:val="20"/>
        </w:rPr>
        <w:t>for the creation of web service based APIs</w:t>
      </w:r>
      <w:r w:rsidR="0071654A">
        <w:rPr>
          <w:rFonts w:ascii="Arial" w:hAnsi="Arial" w:cs="Arial"/>
          <w:sz w:val="20"/>
          <w:szCs w:val="20"/>
        </w:rPr>
        <w:t xml:space="preserve">.  The </w:t>
      </w:r>
      <w:r w:rsidR="00BE0251">
        <w:rPr>
          <w:rFonts w:ascii="Arial" w:hAnsi="Arial" w:cs="Arial"/>
          <w:sz w:val="20"/>
          <w:szCs w:val="20"/>
        </w:rPr>
        <w:t xml:space="preserve">purpose </w:t>
      </w:r>
      <w:r w:rsidR="0071654A">
        <w:rPr>
          <w:rFonts w:ascii="Arial" w:hAnsi="Arial" w:cs="Arial"/>
          <w:sz w:val="20"/>
          <w:szCs w:val="20"/>
        </w:rPr>
        <w:t xml:space="preserve">of these APIs is </w:t>
      </w:r>
      <w:r w:rsidR="00BE0251">
        <w:rPr>
          <w:rFonts w:ascii="Arial" w:hAnsi="Arial" w:cs="Arial"/>
          <w:sz w:val="20"/>
          <w:szCs w:val="20"/>
        </w:rPr>
        <w:t>data integration between applications.</w:t>
      </w:r>
    </w:p>
    <w:p w14:paraId="20C6D8B3" w14:textId="7EC1148C" w:rsidR="00475261" w:rsidRDefault="00100ADC" w:rsidP="004D13E3">
      <w:pPr>
        <w:pStyle w:val="JDAnormal"/>
        <w:jc w:val="both"/>
        <w:rPr>
          <w:rFonts w:ascii="Arial" w:hAnsi="Arial" w:cs="Arial"/>
          <w:sz w:val="20"/>
          <w:szCs w:val="20"/>
        </w:rPr>
      </w:pPr>
      <w:r>
        <w:rPr>
          <w:rFonts w:ascii="Arial" w:hAnsi="Arial" w:cs="Arial"/>
          <w:sz w:val="20"/>
          <w:szCs w:val="20"/>
        </w:rPr>
        <w:t>Blueyonder APIs</w:t>
      </w:r>
      <w:r w:rsidR="0040480D">
        <w:rPr>
          <w:rFonts w:ascii="Arial" w:hAnsi="Arial" w:cs="Arial"/>
          <w:sz w:val="20"/>
          <w:szCs w:val="20"/>
        </w:rPr>
        <w:t>,</w:t>
      </w:r>
      <w:r w:rsidR="00747455">
        <w:rPr>
          <w:rFonts w:ascii="Arial" w:hAnsi="Arial" w:cs="Arial"/>
          <w:sz w:val="20"/>
          <w:szCs w:val="20"/>
        </w:rPr>
        <w:t xml:space="preserve"> built upon Mulesoft</w:t>
      </w:r>
      <w:r w:rsidR="0040480D">
        <w:rPr>
          <w:rFonts w:ascii="Arial" w:hAnsi="Arial" w:cs="Arial"/>
          <w:sz w:val="20"/>
          <w:szCs w:val="20"/>
        </w:rPr>
        <w:t>,</w:t>
      </w:r>
      <w:r w:rsidR="00475261">
        <w:rPr>
          <w:rFonts w:ascii="Arial" w:hAnsi="Arial" w:cs="Arial"/>
          <w:sz w:val="20"/>
          <w:szCs w:val="20"/>
        </w:rPr>
        <w:t xml:space="preserve"> process staged data from the EXT (a.k.a. JI) Schema into EKBS. These </w:t>
      </w:r>
      <w:r w:rsidR="009003D2">
        <w:rPr>
          <w:rFonts w:ascii="Arial" w:hAnsi="Arial" w:cs="Arial"/>
          <w:sz w:val="20"/>
          <w:szCs w:val="20"/>
        </w:rPr>
        <w:t xml:space="preserve">API’s </w:t>
      </w:r>
      <w:r w:rsidR="00D64163">
        <w:rPr>
          <w:rFonts w:ascii="Arial" w:hAnsi="Arial" w:cs="Arial"/>
          <w:sz w:val="20"/>
          <w:szCs w:val="20"/>
        </w:rPr>
        <w:t>utilize</w:t>
      </w:r>
      <w:r w:rsidR="009003D2">
        <w:rPr>
          <w:rFonts w:ascii="Arial" w:hAnsi="Arial" w:cs="Arial"/>
          <w:sz w:val="20"/>
          <w:szCs w:val="20"/>
        </w:rPr>
        <w:t xml:space="preserve"> </w:t>
      </w:r>
      <w:r w:rsidR="00475261">
        <w:rPr>
          <w:rFonts w:ascii="Arial" w:hAnsi="Arial" w:cs="Arial"/>
          <w:sz w:val="20"/>
          <w:szCs w:val="20"/>
        </w:rPr>
        <w:t>the EKBS Batch Import Facility to process staged data into EKBS Member and Meta Data tables.</w:t>
      </w:r>
    </w:p>
    <w:p w14:paraId="43014779" w14:textId="7C88F9F8" w:rsidR="00032179" w:rsidRDefault="00032179" w:rsidP="004D13E3">
      <w:pPr>
        <w:pStyle w:val="JDAnormal"/>
        <w:jc w:val="both"/>
        <w:rPr>
          <w:rFonts w:ascii="Arial" w:hAnsi="Arial" w:cs="Arial"/>
          <w:sz w:val="20"/>
          <w:szCs w:val="20"/>
        </w:rPr>
      </w:pPr>
      <w:r>
        <w:rPr>
          <w:rFonts w:ascii="Arial" w:hAnsi="Arial" w:cs="Arial"/>
          <w:sz w:val="20"/>
          <w:szCs w:val="20"/>
        </w:rPr>
        <w:t>Mulesoft replaced IBM DataStage as of EP 2019.1</w:t>
      </w:r>
    </w:p>
    <w:p w14:paraId="0BB22026" w14:textId="77777777" w:rsidR="004768B2" w:rsidRPr="00173252" w:rsidRDefault="004768B2" w:rsidP="004768B2">
      <w:pPr>
        <w:pStyle w:val="Heading2"/>
        <w:jc w:val="both"/>
        <w:rPr>
          <w:b w:val="0"/>
        </w:rPr>
      </w:pPr>
      <w:bookmarkStart w:id="39" w:name="_Toc39674353"/>
      <w:r>
        <w:t>Batch Scheduler</w:t>
      </w:r>
      <w:bookmarkEnd w:id="39"/>
    </w:p>
    <w:p w14:paraId="4B881072" w14:textId="77777777" w:rsidR="004768B2" w:rsidRDefault="004768B2" w:rsidP="002F1A70">
      <w:pPr>
        <w:pStyle w:val="JDAnormal"/>
        <w:jc w:val="both"/>
        <w:rPr>
          <w:rFonts w:ascii="Arial" w:hAnsi="Arial" w:cs="Arial"/>
          <w:sz w:val="20"/>
          <w:szCs w:val="20"/>
        </w:rPr>
      </w:pPr>
      <w:r>
        <w:rPr>
          <w:rFonts w:ascii="Arial" w:hAnsi="Arial" w:cs="Arial"/>
          <w:sz w:val="20"/>
          <w:szCs w:val="20"/>
        </w:rPr>
        <w:t xml:space="preserve">A Scheduler provides the capability to run a Batch Workflow </w:t>
      </w:r>
      <w:r w:rsidR="009A1C7C">
        <w:rPr>
          <w:rFonts w:ascii="Arial" w:hAnsi="Arial" w:cs="Arial"/>
          <w:sz w:val="20"/>
          <w:szCs w:val="20"/>
        </w:rPr>
        <w:t>on</w:t>
      </w:r>
      <w:r>
        <w:rPr>
          <w:rFonts w:ascii="Arial" w:hAnsi="Arial" w:cs="Arial"/>
          <w:sz w:val="20"/>
          <w:szCs w:val="20"/>
        </w:rPr>
        <w:t xml:space="preserve"> a timed interval.  In a typical EP implementation, there are nightly and weekend Workflows to provide the regular maintenance of the EKB Database.</w:t>
      </w:r>
    </w:p>
    <w:p w14:paraId="3DEBC50F" w14:textId="77777777" w:rsidR="00DC43FD" w:rsidRPr="00AE5CB4" w:rsidRDefault="00DC43FD" w:rsidP="002F1A70">
      <w:pPr>
        <w:pStyle w:val="JDAnormal"/>
        <w:jc w:val="both"/>
        <w:rPr>
          <w:rFonts w:ascii="Arial" w:hAnsi="Arial" w:cs="Arial"/>
          <w:sz w:val="20"/>
          <w:szCs w:val="20"/>
        </w:rPr>
      </w:pPr>
      <w:r>
        <w:rPr>
          <w:rFonts w:ascii="Arial" w:hAnsi="Arial" w:cs="Arial"/>
          <w:sz w:val="20"/>
          <w:szCs w:val="20"/>
        </w:rPr>
        <w:t xml:space="preserve">JDA does not provide or endorse any particular Batch Scheduler vendor or product.  The selection of a Scheduler </w:t>
      </w:r>
      <w:r w:rsidR="008B2BF3">
        <w:rPr>
          <w:rFonts w:ascii="Arial" w:hAnsi="Arial" w:cs="Arial"/>
          <w:sz w:val="20"/>
          <w:szCs w:val="20"/>
        </w:rPr>
        <w:t>Product</w:t>
      </w:r>
      <w:r>
        <w:rPr>
          <w:rFonts w:ascii="Arial" w:hAnsi="Arial" w:cs="Arial"/>
          <w:sz w:val="20"/>
          <w:szCs w:val="20"/>
        </w:rPr>
        <w:t xml:space="preserve"> is entirely up to the JDA Customer.</w:t>
      </w:r>
    </w:p>
    <w:p w14:paraId="18F3B84D" w14:textId="77777777" w:rsidR="008E1BB1" w:rsidRDefault="004939F2" w:rsidP="003946E2">
      <w:pPr>
        <w:pStyle w:val="Heading1"/>
        <w:tabs>
          <w:tab w:val="right" w:pos="9360"/>
        </w:tabs>
      </w:pPr>
      <w:bookmarkStart w:id="40" w:name="_Toc39674354"/>
      <w:bookmarkStart w:id="41" w:name="_Toc449427921"/>
      <w:bookmarkStart w:id="42" w:name="_Toc450388667"/>
      <w:bookmarkStart w:id="43" w:name="_Toc450537024"/>
      <w:bookmarkStart w:id="44" w:name="_Toc450620842"/>
      <w:bookmarkStart w:id="45" w:name="_Toc450648014"/>
      <w:bookmarkStart w:id="46" w:name="_Toc450648139"/>
      <w:bookmarkStart w:id="47" w:name="_Toc450648201"/>
      <w:bookmarkStart w:id="48" w:name="_Toc450961510"/>
      <w:bookmarkStart w:id="49" w:name="_Toc210795548"/>
      <w:bookmarkStart w:id="50" w:name="_Toc240989953"/>
      <w:bookmarkStart w:id="51" w:name="_Toc241293028"/>
      <w:bookmarkStart w:id="52" w:name="_Toc258836190"/>
      <w:bookmarkEnd w:id="29"/>
      <w:bookmarkEnd w:id="30"/>
      <w:bookmarkEnd w:id="31"/>
      <w:bookmarkEnd w:id="32"/>
      <w:bookmarkEnd w:id="33"/>
      <w:bookmarkEnd w:id="34"/>
      <w:bookmarkEnd w:id="35"/>
      <w:bookmarkEnd w:id="36"/>
      <w:r>
        <w:lastRenderedPageBreak/>
        <w:t>Batch Command Console Applications</w:t>
      </w:r>
      <w:r w:rsidR="003946E2">
        <w:tab/>
        <w:t>Section 3</w:t>
      </w:r>
      <w:bookmarkEnd w:id="40"/>
    </w:p>
    <w:p w14:paraId="58F2325F" w14:textId="77777777" w:rsidR="00A56735" w:rsidRDefault="00A56735" w:rsidP="00A56735">
      <w:r>
        <w:t xml:space="preserve">The Batch Command Console Applications are written against the .NET 4.0 Framework and require the </w:t>
      </w:r>
      <w:r w:rsidR="00DF3D70">
        <w:t>downloadable installation</w:t>
      </w:r>
      <w:r>
        <w:t xml:space="preserve"> found at…</w:t>
      </w:r>
    </w:p>
    <w:p w14:paraId="5E833C87" w14:textId="77777777" w:rsidR="00A56735" w:rsidRDefault="00A56735" w:rsidP="00A56735"/>
    <w:p w14:paraId="6BB5F4F6" w14:textId="77777777" w:rsidR="00A56735" w:rsidRDefault="00B52259" w:rsidP="00A56735">
      <w:pPr>
        <w:ind w:firstLine="720"/>
        <w:rPr>
          <w:color w:val="1F497D"/>
        </w:rPr>
      </w:pPr>
      <w:hyperlink r:id="rId24" w:history="1">
        <w:r w:rsidR="00A56735">
          <w:rPr>
            <w:rStyle w:val="Hyperlink"/>
          </w:rPr>
          <w:t>http://www.microsoft.com/en-us/download/details.aspx?id=17718</w:t>
        </w:r>
      </w:hyperlink>
    </w:p>
    <w:p w14:paraId="3E836D1D" w14:textId="77777777" w:rsidR="00E007A5" w:rsidRDefault="00E007A5" w:rsidP="00E007A5"/>
    <w:p w14:paraId="52FDD32A" w14:textId="77777777" w:rsidR="0075394B" w:rsidRDefault="00E007A5" w:rsidP="00E007A5">
      <w:r>
        <w:t xml:space="preserve">A subset of console applications is related to the implementation of Workflow restart capability.  </w:t>
      </w:r>
      <w:r w:rsidR="0075394B">
        <w:t>The intent is to provide wrapper scripts (i.e. Daily, Saturday, Sunday, etc.) the ability to leave “breadcrumbs” as they execute and to be able to efficiently recover from failure scenarios.  The following console applications are related to Workflow restart:</w:t>
      </w:r>
    </w:p>
    <w:p w14:paraId="6E9AE618" w14:textId="77777777" w:rsidR="0075394B" w:rsidRDefault="0075394B" w:rsidP="00E007A5"/>
    <w:p w14:paraId="477A1FE1"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Initialize</w:t>
      </w:r>
    </w:p>
    <w:p w14:paraId="3325C9A4"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Get Current Task</w:t>
      </w:r>
    </w:p>
    <w:p w14:paraId="4BB55652"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RestartStatus</w:t>
      </w:r>
    </w:p>
    <w:p w14:paraId="06BD550B" w14:textId="77777777" w:rsidR="0075394B" w:rsidRPr="0075394B" w:rsidRDefault="0075394B" w:rsidP="0075394B">
      <w:pPr>
        <w:pStyle w:val="ListParagraph"/>
        <w:numPr>
          <w:ilvl w:val="0"/>
          <w:numId w:val="45"/>
        </w:numPr>
        <w:rPr>
          <w:rFonts w:asciiTheme="minorHAnsi" w:hAnsiTheme="minorHAnsi" w:cstheme="minorHAnsi"/>
          <w:sz w:val="20"/>
          <w:szCs w:val="20"/>
        </w:rPr>
      </w:pPr>
      <w:r w:rsidRPr="0075394B">
        <w:rPr>
          <w:rFonts w:asciiTheme="minorHAnsi" w:hAnsiTheme="minorHAnsi" w:cstheme="minorHAnsi"/>
          <w:sz w:val="20"/>
          <w:szCs w:val="20"/>
        </w:rPr>
        <w:t>Batch Set Current Task</w:t>
      </w:r>
    </w:p>
    <w:p w14:paraId="287444E3" w14:textId="77777777" w:rsidR="0075394B" w:rsidRDefault="0075394B" w:rsidP="00E007A5"/>
    <w:p w14:paraId="0F8393A8" w14:textId="4A72D7DA" w:rsidR="0075394B" w:rsidRDefault="0075394B" w:rsidP="00E007A5">
      <w:r>
        <w:t xml:space="preserve">The </w:t>
      </w:r>
      <w:r w:rsidR="00BA3728">
        <w:t>EP Batch Facility provides the framework for script recovery</w:t>
      </w:r>
      <w:r>
        <w:t>, but usage of the framework is up to the wrapper script itself.</w:t>
      </w:r>
    </w:p>
    <w:p w14:paraId="632783A0" w14:textId="77777777" w:rsidR="00A53D7B" w:rsidRDefault="00A53D7B">
      <w:pPr>
        <w:jc w:val="left"/>
        <w:rPr>
          <w:rFonts w:cs="Arial"/>
          <w:b/>
          <w:color w:val="auto"/>
        </w:rPr>
      </w:pPr>
      <w:r>
        <w:rPr>
          <w:rFonts w:cs="Arial"/>
          <w:b/>
          <w:color w:val="auto"/>
        </w:rPr>
        <w:br w:type="page"/>
      </w:r>
    </w:p>
    <w:p w14:paraId="164B7427" w14:textId="5F5BE330" w:rsidR="009029C8" w:rsidRDefault="009029C8" w:rsidP="009029C8">
      <w:pPr>
        <w:rPr>
          <w:rFonts w:cs="Arial"/>
          <w:color w:val="auto"/>
        </w:rPr>
      </w:pPr>
      <w:r>
        <w:rPr>
          <w:rFonts w:cs="Arial"/>
          <w:b/>
          <w:color w:val="auto"/>
        </w:rPr>
        <w:lastRenderedPageBreak/>
        <w:t>Sample Wrapper Script Template</w:t>
      </w:r>
      <w:r>
        <w:rPr>
          <w:rFonts w:cs="Arial"/>
          <w:color w:val="auto"/>
        </w:rPr>
        <w:t>:</w:t>
      </w:r>
    </w:p>
    <w:p w14:paraId="67B3AAC5" w14:textId="77777777" w:rsidR="009029C8" w:rsidRDefault="009029C8" w:rsidP="00E007A5"/>
    <w:p w14:paraId="72AB470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OFF</w:t>
      </w:r>
    </w:p>
    <w:p w14:paraId="2FD06388" w14:textId="77777777" w:rsidR="00A606D2" w:rsidRPr="00A606D2" w:rsidRDefault="00A606D2" w:rsidP="00A606D2">
      <w:pPr>
        <w:jc w:val="left"/>
        <w:rPr>
          <w:rFonts w:ascii="Courier New" w:hAnsi="Courier New" w:cs="Courier New"/>
          <w:sz w:val="16"/>
          <w:szCs w:val="16"/>
        </w:rPr>
      </w:pPr>
    </w:p>
    <w:p w14:paraId="688734A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25FB686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Created by John Acuna Version 1.0.0.0 on 3/26/2013</w:t>
      </w:r>
    </w:p>
    <w:p w14:paraId="38E1BFD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4789755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Revision History</w:t>
      </w:r>
    </w:p>
    <w:p w14:paraId="7F6698F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1E061A5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Version   Author           Comments</w:t>
      </w:r>
    </w:p>
    <w:p w14:paraId="6B2D257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REM # </w:t>
      </w:r>
    </w:p>
    <w:p w14:paraId="3E041A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3E87138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Purpose:</w:t>
      </w:r>
    </w:p>
    <w:p w14:paraId="5F0434C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Executes the Daily Batch Workflow</w:t>
      </w:r>
    </w:p>
    <w:p w14:paraId="3F6A56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6D8123D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0E484C4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BatchRestartStatus ERROR CODES</w:t>
      </w:r>
    </w:p>
    <w:p w14:paraId="06A294DD"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263592B1"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704950D0"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CANNOT_DETERMINE = -9001</w:t>
      </w:r>
    </w:p>
    <w:p w14:paraId="47AE247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NO_RESTART_PENDING = 9000</w:t>
      </w:r>
    </w:p>
    <w:p w14:paraId="7EB9A818"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RESTART_PENDING = 9001</w:t>
      </w:r>
    </w:p>
    <w:p w14:paraId="337289C5"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PROCESS_RUNNING = 9002</w:t>
      </w:r>
    </w:p>
    <w:p w14:paraId="4C1C17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6CBF11B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BatchInitialize ERROR CODES</w:t>
      </w:r>
    </w:p>
    <w:p w14:paraId="7916C555" w14:textId="77777777" w:rsid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w:t>
      </w:r>
    </w:p>
    <w:p w14:paraId="799D4ED4"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ARGUMENT_MISSING = -9002</w:t>
      </w:r>
    </w:p>
    <w:p w14:paraId="22E60C16" w14:textId="77777777" w:rsidR="00EE00BB" w:rsidRPr="00A606D2" w:rsidRDefault="00EE00BB" w:rsidP="00EE00BB">
      <w:pPr>
        <w:jc w:val="left"/>
        <w:rPr>
          <w:rFonts w:ascii="Courier New" w:hAnsi="Courier New" w:cs="Courier New"/>
          <w:sz w:val="16"/>
          <w:szCs w:val="16"/>
        </w:rPr>
      </w:pPr>
      <w:r w:rsidRPr="00A606D2">
        <w:rPr>
          <w:rFonts w:ascii="Courier New" w:hAnsi="Courier New" w:cs="Courier New"/>
          <w:sz w:val="16"/>
          <w:szCs w:val="16"/>
        </w:rPr>
        <w:t>REM # CANNOT_INITIALIZE = -9001</w:t>
      </w:r>
    </w:p>
    <w:p w14:paraId="6E6A5F36" w14:textId="77777777" w:rsidR="00EE00BB" w:rsidRPr="00A606D2" w:rsidRDefault="00EE00BB" w:rsidP="00A606D2">
      <w:pPr>
        <w:jc w:val="left"/>
        <w:rPr>
          <w:rFonts w:ascii="Courier New" w:hAnsi="Courier New" w:cs="Courier New"/>
          <w:sz w:val="16"/>
          <w:szCs w:val="16"/>
        </w:rPr>
      </w:pPr>
      <w:r w:rsidRPr="00A606D2">
        <w:rPr>
          <w:rFonts w:ascii="Courier New" w:hAnsi="Courier New" w:cs="Courier New"/>
          <w:sz w:val="16"/>
          <w:szCs w:val="16"/>
        </w:rPr>
        <w:t>REM # BATCH_INITIALIZED = 9000</w:t>
      </w:r>
    </w:p>
    <w:p w14:paraId="01D395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REM # ==============================================================================</w:t>
      </w:r>
    </w:p>
    <w:p w14:paraId="2D26A4A1" w14:textId="77777777" w:rsidR="00A606D2" w:rsidRPr="00A606D2" w:rsidRDefault="00A606D2" w:rsidP="00A606D2">
      <w:pPr>
        <w:jc w:val="left"/>
        <w:rPr>
          <w:rFonts w:ascii="Courier New" w:hAnsi="Courier New" w:cs="Courier New"/>
          <w:sz w:val="16"/>
          <w:szCs w:val="16"/>
        </w:rPr>
      </w:pPr>
    </w:p>
    <w:p w14:paraId="3E866F1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SET WORKFLOW=Daily</w:t>
      </w:r>
    </w:p>
    <w:p w14:paraId="46606B1F" w14:textId="77777777" w:rsidR="00A606D2" w:rsidRPr="00A606D2" w:rsidRDefault="00A606D2" w:rsidP="00A606D2">
      <w:pPr>
        <w:jc w:val="left"/>
        <w:rPr>
          <w:rFonts w:ascii="Courier New" w:hAnsi="Courier New" w:cs="Courier New"/>
          <w:sz w:val="16"/>
          <w:szCs w:val="16"/>
        </w:rPr>
      </w:pPr>
    </w:p>
    <w:p w14:paraId="7BFA4CB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CALL GlobalVariables.bat</w:t>
      </w:r>
    </w:p>
    <w:p w14:paraId="4C5DFB1F" w14:textId="77777777" w:rsidR="00A606D2" w:rsidRPr="00A606D2" w:rsidRDefault="00A606D2" w:rsidP="00A606D2">
      <w:pPr>
        <w:jc w:val="left"/>
        <w:rPr>
          <w:rFonts w:ascii="Courier New" w:hAnsi="Courier New" w:cs="Courier New"/>
          <w:sz w:val="16"/>
          <w:szCs w:val="16"/>
        </w:rPr>
      </w:pPr>
    </w:p>
    <w:p w14:paraId="4C77AAC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started</w:t>
      </w:r>
    </w:p>
    <w:p w14:paraId="25E072CF" w14:textId="77777777" w:rsidR="00A606D2" w:rsidRPr="00A606D2" w:rsidRDefault="00A606D2" w:rsidP="00A606D2">
      <w:pPr>
        <w:jc w:val="left"/>
        <w:rPr>
          <w:rFonts w:ascii="Courier New" w:hAnsi="Courier New" w:cs="Courier New"/>
          <w:sz w:val="16"/>
          <w:szCs w:val="16"/>
        </w:rPr>
      </w:pPr>
    </w:p>
    <w:p w14:paraId="2EA13E1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BatchRestartStatus %FOUNDATIONUSER% %DATASOURCE% %WORKFLOW%</w:t>
      </w:r>
    </w:p>
    <w:p w14:paraId="7AD8292F" w14:textId="77777777" w:rsidR="00A606D2" w:rsidRPr="00A606D2" w:rsidRDefault="00A606D2" w:rsidP="00A606D2">
      <w:pPr>
        <w:jc w:val="left"/>
        <w:rPr>
          <w:rFonts w:ascii="Courier New" w:hAnsi="Courier New" w:cs="Courier New"/>
          <w:sz w:val="16"/>
          <w:szCs w:val="16"/>
        </w:rPr>
      </w:pPr>
    </w:p>
    <w:p w14:paraId="51B0E3B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9000 (</w:t>
      </w:r>
    </w:p>
    <w:p w14:paraId="0A1BBB4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SET ERRORLEVEL=0</w:t>
      </w:r>
    </w:p>
    <w:p w14:paraId="64EC01D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102CD0"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BatchInitialize %FOUNDATIONUSER% %DATASOURCE% %WORKFLOW% FSU FDU QS</w:t>
      </w:r>
    </w:p>
    <w:p w14:paraId="009403E1" w14:textId="77777777" w:rsidR="00A606D2" w:rsidRPr="00A606D2" w:rsidRDefault="00A606D2" w:rsidP="00A606D2">
      <w:pPr>
        <w:jc w:val="left"/>
        <w:rPr>
          <w:rFonts w:ascii="Courier New" w:hAnsi="Courier New" w:cs="Courier New"/>
          <w:sz w:val="16"/>
          <w:szCs w:val="16"/>
        </w:rPr>
      </w:pPr>
    </w:p>
    <w:p w14:paraId="496579D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9001 (</w:t>
      </w:r>
    </w:p>
    <w:p w14:paraId="54FF58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to initialize</w:t>
      </w:r>
    </w:p>
    <w:p w14:paraId="62E51CC4" w14:textId="77777777" w:rsidR="00A606D2" w:rsidRPr="00A606D2" w:rsidRDefault="00A606D2" w:rsidP="00A606D2">
      <w:pPr>
        <w:jc w:val="left"/>
        <w:rPr>
          <w:rFonts w:ascii="Courier New" w:hAnsi="Courier New" w:cs="Courier New"/>
          <w:sz w:val="16"/>
          <w:szCs w:val="16"/>
        </w:rPr>
      </w:pPr>
    </w:p>
    <w:p w14:paraId="0A8D742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6FAECE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0368F6D" w14:textId="77777777" w:rsidR="00A606D2" w:rsidRPr="00A606D2" w:rsidRDefault="00A606D2" w:rsidP="00A606D2">
      <w:pPr>
        <w:jc w:val="left"/>
        <w:rPr>
          <w:rFonts w:ascii="Courier New" w:hAnsi="Courier New" w:cs="Courier New"/>
          <w:sz w:val="16"/>
          <w:szCs w:val="16"/>
        </w:rPr>
      </w:pPr>
    </w:p>
    <w:p w14:paraId="682915D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:FSU</w:t>
      </w:r>
    </w:p>
    <w:p w14:paraId="0B380A1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7FE7C92D" w14:textId="77777777" w:rsidR="00A606D2" w:rsidRPr="00A606D2" w:rsidRDefault="00A606D2" w:rsidP="00A606D2">
      <w:pPr>
        <w:jc w:val="left"/>
        <w:rPr>
          <w:rFonts w:ascii="Courier New" w:hAnsi="Courier New" w:cs="Courier New"/>
          <w:sz w:val="16"/>
          <w:szCs w:val="16"/>
        </w:rPr>
      </w:pPr>
    </w:p>
    <w:p w14:paraId="7A1DC5B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IF %ERRORLEVEL% EQU 9001 (</w:t>
      </w:r>
    </w:p>
    <w:p w14:paraId="633726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BatchGetCurrentTask %FOUNDATIONUSER% %DATASOURCE% %WORKFLOW%</w:t>
      </w:r>
    </w:p>
    <w:p w14:paraId="55BF2E7C" w14:textId="77777777" w:rsidR="00A606D2" w:rsidRPr="00A606D2" w:rsidRDefault="00A606D2" w:rsidP="00A606D2">
      <w:pPr>
        <w:jc w:val="left"/>
        <w:rPr>
          <w:rFonts w:ascii="Courier New" w:hAnsi="Courier New" w:cs="Courier New"/>
          <w:sz w:val="16"/>
          <w:szCs w:val="16"/>
        </w:rPr>
      </w:pPr>
    </w:p>
    <w:p w14:paraId="22672B1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3 (</w:t>
      </w:r>
    </w:p>
    <w:p w14:paraId="6AED7F6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:QS</w:t>
      </w:r>
    </w:p>
    <w:p w14:paraId="343D6F0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3D94CDD" w14:textId="77777777" w:rsidR="00A606D2" w:rsidRPr="00A606D2" w:rsidRDefault="00A606D2" w:rsidP="00A606D2">
      <w:pPr>
        <w:jc w:val="left"/>
        <w:rPr>
          <w:rFonts w:ascii="Courier New" w:hAnsi="Courier New" w:cs="Courier New"/>
          <w:sz w:val="16"/>
          <w:szCs w:val="16"/>
        </w:rPr>
      </w:pPr>
    </w:p>
    <w:p w14:paraId="326694A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2 (</w:t>
      </w:r>
    </w:p>
    <w:p w14:paraId="2461806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:FDU</w:t>
      </w:r>
    </w:p>
    <w:p w14:paraId="4B875F3C"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235D51A6" w14:textId="77777777" w:rsidR="00A606D2" w:rsidRPr="00A606D2" w:rsidRDefault="00A606D2" w:rsidP="00A606D2">
      <w:pPr>
        <w:jc w:val="left"/>
        <w:rPr>
          <w:rFonts w:ascii="Courier New" w:hAnsi="Courier New" w:cs="Courier New"/>
          <w:sz w:val="16"/>
          <w:szCs w:val="16"/>
        </w:rPr>
      </w:pPr>
    </w:p>
    <w:p w14:paraId="4E12006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1 (</w:t>
      </w:r>
    </w:p>
    <w:p w14:paraId="23A66AF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:FSU</w:t>
      </w:r>
    </w:p>
    <w:p w14:paraId="4262C07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617DEE7E" w14:textId="77777777" w:rsidR="00A606D2" w:rsidRPr="00A606D2" w:rsidRDefault="00A606D2" w:rsidP="00A606D2">
      <w:pPr>
        <w:jc w:val="left"/>
        <w:rPr>
          <w:rFonts w:ascii="Courier New" w:hAnsi="Courier New" w:cs="Courier New"/>
          <w:sz w:val="16"/>
          <w:szCs w:val="16"/>
        </w:rPr>
      </w:pPr>
    </w:p>
    <w:p w14:paraId="3733352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task id %ERRORLEVEL% is unknown on restart</w:t>
      </w:r>
    </w:p>
    <w:p w14:paraId="428A3FA1" w14:textId="77777777" w:rsidR="00A606D2" w:rsidRPr="00A606D2" w:rsidRDefault="00A606D2" w:rsidP="00A606D2">
      <w:pPr>
        <w:jc w:val="left"/>
        <w:rPr>
          <w:rFonts w:ascii="Courier New" w:hAnsi="Courier New" w:cs="Courier New"/>
          <w:sz w:val="16"/>
          <w:szCs w:val="16"/>
        </w:rPr>
      </w:pPr>
    </w:p>
    <w:p w14:paraId="4CB7DB0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4459953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w:t>
      </w:r>
    </w:p>
    <w:p w14:paraId="3BBD8538" w14:textId="77777777" w:rsidR="00A606D2" w:rsidRPr="00A606D2" w:rsidRDefault="00A606D2" w:rsidP="00A606D2">
      <w:pPr>
        <w:jc w:val="left"/>
        <w:rPr>
          <w:rFonts w:ascii="Courier New" w:hAnsi="Courier New" w:cs="Courier New"/>
          <w:sz w:val="16"/>
          <w:szCs w:val="16"/>
        </w:rPr>
      </w:pPr>
    </w:p>
    <w:p w14:paraId="70AC77F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failed trying to determine restart status</w:t>
      </w:r>
    </w:p>
    <w:p w14:paraId="2382B7D7" w14:textId="77777777" w:rsidR="00A606D2" w:rsidRPr="00A606D2" w:rsidRDefault="00A606D2" w:rsidP="00A606D2">
      <w:pPr>
        <w:jc w:val="left"/>
        <w:rPr>
          <w:rFonts w:ascii="Courier New" w:hAnsi="Courier New" w:cs="Courier New"/>
          <w:sz w:val="16"/>
          <w:szCs w:val="16"/>
        </w:rPr>
      </w:pPr>
    </w:p>
    <w:p w14:paraId="68D371A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GOTO :EXIT</w:t>
      </w:r>
    </w:p>
    <w:p w14:paraId="12BCA0AA" w14:textId="77777777" w:rsidR="00A606D2" w:rsidRPr="00A606D2" w:rsidRDefault="00A606D2" w:rsidP="00A606D2">
      <w:pPr>
        <w:jc w:val="left"/>
        <w:rPr>
          <w:rFonts w:ascii="Courier New" w:hAnsi="Courier New" w:cs="Courier New"/>
          <w:sz w:val="16"/>
          <w:szCs w:val="16"/>
        </w:rPr>
      </w:pPr>
    </w:p>
    <w:p w14:paraId="696C50A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:FSU</w:t>
      </w:r>
    </w:p>
    <w:p w14:paraId="7B60028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FSU</w:t>
      </w:r>
    </w:p>
    <w:p w14:paraId="2D4D83F5" w14:textId="77777777" w:rsidR="00A606D2" w:rsidRPr="00A606D2" w:rsidRDefault="00A606D2" w:rsidP="00A606D2">
      <w:pPr>
        <w:jc w:val="left"/>
        <w:rPr>
          <w:rFonts w:ascii="Courier New" w:hAnsi="Courier New" w:cs="Courier New"/>
          <w:sz w:val="16"/>
          <w:szCs w:val="16"/>
        </w:rPr>
      </w:pPr>
    </w:p>
    <w:p w14:paraId="11CC072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FoundationStructureUpdate.bat</w:t>
      </w:r>
    </w:p>
    <w:p w14:paraId="5B3C1386" w14:textId="77777777" w:rsidR="00A606D2" w:rsidRPr="00A606D2" w:rsidRDefault="00A606D2" w:rsidP="00A606D2">
      <w:pPr>
        <w:jc w:val="left"/>
        <w:rPr>
          <w:rFonts w:ascii="Courier New" w:hAnsi="Courier New" w:cs="Courier New"/>
          <w:sz w:val="16"/>
          <w:szCs w:val="16"/>
        </w:rPr>
      </w:pPr>
    </w:p>
    <w:p w14:paraId="2AC5F524"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075A2A6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FSU task</w:t>
      </w:r>
    </w:p>
    <w:p w14:paraId="2919F129" w14:textId="77777777" w:rsidR="00A606D2" w:rsidRPr="00A606D2" w:rsidRDefault="00A606D2" w:rsidP="00A606D2">
      <w:pPr>
        <w:jc w:val="left"/>
        <w:rPr>
          <w:rFonts w:ascii="Courier New" w:hAnsi="Courier New" w:cs="Courier New"/>
          <w:sz w:val="16"/>
          <w:szCs w:val="16"/>
        </w:rPr>
      </w:pPr>
    </w:p>
    <w:p w14:paraId="634584C3"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7D0328FE"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7D4897A6" w14:textId="77777777" w:rsidR="00A606D2" w:rsidRPr="00A606D2" w:rsidRDefault="00A606D2" w:rsidP="00A606D2">
      <w:pPr>
        <w:jc w:val="left"/>
        <w:rPr>
          <w:rFonts w:ascii="Courier New" w:hAnsi="Courier New" w:cs="Courier New"/>
          <w:sz w:val="16"/>
          <w:szCs w:val="16"/>
        </w:rPr>
      </w:pPr>
    </w:p>
    <w:p w14:paraId="64EEB36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:FDU</w:t>
      </w:r>
    </w:p>
    <w:p w14:paraId="3465C9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FDU</w:t>
      </w:r>
    </w:p>
    <w:p w14:paraId="4000F3A0" w14:textId="77777777" w:rsidR="00A606D2" w:rsidRPr="00A606D2" w:rsidRDefault="00A606D2" w:rsidP="00A606D2">
      <w:pPr>
        <w:jc w:val="left"/>
        <w:rPr>
          <w:rFonts w:ascii="Courier New" w:hAnsi="Courier New" w:cs="Courier New"/>
          <w:sz w:val="16"/>
          <w:szCs w:val="16"/>
        </w:rPr>
      </w:pPr>
    </w:p>
    <w:p w14:paraId="7F8F0921" w14:textId="77777777" w:rsidR="00A606D2" w:rsidRPr="00A606D2" w:rsidRDefault="00B01589" w:rsidP="00A606D2">
      <w:pPr>
        <w:jc w:val="left"/>
        <w:rPr>
          <w:rFonts w:ascii="Courier New" w:hAnsi="Courier New" w:cs="Courier New"/>
          <w:sz w:val="16"/>
          <w:szCs w:val="16"/>
        </w:rPr>
      </w:pPr>
      <w:r>
        <w:rPr>
          <w:rFonts w:ascii="Courier New" w:hAnsi="Courier New" w:cs="Courier New"/>
          <w:sz w:val="16"/>
          <w:szCs w:val="16"/>
        </w:rPr>
        <w:t xml:space="preserve">   CALL FoundationPlanDataUp</w:t>
      </w:r>
      <w:r w:rsidR="00A606D2" w:rsidRPr="00A606D2">
        <w:rPr>
          <w:rFonts w:ascii="Courier New" w:hAnsi="Courier New" w:cs="Courier New"/>
          <w:sz w:val="16"/>
          <w:szCs w:val="16"/>
        </w:rPr>
        <w:t>date.bat</w:t>
      </w:r>
    </w:p>
    <w:p w14:paraId="2D5E262F" w14:textId="77777777" w:rsidR="00A606D2" w:rsidRPr="00A606D2" w:rsidRDefault="00A606D2" w:rsidP="00A606D2">
      <w:pPr>
        <w:jc w:val="left"/>
        <w:rPr>
          <w:rFonts w:ascii="Courier New" w:hAnsi="Courier New" w:cs="Courier New"/>
          <w:sz w:val="16"/>
          <w:szCs w:val="16"/>
        </w:rPr>
      </w:pPr>
    </w:p>
    <w:p w14:paraId="0FEBA1D5"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5DAC2A2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FDU task</w:t>
      </w:r>
    </w:p>
    <w:p w14:paraId="30DA7988" w14:textId="77777777" w:rsidR="00A606D2" w:rsidRPr="00A606D2" w:rsidRDefault="00A606D2" w:rsidP="00A606D2">
      <w:pPr>
        <w:jc w:val="left"/>
        <w:rPr>
          <w:rFonts w:ascii="Courier New" w:hAnsi="Courier New" w:cs="Courier New"/>
          <w:sz w:val="16"/>
          <w:szCs w:val="16"/>
        </w:rPr>
      </w:pPr>
    </w:p>
    <w:p w14:paraId="48751BF1"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4FBDB59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3BECD8F8" w14:textId="77777777" w:rsidR="00A606D2" w:rsidRPr="00A606D2" w:rsidRDefault="00A606D2" w:rsidP="00A606D2">
      <w:pPr>
        <w:jc w:val="left"/>
        <w:rPr>
          <w:rFonts w:ascii="Courier New" w:hAnsi="Courier New" w:cs="Courier New"/>
          <w:sz w:val="16"/>
          <w:szCs w:val="16"/>
        </w:rPr>
      </w:pPr>
    </w:p>
    <w:p w14:paraId="084C7DE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w:t>
      </w:r>
    </w:p>
    <w:p w14:paraId="79860E21" w14:textId="77777777" w:rsidR="00A606D2" w:rsidRPr="00A606D2" w:rsidRDefault="00A606D2" w:rsidP="00A606D2">
      <w:pPr>
        <w:jc w:val="left"/>
        <w:rPr>
          <w:rFonts w:ascii="Courier New" w:hAnsi="Courier New" w:cs="Courier New"/>
          <w:sz w:val="16"/>
          <w:szCs w:val="16"/>
        </w:rPr>
      </w:pPr>
    </w:p>
    <w:p w14:paraId="26D90FAF" w14:textId="77777777" w:rsidR="00A606D2" w:rsidRPr="00A606D2" w:rsidRDefault="00A606D2" w:rsidP="00A606D2">
      <w:pPr>
        <w:jc w:val="left"/>
        <w:rPr>
          <w:rFonts w:ascii="Courier New" w:hAnsi="Courier New" w:cs="Courier New"/>
          <w:sz w:val="16"/>
          <w:szCs w:val="16"/>
        </w:rPr>
      </w:pPr>
    </w:p>
    <w:p w14:paraId="703B849D"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:QS</w:t>
      </w:r>
    </w:p>
    <w:p w14:paraId="365B6549"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 QS</w:t>
      </w:r>
    </w:p>
    <w:p w14:paraId="6B496ADF" w14:textId="77777777" w:rsidR="00A606D2" w:rsidRPr="00A606D2" w:rsidRDefault="00A606D2" w:rsidP="00A606D2">
      <w:pPr>
        <w:jc w:val="left"/>
        <w:rPr>
          <w:rFonts w:ascii="Courier New" w:hAnsi="Courier New" w:cs="Courier New"/>
          <w:sz w:val="16"/>
          <w:szCs w:val="16"/>
        </w:rPr>
      </w:pPr>
    </w:p>
    <w:p w14:paraId="7A95E68B"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CALL PlanCubeSync.bat</w:t>
      </w:r>
    </w:p>
    <w:p w14:paraId="63BA544F" w14:textId="77777777" w:rsidR="00A606D2" w:rsidRPr="00A606D2" w:rsidRDefault="00A606D2" w:rsidP="00A606D2">
      <w:pPr>
        <w:jc w:val="left"/>
        <w:rPr>
          <w:rFonts w:ascii="Courier New" w:hAnsi="Courier New" w:cs="Courier New"/>
          <w:sz w:val="16"/>
          <w:szCs w:val="16"/>
        </w:rPr>
      </w:pPr>
    </w:p>
    <w:p w14:paraId="7E41579A"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IF %ERRORLEVEL% NEQ 0 (</w:t>
      </w:r>
    </w:p>
    <w:p w14:paraId="2BCAA74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ECHO The %WORKFLOW% batch workflow has failed performing the QS task</w:t>
      </w:r>
    </w:p>
    <w:p w14:paraId="18804435" w14:textId="77777777" w:rsidR="00A606D2" w:rsidRPr="00A606D2" w:rsidRDefault="00A606D2" w:rsidP="00A606D2">
      <w:pPr>
        <w:jc w:val="left"/>
        <w:rPr>
          <w:rFonts w:ascii="Courier New" w:hAnsi="Courier New" w:cs="Courier New"/>
          <w:sz w:val="16"/>
          <w:szCs w:val="16"/>
        </w:rPr>
      </w:pPr>
    </w:p>
    <w:p w14:paraId="0BC570E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GOTO :EXIT</w:t>
      </w:r>
    </w:p>
    <w:p w14:paraId="308A45D6"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3A5E162"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w:t>
      </w:r>
    </w:p>
    <w:p w14:paraId="4DC440BF"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 xml:space="preserve">   BatchSetCurrentTask %FOUNDATIONUSER% %DATASOURCE% %WORKFLOW%</w:t>
      </w:r>
    </w:p>
    <w:p w14:paraId="7CF4B88C" w14:textId="77777777" w:rsidR="00A606D2" w:rsidRPr="00A606D2" w:rsidRDefault="00A606D2" w:rsidP="00A606D2">
      <w:pPr>
        <w:jc w:val="left"/>
        <w:rPr>
          <w:rFonts w:ascii="Courier New" w:hAnsi="Courier New" w:cs="Courier New"/>
          <w:sz w:val="16"/>
          <w:szCs w:val="16"/>
        </w:rPr>
      </w:pPr>
    </w:p>
    <w:p w14:paraId="5358D8E8"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ECHO The %WORKFLOW% batch workflow has succeeded</w:t>
      </w:r>
    </w:p>
    <w:p w14:paraId="1286147A" w14:textId="77777777" w:rsidR="00A606D2" w:rsidRPr="00A606D2" w:rsidRDefault="00A606D2" w:rsidP="00A606D2">
      <w:pPr>
        <w:jc w:val="left"/>
        <w:rPr>
          <w:rFonts w:ascii="Courier New" w:hAnsi="Courier New" w:cs="Courier New"/>
          <w:sz w:val="16"/>
          <w:szCs w:val="16"/>
        </w:rPr>
      </w:pPr>
    </w:p>
    <w:p w14:paraId="3CCC37C7" w14:textId="77777777" w:rsidR="00A606D2" w:rsidRPr="00A606D2" w:rsidRDefault="00A606D2" w:rsidP="00A606D2">
      <w:pPr>
        <w:jc w:val="left"/>
        <w:rPr>
          <w:rFonts w:ascii="Courier New" w:hAnsi="Courier New" w:cs="Courier New"/>
          <w:sz w:val="16"/>
          <w:szCs w:val="16"/>
        </w:rPr>
      </w:pPr>
      <w:r w:rsidRPr="00A606D2">
        <w:rPr>
          <w:rFonts w:ascii="Courier New" w:hAnsi="Courier New" w:cs="Courier New"/>
          <w:sz w:val="16"/>
          <w:szCs w:val="16"/>
        </w:rPr>
        <w:t>:EXIT</w:t>
      </w:r>
    </w:p>
    <w:p w14:paraId="0184B4A0" w14:textId="77777777" w:rsidR="00A606D2" w:rsidRPr="00A606D2" w:rsidRDefault="00A606D2" w:rsidP="00A606D2">
      <w:pPr>
        <w:jc w:val="left"/>
        <w:rPr>
          <w:rFonts w:ascii="Courier New" w:hAnsi="Courier New" w:cs="Courier New"/>
          <w:sz w:val="16"/>
          <w:szCs w:val="16"/>
        </w:rPr>
      </w:pPr>
    </w:p>
    <w:p w14:paraId="5B11FDBE" w14:textId="77777777" w:rsidR="0075394B" w:rsidRDefault="00A606D2" w:rsidP="00A606D2">
      <w:pPr>
        <w:jc w:val="left"/>
      </w:pPr>
      <w:r w:rsidRPr="00A606D2">
        <w:rPr>
          <w:rFonts w:ascii="Courier New" w:hAnsi="Courier New" w:cs="Courier New"/>
          <w:sz w:val="16"/>
          <w:szCs w:val="16"/>
        </w:rPr>
        <w:t>EXIT %ERRORLEVEL%</w:t>
      </w:r>
      <w:r w:rsidR="0075394B">
        <w:br w:type="page"/>
      </w:r>
    </w:p>
    <w:p w14:paraId="5C4054E3" w14:textId="5184BB67" w:rsidR="00795E8F" w:rsidRDefault="00795E8F" w:rsidP="00795E8F">
      <w:pPr>
        <w:pStyle w:val="Heading2"/>
      </w:pPr>
      <w:bookmarkStart w:id="53" w:name="_Toc39674355"/>
      <w:r>
        <w:lastRenderedPageBreak/>
        <w:t>Batch Initialize</w:t>
      </w:r>
      <w:r w:rsidR="00625E85">
        <w:t xml:space="preserve"> (obsolete</w:t>
      </w:r>
      <w:r w:rsidR="0033663C">
        <w:t>)</w:t>
      </w:r>
      <w:bookmarkEnd w:id="53"/>
    </w:p>
    <w:p w14:paraId="2B057F3A" w14:textId="77777777" w:rsidR="00795E8F" w:rsidRDefault="00795E8F" w:rsidP="00795E8F">
      <w:pPr>
        <w:rPr>
          <w:rFonts w:cs="Arial"/>
        </w:rPr>
      </w:pPr>
    </w:p>
    <w:p w14:paraId="0CEEAA17" w14:textId="77777777" w:rsidR="00795E8F" w:rsidRDefault="00795E8F" w:rsidP="00795E8F">
      <w:pPr>
        <w:rPr>
          <w:rFonts w:cs="Arial"/>
        </w:rPr>
      </w:pPr>
      <w:r w:rsidRPr="00962735">
        <w:rPr>
          <w:rFonts w:cs="Arial"/>
          <w:b/>
        </w:rPr>
        <w:t>Mid-Tier</w:t>
      </w:r>
      <w:r>
        <w:rPr>
          <w:rFonts w:cs="Arial"/>
        </w:rPr>
        <w:t>: Primary and Secondary</w:t>
      </w:r>
    </w:p>
    <w:p w14:paraId="3AFFFBEA" w14:textId="77777777" w:rsidR="00795E8F" w:rsidRPr="00795D4F" w:rsidRDefault="00795E8F" w:rsidP="00795E8F">
      <w:pPr>
        <w:rPr>
          <w:rFonts w:cs="Arial"/>
        </w:rPr>
      </w:pPr>
    </w:p>
    <w:p w14:paraId="09700565" w14:textId="77777777" w:rsidR="00795E8F" w:rsidRPr="008059E7" w:rsidRDefault="00795E8F" w:rsidP="00795E8F">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sidR="008059E7" w:rsidRPr="008059E7">
        <w:rPr>
          <w:rFonts w:cs="Arial"/>
          <w:szCs w:val="20"/>
        </w:rPr>
        <w:t xml:space="preserve">Create a new </w:t>
      </w:r>
      <w:r w:rsidR="008059E7">
        <w:rPr>
          <w:rFonts w:cs="Arial"/>
          <w:szCs w:val="20"/>
        </w:rPr>
        <w:t>Batch Workflow or re-initialize</w:t>
      </w:r>
      <w:r w:rsidR="008059E7" w:rsidRPr="008059E7">
        <w:rPr>
          <w:rFonts w:cs="Arial"/>
          <w:szCs w:val="20"/>
        </w:rPr>
        <w:t xml:space="preserve"> an existing Batch Workflow</w:t>
      </w:r>
      <w:r w:rsidRPr="008059E7">
        <w:rPr>
          <w:rFonts w:cs="Arial"/>
          <w:szCs w:val="20"/>
        </w:rPr>
        <w:t>.</w:t>
      </w:r>
      <w:r w:rsidR="00F375FB">
        <w:rPr>
          <w:rFonts w:cs="Arial"/>
          <w:szCs w:val="20"/>
        </w:rPr>
        <w:t xml:space="preserve">  Each task will be added with a Status of NOT_STARTED.</w:t>
      </w:r>
      <w:r w:rsidR="00042889">
        <w:rPr>
          <w:rFonts w:cs="Arial"/>
          <w:szCs w:val="20"/>
        </w:rPr>
        <w:t xml:space="preserve">  If the BATCH_PROCTRACK and BATCH_TASKTRACK tables do not exist, they will be created.</w:t>
      </w:r>
    </w:p>
    <w:p w14:paraId="298BAED0" w14:textId="77777777" w:rsidR="00795E8F" w:rsidRPr="00795D4F" w:rsidRDefault="00795E8F" w:rsidP="00795E8F">
      <w:pPr>
        <w:rPr>
          <w:rFonts w:cs="Arial"/>
        </w:rPr>
      </w:pPr>
    </w:p>
    <w:p w14:paraId="6EBE2119" w14:textId="77777777" w:rsidR="00795E8F" w:rsidRPr="00795D4F" w:rsidRDefault="00795E8F" w:rsidP="00795E8F">
      <w:pPr>
        <w:rPr>
          <w:rFonts w:cs="Arial"/>
          <w:color w:val="auto"/>
        </w:rPr>
      </w:pPr>
      <w:r w:rsidRPr="00795D4F">
        <w:rPr>
          <w:rFonts w:cs="Arial"/>
          <w:b/>
          <w:color w:val="auto"/>
        </w:rPr>
        <w:t>Usage</w:t>
      </w:r>
      <w:r w:rsidRPr="00795D4F">
        <w:rPr>
          <w:rFonts w:cs="Arial"/>
          <w:color w:val="auto"/>
        </w:rPr>
        <w:t xml:space="preserve">: </w:t>
      </w:r>
      <w:r w:rsidR="008059E7">
        <w:rPr>
          <w:rFonts w:cs="Arial"/>
          <w:color w:val="auto"/>
        </w:rPr>
        <w:t>BatchInitialize</w:t>
      </w:r>
      <w:r>
        <w:rPr>
          <w:rFonts w:cs="Arial"/>
          <w:color w:val="auto"/>
        </w:rPr>
        <w:t xml:space="preserve"> </w:t>
      </w:r>
      <w:r w:rsidRPr="00795D4F">
        <w:rPr>
          <w:rFonts w:cs="Arial"/>
          <w:color w:val="auto"/>
        </w:rPr>
        <w:t>[user] [data source] [</w:t>
      </w:r>
      <w:r w:rsidR="008059E7">
        <w:rPr>
          <w:rFonts w:cs="Arial"/>
          <w:color w:val="auto"/>
        </w:rPr>
        <w:t>workflow name</w:t>
      </w:r>
      <w:r w:rsidRPr="00795D4F">
        <w:rPr>
          <w:rFonts w:cs="Arial"/>
          <w:color w:val="auto"/>
        </w:rPr>
        <w:t>]</w:t>
      </w:r>
      <w:r w:rsidR="008059E7">
        <w:rPr>
          <w:rFonts w:cs="Arial"/>
          <w:color w:val="auto"/>
        </w:rPr>
        <w:t xml:space="preserve"> [task name]…</w:t>
      </w:r>
    </w:p>
    <w:p w14:paraId="0F08BD7D" w14:textId="77777777" w:rsidR="00795E8F" w:rsidRDefault="00795E8F" w:rsidP="00795E8F">
      <w:pPr>
        <w:rPr>
          <w:rFonts w:cs="Arial"/>
          <w:color w:val="auto"/>
        </w:rPr>
      </w:pPr>
    </w:p>
    <w:p w14:paraId="5D5A0C32" w14:textId="77777777" w:rsidR="00795E8F" w:rsidRDefault="00795E8F" w:rsidP="00795E8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68"/>
        <w:gridCol w:w="8208"/>
      </w:tblGrid>
      <w:tr w:rsidR="008059E7" w:rsidRPr="00631DAB" w14:paraId="5D312B67" w14:textId="77777777" w:rsidTr="008059E7">
        <w:trPr>
          <w:jc w:val="center"/>
        </w:trPr>
        <w:tc>
          <w:tcPr>
            <w:tcW w:w="1368" w:type="dxa"/>
            <w:shd w:val="clear" w:color="auto" w:fill="005596" w:themeFill="text2"/>
            <w:vAlign w:val="center"/>
          </w:tcPr>
          <w:p w14:paraId="6292C54F" w14:textId="77777777" w:rsidR="00795E8F" w:rsidRPr="00631DAB" w:rsidRDefault="00795E8F" w:rsidP="00795E8F">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208" w:type="dxa"/>
            <w:shd w:val="clear" w:color="auto" w:fill="005596" w:themeFill="text2"/>
            <w:vAlign w:val="center"/>
          </w:tcPr>
          <w:p w14:paraId="33A85E29" w14:textId="77777777" w:rsidR="00795E8F" w:rsidRPr="00631DAB" w:rsidRDefault="00795E8F" w:rsidP="00795E8F">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59E7" w:rsidRPr="00631DAB" w14:paraId="4951B551" w14:textId="77777777" w:rsidTr="008059E7">
        <w:trPr>
          <w:jc w:val="center"/>
        </w:trPr>
        <w:tc>
          <w:tcPr>
            <w:tcW w:w="1368" w:type="dxa"/>
            <w:vAlign w:val="center"/>
          </w:tcPr>
          <w:p w14:paraId="425AE67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208" w:type="dxa"/>
            <w:vAlign w:val="center"/>
          </w:tcPr>
          <w:p w14:paraId="344800C1"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8059E7" w:rsidRPr="00631DAB" w14:paraId="635B2C5A" w14:textId="77777777" w:rsidTr="008059E7">
        <w:trPr>
          <w:jc w:val="center"/>
        </w:trPr>
        <w:tc>
          <w:tcPr>
            <w:tcW w:w="1368" w:type="dxa"/>
            <w:vAlign w:val="center"/>
          </w:tcPr>
          <w:p w14:paraId="5EA5D005" w14:textId="77777777" w:rsidR="00795E8F" w:rsidRPr="00B650A8" w:rsidRDefault="00795E8F" w:rsidP="00795E8F">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208" w:type="dxa"/>
            <w:vAlign w:val="center"/>
          </w:tcPr>
          <w:p w14:paraId="1A2A49BA" w14:textId="77777777" w:rsidR="00795E8F" w:rsidRPr="00631DAB" w:rsidRDefault="00795E8F"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8059E7" w:rsidRPr="00631DAB" w14:paraId="516AFAC9" w14:textId="77777777" w:rsidTr="008059E7">
        <w:trPr>
          <w:jc w:val="center"/>
        </w:trPr>
        <w:tc>
          <w:tcPr>
            <w:tcW w:w="1368" w:type="dxa"/>
            <w:vAlign w:val="center"/>
          </w:tcPr>
          <w:p w14:paraId="3BC152FC" w14:textId="77777777" w:rsidR="00795E8F" w:rsidRPr="00B650A8" w:rsidRDefault="008059E7" w:rsidP="00795E8F">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795E8F" w:rsidRPr="00B650A8">
              <w:rPr>
                <w:rFonts w:asciiTheme="minorHAnsi" w:hAnsiTheme="minorHAnsi" w:cstheme="minorHAnsi"/>
                <w:color w:val="auto"/>
                <w:sz w:val="16"/>
                <w:szCs w:val="16"/>
              </w:rPr>
              <w:t xml:space="preserve"> name</w:t>
            </w:r>
          </w:p>
        </w:tc>
        <w:tc>
          <w:tcPr>
            <w:tcW w:w="8208" w:type="dxa"/>
            <w:vAlign w:val="center"/>
          </w:tcPr>
          <w:p w14:paraId="029962AB" w14:textId="77777777" w:rsidR="00795E8F" w:rsidRPr="00631DAB" w:rsidRDefault="008059E7" w:rsidP="008059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unique identifier for the Batch Workflow</w:t>
            </w:r>
          </w:p>
        </w:tc>
      </w:tr>
      <w:tr w:rsidR="008059E7" w:rsidRPr="00631DAB" w14:paraId="3FE80393" w14:textId="77777777" w:rsidTr="008059E7">
        <w:trPr>
          <w:jc w:val="center"/>
        </w:trPr>
        <w:tc>
          <w:tcPr>
            <w:tcW w:w="1368" w:type="dxa"/>
            <w:vAlign w:val="center"/>
          </w:tcPr>
          <w:p w14:paraId="1023C180" w14:textId="77777777" w:rsidR="008059E7" w:rsidRDefault="008059E7" w:rsidP="00795E8F">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8208" w:type="dxa"/>
            <w:vAlign w:val="center"/>
          </w:tcPr>
          <w:p w14:paraId="46C2F2C3" w14:textId="77777777" w:rsidR="008059E7" w:rsidRDefault="008059E7" w:rsidP="00795E8F">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unique identifiers of the tasks the Workflow is comprised of.  They are specified in the order in which they will be run within the Workflow.</w:t>
            </w:r>
          </w:p>
        </w:tc>
      </w:tr>
    </w:tbl>
    <w:p w14:paraId="42DDE4FC" w14:textId="77777777" w:rsidR="00795E8F" w:rsidRPr="00B650A8" w:rsidRDefault="00795E8F" w:rsidP="00795E8F">
      <w:pPr>
        <w:rPr>
          <w:rFonts w:cs="Arial"/>
          <w:color w:val="auto"/>
        </w:rPr>
      </w:pPr>
    </w:p>
    <w:p w14:paraId="55A6756E" w14:textId="77777777" w:rsidR="00795E8F" w:rsidRPr="00795D4F" w:rsidRDefault="00795E8F" w:rsidP="00795E8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033"/>
      </w:tblGrid>
      <w:tr w:rsidR="00530670" w:rsidRPr="00530670" w14:paraId="55B4B58F" w14:textId="77777777" w:rsidTr="00795E8F">
        <w:trPr>
          <w:jc w:val="center"/>
        </w:trPr>
        <w:tc>
          <w:tcPr>
            <w:tcW w:w="0" w:type="auto"/>
            <w:shd w:val="clear" w:color="auto" w:fill="005596" w:themeFill="text2"/>
            <w:vAlign w:val="center"/>
          </w:tcPr>
          <w:p w14:paraId="6DF3EDA7" w14:textId="77777777" w:rsidR="00795E8F" w:rsidRPr="00530670" w:rsidRDefault="00795E8F" w:rsidP="00795E8F">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1F100B3" w14:textId="77777777" w:rsidR="00795E8F" w:rsidRPr="00530670" w:rsidRDefault="00795E8F" w:rsidP="00795E8F">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530670" w:rsidRPr="00530670" w14:paraId="0B506376" w14:textId="77777777" w:rsidTr="00795E8F">
        <w:trPr>
          <w:jc w:val="center"/>
        </w:trPr>
        <w:tc>
          <w:tcPr>
            <w:tcW w:w="0" w:type="auto"/>
            <w:vAlign w:val="center"/>
          </w:tcPr>
          <w:p w14:paraId="10A60352"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4BDA287F"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Usage: [user] [data source] [workflow name] [task name]…</w:t>
            </w:r>
          </w:p>
        </w:tc>
      </w:tr>
      <w:tr w:rsidR="00530670" w:rsidRPr="00530670" w14:paraId="53A95BD7" w14:textId="77777777" w:rsidTr="00795E8F">
        <w:trPr>
          <w:jc w:val="center"/>
        </w:trPr>
        <w:tc>
          <w:tcPr>
            <w:tcW w:w="0" w:type="auto"/>
            <w:vAlign w:val="center"/>
          </w:tcPr>
          <w:p w14:paraId="260458BF"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0FCD57AE"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Cannot initialize batch</w:t>
            </w:r>
          </w:p>
        </w:tc>
      </w:tr>
      <w:tr w:rsidR="00530670" w:rsidRPr="00530670" w14:paraId="0F9D343A" w14:textId="77777777" w:rsidTr="00795E8F">
        <w:trPr>
          <w:jc w:val="center"/>
        </w:trPr>
        <w:tc>
          <w:tcPr>
            <w:tcW w:w="0" w:type="auto"/>
            <w:vAlign w:val="center"/>
          </w:tcPr>
          <w:p w14:paraId="233538B3" w14:textId="77777777" w:rsidR="00795E8F" w:rsidRPr="00530670" w:rsidRDefault="00795E8F" w:rsidP="00795E8F">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9000</w:t>
            </w:r>
          </w:p>
        </w:tc>
        <w:tc>
          <w:tcPr>
            <w:tcW w:w="0" w:type="auto"/>
            <w:vAlign w:val="center"/>
          </w:tcPr>
          <w:p w14:paraId="4BCCEC97" w14:textId="77777777" w:rsidR="00795E8F" w:rsidRPr="00530670" w:rsidRDefault="00530670" w:rsidP="00795E8F">
            <w:pPr>
              <w:autoSpaceDE w:val="0"/>
              <w:autoSpaceDN w:val="0"/>
              <w:adjustRightInd w:val="0"/>
              <w:jc w:val="left"/>
              <w:rPr>
                <w:rFonts w:asciiTheme="minorHAnsi" w:hAnsiTheme="minorHAnsi" w:cstheme="minorHAnsi"/>
                <w:color w:val="auto"/>
                <w:sz w:val="16"/>
                <w:szCs w:val="16"/>
              </w:rPr>
            </w:pPr>
            <w:r w:rsidRPr="00530670">
              <w:rPr>
                <w:rFonts w:asciiTheme="minorHAnsi" w:hAnsiTheme="minorHAnsi" w:cstheme="minorHAnsi"/>
                <w:color w:val="auto"/>
                <w:sz w:val="16"/>
                <w:szCs w:val="16"/>
              </w:rPr>
              <w:t>Batch initialized</w:t>
            </w:r>
          </w:p>
        </w:tc>
      </w:tr>
    </w:tbl>
    <w:p w14:paraId="1CE9409B" w14:textId="77777777" w:rsidR="004127F6" w:rsidRDefault="004127F6" w:rsidP="004127F6"/>
    <w:p w14:paraId="3B60423E" w14:textId="77777777" w:rsidR="00916602" w:rsidRDefault="00916602" w:rsidP="00916602">
      <w:pPr>
        <w:rPr>
          <w:rFonts w:cs="Arial"/>
          <w:color w:val="auto"/>
        </w:rPr>
      </w:pPr>
      <w:r>
        <w:rPr>
          <w:rFonts w:cs="Arial"/>
          <w:b/>
          <w:color w:val="auto"/>
        </w:rPr>
        <w:t>BATCH_PROCTRACK Table</w:t>
      </w:r>
      <w:r>
        <w:rPr>
          <w:rFonts w:cs="Arial"/>
          <w:color w:val="auto"/>
        </w:rPr>
        <w:t>:</w:t>
      </w:r>
    </w:p>
    <w:p w14:paraId="76DA0662" w14:textId="77777777" w:rsidR="00916602" w:rsidRDefault="00916602" w:rsidP="004127F6"/>
    <w:p w14:paraId="2533D0D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PROC_ID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4FDFB00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HOST_NAME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370FA46"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USER_NAME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255</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303E2154"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A915B72" w14:textId="77777777" w:rsidR="00916602" w:rsidRPr="00916602" w:rsidRDefault="00916602" w:rsidP="00916602">
      <w:pPr>
        <w:rPr>
          <w:rFonts w:ascii="Courier New" w:hAnsi="Courier New" w:cs="Courier New"/>
          <w:color w:val="0000FF"/>
          <w:sz w:val="16"/>
          <w:szCs w:val="16"/>
        </w:rPr>
      </w:pPr>
      <w:r w:rsidRPr="00916602">
        <w:rPr>
          <w:rFonts w:ascii="Courier New" w:hAnsi="Courier New" w:cs="Courier New"/>
          <w:sz w:val="16"/>
          <w:szCs w:val="16"/>
          <w:highlight w:val="white"/>
        </w:rPr>
        <w:t xml:space="preserve">  CURRENT_TASK_NAME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p>
    <w:p w14:paraId="156E0CA4" w14:textId="77777777" w:rsidR="00916602" w:rsidRDefault="00916602" w:rsidP="00916602"/>
    <w:p w14:paraId="39E7BC75" w14:textId="77777777" w:rsidR="00916602" w:rsidRDefault="00916602" w:rsidP="00916602">
      <w:pPr>
        <w:rPr>
          <w:rFonts w:cs="Arial"/>
          <w:color w:val="auto"/>
        </w:rPr>
      </w:pPr>
      <w:r>
        <w:rPr>
          <w:rFonts w:cs="Arial"/>
          <w:b/>
          <w:color w:val="auto"/>
        </w:rPr>
        <w:t>BATCH_TASKTRACK Table</w:t>
      </w:r>
      <w:r>
        <w:rPr>
          <w:rFonts w:cs="Arial"/>
          <w:color w:val="auto"/>
        </w:rPr>
        <w:t>:</w:t>
      </w:r>
    </w:p>
    <w:p w14:paraId="0A3595EB" w14:textId="77777777" w:rsidR="00916602" w:rsidRDefault="00916602" w:rsidP="004127F6"/>
    <w:p w14:paraId="44C521CD"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TASK_ID        </w:t>
      </w:r>
      <w:r w:rsidRPr="00916602">
        <w:rPr>
          <w:rFonts w:ascii="Courier New" w:hAnsi="Courier New" w:cs="Courier New"/>
          <w:color w:val="FF0000"/>
          <w:sz w:val="16"/>
          <w:szCs w:val="16"/>
          <w:highlight w:val="white"/>
        </w:rPr>
        <w:t>NUMBER</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9AE8F9C"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TASK_NAME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18C84138"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WORKFLOW_NAME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557ACA3F"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STATUS         </w:t>
      </w:r>
      <w:r w:rsidRPr="00916602">
        <w:rPr>
          <w:rFonts w:ascii="Courier New" w:hAnsi="Courier New" w:cs="Courier New"/>
          <w:color w:val="FF0000"/>
          <w:sz w:val="16"/>
          <w:szCs w:val="16"/>
          <w:highlight w:val="white"/>
        </w:rPr>
        <w:t>VARCHAR2</w:t>
      </w:r>
      <w:r w:rsidRPr="00916602">
        <w:rPr>
          <w:rFonts w:ascii="Courier New" w:hAnsi="Courier New" w:cs="Courier New"/>
          <w:color w:val="0000FF"/>
          <w:sz w:val="16"/>
          <w:szCs w:val="16"/>
          <w:highlight w:val="white"/>
        </w:rPr>
        <w:t>(</w:t>
      </w:r>
      <w:r w:rsidRPr="00916602">
        <w:rPr>
          <w:rFonts w:ascii="Courier New" w:hAnsi="Courier New" w:cs="Courier New"/>
          <w:color w:val="800000"/>
          <w:sz w:val="16"/>
          <w:szCs w:val="16"/>
          <w:highlight w:val="white"/>
        </w:rPr>
        <w:t>30</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BYTE)</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DEFAULT</w:t>
      </w:r>
      <w:r w:rsidRPr="00916602">
        <w:rPr>
          <w:rFonts w:ascii="Courier New" w:hAnsi="Courier New" w:cs="Courier New"/>
          <w:sz w:val="16"/>
          <w:szCs w:val="16"/>
          <w:highlight w:val="white"/>
        </w:rPr>
        <w:t xml:space="preserve"> </w:t>
      </w:r>
      <w:r w:rsidRPr="00916602">
        <w:rPr>
          <w:rFonts w:ascii="Courier New" w:hAnsi="Courier New" w:cs="Courier New"/>
          <w:color w:val="FF0000"/>
          <w:sz w:val="16"/>
          <w:szCs w:val="16"/>
          <w:highlight w:val="white"/>
        </w:rPr>
        <w:t>'NOT_STARTED'</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NOT</w:t>
      </w:r>
      <w:r w:rsidRPr="00916602">
        <w:rPr>
          <w:rFonts w:ascii="Courier New" w:hAnsi="Courier New" w:cs="Courier New"/>
          <w:sz w:val="16"/>
          <w:szCs w:val="16"/>
          <w:highlight w:val="white"/>
        </w:rPr>
        <w:t xml:space="preserve"> </w:t>
      </w:r>
      <w:r w:rsidRPr="00916602">
        <w:rPr>
          <w:rFonts w:ascii="Courier New" w:hAnsi="Courier New" w:cs="Courier New"/>
          <w:color w:val="0000FF"/>
          <w:sz w:val="16"/>
          <w:szCs w:val="16"/>
          <w:highlight w:val="white"/>
        </w:rPr>
        <w:t>NULL,</w:t>
      </w:r>
    </w:p>
    <w:p w14:paraId="62ADC8F9" w14:textId="77777777" w:rsidR="00916602" w:rsidRPr="00916602" w:rsidRDefault="00916602" w:rsidP="00916602">
      <w:pPr>
        <w:autoSpaceDE w:val="0"/>
        <w:autoSpaceDN w:val="0"/>
        <w:adjustRightInd w:val="0"/>
        <w:jc w:val="left"/>
        <w:rPr>
          <w:rFonts w:ascii="Courier New" w:hAnsi="Courier New" w:cs="Courier New"/>
          <w:sz w:val="16"/>
          <w:szCs w:val="16"/>
          <w:highlight w:val="white"/>
        </w:rPr>
      </w:pPr>
      <w:r w:rsidRPr="00916602">
        <w:rPr>
          <w:rFonts w:ascii="Courier New" w:hAnsi="Courier New" w:cs="Courier New"/>
          <w:sz w:val="16"/>
          <w:szCs w:val="16"/>
          <w:highlight w:val="white"/>
        </w:rPr>
        <w:t xml:space="preserve">  START_TIME     </w:t>
      </w:r>
      <w:r w:rsidRPr="00916602">
        <w:rPr>
          <w:rFonts w:ascii="Courier New" w:hAnsi="Courier New" w:cs="Courier New"/>
          <w:color w:val="FF0000"/>
          <w:sz w:val="16"/>
          <w:szCs w:val="16"/>
          <w:highlight w:val="white"/>
        </w:rPr>
        <w:t>DATE</w:t>
      </w:r>
      <w:r w:rsidRPr="00916602">
        <w:rPr>
          <w:rFonts w:ascii="Courier New" w:hAnsi="Courier New" w:cs="Courier New"/>
          <w:color w:val="0000FF"/>
          <w:sz w:val="16"/>
          <w:szCs w:val="16"/>
          <w:highlight w:val="white"/>
        </w:rPr>
        <w:t>,</w:t>
      </w:r>
    </w:p>
    <w:p w14:paraId="4003DC7D" w14:textId="77777777" w:rsidR="00916602" w:rsidRDefault="00916602" w:rsidP="00916602">
      <w:pPr>
        <w:rPr>
          <w:rFonts w:ascii="Courier New" w:hAnsi="Courier New" w:cs="Courier New"/>
          <w:color w:val="FF0000"/>
          <w:sz w:val="16"/>
          <w:szCs w:val="16"/>
        </w:rPr>
      </w:pPr>
      <w:r w:rsidRPr="00916602">
        <w:rPr>
          <w:rFonts w:ascii="Courier New" w:hAnsi="Courier New" w:cs="Courier New"/>
          <w:sz w:val="16"/>
          <w:szCs w:val="16"/>
          <w:highlight w:val="white"/>
        </w:rPr>
        <w:t xml:space="preserve">  END_TIME       </w:t>
      </w:r>
      <w:r w:rsidRPr="00916602">
        <w:rPr>
          <w:rFonts w:ascii="Courier New" w:hAnsi="Courier New" w:cs="Courier New"/>
          <w:color w:val="FF0000"/>
          <w:sz w:val="16"/>
          <w:szCs w:val="16"/>
          <w:highlight w:val="white"/>
        </w:rPr>
        <w:t>DATE</w:t>
      </w:r>
    </w:p>
    <w:p w14:paraId="6F2E6DB1" w14:textId="77777777" w:rsidR="00C8264C" w:rsidRPr="00916602" w:rsidRDefault="00C8264C" w:rsidP="00C8264C"/>
    <w:p w14:paraId="633307AD" w14:textId="77777777" w:rsidR="00C8264C" w:rsidRDefault="00C8264C">
      <w:pPr>
        <w:jc w:val="left"/>
        <w:rPr>
          <w:rFonts w:cs="Arial"/>
          <w:b/>
          <w:bCs/>
          <w:iCs/>
          <w:color w:val="005596"/>
          <w:sz w:val="28"/>
          <w:szCs w:val="28"/>
        </w:rPr>
      </w:pPr>
      <w:r>
        <w:br w:type="page"/>
      </w:r>
    </w:p>
    <w:p w14:paraId="37BA52BD" w14:textId="45E481D4" w:rsidR="004127F6" w:rsidRDefault="004127F6" w:rsidP="004127F6">
      <w:pPr>
        <w:pStyle w:val="Heading2"/>
      </w:pPr>
      <w:bookmarkStart w:id="54" w:name="_Toc39674356"/>
      <w:r>
        <w:lastRenderedPageBreak/>
        <w:t>Batch Get Current Task</w:t>
      </w:r>
      <w:r w:rsidR="0033663C">
        <w:t xml:space="preserve"> (obsolete)</w:t>
      </w:r>
      <w:bookmarkEnd w:id="54"/>
    </w:p>
    <w:p w14:paraId="0204DCCE" w14:textId="77777777" w:rsidR="004127F6" w:rsidRDefault="004127F6" w:rsidP="004127F6">
      <w:pPr>
        <w:rPr>
          <w:rFonts w:cs="Arial"/>
        </w:rPr>
      </w:pPr>
    </w:p>
    <w:p w14:paraId="0F976A89" w14:textId="77777777" w:rsidR="004127F6" w:rsidRDefault="004127F6" w:rsidP="004127F6">
      <w:pPr>
        <w:rPr>
          <w:rFonts w:cs="Arial"/>
        </w:rPr>
      </w:pPr>
      <w:r w:rsidRPr="00962735">
        <w:rPr>
          <w:rFonts w:cs="Arial"/>
          <w:b/>
        </w:rPr>
        <w:t>Mid-Tier</w:t>
      </w:r>
      <w:r>
        <w:rPr>
          <w:rFonts w:cs="Arial"/>
        </w:rPr>
        <w:t>: Primary and Secondary</w:t>
      </w:r>
    </w:p>
    <w:p w14:paraId="3EDEB6E1" w14:textId="77777777" w:rsidR="004127F6" w:rsidRPr="00795D4F" w:rsidRDefault="004127F6" w:rsidP="004127F6">
      <w:pPr>
        <w:rPr>
          <w:rFonts w:cs="Arial"/>
        </w:rPr>
      </w:pPr>
    </w:p>
    <w:p w14:paraId="011AAD8F" w14:textId="77777777" w:rsidR="004127F6" w:rsidRPr="008059E7" w:rsidRDefault="004127F6" w:rsidP="004127F6">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Get</w:t>
      </w:r>
      <w:r w:rsidRPr="004127F6">
        <w:rPr>
          <w:rFonts w:cs="Arial"/>
          <w:szCs w:val="20"/>
        </w:rPr>
        <w:t xml:space="preserve"> the current task of a Batch Workflow</w:t>
      </w:r>
      <w:r w:rsidRPr="008059E7">
        <w:rPr>
          <w:rFonts w:cs="Arial"/>
          <w:szCs w:val="20"/>
        </w:rPr>
        <w:t>.</w:t>
      </w:r>
    </w:p>
    <w:p w14:paraId="7780F5ED" w14:textId="77777777" w:rsidR="004127F6" w:rsidRPr="00795D4F" w:rsidRDefault="004127F6" w:rsidP="004127F6">
      <w:pPr>
        <w:rPr>
          <w:rFonts w:cs="Arial"/>
        </w:rPr>
      </w:pPr>
    </w:p>
    <w:p w14:paraId="29678108" w14:textId="77777777" w:rsidR="004127F6" w:rsidRPr="004127F6" w:rsidRDefault="004127F6" w:rsidP="004127F6">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BatchGetCurrentTask </w:t>
      </w:r>
      <w:r w:rsidRPr="004127F6">
        <w:rPr>
          <w:rFonts w:cs="Arial"/>
          <w:color w:val="auto"/>
        </w:rPr>
        <w:t>[user] [data source] [workflow name]</w:t>
      </w:r>
    </w:p>
    <w:p w14:paraId="02CDDF8F" w14:textId="77777777" w:rsidR="004127F6" w:rsidRDefault="004127F6" w:rsidP="004127F6">
      <w:pPr>
        <w:rPr>
          <w:rFonts w:cs="Arial"/>
          <w:color w:val="auto"/>
        </w:rPr>
      </w:pPr>
    </w:p>
    <w:p w14:paraId="2F0627A6" w14:textId="77777777" w:rsidR="004127F6" w:rsidRDefault="004127F6" w:rsidP="004127F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4127F6" w:rsidRPr="00631DAB" w14:paraId="40DC0ABF" w14:textId="77777777" w:rsidTr="007C5CDE">
        <w:trPr>
          <w:jc w:val="center"/>
        </w:trPr>
        <w:tc>
          <w:tcPr>
            <w:tcW w:w="0" w:type="auto"/>
            <w:shd w:val="clear" w:color="auto" w:fill="005596" w:themeFill="text2"/>
            <w:vAlign w:val="center"/>
          </w:tcPr>
          <w:p w14:paraId="1A2BD5B7" w14:textId="77777777" w:rsidR="004127F6" w:rsidRPr="00631DAB" w:rsidRDefault="004127F6"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EB27FC2" w14:textId="77777777" w:rsidR="004127F6" w:rsidRPr="00631DAB" w:rsidRDefault="004127F6"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127F6" w:rsidRPr="00631DAB" w14:paraId="2904B3D1" w14:textId="77777777" w:rsidTr="007C5CDE">
        <w:trPr>
          <w:jc w:val="center"/>
        </w:trPr>
        <w:tc>
          <w:tcPr>
            <w:tcW w:w="0" w:type="auto"/>
            <w:vAlign w:val="center"/>
          </w:tcPr>
          <w:p w14:paraId="54950FFC"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5932523"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4127F6" w:rsidRPr="00631DAB" w14:paraId="692BF79F" w14:textId="77777777" w:rsidTr="007C5CDE">
        <w:trPr>
          <w:jc w:val="center"/>
        </w:trPr>
        <w:tc>
          <w:tcPr>
            <w:tcW w:w="0" w:type="auto"/>
            <w:vAlign w:val="center"/>
          </w:tcPr>
          <w:p w14:paraId="34731565" w14:textId="77777777" w:rsidR="004127F6" w:rsidRPr="00B650A8" w:rsidRDefault="004127F6"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E088D92" w14:textId="77777777" w:rsidR="004127F6" w:rsidRPr="00631DAB" w:rsidRDefault="004127F6"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4127F6" w:rsidRPr="00631DAB" w14:paraId="6DEB7121" w14:textId="77777777" w:rsidTr="007C5CDE">
        <w:trPr>
          <w:jc w:val="center"/>
        </w:trPr>
        <w:tc>
          <w:tcPr>
            <w:tcW w:w="0" w:type="auto"/>
            <w:vAlign w:val="center"/>
          </w:tcPr>
          <w:p w14:paraId="56C789F1" w14:textId="77777777" w:rsidR="004127F6" w:rsidRPr="00B650A8" w:rsidRDefault="004127F6"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4003D411" w14:textId="77777777" w:rsidR="004127F6"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w:t>
            </w:r>
            <w:r w:rsidR="004127F6">
              <w:rPr>
                <w:rFonts w:asciiTheme="minorHAnsi" w:hAnsiTheme="minorHAnsi" w:cstheme="minorHAnsi"/>
                <w:color w:val="auto"/>
                <w:sz w:val="16"/>
                <w:szCs w:val="16"/>
              </w:rPr>
              <w:t xml:space="preserve"> Batch Workflow</w:t>
            </w:r>
          </w:p>
        </w:tc>
      </w:tr>
    </w:tbl>
    <w:p w14:paraId="7C6000D6" w14:textId="77777777" w:rsidR="004127F6" w:rsidRPr="00B650A8" w:rsidRDefault="004127F6" w:rsidP="004127F6">
      <w:pPr>
        <w:rPr>
          <w:rFonts w:cs="Arial"/>
          <w:color w:val="auto"/>
        </w:rPr>
      </w:pPr>
    </w:p>
    <w:p w14:paraId="0A0D09B5" w14:textId="77777777" w:rsidR="004127F6" w:rsidRPr="00795D4F" w:rsidRDefault="004127F6" w:rsidP="004127F6">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950"/>
      </w:tblGrid>
      <w:tr w:rsidR="00707558" w:rsidRPr="00530670" w14:paraId="646598E9" w14:textId="77777777" w:rsidTr="00E007A5">
        <w:trPr>
          <w:jc w:val="center"/>
        </w:trPr>
        <w:tc>
          <w:tcPr>
            <w:tcW w:w="0" w:type="auto"/>
            <w:shd w:val="clear" w:color="auto" w:fill="005596" w:themeFill="text2"/>
            <w:vAlign w:val="center"/>
          </w:tcPr>
          <w:p w14:paraId="313A10E3" w14:textId="77777777" w:rsidR="004127F6" w:rsidRPr="00530670" w:rsidRDefault="004127F6" w:rsidP="00707558">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A6ADC8" w14:textId="77777777" w:rsidR="004127F6" w:rsidRPr="00530670" w:rsidRDefault="004127F6"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707558" w:rsidRPr="00530670" w14:paraId="55E41ACB" w14:textId="77777777" w:rsidTr="00E007A5">
        <w:trPr>
          <w:jc w:val="center"/>
        </w:trPr>
        <w:tc>
          <w:tcPr>
            <w:tcW w:w="0" w:type="auto"/>
            <w:vAlign w:val="center"/>
          </w:tcPr>
          <w:p w14:paraId="28A818E2"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53CF61B4" w14:textId="77777777" w:rsidR="004127F6" w:rsidRPr="00530670" w:rsidRDefault="004127F6" w:rsidP="00E007A5">
            <w:pPr>
              <w:autoSpaceDE w:val="0"/>
              <w:autoSpaceDN w:val="0"/>
              <w:adjustRightInd w:val="0"/>
              <w:jc w:val="left"/>
              <w:rPr>
                <w:rFonts w:asciiTheme="minorHAnsi" w:hAnsiTheme="minorHAnsi" w:cstheme="minorHAnsi"/>
                <w:color w:val="auto"/>
                <w:sz w:val="16"/>
                <w:szCs w:val="16"/>
              </w:rPr>
            </w:pPr>
            <w:r w:rsidRPr="004127F6">
              <w:rPr>
                <w:rFonts w:asciiTheme="minorHAnsi" w:hAnsiTheme="minorHAnsi" w:cstheme="minorHAnsi"/>
                <w:color w:val="auto"/>
                <w:sz w:val="16"/>
                <w:szCs w:val="16"/>
              </w:rPr>
              <w:t>Usage: [user] [data source] [workflow name]</w:t>
            </w:r>
          </w:p>
        </w:tc>
      </w:tr>
      <w:tr w:rsidR="00707558" w:rsidRPr="00530670" w14:paraId="25F8D158" w14:textId="77777777" w:rsidTr="00E007A5">
        <w:trPr>
          <w:jc w:val="center"/>
        </w:trPr>
        <w:tc>
          <w:tcPr>
            <w:tcW w:w="0" w:type="auto"/>
            <w:vAlign w:val="center"/>
          </w:tcPr>
          <w:p w14:paraId="2AE4C6DF" w14:textId="77777777" w:rsidR="004127F6" w:rsidRPr="00530670" w:rsidRDefault="004127F6" w:rsidP="00707558">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25AE2CC9"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Cannot get current task for Workflo</w:t>
            </w:r>
            <w:r>
              <w:rPr>
                <w:rFonts w:asciiTheme="minorHAnsi" w:hAnsiTheme="minorHAnsi" w:cstheme="minorHAnsi"/>
                <w:color w:val="auto"/>
                <w:sz w:val="16"/>
                <w:szCs w:val="16"/>
              </w:rPr>
              <w:t>w</w:t>
            </w:r>
          </w:p>
        </w:tc>
      </w:tr>
      <w:tr w:rsidR="00707558" w:rsidRPr="00530670" w14:paraId="195D63CA" w14:textId="77777777" w:rsidTr="00E007A5">
        <w:trPr>
          <w:jc w:val="center"/>
        </w:trPr>
        <w:tc>
          <w:tcPr>
            <w:tcW w:w="0" w:type="auto"/>
            <w:vAlign w:val="center"/>
          </w:tcPr>
          <w:p w14:paraId="5583EAE5" w14:textId="77777777" w:rsidR="00707558" w:rsidRPr="00530670" w:rsidRDefault="00446921" w:rsidP="00707558">
            <w:pPr>
              <w:jc w:val="center"/>
              <w:rPr>
                <w:rFonts w:asciiTheme="minorHAnsi" w:hAnsiTheme="minorHAnsi" w:cstheme="minorHAnsi"/>
                <w:color w:val="auto"/>
                <w:sz w:val="16"/>
                <w:szCs w:val="16"/>
              </w:rPr>
            </w:pPr>
            <w:r>
              <w:rPr>
                <w:rFonts w:asciiTheme="minorHAnsi" w:hAnsiTheme="minorHAnsi" w:cstheme="minorHAnsi"/>
                <w:color w:val="auto"/>
                <w:sz w:val="16"/>
                <w:szCs w:val="16"/>
              </w:rPr>
              <w:t>0</w:t>
            </w:r>
          </w:p>
        </w:tc>
        <w:tc>
          <w:tcPr>
            <w:tcW w:w="0" w:type="auto"/>
            <w:vAlign w:val="center"/>
          </w:tcPr>
          <w:p w14:paraId="40D7296F" w14:textId="77777777" w:rsidR="00707558" w:rsidRPr="00707558" w:rsidRDefault="00707558" w:rsidP="00E007A5">
            <w:pPr>
              <w:autoSpaceDE w:val="0"/>
              <w:autoSpaceDN w:val="0"/>
              <w:adjustRightInd w:val="0"/>
              <w:jc w:val="left"/>
              <w:rPr>
                <w:rFonts w:asciiTheme="minorHAnsi" w:hAnsiTheme="minorHAnsi" w:cstheme="minorHAnsi"/>
                <w:color w:val="auto"/>
                <w:sz w:val="16"/>
                <w:szCs w:val="16"/>
              </w:rPr>
            </w:pPr>
            <w:r w:rsidRPr="00707558">
              <w:rPr>
                <w:rFonts w:asciiTheme="minorHAnsi" w:hAnsiTheme="minorHAnsi" w:cstheme="minorHAnsi"/>
                <w:color w:val="auto"/>
                <w:sz w:val="16"/>
                <w:szCs w:val="16"/>
              </w:rPr>
              <w:t>No Current Task for Workflow</w:t>
            </w:r>
          </w:p>
        </w:tc>
      </w:tr>
      <w:tr w:rsidR="00707558" w:rsidRPr="00530670" w14:paraId="49F5E884" w14:textId="77777777" w:rsidTr="00E007A5">
        <w:trPr>
          <w:jc w:val="center"/>
        </w:trPr>
        <w:tc>
          <w:tcPr>
            <w:tcW w:w="0" w:type="auto"/>
            <w:vAlign w:val="center"/>
          </w:tcPr>
          <w:p w14:paraId="2EC9F568" w14:textId="77777777" w:rsidR="004127F6" w:rsidRPr="00707558" w:rsidRDefault="00707558" w:rsidP="00707558">
            <w:pPr>
              <w:jc w:val="center"/>
              <w:rPr>
                <w:rFonts w:asciiTheme="minorHAnsi" w:hAnsiTheme="minorHAnsi" w:cstheme="minorHAnsi"/>
                <w:sz w:val="16"/>
                <w:szCs w:val="16"/>
              </w:rPr>
            </w:pPr>
            <w:r w:rsidRPr="00707558">
              <w:rPr>
                <w:rFonts w:asciiTheme="minorHAnsi" w:hAnsiTheme="minorHAnsi" w:cstheme="minorHAnsi"/>
                <w:sz w:val="16"/>
                <w:szCs w:val="16"/>
              </w:rPr>
              <w:t>&gt;</w:t>
            </w:r>
            <w:r>
              <w:rPr>
                <w:rFonts w:asciiTheme="minorHAnsi" w:hAnsiTheme="minorHAnsi" w:cstheme="minorHAnsi"/>
                <w:sz w:val="16"/>
                <w:szCs w:val="16"/>
              </w:rPr>
              <w:t xml:space="preserve"> </w:t>
            </w:r>
            <w:r w:rsidRPr="00707558">
              <w:rPr>
                <w:rFonts w:asciiTheme="minorHAnsi" w:hAnsiTheme="minorHAnsi" w:cstheme="minorHAnsi"/>
                <w:sz w:val="16"/>
                <w:szCs w:val="16"/>
              </w:rPr>
              <w:t>0</w:t>
            </w:r>
          </w:p>
        </w:tc>
        <w:tc>
          <w:tcPr>
            <w:tcW w:w="0" w:type="auto"/>
            <w:vAlign w:val="center"/>
          </w:tcPr>
          <w:p w14:paraId="14D85307" w14:textId="77777777" w:rsidR="004127F6" w:rsidRPr="00530670" w:rsidRDefault="00707558"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Task Id of the Workflow’s current Task.  The Task Id is a sequence assigned to the initialized Workflow Task Names.</w:t>
            </w:r>
          </w:p>
        </w:tc>
      </w:tr>
    </w:tbl>
    <w:p w14:paraId="79E5F9E6" w14:textId="77777777" w:rsidR="00C8264C" w:rsidRDefault="00C8264C" w:rsidP="00C8264C"/>
    <w:p w14:paraId="06B0E69E" w14:textId="6A6F49E5" w:rsidR="00171B55" w:rsidRDefault="00171B55" w:rsidP="00171B55">
      <w:pPr>
        <w:pStyle w:val="Heading2"/>
      </w:pPr>
      <w:bookmarkStart w:id="55" w:name="_Toc39674357"/>
      <w:r>
        <w:t>Batch</w:t>
      </w:r>
      <w:r w:rsidRPr="00795D4F">
        <w:t xml:space="preserve"> Restart Status</w:t>
      </w:r>
      <w:r w:rsidR="0033663C">
        <w:t xml:space="preserve"> (obsolete)</w:t>
      </w:r>
      <w:bookmarkEnd w:id="55"/>
    </w:p>
    <w:p w14:paraId="4B8BEAD4" w14:textId="77777777" w:rsidR="00171B55" w:rsidRDefault="00171B55" w:rsidP="00171B55">
      <w:pPr>
        <w:rPr>
          <w:rFonts w:cs="Arial"/>
        </w:rPr>
      </w:pPr>
    </w:p>
    <w:p w14:paraId="51BCA008" w14:textId="77777777" w:rsidR="00171B55" w:rsidRDefault="00171B55" w:rsidP="00171B55">
      <w:pPr>
        <w:rPr>
          <w:rFonts w:cs="Arial"/>
        </w:rPr>
      </w:pPr>
      <w:r w:rsidRPr="00962735">
        <w:rPr>
          <w:rFonts w:cs="Arial"/>
          <w:b/>
        </w:rPr>
        <w:t>Mid-Tier</w:t>
      </w:r>
      <w:r>
        <w:rPr>
          <w:rFonts w:cs="Arial"/>
        </w:rPr>
        <w:t>: Primary and Secondary</w:t>
      </w:r>
    </w:p>
    <w:p w14:paraId="4C5424A7" w14:textId="77777777" w:rsidR="00171B55" w:rsidRPr="00795D4F" w:rsidRDefault="00171B55" w:rsidP="00171B55">
      <w:pPr>
        <w:rPr>
          <w:rFonts w:cs="Arial"/>
        </w:rPr>
      </w:pPr>
    </w:p>
    <w:p w14:paraId="530EFB06" w14:textId="77777777" w:rsidR="00171B55" w:rsidRDefault="00171B55" w:rsidP="00171B55">
      <w:pPr>
        <w:rPr>
          <w:rFonts w:cs="Arial"/>
        </w:rPr>
      </w:pPr>
      <w:r w:rsidRPr="00795D4F">
        <w:rPr>
          <w:rFonts w:cs="Arial"/>
          <w:b/>
        </w:rPr>
        <w:t>Purpose</w:t>
      </w:r>
      <w:r w:rsidRPr="00795D4F">
        <w:rPr>
          <w:rFonts w:cs="Arial"/>
        </w:rPr>
        <w:t xml:space="preserve">: To </w:t>
      </w:r>
      <w:r>
        <w:rPr>
          <w:rFonts w:cs="Arial"/>
        </w:rPr>
        <w:t>d</w:t>
      </w:r>
      <w:r w:rsidRPr="00171B55">
        <w:rPr>
          <w:rFonts w:cs="Arial"/>
        </w:rPr>
        <w:t>etermi</w:t>
      </w:r>
      <w:r>
        <w:rPr>
          <w:rFonts w:cs="Arial"/>
        </w:rPr>
        <w:t>ne</w:t>
      </w:r>
      <w:r w:rsidRPr="00171B55">
        <w:rPr>
          <w:rFonts w:cs="Arial"/>
        </w:rPr>
        <w:t xml:space="preserve"> if a Batch Workflow can be started or requires a restart/recovery</w:t>
      </w:r>
      <w:r w:rsidRPr="00795D4F">
        <w:rPr>
          <w:rFonts w:cs="Arial"/>
        </w:rPr>
        <w:t>.</w:t>
      </w:r>
    </w:p>
    <w:p w14:paraId="00C105A7" w14:textId="77777777" w:rsidR="00171B55" w:rsidRPr="00795D4F" w:rsidRDefault="00171B55" w:rsidP="00171B55">
      <w:pPr>
        <w:rPr>
          <w:rFonts w:cs="Arial"/>
        </w:rPr>
      </w:pPr>
    </w:p>
    <w:p w14:paraId="08027D70" w14:textId="77777777" w:rsidR="00171B55" w:rsidRDefault="00171B55" w:rsidP="00C96EDD">
      <w:pPr>
        <w:rPr>
          <w:rFonts w:cs="Arial"/>
          <w:color w:val="auto"/>
        </w:rPr>
      </w:pPr>
      <w:r w:rsidRPr="00795D4F">
        <w:rPr>
          <w:rFonts w:cs="Arial"/>
          <w:b/>
          <w:color w:val="auto"/>
        </w:rPr>
        <w:t>Usage</w:t>
      </w:r>
      <w:r w:rsidRPr="00795D4F">
        <w:rPr>
          <w:rFonts w:cs="Arial"/>
          <w:color w:val="auto"/>
        </w:rPr>
        <w:t xml:space="preserve">: </w:t>
      </w:r>
      <w:r w:rsidR="00C96EDD">
        <w:rPr>
          <w:rFonts w:cs="Arial"/>
          <w:color w:val="auto"/>
        </w:rPr>
        <w:t>Batch</w:t>
      </w:r>
      <w:r>
        <w:rPr>
          <w:rFonts w:cs="Arial"/>
          <w:color w:val="auto"/>
        </w:rPr>
        <w:t xml:space="preserve">RestartStatus </w:t>
      </w:r>
      <w:r w:rsidR="00C96EDD" w:rsidRPr="00C96EDD">
        <w:rPr>
          <w:rFonts w:cs="Arial"/>
          <w:color w:val="auto"/>
        </w:rPr>
        <w:t>[user] [data source] [workflow name</w:t>
      </w:r>
      <w:r w:rsidR="00C96EDD">
        <w:rPr>
          <w:rFonts w:cs="Arial"/>
          <w:color w:val="auto"/>
        </w:rPr>
        <w:t>]</w:t>
      </w:r>
    </w:p>
    <w:p w14:paraId="6292D3C7" w14:textId="77777777" w:rsidR="00171B55" w:rsidRDefault="00171B55" w:rsidP="00171B55">
      <w:pPr>
        <w:rPr>
          <w:rFonts w:cs="Arial"/>
          <w:color w:val="auto"/>
        </w:rPr>
      </w:pPr>
    </w:p>
    <w:p w14:paraId="35D37770" w14:textId="77777777" w:rsidR="00171B55" w:rsidRDefault="00171B55" w:rsidP="00171B5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2844"/>
      </w:tblGrid>
      <w:tr w:rsidR="00171B55" w:rsidRPr="00631DAB" w14:paraId="6011008F" w14:textId="77777777" w:rsidTr="00E007A5">
        <w:trPr>
          <w:jc w:val="center"/>
        </w:trPr>
        <w:tc>
          <w:tcPr>
            <w:tcW w:w="0" w:type="auto"/>
            <w:shd w:val="clear" w:color="auto" w:fill="005596" w:themeFill="text2"/>
            <w:vAlign w:val="center"/>
          </w:tcPr>
          <w:p w14:paraId="0C99C255" w14:textId="77777777" w:rsidR="00171B55" w:rsidRPr="00631DAB" w:rsidRDefault="00171B55"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1C0E4AA" w14:textId="77777777" w:rsidR="00171B55" w:rsidRPr="00631DAB" w:rsidRDefault="00171B55"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71B55" w:rsidRPr="00631DAB" w14:paraId="39B0C83F" w14:textId="77777777" w:rsidTr="00E007A5">
        <w:trPr>
          <w:jc w:val="center"/>
        </w:trPr>
        <w:tc>
          <w:tcPr>
            <w:tcW w:w="0" w:type="auto"/>
            <w:vAlign w:val="center"/>
          </w:tcPr>
          <w:p w14:paraId="074F4DA4"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8622EF9"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171B55" w:rsidRPr="00631DAB" w14:paraId="71D06BFE" w14:textId="77777777" w:rsidTr="00E007A5">
        <w:trPr>
          <w:jc w:val="center"/>
        </w:trPr>
        <w:tc>
          <w:tcPr>
            <w:tcW w:w="0" w:type="auto"/>
            <w:vAlign w:val="center"/>
          </w:tcPr>
          <w:p w14:paraId="4DFEDECB" w14:textId="77777777" w:rsidR="00171B55" w:rsidRPr="00B650A8" w:rsidRDefault="00171B55"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45B5FDA5" w14:textId="77777777" w:rsidR="00171B55" w:rsidRPr="00631DAB" w:rsidRDefault="00171B55"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171B55" w:rsidRPr="00631DAB" w14:paraId="46D37DD4" w14:textId="77777777" w:rsidTr="00E007A5">
        <w:trPr>
          <w:jc w:val="center"/>
        </w:trPr>
        <w:tc>
          <w:tcPr>
            <w:tcW w:w="0" w:type="auto"/>
            <w:vAlign w:val="center"/>
          </w:tcPr>
          <w:p w14:paraId="63CBF34C" w14:textId="77777777" w:rsidR="00171B55" w:rsidRPr="00B650A8" w:rsidRDefault="00C96ED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00171B55" w:rsidRPr="00B650A8">
              <w:rPr>
                <w:rFonts w:asciiTheme="minorHAnsi" w:hAnsiTheme="minorHAnsi" w:cstheme="minorHAnsi"/>
                <w:color w:val="auto"/>
                <w:sz w:val="16"/>
                <w:szCs w:val="16"/>
              </w:rPr>
              <w:t xml:space="preserve"> name</w:t>
            </w:r>
          </w:p>
        </w:tc>
        <w:tc>
          <w:tcPr>
            <w:tcW w:w="0" w:type="auto"/>
            <w:vAlign w:val="center"/>
          </w:tcPr>
          <w:p w14:paraId="2241868C" w14:textId="77777777" w:rsidR="00171B55" w:rsidRPr="00631DAB" w:rsidRDefault="00C96ED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bl>
    <w:p w14:paraId="3A8F071B" w14:textId="77777777" w:rsidR="00171B55" w:rsidRPr="00B650A8" w:rsidRDefault="00171B55" w:rsidP="00171B55">
      <w:pPr>
        <w:rPr>
          <w:rFonts w:cs="Arial"/>
          <w:color w:val="auto"/>
        </w:rPr>
      </w:pPr>
    </w:p>
    <w:p w14:paraId="1C106F87" w14:textId="77777777" w:rsidR="00171B55" w:rsidRPr="00795D4F" w:rsidRDefault="00171B55" w:rsidP="00171B55">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118"/>
      </w:tblGrid>
      <w:tr w:rsidR="00171B55" w:rsidRPr="00631DAB" w14:paraId="29DA6BCD" w14:textId="77777777" w:rsidTr="00E007A5">
        <w:trPr>
          <w:jc w:val="center"/>
        </w:trPr>
        <w:tc>
          <w:tcPr>
            <w:tcW w:w="0" w:type="auto"/>
            <w:shd w:val="clear" w:color="auto" w:fill="005596" w:themeFill="text2"/>
            <w:vAlign w:val="center"/>
          </w:tcPr>
          <w:p w14:paraId="3D9343EB" w14:textId="77777777" w:rsidR="00171B55" w:rsidRPr="00631DAB" w:rsidRDefault="00171B55" w:rsidP="00E007A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5A158D9" w14:textId="77777777" w:rsidR="00171B55" w:rsidRPr="00631DAB" w:rsidRDefault="00171B55" w:rsidP="00E007A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71B55" w:rsidRPr="00631DAB" w14:paraId="5CFBA623" w14:textId="77777777" w:rsidTr="00E007A5">
        <w:trPr>
          <w:jc w:val="center"/>
        </w:trPr>
        <w:tc>
          <w:tcPr>
            <w:tcW w:w="0" w:type="auto"/>
            <w:vAlign w:val="center"/>
          </w:tcPr>
          <w:p w14:paraId="3B6671B0"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4243B16"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Usage: [user] [data source] [workflow name]</w:t>
            </w:r>
          </w:p>
        </w:tc>
      </w:tr>
      <w:tr w:rsidR="00171B55" w:rsidRPr="00631DAB" w14:paraId="54C8EA99" w14:textId="77777777" w:rsidTr="00E007A5">
        <w:trPr>
          <w:jc w:val="center"/>
        </w:trPr>
        <w:tc>
          <w:tcPr>
            <w:tcW w:w="0" w:type="auto"/>
            <w:vAlign w:val="center"/>
          </w:tcPr>
          <w:p w14:paraId="3D21832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9B235DB"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Cannot determine if restart is pending</w:t>
            </w:r>
          </w:p>
        </w:tc>
      </w:tr>
      <w:tr w:rsidR="00171B55" w:rsidRPr="00631DAB" w14:paraId="47B404BA" w14:textId="77777777" w:rsidTr="00E007A5">
        <w:trPr>
          <w:jc w:val="center"/>
        </w:trPr>
        <w:tc>
          <w:tcPr>
            <w:tcW w:w="0" w:type="auto"/>
            <w:vAlign w:val="center"/>
          </w:tcPr>
          <w:p w14:paraId="3ADCD9D5"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459D8995" w14:textId="77777777" w:rsidR="00171B55" w:rsidRPr="00631DAB" w:rsidRDefault="007C5CDE" w:rsidP="00E007A5">
            <w:pPr>
              <w:autoSpaceDE w:val="0"/>
              <w:autoSpaceDN w:val="0"/>
              <w:adjustRightInd w:val="0"/>
              <w:jc w:val="left"/>
              <w:rPr>
                <w:rFonts w:asciiTheme="minorHAnsi" w:hAnsiTheme="minorHAnsi" w:cstheme="minorHAnsi"/>
                <w:color w:val="auto"/>
                <w:sz w:val="16"/>
                <w:szCs w:val="16"/>
              </w:rPr>
            </w:pPr>
            <w:r w:rsidRPr="007C5CDE">
              <w:rPr>
                <w:rFonts w:asciiTheme="minorHAnsi" w:hAnsiTheme="minorHAnsi" w:cstheme="minorHAnsi"/>
                <w:color w:val="auto"/>
                <w:sz w:val="16"/>
                <w:szCs w:val="16"/>
              </w:rPr>
              <w:t>Restart not pending for Workflow</w:t>
            </w:r>
          </w:p>
        </w:tc>
      </w:tr>
      <w:tr w:rsidR="00171B55" w:rsidRPr="00631DAB" w14:paraId="4290FA80" w14:textId="77777777" w:rsidTr="00E007A5">
        <w:trPr>
          <w:jc w:val="center"/>
        </w:trPr>
        <w:tc>
          <w:tcPr>
            <w:tcW w:w="0" w:type="auto"/>
            <w:vAlign w:val="center"/>
          </w:tcPr>
          <w:p w14:paraId="6026271D"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2B771AE" w14:textId="77777777" w:rsidR="00171B55" w:rsidRPr="00631DAB" w:rsidRDefault="00B17410" w:rsidP="00E007A5">
            <w:pPr>
              <w:autoSpaceDE w:val="0"/>
              <w:autoSpaceDN w:val="0"/>
              <w:adjustRightInd w:val="0"/>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Restart pending for Workflow</w:t>
            </w:r>
          </w:p>
        </w:tc>
      </w:tr>
      <w:tr w:rsidR="00171B55" w:rsidRPr="00631DAB" w14:paraId="2EDD2712" w14:textId="77777777" w:rsidTr="00E007A5">
        <w:trPr>
          <w:jc w:val="center"/>
        </w:trPr>
        <w:tc>
          <w:tcPr>
            <w:tcW w:w="0" w:type="auto"/>
            <w:vAlign w:val="center"/>
          </w:tcPr>
          <w:p w14:paraId="4EE6D59E" w14:textId="77777777" w:rsidR="00171B55" w:rsidRPr="00631DAB" w:rsidRDefault="00171B55" w:rsidP="00E007A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089DF56E" w14:textId="77777777" w:rsidR="00171B55" w:rsidRPr="00631DAB" w:rsidRDefault="00B17410" w:rsidP="00E007A5">
            <w:pPr>
              <w:jc w:val="left"/>
              <w:rPr>
                <w:rFonts w:asciiTheme="minorHAnsi" w:hAnsiTheme="minorHAnsi" w:cstheme="minorHAnsi"/>
                <w:color w:val="auto"/>
                <w:sz w:val="16"/>
                <w:szCs w:val="16"/>
              </w:rPr>
            </w:pPr>
            <w:r w:rsidRPr="00B17410">
              <w:rPr>
                <w:rFonts w:asciiTheme="minorHAnsi" w:hAnsiTheme="minorHAnsi" w:cstheme="minorHAnsi"/>
                <w:color w:val="auto"/>
                <w:sz w:val="16"/>
                <w:szCs w:val="16"/>
              </w:rPr>
              <w:t>Workflow is currently running</w:t>
            </w:r>
          </w:p>
        </w:tc>
      </w:tr>
    </w:tbl>
    <w:p w14:paraId="7530BA86" w14:textId="77777777" w:rsidR="00C8264C" w:rsidRDefault="00C8264C" w:rsidP="00C8264C"/>
    <w:p w14:paraId="6970907A" w14:textId="77777777" w:rsidR="00C8264C" w:rsidRDefault="00C8264C" w:rsidP="00C8264C">
      <w:r>
        <w:br w:type="page"/>
      </w:r>
    </w:p>
    <w:p w14:paraId="1E638472" w14:textId="6A556E24" w:rsidR="00C7355D" w:rsidRDefault="00C7355D" w:rsidP="00C7355D">
      <w:pPr>
        <w:pStyle w:val="Heading2"/>
      </w:pPr>
      <w:bookmarkStart w:id="56" w:name="_Toc39674358"/>
      <w:r>
        <w:lastRenderedPageBreak/>
        <w:t>Batch Set Current Task</w:t>
      </w:r>
      <w:r w:rsidR="0033663C">
        <w:t xml:space="preserve"> (obsolete)</w:t>
      </w:r>
      <w:bookmarkEnd w:id="56"/>
    </w:p>
    <w:p w14:paraId="6ADCC102" w14:textId="77777777" w:rsidR="00C7355D" w:rsidRDefault="00C7355D" w:rsidP="00C7355D">
      <w:pPr>
        <w:rPr>
          <w:rFonts w:cs="Arial"/>
        </w:rPr>
      </w:pPr>
    </w:p>
    <w:p w14:paraId="31E56163" w14:textId="77777777" w:rsidR="00C7355D" w:rsidRDefault="00C7355D" w:rsidP="00C7355D">
      <w:pPr>
        <w:rPr>
          <w:rFonts w:cs="Arial"/>
        </w:rPr>
      </w:pPr>
      <w:r w:rsidRPr="00962735">
        <w:rPr>
          <w:rFonts w:cs="Arial"/>
          <w:b/>
        </w:rPr>
        <w:t>Mid-Tier</w:t>
      </w:r>
      <w:r>
        <w:rPr>
          <w:rFonts w:cs="Arial"/>
        </w:rPr>
        <w:t>: Primary and Secondary</w:t>
      </w:r>
    </w:p>
    <w:p w14:paraId="47D5EFF3" w14:textId="77777777" w:rsidR="00C7355D" w:rsidRPr="00795D4F" w:rsidRDefault="00C7355D" w:rsidP="00C7355D">
      <w:pPr>
        <w:rPr>
          <w:rFonts w:cs="Arial"/>
        </w:rPr>
      </w:pPr>
    </w:p>
    <w:p w14:paraId="75632713" w14:textId="77777777" w:rsidR="00E10520" w:rsidRPr="008059E7" w:rsidRDefault="00C7355D" w:rsidP="00C7355D">
      <w:pPr>
        <w:rPr>
          <w:rFonts w:cs="Arial"/>
          <w:szCs w:val="20"/>
        </w:rPr>
      </w:pPr>
      <w:r w:rsidRPr="00795D4F">
        <w:rPr>
          <w:rFonts w:cs="Arial"/>
          <w:b/>
        </w:rPr>
        <w:t>Purpose</w:t>
      </w:r>
      <w:r w:rsidRPr="00795D4F">
        <w:rPr>
          <w:rFonts w:cs="Arial"/>
        </w:rPr>
        <w:t xml:space="preserve">: </w:t>
      </w:r>
      <w:r w:rsidRPr="008059E7">
        <w:rPr>
          <w:rFonts w:cs="Arial"/>
          <w:szCs w:val="20"/>
        </w:rPr>
        <w:t xml:space="preserve">To </w:t>
      </w:r>
      <w:r>
        <w:rPr>
          <w:rFonts w:cs="Arial"/>
          <w:szCs w:val="20"/>
        </w:rPr>
        <w:t>set</w:t>
      </w:r>
      <w:r w:rsidRPr="00C7355D">
        <w:rPr>
          <w:rFonts w:cs="Arial"/>
          <w:szCs w:val="20"/>
        </w:rPr>
        <w:t xml:space="preserve"> the current task of a Batch Workflow</w:t>
      </w:r>
      <w:r w:rsidRPr="008059E7">
        <w:rPr>
          <w:rFonts w:cs="Arial"/>
          <w:szCs w:val="20"/>
        </w:rPr>
        <w:t>.</w:t>
      </w:r>
      <w:r w:rsidR="00F375FB">
        <w:rPr>
          <w:rFonts w:cs="Arial"/>
          <w:szCs w:val="20"/>
        </w:rPr>
        <w:t xml:space="preserve">  Sets the t</w:t>
      </w:r>
      <w:r w:rsidR="000752C3">
        <w:rPr>
          <w:rFonts w:cs="Arial"/>
          <w:szCs w:val="20"/>
        </w:rPr>
        <w:t>ask Status to IN_PROGRESS and sets the Start Time to now.  Changes any previous current tas</w:t>
      </w:r>
      <w:r w:rsidR="00540205">
        <w:rPr>
          <w:rFonts w:cs="Arial"/>
          <w:szCs w:val="20"/>
        </w:rPr>
        <w:t xml:space="preserve">k to a Status of COMPLETED and </w:t>
      </w:r>
      <w:r w:rsidR="000752C3">
        <w:rPr>
          <w:rFonts w:cs="Arial"/>
          <w:szCs w:val="20"/>
        </w:rPr>
        <w:t>sets the End Time to now.</w:t>
      </w:r>
      <w:r w:rsidR="00E10520">
        <w:rPr>
          <w:rFonts w:cs="Arial"/>
          <w:szCs w:val="20"/>
        </w:rPr>
        <w:t xml:space="preserve">  Setting the current task to null indicates the completion of the Workflow.</w:t>
      </w:r>
    </w:p>
    <w:p w14:paraId="77DEF005" w14:textId="77777777" w:rsidR="00C7355D" w:rsidRPr="00795D4F" w:rsidRDefault="00C7355D" w:rsidP="00C7355D">
      <w:pPr>
        <w:rPr>
          <w:rFonts w:cs="Arial"/>
        </w:rPr>
      </w:pPr>
    </w:p>
    <w:p w14:paraId="3EAAF437" w14:textId="77777777" w:rsidR="00C7355D" w:rsidRPr="004127F6" w:rsidRDefault="00C7355D" w:rsidP="00C7355D">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BatchSetCurrentTask </w:t>
      </w:r>
      <w:r w:rsidRPr="004127F6">
        <w:rPr>
          <w:rFonts w:cs="Arial"/>
          <w:color w:val="auto"/>
        </w:rPr>
        <w:t>[user] [data source] [workflow name]</w:t>
      </w:r>
      <w:r>
        <w:rPr>
          <w:rFonts w:cs="Arial"/>
          <w:color w:val="auto"/>
        </w:rPr>
        <w:t xml:space="preserve"> [task name]</w:t>
      </w:r>
    </w:p>
    <w:p w14:paraId="3F67BA52" w14:textId="77777777" w:rsidR="00C7355D" w:rsidRDefault="00C7355D" w:rsidP="00C7355D">
      <w:pPr>
        <w:rPr>
          <w:rFonts w:cs="Arial"/>
          <w:color w:val="auto"/>
        </w:rPr>
      </w:pPr>
    </w:p>
    <w:p w14:paraId="0963BB8D" w14:textId="77777777" w:rsidR="00C7355D" w:rsidRDefault="00C7355D" w:rsidP="00C7355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32"/>
        <w:gridCol w:w="3170"/>
      </w:tblGrid>
      <w:tr w:rsidR="00C7355D" w:rsidRPr="00631DAB" w14:paraId="2F454FC4" w14:textId="77777777" w:rsidTr="00E007A5">
        <w:trPr>
          <w:jc w:val="center"/>
        </w:trPr>
        <w:tc>
          <w:tcPr>
            <w:tcW w:w="0" w:type="auto"/>
            <w:shd w:val="clear" w:color="auto" w:fill="005596" w:themeFill="text2"/>
            <w:vAlign w:val="center"/>
          </w:tcPr>
          <w:p w14:paraId="521EC8F1" w14:textId="77777777" w:rsidR="00C7355D" w:rsidRPr="00631DAB" w:rsidRDefault="00C7355D" w:rsidP="00E007A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20FB2A7" w14:textId="77777777" w:rsidR="00C7355D" w:rsidRPr="00631DAB" w:rsidRDefault="00C7355D" w:rsidP="00E007A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355D" w:rsidRPr="00631DAB" w14:paraId="41A15978" w14:textId="77777777" w:rsidTr="00E007A5">
        <w:trPr>
          <w:jc w:val="center"/>
        </w:trPr>
        <w:tc>
          <w:tcPr>
            <w:tcW w:w="0" w:type="auto"/>
            <w:vAlign w:val="center"/>
          </w:tcPr>
          <w:p w14:paraId="1111D44C"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740A13AA"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C7355D" w:rsidRPr="00631DAB" w14:paraId="494D6605" w14:textId="77777777" w:rsidTr="00E007A5">
        <w:trPr>
          <w:jc w:val="center"/>
        </w:trPr>
        <w:tc>
          <w:tcPr>
            <w:tcW w:w="0" w:type="auto"/>
            <w:vAlign w:val="center"/>
          </w:tcPr>
          <w:p w14:paraId="65F21C0B" w14:textId="77777777" w:rsidR="00C7355D" w:rsidRPr="00B650A8" w:rsidRDefault="00C7355D" w:rsidP="00E007A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42ACED4"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C7355D" w:rsidRPr="00631DAB" w14:paraId="4F7693BB" w14:textId="77777777" w:rsidTr="00E007A5">
        <w:trPr>
          <w:jc w:val="center"/>
        </w:trPr>
        <w:tc>
          <w:tcPr>
            <w:tcW w:w="0" w:type="auto"/>
            <w:vAlign w:val="center"/>
          </w:tcPr>
          <w:p w14:paraId="394FA0D6" w14:textId="77777777" w:rsidR="00C7355D" w:rsidRPr="00B650A8" w:rsidRDefault="00C7355D" w:rsidP="00E007A5">
            <w:pPr>
              <w:jc w:val="left"/>
              <w:rPr>
                <w:rFonts w:asciiTheme="minorHAnsi" w:hAnsiTheme="minorHAnsi" w:cstheme="minorHAnsi"/>
                <w:sz w:val="16"/>
                <w:szCs w:val="16"/>
              </w:rPr>
            </w:pPr>
            <w:r>
              <w:rPr>
                <w:rFonts w:asciiTheme="minorHAnsi" w:hAnsiTheme="minorHAnsi" w:cstheme="minorHAnsi"/>
                <w:color w:val="auto"/>
                <w:sz w:val="16"/>
                <w:szCs w:val="16"/>
              </w:rPr>
              <w:t>workflow</w:t>
            </w:r>
            <w:r w:rsidRPr="00B650A8">
              <w:rPr>
                <w:rFonts w:asciiTheme="minorHAnsi" w:hAnsiTheme="minorHAnsi" w:cstheme="minorHAnsi"/>
                <w:color w:val="auto"/>
                <w:sz w:val="16"/>
                <w:szCs w:val="16"/>
              </w:rPr>
              <w:t xml:space="preserve"> name</w:t>
            </w:r>
          </w:p>
        </w:tc>
        <w:tc>
          <w:tcPr>
            <w:tcW w:w="0" w:type="auto"/>
            <w:vAlign w:val="center"/>
          </w:tcPr>
          <w:p w14:paraId="3EDA1579" w14:textId="77777777" w:rsidR="00C7355D" w:rsidRPr="00631DAB"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w:t>
            </w:r>
          </w:p>
        </w:tc>
      </w:tr>
      <w:tr w:rsidR="00C7355D" w:rsidRPr="00631DAB" w14:paraId="4B0FC30D" w14:textId="77777777" w:rsidTr="00E007A5">
        <w:trPr>
          <w:jc w:val="center"/>
        </w:trPr>
        <w:tc>
          <w:tcPr>
            <w:tcW w:w="0" w:type="auto"/>
            <w:vAlign w:val="center"/>
          </w:tcPr>
          <w:p w14:paraId="130E3F6F" w14:textId="77777777" w:rsidR="00C7355D" w:rsidRDefault="00C7355D" w:rsidP="00E007A5">
            <w:pPr>
              <w:jc w:val="left"/>
              <w:rPr>
                <w:rFonts w:asciiTheme="minorHAnsi" w:hAnsiTheme="minorHAnsi" w:cstheme="minorHAnsi"/>
                <w:color w:val="auto"/>
                <w:sz w:val="16"/>
                <w:szCs w:val="16"/>
              </w:rPr>
            </w:pPr>
            <w:r>
              <w:rPr>
                <w:rFonts w:asciiTheme="minorHAnsi" w:hAnsiTheme="minorHAnsi" w:cstheme="minorHAnsi"/>
                <w:color w:val="auto"/>
                <w:sz w:val="16"/>
                <w:szCs w:val="16"/>
              </w:rPr>
              <w:t>task name</w:t>
            </w:r>
          </w:p>
        </w:tc>
        <w:tc>
          <w:tcPr>
            <w:tcW w:w="0" w:type="auto"/>
            <w:vAlign w:val="center"/>
          </w:tcPr>
          <w:p w14:paraId="24A43847" w14:textId="77777777" w:rsidR="00C7355D" w:rsidRDefault="00C7355D" w:rsidP="00E007A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an existing Batch Workflow Task</w:t>
            </w:r>
          </w:p>
        </w:tc>
      </w:tr>
    </w:tbl>
    <w:p w14:paraId="36BA9999" w14:textId="77777777" w:rsidR="00C7355D" w:rsidRPr="00B650A8" w:rsidRDefault="00C7355D" w:rsidP="00C7355D">
      <w:pPr>
        <w:rPr>
          <w:rFonts w:cs="Arial"/>
          <w:color w:val="auto"/>
        </w:rPr>
      </w:pPr>
    </w:p>
    <w:p w14:paraId="2FA34E30" w14:textId="77777777" w:rsidR="00C7355D" w:rsidRPr="00795D4F" w:rsidRDefault="00C7355D" w:rsidP="00C7355D">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3922"/>
      </w:tblGrid>
      <w:tr w:rsidR="00C7355D" w:rsidRPr="00530670" w14:paraId="2EF2E32F" w14:textId="77777777" w:rsidTr="00E007A5">
        <w:trPr>
          <w:jc w:val="center"/>
        </w:trPr>
        <w:tc>
          <w:tcPr>
            <w:tcW w:w="0" w:type="auto"/>
            <w:shd w:val="clear" w:color="auto" w:fill="005596" w:themeFill="text2"/>
            <w:vAlign w:val="center"/>
          </w:tcPr>
          <w:p w14:paraId="26FB457B" w14:textId="77777777" w:rsidR="00C7355D" w:rsidRPr="00530670" w:rsidRDefault="00C7355D" w:rsidP="00E007A5">
            <w:pPr>
              <w:jc w:val="center"/>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0A54273" w14:textId="77777777" w:rsidR="00C7355D" w:rsidRPr="00530670" w:rsidRDefault="00C7355D" w:rsidP="00E007A5">
            <w:pPr>
              <w:jc w:val="left"/>
              <w:rPr>
                <w:rFonts w:asciiTheme="minorHAnsi" w:hAnsiTheme="minorHAnsi" w:cstheme="minorHAnsi"/>
                <w:b/>
                <w:color w:val="FFFFFF" w:themeColor="background1"/>
                <w:sz w:val="16"/>
                <w:szCs w:val="16"/>
              </w:rPr>
            </w:pPr>
            <w:r w:rsidRPr="00530670">
              <w:rPr>
                <w:rFonts w:asciiTheme="minorHAnsi" w:hAnsiTheme="minorHAnsi" w:cstheme="minorHAnsi"/>
                <w:b/>
                <w:color w:val="FFFFFF" w:themeColor="background1"/>
                <w:sz w:val="16"/>
                <w:szCs w:val="16"/>
              </w:rPr>
              <w:t>Error Message</w:t>
            </w:r>
          </w:p>
        </w:tc>
      </w:tr>
      <w:tr w:rsidR="00C7355D" w:rsidRPr="00530670" w14:paraId="48943172" w14:textId="77777777" w:rsidTr="00E007A5">
        <w:trPr>
          <w:jc w:val="center"/>
        </w:trPr>
        <w:tc>
          <w:tcPr>
            <w:tcW w:w="0" w:type="auto"/>
            <w:vAlign w:val="center"/>
          </w:tcPr>
          <w:p w14:paraId="37025EC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-9002</w:t>
            </w:r>
          </w:p>
        </w:tc>
        <w:tc>
          <w:tcPr>
            <w:tcW w:w="0" w:type="auto"/>
            <w:vAlign w:val="center"/>
          </w:tcPr>
          <w:p w14:paraId="70FA2CC3"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Usage: [user] [data source] [workflow name] [task name]</w:t>
            </w:r>
          </w:p>
        </w:tc>
      </w:tr>
      <w:tr w:rsidR="00C7355D" w:rsidRPr="00530670" w14:paraId="168B3D20" w14:textId="77777777" w:rsidTr="00E007A5">
        <w:trPr>
          <w:jc w:val="center"/>
        </w:trPr>
        <w:tc>
          <w:tcPr>
            <w:tcW w:w="0" w:type="auto"/>
            <w:vAlign w:val="center"/>
          </w:tcPr>
          <w:p w14:paraId="7839BEF3" w14:textId="77777777" w:rsidR="00C7355D" w:rsidRPr="00530670" w:rsidRDefault="00C7355D" w:rsidP="00E007A5">
            <w:pPr>
              <w:jc w:val="center"/>
              <w:rPr>
                <w:rFonts w:asciiTheme="minorHAnsi" w:hAnsiTheme="minorHAnsi" w:cstheme="minorHAnsi"/>
                <w:color w:val="auto"/>
                <w:sz w:val="16"/>
                <w:szCs w:val="16"/>
              </w:rPr>
            </w:pPr>
            <w:r w:rsidRPr="00530670">
              <w:rPr>
                <w:rFonts w:asciiTheme="minorHAnsi" w:hAnsiTheme="minorHAnsi" w:cstheme="minorHAnsi"/>
                <w:color w:val="auto"/>
                <w:sz w:val="16"/>
                <w:szCs w:val="16"/>
              </w:rPr>
              <w:t>-9001</w:t>
            </w:r>
          </w:p>
        </w:tc>
        <w:tc>
          <w:tcPr>
            <w:tcW w:w="0" w:type="auto"/>
            <w:vAlign w:val="center"/>
          </w:tcPr>
          <w:p w14:paraId="5A5F56A1" w14:textId="77777777" w:rsidR="00C7355D" w:rsidRPr="00530670"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Cannot set current task</w:t>
            </w:r>
          </w:p>
        </w:tc>
      </w:tr>
      <w:tr w:rsidR="00C7355D" w:rsidRPr="00530670" w14:paraId="3B37024B" w14:textId="77777777" w:rsidTr="00E007A5">
        <w:trPr>
          <w:jc w:val="center"/>
        </w:trPr>
        <w:tc>
          <w:tcPr>
            <w:tcW w:w="0" w:type="auto"/>
            <w:vAlign w:val="center"/>
          </w:tcPr>
          <w:p w14:paraId="76B4B7E8" w14:textId="77777777" w:rsidR="00C7355D" w:rsidRPr="00530670" w:rsidRDefault="00C7355D" w:rsidP="00E007A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E0043D5" w14:textId="77777777" w:rsidR="00C7355D" w:rsidRPr="00707558" w:rsidRDefault="00C7355D" w:rsidP="00E007A5">
            <w:pPr>
              <w:autoSpaceDE w:val="0"/>
              <w:autoSpaceDN w:val="0"/>
              <w:adjustRightInd w:val="0"/>
              <w:jc w:val="left"/>
              <w:rPr>
                <w:rFonts w:asciiTheme="minorHAnsi" w:hAnsiTheme="minorHAnsi" w:cstheme="minorHAnsi"/>
                <w:color w:val="auto"/>
                <w:sz w:val="16"/>
                <w:szCs w:val="16"/>
              </w:rPr>
            </w:pPr>
            <w:r w:rsidRPr="00C7355D">
              <w:rPr>
                <w:rFonts w:asciiTheme="minorHAnsi" w:hAnsiTheme="minorHAnsi" w:cstheme="minorHAnsi"/>
                <w:color w:val="auto"/>
                <w:sz w:val="16"/>
                <w:szCs w:val="16"/>
              </w:rPr>
              <w:t>Current task set</w:t>
            </w:r>
          </w:p>
        </w:tc>
      </w:tr>
    </w:tbl>
    <w:p w14:paraId="485FCEC3" w14:textId="77777777" w:rsidR="00C8264C" w:rsidRDefault="00C8264C" w:rsidP="00C8264C"/>
    <w:p w14:paraId="1E8BEEAD" w14:textId="77777777" w:rsidR="00090FA1" w:rsidRDefault="00090FA1" w:rsidP="001916EE">
      <w:pPr>
        <w:pStyle w:val="Heading2"/>
      </w:pPr>
      <w:bookmarkStart w:id="57" w:name="_Copy_Fact_Data"/>
      <w:bookmarkStart w:id="58" w:name="_Toc39674359"/>
      <w:bookmarkEnd w:id="57"/>
      <w:r>
        <w:t>Copy</w:t>
      </w:r>
      <w:r w:rsidR="004C0675">
        <w:t xml:space="preserve"> </w:t>
      </w:r>
      <w:r>
        <w:t>Fact</w:t>
      </w:r>
      <w:r w:rsidR="004C0675">
        <w:t xml:space="preserve"> </w:t>
      </w:r>
      <w:r>
        <w:t>Data</w:t>
      </w:r>
      <w:bookmarkEnd w:id="58"/>
    </w:p>
    <w:p w14:paraId="79502289" w14:textId="77777777" w:rsidR="00090FA1" w:rsidRDefault="00090FA1" w:rsidP="00090FA1">
      <w:pPr>
        <w:rPr>
          <w:rFonts w:cs="Arial"/>
        </w:rPr>
      </w:pPr>
      <w:r w:rsidRPr="00962735">
        <w:rPr>
          <w:rFonts w:cs="Arial"/>
          <w:b/>
        </w:rPr>
        <w:t>Mid-Tier</w:t>
      </w:r>
      <w:r>
        <w:rPr>
          <w:rFonts w:cs="Arial"/>
        </w:rPr>
        <w:t>: Primary only</w:t>
      </w:r>
    </w:p>
    <w:p w14:paraId="1249CABF" w14:textId="77777777" w:rsidR="00090FA1" w:rsidRPr="00795D4F" w:rsidRDefault="00090FA1" w:rsidP="00090FA1">
      <w:pPr>
        <w:rPr>
          <w:rFonts w:cs="Arial"/>
        </w:rPr>
      </w:pPr>
    </w:p>
    <w:p w14:paraId="33F3C74C" w14:textId="77777777" w:rsidR="00090FA1" w:rsidRDefault="00090FA1" w:rsidP="00090FA1">
      <w:pPr>
        <w:rPr>
          <w:rFonts w:cs="Arial"/>
        </w:rPr>
      </w:pPr>
      <w:r w:rsidRPr="00795D4F">
        <w:rPr>
          <w:rFonts w:cs="Arial"/>
          <w:b/>
        </w:rPr>
        <w:t>Purpose</w:t>
      </w:r>
      <w:r w:rsidRPr="00795D4F">
        <w:rPr>
          <w:rFonts w:cs="Arial"/>
        </w:rPr>
        <w:t xml:space="preserve">: </w:t>
      </w:r>
      <w:r>
        <w:rPr>
          <w:rFonts w:cs="Arial"/>
        </w:rPr>
        <w:t xml:space="preserve">To extract fact data from a Subdomain using the Foundation Data Export (FDE) and load the results into a target </w:t>
      </w:r>
      <w:r w:rsidR="00770B3B">
        <w:rPr>
          <w:rFonts w:cs="Arial"/>
        </w:rPr>
        <w:t>input source.</w:t>
      </w:r>
      <w:r>
        <w:rPr>
          <w:rFonts w:cs="Arial"/>
        </w:rPr>
        <w:t xml:space="preserve">  Fields are automatically mapped from the export result</w:t>
      </w:r>
      <w:r w:rsidR="00534787">
        <w:rPr>
          <w:rFonts w:cs="Arial"/>
        </w:rPr>
        <w:t xml:space="preserve"> set</w:t>
      </w:r>
      <w:r w:rsidR="00770B3B">
        <w:rPr>
          <w:rFonts w:cs="Arial"/>
        </w:rPr>
        <w:t xml:space="preserve"> to the input source</w:t>
      </w:r>
      <w:r>
        <w:rPr>
          <w:rFonts w:cs="Arial"/>
        </w:rPr>
        <w:t>.</w:t>
      </w:r>
    </w:p>
    <w:p w14:paraId="2A317425" w14:textId="77777777" w:rsidR="00090FA1" w:rsidRPr="00795D4F" w:rsidRDefault="00090FA1" w:rsidP="00090FA1">
      <w:pPr>
        <w:rPr>
          <w:rFonts w:cs="Arial"/>
        </w:rPr>
      </w:pPr>
    </w:p>
    <w:p w14:paraId="4641787F" w14:textId="649DD451" w:rsidR="00090FA1" w:rsidRPr="00795D4F" w:rsidRDefault="00090FA1" w:rsidP="00090FA1">
      <w:pPr>
        <w:rPr>
          <w:rFonts w:cs="Arial"/>
          <w:color w:val="auto"/>
        </w:rPr>
      </w:pPr>
      <w:r w:rsidRPr="00795D4F">
        <w:rPr>
          <w:rFonts w:cs="Arial"/>
          <w:b/>
          <w:color w:val="auto"/>
        </w:rPr>
        <w:t>Usage</w:t>
      </w:r>
      <w:r w:rsidRPr="00795D4F">
        <w:rPr>
          <w:rFonts w:cs="Arial"/>
          <w:color w:val="auto"/>
        </w:rPr>
        <w:t xml:space="preserve">: </w:t>
      </w:r>
      <w:r w:rsidR="00867102">
        <w:rPr>
          <w:rFonts w:cs="Arial"/>
          <w:color w:val="auto"/>
        </w:rPr>
        <w:t>CopyFactData</w:t>
      </w:r>
      <w:r>
        <w:rPr>
          <w:rFonts w:cs="Arial"/>
          <w:color w:val="auto"/>
        </w:rPr>
        <w:t xml:space="preserve"> </w:t>
      </w:r>
      <w:r w:rsidR="00867102">
        <w:rPr>
          <w:rFonts w:cs="Arial"/>
          <w:color w:val="auto"/>
        </w:rPr>
        <w:t>[user] [data source] [fde xml path</w:t>
      </w:r>
      <w:r w:rsidRPr="00795D4F">
        <w:rPr>
          <w:rFonts w:cs="Arial"/>
          <w:color w:val="auto"/>
        </w:rPr>
        <w:t>] [</w:t>
      </w:r>
      <w:r w:rsidR="00770B3B">
        <w:rPr>
          <w:rFonts w:cs="Arial"/>
          <w:color w:val="auto"/>
        </w:rPr>
        <w:t>input source</w:t>
      </w:r>
      <w:r w:rsidRPr="00795D4F">
        <w:rPr>
          <w:rFonts w:cs="Arial"/>
          <w:color w:val="auto"/>
        </w:rPr>
        <w:t>] [</w:t>
      </w:r>
      <w:r w:rsidR="00867102">
        <w:rPr>
          <w:rFonts w:cs="Arial"/>
          <w:color w:val="auto"/>
        </w:rPr>
        <w:t>period increment</w:t>
      </w:r>
      <w:r w:rsidRPr="00795D4F">
        <w:rPr>
          <w:rFonts w:cs="Arial"/>
          <w:color w:val="auto"/>
        </w:rPr>
        <w:t>]</w:t>
      </w:r>
      <w:r w:rsidR="008102C3">
        <w:rPr>
          <w:rFonts w:cs="Arial"/>
          <w:color w:val="auto"/>
        </w:rPr>
        <w:t xml:space="preserve"> [filter sql path]</w:t>
      </w:r>
    </w:p>
    <w:p w14:paraId="58B87DCC" w14:textId="77777777" w:rsidR="00090FA1" w:rsidRDefault="00090FA1" w:rsidP="00090FA1">
      <w:pPr>
        <w:rPr>
          <w:rFonts w:cs="Arial"/>
          <w:color w:val="auto"/>
        </w:rPr>
      </w:pPr>
    </w:p>
    <w:p w14:paraId="38BED6E6" w14:textId="77777777" w:rsidR="00090FA1" w:rsidRDefault="00090FA1" w:rsidP="00090FA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46"/>
        <w:gridCol w:w="6635"/>
      </w:tblGrid>
      <w:tr w:rsidR="00090FA1" w:rsidRPr="005F779D" w14:paraId="464E619E" w14:textId="77777777" w:rsidTr="005F779D">
        <w:trPr>
          <w:jc w:val="center"/>
        </w:trPr>
        <w:tc>
          <w:tcPr>
            <w:tcW w:w="0" w:type="auto"/>
            <w:shd w:val="clear" w:color="auto" w:fill="005596" w:themeFill="text2"/>
            <w:vAlign w:val="center"/>
          </w:tcPr>
          <w:p w14:paraId="0C46FC97" w14:textId="77777777" w:rsidR="00090FA1" w:rsidRPr="005F779D" w:rsidRDefault="00090FA1" w:rsidP="005F779D">
            <w:pPr>
              <w:jc w:val="center"/>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A54E7D4" w14:textId="77777777" w:rsidR="00090FA1" w:rsidRPr="005F779D" w:rsidRDefault="00090FA1" w:rsidP="005F779D">
            <w:pPr>
              <w:jc w:val="left"/>
              <w:rPr>
                <w:rFonts w:asciiTheme="minorHAnsi" w:hAnsiTheme="minorHAnsi" w:cstheme="minorHAnsi"/>
                <w:b/>
                <w:color w:val="FFFFFF" w:themeColor="background1"/>
                <w:sz w:val="16"/>
                <w:szCs w:val="16"/>
              </w:rPr>
            </w:pPr>
            <w:r w:rsidRPr="005F779D">
              <w:rPr>
                <w:rFonts w:asciiTheme="minorHAnsi" w:hAnsiTheme="minorHAnsi" w:cstheme="minorHAnsi"/>
                <w:b/>
                <w:color w:val="FFFFFF" w:themeColor="background1"/>
                <w:sz w:val="16"/>
                <w:szCs w:val="16"/>
              </w:rPr>
              <w:t>Description</w:t>
            </w:r>
          </w:p>
        </w:tc>
      </w:tr>
      <w:tr w:rsidR="00090FA1" w:rsidRPr="005F779D" w14:paraId="09D5C7FF" w14:textId="77777777" w:rsidTr="005F779D">
        <w:trPr>
          <w:jc w:val="center"/>
        </w:trPr>
        <w:tc>
          <w:tcPr>
            <w:tcW w:w="0" w:type="auto"/>
            <w:vAlign w:val="center"/>
          </w:tcPr>
          <w:p w14:paraId="4803CDAE"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user</w:t>
            </w:r>
          </w:p>
        </w:tc>
        <w:tc>
          <w:tcPr>
            <w:tcW w:w="0" w:type="auto"/>
            <w:vAlign w:val="center"/>
          </w:tcPr>
          <w:p w14:paraId="54F65989"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Foundation schema user name</w:t>
            </w:r>
          </w:p>
        </w:tc>
      </w:tr>
      <w:tr w:rsidR="00090FA1" w:rsidRPr="005F779D" w14:paraId="4DC05BB0" w14:textId="77777777" w:rsidTr="005F779D">
        <w:trPr>
          <w:jc w:val="center"/>
        </w:trPr>
        <w:tc>
          <w:tcPr>
            <w:tcW w:w="0" w:type="auto"/>
            <w:vAlign w:val="center"/>
          </w:tcPr>
          <w:p w14:paraId="69663257" w14:textId="77777777" w:rsidR="00090FA1" w:rsidRPr="005F779D" w:rsidRDefault="00090FA1"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data source</w:t>
            </w:r>
          </w:p>
        </w:tc>
        <w:tc>
          <w:tcPr>
            <w:tcW w:w="0" w:type="auto"/>
            <w:vAlign w:val="center"/>
          </w:tcPr>
          <w:p w14:paraId="10A60FFF" w14:textId="77777777" w:rsidR="00090FA1" w:rsidRPr="005F779D" w:rsidRDefault="00090FA1" w:rsidP="005F779D">
            <w:pPr>
              <w:autoSpaceDE w:val="0"/>
              <w:autoSpaceDN w:val="0"/>
              <w:adjustRightInd w:val="0"/>
              <w:jc w:val="left"/>
              <w:rPr>
                <w:rFonts w:asciiTheme="minorHAnsi" w:hAnsiTheme="minorHAnsi" w:cstheme="minorHAnsi"/>
                <w:color w:val="auto"/>
                <w:sz w:val="16"/>
                <w:szCs w:val="16"/>
              </w:rPr>
            </w:pPr>
            <w:r w:rsidRPr="005F779D">
              <w:rPr>
                <w:rFonts w:asciiTheme="minorHAnsi" w:hAnsiTheme="minorHAnsi" w:cstheme="minorHAnsi"/>
                <w:color w:val="auto"/>
                <w:sz w:val="16"/>
                <w:szCs w:val="16"/>
              </w:rPr>
              <w:t>TNS entry for EKB instance</w:t>
            </w:r>
          </w:p>
        </w:tc>
      </w:tr>
      <w:tr w:rsidR="00090FA1" w:rsidRPr="005F779D" w14:paraId="7FEAC14F" w14:textId="77777777" w:rsidTr="005F779D">
        <w:trPr>
          <w:jc w:val="center"/>
        </w:trPr>
        <w:tc>
          <w:tcPr>
            <w:tcW w:w="0" w:type="auto"/>
            <w:vAlign w:val="center"/>
          </w:tcPr>
          <w:p w14:paraId="678A55A9"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fde xml path</w:t>
            </w:r>
          </w:p>
        </w:tc>
        <w:tc>
          <w:tcPr>
            <w:tcW w:w="0" w:type="auto"/>
            <w:vAlign w:val="center"/>
          </w:tcPr>
          <w:p w14:paraId="410535B9"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FDE export specification that defines what data will be extracted from a Subdomain</w:t>
            </w:r>
          </w:p>
        </w:tc>
      </w:tr>
      <w:tr w:rsidR="00090FA1" w:rsidRPr="005F779D" w14:paraId="68CA6D37" w14:textId="77777777" w:rsidTr="005F779D">
        <w:trPr>
          <w:jc w:val="center"/>
        </w:trPr>
        <w:tc>
          <w:tcPr>
            <w:tcW w:w="0" w:type="auto"/>
            <w:vAlign w:val="center"/>
          </w:tcPr>
          <w:p w14:paraId="6C07025C" w14:textId="77777777" w:rsidR="00090FA1" w:rsidRPr="005F779D" w:rsidRDefault="00770B3B" w:rsidP="005F779D">
            <w:pPr>
              <w:jc w:val="left"/>
              <w:rPr>
                <w:rFonts w:asciiTheme="minorHAnsi" w:hAnsiTheme="minorHAnsi" w:cstheme="minorHAnsi"/>
                <w:sz w:val="16"/>
                <w:szCs w:val="16"/>
              </w:rPr>
            </w:pPr>
            <w:r>
              <w:rPr>
                <w:rFonts w:asciiTheme="minorHAnsi" w:hAnsiTheme="minorHAnsi" w:cstheme="minorHAnsi"/>
                <w:color w:val="auto"/>
                <w:sz w:val="16"/>
                <w:szCs w:val="16"/>
              </w:rPr>
              <w:t>Input source</w:t>
            </w:r>
          </w:p>
        </w:tc>
        <w:tc>
          <w:tcPr>
            <w:tcW w:w="0" w:type="auto"/>
            <w:vAlign w:val="center"/>
          </w:tcPr>
          <w:p w14:paraId="63F27DA1" w14:textId="77777777" w:rsidR="00090FA1" w:rsidRPr="005F779D" w:rsidRDefault="00770B3B"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The target input source</w:t>
            </w:r>
            <w:r w:rsidR="005F779D">
              <w:rPr>
                <w:rFonts w:asciiTheme="minorHAnsi" w:hAnsiTheme="minorHAnsi" w:cstheme="minorHAnsi"/>
                <w:color w:val="auto"/>
                <w:sz w:val="16"/>
                <w:szCs w:val="16"/>
              </w:rPr>
              <w:t xml:space="preserve"> that extracted data will be written to</w:t>
            </w:r>
          </w:p>
        </w:tc>
      </w:tr>
      <w:tr w:rsidR="00090FA1" w:rsidRPr="005F779D" w14:paraId="01502703" w14:textId="77777777" w:rsidTr="005F779D">
        <w:trPr>
          <w:jc w:val="center"/>
        </w:trPr>
        <w:tc>
          <w:tcPr>
            <w:tcW w:w="0" w:type="auto"/>
            <w:vAlign w:val="center"/>
          </w:tcPr>
          <w:p w14:paraId="38CCCE1E" w14:textId="77777777" w:rsidR="00090FA1" w:rsidRPr="005F779D" w:rsidRDefault="005F779D" w:rsidP="005F779D">
            <w:pPr>
              <w:jc w:val="left"/>
              <w:rPr>
                <w:rFonts w:asciiTheme="minorHAnsi" w:hAnsiTheme="minorHAnsi" w:cstheme="minorHAnsi"/>
                <w:sz w:val="16"/>
                <w:szCs w:val="16"/>
              </w:rPr>
            </w:pPr>
            <w:r w:rsidRPr="005F779D">
              <w:rPr>
                <w:rFonts w:asciiTheme="minorHAnsi" w:hAnsiTheme="minorHAnsi" w:cstheme="minorHAnsi"/>
                <w:color w:val="auto"/>
                <w:sz w:val="16"/>
                <w:szCs w:val="16"/>
              </w:rPr>
              <w:t>period increment</w:t>
            </w:r>
          </w:p>
        </w:tc>
        <w:tc>
          <w:tcPr>
            <w:tcW w:w="0" w:type="auto"/>
            <w:vAlign w:val="center"/>
          </w:tcPr>
          <w:p w14:paraId="240C2766" w14:textId="77777777" w:rsidR="00090FA1" w:rsidRPr="005F779D" w:rsidRDefault="005F779D"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positive or negative offset used to derive a time period relative to the current Foundation time</w:t>
            </w:r>
          </w:p>
        </w:tc>
      </w:tr>
      <w:tr w:rsidR="008102C3" w:rsidRPr="005F779D" w14:paraId="387210B1" w14:textId="77777777" w:rsidTr="005F779D">
        <w:trPr>
          <w:jc w:val="center"/>
        </w:trPr>
        <w:tc>
          <w:tcPr>
            <w:tcW w:w="0" w:type="auto"/>
            <w:vAlign w:val="center"/>
          </w:tcPr>
          <w:p w14:paraId="12F966D5" w14:textId="4BA01373" w:rsidR="008102C3" w:rsidRPr="005F779D" w:rsidRDefault="008102C3" w:rsidP="005F779D">
            <w:pPr>
              <w:jc w:val="left"/>
              <w:rPr>
                <w:rFonts w:asciiTheme="minorHAnsi" w:hAnsiTheme="minorHAnsi" w:cstheme="minorHAnsi"/>
                <w:color w:val="auto"/>
                <w:sz w:val="16"/>
                <w:szCs w:val="16"/>
              </w:rPr>
            </w:pPr>
            <w:r>
              <w:rPr>
                <w:rFonts w:asciiTheme="minorHAnsi" w:hAnsiTheme="minorHAnsi" w:cstheme="minorHAnsi"/>
                <w:color w:val="auto"/>
                <w:sz w:val="16"/>
                <w:szCs w:val="16"/>
              </w:rPr>
              <w:t>filter sql path</w:t>
            </w:r>
          </w:p>
        </w:tc>
        <w:tc>
          <w:tcPr>
            <w:tcW w:w="0" w:type="auto"/>
            <w:vAlign w:val="center"/>
          </w:tcPr>
          <w:p w14:paraId="04EAA2BE" w14:textId="3D0584C8" w:rsidR="008102C3" w:rsidRDefault="008102C3" w:rsidP="005F779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Pathname to a SQL statement that will be executed after fact data has been copied.</w:t>
            </w:r>
          </w:p>
        </w:tc>
      </w:tr>
    </w:tbl>
    <w:p w14:paraId="7AF53EFB" w14:textId="77777777" w:rsidR="00090FA1" w:rsidRPr="00B650A8" w:rsidRDefault="00090FA1" w:rsidP="00090FA1">
      <w:pPr>
        <w:rPr>
          <w:rFonts w:cs="Arial"/>
          <w:color w:val="auto"/>
        </w:rPr>
      </w:pPr>
    </w:p>
    <w:p w14:paraId="2D7E196C" w14:textId="77777777" w:rsidR="00090FA1" w:rsidRPr="00795D4F" w:rsidRDefault="00090FA1" w:rsidP="00090FA1">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5130"/>
      </w:tblGrid>
      <w:tr w:rsidR="007E1E28" w:rsidRPr="007E1E28" w14:paraId="33984CBB" w14:textId="77777777" w:rsidTr="005F779D">
        <w:trPr>
          <w:jc w:val="center"/>
        </w:trPr>
        <w:tc>
          <w:tcPr>
            <w:tcW w:w="0" w:type="auto"/>
            <w:shd w:val="clear" w:color="auto" w:fill="005596" w:themeFill="text2"/>
            <w:vAlign w:val="center"/>
          </w:tcPr>
          <w:p w14:paraId="59A21B60" w14:textId="77777777" w:rsidR="00090FA1" w:rsidRPr="00BF164B" w:rsidRDefault="00090FA1" w:rsidP="005F779D">
            <w:pPr>
              <w:jc w:val="center"/>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B01153B" w14:textId="77777777" w:rsidR="00090FA1" w:rsidRPr="00BF164B" w:rsidRDefault="00090FA1" w:rsidP="005F779D">
            <w:pPr>
              <w:jc w:val="left"/>
              <w:rPr>
                <w:rFonts w:asciiTheme="minorHAnsi" w:hAnsiTheme="minorHAnsi" w:cstheme="minorHAnsi"/>
                <w:b/>
                <w:color w:val="FFFFFF" w:themeColor="background1"/>
                <w:sz w:val="16"/>
                <w:szCs w:val="16"/>
              </w:rPr>
            </w:pPr>
            <w:r w:rsidRPr="00BF164B">
              <w:rPr>
                <w:rFonts w:asciiTheme="minorHAnsi" w:hAnsiTheme="minorHAnsi" w:cstheme="minorHAnsi"/>
                <w:b/>
                <w:color w:val="FFFFFF" w:themeColor="background1"/>
                <w:sz w:val="16"/>
                <w:szCs w:val="16"/>
              </w:rPr>
              <w:t>Error Message</w:t>
            </w:r>
          </w:p>
        </w:tc>
      </w:tr>
      <w:tr w:rsidR="007E1E28" w:rsidRPr="007E1E28" w14:paraId="7C105809" w14:textId="77777777" w:rsidTr="005F779D">
        <w:trPr>
          <w:jc w:val="center"/>
        </w:trPr>
        <w:tc>
          <w:tcPr>
            <w:tcW w:w="0" w:type="auto"/>
            <w:vAlign w:val="center"/>
          </w:tcPr>
          <w:p w14:paraId="74C462AB"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2D0A37ED"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Usage: [user] [data source] [fde</w:t>
            </w:r>
            <w:r w:rsidR="00770B3B">
              <w:rPr>
                <w:rFonts w:asciiTheme="minorHAnsi" w:hAnsiTheme="minorHAnsi" w:cstheme="minorHAnsi"/>
                <w:color w:val="auto"/>
                <w:sz w:val="16"/>
                <w:szCs w:val="16"/>
              </w:rPr>
              <w:t xml:space="preserve"> xml path] [input source</w:t>
            </w:r>
            <w:r w:rsidRPr="007E1E28">
              <w:rPr>
                <w:rFonts w:asciiTheme="minorHAnsi" w:hAnsiTheme="minorHAnsi" w:cstheme="minorHAnsi"/>
                <w:color w:val="auto"/>
                <w:sz w:val="16"/>
                <w:szCs w:val="16"/>
              </w:rPr>
              <w:t>] [period increment]</w:t>
            </w:r>
          </w:p>
        </w:tc>
      </w:tr>
      <w:tr w:rsidR="007E1E28" w:rsidRPr="007E1E28" w14:paraId="6E3C7598" w14:textId="77777777" w:rsidTr="005F779D">
        <w:trPr>
          <w:jc w:val="center"/>
        </w:trPr>
        <w:tc>
          <w:tcPr>
            <w:tcW w:w="0" w:type="auto"/>
            <w:vAlign w:val="center"/>
          </w:tcPr>
          <w:p w14:paraId="1A0E426A"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30169AC6"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Cannot copy data</w:t>
            </w:r>
          </w:p>
        </w:tc>
      </w:tr>
      <w:tr w:rsidR="007E1E28" w:rsidRPr="007E1E28" w14:paraId="4EAA4470" w14:textId="77777777" w:rsidTr="005F779D">
        <w:trPr>
          <w:jc w:val="center"/>
        </w:trPr>
        <w:tc>
          <w:tcPr>
            <w:tcW w:w="0" w:type="auto"/>
            <w:vAlign w:val="center"/>
          </w:tcPr>
          <w:p w14:paraId="207835FE"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9000</w:t>
            </w:r>
          </w:p>
        </w:tc>
        <w:tc>
          <w:tcPr>
            <w:tcW w:w="0" w:type="auto"/>
            <w:vAlign w:val="center"/>
          </w:tcPr>
          <w:p w14:paraId="3EBC08CC"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Records copied successfully</w:t>
            </w:r>
          </w:p>
        </w:tc>
      </w:tr>
      <w:tr w:rsidR="007E1E28" w:rsidRPr="007E1E28" w14:paraId="5BAADD86" w14:textId="77777777" w:rsidTr="005F779D">
        <w:trPr>
          <w:jc w:val="center"/>
        </w:trPr>
        <w:tc>
          <w:tcPr>
            <w:tcW w:w="0" w:type="auto"/>
            <w:vAlign w:val="center"/>
          </w:tcPr>
          <w:p w14:paraId="75105DB7"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9001</w:t>
            </w:r>
          </w:p>
        </w:tc>
        <w:tc>
          <w:tcPr>
            <w:tcW w:w="0" w:type="auto"/>
            <w:vAlign w:val="center"/>
          </w:tcPr>
          <w:p w14:paraId="0FE83E4E" w14:textId="77777777" w:rsidR="00090FA1" w:rsidRPr="007E1E28" w:rsidRDefault="007E1E28" w:rsidP="005F779D">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FDE did not return any data</w:t>
            </w:r>
          </w:p>
        </w:tc>
      </w:tr>
      <w:tr w:rsidR="007E1E28" w:rsidRPr="007E1E28" w14:paraId="00BAEB6A" w14:textId="77777777" w:rsidTr="005F779D">
        <w:trPr>
          <w:jc w:val="center"/>
        </w:trPr>
        <w:tc>
          <w:tcPr>
            <w:tcW w:w="0" w:type="auto"/>
            <w:vAlign w:val="center"/>
          </w:tcPr>
          <w:p w14:paraId="45013772" w14:textId="77777777" w:rsidR="00090FA1" w:rsidRPr="007E1E28" w:rsidRDefault="00090FA1" w:rsidP="005F779D">
            <w:pPr>
              <w:jc w:val="center"/>
              <w:rPr>
                <w:rFonts w:asciiTheme="minorHAnsi" w:hAnsiTheme="minorHAnsi" w:cstheme="minorHAnsi"/>
                <w:color w:val="auto"/>
                <w:sz w:val="16"/>
                <w:szCs w:val="16"/>
              </w:rPr>
            </w:pPr>
            <w:r w:rsidRPr="007E1E28">
              <w:rPr>
                <w:rFonts w:asciiTheme="minorHAnsi" w:hAnsiTheme="minorHAnsi" w:cstheme="minorHAnsi"/>
                <w:color w:val="auto"/>
                <w:sz w:val="16"/>
                <w:szCs w:val="16"/>
              </w:rPr>
              <w:t>9002</w:t>
            </w:r>
          </w:p>
        </w:tc>
        <w:tc>
          <w:tcPr>
            <w:tcW w:w="0" w:type="auto"/>
            <w:vAlign w:val="center"/>
          </w:tcPr>
          <w:p w14:paraId="5AB8DB1E" w14:textId="77777777" w:rsidR="00090FA1" w:rsidRPr="007E1E28" w:rsidRDefault="007E1E28" w:rsidP="00770B3B">
            <w:pPr>
              <w:autoSpaceDE w:val="0"/>
              <w:autoSpaceDN w:val="0"/>
              <w:adjustRightInd w:val="0"/>
              <w:jc w:val="left"/>
              <w:rPr>
                <w:rFonts w:asciiTheme="minorHAnsi" w:hAnsiTheme="minorHAnsi" w:cstheme="minorHAnsi"/>
                <w:color w:val="auto"/>
                <w:sz w:val="16"/>
                <w:szCs w:val="16"/>
              </w:rPr>
            </w:pPr>
            <w:r w:rsidRPr="007E1E28">
              <w:rPr>
                <w:rFonts w:asciiTheme="minorHAnsi" w:hAnsiTheme="minorHAnsi" w:cstheme="minorHAnsi"/>
                <w:color w:val="auto"/>
                <w:sz w:val="16"/>
                <w:szCs w:val="16"/>
              </w:rPr>
              <w:t xml:space="preserve">No matching measures between FDE returned data and target </w:t>
            </w:r>
            <w:r w:rsidR="00770B3B">
              <w:rPr>
                <w:rFonts w:asciiTheme="minorHAnsi" w:hAnsiTheme="minorHAnsi" w:cstheme="minorHAnsi"/>
                <w:color w:val="auto"/>
                <w:sz w:val="16"/>
                <w:szCs w:val="16"/>
              </w:rPr>
              <w:t>input source</w:t>
            </w:r>
          </w:p>
        </w:tc>
      </w:tr>
    </w:tbl>
    <w:p w14:paraId="1DE5E8FF" w14:textId="77777777" w:rsidR="009961D1" w:rsidRDefault="009961D1">
      <w:pPr>
        <w:jc w:val="left"/>
      </w:pPr>
    </w:p>
    <w:p w14:paraId="18284DEA" w14:textId="515984A1" w:rsidR="009961D1" w:rsidRDefault="009961D1" w:rsidP="004A4FBC">
      <w:pPr>
        <w:pStyle w:val="Heading4"/>
      </w:pPr>
      <w:bookmarkStart w:id="59" w:name="_Toc39674360"/>
      <w:r w:rsidRPr="00A22393">
        <w:t xml:space="preserve">Sample </w:t>
      </w:r>
      <w:r>
        <w:t>FDE XML specification</w:t>
      </w:r>
      <w:bookmarkEnd w:id="59"/>
    </w:p>
    <w:p w14:paraId="5D41CFBA" w14:textId="77777777" w:rsidR="009961D1" w:rsidRDefault="009961D1" w:rsidP="009961D1">
      <w:pPr>
        <w:rPr>
          <w:b/>
        </w:rPr>
      </w:pPr>
    </w:p>
    <w:p w14:paraId="40CB003A" w14:textId="77777777" w:rsidR="00B96D0C" w:rsidRDefault="009961D1">
      <w:pPr>
        <w:jc w:val="left"/>
      </w:pPr>
      <w:r>
        <w:t>The FDE requires an XML specification that describes what measure values are to be extracted from a Subdomain.</w:t>
      </w:r>
      <w:r w:rsidR="00B96D0C">
        <w:t xml:space="preserve">  The FDE is described in detail within the EP Server Administrator Guide.  </w:t>
      </w:r>
    </w:p>
    <w:p w14:paraId="46D49792" w14:textId="77777777" w:rsidR="00B96D0C" w:rsidRDefault="00B96D0C">
      <w:pPr>
        <w:jc w:val="left"/>
      </w:pPr>
    </w:p>
    <w:p w14:paraId="64C7A875" w14:textId="77777777" w:rsidR="00B96D0C" w:rsidRDefault="00B96D0C">
      <w:pPr>
        <w:jc w:val="left"/>
      </w:pPr>
      <w:r>
        <w:t>Below is a sample of an XML specification that pulls measure values from</w:t>
      </w:r>
      <w:r w:rsidR="00770B3B">
        <w:t xml:space="preserve"> three FTFs within the same Subd</w:t>
      </w:r>
      <w:r>
        <w:t xml:space="preserve">omain and accumulates the measure values into a single set of measures that would be used to load the target </w:t>
      </w:r>
      <w:r w:rsidR="00770B3B">
        <w:t>input source</w:t>
      </w:r>
      <w:r>
        <w:t xml:space="preserve"> by the CopyFactData command. </w:t>
      </w:r>
    </w:p>
    <w:p w14:paraId="5A968A56" w14:textId="77777777" w:rsidR="00B96D0C" w:rsidRDefault="00B96D0C">
      <w:pPr>
        <w:jc w:val="left"/>
      </w:pPr>
    </w:p>
    <w:p w14:paraId="5C45EC6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xml</w:t>
      </w:r>
      <w:r w:rsidRPr="00B96D0C">
        <w:rPr>
          <w:rFonts w:ascii="Consolas" w:hAnsi="Consolas" w:cs="Consolas"/>
          <w:color w:val="0000FF"/>
          <w:sz w:val="16"/>
          <w:szCs w:val="16"/>
        </w:rPr>
        <w:t xml:space="preserve"> </w:t>
      </w:r>
      <w:r w:rsidRPr="00B96D0C">
        <w:rPr>
          <w:rFonts w:ascii="Consolas" w:hAnsi="Consolas" w:cs="Consolas"/>
          <w:color w:val="FF0000"/>
          <w:sz w:val="16"/>
          <w:szCs w:val="16"/>
        </w:rPr>
        <w:t>version</w:t>
      </w:r>
      <w:r w:rsidRPr="00B96D0C">
        <w:rPr>
          <w:rFonts w:ascii="Consolas" w:hAnsi="Consolas" w:cs="Consolas"/>
          <w:color w:val="0000FF"/>
          <w:sz w:val="16"/>
          <w:szCs w:val="16"/>
        </w:rPr>
        <w:t>=</w:t>
      </w:r>
      <w:r w:rsidRPr="00B96D0C">
        <w:rPr>
          <w:rFonts w:ascii="Consolas" w:hAnsi="Consolas" w:cs="Consolas"/>
          <w:color w:val="auto"/>
          <w:sz w:val="16"/>
          <w:szCs w:val="16"/>
        </w:rPr>
        <w:t>"</w:t>
      </w:r>
      <w:r w:rsidRPr="00B96D0C">
        <w:rPr>
          <w:rFonts w:ascii="Consolas" w:hAnsi="Consolas" w:cs="Consolas"/>
          <w:color w:val="0000FF"/>
          <w:sz w:val="16"/>
          <w:szCs w:val="16"/>
        </w:rPr>
        <w:t>1.0</w:t>
      </w:r>
      <w:r w:rsidRPr="00B96D0C">
        <w:rPr>
          <w:rFonts w:ascii="Consolas" w:hAnsi="Consolas" w:cs="Consolas"/>
          <w:color w:val="auto"/>
          <w:sz w:val="16"/>
          <w:szCs w:val="16"/>
        </w:rPr>
        <w:t>"</w:t>
      </w:r>
      <w:r w:rsidRPr="00B96D0C">
        <w:rPr>
          <w:rFonts w:ascii="Consolas" w:hAnsi="Consolas" w:cs="Consolas"/>
          <w:color w:val="0000FF"/>
          <w:sz w:val="16"/>
          <w:szCs w:val="16"/>
        </w:rPr>
        <w:t>?&gt;</w:t>
      </w:r>
    </w:p>
    <w:p w14:paraId="018BA34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PKBExportDefinition</w:t>
      </w:r>
      <w:r w:rsidRPr="00B96D0C">
        <w:rPr>
          <w:rFonts w:ascii="Consolas" w:hAnsi="Consolas" w:cs="Consolas"/>
          <w:color w:val="0000FF"/>
          <w:sz w:val="16"/>
          <w:szCs w:val="16"/>
        </w:rPr>
        <w:t>&gt;</w:t>
      </w:r>
    </w:p>
    <w:p w14:paraId="6503D5E6"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SubdomainName</w:t>
      </w:r>
      <w:r w:rsidRPr="00B96D0C">
        <w:rPr>
          <w:rFonts w:ascii="Consolas" w:hAnsi="Consolas" w:cs="Consolas"/>
          <w:color w:val="0000FF"/>
          <w:sz w:val="16"/>
          <w:szCs w:val="16"/>
        </w:rPr>
        <w:t>&gt;</w:t>
      </w:r>
      <w:r w:rsidRPr="00B96D0C">
        <w:rPr>
          <w:rFonts w:ascii="Consolas" w:hAnsi="Consolas" w:cs="Consolas"/>
          <w:color w:val="auto"/>
          <w:sz w:val="16"/>
          <w:szCs w:val="16"/>
        </w:rPr>
        <w:t>PLAN_FDE_STCT</w:t>
      </w:r>
      <w:r w:rsidRPr="00B96D0C">
        <w:rPr>
          <w:rFonts w:ascii="Consolas" w:hAnsi="Consolas" w:cs="Consolas"/>
          <w:color w:val="0000FF"/>
          <w:sz w:val="16"/>
          <w:szCs w:val="16"/>
        </w:rPr>
        <w:t>&lt;/</w:t>
      </w:r>
      <w:r w:rsidRPr="00B96D0C">
        <w:rPr>
          <w:rFonts w:ascii="Consolas" w:hAnsi="Consolas" w:cs="Consolas"/>
          <w:color w:val="A31515"/>
          <w:sz w:val="16"/>
          <w:szCs w:val="16"/>
        </w:rPr>
        <w:t>SubdomainName</w:t>
      </w:r>
      <w:r w:rsidRPr="00B96D0C">
        <w:rPr>
          <w:rFonts w:ascii="Consolas" w:hAnsi="Consolas" w:cs="Consolas"/>
          <w:color w:val="0000FF"/>
          <w:sz w:val="16"/>
          <w:szCs w:val="16"/>
        </w:rPr>
        <w:t>&gt;</w:t>
      </w:r>
    </w:p>
    <w:p w14:paraId="5F31C31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GlobalIDFormat</w:t>
      </w:r>
      <w:r w:rsidRPr="00B96D0C">
        <w:rPr>
          <w:rFonts w:ascii="Consolas" w:hAnsi="Consolas" w:cs="Consolas"/>
          <w:color w:val="0000FF"/>
          <w:sz w:val="16"/>
          <w:szCs w:val="16"/>
        </w:rPr>
        <w:t>&gt;</w:t>
      </w:r>
      <w:r w:rsidRPr="00B96D0C">
        <w:rPr>
          <w:rFonts w:ascii="Consolas" w:hAnsi="Consolas" w:cs="Consolas"/>
          <w:color w:val="auto"/>
          <w:sz w:val="16"/>
          <w:szCs w:val="16"/>
        </w:rPr>
        <w:t>EUCLIDS</w:t>
      </w:r>
      <w:r w:rsidRPr="00B96D0C">
        <w:rPr>
          <w:rFonts w:ascii="Consolas" w:hAnsi="Consolas" w:cs="Consolas"/>
          <w:color w:val="0000FF"/>
          <w:sz w:val="16"/>
          <w:szCs w:val="16"/>
        </w:rPr>
        <w:t>&lt;/</w:t>
      </w:r>
      <w:r w:rsidRPr="00B96D0C">
        <w:rPr>
          <w:rFonts w:ascii="Consolas" w:hAnsi="Consolas" w:cs="Consolas"/>
          <w:color w:val="A31515"/>
          <w:sz w:val="16"/>
          <w:szCs w:val="16"/>
        </w:rPr>
        <w:t>GlobalIDFormat</w:t>
      </w:r>
      <w:r w:rsidRPr="00B96D0C">
        <w:rPr>
          <w:rFonts w:ascii="Consolas" w:hAnsi="Consolas" w:cs="Consolas"/>
          <w:color w:val="0000FF"/>
          <w:sz w:val="16"/>
          <w:szCs w:val="16"/>
        </w:rPr>
        <w:t>&gt;</w:t>
      </w:r>
    </w:p>
    <w:p w14:paraId="1316ACF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DimLevels</w:t>
      </w:r>
      <w:r w:rsidRPr="00B96D0C">
        <w:rPr>
          <w:rFonts w:ascii="Consolas" w:hAnsi="Consolas" w:cs="Consolas"/>
          <w:color w:val="0000FF"/>
          <w:sz w:val="16"/>
          <w:szCs w:val="16"/>
        </w:rPr>
        <w:t>&gt;</w:t>
      </w:r>
    </w:p>
    <w:p w14:paraId="67F7390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252C61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CALENDAR</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C8520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6A3B48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WEEK</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7F49E33C"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ScopeSelections</w:t>
      </w:r>
      <w:r w:rsidRPr="00B96D0C">
        <w:rPr>
          <w:rFonts w:ascii="Consolas" w:hAnsi="Consolas" w:cs="Consolas"/>
          <w:color w:val="0000FF"/>
          <w:sz w:val="16"/>
          <w:szCs w:val="16"/>
        </w:rPr>
        <w:t>&gt;</w:t>
      </w:r>
    </w:p>
    <w:p w14:paraId="509F742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MemberSelection</w:t>
      </w:r>
      <w:r w:rsidRPr="00B96D0C">
        <w:rPr>
          <w:rFonts w:ascii="Consolas" w:hAnsi="Consolas" w:cs="Consolas"/>
          <w:color w:val="0000FF"/>
          <w:sz w:val="16"/>
          <w:szCs w:val="16"/>
        </w:rPr>
        <w:t>&gt;</w:t>
      </w:r>
    </w:p>
    <w:p w14:paraId="1038B41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MemberId</w:t>
      </w:r>
      <w:r w:rsidRPr="00B96D0C">
        <w:rPr>
          <w:rFonts w:ascii="Consolas" w:hAnsi="Consolas" w:cs="Consolas"/>
          <w:color w:val="0000FF"/>
          <w:sz w:val="16"/>
          <w:szCs w:val="16"/>
        </w:rPr>
        <w:t>&gt;</w:t>
      </w:r>
      <w:r w:rsidRPr="00B96D0C">
        <w:rPr>
          <w:rFonts w:ascii="Consolas" w:hAnsi="Consolas" w:cs="Consolas"/>
          <w:color w:val="auto"/>
          <w:sz w:val="16"/>
          <w:szCs w:val="16"/>
        </w:rPr>
        <w:t>[current week member]</w:t>
      </w:r>
      <w:r w:rsidRPr="00B96D0C">
        <w:rPr>
          <w:rFonts w:ascii="Consolas" w:hAnsi="Consolas" w:cs="Consolas"/>
          <w:color w:val="0000FF"/>
          <w:sz w:val="16"/>
          <w:szCs w:val="16"/>
        </w:rPr>
        <w:t>&lt;/</w:t>
      </w:r>
      <w:r w:rsidRPr="00B96D0C">
        <w:rPr>
          <w:rFonts w:ascii="Consolas" w:hAnsi="Consolas" w:cs="Consolas"/>
          <w:color w:val="A31515"/>
          <w:sz w:val="16"/>
          <w:szCs w:val="16"/>
        </w:rPr>
        <w:t>MemberId</w:t>
      </w:r>
      <w:r w:rsidRPr="00B96D0C">
        <w:rPr>
          <w:rFonts w:ascii="Consolas" w:hAnsi="Consolas" w:cs="Consolas"/>
          <w:color w:val="0000FF"/>
          <w:sz w:val="16"/>
          <w:szCs w:val="16"/>
        </w:rPr>
        <w:t>&gt;</w:t>
      </w:r>
    </w:p>
    <w:p w14:paraId="6A61DD1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MemberCount</w:t>
      </w:r>
      <w:r w:rsidRPr="00B96D0C">
        <w:rPr>
          <w:rFonts w:ascii="Consolas" w:hAnsi="Consolas" w:cs="Consolas"/>
          <w:color w:val="0000FF"/>
          <w:sz w:val="16"/>
          <w:szCs w:val="16"/>
        </w:rPr>
        <w:t>&gt;</w:t>
      </w:r>
      <w:r w:rsidRPr="00B96D0C">
        <w:rPr>
          <w:rFonts w:ascii="Consolas" w:hAnsi="Consolas" w:cs="Consolas"/>
          <w:color w:val="auto"/>
          <w:sz w:val="16"/>
          <w:szCs w:val="16"/>
        </w:rPr>
        <w:t>[period increment]</w:t>
      </w:r>
      <w:r w:rsidRPr="00B96D0C">
        <w:rPr>
          <w:rFonts w:ascii="Consolas" w:hAnsi="Consolas" w:cs="Consolas"/>
          <w:color w:val="0000FF"/>
          <w:sz w:val="16"/>
          <w:szCs w:val="16"/>
        </w:rPr>
        <w:t>&lt;/</w:t>
      </w:r>
      <w:r w:rsidRPr="00B96D0C">
        <w:rPr>
          <w:rFonts w:ascii="Consolas" w:hAnsi="Consolas" w:cs="Consolas"/>
          <w:color w:val="A31515"/>
          <w:sz w:val="16"/>
          <w:szCs w:val="16"/>
        </w:rPr>
        <w:t>MemberCount</w:t>
      </w:r>
      <w:r w:rsidRPr="00B96D0C">
        <w:rPr>
          <w:rFonts w:ascii="Consolas" w:hAnsi="Consolas" w:cs="Consolas"/>
          <w:color w:val="0000FF"/>
          <w:sz w:val="16"/>
          <w:szCs w:val="16"/>
        </w:rPr>
        <w:t>&gt;</w:t>
      </w:r>
    </w:p>
    <w:p w14:paraId="476B125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MemberSelection</w:t>
      </w:r>
      <w:r w:rsidRPr="00B96D0C">
        <w:rPr>
          <w:rFonts w:ascii="Consolas" w:hAnsi="Consolas" w:cs="Consolas"/>
          <w:color w:val="0000FF"/>
          <w:sz w:val="16"/>
          <w:szCs w:val="16"/>
        </w:rPr>
        <w:t>&gt;</w:t>
      </w:r>
    </w:p>
    <w:p w14:paraId="71AC92A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ScopeSelections</w:t>
      </w:r>
      <w:r w:rsidRPr="00B96D0C">
        <w:rPr>
          <w:rFonts w:ascii="Consolas" w:hAnsi="Consolas" w:cs="Consolas"/>
          <w:color w:val="0000FF"/>
          <w:sz w:val="16"/>
          <w:szCs w:val="16"/>
        </w:rPr>
        <w:t>&gt;</w:t>
      </w:r>
    </w:p>
    <w:p w14:paraId="0482660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99133A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72763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ORGANIZATION</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3C53E38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794CFCB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CHANNEL</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19882C0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180D2AA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4C2A586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r w:rsidRPr="00B96D0C">
        <w:rPr>
          <w:rFonts w:ascii="Consolas" w:hAnsi="Consolas" w:cs="Consolas"/>
          <w:color w:val="auto"/>
          <w:sz w:val="16"/>
          <w:szCs w:val="16"/>
        </w:rPr>
        <w:t>PRODUCT</w:t>
      </w:r>
      <w:r w:rsidRPr="00B96D0C">
        <w:rPr>
          <w:rFonts w:ascii="Consolas" w:hAnsi="Consolas" w:cs="Consolas"/>
          <w:color w:val="0000FF"/>
          <w:sz w:val="16"/>
          <w:szCs w:val="16"/>
        </w:rPr>
        <w:t>&lt;/</w:t>
      </w:r>
      <w:r w:rsidRPr="00B96D0C">
        <w:rPr>
          <w:rFonts w:ascii="Consolas" w:hAnsi="Consolas" w:cs="Consolas"/>
          <w:color w:val="A31515"/>
          <w:sz w:val="16"/>
          <w:szCs w:val="16"/>
        </w:rPr>
        <w:t>Dimension</w:t>
      </w:r>
      <w:r w:rsidRPr="00B96D0C">
        <w:rPr>
          <w:rFonts w:ascii="Consolas" w:hAnsi="Consolas" w:cs="Consolas"/>
          <w:color w:val="0000FF"/>
          <w:sz w:val="16"/>
          <w:szCs w:val="16"/>
        </w:rPr>
        <w:t>&gt;</w:t>
      </w:r>
    </w:p>
    <w:p w14:paraId="0F8D69EB"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r w:rsidRPr="00B96D0C">
        <w:rPr>
          <w:rFonts w:ascii="Consolas" w:hAnsi="Consolas" w:cs="Consolas"/>
          <w:color w:val="auto"/>
          <w:sz w:val="16"/>
          <w:szCs w:val="16"/>
        </w:rPr>
        <w:t>TECHKEYS</w:t>
      </w:r>
      <w:r w:rsidRPr="00B96D0C">
        <w:rPr>
          <w:rFonts w:ascii="Consolas" w:hAnsi="Consolas" w:cs="Consolas"/>
          <w:color w:val="0000FF"/>
          <w:sz w:val="16"/>
          <w:szCs w:val="16"/>
        </w:rPr>
        <w:t>&lt;/</w:t>
      </w:r>
      <w:r w:rsidRPr="00B96D0C">
        <w:rPr>
          <w:rFonts w:ascii="Consolas" w:hAnsi="Consolas" w:cs="Consolas"/>
          <w:color w:val="A31515"/>
          <w:sz w:val="16"/>
          <w:szCs w:val="16"/>
        </w:rPr>
        <w:t>OutputMemberIDFormat</w:t>
      </w:r>
      <w:r w:rsidRPr="00B96D0C">
        <w:rPr>
          <w:rFonts w:ascii="Consolas" w:hAnsi="Consolas" w:cs="Consolas"/>
          <w:color w:val="0000FF"/>
          <w:sz w:val="16"/>
          <w:szCs w:val="16"/>
        </w:rPr>
        <w:t>&gt;</w:t>
      </w:r>
    </w:p>
    <w:p w14:paraId="3F250655"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r w:rsidRPr="00B96D0C">
        <w:rPr>
          <w:rFonts w:ascii="Consolas" w:hAnsi="Consolas" w:cs="Consolas"/>
          <w:color w:val="auto"/>
          <w:sz w:val="16"/>
          <w:szCs w:val="16"/>
        </w:rPr>
        <w:t>CLASS</w:t>
      </w:r>
      <w:r w:rsidRPr="00B96D0C">
        <w:rPr>
          <w:rFonts w:ascii="Consolas" w:hAnsi="Consolas" w:cs="Consolas"/>
          <w:color w:val="0000FF"/>
          <w:sz w:val="16"/>
          <w:szCs w:val="16"/>
        </w:rPr>
        <w:t>&lt;/</w:t>
      </w:r>
      <w:r w:rsidRPr="00B96D0C">
        <w:rPr>
          <w:rFonts w:ascii="Consolas" w:hAnsi="Consolas" w:cs="Consolas"/>
          <w:color w:val="A31515"/>
          <w:sz w:val="16"/>
          <w:szCs w:val="16"/>
        </w:rPr>
        <w:t>ScopeLevel</w:t>
      </w:r>
      <w:r w:rsidRPr="00B96D0C">
        <w:rPr>
          <w:rFonts w:ascii="Consolas" w:hAnsi="Consolas" w:cs="Consolas"/>
          <w:color w:val="0000FF"/>
          <w:sz w:val="16"/>
          <w:szCs w:val="16"/>
        </w:rPr>
        <w:t>&gt;</w:t>
      </w:r>
    </w:p>
    <w:p w14:paraId="0A70B9E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w:t>
      </w:r>
      <w:r w:rsidRPr="00B96D0C">
        <w:rPr>
          <w:rFonts w:ascii="Consolas" w:hAnsi="Consolas" w:cs="Consolas"/>
          <w:color w:val="0000FF"/>
          <w:sz w:val="16"/>
          <w:szCs w:val="16"/>
        </w:rPr>
        <w:t>&gt;</w:t>
      </w:r>
    </w:p>
    <w:p w14:paraId="2199AB2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DimLevels</w:t>
      </w:r>
      <w:r w:rsidRPr="00B96D0C">
        <w:rPr>
          <w:rFonts w:ascii="Consolas" w:hAnsi="Consolas" w:cs="Consolas"/>
          <w:color w:val="0000FF"/>
          <w:sz w:val="16"/>
          <w:szCs w:val="16"/>
        </w:rPr>
        <w:t>&gt;</w:t>
      </w:r>
    </w:p>
    <w:p w14:paraId="1F47491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0CCBB60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E11CBC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ISCC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BC390D3"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ISCC_STCA+ISCC_STMX+ISCC_STUS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897A81F"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D199351"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9354D09"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ISC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CD93E7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ISC_STCA+ISC_STMX+ISC_STUS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053E402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030321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3FDB9D4"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SCD</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07CEB2F7"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SCD_STCA+SCD_STMX+SCD_STUS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1FB4630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6646FC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4C5DEDDD"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SSCC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4A7B0E80"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SSCC_STCA+SSCC_STMX+SSCC_STUS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DE82E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F5924D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19E69A48"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r w:rsidRPr="00B96D0C">
        <w:rPr>
          <w:rFonts w:ascii="Consolas" w:hAnsi="Consolas" w:cs="Consolas"/>
          <w:color w:val="auto"/>
          <w:sz w:val="16"/>
          <w:szCs w:val="16"/>
        </w:rPr>
        <w:t>SSC</w:t>
      </w:r>
      <w:r w:rsidRPr="00B96D0C">
        <w:rPr>
          <w:rFonts w:ascii="Consolas" w:hAnsi="Consolas" w:cs="Consolas"/>
          <w:color w:val="0000FF"/>
          <w:sz w:val="16"/>
          <w:szCs w:val="16"/>
        </w:rPr>
        <w:t>&lt;/</w:t>
      </w:r>
      <w:r w:rsidRPr="00B96D0C">
        <w:rPr>
          <w:rFonts w:ascii="Consolas" w:hAnsi="Consolas" w:cs="Consolas"/>
          <w:color w:val="A31515"/>
          <w:sz w:val="16"/>
          <w:szCs w:val="16"/>
        </w:rPr>
        <w:t>MeasureName</w:t>
      </w:r>
      <w:r w:rsidRPr="00B96D0C">
        <w:rPr>
          <w:rFonts w:ascii="Consolas" w:hAnsi="Consolas" w:cs="Consolas"/>
          <w:color w:val="0000FF"/>
          <w:sz w:val="16"/>
          <w:szCs w:val="16"/>
        </w:rPr>
        <w:t>&gt;</w:t>
      </w:r>
    </w:p>
    <w:p w14:paraId="3EB977BA"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r w:rsidRPr="00B96D0C">
        <w:rPr>
          <w:rFonts w:ascii="Consolas" w:hAnsi="Consolas" w:cs="Consolas"/>
          <w:color w:val="auto"/>
          <w:sz w:val="16"/>
          <w:szCs w:val="16"/>
        </w:rPr>
        <w:t>SSC_STCA+SSC_STMX+SSC_STUS</w:t>
      </w:r>
      <w:r w:rsidRPr="00B96D0C">
        <w:rPr>
          <w:rFonts w:ascii="Consolas" w:hAnsi="Consolas" w:cs="Consolas"/>
          <w:color w:val="0000FF"/>
          <w:sz w:val="16"/>
          <w:szCs w:val="16"/>
        </w:rPr>
        <w:t>&lt;/</w:t>
      </w:r>
      <w:r w:rsidRPr="00B96D0C">
        <w:rPr>
          <w:rFonts w:ascii="Consolas" w:hAnsi="Consolas" w:cs="Consolas"/>
          <w:color w:val="A31515"/>
          <w:sz w:val="16"/>
          <w:szCs w:val="16"/>
        </w:rPr>
        <w:t>MeasureExpn</w:t>
      </w:r>
      <w:r w:rsidRPr="00B96D0C">
        <w:rPr>
          <w:rFonts w:ascii="Consolas" w:hAnsi="Consolas" w:cs="Consolas"/>
          <w:color w:val="0000FF"/>
          <w:sz w:val="16"/>
          <w:szCs w:val="16"/>
        </w:rPr>
        <w:t>&gt;</w:t>
      </w:r>
    </w:p>
    <w:p w14:paraId="6C32DD8E"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w:t>
      </w:r>
      <w:r w:rsidRPr="00B96D0C">
        <w:rPr>
          <w:rFonts w:ascii="Consolas" w:hAnsi="Consolas" w:cs="Consolas"/>
          <w:color w:val="0000FF"/>
          <w:sz w:val="16"/>
          <w:szCs w:val="16"/>
        </w:rPr>
        <w:t>&gt;</w:t>
      </w:r>
    </w:p>
    <w:p w14:paraId="766A7942" w14:textId="77777777" w:rsidR="00B96D0C" w:rsidRPr="00B96D0C" w:rsidRDefault="00B96D0C" w:rsidP="00B96D0C">
      <w:pPr>
        <w:autoSpaceDE w:val="0"/>
        <w:autoSpaceDN w:val="0"/>
        <w:adjustRightInd w:val="0"/>
        <w:jc w:val="left"/>
        <w:rPr>
          <w:rFonts w:ascii="Consolas" w:hAnsi="Consolas" w:cs="Consolas"/>
          <w:color w:val="auto"/>
          <w:sz w:val="16"/>
          <w:szCs w:val="16"/>
        </w:rPr>
      </w:pPr>
      <w:r w:rsidRPr="00B96D0C">
        <w:rPr>
          <w:rFonts w:ascii="Consolas" w:hAnsi="Consolas" w:cs="Consolas"/>
          <w:color w:val="0000FF"/>
          <w:sz w:val="16"/>
          <w:szCs w:val="16"/>
        </w:rPr>
        <w:t xml:space="preserve">  &lt;/</w:t>
      </w:r>
      <w:r w:rsidRPr="00B96D0C">
        <w:rPr>
          <w:rFonts w:ascii="Consolas" w:hAnsi="Consolas" w:cs="Consolas"/>
          <w:color w:val="A31515"/>
          <w:sz w:val="16"/>
          <w:szCs w:val="16"/>
        </w:rPr>
        <w:t>Measures</w:t>
      </w:r>
      <w:r w:rsidRPr="00B96D0C">
        <w:rPr>
          <w:rFonts w:ascii="Consolas" w:hAnsi="Consolas" w:cs="Consolas"/>
          <w:color w:val="0000FF"/>
          <w:sz w:val="16"/>
          <w:szCs w:val="16"/>
        </w:rPr>
        <w:t>&gt;</w:t>
      </w:r>
    </w:p>
    <w:p w14:paraId="6DBACFBC" w14:textId="77777777" w:rsidR="00B96D0C" w:rsidRPr="00B96D0C" w:rsidRDefault="00B96D0C" w:rsidP="00B96D0C">
      <w:pPr>
        <w:autoSpaceDE w:val="0"/>
        <w:autoSpaceDN w:val="0"/>
        <w:adjustRightInd w:val="0"/>
        <w:jc w:val="left"/>
        <w:rPr>
          <w:rFonts w:ascii="Consolas" w:hAnsi="Consolas" w:cs="Consolas"/>
          <w:color w:val="0000FF"/>
          <w:sz w:val="16"/>
          <w:szCs w:val="16"/>
        </w:rPr>
      </w:pPr>
      <w:r w:rsidRPr="00B96D0C">
        <w:rPr>
          <w:rFonts w:ascii="Consolas" w:hAnsi="Consolas" w:cs="Consolas"/>
          <w:color w:val="0000FF"/>
          <w:sz w:val="16"/>
          <w:szCs w:val="16"/>
        </w:rPr>
        <w:t>&lt;/</w:t>
      </w:r>
      <w:r w:rsidRPr="00B96D0C">
        <w:rPr>
          <w:rFonts w:ascii="Consolas" w:hAnsi="Consolas" w:cs="Consolas"/>
          <w:color w:val="A31515"/>
          <w:sz w:val="16"/>
          <w:szCs w:val="16"/>
        </w:rPr>
        <w:t>PKBExportDefinition</w:t>
      </w:r>
      <w:r w:rsidRPr="00B96D0C">
        <w:rPr>
          <w:rFonts w:ascii="Consolas" w:hAnsi="Consolas" w:cs="Consolas"/>
          <w:color w:val="0000FF"/>
          <w:sz w:val="16"/>
          <w:szCs w:val="16"/>
        </w:rPr>
        <w:t>&gt;</w:t>
      </w:r>
    </w:p>
    <w:p w14:paraId="32C05BC1" w14:textId="77777777" w:rsidR="00B96D0C" w:rsidRDefault="00B96D0C" w:rsidP="00B96D0C"/>
    <w:p w14:paraId="188CC9B7" w14:textId="77777777" w:rsidR="00B96D0C" w:rsidRDefault="00B96D0C" w:rsidP="00714108">
      <w:r>
        <w:t xml:space="preserve">Note that the above example demonstrates </w:t>
      </w:r>
      <w:r w:rsidR="00D32358">
        <w:t>the</w:t>
      </w:r>
      <w:r>
        <w:t xml:space="preserve"> usage of two placeholders:</w:t>
      </w:r>
    </w:p>
    <w:p w14:paraId="6C2339B5" w14:textId="77777777" w:rsidR="00B96D0C" w:rsidRDefault="00770B3B" w:rsidP="00770B3B">
      <w:pPr>
        <w:tabs>
          <w:tab w:val="left" w:pos="8490"/>
        </w:tabs>
      </w:pPr>
      <w:r>
        <w:tab/>
      </w:r>
    </w:p>
    <w:p w14:paraId="1E69D8DB"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[current week member]</w:t>
      </w:r>
      <w:r w:rsidRPr="00714108">
        <w:rPr>
          <w:rFonts w:ascii="Arial" w:hAnsi="Arial" w:cs="Arial"/>
          <w:sz w:val="16"/>
          <w:szCs w:val="16"/>
        </w:rPr>
        <w:t xml:space="preserve"> </w:t>
      </w:r>
      <w:r w:rsidR="00714108" w:rsidRPr="00714108">
        <w:rPr>
          <w:rFonts w:ascii="Arial" w:hAnsi="Arial" w:cs="Arial"/>
          <w:sz w:val="16"/>
          <w:szCs w:val="16"/>
        </w:rPr>
        <w:t>–</w:t>
      </w:r>
      <w:r w:rsidRPr="00714108">
        <w:rPr>
          <w:rFonts w:ascii="Arial" w:hAnsi="Arial" w:cs="Arial"/>
          <w:sz w:val="16"/>
          <w:szCs w:val="16"/>
        </w:rPr>
        <w:t xml:space="preserve"> </w:t>
      </w:r>
      <w:r w:rsidR="00714108" w:rsidRPr="00714108">
        <w:rPr>
          <w:rFonts w:ascii="Arial" w:hAnsi="Arial" w:cs="Arial"/>
          <w:sz w:val="16"/>
          <w:szCs w:val="16"/>
        </w:rPr>
        <w:t>Will be substituted with the current Foundation Week Member Id</w:t>
      </w:r>
    </w:p>
    <w:p w14:paraId="5DB10606" w14:textId="77777777" w:rsidR="00B96D0C" w:rsidRPr="00714108" w:rsidRDefault="00B96D0C" w:rsidP="00714108">
      <w:pPr>
        <w:pStyle w:val="ListParagraph"/>
        <w:numPr>
          <w:ilvl w:val="0"/>
          <w:numId w:val="42"/>
        </w:numPr>
        <w:rPr>
          <w:rFonts w:ascii="Arial" w:hAnsi="Arial" w:cs="Arial"/>
          <w:sz w:val="16"/>
          <w:szCs w:val="16"/>
        </w:rPr>
      </w:pPr>
      <w:r w:rsidRPr="00714108">
        <w:rPr>
          <w:rFonts w:ascii="Arial" w:hAnsi="Arial" w:cs="Arial"/>
          <w:b/>
          <w:sz w:val="16"/>
          <w:szCs w:val="16"/>
        </w:rPr>
        <w:t>[period increment]</w:t>
      </w:r>
      <w:r w:rsidRPr="00714108">
        <w:rPr>
          <w:rFonts w:ascii="Arial" w:hAnsi="Arial" w:cs="Arial"/>
          <w:sz w:val="16"/>
          <w:szCs w:val="16"/>
        </w:rPr>
        <w:t xml:space="preserve"> </w:t>
      </w:r>
      <w:r w:rsidR="00714108" w:rsidRPr="00714108">
        <w:rPr>
          <w:rFonts w:ascii="Arial" w:hAnsi="Arial" w:cs="Arial"/>
          <w:sz w:val="16"/>
          <w:szCs w:val="16"/>
        </w:rPr>
        <w:t>– Will be</w:t>
      </w:r>
      <w:r w:rsidR="00714108">
        <w:rPr>
          <w:rFonts w:ascii="Arial" w:hAnsi="Arial" w:cs="Arial"/>
          <w:sz w:val="16"/>
          <w:szCs w:val="16"/>
        </w:rPr>
        <w:t xml:space="preserve"> substituted with the “period increment” argument value if supplied.  The default value is 0.</w:t>
      </w:r>
    </w:p>
    <w:p w14:paraId="6B41046C" w14:textId="77777777" w:rsidR="00BC5B70" w:rsidRDefault="00BC5B70" w:rsidP="00B96D0C">
      <w:pPr>
        <w:jc w:val="left"/>
        <w:rPr>
          <w:rFonts w:cs="Arial"/>
          <w:b/>
          <w:bCs/>
          <w:iCs/>
          <w:color w:val="005596"/>
          <w:sz w:val="28"/>
          <w:szCs w:val="28"/>
        </w:rPr>
      </w:pPr>
      <w:r>
        <w:br w:type="page"/>
      </w:r>
    </w:p>
    <w:p w14:paraId="0C86A509" w14:textId="74584463" w:rsidR="002D6C4D" w:rsidRDefault="002D6C4D" w:rsidP="002D6C4D">
      <w:pPr>
        <w:pStyle w:val="Heading2"/>
      </w:pPr>
      <w:bookmarkStart w:id="60" w:name="_Current_EKB_Time"/>
      <w:bookmarkStart w:id="61" w:name="_Toc39674361"/>
      <w:bookmarkEnd w:id="60"/>
      <w:r>
        <w:lastRenderedPageBreak/>
        <w:t>Create SFTP Control Files</w:t>
      </w:r>
      <w:r w:rsidR="00EB034D">
        <w:t xml:space="preserve"> (Cloud)</w:t>
      </w:r>
      <w:bookmarkEnd w:id="61"/>
    </w:p>
    <w:p w14:paraId="2475FAC0" w14:textId="77777777" w:rsidR="002D6C4D" w:rsidRDefault="002D6C4D" w:rsidP="002D6C4D">
      <w:pPr>
        <w:rPr>
          <w:rFonts w:cs="Arial"/>
        </w:rPr>
      </w:pPr>
    </w:p>
    <w:p w14:paraId="5D215F3B" w14:textId="77777777" w:rsidR="002D6C4D" w:rsidRDefault="002D6C4D" w:rsidP="002D6C4D">
      <w:pPr>
        <w:rPr>
          <w:rFonts w:cs="Arial"/>
        </w:rPr>
      </w:pPr>
      <w:r w:rsidRPr="00962735">
        <w:rPr>
          <w:rFonts w:cs="Arial"/>
          <w:b/>
        </w:rPr>
        <w:t>Mid-Tier</w:t>
      </w:r>
      <w:r>
        <w:rPr>
          <w:rFonts w:cs="Arial"/>
        </w:rPr>
        <w:t>: Primary only</w:t>
      </w:r>
    </w:p>
    <w:p w14:paraId="644F3F36" w14:textId="77777777" w:rsidR="002D6C4D" w:rsidRPr="00795D4F" w:rsidRDefault="002D6C4D" w:rsidP="002D6C4D">
      <w:pPr>
        <w:rPr>
          <w:rFonts w:cs="Arial"/>
        </w:rPr>
      </w:pPr>
    </w:p>
    <w:p w14:paraId="53FEA9DF" w14:textId="6E0D974E" w:rsidR="002D6C4D" w:rsidRDefault="002D6C4D" w:rsidP="002D6C4D">
      <w:r w:rsidRPr="00743D4B">
        <w:rPr>
          <w:rFonts w:cs="Arial"/>
          <w:b/>
          <w:szCs w:val="20"/>
        </w:rPr>
        <w:t>Purpose</w:t>
      </w:r>
      <w:r w:rsidRPr="00743D4B">
        <w:rPr>
          <w:rFonts w:cs="Arial"/>
          <w:szCs w:val="20"/>
        </w:rPr>
        <w:t xml:space="preserve">: </w:t>
      </w:r>
      <w:r w:rsidR="00950225">
        <w:t>Creates SQL Loader control files used when processing Structure Member and Fact data files from the SFTP Inbox.</w:t>
      </w:r>
    </w:p>
    <w:p w14:paraId="1A726B19" w14:textId="77777777" w:rsidR="00950225" w:rsidRPr="00795D4F" w:rsidRDefault="00950225" w:rsidP="002D6C4D">
      <w:pPr>
        <w:rPr>
          <w:rFonts w:cs="Arial"/>
        </w:rPr>
      </w:pPr>
    </w:p>
    <w:p w14:paraId="6BC7AE92" w14:textId="7B779970" w:rsidR="002D6C4D" w:rsidRPr="00795D4F" w:rsidRDefault="002D6C4D" w:rsidP="002D6C4D">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CreateSFTPControlFiles </w:t>
      </w:r>
      <w:r w:rsidRPr="00795D4F">
        <w:rPr>
          <w:rFonts w:cs="Arial"/>
          <w:color w:val="auto"/>
        </w:rPr>
        <w:t>[user] [data source] [</w:t>
      </w:r>
      <w:r>
        <w:rPr>
          <w:rFonts w:cs="Arial"/>
          <w:color w:val="auto"/>
        </w:rPr>
        <w:t>output path] [structure/actuals]</w:t>
      </w:r>
    </w:p>
    <w:p w14:paraId="6680F9B8" w14:textId="77777777" w:rsidR="002D6C4D" w:rsidRDefault="002D6C4D" w:rsidP="002D6C4D">
      <w:pPr>
        <w:rPr>
          <w:rFonts w:cs="Arial"/>
          <w:color w:val="auto"/>
        </w:rPr>
      </w:pPr>
    </w:p>
    <w:p w14:paraId="7CF8EA39" w14:textId="7B3B8564" w:rsidR="002D6C4D" w:rsidRDefault="002D6C4D" w:rsidP="002D6C4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333"/>
        <w:gridCol w:w="8186"/>
      </w:tblGrid>
      <w:tr w:rsidR="005B7D7F" w:rsidRPr="00631DAB" w14:paraId="470F1EBB" w14:textId="77777777" w:rsidTr="00C83706">
        <w:trPr>
          <w:jc w:val="center"/>
        </w:trPr>
        <w:tc>
          <w:tcPr>
            <w:tcW w:w="0" w:type="auto"/>
            <w:shd w:val="clear" w:color="auto" w:fill="005596" w:themeFill="text2"/>
            <w:vAlign w:val="center"/>
          </w:tcPr>
          <w:p w14:paraId="0A5497D3" w14:textId="77777777" w:rsidR="005B7D7F" w:rsidRPr="00631DAB" w:rsidRDefault="005B7D7F"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512BED" w14:textId="77777777" w:rsidR="005B7D7F" w:rsidRPr="00631DAB" w:rsidRDefault="005B7D7F"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B7D7F" w:rsidRPr="00631DAB" w14:paraId="7854F7BB" w14:textId="77777777" w:rsidTr="00C83706">
        <w:trPr>
          <w:jc w:val="center"/>
        </w:trPr>
        <w:tc>
          <w:tcPr>
            <w:tcW w:w="0" w:type="auto"/>
            <w:vAlign w:val="center"/>
          </w:tcPr>
          <w:p w14:paraId="2A1ABA89"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E72E200"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5B7D7F" w:rsidRPr="00631DAB" w14:paraId="48110129" w14:textId="77777777" w:rsidTr="00C83706">
        <w:trPr>
          <w:jc w:val="center"/>
        </w:trPr>
        <w:tc>
          <w:tcPr>
            <w:tcW w:w="0" w:type="auto"/>
            <w:vAlign w:val="center"/>
          </w:tcPr>
          <w:p w14:paraId="6EB0CA0D" w14:textId="77777777" w:rsidR="005B7D7F" w:rsidRPr="00B650A8" w:rsidRDefault="005B7D7F"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0F443E26" w14:textId="77777777"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5B7D7F" w:rsidRPr="00631DAB" w14:paraId="05B58F38" w14:textId="77777777" w:rsidTr="00C83706">
        <w:trPr>
          <w:jc w:val="center"/>
        </w:trPr>
        <w:tc>
          <w:tcPr>
            <w:tcW w:w="0" w:type="auto"/>
            <w:vAlign w:val="center"/>
          </w:tcPr>
          <w:p w14:paraId="4F665510" w14:textId="77777777" w:rsidR="005B7D7F" w:rsidRPr="00B650A8" w:rsidRDefault="005B7D7F"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23DA387B" w14:textId="5F595D79" w:rsidR="005B7D7F" w:rsidRPr="00631DAB"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control files will be written to.</w:t>
            </w:r>
          </w:p>
        </w:tc>
      </w:tr>
      <w:tr w:rsidR="005B7D7F" w:rsidRPr="00631DAB" w14:paraId="74B7AF60" w14:textId="77777777" w:rsidTr="00C83706">
        <w:trPr>
          <w:jc w:val="center"/>
        </w:trPr>
        <w:tc>
          <w:tcPr>
            <w:tcW w:w="0" w:type="auto"/>
            <w:vAlign w:val="center"/>
          </w:tcPr>
          <w:p w14:paraId="2144043A" w14:textId="77777777" w:rsidR="005B7D7F" w:rsidRDefault="005B7D7F"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p>
        </w:tc>
        <w:tc>
          <w:tcPr>
            <w:tcW w:w="0" w:type="auto"/>
            <w:vAlign w:val="center"/>
          </w:tcPr>
          <w:p w14:paraId="4962F757" w14:textId="14C24C04" w:rsidR="005B7D7F" w:rsidRDefault="005B7D7F"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‘structure’ will create control files for the JI staging tables and ‘actuals’ will create control files for all actuals staging tables.</w:t>
            </w:r>
          </w:p>
        </w:tc>
      </w:tr>
    </w:tbl>
    <w:p w14:paraId="0165693B" w14:textId="4D40A05B" w:rsidR="002D6C4D" w:rsidRPr="00B650A8" w:rsidRDefault="002D6C4D" w:rsidP="002D6C4D">
      <w:pPr>
        <w:rPr>
          <w:rFonts w:cs="Arial"/>
          <w:color w:val="auto"/>
        </w:rPr>
      </w:pPr>
    </w:p>
    <w:p w14:paraId="2A82A6C5" w14:textId="7FF2B801" w:rsidR="002D6C4D" w:rsidRDefault="002D6C4D" w:rsidP="002D6C4D">
      <w:pPr>
        <w:rPr>
          <w:rFonts w:cs="Arial"/>
        </w:rPr>
      </w:pPr>
      <w:r w:rsidRPr="00795D4F">
        <w:rPr>
          <w:rFonts w:cs="Arial"/>
          <w:b/>
        </w:rPr>
        <w:t>Return Codes</w:t>
      </w:r>
      <w:r w:rsidRPr="00795D4F">
        <w:rPr>
          <w:rFonts w:cs="Arial"/>
        </w:rPr>
        <w:t>:</w:t>
      </w:r>
    </w:p>
    <w:p w14:paraId="1D8A0397" w14:textId="77777777" w:rsidR="00AE16D1" w:rsidRPr="00795D4F" w:rsidRDefault="00AE16D1" w:rsidP="002D6C4D">
      <w:pPr>
        <w:rPr>
          <w:rFonts w:cs="Arial"/>
        </w:rPr>
      </w:pPr>
    </w:p>
    <w:tbl>
      <w:tblPr>
        <w:tblStyle w:val="TableGrid"/>
        <w:tblW w:w="0" w:type="auto"/>
        <w:jc w:val="center"/>
        <w:tblLook w:val="04A0" w:firstRow="1" w:lastRow="0" w:firstColumn="1" w:lastColumn="0" w:noHBand="0" w:noVBand="1"/>
      </w:tblPr>
      <w:tblGrid>
        <w:gridCol w:w="924"/>
        <w:gridCol w:w="4303"/>
      </w:tblGrid>
      <w:tr w:rsidR="002D6C4D" w:rsidRPr="0067354F" w14:paraId="1C8EB6AD" w14:textId="77777777" w:rsidTr="002D6C4D">
        <w:trPr>
          <w:jc w:val="center"/>
        </w:trPr>
        <w:tc>
          <w:tcPr>
            <w:tcW w:w="0" w:type="auto"/>
            <w:shd w:val="clear" w:color="auto" w:fill="005596" w:themeFill="text2"/>
            <w:vAlign w:val="center"/>
          </w:tcPr>
          <w:p w14:paraId="71449F18" w14:textId="77777777" w:rsidR="002D6C4D" w:rsidRPr="0067354F" w:rsidRDefault="002D6C4D" w:rsidP="002D6C4D">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09844A7" w14:textId="77777777" w:rsidR="002D6C4D" w:rsidRPr="0067354F" w:rsidRDefault="002D6C4D" w:rsidP="002D6C4D">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2D6C4D" w:rsidRPr="0067354F" w14:paraId="1656F87F" w14:textId="77777777" w:rsidTr="002D6C4D">
        <w:trPr>
          <w:jc w:val="center"/>
        </w:trPr>
        <w:tc>
          <w:tcPr>
            <w:tcW w:w="0" w:type="auto"/>
            <w:vAlign w:val="center"/>
          </w:tcPr>
          <w:p w14:paraId="2A02D601"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49D89EF5"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2D6C4D" w:rsidRPr="0067354F" w14:paraId="134FB248" w14:textId="77777777" w:rsidTr="002D6C4D">
        <w:trPr>
          <w:jc w:val="center"/>
        </w:trPr>
        <w:tc>
          <w:tcPr>
            <w:tcW w:w="0" w:type="auto"/>
            <w:vAlign w:val="center"/>
          </w:tcPr>
          <w:p w14:paraId="2187CB4C" w14:textId="77777777" w:rsidR="002D6C4D" w:rsidRPr="0067354F" w:rsidRDefault="002D6C4D" w:rsidP="002D6C4D">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18EEE0F" w14:textId="77777777" w:rsidR="002D6C4D" w:rsidRPr="0067354F"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2D6C4D" w:rsidRPr="0067354F" w14:paraId="516DFAAB" w14:textId="77777777" w:rsidTr="002D6C4D">
        <w:trPr>
          <w:jc w:val="center"/>
        </w:trPr>
        <w:tc>
          <w:tcPr>
            <w:tcW w:w="0" w:type="auto"/>
            <w:vAlign w:val="center"/>
          </w:tcPr>
          <w:p w14:paraId="73773F4E" w14:textId="77777777" w:rsidR="002D6C4D" w:rsidRPr="0067354F"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0C49AA8"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2D6C4D" w:rsidRPr="0067354F" w14:paraId="3AB5D4D3" w14:textId="77777777" w:rsidTr="002D6C4D">
        <w:trPr>
          <w:jc w:val="center"/>
        </w:trPr>
        <w:tc>
          <w:tcPr>
            <w:tcW w:w="0" w:type="auto"/>
            <w:vAlign w:val="center"/>
          </w:tcPr>
          <w:p w14:paraId="03365195" w14:textId="77777777" w:rsidR="002D6C4D" w:rsidRDefault="002D6C4D" w:rsidP="002D6C4D">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55E48457" w14:textId="77777777" w:rsidR="002D6C4D" w:rsidRDefault="002D6C4D" w:rsidP="002D6C4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A25701C" w14:textId="77777777" w:rsidR="00727BA1" w:rsidRDefault="00727BA1" w:rsidP="00727BA1">
      <w:pPr>
        <w:rPr>
          <w:b/>
        </w:rPr>
      </w:pPr>
    </w:p>
    <w:tbl>
      <w:tblPr>
        <w:tblStyle w:val="TableGrid"/>
        <w:tblW w:w="0" w:type="auto"/>
        <w:jc w:val="center"/>
        <w:tblLook w:val="04A0" w:firstRow="1" w:lastRow="0" w:firstColumn="1" w:lastColumn="0" w:noHBand="0" w:noVBand="1"/>
      </w:tblPr>
      <w:tblGrid>
        <w:gridCol w:w="924"/>
        <w:gridCol w:w="4303"/>
      </w:tblGrid>
      <w:tr w:rsidR="00AE16D1" w:rsidRPr="0067354F" w14:paraId="77EC9F0D" w14:textId="77777777" w:rsidTr="00C83706">
        <w:trPr>
          <w:jc w:val="center"/>
        </w:trPr>
        <w:tc>
          <w:tcPr>
            <w:tcW w:w="0" w:type="auto"/>
            <w:shd w:val="clear" w:color="auto" w:fill="005596" w:themeFill="text2"/>
            <w:vAlign w:val="center"/>
          </w:tcPr>
          <w:p w14:paraId="67CF5F8B"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915813"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334FE16C" w14:textId="77777777" w:rsidTr="00C83706">
        <w:trPr>
          <w:jc w:val="center"/>
        </w:trPr>
        <w:tc>
          <w:tcPr>
            <w:tcW w:w="0" w:type="auto"/>
            <w:vAlign w:val="center"/>
          </w:tcPr>
          <w:p w14:paraId="4B9EA0DF"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1F8E5B43"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p>
        </w:tc>
      </w:tr>
      <w:tr w:rsidR="00AE16D1" w:rsidRPr="0067354F" w14:paraId="55FCAB71" w14:textId="77777777" w:rsidTr="00C83706">
        <w:trPr>
          <w:jc w:val="center"/>
        </w:trPr>
        <w:tc>
          <w:tcPr>
            <w:tcW w:w="0" w:type="auto"/>
            <w:vAlign w:val="center"/>
          </w:tcPr>
          <w:p w14:paraId="1A87BC09"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644569E7"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Create SQLLDR control file failed</w:t>
            </w:r>
          </w:p>
        </w:tc>
      </w:tr>
      <w:tr w:rsidR="00AE16D1" w:rsidRPr="0067354F" w14:paraId="30E74322" w14:textId="77777777" w:rsidTr="00C83706">
        <w:trPr>
          <w:jc w:val="center"/>
        </w:trPr>
        <w:tc>
          <w:tcPr>
            <w:tcW w:w="0" w:type="auto"/>
            <w:vAlign w:val="center"/>
          </w:tcPr>
          <w:p w14:paraId="5949F6CD"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058DEDC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No eligible {0} tables found to create SQLLDR control files for</w:t>
            </w:r>
          </w:p>
        </w:tc>
      </w:tr>
      <w:tr w:rsidR="00AE16D1" w:rsidRPr="0067354F" w14:paraId="15891578" w14:textId="77777777" w:rsidTr="00C83706">
        <w:trPr>
          <w:jc w:val="center"/>
        </w:trPr>
        <w:tc>
          <w:tcPr>
            <w:tcW w:w="0" w:type="auto"/>
            <w:vAlign w:val="center"/>
          </w:tcPr>
          <w:p w14:paraId="33073B68"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377EC645" w14:textId="77777777" w:rsidR="00AE16D1" w:rsidRPr="002D6C4D" w:rsidRDefault="00AE16D1" w:rsidP="00C83706">
            <w:pPr>
              <w:autoSpaceDE w:val="0"/>
              <w:autoSpaceDN w:val="0"/>
              <w:adjustRightInd w:val="0"/>
              <w:jc w:val="left"/>
              <w:rPr>
                <w:rFonts w:asciiTheme="minorHAnsi" w:hAnsiTheme="minorHAnsi" w:cstheme="minorHAnsi"/>
                <w:color w:val="auto"/>
                <w:sz w:val="16"/>
                <w:szCs w:val="16"/>
              </w:rPr>
            </w:pPr>
            <w:r w:rsidRPr="002D6C4D">
              <w:rPr>
                <w:rFonts w:asciiTheme="minorHAnsi" w:hAnsiTheme="minorHAnsi" w:cstheme="minorHAnsi"/>
                <w:color w:val="auto"/>
                <w:sz w:val="16"/>
                <w:szCs w:val="16"/>
              </w:rPr>
              <w:t>Number of {0} table SQLLDR control files written: {1</w:t>
            </w:r>
            <w:r>
              <w:rPr>
                <w:rFonts w:asciiTheme="minorHAnsi" w:hAnsiTheme="minorHAnsi" w:cstheme="minorHAnsi"/>
                <w:color w:val="auto"/>
                <w:sz w:val="16"/>
                <w:szCs w:val="16"/>
              </w:rPr>
              <w:t>}</w:t>
            </w:r>
          </w:p>
        </w:tc>
      </w:tr>
    </w:tbl>
    <w:p w14:paraId="2CD253D8" w14:textId="77777777" w:rsidR="00AE16D1" w:rsidRDefault="00AE16D1" w:rsidP="00727BA1">
      <w:pPr>
        <w:rPr>
          <w:b/>
        </w:rPr>
      </w:pPr>
    </w:p>
    <w:p w14:paraId="07CD7476" w14:textId="36352464" w:rsidR="00727BA1" w:rsidRDefault="00727BA1" w:rsidP="004A4FBC">
      <w:pPr>
        <w:pStyle w:val="Heading4"/>
      </w:pPr>
      <w:bookmarkStart w:id="62" w:name="_Toc39674362"/>
      <w:r w:rsidRPr="00A22393">
        <w:t xml:space="preserve">Sample </w:t>
      </w:r>
      <w:r>
        <w:t>SFTPControlTemplate.ctl file</w:t>
      </w:r>
      <w:bookmarkEnd w:id="62"/>
    </w:p>
    <w:p w14:paraId="2FC1DFE7" w14:textId="77777777" w:rsidR="004A4FBC" w:rsidRDefault="004A4FBC" w:rsidP="00727BA1">
      <w:pPr>
        <w:rPr>
          <w:b/>
        </w:rPr>
      </w:pPr>
    </w:p>
    <w:p w14:paraId="41BFA22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OPTIONS (skip=1)</w:t>
      </w:r>
    </w:p>
    <w:p w14:paraId="6FBB99F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LOAD DATA</w:t>
      </w:r>
    </w:p>
    <w:p w14:paraId="0B0F5C20"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INFILE 'placeholder.dat'</w:t>
      </w:r>
    </w:p>
    <w:p w14:paraId="674DE99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BADFILE 'placeholder.bad'</w:t>
      </w:r>
    </w:p>
    <w:p w14:paraId="330798B4" w14:textId="46F74361" w:rsidR="00727BA1" w:rsidRPr="00727BA1" w:rsidRDefault="003828B6" w:rsidP="00727BA1">
      <w:pPr>
        <w:rPr>
          <w:rFonts w:ascii="Courier New" w:hAnsi="Courier New" w:cs="Courier New"/>
          <w:color w:val="auto"/>
          <w:sz w:val="16"/>
          <w:szCs w:val="16"/>
        </w:rPr>
      </w:pPr>
      <w:r>
        <w:rPr>
          <w:rFonts w:ascii="Courier New" w:hAnsi="Courier New" w:cs="Courier New"/>
          <w:color w:val="auto"/>
          <w:sz w:val="16"/>
          <w:szCs w:val="16"/>
        </w:rPr>
        <w:t>TRUNCATE</w:t>
      </w:r>
    </w:p>
    <w:p w14:paraId="457A107A"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INTO TABLE {0}</w:t>
      </w:r>
    </w:p>
    <w:p w14:paraId="76D6DF0D"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FIELDS TERMINATED BY '|' OPTIONALLY ENCLOSED BY '"'</w:t>
      </w:r>
    </w:p>
    <w:p w14:paraId="2C37E18C"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TRAILING NULLCOLS</w:t>
      </w:r>
    </w:p>
    <w:p w14:paraId="76D47A05"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5059FA91" w14:textId="77777777"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{1}</w:t>
      </w:r>
    </w:p>
    <w:p w14:paraId="0A18A7B8" w14:textId="6ABC6729" w:rsidR="00727BA1" w:rsidRPr="00727BA1" w:rsidRDefault="00727BA1" w:rsidP="00727BA1">
      <w:pPr>
        <w:rPr>
          <w:rFonts w:ascii="Courier New" w:hAnsi="Courier New" w:cs="Courier New"/>
          <w:color w:val="auto"/>
          <w:sz w:val="16"/>
          <w:szCs w:val="16"/>
        </w:rPr>
      </w:pPr>
      <w:r w:rsidRPr="00727BA1">
        <w:rPr>
          <w:rFonts w:ascii="Courier New" w:hAnsi="Courier New" w:cs="Courier New"/>
          <w:color w:val="auto"/>
          <w:sz w:val="16"/>
          <w:szCs w:val="16"/>
        </w:rPr>
        <w:t>)</w:t>
      </w:r>
    </w:p>
    <w:p w14:paraId="385380D2" w14:textId="611F554F" w:rsidR="004E6B7B" w:rsidRDefault="004E6B7B" w:rsidP="004E6B7B">
      <w:pPr>
        <w:pStyle w:val="Heading2"/>
      </w:pPr>
      <w:bookmarkStart w:id="63" w:name="_Toc39674363"/>
      <w:r>
        <w:t>Current</w:t>
      </w:r>
      <w:r w:rsidR="00F56B34">
        <w:t xml:space="preserve"> </w:t>
      </w:r>
      <w:r>
        <w:t>EKB</w:t>
      </w:r>
      <w:r w:rsidR="00F56B34">
        <w:t xml:space="preserve"> </w:t>
      </w:r>
      <w:r>
        <w:t>Time</w:t>
      </w:r>
      <w:bookmarkEnd w:id="63"/>
    </w:p>
    <w:p w14:paraId="7681CD2E" w14:textId="77777777" w:rsidR="004E6B7B" w:rsidRDefault="004E6B7B" w:rsidP="004E6B7B">
      <w:pPr>
        <w:rPr>
          <w:rFonts w:cs="Arial"/>
        </w:rPr>
      </w:pPr>
    </w:p>
    <w:p w14:paraId="6CA95631" w14:textId="77777777" w:rsidR="004E6B7B" w:rsidRDefault="004E6B7B" w:rsidP="004E6B7B">
      <w:pPr>
        <w:rPr>
          <w:rFonts w:cs="Arial"/>
        </w:rPr>
      </w:pPr>
      <w:r w:rsidRPr="00962735">
        <w:rPr>
          <w:rFonts w:cs="Arial"/>
          <w:b/>
        </w:rPr>
        <w:t>Mid-Tier</w:t>
      </w:r>
      <w:r>
        <w:rPr>
          <w:rFonts w:cs="Arial"/>
        </w:rPr>
        <w:t>: Primary only</w:t>
      </w:r>
    </w:p>
    <w:p w14:paraId="375C9900" w14:textId="77777777" w:rsidR="004E6B7B" w:rsidRPr="00795D4F" w:rsidRDefault="004E6B7B" w:rsidP="004E6B7B">
      <w:pPr>
        <w:rPr>
          <w:rFonts w:cs="Arial"/>
        </w:rPr>
      </w:pPr>
    </w:p>
    <w:p w14:paraId="766670EF" w14:textId="77777777" w:rsidR="004E6B7B" w:rsidRDefault="004E6B7B" w:rsidP="004E6B7B">
      <w:pPr>
        <w:rPr>
          <w:rFonts w:cs="Arial"/>
        </w:rPr>
      </w:pPr>
      <w:r w:rsidRPr="00795D4F">
        <w:rPr>
          <w:rFonts w:cs="Arial"/>
          <w:b/>
        </w:rPr>
        <w:t>Purpose</w:t>
      </w:r>
      <w:r w:rsidRPr="00795D4F">
        <w:rPr>
          <w:rFonts w:cs="Arial"/>
        </w:rPr>
        <w:t xml:space="preserve">: To determine </w:t>
      </w:r>
      <w:r>
        <w:rPr>
          <w:rFonts w:cs="Arial"/>
        </w:rPr>
        <w:t>the current Foundation Calendar Member or Calendar Member from an offset of the current Member.</w:t>
      </w:r>
    </w:p>
    <w:p w14:paraId="53077C28" w14:textId="77777777" w:rsidR="004E6B7B" w:rsidRPr="00795D4F" w:rsidRDefault="004E6B7B" w:rsidP="004E6B7B">
      <w:pPr>
        <w:rPr>
          <w:rFonts w:cs="Arial"/>
        </w:rPr>
      </w:pPr>
    </w:p>
    <w:p w14:paraId="6132E3C5" w14:textId="77777777" w:rsidR="004E6B7B" w:rsidRPr="00795D4F" w:rsidRDefault="004E6B7B" w:rsidP="004E6B7B">
      <w:pPr>
        <w:rPr>
          <w:rFonts w:cs="Arial"/>
          <w:color w:val="auto"/>
        </w:rPr>
      </w:pPr>
      <w:r w:rsidRPr="00795D4F">
        <w:rPr>
          <w:rFonts w:cs="Arial"/>
          <w:b/>
          <w:color w:val="auto"/>
        </w:rPr>
        <w:t>Usage</w:t>
      </w:r>
      <w:r w:rsidRPr="00795D4F">
        <w:rPr>
          <w:rFonts w:cs="Arial"/>
          <w:color w:val="auto"/>
        </w:rPr>
        <w:t xml:space="preserve">: </w:t>
      </w:r>
      <w:r>
        <w:rPr>
          <w:rFonts w:cs="Arial"/>
          <w:color w:val="auto"/>
        </w:rPr>
        <w:t xml:space="preserve">CurrentEKBTime </w:t>
      </w:r>
      <w:r w:rsidRPr="00795D4F">
        <w:rPr>
          <w:rFonts w:cs="Arial"/>
          <w:color w:val="auto"/>
        </w:rPr>
        <w:t>[user] [data source] [</w:t>
      </w:r>
      <w:r>
        <w:rPr>
          <w:rFonts w:cs="Arial"/>
          <w:color w:val="auto"/>
        </w:rPr>
        <w:t>level]</w:t>
      </w:r>
    </w:p>
    <w:p w14:paraId="7858E337" w14:textId="77777777" w:rsidR="004E6B7B" w:rsidRDefault="004E6B7B" w:rsidP="004E6B7B">
      <w:pPr>
        <w:rPr>
          <w:rFonts w:cs="Arial"/>
          <w:color w:val="auto"/>
        </w:rPr>
      </w:pPr>
    </w:p>
    <w:p w14:paraId="0511AF58" w14:textId="77777777" w:rsidR="004E6B7B" w:rsidRDefault="004E6B7B" w:rsidP="004E6B7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62"/>
        <w:gridCol w:w="8814"/>
      </w:tblGrid>
      <w:tr w:rsidR="00373BDC" w:rsidRPr="00631DAB" w14:paraId="3BD57798" w14:textId="77777777" w:rsidTr="0086044A">
        <w:trPr>
          <w:jc w:val="center"/>
        </w:trPr>
        <w:tc>
          <w:tcPr>
            <w:tcW w:w="0" w:type="auto"/>
            <w:shd w:val="clear" w:color="auto" w:fill="005596" w:themeFill="text2"/>
            <w:vAlign w:val="center"/>
          </w:tcPr>
          <w:p w14:paraId="128067E9" w14:textId="77777777" w:rsidR="004E6B7B" w:rsidRPr="00631DAB" w:rsidRDefault="004E6B7B"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31F1E2C" w14:textId="77777777" w:rsidR="004E6B7B" w:rsidRPr="00631DAB" w:rsidRDefault="004E6B7B"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3BDC" w:rsidRPr="00631DAB" w14:paraId="6B42A0B1" w14:textId="77777777" w:rsidTr="0086044A">
        <w:trPr>
          <w:jc w:val="center"/>
        </w:trPr>
        <w:tc>
          <w:tcPr>
            <w:tcW w:w="0" w:type="auto"/>
            <w:vAlign w:val="center"/>
          </w:tcPr>
          <w:p w14:paraId="0759D47E"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C39AA2F"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373BDC" w:rsidRPr="00631DAB" w14:paraId="7A042D49" w14:textId="77777777" w:rsidTr="0086044A">
        <w:trPr>
          <w:jc w:val="center"/>
        </w:trPr>
        <w:tc>
          <w:tcPr>
            <w:tcW w:w="0" w:type="auto"/>
            <w:vAlign w:val="center"/>
          </w:tcPr>
          <w:p w14:paraId="761B9B69" w14:textId="77777777" w:rsidR="004E6B7B" w:rsidRPr="00B650A8" w:rsidRDefault="004E6B7B" w:rsidP="0086044A">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C2607C1" w14:textId="77777777" w:rsidR="004E6B7B" w:rsidRPr="00631DAB" w:rsidRDefault="004E6B7B"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73BDC" w:rsidRPr="00631DAB" w14:paraId="1EBE0F98" w14:textId="77777777" w:rsidTr="0086044A">
        <w:trPr>
          <w:jc w:val="center"/>
        </w:trPr>
        <w:tc>
          <w:tcPr>
            <w:tcW w:w="0" w:type="auto"/>
            <w:vAlign w:val="center"/>
          </w:tcPr>
          <w:p w14:paraId="0D4A2FE0" w14:textId="77777777" w:rsidR="004E6B7B" w:rsidRPr="00B650A8" w:rsidRDefault="004E6B7B" w:rsidP="0086044A">
            <w:pPr>
              <w:jc w:val="left"/>
              <w:rPr>
                <w:rFonts w:asciiTheme="minorHAnsi" w:hAnsiTheme="minorHAnsi" w:cstheme="minorHAnsi"/>
                <w:sz w:val="16"/>
                <w:szCs w:val="16"/>
              </w:rPr>
            </w:pPr>
            <w:r>
              <w:rPr>
                <w:rFonts w:asciiTheme="minorHAnsi" w:hAnsiTheme="minorHAnsi" w:cstheme="minorHAnsi"/>
                <w:color w:val="auto"/>
                <w:sz w:val="16"/>
                <w:szCs w:val="16"/>
              </w:rPr>
              <w:t>level</w:t>
            </w:r>
          </w:p>
        </w:tc>
        <w:tc>
          <w:tcPr>
            <w:tcW w:w="0" w:type="auto"/>
            <w:vAlign w:val="center"/>
          </w:tcPr>
          <w:p w14:paraId="721B5CA5" w14:textId="0FB41851" w:rsidR="004E6B7B" w:rsidRPr="00631DAB" w:rsidRDefault="004E6B7B" w:rsidP="00373BD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The Level to retrieve the current Calendar Member from.  Using ‘show_all’ will return all current Calendar Members.  </w:t>
            </w:r>
            <w:r w:rsidR="00373BDC">
              <w:rPr>
                <w:rFonts w:asciiTheme="minorHAnsi" w:hAnsiTheme="minorHAnsi" w:cstheme="minorHAnsi"/>
                <w:color w:val="auto"/>
                <w:sz w:val="16"/>
                <w:szCs w:val="16"/>
              </w:rPr>
              <w:t xml:space="preserve">Using ‘week_of_month’ will return the week number of the current week (system clock) within the fiscal calendar month.  </w:t>
            </w:r>
            <w:r>
              <w:rPr>
                <w:rFonts w:asciiTheme="minorHAnsi" w:hAnsiTheme="minorHAnsi" w:cstheme="minorHAnsi"/>
                <w:color w:val="auto"/>
                <w:sz w:val="16"/>
                <w:szCs w:val="16"/>
              </w:rPr>
              <w:t>Using an offset will return a Calendar Member relative to the current Member.  For example, week+1 or month-12.</w:t>
            </w:r>
          </w:p>
        </w:tc>
      </w:tr>
    </w:tbl>
    <w:p w14:paraId="7C68F230" w14:textId="77777777" w:rsidR="004E6B7B" w:rsidRPr="00B650A8" w:rsidRDefault="004E6B7B" w:rsidP="004E6B7B">
      <w:pPr>
        <w:rPr>
          <w:rFonts w:cs="Arial"/>
          <w:color w:val="auto"/>
        </w:rPr>
      </w:pPr>
    </w:p>
    <w:p w14:paraId="61200F93" w14:textId="77777777" w:rsidR="004E6B7B" w:rsidRPr="00795D4F" w:rsidRDefault="004E6B7B" w:rsidP="004E6B7B">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2407"/>
      </w:tblGrid>
      <w:tr w:rsidR="004E6B7B" w:rsidRPr="00631DAB" w14:paraId="132048F1" w14:textId="77777777" w:rsidTr="0086044A">
        <w:trPr>
          <w:jc w:val="center"/>
        </w:trPr>
        <w:tc>
          <w:tcPr>
            <w:tcW w:w="0" w:type="auto"/>
            <w:shd w:val="clear" w:color="auto" w:fill="005596" w:themeFill="text2"/>
            <w:vAlign w:val="center"/>
          </w:tcPr>
          <w:p w14:paraId="26026939" w14:textId="77777777" w:rsidR="004E6B7B" w:rsidRPr="00631DAB" w:rsidRDefault="004E6B7B"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58B7BFC" w14:textId="77777777" w:rsidR="004E6B7B" w:rsidRPr="00631DAB" w:rsidRDefault="004E6B7B"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E6B7B" w:rsidRPr="00631DAB" w14:paraId="735EA834" w14:textId="77777777" w:rsidTr="0086044A">
        <w:trPr>
          <w:jc w:val="center"/>
        </w:trPr>
        <w:tc>
          <w:tcPr>
            <w:tcW w:w="0" w:type="auto"/>
            <w:vAlign w:val="center"/>
          </w:tcPr>
          <w:p w14:paraId="589B0996"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-9002</w:t>
            </w:r>
          </w:p>
        </w:tc>
        <w:tc>
          <w:tcPr>
            <w:tcW w:w="0" w:type="auto"/>
            <w:vAlign w:val="center"/>
          </w:tcPr>
          <w:p w14:paraId="4ECB96A2"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Usage: [user] [data source] [level]</w:t>
            </w:r>
          </w:p>
        </w:tc>
      </w:tr>
      <w:tr w:rsidR="004E6B7B" w:rsidRPr="00631DAB" w14:paraId="3DC246AE" w14:textId="77777777" w:rsidTr="0086044A">
        <w:trPr>
          <w:jc w:val="center"/>
        </w:trPr>
        <w:tc>
          <w:tcPr>
            <w:tcW w:w="0" w:type="auto"/>
            <w:vAlign w:val="center"/>
          </w:tcPr>
          <w:p w14:paraId="1167CD8D" w14:textId="77777777" w:rsidR="004E6B7B" w:rsidRPr="004E6B7B" w:rsidRDefault="004E6B7B" w:rsidP="0086044A">
            <w:pPr>
              <w:jc w:val="center"/>
              <w:rPr>
                <w:rFonts w:asciiTheme="minorHAnsi" w:hAnsiTheme="minorHAnsi" w:cstheme="minorHAnsi"/>
                <w:color w:val="auto"/>
                <w:sz w:val="16"/>
                <w:szCs w:val="16"/>
              </w:rPr>
            </w:pPr>
            <w:r w:rsidRPr="004E6B7B">
              <w:rPr>
                <w:rFonts w:asciiTheme="minorHAnsi" w:hAnsiTheme="minorHAnsi" w:cstheme="minorHAnsi"/>
                <w:color w:val="auto"/>
                <w:sz w:val="16"/>
                <w:szCs w:val="16"/>
              </w:rPr>
              <w:t>-9001</w:t>
            </w:r>
          </w:p>
        </w:tc>
        <w:tc>
          <w:tcPr>
            <w:tcW w:w="0" w:type="auto"/>
            <w:vAlign w:val="center"/>
          </w:tcPr>
          <w:p w14:paraId="56455B09" w14:textId="77777777" w:rsidR="004E6B7B" w:rsidRPr="004E6B7B" w:rsidRDefault="004E6B7B" w:rsidP="0086044A">
            <w:pPr>
              <w:autoSpaceDE w:val="0"/>
              <w:autoSpaceDN w:val="0"/>
              <w:adjustRightInd w:val="0"/>
              <w:jc w:val="left"/>
              <w:rPr>
                <w:rFonts w:asciiTheme="minorHAnsi" w:hAnsiTheme="minorHAnsi" w:cstheme="minorHAnsi"/>
                <w:color w:val="auto"/>
                <w:sz w:val="16"/>
                <w:szCs w:val="16"/>
              </w:rPr>
            </w:pPr>
            <w:r w:rsidRPr="004E6B7B">
              <w:rPr>
                <w:rFonts w:asciiTheme="minorHAnsi" w:hAnsiTheme="minorHAnsi" w:cstheme="minorHAnsi"/>
                <w:color w:val="auto"/>
                <w:sz w:val="16"/>
                <w:szCs w:val="16"/>
              </w:rPr>
              <w:t>Cannot determine current time</w:t>
            </w:r>
          </w:p>
        </w:tc>
      </w:tr>
    </w:tbl>
    <w:p w14:paraId="611E55F4" w14:textId="77777777" w:rsidR="00A43ED6" w:rsidRDefault="00A43ED6" w:rsidP="00A43ED6">
      <w:pPr>
        <w:rPr>
          <w:b/>
        </w:rPr>
      </w:pPr>
    </w:p>
    <w:p w14:paraId="63D45C30" w14:textId="77777777" w:rsidR="00A43ED6" w:rsidRDefault="00A43ED6" w:rsidP="00A43ED6">
      <w:pPr>
        <w:rPr>
          <w:b/>
        </w:rPr>
      </w:pPr>
      <w:r w:rsidRPr="00A22393">
        <w:rPr>
          <w:b/>
        </w:rPr>
        <w:t>Sample Output:</w:t>
      </w:r>
    </w:p>
    <w:p w14:paraId="64E18284" w14:textId="77777777" w:rsidR="00A43ED6" w:rsidRPr="00A43ED6" w:rsidRDefault="00A43ED6" w:rsidP="00A43ED6">
      <w:pPr>
        <w:rPr>
          <w:rFonts w:ascii="Courier New" w:hAnsi="Courier New" w:cs="Courier New"/>
          <w:color w:val="auto"/>
          <w:sz w:val="16"/>
          <w:szCs w:val="16"/>
        </w:rPr>
      </w:pPr>
    </w:p>
    <w:p w14:paraId="3A58DD1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show_all</w:t>
      </w:r>
    </w:p>
    <w:p w14:paraId="7E25AA37" w14:textId="77777777" w:rsidR="00A43ED6" w:rsidRPr="00A43ED6" w:rsidRDefault="00A43ED6" w:rsidP="00A43ED6">
      <w:pPr>
        <w:rPr>
          <w:rFonts w:ascii="Courier New" w:hAnsi="Courier New" w:cs="Courier New"/>
          <w:color w:val="auto"/>
          <w:sz w:val="16"/>
          <w:szCs w:val="16"/>
        </w:rPr>
      </w:pPr>
    </w:p>
    <w:p w14:paraId="060006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Member              Level               Start Date</w:t>
      </w:r>
    </w:p>
    <w:p w14:paraId="4A027229"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 ------------------- ----------</w:t>
      </w:r>
    </w:p>
    <w:p w14:paraId="5AE2797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TYR_PRE             Ttl_Yrs               2/3/2008</w:t>
      </w:r>
    </w:p>
    <w:p w14:paraId="3D59C92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F2012_AR_U3         Ttl_AE_AYr           6/10/2012</w:t>
      </w:r>
    </w:p>
    <w:p w14:paraId="3885D21A"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               Year                 1/29/2012</w:t>
      </w:r>
    </w:p>
    <w:p w14:paraId="00DA047E"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S2012_01            Season               1/29/2012</w:t>
      </w:r>
    </w:p>
    <w:p w14:paraId="46EB0F7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Y2012_AE            AltYr_AE            12/25/2011</w:t>
      </w:r>
    </w:p>
    <w:p w14:paraId="42BD4330"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C2012_AE_SMR        Collect_AE            4/1/2012</w:t>
      </w:r>
    </w:p>
    <w:p w14:paraId="71C77083"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Q2012_02            Quarter              4/29/2012</w:t>
      </w:r>
    </w:p>
    <w:p w14:paraId="0B3436E5"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TAYR_AE_PRE         Collect_AR          12/26/2010</w:t>
      </w:r>
    </w:p>
    <w:p w14:paraId="6D2AB8D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Y2012_AR            Tot_CA_IL           12/25/2011</w:t>
      </w:r>
    </w:p>
    <w:p w14:paraId="1B02258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M2012_05            Month                5/27/2012</w:t>
      </w:r>
    </w:p>
    <w:p w14:paraId="3C65F3E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F2012_AE_U2         FlrSet_AE            5/20/2012</w:t>
      </w:r>
    </w:p>
    <w:p w14:paraId="2E4B7CB4"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C2012_AR_SMR        FlrSet_AR            3/25/2012</w:t>
      </w:r>
    </w:p>
    <w:p w14:paraId="20FBC24F"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            Week                 6/10/2012</w:t>
      </w:r>
    </w:p>
    <w:p w14:paraId="755A1E06"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TAYR_AR_PRE         CA_IL               12/26/2010</w:t>
      </w:r>
    </w:p>
    <w:p w14:paraId="1D3EB768"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D2012_134           Day                  6/10/2012</w:t>
      </w:r>
    </w:p>
    <w:p w14:paraId="0A0EC190" w14:textId="77777777" w:rsidR="00A43ED6" w:rsidRPr="00A43ED6" w:rsidRDefault="00A43ED6" w:rsidP="00A43ED6">
      <w:pPr>
        <w:rPr>
          <w:rFonts w:ascii="Courier New" w:hAnsi="Courier New" w:cs="Courier New"/>
          <w:color w:val="auto"/>
          <w:sz w:val="16"/>
          <w:szCs w:val="16"/>
        </w:rPr>
      </w:pPr>
    </w:p>
    <w:p w14:paraId="73246E4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w:t>
      </w:r>
    </w:p>
    <w:p w14:paraId="57A87AA1"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W2012_20</w:t>
      </w:r>
    </w:p>
    <w:p w14:paraId="757559A9" w14:textId="77777777" w:rsidR="00A43ED6" w:rsidRPr="00A43ED6" w:rsidRDefault="00A43ED6" w:rsidP="00A43ED6">
      <w:pPr>
        <w:rPr>
          <w:rFonts w:ascii="Courier New" w:hAnsi="Courier New" w:cs="Courier New"/>
          <w:color w:val="auto"/>
          <w:sz w:val="16"/>
          <w:szCs w:val="16"/>
        </w:rPr>
      </w:pPr>
    </w:p>
    <w:p w14:paraId="31FDAD2B"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week+1</w:t>
      </w:r>
    </w:p>
    <w:p w14:paraId="6BE91F5D"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W2012_21</w:t>
      </w:r>
    </w:p>
    <w:p w14:paraId="69651D55" w14:textId="77777777" w:rsidR="00A43ED6" w:rsidRPr="00A43ED6" w:rsidRDefault="00A43ED6" w:rsidP="00A43ED6">
      <w:pPr>
        <w:rPr>
          <w:rFonts w:ascii="Courier New" w:hAnsi="Courier New" w:cs="Courier New"/>
          <w:color w:val="auto"/>
          <w:sz w:val="16"/>
          <w:szCs w:val="16"/>
        </w:rPr>
      </w:pPr>
    </w:p>
    <w:p w14:paraId="67232B1B"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CurrentEKBTime ekbf epdev week-1</w:t>
      </w:r>
    </w:p>
    <w:p w14:paraId="4B3993DC" w14:textId="77777777" w:rsidR="00A43ED6" w:rsidRPr="00A43ED6" w:rsidRDefault="00A43ED6" w:rsidP="00A43ED6">
      <w:pPr>
        <w:rPr>
          <w:rFonts w:ascii="Courier New" w:hAnsi="Courier New" w:cs="Courier New"/>
          <w:color w:val="auto"/>
          <w:sz w:val="16"/>
          <w:szCs w:val="16"/>
        </w:rPr>
      </w:pPr>
      <w:r w:rsidRPr="00A43ED6">
        <w:rPr>
          <w:rFonts w:ascii="Courier New" w:hAnsi="Courier New" w:cs="Courier New"/>
          <w:color w:val="auto"/>
          <w:sz w:val="16"/>
          <w:szCs w:val="16"/>
        </w:rPr>
        <w:t>W2012_19</w:t>
      </w:r>
    </w:p>
    <w:p w14:paraId="7AEA2BB8" w14:textId="77777777" w:rsidR="00A43ED6" w:rsidRPr="00A43ED6" w:rsidRDefault="00A43ED6" w:rsidP="00A43ED6">
      <w:pPr>
        <w:rPr>
          <w:rFonts w:ascii="Courier New" w:hAnsi="Courier New" w:cs="Courier New"/>
          <w:color w:val="auto"/>
          <w:sz w:val="16"/>
          <w:szCs w:val="16"/>
        </w:rPr>
      </w:pPr>
    </w:p>
    <w:p w14:paraId="049C3905"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month</w:t>
      </w:r>
    </w:p>
    <w:p w14:paraId="78441C00"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M2012_05</w:t>
      </w:r>
    </w:p>
    <w:p w14:paraId="67F32C20" w14:textId="77777777" w:rsidR="00A43ED6" w:rsidRPr="00A43ED6" w:rsidRDefault="00A43ED6" w:rsidP="00A43ED6">
      <w:pPr>
        <w:autoSpaceDE w:val="0"/>
        <w:autoSpaceDN w:val="0"/>
        <w:rPr>
          <w:rFonts w:ascii="Courier New" w:hAnsi="Courier New" w:cs="Courier New"/>
          <w:color w:val="auto"/>
          <w:sz w:val="16"/>
          <w:szCs w:val="16"/>
        </w:rPr>
      </w:pPr>
    </w:p>
    <w:p w14:paraId="76F0B8D7"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month-24</w:t>
      </w:r>
    </w:p>
    <w:p w14:paraId="0BEFFB8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M2010_05</w:t>
      </w:r>
    </w:p>
    <w:p w14:paraId="10923C59" w14:textId="77777777" w:rsidR="00A43ED6" w:rsidRPr="00A43ED6" w:rsidRDefault="00A43ED6" w:rsidP="00A43ED6">
      <w:pPr>
        <w:autoSpaceDE w:val="0"/>
        <w:autoSpaceDN w:val="0"/>
        <w:rPr>
          <w:rFonts w:ascii="Courier New" w:hAnsi="Courier New" w:cs="Courier New"/>
          <w:color w:val="auto"/>
          <w:sz w:val="16"/>
          <w:szCs w:val="16"/>
        </w:rPr>
      </w:pPr>
    </w:p>
    <w:p w14:paraId="5521D9EE" w14:textId="77777777" w:rsidR="00A43ED6" w:rsidRP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CurrentEKBTime ekbf epdev flrset_ae+2</w:t>
      </w:r>
    </w:p>
    <w:p w14:paraId="0EB250C3" w14:textId="77777777" w:rsidR="00A43ED6" w:rsidRDefault="00A43ED6" w:rsidP="00A43ED6">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F2012_AE_BU</w:t>
      </w:r>
    </w:p>
    <w:p w14:paraId="2E5079A0" w14:textId="77777777" w:rsidR="00373BDC" w:rsidRDefault="00373BDC" w:rsidP="00A43ED6">
      <w:pPr>
        <w:autoSpaceDE w:val="0"/>
        <w:autoSpaceDN w:val="0"/>
        <w:rPr>
          <w:rFonts w:ascii="Courier New" w:hAnsi="Courier New" w:cs="Courier New"/>
          <w:color w:val="auto"/>
          <w:sz w:val="16"/>
          <w:szCs w:val="16"/>
        </w:rPr>
      </w:pPr>
    </w:p>
    <w:p w14:paraId="7874AAEC" w14:textId="57447F55" w:rsidR="00373BDC" w:rsidRPr="00A43ED6" w:rsidRDefault="00373BDC" w:rsidP="00373BDC">
      <w:pPr>
        <w:autoSpaceDE w:val="0"/>
        <w:autoSpaceDN w:val="0"/>
        <w:rPr>
          <w:rFonts w:ascii="Courier New" w:hAnsi="Courier New" w:cs="Courier New"/>
          <w:color w:val="auto"/>
          <w:sz w:val="16"/>
          <w:szCs w:val="16"/>
        </w:rPr>
      </w:pPr>
      <w:r w:rsidRPr="00A43ED6">
        <w:rPr>
          <w:rFonts w:ascii="Courier New" w:hAnsi="Courier New" w:cs="Courier New"/>
          <w:color w:val="auto"/>
          <w:sz w:val="16"/>
          <w:szCs w:val="16"/>
        </w:rPr>
        <w:t xml:space="preserve">CurrentEKBTime ekbf epdev </w:t>
      </w:r>
      <w:r>
        <w:rPr>
          <w:rFonts w:ascii="Courier New" w:hAnsi="Courier New" w:cs="Courier New"/>
          <w:color w:val="auto"/>
          <w:sz w:val="16"/>
          <w:szCs w:val="16"/>
        </w:rPr>
        <w:t>week_of_month</w:t>
      </w:r>
    </w:p>
    <w:p w14:paraId="2ECE184C" w14:textId="1AAC7234" w:rsidR="00373BDC" w:rsidRPr="00A43ED6" w:rsidRDefault="00373BDC" w:rsidP="00373BDC">
      <w:pPr>
        <w:autoSpaceDE w:val="0"/>
        <w:autoSpaceDN w:val="0"/>
        <w:rPr>
          <w:rFonts w:ascii="Courier New" w:hAnsi="Courier New" w:cs="Courier New"/>
          <w:color w:val="auto"/>
          <w:sz w:val="16"/>
          <w:szCs w:val="16"/>
        </w:rPr>
      </w:pPr>
      <w:r>
        <w:rPr>
          <w:rFonts w:ascii="Courier New" w:hAnsi="Courier New" w:cs="Courier New"/>
          <w:color w:val="auto"/>
          <w:sz w:val="16"/>
          <w:szCs w:val="16"/>
        </w:rPr>
        <w:t>3</w:t>
      </w:r>
    </w:p>
    <w:p w14:paraId="6056AE96" w14:textId="77777777" w:rsidR="00373BDC" w:rsidRPr="00A43ED6" w:rsidRDefault="00373BDC" w:rsidP="00A43ED6">
      <w:pPr>
        <w:autoSpaceDE w:val="0"/>
        <w:autoSpaceDN w:val="0"/>
        <w:rPr>
          <w:rFonts w:ascii="Courier New" w:hAnsi="Courier New" w:cs="Courier New"/>
          <w:color w:val="auto"/>
          <w:sz w:val="16"/>
          <w:szCs w:val="16"/>
        </w:rPr>
      </w:pPr>
    </w:p>
    <w:p w14:paraId="69D0FF63" w14:textId="77777777" w:rsidR="00A43ED6" w:rsidRDefault="00A43ED6" w:rsidP="00A43ED6">
      <w:r>
        <w:br w:type="page"/>
      </w:r>
    </w:p>
    <w:p w14:paraId="7D05F038" w14:textId="0AAB2167" w:rsidR="005A2ECF" w:rsidRDefault="00D31C48" w:rsidP="005A2ECF">
      <w:pPr>
        <w:pStyle w:val="Heading2"/>
      </w:pPr>
      <w:bookmarkStart w:id="64" w:name="_Toc39674364"/>
      <w:r>
        <w:lastRenderedPageBreak/>
        <w:t>Dump Errors</w:t>
      </w:r>
      <w:bookmarkEnd w:id="64"/>
    </w:p>
    <w:p w14:paraId="67DD7F90" w14:textId="77777777" w:rsidR="005A2ECF" w:rsidRDefault="005A2ECF" w:rsidP="005A2ECF">
      <w:pPr>
        <w:rPr>
          <w:rFonts w:cs="Arial"/>
        </w:rPr>
      </w:pPr>
    </w:p>
    <w:p w14:paraId="3773B4D1" w14:textId="77777777" w:rsidR="005A2ECF" w:rsidRDefault="005A2ECF" w:rsidP="005A2ECF">
      <w:pPr>
        <w:rPr>
          <w:rFonts w:cs="Arial"/>
        </w:rPr>
      </w:pPr>
      <w:r w:rsidRPr="00962735">
        <w:rPr>
          <w:rFonts w:cs="Arial"/>
          <w:b/>
        </w:rPr>
        <w:t>Mid-Tier</w:t>
      </w:r>
      <w:r>
        <w:rPr>
          <w:rFonts w:cs="Arial"/>
        </w:rPr>
        <w:t>: Primary only</w:t>
      </w:r>
    </w:p>
    <w:p w14:paraId="6CEC9947" w14:textId="77777777" w:rsidR="005A2ECF" w:rsidRPr="00795D4F" w:rsidRDefault="005A2ECF" w:rsidP="005A2ECF">
      <w:pPr>
        <w:rPr>
          <w:rFonts w:cs="Arial"/>
        </w:rPr>
      </w:pPr>
    </w:p>
    <w:p w14:paraId="52DA4705" w14:textId="3D16B957" w:rsidR="00D31C48" w:rsidRPr="00743D4B" w:rsidRDefault="005A2ECF" w:rsidP="00D31C48">
      <w:pPr>
        <w:rPr>
          <w:rFonts w:cs="Arial"/>
          <w:szCs w:val="20"/>
        </w:rPr>
      </w:pPr>
      <w:r w:rsidRPr="00743D4B">
        <w:rPr>
          <w:rFonts w:cs="Arial"/>
          <w:b/>
          <w:szCs w:val="20"/>
        </w:rPr>
        <w:t>Purpose</w:t>
      </w:r>
      <w:r w:rsidRPr="00743D4B">
        <w:rPr>
          <w:rFonts w:cs="Arial"/>
          <w:szCs w:val="20"/>
        </w:rPr>
        <w:t xml:space="preserve">: </w:t>
      </w:r>
      <w:r w:rsidR="00A326FB" w:rsidRPr="00A326FB">
        <w:rPr>
          <w:rFonts w:cs="Arial"/>
          <w:szCs w:val="20"/>
        </w:rPr>
        <w:t>Dumps the contents of the actuals or structure error tables and any failed records in staging.</w:t>
      </w:r>
      <w:r w:rsidR="00A326FB">
        <w:rPr>
          <w:rFonts w:cs="Arial"/>
          <w:szCs w:val="20"/>
        </w:rPr>
        <w:t xml:space="preserve">  Can also be used to dump the </w:t>
      </w:r>
      <w:r w:rsidR="00462CE4">
        <w:rPr>
          <w:rFonts w:cs="Arial"/>
          <w:szCs w:val="20"/>
        </w:rPr>
        <w:t xml:space="preserve">obsolete </w:t>
      </w:r>
      <w:r w:rsidR="00A326FB">
        <w:rPr>
          <w:rFonts w:cs="Arial"/>
          <w:szCs w:val="20"/>
        </w:rPr>
        <w:t>retained feature member names as well as the contents of all tables and views that match a wildcard string name.</w:t>
      </w:r>
    </w:p>
    <w:p w14:paraId="4DDFA9F4" w14:textId="77777777" w:rsidR="005A2ECF" w:rsidRPr="00795D4F" w:rsidRDefault="005A2ECF" w:rsidP="005A2ECF">
      <w:pPr>
        <w:rPr>
          <w:rFonts w:cs="Arial"/>
        </w:rPr>
      </w:pPr>
    </w:p>
    <w:p w14:paraId="1887D40E" w14:textId="064AF597" w:rsidR="005A2ECF" w:rsidRPr="00795D4F" w:rsidRDefault="005A2ECF" w:rsidP="005A2ECF">
      <w:pPr>
        <w:rPr>
          <w:rFonts w:cs="Arial"/>
          <w:color w:val="auto"/>
        </w:rPr>
      </w:pPr>
      <w:r w:rsidRPr="00795D4F">
        <w:rPr>
          <w:rFonts w:cs="Arial"/>
          <w:b/>
          <w:color w:val="auto"/>
        </w:rPr>
        <w:t>Usage</w:t>
      </w:r>
      <w:r w:rsidRPr="00795D4F">
        <w:rPr>
          <w:rFonts w:cs="Arial"/>
          <w:color w:val="auto"/>
        </w:rPr>
        <w:t xml:space="preserve">: </w:t>
      </w:r>
      <w:r w:rsidR="00D31C48" w:rsidRPr="002D6C4D">
        <w:rPr>
          <w:rFonts w:cs="Arial"/>
          <w:szCs w:val="20"/>
        </w:rPr>
        <w:t>DumpErrors</w:t>
      </w:r>
      <w:r w:rsidRPr="002D6C4D">
        <w:rPr>
          <w:rFonts w:cs="Arial"/>
          <w:szCs w:val="20"/>
        </w:rPr>
        <w:t xml:space="preserve"> [user</w:t>
      </w:r>
      <w:r w:rsidRPr="00795D4F">
        <w:rPr>
          <w:rFonts w:cs="Arial"/>
          <w:color w:val="auto"/>
        </w:rPr>
        <w:t>] [data source] [</w:t>
      </w:r>
      <w:r w:rsidR="00D31C48">
        <w:rPr>
          <w:rFonts w:cs="Arial"/>
          <w:color w:val="auto"/>
        </w:rPr>
        <w:t>output path</w:t>
      </w:r>
      <w:r>
        <w:rPr>
          <w:rFonts w:cs="Arial"/>
          <w:color w:val="auto"/>
        </w:rPr>
        <w:t>]</w:t>
      </w:r>
      <w:r w:rsidR="00D31C48">
        <w:rPr>
          <w:rFonts w:cs="Arial"/>
          <w:color w:val="auto"/>
        </w:rPr>
        <w:t xml:space="preserve"> [structure/actuals</w:t>
      </w:r>
      <w:r w:rsidR="00920DC9">
        <w:rPr>
          <w:rFonts w:cs="Arial"/>
          <w:color w:val="auto"/>
        </w:rPr>
        <w:t>/obsolete/wildcard</w:t>
      </w:r>
      <w:r w:rsidR="00D31C48">
        <w:rPr>
          <w:rFonts w:cs="Arial"/>
          <w:color w:val="auto"/>
        </w:rPr>
        <w:t>]</w:t>
      </w:r>
      <w:r w:rsidR="00920DC9">
        <w:rPr>
          <w:rFonts w:cs="Arial"/>
          <w:color w:val="auto"/>
        </w:rPr>
        <w:t xml:space="preserve"> [wildcard table name]</w:t>
      </w:r>
    </w:p>
    <w:p w14:paraId="2DDECB78" w14:textId="77777777" w:rsidR="005A2ECF" w:rsidRDefault="005A2ECF" w:rsidP="005A2ECF">
      <w:pPr>
        <w:rPr>
          <w:rFonts w:cs="Arial"/>
          <w:color w:val="auto"/>
        </w:rPr>
      </w:pPr>
    </w:p>
    <w:p w14:paraId="57307EC7" w14:textId="03734654" w:rsidR="005A2ECF" w:rsidRDefault="005A2ECF" w:rsidP="005A2EC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577"/>
        <w:gridCol w:w="6999"/>
      </w:tblGrid>
      <w:tr w:rsidR="00727BA1" w:rsidRPr="00631DAB" w14:paraId="3009DAFA" w14:textId="77777777" w:rsidTr="00C83706">
        <w:trPr>
          <w:jc w:val="center"/>
        </w:trPr>
        <w:tc>
          <w:tcPr>
            <w:tcW w:w="0" w:type="auto"/>
            <w:shd w:val="clear" w:color="auto" w:fill="005596" w:themeFill="text2"/>
            <w:vAlign w:val="center"/>
          </w:tcPr>
          <w:p w14:paraId="14E4B589" w14:textId="77777777" w:rsidR="00727BA1" w:rsidRPr="00631DAB" w:rsidRDefault="00727BA1"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514F50E" w14:textId="77777777" w:rsidR="00727BA1" w:rsidRPr="00631DAB" w:rsidRDefault="00727BA1"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27BA1" w:rsidRPr="00631DAB" w14:paraId="6B02D3B5" w14:textId="77777777" w:rsidTr="00C83706">
        <w:trPr>
          <w:jc w:val="center"/>
        </w:trPr>
        <w:tc>
          <w:tcPr>
            <w:tcW w:w="0" w:type="auto"/>
            <w:vAlign w:val="center"/>
          </w:tcPr>
          <w:p w14:paraId="052267D7"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3F64D5E"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27BA1" w:rsidRPr="00631DAB" w14:paraId="6F2536B2" w14:textId="77777777" w:rsidTr="00C83706">
        <w:trPr>
          <w:jc w:val="center"/>
        </w:trPr>
        <w:tc>
          <w:tcPr>
            <w:tcW w:w="0" w:type="auto"/>
            <w:vAlign w:val="center"/>
          </w:tcPr>
          <w:p w14:paraId="6680A84F" w14:textId="77777777" w:rsidR="00727BA1" w:rsidRPr="00B650A8" w:rsidRDefault="00727BA1" w:rsidP="00C83706">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0C5CBB8"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727BA1" w:rsidRPr="00631DAB" w14:paraId="02A68F7C" w14:textId="77777777" w:rsidTr="00C83706">
        <w:trPr>
          <w:jc w:val="center"/>
        </w:trPr>
        <w:tc>
          <w:tcPr>
            <w:tcW w:w="0" w:type="auto"/>
            <w:vAlign w:val="center"/>
          </w:tcPr>
          <w:p w14:paraId="01B03764" w14:textId="77777777" w:rsidR="00727BA1" w:rsidRPr="00B650A8" w:rsidRDefault="00727BA1" w:rsidP="00C83706">
            <w:pPr>
              <w:jc w:val="left"/>
              <w:rPr>
                <w:rFonts w:asciiTheme="minorHAnsi" w:hAnsiTheme="minorHAnsi" w:cstheme="minorHAnsi"/>
                <w:sz w:val="16"/>
                <w:szCs w:val="16"/>
              </w:rPr>
            </w:pPr>
            <w:r>
              <w:rPr>
                <w:rFonts w:asciiTheme="minorHAnsi" w:hAnsiTheme="minorHAnsi" w:cstheme="minorHAnsi"/>
                <w:color w:val="auto"/>
                <w:sz w:val="16"/>
                <w:szCs w:val="16"/>
              </w:rPr>
              <w:t>output path</w:t>
            </w:r>
          </w:p>
        </w:tc>
        <w:tc>
          <w:tcPr>
            <w:tcW w:w="0" w:type="auto"/>
            <w:vAlign w:val="center"/>
          </w:tcPr>
          <w:p w14:paraId="60499A05" w14:textId="77777777" w:rsidR="00727BA1" w:rsidRPr="00631DAB"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directory that the dump files will be written to.</w:t>
            </w:r>
          </w:p>
        </w:tc>
      </w:tr>
      <w:tr w:rsidR="00727BA1" w:rsidRPr="00631DAB" w14:paraId="62A643A8" w14:textId="77777777" w:rsidTr="00C83706">
        <w:trPr>
          <w:jc w:val="center"/>
        </w:trPr>
        <w:tc>
          <w:tcPr>
            <w:tcW w:w="0" w:type="auto"/>
            <w:vAlign w:val="center"/>
          </w:tcPr>
          <w:p w14:paraId="4ADB2E1C" w14:textId="7169A788" w:rsidR="00727BA1" w:rsidRDefault="00727BA1"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structure/actuals</w:t>
            </w:r>
            <w:r w:rsidR="00920DC9">
              <w:rPr>
                <w:rFonts w:asciiTheme="minorHAnsi" w:hAnsiTheme="minorHAnsi" w:cstheme="minorHAnsi"/>
                <w:color w:val="auto"/>
                <w:sz w:val="16"/>
                <w:szCs w:val="16"/>
              </w:rPr>
              <w:t>/obsolete/wildcard</w:t>
            </w:r>
          </w:p>
        </w:tc>
        <w:tc>
          <w:tcPr>
            <w:tcW w:w="0" w:type="auto"/>
            <w:vAlign w:val="center"/>
          </w:tcPr>
          <w:p w14:paraId="5584CC81" w14:textId="775AA98F" w:rsidR="00727BA1" w:rsidRDefault="00727BA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‘structure’ will dump the contents of the JI schema staging tables and error table.  ‘actuals’ will dump the contents of the error views that describe the actual staging tables and associated error table.  </w:t>
            </w:r>
            <w:r w:rsidR="00920DC9">
              <w:rPr>
                <w:rFonts w:asciiTheme="minorHAnsi" w:hAnsiTheme="minorHAnsi" w:cstheme="minorHAnsi"/>
                <w:color w:val="auto"/>
                <w:sz w:val="16"/>
                <w:szCs w:val="16"/>
              </w:rPr>
              <w:t xml:space="preserve">‘obsolete’ will dump the names of the obsolete retained feature members.  ‘wildcard’ will dump the contents of all tables and views that match the wildcard table name.  </w:t>
            </w:r>
            <w:r>
              <w:rPr>
                <w:rFonts w:asciiTheme="minorHAnsi" w:hAnsiTheme="minorHAnsi" w:cstheme="minorHAnsi"/>
                <w:color w:val="auto"/>
                <w:sz w:val="16"/>
                <w:szCs w:val="16"/>
              </w:rPr>
              <w:t xml:space="preserve">Only </w:t>
            </w:r>
            <w:r w:rsidR="004C1135">
              <w:rPr>
                <w:rFonts w:asciiTheme="minorHAnsi" w:hAnsiTheme="minorHAnsi" w:cstheme="minorHAnsi"/>
                <w:color w:val="auto"/>
                <w:sz w:val="16"/>
                <w:szCs w:val="16"/>
              </w:rPr>
              <w:t>non-empty</w:t>
            </w:r>
            <w:r>
              <w:rPr>
                <w:rFonts w:asciiTheme="minorHAnsi" w:hAnsiTheme="minorHAnsi" w:cstheme="minorHAnsi"/>
                <w:color w:val="auto"/>
                <w:sz w:val="16"/>
                <w:szCs w:val="16"/>
              </w:rPr>
              <w:t xml:space="preserve"> tables are dumped to a file.</w:t>
            </w:r>
          </w:p>
        </w:tc>
      </w:tr>
      <w:tr w:rsidR="00920DC9" w:rsidRPr="00631DAB" w14:paraId="346C91D4" w14:textId="77777777" w:rsidTr="00C83706">
        <w:trPr>
          <w:jc w:val="center"/>
        </w:trPr>
        <w:tc>
          <w:tcPr>
            <w:tcW w:w="0" w:type="auto"/>
            <w:vAlign w:val="center"/>
          </w:tcPr>
          <w:p w14:paraId="49FA7DA0" w14:textId="2E35DFFF" w:rsidR="00920DC9" w:rsidRDefault="00920DC9" w:rsidP="00C83706">
            <w:pPr>
              <w:jc w:val="left"/>
              <w:rPr>
                <w:rFonts w:asciiTheme="minorHAnsi" w:hAnsiTheme="minorHAnsi" w:cstheme="minorHAnsi"/>
                <w:color w:val="auto"/>
                <w:sz w:val="16"/>
                <w:szCs w:val="16"/>
              </w:rPr>
            </w:pPr>
            <w:r>
              <w:rPr>
                <w:rFonts w:asciiTheme="minorHAnsi" w:hAnsiTheme="minorHAnsi" w:cstheme="minorHAnsi"/>
                <w:color w:val="auto"/>
                <w:sz w:val="16"/>
                <w:szCs w:val="16"/>
              </w:rPr>
              <w:t>wildcard table name</w:t>
            </w:r>
          </w:p>
        </w:tc>
        <w:tc>
          <w:tcPr>
            <w:tcW w:w="0" w:type="auto"/>
            <w:vAlign w:val="center"/>
          </w:tcPr>
          <w:p w14:paraId="29B23373" w14:textId="6A238A18" w:rsidR="00920DC9" w:rsidRDefault="00920DC9"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Used with ‘wildcard’, defines what tables and views are to be dumped based on Oracle ‘like’ match string syntax.</w:t>
            </w:r>
          </w:p>
        </w:tc>
      </w:tr>
    </w:tbl>
    <w:p w14:paraId="3F02CFA0" w14:textId="7C833D26" w:rsidR="005A2ECF" w:rsidRPr="00B650A8" w:rsidRDefault="005A2ECF" w:rsidP="005A2ECF">
      <w:pPr>
        <w:rPr>
          <w:rFonts w:cs="Arial"/>
          <w:color w:val="auto"/>
        </w:rPr>
      </w:pPr>
    </w:p>
    <w:p w14:paraId="69E3F0C8" w14:textId="76388CC4" w:rsidR="005A2ECF" w:rsidRDefault="005A2ECF" w:rsidP="005A2EC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140"/>
      </w:tblGrid>
      <w:tr w:rsidR="00AE16D1" w:rsidRPr="0067354F" w14:paraId="1B6CFD81" w14:textId="77777777" w:rsidTr="00C83706">
        <w:trPr>
          <w:jc w:val="center"/>
        </w:trPr>
        <w:tc>
          <w:tcPr>
            <w:tcW w:w="0" w:type="auto"/>
            <w:shd w:val="clear" w:color="auto" w:fill="005596" w:themeFill="text2"/>
            <w:vAlign w:val="center"/>
          </w:tcPr>
          <w:p w14:paraId="3FCA66CF" w14:textId="77777777" w:rsidR="00AE16D1" w:rsidRPr="0067354F" w:rsidRDefault="00AE16D1" w:rsidP="00C83706">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2D6F475" w14:textId="77777777" w:rsidR="00AE16D1" w:rsidRPr="0067354F" w:rsidRDefault="00AE16D1" w:rsidP="00C83706">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E16D1" w:rsidRPr="0067354F" w14:paraId="619E2364" w14:textId="77777777" w:rsidTr="00C83706">
        <w:trPr>
          <w:jc w:val="center"/>
        </w:trPr>
        <w:tc>
          <w:tcPr>
            <w:tcW w:w="0" w:type="auto"/>
            <w:vAlign w:val="center"/>
          </w:tcPr>
          <w:p w14:paraId="3F45FEE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B50B0DE" w14:textId="55733CE4" w:rsidR="00AE16D1" w:rsidRPr="0067354F" w:rsidRDefault="00AE16D1" w:rsidP="00C83706">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[output path] [structure/actuals</w:t>
            </w:r>
            <w:r w:rsidR="00473CFD">
              <w:rPr>
                <w:rFonts w:cs="Arial"/>
                <w:color w:val="auto"/>
                <w:sz w:val="16"/>
                <w:szCs w:val="16"/>
              </w:rPr>
              <w:t>/obsolete/wildcard</w:t>
            </w:r>
            <w:r w:rsidRPr="0067354F">
              <w:rPr>
                <w:rFonts w:cs="Arial"/>
                <w:color w:val="auto"/>
                <w:sz w:val="16"/>
                <w:szCs w:val="16"/>
              </w:rPr>
              <w:t>]</w:t>
            </w:r>
            <w:r w:rsidR="00473CFD">
              <w:rPr>
                <w:rFonts w:cs="Arial"/>
                <w:color w:val="auto"/>
                <w:sz w:val="16"/>
                <w:szCs w:val="16"/>
              </w:rPr>
              <w:t xml:space="preserve"> [wildcard table name]</w:t>
            </w:r>
          </w:p>
        </w:tc>
      </w:tr>
      <w:tr w:rsidR="00AE16D1" w:rsidRPr="0067354F" w14:paraId="7B546864" w14:textId="77777777" w:rsidTr="00C83706">
        <w:trPr>
          <w:jc w:val="center"/>
        </w:trPr>
        <w:tc>
          <w:tcPr>
            <w:tcW w:w="0" w:type="auto"/>
            <w:vAlign w:val="center"/>
          </w:tcPr>
          <w:p w14:paraId="0AC09F27" w14:textId="77777777" w:rsidR="00AE16D1" w:rsidRPr="0067354F" w:rsidRDefault="00AE16D1" w:rsidP="00C83706">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1AA65D42" w14:textId="77777777" w:rsidR="00AE16D1" w:rsidRPr="0067354F"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Dump failed</w:t>
            </w:r>
          </w:p>
        </w:tc>
      </w:tr>
      <w:tr w:rsidR="00AE16D1" w:rsidRPr="0067354F" w14:paraId="7762F36E" w14:textId="77777777" w:rsidTr="00C83706">
        <w:trPr>
          <w:jc w:val="center"/>
        </w:trPr>
        <w:tc>
          <w:tcPr>
            <w:tcW w:w="0" w:type="auto"/>
            <w:vAlign w:val="center"/>
          </w:tcPr>
          <w:p w14:paraId="7035C61A" w14:textId="77777777" w:rsidR="00AE16D1" w:rsidRPr="0067354F"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59FDC45C"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No records found in any {0} tables.</w:t>
            </w:r>
          </w:p>
        </w:tc>
      </w:tr>
      <w:tr w:rsidR="00AE16D1" w:rsidRPr="0067354F" w14:paraId="4B9C53E4" w14:textId="77777777" w:rsidTr="00C83706">
        <w:trPr>
          <w:jc w:val="center"/>
        </w:trPr>
        <w:tc>
          <w:tcPr>
            <w:tcW w:w="0" w:type="auto"/>
            <w:vAlign w:val="center"/>
          </w:tcPr>
          <w:p w14:paraId="2A21C663" w14:textId="77777777" w:rsidR="00AE16D1" w:rsidRDefault="00AE16D1" w:rsidP="00C83706">
            <w:pPr>
              <w:jc w:val="center"/>
              <w:rPr>
                <w:rFonts w:asciiTheme="minorHAnsi" w:hAnsiTheme="minorHAnsi" w:cstheme="minorHAnsi"/>
                <w:color w:val="auto"/>
                <w:sz w:val="16"/>
                <w:szCs w:val="16"/>
              </w:rPr>
            </w:pPr>
            <w:r>
              <w:rPr>
                <w:rFonts w:asciiTheme="minorHAnsi" w:hAnsiTheme="minorHAnsi" w:cstheme="minorHAnsi"/>
                <w:color w:val="auto"/>
                <w:sz w:val="16"/>
                <w:szCs w:val="16"/>
              </w:rPr>
              <w:t>9001</w:t>
            </w:r>
          </w:p>
        </w:tc>
        <w:tc>
          <w:tcPr>
            <w:tcW w:w="0" w:type="auto"/>
            <w:vAlign w:val="center"/>
          </w:tcPr>
          <w:p w14:paraId="6CC48E84" w14:textId="77777777" w:rsidR="00AE16D1" w:rsidRDefault="00AE16D1"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Number of {0} table dump files written: {1}</w:t>
            </w:r>
          </w:p>
        </w:tc>
      </w:tr>
    </w:tbl>
    <w:p w14:paraId="60EE4231" w14:textId="18163E52" w:rsidR="005A2ECF" w:rsidRPr="005A2ECF" w:rsidRDefault="005A2ECF" w:rsidP="001916EE">
      <w:pPr>
        <w:pStyle w:val="Heading2"/>
        <w:rPr>
          <w:b w:val="0"/>
          <w:bCs w:val="0"/>
          <w:iCs w:val="0"/>
          <w:color w:val="000000"/>
          <w:sz w:val="20"/>
          <w:szCs w:val="24"/>
        </w:rPr>
      </w:pPr>
    </w:p>
    <w:p w14:paraId="5F1E3A0C" w14:textId="77777777" w:rsidR="00C32E03" w:rsidRDefault="00C32E03" w:rsidP="001916EE">
      <w:pPr>
        <w:pStyle w:val="Heading2"/>
      </w:pPr>
      <w:bookmarkStart w:id="65" w:name="_Toc39674365"/>
      <w:r>
        <w:t>Get Input Source Name</w:t>
      </w:r>
      <w:bookmarkEnd w:id="65"/>
    </w:p>
    <w:p w14:paraId="306BFFE8" w14:textId="77777777" w:rsidR="00C32E03" w:rsidRDefault="00C32E03" w:rsidP="00C32E03">
      <w:pPr>
        <w:rPr>
          <w:rFonts w:cs="Arial"/>
        </w:rPr>
      </w:pPr>
      <w:r w:rsidRPr="00962735">
        <w:rPr>
          <w:rFonts w:cs="Arial"/>
          <w:b/>
        </w:rPr>
        <w:t>Mid-Tier</w:t>
      </w:r>
      <w:r>
        <w:rPr>
          <w:rFonts w:cs="Arial"/>
        </w:rPr>
        <w:t>: Primary only</w:t>
      </w:r>
    </w:p>
    <w:p w14:paraId="3A4537C8" w14:textId="77777777" w:rsidR="00C32E03" w:rsidRPr="00962735" w:rsidRDefault="00C32E03" w:rsidP="00C32E03"/>
    <w:p w14:paraId="0C79D810" w14:textId="3269B7E9" w:rsidR="00C32E03" w:rsidRDefault="00C32E03" w:rsidP="00C32E03">
      <w:r w:rsidRPr="00A633A8">
        <w:rPr>
          <w:b/>
        </w:rPr>
        <w:t>Purpose</w:t>
      </w:r>
      <w:r>
        <w:t>: To get the input source name of a Fact Table Family (FTF).</w:t>
      </w:r>
    </w:p>
    <w:p w14:paraId="3962A093" w14:textId="77777777" w:rsidR="00C32E03" w:rsidRDefault="00C32E03" w:rsidP="00C32E03"/>
    <w:p w14:paraId="17B6FB2D" w14:textId="0EDC62AF" w:rsidR="00C32E03" w:rsidRDefault="00C32E03" w:rsidP="00C32E03">
      <w:r w:rsidRPr="00A633A8">
        <w:rPr>
          <w:b/>
        </w:rPr>
        <w:t>Usage</w:t>
      </w:r>
      <w:r w:rsidRPr="00631DAB">
        <w:t xml:space="preserve">: </w:t>
      </w:r>
      <w:r>
        <w:t>GetInputSourceName [user]</w:t>
      </w:r>
      <w:r w:rsidRPr="00631DAB">
        <w:t xml:space="preserve"> [data source] [</w:t>
      </w:r>
      <w:r>
        <w:t>FTF]</w:t>
      </w:r>
    </w:p>
    <w:p w14:paraId="61CEA3AB" w14:textId="77777777" w:rsidR="00C32E03" w:rsidRDefault="00C32E03" w:rsidP="00C32E03"/>
    <w:p w14:paraId="4F69CB69" w14:textId="77777777" w:rsidR="00C32E03" w:rsidRDefault="00C32E03" w:rsidP="00C32E0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543"/>
      </w:tblGrid>
      <w:tr w:rsidR="00C32E03" w:rsidRPr="00631DAB" w14:paraId="647A77FB" w14:textId="77777777" w:rsidTr="00D31C48">
        <w:trPr>
          <w:jc w:val="center"/>
        </w:trPr>
        <w:tc>
          <w:tcPr>
            <w:tcW w:w="0" w:type="auto"/>
            <w:shd w:val="clear" w:color="auto" w:fill="005596" w:themeFill="text2"/>
            <w:vAlign w:val="center"/>
          </w:tcPr>
          <w:p w14:paraId="28AD5164" w14:textId="77777777" w:rsidR="00C32E03" w:rsidRPr="00631DAB" w:rsidRDefault="00C32E03"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C181F6E" w14:textId="77777777" w:rsidR="00C32E03" w:rsidRPr="00631DAB" w:rsidRDefault="00C32E03"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32E03" w:rsidRPr="00631DAB" w14:paraId="7C5826CA" w14:textId="77777777" w:rsidTr="00D31C48">
        <w:trPr>
          <w:jc w:val="center"/>
        </w:trPr>
        <w:tc>
          <w:tcPr>
            <w:tcW w:w="0" w:type="auto"/>
            <w:vAlign w:val="center"/>
          </w:tcPr>
          <w:p w14:paraId="4959BACA"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125FB2B9"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C32E03" w:rsidRPr="00631DAB" w14:paraId="40F5A07C" w14:textId="77777777" w:rsidTr="00D31C48">
        <w:trPr>
          <w:jc w:val="center"/>
        </w:trPr>
        <w:tc>
          <w:tcPr>
            <w:tcW w:w="0" w:type="auto"/>
            <w:vAlign w:val="center"/>
          </w:tcPr>
          <w:p w14:paraId="5CD50D71" w14:textId="77777777" w:rsidR="00C32E03" w:rsidRPr="00B650A8" w:rsidRDefault="00C32E03"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4717DD7" w14:textId="77777777" w:rsidR="00C32E03" w:rsidRPr="00631DAB" w:rsidRDefault="00C32E03"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the database instance</w:t>
            </w:r>
          </w:p>
        </w:tc>
      </w:tr>
      <w:tr w:rsidR="00C32E03" w:rsidRPr="00631DAB" w14:paraId="04D4A7EB" w14:textId="77777777" w:rsidTr="00D31C48">
        <w:trPr>
          <w:jc w:val="center"/>
        </w:trPr>
        <w:tc>
          <w:tcPr>
            <w:tcW w:w="0" w:type="auto"/>
            <w:vAlign w:val="center"/>
          </w:tcPr>
          <w:p w14:paraId="2A1A86CC" w14:textId="3E1CBFE0" w:rsidR="00C32E03" w:rsidRPr="00B650A8" w:rsidRDefault="00C32E03" w:rsidP="00D31C4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56B1FA1A" w14:textId="5DF89F2F"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w:t>
            </w:r>
          </w:p>
        </w:tc>
      </w:tr>
    </w:tbl>
    <w:p w14:paraId="0FB43BAE" w14:textId="77777777" w:rsidR="00C32E03" w:rsidRPr="00631DAB" w:rsidRDefault="00C32E03" w:rsidP="00C32E03"/>
    <w:p w14:paraId="10624919" w14:textId="77777777" w:rsidR="00C32E03" w:rsidRPr="0080426D" w:rsidRDefault="00C32E03" w:rsidP="00C32E03">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655"/>
      </w:tblGrid>
      <w:tr w:rsidR="00C32E03" w:rsidRPr="00631DAB" w14:paraId="384EEC8E" w14:textId="77777777" w:rsidTr="00D31C48">
        <w:trPr>
          <w:jc w:val="center"/>
        </w:trPr>
        <w:tc>
          <w:tcPr>
            <w:tcW w:w="0" w:type="auto"/>
            <w:shd w:val="clear" w:color="auto" w:fill="005596" w:themeFill="text2"/>
            <w:vAlign w:val="center"/>
          </w:tcPr>
          <w:p w14:paraId="259AF11E" w14:textId="77777777" w:rsidR="00C32E03" w:rsidRPr="00631DAB" w:rsidRDefault="00C32E03"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20C5BE" w14:textId="77777777" w:rsidR="00C32E03" w:rsidRPr="00631DAB" w:rsidRDefault="00C32E03"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C32E03" w:rsidRPr="00631DAB" w14:paraId="3B77AE70" w14:textId="77777777" w:rsidTr="00D31C48">
        <w:trPr>
          <w:jc w:val="center"/>
        </w:trPr>
        <w:tc>
          <w:tcPr>
            <w:tcW w:w="0" w:type="auto"/>
            <w:vAlign w:val="center"/>
          </w:tcPr>
          <w:p w14:paraId="46D5D7F5"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CA99B7" w14:textId="5F65E4D0" w:rsidR="00C32E03" w:rsidRPr="00631DAB" w:rsidRDefault="00C32E03" w:rsidP="00C32E0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Pr="00631DAB">
              <w:rPr>
                <w:rFonts w:asciiTheme="minorHAnsi" w:hAnsiTheme="minorHAnsi" w:cstheme="minorHAnsi"/>
                <w:color w:val="auto"/>
                <w:sz w:val="16"/>
                <w:szCs w:val="16"/>
              </w:rPr>
              <w:t xml:space="preserve"> [data source] [</w:t>
            </w:r>
            <w:r>
              <w:rPr>
                <w:rFonts w:asciiTheme="minorHAnsi" w:hAnsiTheme="minorHAnsi" w:cstheme="minorHAnsi"/>
                <w:color w:val="auto"/>
                <w:sz w:val="16"/>
                <w:szCs w:val="16"/>
              </w:rPr>
              <w:t>FTF</w:t>
            </w:r>
            <w:r w:rsidRPr="00631DAB">
              <w:rPr>
                <w:rFonts w:asciiTheme="minorHAnsi" w:hAnsiTheme="minorHAnsi" w:cstheme="minorHAnsi"/>
                <w:color w:val="auto"/>
                <w:sz w:val="16"/>
                <w:szCs w:val="16"/>
              </w:rPr>
              <w:t>]</w:t>
            </w:r>
          </w:p>
        </w:tc>
      </w:tr>
      <w:tr w:rsidR="00C32E03" w:rsidRPr="00631DAB" w14:paraId="07E2EAE6" w14:textId="77777777" w:rsidTr="00D31C48">
        <w:trPr>
          <w:jc w:val="center"/>
        </w:trPr>
        <w:tc>
          <w:tcPr>
            <w:tcW w:w="0" w:type="auto"/>
            <w:vAlign w:val="center"/>
          </w:tcPr>
          <w:p w14:paraId="796BD7ED" w14:textId="77777777" w:rsidR="00C32E03" w:rsidRPr="00631DAB" w:rsidRDefault="00C32E03" w:rsidP="00D31C48">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94785C0" w14:textId="6E3191FB" w:rsidR="00C32E03" w:rsidRPr="00631DAB" w:rsidRDefault="001E2D34" w:rsidP="00D31C48">
            <w:pPr>
              <w:autoSpaceDE w:val="0"/>
              <w:autoSpaceDN w:val="0"/>
              <w:adjustRightInd w:val="0"/>
              <w:jc w:val="left"/>
              <w:rPr>
                <w:rFonts w:asciiTheme="minorHAnsi" w:hAnsiTheme="minorHAnsi" w:cstheme="minorHAnsi"/>
                <w:color w:val="A31515"/>
                <w:sz w:val="16"/>
                <w:szCs w:val="16"/>
              </w:rPr>
            </w:pPr>
            <w:r>
              <w:rPr>
                <w:rFonts w:asciiTheme="minorHAnsi" w:hAnsiTheme="minorHAnsi" w:cstheme="minorHAnsi"/>
                <w:color w:val="auto"/>
                <w:sz w:val="16"/>
                <w:szCs w:val="16"/>
              </w:rPr>
              <w:t>Cannot determine input source name</w:t>
            </w:r>
          </w:p>
        </w:tc>
      </w:tr>
    </w:tbl>
    <w:p w14:paraId="73139D4D" w14:textId="77777777" w:rsidR="00C32E03" w:rsidRDefault="00C32E03" w:rsidP="00C32E03"/>
    <w:p w14:paraId="6BCD7FDD" w14:textId="77777777" w:rsidR="005D5007" w:rsidRDefault="005D5007">
      <w:pPr>
        <w:jc w:val="left"/>
        <w:rPr>
          <w:rFonts w:cs="Arial"/>
          <w:b/>
          <w:bCs/>
          <w:iCs/>
          <w:color w:val="005596"/>
          <w:sz w:val="28"/>
          <w:szCs w:val="28"/>
        </w:rPr>
      </w:pPr>
      <w:r>
        <w:br w:type="page"/>
      </w:r>
    </w:p>
    <w:p w14:paraId="11E25BCC" w14:textId="58951EDA" w:rsidR="00BE25A7" w:rsidRDefault="00BE25A7" w:rsidP="001916EE">
      <w:pPr>
        <w:pStyle w:val="Heading2"/>
      </w:pPr>
      <w:bookmarkStart w:id="66" w:name="_Toc39674366"/>
      <w:r w:rsidRPr="00795D4F">
        <w:lastRenderedPageBreak/>
        <w:t>Foundation</w:t>
      </w:r>
      <w:r w:rsidR="005A6F26" w:rsidRPr="00795D4F">
        <w:t xml:space="preserve"> </w:t>
      </w:r>
      <w:r w:rsidRPr="00795D4F">
        <w:t>Restart</w:t>
      </w:r>
      <w:r w:rsidR="005A6F26" w:rsidRPr="00795D4F">
        <w:t xml:space="preserve"> </w:t>
      </w:r>
      <w:r w:rsidRPr="00795D4F">
        <w:t>Status</w:t>
      </w:r>
      <w:bookmarkEnd w:id="66"/>
    </w:p>
    <w:p w14:paraId="33E86AFD" w14:textId="77777777" w:rsidR="00795D4F" w:rsidRDefault="00795D4F" w:rsidP="00795D4F">
      <w:pPr>
        <w:rPr>
          <w:rFonts w:cs="Arial"/>
        </w:rPr>
      </w:pPr>
    </w:p>
    <w:p w14:paraId="765D497E" w14:textId="77777777" w:rsidR="00962735" w:rsidRDefault="00962735" w:rsidP="00795D4F">
      <w:pPr>
        <w:rPr>
          <w:rFonts w:cs="Arial"/>
        </w:rPr>
      </w:pPr>
      <w:r w:rsidRPr="00962735">
        <w:rPr>
          <w:rFonts w:cs="Arial"/>
          <w:b/>
        </w:rPr>
        <w:t>Mid-Tier</w:t>
      </w:r>
      <w:r>
        <w:rPr>
          <w:rFonts w:cs="Arial"/>
        </w:rPr>
        <w:t>: Primary only</w:t>
      </w:r>
    </w:p>
    <w:p w14:paraId="73D961F4" w14:textId="77777777" w:rsidR="00962735" w:rsidRPr="00795D4F" w:rsidRDefault="00962735" w:rsidP="00795D4F">
      <w:pPr>
        <w:rPr>
          <w:rFonts w:cs="Arial"/>
        </w:rPr>
      </w:pPr>
    </w:p>
    <w:p w14:paraId="758FBF27" w14:textId="77777777" w:rsidR="0080426D" w:rsidRDefault="0080426D" w:rsidP="00795D4F">
      <w:pPr>
        <w:rPr>
          <w:rFonts w:cs="Arial"/>
        </w:rPr>
      </w:pPr>
      <w:r w:rsidRPr="00795D4F">
        <w:rPr>
          <w:rFonts w:cs="Arial"/>
          <w:b/>
        </w:rPr>
        <w:t>Purpose</w:t>
      </w:r>
      <w:r w:rsidRPr="00795D4F">
        <w:rPr>
          <w:rFonts w:cs="Arial"/>
        </w:rPr>
        <w:t>: To determine if a Foundation command</w:t>
      </w:r>
      <w:r w:rsidR="00795D4F" w:rsidRPr="00795D4F">
        <w:rPr>
          <w:rFonts w:cs="Arial"/>
        </w:rPr>
        <w:t xml:space="preserve"> can be started or if it requires a restart/recovery.</w:t>
      </w:r>
    </w:p>
    <w:p w14:paraId="26A54291" w14:textId="77777777" w:rsidR="00795D4F" w:rsidRPr="00795D4F" w:rsidRDefault="00795D4F" w:rsidP="00795D4F">
      <w:pPr>
        <w:rPr>
          <w:rFonts w:cs="Arial"/>
        </w:rPr>
      </w:pPr>
    </w:p>
    <w:p w14:paraId="2CF770D8" w14:textId="77777777" w:rsidR="00795D4F" w:rsidRPr="00795D4F" w:rsidRDefault="00795D4F" w:rsidP="00795D4F">
      <w:pPr>
        <w:rPr>
          <w:rFonts w:cs="Arial"/>
          <w:color w:val="auto"/>
        </w:rPr>
      </w:pPr>
      <w:r w:rsidRPr="00795D4F">
        <w:rPr>
          <w:rFonts w:cs="Arial"/>
          <w:b/>
          <w:color w:val="auto"/>
        </w:rPr>
        <w:t>Usage</w:t>
      </w:r>
      <w:r w:rsidRPr="00795D4F">
        <w:rPr>
          <w:rFonts w:cs="Arial"/>
          <w:color w:val="auto"/>
        </w:rPr>
        <w:t xml:space="preserve">: </w:t>
      </w:r>
      <w:r w:rsidR="000C32A3">
        <w:rPr>
          <w:rFonts w:cs="Arial"/>
          <w:color w:val="auto"/>
        </w:rPr>
        <w:t>FoundationRestart</w:t>
      </w:r>
      <w:r w:rsidR="001916EE">
        <w:rPr>
          <w:rFonts w:cs="Arial"/>
          <w:color w:val="auto"/>
        </w:rPr>
        <w:t xml:space="preserve">Status </w:t>
      </w:r>
      <w:r w:rsidRPr="00795D4F">
        <w:rPr>
          <w:rFonts w:cs="Arial"/>
          <w:color w:val="auto"/>
        </w:rPr>
        <w:t>[user] [data source] [command name] [FTF] [type]</w:t>
      </w:r>
    </w:p>
    <w:p w14:paraId="2BB0E2D7" w14:textId="77777777" w:rsidR="00795D4F" w:rsidRDefault="00795D4F" w:rsidP="00795D4F">
      <w:pPr>
        <w:rPr>
          <w:rFonts w:cs="Arial"/>
          <w:color w:val="auto"/>
        </w:rPr>
      </w:pPr>
    </w:p>
    <w:p w14:paraId="3BFB19D0" w14:textId="77777777" w:rsidR="00795D4F" w:rsidRPr="00795D4F" w:rsidRDefault="00795D4F" w:rsidP="001916EE">
      <w:pPr>
        <w:ind w:firstLine="720"/>
        <w:rPr>
          <w:rFonts w:cs="Arial"/>
          <w:color w:val="auto"/>
        </w:rPr>
      </w:pPr>
      <w:r w:rsidRPr="00795D4F">
        <w:rPr>
          <w:rFonts w:cs="Arial"/>
          <w:color w:val="auto"/>
        </w:rPr>
        <w:t>[FTF] required only when [command name] is pkbfdatupd or pkbfdatrm.</w:t>
      </w:r>
    </w:p>
    <w:p w14:paraId="2B1A13E2" w14:textId="77777777" w:rsidR="00795D4F" w:rsidRDefault="00795D4F" w:rsidP="001916EE">
      <w:pPr>
        <w:ind w:firstLine="720"/>
        <w:rPr>
          <w:rFonts w:cs="Arial"/>
          <w:color w:val="auto"/>
        </w:rPr>
      </w:pPr>
      <w:r w:rsidRPr="00795D4F">
        <w:rPr>
          <w:rFonts w:cs="Arial"/>
          <w:color w:val="auto"/>
        </w:rPr>
        <w:t>[type] required only when [command name] is pkbfdatrm.</w:t>
      </w:r>
    </w:p>
    <w:p w14:paraId="22799E58" w14:textId="77777777" w:rsidR="00795D4F" w:rsidRDefault="00795D4F" w:rsidP="00795D4F">
      <w:pPr>
        <w:rPr>
          <w:rFonts w:cs="Arial"/>
          <w:color w:val="auto"/>
        </w:rPr>
      </w:pPr>
    </w:p>
    <w:p w14:paraId="2EBC5642" w14:textId="77777777" w:rsidR="00B650A8" w:rsidRDefault="00B650A8" w:rsidP="00795D4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73"/>
        <w:gridCol w:w="7363"/>
      </w:tblGrid>
      <w:tr w:rsidR="00B650A8" w:rsidRPr="00631DAB" w14:paraId="6E2B4D7F" w14:textId="77777777" w:rsidTr="0013423D">
        <w:trPr>
          <w:jc w:val="center"/>
        </w:trPr>
        <w:tc>
          <w:tcPr>
            <w:tcW w:w="0" w:type="auto"/>
            <w:shd w:val="clear" w:color="auto" w:fill="005596" w:themeFill="text2"/>
            <w:vAlign w:val="center"/>
          </w:tcPr>
          <w:p w14:paraId="0A45F5FA" w14:textId="77777777" w:rsidR="00B650A8" w:rsidRPr="00631DAB" w:rsidRDefault="00B650A8"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8FA1CB0" w14:textId="77777777" w:rsidR="00B650A8" w:rsidRPr="00631DAB" w:rsidRDefault="00B650A8"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50A8" w:rsidRPr="00631DAB" w14:paraId="6EFEEE88" w14:textId="77777777" w:rsidTr="0013423D">
        <w:trPr>
          <w:jc w:val="center"/>
        </w:trPr>
        <w:tc>
          <w:tcPr>
            <w:tcW w:w="0" w:type="auto"/>
            <w:vAlign w:val="center"/>
          </w:tcPr>
          <w:p w14:paraId="0E48FEDF"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21665CB2"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B650A8" w:rsidRPr="00631DAB" w14:paraId="6C26053E" w14:textId="77777777" w:rsidTr="0013423D">
        <w:trPr>
          <w:jc w:val="center"/>
        </w:trPr>
        <w:tc>
          <w:tcPr>
            <w:tcW w:w="0" w:type="auto"/>
            <w:vAlign w:val="center"/>
          </w:tcPr>
          <w:p w14:paraId="4511B764"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3B54507"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B650A8" w:rsidRPr="00631DAB" w14:paraId="7C1E75E5" w14:textId="77777777" w:rsidTr="0013423D">
        <w:trPr>
          <w:jc w:val="center"/>
        </w:trPr>
        <w:tc>
          <w:tcPr>
            <w:tcW w:w="0" w:type="auto"/>
            <w:vAlign w:val="center"/>
          </w:tcPr>
          <w:p w14:paraId="09A4045A"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7447A8AA"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command name – supported commands are pkbfstrupd, pkbfdatrm, pkbfdatupd and pkbfstrstime</w:t>
            </w:r>
          </w:p>
        </w:tc>
      </w:tr>
      <w:tr w:rsidR="00B650A8" w:rsidRPr="00631DAB" w14:paraId="07A1386A" w14:textId="77777777" w:rsidTr="0013423D">
        <w:trPr>
          <w:jc w:val="center"/>
        </w:trPr>
        <w:tc>
          <w:tcPr>
            <w:tcW w:w="0" w:type="auto"/>
            <w:vAlign w:val="center"/>
          </w:tcPr>
          <w:p w14:paraId="379DC103" w14:textId="77777777" w:rsidR="00B650A8" w:rsidRPr="00B650A8" w:rsidRDefault="00B650A8" w:rsidP="00B650A8">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025C71" w14:textId="77777777" w:rsidR="00B650A8" w:rsidRPr="00631DAB" w:rsidRDefault="00B650A8" w:rsidP="008D20C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Fact Table Family name – only used with </w:t>
            </w:r>
            <w:r w:rsidR="008D20C9">
              <w:rPr>
                <w:rFonts w:asciiTheme="minorHAnsi" w:hAnsiTheme="minorHAnsi" w:cstheme="minorHAnsi"/>
                <w:color w:val="auto"/>
                <w:sz w:val="16"/>
                <w:szCs w:val="16"/>
              </w:rPr>
              <w:t>pkbfdatupd</w:t>
            </w:r>
            <w:r>
              <w:rPr>
                <w:rFonts w:asciiTheme="minorHAnsi" w:hAnsiTheme="minorHAnsi" w:cstheme="minorHAnsi"/>
                <w:color w:val="auto"/>
                <w:sz w:val="16"/>
                <w:szCs w:val="16"/>
              </w:rPr>
              <w:t xml:space="preserve"> and </w:t>
            </w:r>
            <w:r w:rsidR="008D20C9">
              <w:rPr>
                <w:rFonts w:asciiTheme="minorHAnsi" w:hAnsiTheme="minorHAnsi" w:cstheme="minorHAnsi"/>
                <w:color w:val="auto"/>
                <w:sz w:val="16"/>
                <w:szCs w:val="16"/>
              </w:rPr>
              <w:t>pkbfdatrm</w:t>
            </w:r>
          </w:p>
        </w:tc>
      </w:tr>
      <w:tr w:rsidR="00B650A8" w:rsidRPr="00631DAB" w14:paraId="50941D95" w14:textId="77777777" w:rsidTr="0013423D">
        <w:trPr>
          <w:jc w:val="center"/>
        </w:trPr>
        <w:tc>
          <w:tcPr>
            <w:tcW w:w="0" w:type="auto"/>
            <w:vAlign w:val="center"/>
          </w:tcPr>
          <w:p w14:paraId="4EFDFA6C" w14:textId="77777777" w:rsidR="00B650A8" w:rsidRPr="00B650A8" w:rsidRDefault="00B650A8" w:rsidP="00B650A8">
            <w:pPr>
              <w:jc w:val="left"/>
              <w:rPr>
                <w:rFonts w:asciiTheme="minorHAnsi" w:hAnsiTheme="minorHAnsi" w:cstheme="minorHAnsi"/>
                <w:sz w:val="16"/>
                <w:szCs w:val="16"/>
              </w:rPr>
            </w:pPr>
            <w:r w:rsidRPr="00B650A8">
              <w:rPr>
                <w:rFonts w:asciiTheme="minorHAnsi" w:hAnsiTheme="minorHAnsi" w:cstheme="minorHAnsi"/>
                <w:color w:val="auto"/>
                <w:sz w:val="16"/>
                <w:szCs w:val="16"/>
              </w:rPr>
              <w:t>type</w:t>
            </w:r>
          </w:p>
        </w:tc>
        <w:tc>
          <w:tcPr>
            <w:tcW w:w="0" w:type="auto"/>
            <w:vAlign w:val="center"/>
          </w:tcPr>
          <w:p w14:paraId="007CD8C1" w14:textId="77777777" w:rsidR="00B650A8" w:rsidRPr="00631DAB" w:rsidRDefault="00B650A8"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Either facttables or </w:t>
            </w:r>
            <w:r w:rsidR="001C6587">
              <w:rPr>
                <w:rFonts w:asciiTheme="minorHAnsi" w:hAnsiTheme="minorHAnsi" w:cstheme="minorHAnsi"/>
                <w:color w:val="auto"/>
                <w:sz w:val="16"/>
                <w:szCs w:val="16"/>
              </w:rPr>
              <w:t>inputsources</w:t>
            </w:r>
            <w:r>
              <w:rPr>
                <w:rFonts w:asciiTheme="minorHAnsi" w:hAnsiTheme="minorHAnsi" w:cstheme="minorHAnsi"/>
                <w:color w:val="auto"/>
                <w:sz w:val="16"/>
                <w:szCs w:val="16"/>
              </w:rPr>
              <w:t xml:space="preserve"> – only used with </w:t>
            </w:r>
            <w:r w:rsidR="008D20C9">
              <w:rPr>
                <w:rFonts w:asciiTheme="minorHAnsi" w:hAnsiTheme="minorHAnsi" w:cstheme="minorHAnsi"/>
                <w:color w:val="auto"/>
                <w:sz w:val="16"/>
                <w:szCs w:val="16"/>
              </w:rPr>
              <w:t>pkbfdatrm</w:t>
            </w:r>
          </w:p>
        </w:tc>
      </w:tr>
    </w:tbl>
    <w:p w14:paraId="5D3FC32E" w14:textId="77777777" w:rsidR="00B650A8" w:rsidRPr="00B650A8" w:rsidRDefault="00B650A8" w:rsidP="00795D4F">
      <w:pPr>
        <w:rPr>
          <w:rFonts w:cs="Arial"/>
          <w:color w:val="auto"/>
        </w:rPr>
      </w:pPr>
    </w:p>
    <w:p w14:paraId="722FB026" w14:textId="77777777" w:rsidR="0080426D" w:rsidRPr="00795D4F" w:rsidRDefault="0080426D" w:rsidP="00795D4F">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907"/>
      </w:tblGrid>
      <w:tr w:rsidR="00116D89" w:rsidRPr="00631DAB" w14:paraId="2FFE6735" w14:textId="77777777" w:rsidTr="00116D89">
        <w:trPr>
          <w:jc w:val="center"/>
        </w:trPr>
        <w:tc>
          <w:tcPr>
            <w:tcW w:w="0" w:type="auto"/>
            <w:shd w:val="clear" w:color="auto" w:fill="005596" w:themeFill="text2"/>
            <w:vAlign w:val="center"/>
          </w:tcPr>
          <w:p w14:paraId="2A8585FC" w14:textId="77777777" w:rsidR="00116D89" w:rsidRPr="00631DAB" w:rsidRDefault="00116D89" w:rsidP="00635D1E">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F71E8D7" w14:textId="77777777" w:rsidR="00116D89" w:rsidRPr="00631DAB" w:rsidRDefault="00116D89" w:rsidP="00116D89">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16D89" w:rsidRPr="00631DAB" w14:paraId="30D14C38" w14:textId="77777777" w:rsidTr="00116D89">
        <w:trPr>
          <w:jc w:val="center"/>
        </w:trPr>
        <w:tc>
          <w:tcPr>
            <w:tcW w:w="0" w:type="auto"/>
            <w:vAlign w:val="center"/>
          </w:tcPr>
          <w:p w14:paraId="4DCA33B2"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612E0C87" w14:textId="77777777" w:rsidR="00116D89" w:rsidRPr="00631DAB" w:rsidRDefault="00A3107D" w:rsidP="00116D8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116D89" w:rsidRPr="00631DAB">
              <w:rPr>
                <w:rFonts w:asciiTheme="minorHAnsi" w:hAnsiTheme="minorHAnsi" w:cstheme="minorHAnsi"/>
                <w:color w:val="auto"/>
                <w:sz w:val="16"/>
                <w:szCs w:val="16"/>
              </w:rPr>
              <w:t xml:space="preserve"> [data source] [command name] [FTF] [type]</w:t>
            </w:r>
          </w:p>
          <w:p w14:paraId="3EA38137"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p>
          <w:p w14:paraId="21A1039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[FTF] required only when [command name] is pkbfdatupd or pkbfdatrm.</w:t>
            </w:r>
          </w:p>
          <w:p w14:paraId="3913347C"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[type] required only when [command name] is pkbfdatrm.</w:t>
            </w:r>
          </w:p>
        </w:tc>
      </w:tr>
      <w:tr w:rsidR="00116D89" w:rsidRPr="00631DAB" w14:paraId="22964FFD" w14:textId="77777777" w:rsidTr="00116D89">
        <w:trPr>
          <w:jc w:val="center"/>
        </w:trPr>
        <w:tc>
          <w:tcPr>
            <w:tcW w:w="0" w:type="auto"/>
            <w:vAlign w:val="center"/>
          </w:tcPr>
          <w:p w14:paraId="6865CBA5"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244267D6"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16D89" w:rsidRPr="00631DAB" w14:paraId="2D54C2BE" w14:textId="77777777" w:rsidTr="00116D89">
        <w:trPr>
          <w:jc w:val="center"/>
        </w:trPr>
        <w:tc>
          <w:tcPr>
            <w:tcW w:w="0" w:type="auto"/>
            <w:vAlign w:val="center"/>
          </w:tcPr>
          <w:p w14:paraId="7B876F2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15C1227D"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16D89" w:rsidRPr="00631DAB" w14:paraId="1E6DCF69" w14:textId="77777777" w:rsidTr="00116D89">
        <w:trPr>
          <w:jc w:val="center"/>
        </w:trPr>
        <w:tc>
          <w:tcPr>
            <w:tcW w:w="0" w:type="auto"/>
            <w:vAlign w:val="center"/>
          </w:tcPr>
          <w:p w14:paraId="27BFC8BE"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384F313"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16D89" w:rsidRPr="00631DAB" w14:paraId="519C89BF" w14:textId="77777777" w:rsidTr="00116D89">
        <w:trPr>
          <w:jc w:val="center"/>
        </w:trPr>
        <w:tc>
          <w:tcPr>
            <w:tcW w:w="0" w:type="auto"/>
            <w:vAlign w:val="center"/>
          </w:tcPr>
          <w:p w14:paraId="75BAA8C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E934D5" w14:textId="77777777" w:rsidR="00116D89" w:rsidRPr="00631DAB" w:rsidRDefault="00116D89" w:rsidP="00116D89">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16D89" w:rsidRPr="00631DAB" w14:paraId="0264B49C" w14:textId="77777777" w:rsidTr="00116D89">
        <w:trPr>
          <w:jc w:val="center"/>
        </w:trPr>
        <w:tc>
          <w:tcPr>
            <w:tcW w:w="0" w:type="auto"/>
            <w:vAlign w:val="center"/>
          </w:tcPr>
          <w:p w14:paraId="7D5D5154"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000607C5"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16D89" w:rsidRPr="00631DAB" w14:paraId="0F01FE9C" w14:textId="77777777" w:rsidTr="00116D89">
        <w:trPr>
          <w:jc w:val="center"/>
        </w:trPr>
        <w:tc>
          <w:tcPr>
            <w:tcW w:w="0" w:type="auto"/>
            <w:vAlign w:val="center"/>
          </w:tcPr>
          <w:p w14:paraId="6C71864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5A3A70B0"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16D89" w:rsidRPr="00631DAB" w14:paraId="37BE5CDB" w14:textId="77777777" w:rsidTr="00116D89">
        <w:trPr>
          <w:jc w:val="center"/>
        </w:trPr>
        <w:tc>
          <w:tcPr>
            <w:tcW w:w="0" w:type="auto"/>
            <w:vAlign w:val="center"/>
          </w:tcPr>
          <w:p w14:paraId="5A916503"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9005</w:t>
            </w:r>
          </w:p>
        </w:tc>
        <w:tc>
          <w:tcPr>
            <w:tcW w:w="0" w:type="auto"/>
            <w:vAlign w:val="center"/>
          </w:tcPr>
          <w:p w14:paraId="16DD02B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fact table</w:t>
            </w:r>
          </w:p>
        </w:tc>
      </w:tr>
      <w:tr w:rsidR="00116D89" w:rsidRPr="00631DAB" w14:paraId="61E0379E" w14:textId="77777777" w:rsidTr="00116D89">
        <w:trPr>
          <w:jc w:val="center"/>
        </w:trPr>
        <w:tc>
          <w:tcPr>
            <w:tcW w:w="0" w:type="auto"/>
            <w:vAlign w:val="center"/>
          </w:tcPr>
          <w:p w14:paraId="1CFD1BBF" w14:textId="77777777" w:rsidR="00116D89" w:rsidRPr="00631DAB" w:rsidRDefault="00116D89" w:rsidP="00635D1E">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351E2E3A" w14:textId="77777777" w:rsidR="00116D89" w:rsidRPr="00631DAB" w:rsidRDefault="00116D89" w:rsidP="00116D89">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2906C85D" w14:textId="77777777" w:rsidR="0005799D" w:rsidRDefault="0005799D" w:rsidP="00101BE3"/>
    <w:p w14:paraId="191328CA" w14:textId="435C22D7" w:rsidR="00F96544" w:rsidRDefault="00F96544" w:rsidP="00F96544">
      <w:pPr>
        <w:pStyle w:val="Heading2"/>
      </w:pPr>
      <w:bookmarkStart w:id="67" w:name="_Process_Adhoc_Batch"/>
      <w:bookmarkStart w:id="68" w:name="_Latest_Fact_Data"/>
      <w:bookmarkStart w:id="69" w:name="_Toc39674367"/>
      <w:bookmarkEnd w:id="67"/>
      <w:bookmarkEnd w:id="68"/>
      <w:r>
        <w:t>Latest Fact Data Time</w:t>
      </w:r>
      <w:bookmarkEnd w:id="69"/>
    </w:p>
    <w:p w14:paraId="0F1098FD" w14:textId="77777777" w:rsidR="00F96544" w:rsidRDefault="00F96544" w:rsidP="00F96544">
      <w:pPr>
        <w:rPr>
          <w:rFonts w:cs="Arial"/>
        </w:rPr>
      </w:pPr>
      <w:r w:rsidRPr="00962735">
        <w:rPr>
          <w:rFonts w:cs="Arial"/>
          <w:b/>
        </w:rPr>
        <w:t>Mid-Tier</w:t>
      </w:r>
      <w:r>
        <w:rPr>
          <w:rFonts w:cs="Arial"/>
        </w:rPr>
        <w:t>: Primary</w:t>
      </w:r>
    </w:p>
    <w:p w14:paraId="0AC9DFF4" w14:textId="77777777" w:rsidR="00F96544" w:rsidRPr="00962735" w:rsidRDefault="00F96544" w:rsidP="00F96544"/>
    <w:p w14:paraId="7DA15666" w14:textId="522E281B" w:rsidR="00F96544" w:rsidRDefault="00F96544" w:rsidP="00F96544">
      <w:r w:rsidRPr="00BB0777">
        <w:rPr>
          <w:b/>
        </w:rPr>
        <w:t>Purpose</w:t>
      </w:r>
      <w:r>
        <w:t xml:space="preserve">: To </w:t>
      </w:r>
      <w:r w:rsidR="001E2D34">
        <w:t>either return the Time Member ID of the most recent data in a Fact Table Family (Granite) Table or to determine whether or not fact data had been loaded within the last number of hours specified.</w:t>
      </w:r>
    </w:p>
    <w:p w14:paraId="31AB2774" w14:textId="77777777" w:rsidR="00F96544" w:rsidRDefault="00F96544" w:rsidP="00F96544"/>
    <w:p w14:paraId="0E1550BB" w14:textId="6CFB1F02" w:rsidR="00F96544" w:rsidRDefault="00F96544" w:rsidP="00F96544">
      <w:r w:rsidRPr="00BB0777">
        <w:rPr>
          <w:b/>
        </w:rPr>
        <w:t>Usage</w:t>
      </w:r>
      <w:r w:rsidRPr="00631DAB">
        <w:t xml:space="preserve">: </w:t>
      </w:r>
      <w:r>
        <w:t>LatestFactDataTime [user]</w:t>
      </w:r>
      <w:r w:rsidRPr="00631DAB">
        <w:t xml:space="preserve"> [data source] [</w:t>
      </w:r>
      <w:r>
        <w:t>ftf table name] [time column] [hours]</w:t>
      </w:r>
    </w:p>
    <w:p w14:paraId="62C6C343" w14:textId="77777777" w:rsidR="00F96544" w:rsidRPr="00AB6F73" w:rsidRDefault="00F96544" w:rsidP="00F96544">
      <w:pPr>
        <w:rPr>
          <w:b/>
        </w:rPr>
      </w:pPr>
    </w:p>
    <w:p w14:paraId="7E3DDD6B" w14:textId="77777777" w:rsidR="00F96544" w:rsidRDefault="00F96544" w:rsidP="00F96544">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88"/>
        <w:gridCol w:w="8388"/>
      </w:tblGrid>
      <w:tr w:rsidR="00F96544" w:rsidRPr="00631DAB" w14:paraId="59C5E008" w14:textId="77777777" w:rsidTr="00F96544">
        <w:trPr>
          <w:jc w:val="center"/>
        </w:trPr>
        <w:tc>
          <w:tcPr>
            <w:tcW w:w="1188" w:type="dxa"/>
            <w:shd w:val="clear" w:color="auto" w:fill="005596" w:themeFill="text2"/>
            <w:vAlign w:val="center"/>
          </w:tcPr>
          <w:p w14:paraId="26644A48" w14:textId="77777777" w:rsidR="00F96544" w:rsidRPr="00631DAB" w:rsidRDefault="00F96544"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388" w:type="dxa"/>
            <w:shd w:val="clear" w:color="auto" w:fill="005596" w:themeFill="text2"/>
            <w:vAlign w:val="center"/>
          </w:tcPr>
          <w:p w14:paraId="70828219" w14:textId="77777777" w:rsidR="00F96544" w:rsidRPr="00631DAB" w:rsidRDefault="00F96544"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96544" w:rsidRPr="00631DAB" w14:paraId="2A0E617A" w14:textId="77777777" w:rsidTr="00F96544">
        <w:trPr>
          <w:jc w:val="center"/>
        </w:trPr>
        <w:tc>
          <w:tcPr>
            <w:tcW w:w="1188" w:type="dxa"/>
            <w:vAlign w:val="center"/>
          </w:tcPr>
          <w:p w14:paraId="173082ED"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388" w:type="dxa"/>
            <w:vAlign w:val="center"/>
          </w:tcPr>
          <w:p w14:paraId="3B1B86C7"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F96544" w:rsidRPr="00631DAB" w14:paraId="041C4224" w14:textId="77777777" w:rsidTr="00F96544">
        <w:trPr>
          <w:jc w:val="center"/>
        </w:trPr>
        <w:tc>
          <w:tcPr>
            <w:tcW w:w="1188" w:type="dxa"/>
            <w:vAlign w:val="center"/>
          </w:tcPr>
          <w:p w14:paraId="04BE4F5A" w14:textId="77777777" w:rsidR="00F96544" w:rsidRPr="00B650A8" w:rsidRDefault="00F96544"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388" w:type="dxa"/>
            <w:vAlign w:val="center"/>
          </w:tcPr>
          <w:p w14:paraId="13F6F4DB" w14:textId="77777777" w:rsidR="00F96544" w:rsidRPr="00631DAB"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F96544" w:rsidRPr="00631DAB" w14:paraId="7A1104B3" w14:textId="77777777" w:rsidTr="00F96544">
        <w:trPr>
          <w:jc w:val="center"/>
        </w:trPr>
        <w:tc>
          <w:tcPr>
            <w:tcW w:w="1188" w:type="dxa"/>
            <w:vAlign w:val="center"/>
          </w:tcPr>
          <w:p w14:paraId="4B22049E" w14:textId="4395CC06" w:rsidR="00F96544" w:rsidRPr="00B650A8" w:rsidRDefault="00F96544" w:rsidP="00F96544">
            <w:pPr>
              <w:jc w:val="left"/>
              <w:rPr>
                <w:rFonts w:asciiTheme="minorHAnsi" w:hAnsiTheme="minorHAnsi" w:cstheme="minorHAnsi"/>
                <w:sz w:val="16"/>
                <w:szCs w:val="16"/>
              </w:rPr>
            </w:pPr>
            <w:r>
              <w:rPr>
                <w:rFonts w:asciiTheme="minorHAnsi" w:hAnsiTheme="minorHAnsi" w:cstheme="minorHAnsi"/>
                <w:color w:val="auto"/>
                <w:sz w:val="16"/>
                <w:szCs w:val="16"/>
              </w:rPr>
              <w:t>ftf table name</w:t>
            </w:r>
          </w:p>
        </w:tc>
        <w:tc>
          <w:tcPr>
            <w:tcW w:w="8388" w:type="dxa"/>
            <w:vAlign w:val="center"/>
          </w:tcPr>
          <w:p w14:paraId="7317FB4F" w14:textId="4D8C76EB" w:rsidR="00F96544" w:rsidRPr="00631DAB" w:rsidRDefault="00F96544" w:rsidP="00F9654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Fact Table Family (Granite) Table from which the latest time will be queried from</w:t>
            </w:r>
          </w:p>
        </w:tc>
      </w:tr>
      <w:tr w:rsidR="00F96544" w:rsidRPr="00631DAB" w14:paraId="592766B2" w14:textId="77777777" w:rsidTr="00F96544">
        <w:trPr>
          <w:jc w:val="center"/>
        </w:trPr>
        <w:tc>
          <w:tcPr>
            <w:tcW w:w="1188" w:type="dxa"/>
            <w:vAlign w:val="center"/>
          </w:tcPr>
          <w:p w14:paraId="6B825F9A" w14:textId="23A5DC2F"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time column</w:t>
            </w:r>
          </w:p>
        </w:tc>
        <w:tc>
          <w:tcPr>
            <w:tcW w:w="8388" w:type="dxa"/>
            <w:vAlign w:val="center"/>
          </w:tcPr>
          <w:p w14:paraId="039A7FD9" w14:textId="20BAEB2B"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Column in the FTF Table that contains the time Member value to be queried</w:t>
            </w:r>
          </w:p>
        </w:tc>
      </w:tr>
      <w:tr w:rsidR="00F96544" w:rsidRPr="00631DAB" w14:paraId="69433AEB" w14:textId="77777777" w:rsidTr="00F96544">
        <w:trPr>
          <w:jc w:val="center"/>
        </w:trPr>
        <w:tc>
          <w:tcPr>
            <w:tcW w:w="1188" w:type="dxa"/>
            <w:vAlign w:val="center"/>
          </w:tcPr>
          <w:p w14:paraId="3EB45AF7" w14:textId="3FD89453" w:rsidR="00F96544" w:rsidRDefault="00F96544"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hours</w:t>
            </w:r>
          </w:p>
        </w:tc>
        <w:tc>
          <w:tcPr>
            <w:tcW w:w="8388" w:type="dxa"/>
            <w:vAlign w:val="center"/>
          </w:tcPr>
          <w:p w14:paraId="28128348" w14:textId="22012F24" w:rsidR="00F96544" w:rsidRDefault="00F9654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An optional argument that when used results in a return value of either ‘True’ or ‘False’ indicating whether or not the FTF Table had been updated with fact data within the last number of hours specified.</w:t>
            </w:r>
          </w:p>
        </w:tc>
      </w:tr>
    </w:tbl>
    <w:p w14:paraId="79EE42BB" w14:textId="77777777" w:rsidR="00F96544" w:rsidRPr="00631DAB" w:rsidRDefault="00F96544" w:rsidP="00F96544"/>
    <w:p w14:paraId="4482FBF1" w14:textId="77777777" w:rsidR="00F96544" w:rsidRPr="0080426D" w:rsidRDefault="00F96544" w:rsidP="00F96544">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769"/>
      </w:tblGrid>
      <w:tr w:rsidR="00F96544" w:rsidRPr="0005799D" w14:paraId="7B4572F7" w14:textId="77777777" w:rsidTr="00D31C48">
        <w:trPr>
          <w:jc w:val="center"/>
        </w:trPr>
        <w:tc>
          <w:tcPr>
            <w:tcW w:w="0" w:type="auto"/>
            <w:shd w:val="clear" w:color="auto" w:fill="005596" w:themeFill="text2"/>
            <w:vAlign w:val="center"/>
          </w:tcPr>
          <w:p w14:paraId="700817B4" w14:textId="77777777" w:rsidR="00F96544" w:rsidRPr="0005799D" w:rsidRDefault="00F96544"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82355A" w14:textId="77777777" w:rsidR="00F96544" w:rsidRPr="0005799D" w:rsidRDefault="00F96544"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F96544" w:rsidRPr="0005799D" w14:paraId="27190269" w14:textId="77777777" w:rsidTr="00D31C48">
        <w:trPr>
          <w:jc w:val="center"/>
        </w:trPr>
        <w:tc>
          <w:tcPr>
            <w:tcW w:w="0" w:type="auto"/>
            <w:vAlign w:val="center"/>
          </w:tcPr>
          <w:p w14:paraId="3258738E"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0655DD57" w14:textId="4CF3BAE7" w:rsidR="00F96544" w:rsidRPr="00F96544" w:rsidRDefault="00F96544" w:rsidP="00D31C48">
            <w:pPr>
              <w:autoSpaceDE w:val="0"/>
              <w:autoSpaceDN w:val="0"/>
              <w:adjustRightInd w:val="0"/>
              <w:jc w:val="left"/>
              <w:rPr>
                <w:rFonts w:asciiTheme="minorHAnsi" w:hAnsiTheme="minorHAnsi" w:cs="Arial"/>
                <w:color w:val="auto"/>
                <w:sz w:val="16"/>
                <w:szCs w:val="16"/>
              </w:rPr>
            </w:pPr>
            <w:r w:rsidRPr="00F96544">
              <w:rPr>
                <w:rFonts w:asciiTheme="minorHAnsi" w:hAnsiTheme="minorHAnsi" w:cs="Arial"/>
                <w:color w:val="auto"/>
                <w:sz w:val="16"/>
                <w:szCs w:val="16"/>
              </w:rPr>
              <w:t xml:space="preserve">Usage: </w:t>
            </w:r>
            <w:r w:rsidRPr="00F96544">
              <w:rPr>
                <w:rFonts w:asciiTheme="minorHAnsi" w:hAnsiTheme="minorHAnsi" w:cs="Arial"/>
                <w:sz w:val="16"/>
                <w:szCs w:val="16"/>
              </w:rPr>
              <w:t>[user] [data source] [ftf table name] [time column] [hours]</w:t>
            </w:r>
          </w:p>
        </w:tc>
      </w:tr>
      <w:tr w:rsidR="00F96544" w:rsidRPr="0005799D" w14:paraId="041E6814" w14:textId="77777777" w:rsidTr="00D31C48">
        <w:trPr>
          <w:jc w:val="center"/>
        </w:trPr>
        <w:tc>
          <w:tcPr>
            <w:tcW w:w="0" w:type="auto"/>
            <w:vAlign w:val="center"/>
          </w:tcPr>
          <w:p w14:paraId="057E4BA4" w14:textId="77777777" w:rsidR="00F96544" w:rsidRPr="0005799D" w:rsidRDefault="00F96544"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9288FB8" w14:textId="337D4722" w:rsidR="00F96544" w:rsidRPr="0005799D" w:rsidRDefault="008B681D" w:rsidP="00D31C48">
            <w:pPr>
              <w:autoSpaceDE w:val="0"/>
              <w:autoSpaceDN w:val="0"/>
              <w:adjustRightInd w:val="0"/>
              <w:jc w:val="left"/>
              <w:rPr>
                <w:rFonts w:asciiTheme="minorHAnsi" w:hAnsiTheme="minorHAnsi" w:cstheme="minorHAnsi"/>
                <w:color w:val="auto"/>
                <w:sz w:val="16"/>
                <w:szCs w:val="16"/>
              </w:rPr>
            </w:pPr>
            <w:r w:rsidRPr="008B681D">
              <w:rPr>
                <w:rFonts w:asciiTheme="minorHAnsi" w:hAnsiTheme="minorHAnsi" w:cstheme="minorHAnsi"/>
                <w:color w:val="auto"/>
                <w:sz w:val="16"/>
                <w:szCs w:val="16"/>
              </w:rPr>
              <w:t>Cannot determine latest fact dat</w:t>
            </w:r>
            <w:r>
              <w:rPr>
                <w:rFonts w:asciiTheme="minorHAnsi" w:hAnsiTheme="minorHAnsi" w:cstheme="minorHAnsi"/>
                <w:color w:val="auto"/>
                <w:sz w:val="16"/>
                <w:szCs w:val="16"/>
              </w:rPr>
              <w:t>a time for table:column [</w:t>
            </w:r>
            <w:r w:rsidRPr="008B681D">
              <w:rPr>
                <w:rFonts w:asciiTheme="minorHAnsi" w:hAnsiTheme="minorHAnsi" w:cstheme="minorHAnsi"/>
                <w:i/>
                <w:color w:val="auto"/>
                <w:sz w:val="16"/>
                <w:szCs w:val="16"/>
              </w:rPr>
              <w:t>ftf table name:time column</w:t>
            </w:r>
            <w:r>
              <w:rPr>
                <w:rFonts w:asciiTheme="minorHAnsi" w:hAnsiTheme="minorHAnsi" w:cstheme="minorHAnsi"/>
                <w:color w:val="auto"/>
                <w:sz w:val="16"/>
                <w:szCs w:val="16"/>
              </w:rPr>
              <w:t>]</w:t>
            </w:r>
          </w:p>
        </w:tc>
      </w:tr>
    </w:tbl>
    <w:p w14:paraId="4FC56B2D" w14:textId="77777777" w:rsidR="001E2D34" w:rsidRDefault="001E2D34" w:rsidP="001E2D34"/>
    <w:p w14:paraId="1420E7D0" w14:textId="4A72C8D5" w:rsidR="0005799D" w:rsidRDefault="0005799D" w:rsidP="0005799D">
      <w:pPr>
        <w:pStyle w:val="Heading2"/>
      </w:pPr>
      <w:bookmarkStart w:id="70" w:name="_Toc39674368"/>
      <w:r>
        <w:lastRenderedPageBreak/>
        <w:t>Process Adhoc Batch</w:t>
      </w:r>
      <w:r w:rsidR="0033663C">
        <w:t xml:space="preserve"> (obsolete)</w:t>
      </w:r>
      <w:bookmarkEnd w:id="70"/>
    </w:p>
    <w:p w14:paraId="4D69DA8F" w14:textId="041A7C74" w:rsidR="0005799D" w:rsidRDefault="0005799D" w:rsidP="0005799D">
      <w:pPr>
        <w:rPr>
          <w:rFonts w:cs="Arial"/>
        </w:rPr>
      </w:pPr>
      <w:r w:rsidRPr="00962735">
        <w:rPr>
          <w:rFonts w:cs="Arial"/>
          <w:b/>
        </w:rPr>
        <w:t>Mid-Tier</w:t>
      </w:r>
      <w:r>
        <w:rPr>
          <w:rFonts w:cs="Arial"/>
        </w:rPr>
        <w:t>: Primary</w:t>
      </w:r>
    </w:p>
    <w:p w14:paraId="70F286C9" w14:textId="77777777" w:rsidR="0005799D" w:rsidRPr="00962735" w:rsidRDefault="0005799D" w:rsidP="0005799D"/>
    <w:p w14:paraId="2329C5A8" w14:textId="32222249" w:rsidR="0005799D" w:rsidRDefault="0005799D" w:rsidP="0005799D">
      <w:r w:rsidRPr="00BB0777">
        <w:rPr>
          <w:b/>
        </w:rPr>
        <w:t>Purpose</w:t>
      </w:r>
      <w:r>
        <w:t xml:space="preserve">: To process the scheduled Jobs associated with a Job Group.  Jobs in a Job Group are executed in parallel within their own threads using the </w:t>
      </w:r>
      <w:hyperlink w:anchor="_Start_Process" w:history="1">
        <w:r w:rsidRPr="0005799D">
          <w:rPr>
            <w:rStyle w:val="Hyperlink"/>
          </w:rPr>
          <w:t>StartProcess</w:t>
        </w:r>
      </w:hyperlink>
      <w:r>
        <w:t xml:space="preserve"> command.</w:t>
      </w:r>
    </w:p>
    <w:p w14:paraId="14908298" w14:textId="77777777" w:rsidR="0005799D" w:rsidRDefault="0005799D" w:rsidP="0005799D"/>
    <w:p w14:paraId="0D196FCB" w14:textId="77777777" w:rsidR="00E23A97" w:rsidRDefault="00E23A97" w:rsidP="00E23A97">
      <w:r>
        <w:t>This command will create the following tables if they do not already exist:</w:t>
      </w:r>
    </w:p>
    <w:p w14:paraId="23E27333" w14:textId="77777777" w:rsidR="00E23A97" w:rsidRDefault="00E23A97" w:rsidP="00E23A97">
      <w:pPr>
        <w:ind w:firstLine="720"/>
      </w:pPr>
      <w:r>
        <w:t>ADHOC_BATCH_QUEUE</w:t>
      </w:r>
    </w:p>
    <w:p w14:paraId="416A24B3" w14:textId="77777777" w:rsidR="00E23A97" w:rsidRDefault="00E23A97" w:rsidP="00E23A97">
      <w:pPr>
        <w:ind w:firstLine="720"/>
      </w:pPr>
      <w:r>
        <w:t>ADHOC_QUEUE_JOBS</w:t>
      </w:r>
    </w:p>
    <w:p w14:paraId="200EB135" w14:textId="77777777" w:rsidR="00E23A97" w:rsidRDefault="00E23A97" w:rsidP="00E23A97">
      <w:pPr>
        <w:ind w:firstLine="720"/>
      </w:pPr>
      <w:r>
        <w:t>ADHOC_BATCH_JOB</w:t>
      </w:r>
    </w:p>
    <w:p w14:paraId="6EB11159" w14:textId="77777777" w:rsidR="00E23A97" w:rsidRDefault="00E23A97" w:rsidP="00E23A97"/>
    <w:p w14:paraId="19F36E08" w14:textId="77777777" w:rsidR="00E23A97" w:rsidRDefault="00E23A97" w:rsidP="00E23A97">
      <w:r>
        <w:t>The specification of available Job Groups in the ADHOC_BATCH_QUEUE table and available Job Names in the ADHOC_BATCH_JOB table must be performed using a database administration application such as Toad.</w:t>
      </w:r>
    </w:p>
    <w:p w14:paraId="590E1A72" w14:textId="77777777" w:rsidR="00E23A97" w:rsidRDefault="00E23A97" w:rsidP="0005799D"/>
    <w:p w14:paraId="0FBEF505" w14:textId="63E6B432" w:rsidR="0005799D" w:rsidRDefault="0005799D" w:rsidP="0005799D">
      <w:r w:rsidRPr="00BB0777">
        <w:rPr>
          <w:b/>
        </w:rPr>
        <w:t>Usage</w:t>
      </w:r>
      <w:r w:rsidRPr="00631DAB">
        <w:t xml:space="preserve">: </w:t>
      </w:r>
      <w:r>
        <w:t>ProcessAdhocBatch [user]</w:t>
      </w:r>
      <w:r w:rsidRPr="00631DAB">
        <w:t xml:space="preserve"> [data source] [</w:t>
      </w:r>
      <w:r>
        <w:t>job group]</w:t>
      </w:r>
    </w:p>
    <w:p w14:paraId="2BCA715F" w14:textId="77777777" w:rsidR="0005799D" w:rsidRPr="00AB6F73" w:rsidRDefault="0005799D" w:rsidP="0005799D">
      <w:pPr>
        <w:rPr>
          <w:b/>
        </w:rPr>
      </w:pPr>
    </w:p>
    <w:p w14:paraId="106C17F7" w14:textId="77777777" w:rsidR="0005799D" w:rsidRDefault="0005799D" w:rsidP="0005799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3340"/>
      </w:tblGrid>
      <w:tr w:rsidR="0005799D" w:rsidRPr="00631DAB" w14:paraId="09C69D8B" w14:textId="77777777" w:rsidTr="00D31C48">
        <w:trPr>
          <w:jc w:val="center"/>
        </w:trPr>
        <w:tc>
          <w:tcPr>
            <w:tcW w:w="0" w:type="auto"/>
            <w:shd w:val="clear" w:color="auto" w:fill="005596" w:themeFill="text2"/>
            <w:vAlign w:val="center"/>
          </w:tcPr>
          <w:p w14:paraId="1DE01907" w14:textId="77777777" w:rsidR="0005799D" w:rsidRPr="00631DAB" w:rsidRDefault="0005799D"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2CE128" w14:textId="77777777" w:rsidR="0005799D" w:rsidRPr="00631DAB" w:rsidRDefault="0005799D"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5799D" w:rsidRPr="00631DAB" w14:paraId="248B848F" w14:textId="77777777" w:rsidTr="00D31C48">
        <w:trPr>
          <w:jc w:val="center"/>
        </w:trPr>
        <w:tc>
          <w:tcPr>
            <w:tcW w:w="0" w:type="auto"/>
            <w:vAlign w:val="center"/>
          </w:tcPr>
          <w:p w14:paraId="23968117"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FE30D8B" w14:textId="4B395D20" w:rsidR="0005799D"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05799D">
              <w:rPr>
                <w:rFonts w:asciiTheme="minorHAnsi" w:hAnsiTheme="minorHAnsi" w:cstheme="minorHAnsi"/>
                <w:color w:val="auto"/>
                <w:sz w:val="16"/>
                <w:szCs w:val="16"/>
              </w:rPr>
              <w:t xml:space="preserve"> user name</w:t>
            </w:r>
          </w:p>
        </w:tc>
      </w:tr>
      <w:tr w:rsidR="0005799D" w:rsidRPr="00631DAB" w14:paraId="2FC59F5C" w14:textId="77777777" w:rsidTr="00D31C48">
        <w:trPr>
          <w:jc w:val="center"/>
        </w:trPr>
        <w:tc>
          <w:tcPr>
            <w:tcW w:w="0" w:type="auto"/>
            <w:vAlign w:val="center"/>
          </w:tcPr>
          <w:p w14:paraId="17692D7B" w14:textId="77777777" w:rsidR="0005799D" w:rsidRPr="00B650A8" w:rsidRDefault="0005799D"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9027EC2" w14:textId="77777777"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05799D" w:rsidRPr="00631DAB" w14:paraId="3AB0BBE2" w14:textId="77777777" w:rsidTr="00D31C48">
        <w:trPr>
          <w:jc w:val="center"/>
        </w:trPr>
        <w:tc>
          <w:tcPr>
            <w:tcW w:w="0" w:type="auto"/>
            <w:vAlign w:val="center"/>
          </w:tcPr>
          <w:p w14:paraId="4B7F5FD1" w14:textId="0A61F295" w:rsidR="0005799D" w:rsidRPr="00B650A8" w:rsidRDefault="0005799D"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0" w:type="auto"/>
            <w:vAlign w:val="center"/>
          </w:tcPr>
          <w:p w14:paraId="708BB522" w14:textId="573F0ADE" w:rsidR="0005799D" w:rsidRPr="00631DAB"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Group who’s associated Job</w:t>
            </w:r>
            <w:r w:rsidR="00557C3C">
              <w:rPr>
                <w:rFonts w:asciiTheme="minorHAnsi" w:hAnsiTheme="minorHAnsi" w:cstheme="minorHAnsi"/>
                <w:color w:val="auto"/>
                <w:sz w:val="16"/>
                <w:szCs w:val="16"/>
              </w:rPr>
              <w:t>s</w:t>
            </w:r>
            <w:r>
              <w:rPr>
                <w:rFonts w:asciiTheme="minorHAnsi" w:hAnsiTheme="minorHAnsi" w:cstheme="minorHAnsi"/>
                <w:color w:val="auto"/>
                <w:sz w:val="16"/>
                <w:szCs w:val="16"/>
              </w:rPr>
              <w:t xml:space="preserve"> will be run</w:t>
            </w:r>
          </w:p>
        </w:tc>
      </w:tr>
    </w:tbl>
    <w:p w14:paraId="3D7D37C9" w14:textId="77777777" w:rsidR="0005799D" w:rsidRPr="00631DAB" w:rsidRDefault="0005799D" w:rsidP="0005799D"/>
    <w:p w14:paraId="07D1DDD5" w14:textId="77777777" w:rsidR="0005799D" w:rsidRPr="0080426D" w:rsidRDefault="0005799D" w:rsidP="0005799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3115"/>
      </w:tblGrid>
      <w:tr w:rsidR="0005799D" w:rsidRPr="0005799D" w14:paraId="087AC34A" w14:textId="77777777" w:rsidTr="00D31C48">
        <w:trPr>
          <w:jc w:val="center"/>
        </w:trPr>
        <w:tc>
          <w:tcPr>
            <w:tcW w:w="0" w:type="auto"/>
            <w:shd w:val="clear" w:color="auto" w:fill="005596" w:themeFill="text2"/>
            <w:vAlign w:val="center"/>
          </w:tcPr>
          <w:p w14:paraId="1937F69E" w14:textId="77777777" w:rsidR="0005799D" w:rsidRPr="0005799D" w:rsidRDefault="0005799D" w:rsidP="00D31C48">
            <w:pPr>
              <w:jc w:val="center"/>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2FCD4C2" w14:textId="77777777" w:rsidR="0005799D" w:rsidRPr="0005799D" w:rsidRDefault="0005799D" w:rsidP="00D31C48">
            <w:pPr>
              <w:jc w:val="left"/>
              <w:rPr>
                <w:rFonts w:asciiTheme="minorHAnsi" w:hAnsiTheme="minorHAnsi" w:cstheme="minorHAnsi"/>
                <w:b/>
                <w:color w:val="FFFFFF" w:themeColor="background1"/>
                <w:sz w:val="16"/>
                <w:szCs w:val="16"/>
              </w:rPr>
            </w:pPr>
            <w:r w:rsidRPr="0005799D">
              <w:rPr>
                <w:rFonts w:asciiTheme="minorHAnsi" w:hAnsiTheme="minorHAnsi" w:cstheme="minorHAnsi"/>
                <w:b/>
                <w:color w:val="FFFFFF" w:themeColor="background1"/>
                <w:sz w:val="16"/>
                <w:szCs w:val="16"/>
              </w:rPr>
              <w:t>Error Message</w:t>
            </w:r>
          </w:p>
        </w:tc>
      </w:tr>
      <w:tr w:rsidR="0005799D" w:rsidRPr="0005799D" w14:paraId="3E697B10" w14:textId="77777777" w:rsidTr="00D31C48">
        <w:trPr>
          <w:jc w:val="center"/>
        </w:trPr>
        <w:tc>
          <w:tcPr>
            <w:tcW w:w="0" w:type="auto"/>
            <w:vAlign w:val="center"/>
          </w:tcPr>
          <w:p w14:paraId="68A292D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-9002</w:t>
            </w:r>
          </w:p>
        </w:tc>
        <w:tc>
          <w:tcPr>
            <w:tcW w:w="0" w:type="auto"/>
            <w:vAlign w:val="center"/>
          </w:tcPr>
          <w:p w14:paraId="2CEDEB52" w14:textId="1FAEC13C" w:rsidR="0005799D" w:rsidRPr="0005799D" w:rsidRDefault="0005799D" w:rsidP="00D31C48">
            <w:pPr>
              <w:autoSpaceDE w:val="0"/>
              <w:autoSpaceDN w:val="0"/>
              <w:adjustRightInd w:val="0"/>
              <w:jc w:val="left"/>
              <w:rPr>
                <w:rFonts w:asciiTheme="minorHAnsi" w:hAnsiTheme="minorHAnsi" w:cstheme="minorHAnsi"/>
                <w:color w:val="auto"/>
                <w:sz w:val="16"/>
                <w:szCs w:val="16"/>
              </w:rPr>
            </w:pPr>
            <w:r w:rsidRPr="0005799D">
              <w:rPr>
                <w:rFonts w:asciiTheme="minorHAnsi" w:hAnsiTheme="minorHAnsi" w:cstheme="minorHAnsi"/>
                <w:color w:val="auto"/>
                <w:sz w:val="16"/>
                <w:szCs w:val="16"/>
              </w:rPr>
              <w:t xml:space="preserve">Usage: </w:t>
            </w:r>
            <w:r w:rsidRPr="0005799D">
              <w:rPr>
                <w:rFonts w:asciiTheme="minorHAnsi" w:hAnsiTheme="minorHAnsi"/>
                <w:sz w:val="16"/>
                <w:szCs w:val="16"/>
              </w:rPr>
              <w:t>[user] [data source] [job group]</w:t>
            </w:r>
          </w:p>
        </w:tc>
      </w:tr>
      <w:tr w:rsidR="0005799D" w:rsidRPr="0005799D" w14:paraId="65E1EC43" w14:textId="77777777" w:rsidTr="00D31C48">
        <w:trPr>
          <w:jc w:val="center"/>
        </w:trPr>
        <w:tc>
          <w:tcPr>
            <w:tcW w:w="0" w:type="auto"/>
            <w:vAlign w:val="center"/>
          </w:tcPr>
          <w:p w14:paraId="6FA2D938"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55743353" w14:textId="70537B95"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Group {0}</w:t>
            </w:r>
          </w:p>
        </w:tc>
      </w:tr>
      <w:tr w:rsidR="0005799D" w:rsidRPr="0005799D" w14:paraId="18B8CA5F" w14:textId="77777777" w:rsidTr="00D31C48">
        <w:trPr>
          <w:jc w:val="center"/>
        </w:trPr>
        <w:tc>
          <w:tcPr>
            <w:tcW w:w="0" w:type="auto"/>
            <w:vAlign w:val="center"/>
          </w:tcPr>
          <w:p w14:paraId="2731C2DF"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9000</w:t>
            </w:r>
          </w:p>
        </w:tc>
        <w:tc>
          <w:tcPr>
            <w:tcW w:w="0" w:type="auto"/>
            <w:vAlign w:val="center"/>
          </w:tcPr>
          <w:p w14:paraId="3B0DBA81" w14:textId="49831683"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All jobs in Job Group {0} succeeded</w:t>
            </w:r>
          </w:p>
        </w:tc>
      </w:tr>
      <w:tr w:rsidR="0005799D" w:rsidRPr="0005799D" w14:paraId="16260947" w14:textId="77777777" w:rsidTr="00D31C48">
        <w:trPr>
          <w:jc w:val="center"/>
        </w:trPr>
        <w:tc>
          <w:tcPr>
            <w:tcW w:w="0" w:type="auto"/>
            <w:vAlign w:val="center"/>
          </w:tcPr>
          <w:p w14:paraId="04385A62" w14:textId="77777777" w:rsidR="0005799D" w:rsidRPr="0005799D" w:rsidRDefault="0005799D" w:rsidP="00D31C48">
            <w:pPr>
              <w:jc w:val="center"/>
              <w:rPr>
                <w:rFonts w:asciiTheme="minorHAnsi" w:hAnsiTheme="minorHAnsi" w:cstheme="minorHAnsi"/>
                <w:sz w:val="16"/>
                <w:szCs w:val="16"/>
              </w:rPr>
            </w:pPr>
            <w:r w:rsidRPr="0005799D">
              <w:rPr>
                <w:rFonts w:asciiTheme="minorHAnsi" w:hAnsiTheme="minorHAnsi" w:cstheme="minorHAnsi"/>
                <w:color w:val="auto"/>
                <w:sz w:val="16"/>
                <w:szCs w:val="16"/>
              </w:rPr>
              <w:t>9001</w:t>
            </w:r>
          </w:p>
        </w:tc>
        <w:tc>
          <w:tcPr>
            <w:tcW w:w="0" w:type="auto"/>
            <w:vAlign w:val="center"/>
          </w:tcPr>
          <w:p w14:paraId="00F01A1A" w14:textId="300BB182" w:rsidR="0005799D" w:rsidRPr="0005799D" w:rsidRDefault="0005799D"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One or more jobs within Job Group {0} failed</w:t>
            </w:r>
          </w:p>
        </w:tc>
      </w:tr>
    </w:tbl>
    <w:p w14:paraId="4F8F3E5F" w14:textId="05E56EE0" w:rsidR="00BE25A7" w:rsidRDefault="00BE25A7" w:rsidP="00BE25A7">
      <w:pPr>
        <w:pStyle w:val="Heading2"/>
      </w:pPr>
      <w:bookmarkStart w:id="71" w:name="_Toc39674369"/>
      <w:r>
        <w:t>Quartz</w:t>
      </w:r>
      <w:r w:rsidR="005A6F26">
        <w:t xml:space="preserve"> </w:t>
      </w:r>
      <w:r>
        <w:t>Restart</w:t>
      </w:r>
      <w:r w:rsidR="005A6F26">
        <w:t xml:space="preserve"> </w:t>
      </w:r>
      <w:r>
        <w:t>Status</w:t>
      </w:r>
      <w:bookmarkEnd w:id="71"/>
    </w:p>
    <w:p w14:paraId="4558AF15" w14:textId="77777777" w:rsidR="00962735" w:rsidRDefault="00962735" w:rsidP="00962735">
      <w:pPr>
        <w:rPr>
          <w:rFonts w:cs="Arial"/>
        </w:rPr>
      </w:pPr>
      <w:r w:rsidRPr="00962735">
        <w:rPr>
          <w:rFonts w:cs="Arial"/>
          <w:b/>
        </w:rPr>
        <w:t>Mid-Tier</w:t>
      </w:r>
      <w:r>
        <w:rPr>
          <w:rFonts w:cs="Arial"/>
        </w:rPr>
        <w:t>: Primary and Secondary</w:t>
      </w:r>
    </w:p>
    <w:p w14:paraId="76419A08" w14:textId="77777777" w:rsidR="00962735" w:rsidRPr="00962735" w:rsidRDefault="00962735" w:rsidP="00962735"/>
    <w:p w14:paraId="4DBF2A34" w14:textId="77777777" w:rsidR="0080426D" w:rsidRDefault="0080426D" w:rsidP="00795D4F">
      <w:r w:rsidRPr="00BB0777">
        <w:rPr>
          <w:b/>
        </w:rPr>
        <w:t>Purpose</w:t>
      </w:r>
      <w:r>
        <w:t>:</w:t>
      </w:r>
      <w:r w:rsidR="00BB0777">
        <w:t xml:space="preserve"> To determine if a Quartz command can be started or if it requies a restart/recovery.</w:t>
      </w:r>
    </w:p>
    <w:p w14:paraId="39C2EC20" w14:textId="77777777" w:rsidR="00BB0777" w:rsidRDefault="00BB0777" w:rsidP="00795D4F"/>
    <w:p w14:paraId="05E95C4C" w14:textId="36950EA1" w:rsidR="00BB0777" w:rsidRDefault="00BB0777" w:rsidP="00BB0777">
      <w:r w:rsidRPr="00BB0777">
        <w:rPr>
          <w:b/>
        </w:rPr>
        <w:t>Usage</w:t>
      </w:r>
      <w:r w:rsidRPr="00631DAB">
        <w:t xml:space="preserve">: </w:t>
      </w:r>
      <w:r w:rsidR="001916EE">
        <w:t xml:space="preserve">QuartzRestartStatus </w:t>
      </w:r>
      <w:r w:rsidR="00A3107D">
        <w:t>[</w:t>
      </w:r>
      <w:r w:rsidR="007F0EC1">
        <w:t xml:space="preserve">quartz </w:t>
      </w:r>
      <w:r w:rsidR="00A3107D">
        <w:t>user]</w:t>
      </w:r>
      <w:r w:rsidRPr="00631DAB">
        <w:t xml:space="preserve"> [data source] </w:t>
      </w:r>
      <w:r w:rsidR="007F0EC1">
        <w:t xml:space="preserve">[cube name] </w:t>
      </w:r>
      <w:r w:rsidRPr="00631DAB">
        <w:t>[command name] ['data' | 'structure']</w:t>
      </w:r>
    </w:p>
    <w:p w14:paraId="64868CD3" w14:textId="77777777" w:rsidR="00AB6F73" w:rsidRDefault="00AB6F73" w:rsidP="00AB6F73">
      <w:pPr>
        <w:ind w:firstLine="720"/>
      </w:pPr>
      <w:r>
        <w:t>['data' | 'structure'] required only when [command name] is cimsyncpkbf.</w:t>
      </w:r>
    </w:p>
    <w:p w14:paraId="18D563DB" w14:textId="77777777" w:rsidR="00BB0777" w:rsidRPr="00AB6F73" w:rsidRDefault="00BB0777" w:rsidP="00BB0777">
      <w:pPr>
        <w:rPr>
          <w:b/>
        </w:rPr>
      </w:pPr>
    </w:p>
    <w:p w14:paraId="4D647CEF" w14:textId="77777777" w:rsidR="0013423D" w:rsidRDefault="0013423D" w:rsidP="0013423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410"/>
        <w:gridCol w:w="6141"/>
      </w:tblGrid>
      <w:tr w:rsidR="0013423D" w:rsidRPr="00631DAB" w14:paraId="29097236" w14:textId="77777777" w:rsidTr="0013423D">
        <w:trPr>
          <w:jc w:val="center"/>
        </w:trPr>
        <w:tc>
          <w:tcPr>
            <w:tcW w:w="0" w:type="auto"/>
            <w:shd w:val="clear" w:color="auto" w:fill="005596" w:themeFill="text2"/>
            <w:vAlign w:val="center"/>
          </w:tcPr>
          <w:p w14:paraId="2319B564" w14:textId="77777777" w:rsidR="0013423D" w:rsidRPr="00631DAB" w:rsidRDefault="0013423D" w:rsidP="0013423D">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C508BA1" w14:textId="77777777" w:rsidR="0013423D" w:rsidRPr="00631DAB" w:rsidRDefault="0013423D" w:rsidP="0013423D">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3423D" w:rsidRPr="00631DAB" w14:paraId="411076FA" w14:textId="77777777" w:rsidTr="0013423D">
        <w:trPr>
          <w:jc w:val="center"/>
        </w:trPr>
        <w:tc>
          <w:tcPr>
            <w:tcW w:w="0" w:type="auto"/>
            <w:vAlign w:val="center"/>
          </w:tcPr>
          <w:p w14:paraId="6A6F4979" w14:textId="3CF5950C" w:rsidR="0013423D" w:rsidRPr="00B650A8" w:rsidRDefault="009C029D" w:rsidP="0013423D">
            <w:pPr>
              <w:jc w:val="left"/>
              <w:rPr>
                <w:rFonts w:asciiTheme="minorHAnsi" w:hAnsiTheme="minorHAnsi" w:cstheme="minorHAnsi"/>
                <w:sz w:val="16"/>
                <w:szCs w:val="16"/>
              </w:rPr>
            </w:pPr>
            <w:r>
              <w:rPr>
                <w:rFonts w:asciiTheme="minorHAnsi" w:hAnsiTheme="minorHAnsi" w:cstheme="minorHAnsi"/>
                <w:color w:val="auto"/>
                <w:sz w:val="16"/>
                <w:szCs w:val="16"/>
              </w:rPr>
              <w:t>q</w:t>
            </w:r>
            <w:r w:rsidR="007F0EC1">
              <w:rPr>
                <w:rFonts w:asciiTheme="minorHAnsi" w:hAnsiTheme="minorHAnsi" w:cstheme="minorHAnsi"/>
                <w:color w:val="auto"/>
                <w:sz w:val="16"/>
                <w:szCs w:val="16"/>
              </w:rPr>
              <w:t xml:space="preserve">uartz </w:t>
            </w:r>
            <w:r w:rsidR="0013423D" w:rsidRPr="00B650A8">
              <w:rPr>
                <w:rFonts w:asciiTheme="minorHAnsi" w:hAnsiTheme="minorHAnsi" w:cstheme="minorHAnsi"/>
                <w:color w:val="auto"/>
                <w:sz w:val="16"/>
                <w:szCs w:val="16"/>
              </w:rPr>
              <w:t>user</w:t>
            </w:r>
          </w:p>
        </w:tc>
        <w:tc>
          <w:tcPr>
            <w:tcW w:w="0" w:type="auto"/>
            <w:vAlign w:val="center"/>
          </w:tcPr>
          <w:p w14:paraId="4A628837"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3423D" w:rsidRPr="00631DAB" w14:paraId="2C44D2C7" w14:textId="77777777" w:rsidTr="0013423D">
        <w:trPr>
          <w:jc w:val="center"/>
        </w:trPr>
        <w:tc>
          <w:tcPr>
            <w:tcW w:w="0" w:type="auto"/>
            <w:vAlign w:val="center"/>
          </w:tcPr>
          <w:p w14:paraId="2FB13C3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3D6023A9"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9C029D" w:rsidRPr="00631DAB" w14:paraId="07D90F29" w14:textId="77777777" w:rsidTr="0013423D">
        <w:trPr>
          <w:jc w:val="center"/>
        </w:trPr>
        <w:tc>
          <w:tcPr>
            <w:tcW w:w="0" w:type="auto"/>
            <w:vAlign w:val="center"/>
          </w:tcPr>
          <w:p w14:paraId="327CEA0B" w14:textId="1F39BF9E" w:rsidR="009C029D" w:rsidRPr="00B650A8" w:rsidRDefault="009C029D"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cube name</w:t>
            </w:r>
          </w:p>
        </w:tc>
        <w:tc>
          <w:tcPr>
            <w:tcW w:w="0" w:type="auto"/>
            <w:vAlign w:val="center"/>
          </w:tcPr>
          <w:p w14:paraId="7D2B794A" w14:textId="4FB41D28" w:rsidR="009C029D" w:rsidRDefault="009C029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r w:rsidR="0013423D" w:rsidRPr="00631DAB" w14:paraId="72D39186" w14:textId="77777777" w:rsidTr="0013423D">
        <w:trPr>
          <w:jc w:val="center"/>
        </w:trPr>
        <w:tc>
          <w:tcPr>
            <w:tcW w:w="0" w:type="auto"/>
            <w:vAlign w:val="center"/>
          </w:tcPr>
          <w:p w14:paraId="6756E199" w14:textId="77777777" w:rsidR="0013423D" w:rsidRPr="00B650A8" w:rsidRDefault="0013423D" w:rsidP="0013423D">
            <w:pPr>
              <w:jc w:val="left"/>
              <w:rPr>
                <w:rFonts w:asciiTheme="minorHAnsi" w:hAnsiTheme="minorHAnsi" w:cstheme="minorHAnsi"/>
                <w:sz w:val="16"/>
                <w:szCs w:val="16"/>
              </w:rPr>
            </w:pPr>
            <w:r w:rsidRPr="00B650A8">
              <w:rPr>
                <w:rFonts w:asciiTheme="minorHAnsi" w:hAnsiTheme="minorHAnsi" w:cstheme="minorHAnsi"/>
                <w:color w:val="auto"/>
                <w:sz w:val="16"/>
                <w:szCs w:val="16"/>
              </w:rPr>
              <w:t>command name</w:t>
            </w:r>
          </w:p>
        </w:tc>
        <w:tc>
          <w:tcPr>
            <w:tcW w:w="0" w:type="auto"/>
            <w:vAlign w:val="center"/>
          </w:tcPr>
          <w:p w14:paraId="0B19AB76" w14:textId="77777777" w:rsidR="0013423D" w:rsidRPr="00631DAB" w:rsidRDefault="0013423D" w:rsidP="0013423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command name – supported commands are cimsyncpkbf, cimdatrm and cimdatupd</w:t>
            </w:r>
          </w:p>
        </w:tc>
      </w:tr>
      <w:tr w:rsidR="0013423D" w:rsidRPr="00631DAB" w14:paraId="554CEDDB" w14:textId="77777777" w:rsidTr="0013423D">
        <w:trPr>
          <w:jc w:val="center"/>
        </w:trPr>
        <w:tc>
          <w:tcPr>
            <w:tcW w:w="0" w:type="auto"/>
            <w:vAlign w:val="center"/>
          </w:tcPr>
          <w:p w14:paraId="3982C2B5" w14:textId="77777777" w:rsidR="0013423D" w:rsidRPr="00B650A8" w:rsidRDefault="0013423D" w:rsidP="0013423D">
            <w:pPr>
              <w:jc w:val="left"/>
              <w:rPr>
                <w:rFonts w:asciiTheme="minorHAnsi" w:hAnsiTheme="minorHAnsi" w:cstheme="minorHAnsi"/>
                <w:sz w:val="16"/>
                <w:szCs w:val="16"/>
              </w:rPr>
            </w:pPr>
            <w:r>
              <w:rPr>
                <w:rFonts w:asciiTheme="minorHAnsi" w:hAnsiTheme="minorHAnsi" w:cstheme="minorHAnsi"/>
                <w:color w:val="auto"/>
                <w:sz w:val="16"/>
                <w:szCs w:val="16"/>
              </w:rPr>
              <w:t>‘data’ | ‘structure’</w:t>
            </w:r>
          </w:p>
        </w:tc>
        <w:tc>
          <w:tcPr>
            <w:tcW w:w="0" w:type="auto"/>
            <w:vAlign w:val="center"/>
          </w:tcPr>
          <w:p w14:paraId="68746B80" w14:textId="77777777" w:rsidR="0013423D" w:rsidRPr="00631DAB" w:rsidRDefault="00AB6F73" w:rsidP="0013423D">
            <w:pPr>
              <w:jc w:val="left"/>
              <w:rPr>
                <w:rFonts w:asciiTheme="minorHAnsi" w:hAnsiTheme="minorHAnsi" w:cstheme="minorHAnsi"/>
                <w:color w:val="auto"/>
                <w:sz w:val="16"/>
                <w:szCs w:val="16"/>
              </w:rPr>
            </w:pPr>
            <w:r>
              <w:rPr>
                <w:rFonts w:asciiTheme="minorHAnsi" w:hAnsiTheme="minorHAnsi" w:cstheme="minorHAnsi"/>
                <w:color w:val="auto"/>
                <w:sz w:val="16"/>
                <w:szCs w:val="16"/>
              </w:rPr>
              <w:t>The type of quartz sync – only used with cimsyncpkbf</w:t>
            </w:r>
          </w:p>
        </w:tc>
      </w:tr>
    </w:tbl>
    <w:p w14:paraId="034DDB08" w14:textId="77777777" w:rsidR="0013423D" w:rsidRPr="00631DAB" w:rsidRDefault="0013423D" w:rsidP="00BB0777"/>
    <w:p w14:paraId="5CD867AB" w14:textId="77777777" w:rsidR="0080426D" w:rsidRPr="0080426D" w:rsidRDefault="0080426D" w:rsidP="0080426D">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5009"/>
      </w:tblGrid>
      <w:tr w:rsidR="0012206C" w:rsidRPr="00631DAB" w14:paraId="41C739C8" w14:textId="77777777" w:rsidTr="004B718C">
        <w:trPr>
          <w:jc w:val="center"/>
        </w:trPr>
        <w:tc>
          <w:tcPr>
            <w:tcW w:w="0" w:type="auto"/>
            <w:shd w:val="clear" w:color="auto" w:fill="005596" w:themeFill="text2"/>
            <w:vAlign w:val="center"/>
          </w:tcPr>
          <w:p w14:paraId="750DF9F1" w14:textId="77777777" w:rsidR="0012206C" w:rsidRPr="00631DAB" w:rsidRDefault="0012206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43A75D5" w14:textId="77777777" w:rsidR="0012206C" w:rsidRPr="00631DAB" w:rsidRDefault="0012206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12206C" w:rsidRPr="00631DAB" w14:paraId="57F9832A" w14:textId="77777777" w:rsidTr="004B718C">
        <w:trPr>
          <w:jc w:val="center"/>
        </w:trPr>
        <w:tc>
          <w:tcPr>
            <w:tcW w:w="0" w:type="auto"/>
            <w:vAlign w:val="center"/>
          </w:tcPr>
          <w:p w14:paraId="1300797D"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14415CFF" w14:textId="77777777" w:rsidR="0012206C" w:rsidRPr="00AB6F73" w:rsidRDefault="0012206C"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 xml:space="preserve">Usage: [user] </w:t>
            </w:r>
            <w:r w:rsidR="004B718C" w:rsidRPr="00AB6F73">
              <w:rPr>
                <w:rFonts w:asciiTheme="minorHAnsi" w:hAnsiTheme="minorHAnsi" w:cstheme="minorHAnsi"/>
                <w:color w:val="auto"/>
                <w:sz w:val="16"/>
                <w:szCs w:val="16"/>
              </w:rPr>
              <w:t>[data source] [command name] [</w:t>
            </w:r>
            <w:r w:rsidRPr="00AB6F73">
              <w:rPr>
                <w:rFonts w:asciiTheme="minorHAnsi" w:hAnsiTheme="minorHAnsi" w:cstheme="minorHAnsi"/>
                <w:color w:val="auto"/>
                <w:sz w:val="16"/>
                <w:szCs w:val="16"/>
              </w:rPr>
              <w:t>'data' | 'structure']</w:t>
            </w:r>
          </w:p>
          <w:p w14:paraId="2A995909" w14:textId="77777777" w:rsidR="00AB6F73" w:rsidRPr="00AB6F73" w:rsidRDefault="00AB6F73" w:rsidP="00631DAB">
            <w:pPr>
              <w:autoSpaceDE w:val="0"/>
              <w:autoSpaceDN w:val="0"/>
              <w:adjustRightInd w:val="0"/>
              <w:jc w:val="left"/>
              <w:rPr>
                <w:rFonts w:asciiTheme="minorHAnsi" w:hAnsiTheme="minorHAnsi" w:cstheme="minorHAnsi"/>
                <w:color w:val="auto"/>
                <w:sz w:val="16"/>
                <w:szCs w:val="16"/>
              </w:rPr>
            </w:pPr>
            <w:r w:rsidRPr="00AB6F73">
              <w:rPr>
                <w:rFonts w:asciiTheme="minorHAnsi" w:hAnsiTheme="minorHAnsi" w:cstheme="minorHAnsi"/>
                <w:color w:val="auto"/>
                <w:sz w:val="16"/>
                <w:szCs w:val="16"/>
              </w:rPr>
              <w:t>['data' | 'structure'] required only when [command name] is cimsyncpkbf.</w:t>
            </w:r>
          </w:p>
        </w:tc>
      </w:tr>
      <w:tr w:rsidR="0012206C" w:rsidRPr="00631DAB" w14:paraId="25CA16C4" w14:textId="77777777" w:rsidTr="004B718C">
        <w:trPr>
          <w:jc w:val="center"/>
        </w:trPr>
        <w:tc>
          <w:tcPr>
            <w:tcW w:w="0" w:type="auto"/>
            <w:vAlign w:val="center"/>
          </w:tcPr>
          <w:p w14:paraId="1A29B462"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4CF9CA13"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determine if restart is pending</w:t>
            </w:r>
          </w:p>
        </w:tc>
      </w:tr>
      <w:tr w:rsidR="0012206C" w:rsidRPr="00631DAB" w14:paraId="4CFA88C9" w14:textId="77777777" w:rsidTr="004B718C">
        <w:trPr>
          <w:jc w:val="center"/>
        </w:trPr>
        <w:tc>
          <w:tcPr>
            <w:tcW w:w="0" w:type="auto"/>
            <w:vAlign w:val="center"/>
          </w:tcPr>
          <w:p w14:paraId="54D82B34"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03FE471B"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not pending for command</w:t>
            </w:r>
          </w:p>
        </w:tc>
      </w:tr>
      <w:tr w:rsidR="0012206C" w:rsidRPr="00631DAB" w14:paraId="374FB2F9" w14:textId="77777777" w:rsidTr="004B718C">
        <w:trPr>
          <w:jc w:val="center"/>
        </w:trPr>
        <w:tc>
          <w:tcPr>
            <w:tcW w:w="0" w:type="auto"/>
            <w:vAlign w:val="center"/>
          </w:tcPr>
          <w:p w14:paraId="425E66C7"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A99BF61"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command</w:t>
            </w:r>
          </w:p>
        </w:tc>
      </w:tr>
      <w:tr w:rsidR="0012206C" w:rsidRPr="00631DAB" w14:paraId="26F3D64A" w14:textId="77777777" w:rsidTr="004B718C">
        <w:trPr>
          <w:jc w:val="center"/>
        </w:trPr>
        <w:tc>
          <w:tcPr>
            <w:tcW w:w="0" w:type="auto"/>
            <w:vAlign w:val="center"/>
          </w:tcPr>
          <w:p w14:paraId="0791BFE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7D7C5C74" w14:textId="77777777" w:rsidR="0012206C" w:rsidRPr="00631DAB" w:rsidRDefault="0012206C"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Command is currently running</w:t>
            </w:r>
          </w:p>
        </w:tc>
      </w:tr>
      <w:tr w:rsidR="0012206C" w:rsidRPr="00631DAB" w14:paraId="108CA2B5" w14:textId="77777777" w:rsidTr="004B718C">
        <w:trPr>
          <w:jc w:val="center"/>
        </w:trPr>
        <w:tc>
          <w:tcPr>
            <w:tcW w:w="0" w:type="auto"/>
            <w:vAlign w:val="center"/>
          </w:tcPr>
          <w:p w14:paraId="73708A01"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3F6B4040"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different type</w:t>
            </w:r>
          </w:p>
        </w:tc>
      </w:tr>
      <w:tr w:rsidR="0012206C" w:rsidRPr="00631DAB" w14:paraId="23FF8232" w14:textId="77777777" w:rsidTr="004B718C">
        <w:trPr>
          <w:jc w:val="center"/>
        </w:trPr>
        <w:tc>
          <w:tcPr>
            <w:tcW w:w="0" w:type="auto"/>
            <w:vAlign w:val="center"/>
          </w:tcPr>
          <w:p w14:paraId="7E4AA9DB"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9004</w:t>
            </w:r>
          </w:p>
        </w:tc>
        <w:tc>
          <w:tcPr>
            <w:tcW w:w="0" w:type="auto"/>
            <w:vAlign w:val="center"/>
          </w:tcPr>
          <w:p w14:paraId="116327EE"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Restart pending for blocking command</w:t>
            </w:r>
          </w:p>
        </w:tc>
      </w:tr>
      <w:tr w:rsidR="0012206C" w:rsidRPr="00631DAB" w14:paraId="2222360A" w14:textId="77777777" w:rsidTr="004B718C">
        <w:trPr>
          <w:jc w:val="center"/>
        </w:trPr>
        <w:tc>
          <w:tcPr>
            <w:tcW w:w="0" w:type="auto"/>
            <w:vAlign w:val="center"/>
          </w:tcPr>
          <w:p w14:paraId="1C327C80" w14:textId="77777777" w:rsidR="0012206C" w:rsidRPr="00631DAB" w:rsidRDefault="0012206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9006</w:t>
            </w:r>
          </w:p>
        </w:tc>
        <w:tc>
          <w:tcPr>
            <w:tcW w:w="0" w:type="auto"/>
            <w:vAlign w:val="center"/>
          </w:tcPr>
          <w:p w14:paraId="57DF0727" w14:textId="77777777" w:rsidR="0012206C" w:rsidRPr="00631DAB" w:rsidRDefault="0012206C"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Blocking command is currently running</w:t>
            </w:r>
          </w:p>
        </w:tc>
      </w:tr>
    </w:tbl>
    <w:p w14:paraId="68AA759C" w14:textId="77777777" w:rsidR="00E56FE0" w:rsidRDefault="00E56FE0" w:rsidP="00E56FE0">
      <w:pPr>
        <w:pStyle w:val="Heading2"/>
      </w:pPr>
      <w:bookmarkStart w:id="72" w:name="_Toc39674370"/>
      <w:r>
        <w:lastRenderedPageBreak/>
        <w:t xml:space="preserve">Quartz </w:t>
      </w:r>
      <w:r w:rsidR="006322E5">
        <w:t>Sync</w:t>
      </w:r>
      <w:r>
        <w:t xml:space="preserve"> Status</w:t>
      </w:r>
      <w:bookmarkEnd w:id="72"/>
    </w:p>
    <w:p w14:paraId="6E6ED9C8" w14:textId="77777777" w:rsidR="00E56FE0" w:rsidRDefault="00E56FE0" w:rsidP="00E56FE0">
      <w:pPr>
        <w:rPr>
          <w:rFonts w:cs="Arial"/>
        </w:rPr>
      </w:pPr>
      <w:r w:rsidRPr="00962735">
        <w:rPr>
          <w:rFonts w:cs="Arial"/>
          <w:b/>
        </w:rPr>
        <w:t>Mid-Tier</w:t>
      </w:r>
      <w:r>
        <w:rPr>
          <w:rFonts w:cs="Arial"/>
        </w:rPr>
        <w:t>: Primary and Secondary</w:t>
      </w:r>
    </w:p>
    <w:p w14:paraId="2DA5AE04" w14:textId="77777777" w:rsidR="00E56FE0" w:rsidRPr="00962735" w:rsidRDefault="00E56FE0" w:rsidP="00E56FE0"/>
    <w:p w14:paraId="481199B5" w14:textId="77777777" w:rsidR="00E56FE0" w:rsidRDefault="00E56FE0" w:rsidP="00E56FE0">
      <w:r w:rsidRPr="00BB0777">
        <w:rPr>
          <w:b/>
        </w:rPr>
        <w:t>Purpose</w:t>
      </w:r>
      <w:r>
        <w:t xml:space="preserve">: </w:t>
      </w:r>
      <w:r w:rsidRPr="006322E5">
        <w:t xml:space="preserve">To </w:t>
      </w:r>
      <w:r w:rsidR="007A6094" w:rsidRPr="006322E5">
        <w:t>determine</w:t>
      </w:r>
      <w:r w:rsidR="006322E5" w:rsidRPr="006322E5">
        <w:t xml:space="preserve"> </w:t>
      </w:r>
      <w:r w:rsidR="006322E5">
        <w:t>if a Quartz C</w:t>
      </w:r>
      <w:r w:rsidR="006322E5" w:rsidRPr="006322E5">
        <w:t>ube needs to be structure and/or data synchronized</w:t>
      </w:r>
      <w:r w:rsidR="00C270C0">
        <w:t>.</w:t>
      </w:r>
    </w:p>
    <w:p w14:paraId="66428ED1" w14:textId="77777777" w:rsidR="00E56FE0" w:rsidRDefault="00E56FE0" w:rsidP="00E56FE0"/>
    <w:p w14:paraId="226DCE81" w14:textId="48AD759C" w:rsidR="00E56FE0" w:rsidRDefault="00E56FE0" w:rsidP="006322E5">
      <w:r w:rsidRPr="00BB0777">
        <w:rPr>
          <w:b/>
        </w:rPr>
        <w:t>Usage</w:t>
      </w:r>
      <w:r w:rsidRPr="00631DAB">
        <w:t xml:space="preserve">: </w:t>
      </w:r>
      <w:r w:rsidR="006322E5">
        <w:t>QuartzSync</w:t>
      </w:r>
      <w:r>
        <w:t>Status [</w:t>
      </w:r>
      <w:r w:rsidR="00E903F8">
        <w:t xml:space="preserve">foundation </w:t>
      </w:r>
      <w:r>
        <w:t>user]</w:t>
      </w:r>
      <w:r w:rsidRPr="00631DAB">
        <w:t xml:space="preserve"> </w:t>
      </w:r>
      <w:r w:rsidR="00E903F8">
        <w:t xml:space="preserve">[quartz user] </w:t>
      </w:r>
      <w:r w:rsidRPr="00631DAB">
        <w:t>[data source] [</w:t>
      </w:r>
      <w:r w:rsidR="006322E5">
        <w:t>cube name]</w:t>
      </w:r>
    </w:p>
    <w:p w14:paraId="6997F7E3" w14:textId="77777777" w:rsidR="00E56FE0" w:rsidRPr="00AB6F73" w:rsidRDefault="00E56FE0" w:rsidP="00E56FE0">
      <w:pPr>
        <w:rPr>
          <w:b/>
        </w:rPr>
      </w:pPr>
    </w:p>
    <w:p w14:paraId="060DB52E" w14:textId="77777777" w:rsidR="00E56FE0" w:rsidRDefault="00E56FE0" w:rsidP="00E56FE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55"/>
        <w:gridCol w:w="2219"/>
      </w:tblGrid>
      <w:tr w:rsidR="00E56FE0" w:rsidRPr="00631DAB" w14:paraId="6264B58D" w14:textId="77777777" w:rsidTr="00200665">
        <w:trPr>
          <w:jc w:val="center"/>
        </w:trPr>
        <w:tc>
          <w:tcPr>
            <w:tcW w:w="0" w:type="auto"/>
            <w:shd w:val="clear" w:color="auto" w:fill="005596" w:themeFill="text2"/>
            <w:vAlign w:val="center"/>
          </w:tcPr>
          <w:p w14:paraId="56EC66E6" w14:textId="77777777" w:rsidR="00E56FE0" w:rsidRPr="00631DAB" w:rsidRDefault="00E56FE0" w:rsidP="0020066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346071" w14:textId="77777777" w:rsidR="00E56FE0" w:rsidRPr="00631DAB" w:rsidRDefault="00E56FE0" w:rsidP="0020066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61C91" w:rsidRPr="00631DAB" w14:paraId="0FFA43FD" w14:textId="77777777" w:rsidTr="00200665">
        <w:trPr>
          <w:jc w:val="center"/>
        </w:trPr>
        <w:tc>
          <w:tcPr>
            <w:tcW w:w="0" w:type="auto"/>
            <w:vAlign w:val="center"/>
          </w:tcPr>
          <w:p w14:paraId="434E38AB" w14:textId="312B06B0" w:rsidR="00561C91" w:rsidRPr="00B650A8" w:rsidRDefault="007E4D7C" w:rsidP="00561C91">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foundation </w:t>
            </w:r>
            <w:r w:rsidR="00561C91" w:rsidRPr="00B650A8">
              <w:rPr>
                <w:rFonts w:asciiTheme="minorHAnsi" w:hAnsiTheme="minorHAnsi" w:cstheme="minorHAnsi"/>
                <w:color w:val="auto"/>
                <w:sz w:val="16"/>
                <w:szCs w:val="16"/>
              </w:rPr>
              <w:t>user</w:t>
            </w:r>
          </w:p>
        </w:tc>
        <w:tc>
          <w:tcPr>
            <w:tcW w:w="0" w:type="auto"/>
            <w:vAlign w:val="center"/>
          </w:tcPr>
          <w:p w14:paraId="2AE0DFE6" w14:textId="26E25416" w:rsidR="00561C91" w:rsidRDefault="00561C91" w:rsidP="00561C9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7E4D7C" w:rsidRPr="00631DAB" w14:paraId="6AC0DA4A" w14:textId="77777777" w:rsidTr="00200665">
        <w:trPr>
          <w:jc w:val="center"/>
        </w:trPr>
        <w:tc>
          <w:tcPr>
            <w:tcW w:w="0" w:type="auto"/>
            <w:vAlign w:val="center"/>
          </w:tcPr>
          <w:p w14:paraId="7C9798AE" w14:textId="6D4AB99B" w:rsidR="007E4D7C" w:rsidRPr="00B650A8" w:rsidRDefault="007E4D7C" w:rsidP="007E4D7C">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quartz </w:t>
            </w:r>
            <w:r w:rsidRPr="00B650A8">
              <w:rPr>
                <w:rFonts w:asciiTheme="minorHAnsi" w:hAnsiTheme="minorHAnsi" w:cstheme="minorHAnsi"/>
                <w:color w:val="auto"/>
                <w:sz w:val="16"/>
                <w:szCs w:val="16"/>
              </w:rPr>
              <w:t>user</w:t>
            </w:r>
          </w:p>
        </w:tc>
        <w:tc>
          <w:tcPr>
            <w:tcW w:w="0" w:type="auto"/>
            <w:vAlign w:val="center"/>
          </w:tcPr>
          <w:p w14:paraId="5EC9474A" w14:textId="66BF6F95" w:rsidR="007E4D7C" w:rsidRDefault="007E4D7C" w:rsidP="007E4D7C">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E56FE0" w:rsidRPr="00631DAB" w14:paraId="4007A09D" w14:textId="77777777" w:rsidTr="00200665">
        <w:trPr>
          <w:jc w:val="center"/>
        </w:trPr>
        <w:tc>
          <w:tcPr>
            <w:tcW w:w="0" w:type="auto"/>
            <w:vAlign w:val="center"/>
          </w:tcPr>
          <w:p w14:paraId="43241A33" w14:textId="77777777" w:rsidR="00E56FE0" w:rsidRPr="00B650A8" w:rsidRDefault="00E56FE0" w:rsidP="0020066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B0DEB45" w14:textId="77777777" w:rsidR="00E56FE0" w:rsidRPr="00631DAB" w:rsidRDefault="00E56FE0"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E56FE0" w:rsidRPr="00631DAB" w14:paraId="5A722859" w14:textId="77777777" w:rsidTr="00200665">
        <w:trPr>
          <w:jc w:val="center"/>
        </w:trPr>
        <w:tc>
          <w:tcPr>
            <w:tcW w:w="0" w:type="auto"/>
            <w:vAlign w:val="center"/>
          </w:tcPr>
          <w:p w14:paraId="7FA98C1C" w14:textId="77777777" w:rsidR="00E56FE0" w:rsidRPr="00B650A8" w:rsidRDefault="006322E5" w:rsidP="00200665">
            <w:pPr>
              <w:jc w:val="left"/>
              <w:rPr>
                <w:rFonts w:asciiTheme="minorHAnsi" w:hAnsiTheme="minorHAnsi" w:cstheme="minorHAnsi"/>
                <w:sz w:val="16"/>
                <w:szCs w:val="16"/>
              </w:rPr>
            </w:pPr>
            <w:r>
              <w:rPr>
                <w:rFonts w:asciiTheme="minorHAnsi" w:hAnsiTheme="minorHAnsi" w:cstheme="minorHAnsi"/>
                <w:color w:val="auto"/>
                <w:sz w:val="16"/>
                <w:szCs w:val="16"/>
              </w:rPr>
              <w:t>cube</w:t>
            </w:r>
            <w:r w:rsidR="00E56FE0" w:rsidRPr="00B650A8">
              <w:rPr>
                <w:rFonts w:asciiTheme="minorHAnsi" w:hAnsiTheme="minorHAnsi" w:cstheme="minorHAnsi"/>
                <w:color w:val="auto"/>
                <w:sz w:val="16"/>
                <w:szCs w:val="16"/>
              </w:rPr>
              <w:t xml:space="preserve"> name</w:t>
            </w:r>
          </w:p>
        </w:tc>
        <w:tc>
          <w:tcPr>
            <w:tcW w:w="0" w:type="auto"/>
            <w:vAlign w:val="center"/>
          </w:tcPr>
          <w:p w14:paraId="26710FA6" w14:textId="77777777" w:rsidR="00E56FE0" w:rsidRPr="00631DAB" w:rsidRDefault="006322E5" w:rsidP="0020066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Cube name</w:t>
            </w:r>
          </w:p>
        </w:tc>
      </w:tr>
    </w:tbl>
    <w:p w14:paraId="6882BE63" w14:textId="77777777" w:rsidR="00E56FE0" w:rsidRPr="00631DAB" w:rsidRDefault="00E56FE0" w:rsidP="00E56FE0"/>
    <w:p w14:paraId="7ACED6EB" w14:textId="77777777" w:rsidR="00E56FE0" w:rsidRPr="0080426D" w:rsidRDefault="00E56FE0" w:rsidP="00E56FE0">
      <w:r w:rsidRPr="00BB0777">
        <w:rPr>
          <w:b/>
        </w:rPr>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2964"/>
      </w:tblGrid>
      <w:tr w:rsidR="00E56FE0" w:rsidRPr="00631DAB" w14:paraId="6CCC3252" w14:textId="77777777" w:rsidTr="00200665">
        <w:trPr>
          <w:jc w:val="center"/>
        </w:trPr>
        <w:tc>
          <w:tcPr>
            <w:tcW w:w="0" w:type="auto"/>
            <w:shd w:val="clear" w:color="auto" w:fill="005596" w:themeFill="text2"/>
            <w:vAlign w:val="center"/>
          </w:tcPr>
          <w:p w14:paraId="6C17F858" w14:textId="77777777" w:rsidR="00E56FE0" w:rsidRPr="00631DAB" w:rsidRDefault="00E56FE0" w:rsidP="0020066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E9F3549" w14:textId="77777777" w:rsidR="00E56FE0" w:rsidRPr="00631DAB" w:rsidRDefault="00E56FE0" w:rsidP="0020066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E56FE0" w:rsidRPr="00631DAB" w14:paraId="2D2987AC" w14:textId="77777777" w:rsidTr="00200665">
        <w:trPr>
          <w:jc w:val="center"/>
        </w:trPr>
        <w:tc>
          <w:tcPr>
            <w:tcW w:w="0" w:type="auto"/>
            <w:vAlign w:val="center"/>
          </w:tcPr>
          <w:p w14:paraId="70B356EB"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B1A5B33" w14:textId="77777777" w:rsidR="00E56FE0" w:rsidRPr="00AB6F73"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Usage: [user] [data source] [cube name]</w:t>
            </w:r>
          </w:p>
        </w:tc>
      </w:tr>
      <w:tr w:rsidR="00E56FE0" w:rsidRPr="00631DAB" w14:paraId="20409F07" w14:textId="77777777" w:rsidTr="00200665">
        <w:trPr>
          <w:jc w:val="center"/>
        </w:trPr>
        <w:tc>
          <w:tcPr>
            <w:tcW w:w="0" w:type="auto"/>
            <w:vAlign w:val="center"/>
          </w:tcPr>
          <w:p w14:paraId="2D46AAA7"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0B0D81FE"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Cannot determine if a sync is pending</w:t>
            </w:r>
          </w:p>
        </w:tc>
      </w:tr>
      <w:tr w:rsidR="00E56FE0" w:rsidRPr="00631DAB" w14:paraId="276B2AB0" w14:textId="77777777" w:rsidTr="00200665">
        <w:trPr>
          <w:jc w:val="center"/>
        </w:trPr>
        <w:tc>
          <w:tcPr>
            <w:tcW w:w="0" w:type="auto"/>
            <w:vAlign w:val="center"/>
          </w:tcPr>
          <w:p w14:paraId="6A219A65"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9000</w:t>
            </w:r>
          </w:p>
        </w:tc>
        <w:tc>
          <w:tcPr>
            <w:tcW w:w="0" w:type="auto"/>
            <w:vAlign w:val="center"/>
          </w:tcPr>
          <w:p w14:paraId="262D0024"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Quartz Cube structure and data is in sync</w:t>
            </w:r>
          </w:p>
        </w:tc>
      </w:tr>
      <w:tr w:rsidR="00E56FE0" w:rsidRPr="00631DAB" w14:paraId="49A17771" w14:textId="77777777" w:rsidTr="00200665">
        <w:trPr>
          <w:jc w:val="center"/>
        </w:trPr>
        <w:tc>
          <w:tcPr>
            <w:tcW w:w="0" w:type="auto"/>
            <w:vAlign w:val="center"/>
          </w:tcPr>
          <w:p w14:paraId="555171F6"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308DC3E8"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Both structure and data syncs are pending</w:t>
            </w:r>
          </w:p>
        </w:tc>
      </w:tr>
      <w:tr w:rsidR="00E56FE0" w:rsidRPr="00631DAB" w14:paraId="4C9F737E" w14:textId="77777777" w:rsidTr="00200665">
        <w:trPr>
          <w:jc w:val="center"/>
        </w:trPr>
        <w:tc>
          <w:tcPr>
            <w:tcW w:w="0" w:type="auto"/>
            <w:vAlign w:val="center"/>
          </w:tcPr>
          <w:p w14:paraId="527013EC"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30B937D3" w14:textId="77777777" w:rsidR="00E56FE0" w:rsidRPr="00631DAB" w:rsidRDefault="008D3856" w:rsidP="00200665">
            <w:pPr>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Structure sync is pending</w:t>
            </w:r>
          </w:p>
        </w:tc>
      </w:tr>
      <w:tr w:rsidR="00E56FE0" w:rsidRPr="00631DAB" w14:paraId="005EED11" w14:textId="77777777" w:rsidTr="00200665">
        <w:trPr>
          <w:jc w:val="center"/>
        </w:trPr>
        <w:tc>
          <w:tcPr>
            <w:tcW w:w="0" w:type="auto"/>
            <w:vAlign w:val="center"/>
          </w:tcPr>
          <w:p w14:paraId="1C1E7A73" w14:textId="77777777" w:rsidR="00E56FE0" w:rsidRPr="00631DAB" w:rsidRDefault="00E56FE0" w:rsidP="00200665">
            <w:pPr>
              <w:jc w:val="center"/>
              <w:rPr>
                <w:rFonts w:asciiTheme="minorHAnsi" w:hAnsiTheme="minorHAnsi" w:cstheme="minorHAnsi"/>
                <w:sz w:val="16"/>
                <w:szCs w:val="16"/>
              </w:rPr>
            </w:pPr>
            <w:r w:rsidRPr="00631DAB">
              <w:rPr>
                <w:rFonts w:asciiTheme="minorHAnsi" w:hAnsiTheme="minorHAnsi" w:cstheme="minorHAnsi"/>
                <w:color w:val="auto"/>
                <w:sz w:val="16"/>
                <w:szCs w:val="16"/>
              </w:rPr>
              <w:t>9003</w:t>
            </w:r>
          </w:p>
        </w:tc>
        <w:tc>
          <w:tcPr>
            <w:tcW w:w="0" w:type="auto"/>
            <w:vAlign w:val="center"/>
          </w:tcPr>
          <w:p w14:paraId="584C40CD" w14:textId="77777777" w:rsidR="00E56FE0" w:rsidRPr="00631DAB" w:rsidRDefault="008D3856" w:rsidP="00200665">
            <w:pPr>
              <w:autoSpaceDE w:val="0"/>
              <w:autoSpaceDN w:val="0"/>
              <w:adjustRightInd w:val="0"/>
              <w:jc w:val="left"/>
              <w:rPr>
                <w:rFonts w:asciiTheme="minorHAnsi" w:hAnsiTheme="minorHAnsi" w:cstheme="minorHAnsi"/>
                <w:color w:val="auto"/>
                <w:sz w:val="16"/>
                <w:szCs w:val="16"/>
              </w:rPr>
            </w:pPr>
            <w:r w:rsidRPr="008D3856">
              <w:rPr>
                <w:rFonts w:asciiTheme="minorHAnsi" w:hAnsiTheme="minorHAnsi" w:cstheme="minorHAnsi"/>
                <w:color w:val="auto"/>
                <w:sz w:val="16"/>
                <w:szCs w:val="16"/>
              </w:rPr>
              <w:t>Data sync is pending</w:t>
            </w:r>
          </w:p>
        </w:tc>
      </w:tr>
    </w:tbl>
    <w:p w14:paraId="1DB1BDF0" w14:textId="6C4B6770" w:rsidR="00BE25A7" w:rsidRDefault="00BE25A7" w:rsidP="00BE25A7">
      <w:pPr>
        <w:pStyle w:val="Heading2"/>
      </w:pPr>
      <w:bookmarkStart w:id="73" w:name="_Toc39674371"/>
      <w:r>
        <w:t>Row</w:t>
      </w:r>
      <w:r w:rsidR="005A6F26">
        <w:t xml:space="preserve"> </w:t>
      </w:r>
      <w:r>
        <w:t>Count</w:t>
      </w:r>
      <w:bookmarkEnd w:id="73"/>
    </w:p>
    <w:p w14:paraId="46D06FE9" w14:textId="77777777" w:rsidR="00962735" w:rsidRDefault="00962735" w:rsidP="00962735">
      <w:pPr>
        <w:rPr>
          <w:rFonts w:cs="Arial"/>
        </w:rPr>
      </w:pPr>
      <w:r w:rsidRPr="00962735">
        <w:rPr>
          <w:rFonts w:cs="Arial"/>
          <w:b/>
        </w:rPr>
        <w:t>Mid-Tier</w:t>
      </w:r>
      <w:r>
        <w:rPr>
          <w:rFonts w:cs="Arial"/>
        </w:rPr>
        <w:t>: Primary only</w:t>
      </w:r>
    </w:p>
    <w:p w14:paraId="456221AC" w14:textId="77777777" w:rsidR="00962735" w:rsidRPr="00962735" w:rsidRDefault="00962735" w:rsidP="00962735"/>
    <w:p w14:paraId="60B2B021" w14:textId="77777777" w:rsidR="0080426D" w:rsidRDefault="0080426D" w:rsidP="0080426D">
      <w:r w:rsidRPr="00A633A8">
        <w:rPr>
          <w:b/>
        </w:rPr>
        <w:t>Purpose</w:t>
      </w:r>
      <w:r>
        <w:t>:</w:t>
      </w:r>
      <w:r w:rsidR="00A633A8">
        <w:t xml:space="preserve"> To get the row count of a database table.</w:t>
      </w:r>
    </w:p>
    <w:p w14:paraId="421BCA5D" w14:textId="77777777" w:rsidR="00A633A8" w:rsidRDefault="00A633A8" w:rsidP="0080426D"/>
    <w:p w14:paraId="3F2F2C99" w14:textId="7CDDC527" w:rsidR="00A633A8" w:rsidRDefault="00A633A8" w:rsidP="00A633A8">
      <w:r w:rsidRPr="00A633A8">
        <w:rPr>
          <w:b/>
        </w:rPr>
        <w:t>Usage</w:t>
      </w:r>
      <w:r w:rsidRPr="00631DAB">
        <w:t xml:space="preserve">: </w:t>
      </w:r>
      <w:r w:rsidR="001916EE">
        <w:t xml:space="preserve">RowCount </w:t>
      </w:r>
      <w:r w:rsidR="00A3107D">
        <w:t>[user]</w:t>
      </w:r>
      <w:r w:rsidRPr="00631DAB">
        <w:t xml:space="preserve"> [data source] [table name]</w:t>
      </w:r>
      <w:r w:rsidR="00707F2C">
        <w:t xml:space="preserve"> [allowed error codes]</w:t>
      </w:r>
    </w:p>
    <w:p w14:paraId="0FCEC91E" w14:textId="77777777" w:rsidR="00A633A8" w:rsidRDefault="00A633A8" w:rsidP="00A633A8"/>
    <w:p w14:paraId="0B064E15" w14:textId="77777777" w:rsidR="00DF494E" w:rsidRDefault="00DF494E" w:rsidP="00DF494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511"/>
        <w:gridCol w:w="7106"/>
      </w:tblGrid>
      <w:tr w:rsidR="00DF494E" w:rsidRPr="00631DAB" w14:paraId="74023DE9" w14:textId="77777777" w:rsidTr="00A843E5">
        <w:trPr>
          <w:jc w:val="center"/>
        </w:trPr>
        <w:tc>
          <w:tcPr>
            <w:tcW w:w="0" w:type="auto"/>
            <w:shd w:val="clear" w:color="auto" w:fill="005596" w:themeFill="text2"/>
            <w:vAlign w:val="center"/>
          </w:tcPr>
          <w:p w14:paraId="0BEE285D" w14:textId="77777777" w:rsidR="00DF494E" w:rsidRPr="00631DAB" w:rsidRDefault="00DF494E"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A8F3C1F" w14:textId="77777777" w:rsidR="00DF494E" w:rsidRPr="00631DAB" w:rsidRDefault="00DF494E"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494E" w:rsidRPr="00631DAB" w14:paraId="3EE19F2A" w14:textId="77777777" w:rsidTr="00A843E5">
        <w:trPr>
          <w:jc w:val="center"/>
        </w:trPr>
        <w:tc>
          <w:tcPr>
            <w:tcW w:w="0" w:type="auto"/>
            <w:vAlign w:val="center"/>
          </w:tcPr>
          <w:p w14:paraId="150E0CE2"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5710E9AE"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 user name</w:t>
            </w:r>
          </w:p>
        </w:tc>
      </w:tr>
      <w:tr w:rsidR="00DF494E" w:rsidRPr="00631DAB" w14:paraId="08911158" w14:textId="77777777" w:rsidTr="00A843E5">
        <w:trPr>
          <w:jc w:val="center"/>
        </w:trPr>
        <w:tc>
          <w:tcPr>
            <w:tcW w:w="0" w:type="auto"/>
            <w:vAlign w:val="center"/>
          </w:tcPr>
          <w:p w14:paraId="70A3D7C3" w14:textId="77777777" w:rsidR="00DF494E" w:rsidRPr="00B650A8" w:rsidRDefault="00DF494E"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589934F2" w14:textId="77777777" w:rsidR="00DF494E" w:rsidRPr="00631DAB" w:rsidRDefault="00DF494E"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database instance</w:t>
            </w:r>
          </w:p>
        </w:tc>
      </w:tr>
      <w:tr w:rsidR="00DF494E" w:rsidRPr="00631DAB" w14:paraId="7675368B" w14:textId="77777777" w:rsidTr="00A843E5">
        <w:trPr>
          <w:jc w:val="center"/>
        </w:trPr>
        <w:tc>
          <w:tcPr>
            <w:tcW w:w="0" w:type="auto"/>
            <w:vAlign w:val="center"/>
          </w:tcPr>
          <w:p w14:paraId="4052FFE3" w14:textId="77777777" w:rsidR="00DF494E" w:rsidRPr="00B650A8" w:rsidRDefault="00DF494E" w:rsidP="00A843E5">
            <w:pPr>
              <w:jc w:val="left"/>
              <w:rPr>
                <w:rFonts w:asciiTheme="minorHAnsi" w:hAnsiTheme="minorHAnsi" w:cstheme="minorHAnsi"/>
                <w:sz w:val="16"/>
                <w:szCs w:val="16"/>
              </w:rPr>
            </w:pPr>
            <w:r>
              <w:rPr>
                <w:rFonts w:asciiTheme="minorHAnsi" w:hAnsiTheme="minorHAnsi" w:cstheme="minorHAnsi"/>
                <w:color w:val="auto"/>
                <w:sz w:val="16"/>
                <w:szCs w:val="16"/>
              </w:rPr>
              <w:t>table</w:t>
            </w:r>
            <w:r w:rsidRPr="00B650A8">
              <w:rPr>
                <w:rFonts w:asciiTheme="minorHAnsi" w:hAnsiTheme="minorHAnsi" w:cstheme="minorHAnsi"/>
                <w:color w:val="auto"/>
                <w:sz w:val="16"/>
                <w:szCs w:val="16"/>
              </w:rPr>
              <w:t xml:space="preserve"> name</w:t>
            </w:r>
          </w:p>
        </w:tc>
        <w:tc>
          <w:tcPr>
            <w:tcW w:w="0" w:type="auto"/>
            <w:vAlign w:val="center"/>
          </w:tcPr>
          <w:p w14:paraId="4B2F73AB" w14:textId="77777777" w:rsidR="00DF494E" w:rsidRPr="00631DAB" w:rsidRDefault="00DF494E"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name of the database table to get the row count from</w:t>
            </w:r>
          </w:p>
        </w:tc>
      </w:tr>
      <w:tr w:rsidR="00707F2C" w:rsidRPr="00631DAB" w14:paraId="75360BA1" w14:textId="77777777" w:rsidTr="00A843E5">
        <w:trPr>
          <w:jc w:val="center"/>
        </w:trPr>
        <w:tc>
          <w:tcPr>
            <w:tcW w:w="0" w:type="auto"/>
            <w:vAlign w:val="center"/>
          </w:tcPr>
          <w:p w14:paraId="58B18335" w14:textId="0E5BB3D3" w:rsidR="00707F2C" w:rsidRDefault="00707F2C"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allowed error codes</w:t>
            </w:r>
          </w:p>
        </w:tc>
        <w:tc>
          <w:tcPr>
            <w:tcW w:w="0" w:type="auto"/>
            <w:vAlign w:val="center"/>
          </w:tcPr>
          <w:p w14:paraId="2D035DE6" w14:textId="6C7E6FFF" w:rsidR="00707F2C" w:rsidRDefault="00707F2C"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Comma separated list of error codes used to filter rows based on the value in the “ERROR_CODE” column.</w:t>
            </w:r>
          </w:p>
        </w:tc>
      </w:tr>
    </w:tbl>
    <w:p w14:paraId="09BA6105" w14:textId="77777777" w:rsidR="00DF494E" w:rsidRPr="00631DAB" w:rsidRDefault="00DF494E" w:rsidP="00A633A8"/>
    <w:p w14:paraId="4E28AD4B" w14:textId="77777777" w:rsidR="0080426D" w:rsidRPr="0080426D" w:rsidRDefault="0080426D" w:rsidP="0080426D">
      <w:r w:rsidRPr="00A633A8">
        <w:rPr>
          <w:b/>
        </w:rPr>
        <w:t>Return</w:t>
      </w:r>
      <w:r>
        <w:t xml:space="preserve"> </w:t>
      </w:r>
      <w:r w:rsidRPr="00A633A8">
        <w:rPr>
          <w:b/>
        </w:rPr>
        <w:t>Codes</w:t>
      </w:r>
      <w:r>
        <w:t>:</w:t>
      </w:r>
    </w:p>
    <w:tbl>
      <w:tblPr>
        <w:tblStyle w:val="TableGrid"/>
        <w:tblW w:w="0" w:type="auto"/>
        <w:jc w:val="center"/>
        <w:tblLook w:val="04A0" w:firstRow="1" w:lastRow="0" w:firstColumn="1" w:lastColumn="0" w:noHBand="0" w:noVBand="1"/>
      </w:tblPr>
      <w:tblGrid>
        <w:gridCol w:w="924"/>
        <w:gridCol w:w="2837"/>
      </w:tblGrid>
      <w:tr w:rsidR="004B718C" w:rsidRPr="00631DAB" w14:paraId="7497BCF4" w14:textId="77777777" w:rsidTr="00631DAB">
        <w:trPr>
          <w:jc w:val="center"/>
        </w:trPr>
        <w:tc>
          <w:tcPr>
            <w:tcW w:w="0" w:type="auto"/>
            <w:shd w:val="clear" w:color="auto" w:fill="005596" w:themeFill="text2"/>
            <w:vAlign w:val="center"/>
          </w:tcPr>
          <w:p w14:paraId="098D0418" w14:textId="77777777" w:rsidR="004B718C" w:rsidRPr="00631DAB" w:rsidRDefault="004B718C"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1E2CB23" w14:textId="77777777" w:rsidR="004B718C" w:rsidRPr="00631DAB" w:rsidRDefault="004B718C"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4B718C" w:rsidRPr="00631DAB" w14:paraId="0034A1C5" w14:textId="77777777" w:rsidTr="00631DAB">
        <w:trPr>
          <w:jc w:val="center"/>
        </w:trPr>
        <w:tc>
          <w:tcPr>
            <w:tcW w:w="0" w:type="auto"/>
            <w:vAlign w:val="center"/>
          </w:tcPr>
          <w:p w14:paraId="7C38C22B"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287DE12F" w14:textId="77777777" w:rsidR="004B718C"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4B718C" w:rsidRPr="00631DAB">
              <w:rPr>
                <w:rFonts w:asciiTheme="minorHAnsi" w:hAnsiTheme="minorHAnsi" w:cstheme="minorHAnsi"/>
                <w:color w:val="auto"/>
                <w:sz w:val="16"/>
                <w:szCs w:val="16"/>
              </w:rPr>
              <w:t xml:space="preserve"> [data source] [table name]</w:t>
            </w:r>
          </w:p>
        </w:tc>
      </w:tr>
      <w:tr w:rsidR="004B718C" w:rsidRPr="00631DAB" w14:paraId="5AF8A33A" w14:textId="77777777" w:rsidTr="00631DAB">
        <w:trPr>
          <w:jc w:val="center"/>
        </w:trPr>
        <w:tc>
          <w:tcPr>
            <w:tcW w:w="0" w:type="auto"/>
            <w:vAlign w:val="center"/>
          </w:tcPr>
          <w:p w14:paraId="7E2E9FEF" w14:textId="77777777" w:rsidR="004B718C" w:rsidRPr="00631DAB" w:rsidRDefault="004B718C"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5DBA9BD2" w14:textId="77777777" w:rsidR="004B718C" w:rsidRPr="00631DAB" w:rsidRDefault="004B718C" w:rsidP="00631DAB">
            <w:pPr>
              <w:autoSpaceDE w:val="0"/>
              <w:autoSpaceDN w:val="0"/>
              <w:adjustRightInd w:val="0"/>
              <w:jc w:val="left"/>
              <w:rPr>
                <w:rFonts w:asciiTheme="minorHAnsi" w:hAnsiTheme="minorHAnsi" w:cstheme="minorHAnsi"/>
                <w:color w:val="A31515"/>
                <w:sz w:val="16"/>
                <w:szCs w:val="16"/>
              </w:rPr>
            </w:pPr>
            <w:r w:rsidRPr="00631DAB">
              <w:rPr>
                <w:rFonts w:asciiTheme="minorHAnsi" w:hAnsiTheme="minorHAnsi" w:cstheme="minorHAnsi"/>
                <w:color w:val="auto"/>
                <w:sz w:val="16"/>
                <w:szCs w:val="16"/>
              </w:rPr>
              <w:t>Cannot determine row count</w:t>
            </w:r>
          </w:p>
        </w:tc>
      </w:tr>
      <w:tr w:rsidR="00CE7D59" w:rsidRPr="00631DAB" w14:paraId="1175EEED" w14:textId="77777777" w:rsidTr="00631DAB">
        <w:trPr>
          <w:jc w:val="center"/>
        </w:trPr>
        <w:tc>
          <w:tcPr>
            <w:tcW w:w="0" w:type="auto"/>
            <w:vAlign w:val="center"/>
          </w:tcPr>
          <w:p w14:paraId="0F9ABD0B" w14:textId="77777777" w:rsidR="00CE7D59" w:rsidRPr="00631DAB" w:rsidRDefault="00CE7D59" w:rsidP="00631DAB">
            <w:pPr>
              <w:jc w:val="center"/>
              <w:rPr>
                <w:rFonts w:asciiTheme="minorHAnsi" w:hAnsiTheme="minorHAnsi" w:cstheme="minorHAnsi"/>
                <w:color w:val="auto"/>
                <w:sz w:val="16"/>
                <w:szCs w:val="16"/>
              </w:rPr>
            </w:pPr>
            <w:r>
              <w:rPr>
                <w:rFonts w:asciiTheme="minorHAnsi" w:hAnsiTheme="minorHAnsi" w:cstheme="minorHAnsi"/>
                <w:color w:val="auto"/>
                <w:sz w:val="16"/>
                <w:szCs w:val="16"/>
              </w:rPr>
              <w:t>&gt;= 0</w:t>
            </w:r>
          </w:p>
        </w:tc>
        <w:tc>
          <w:tcPr>
            <w:tcW w:w="0" w:type="auto"/>
            <w:vAlign w:val="center"/>
          </w:tcPr>
          <w:p w14:paraId="3E5301B9" w14:textId="77777777" w:rsidR="00CE7D59" w:rsidRPr="00631DAB" w:rsidRDefault="00CE7D59"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tables row count</w:t>
            </w:r>
          </w:p>
        </w:tc>
      </w:tr>
    </w:tbl>
    <w:p w14:paraId="745BAFF8" w14:textId="77777777" w:rsidR="00BE25A7" w:rsidRDefault="00BE25A7" w:rsidP="00BE25A7"/>
    <w:p w14:paraId="6B51398B" w14:textId="77777777" w:rsidR="005D5007" w:rsidRDefault="005D5007">
      <w:pPr>
        <w:jc w:val="left"/>
        <w:rPr>
          <w:rFonts w:cs="Arial"/>
          <w:b/>
          <w:bCs/>
          <w:iCs/>
          <w:color w:val="005596"/>
          <w:sz w:val="28"/>
          <w:szCs w:val="28"/>
        </w:rPr>
      </w:pPr>
      <w:bookmarkStart w:id="74" w:name="_Start_Process"/>
      <w:bookmarkEnd w:id="74"/>
      <w:r>
        <w:br w:type="page"/>
      </w:r>
    </w:p>
    <w:p w14:paraId="6A4A5EA8" w14:textId="604856E4" w:rsidR="00AD69D2" w:rsidRDefault="00AD69D2" w:rsidP="00AD69D2">
      <w:pPr>
        <w:pStyle w:val="Heading2"/>
      </w:pPr>
      <w:bookmarkStart w:id="75" w:name="_Toc39674372"/>
      <w:r>
        <w:lastRenderedPageBreak/>
        <w:t>Run SQL</w:t>
      </w:r>
      <w:bookmarkEnd w:id="75"/>
    </w:p>
    <w:p w14:paraId="421E4380" w14:textId="77777777" w:rsidR="00AD69D2" w:rsidRDefault="00AD69D2" w:rsidP="00AD69D2">
      <w:pPr>
        <w:rPr>
          <w:rFonts w:cs="Arial"/>
        </w:rPr>
      </w:pPr>
    </w:p>
    <w:p w14:paraId="1E1051A1" w14:textId="77777777" w:rsidR="00AD69D2" w:rsidRDefault="00AD69D2" w:rsidP="00AD69D2">
      <w:pPr>
        <w:rPr>
          <w:rFonts w:cs="Arial"/>
        </w:rPr>
      </w:pPr>
      <w:r w:rsidRPr="00962735">
        <w:rPr>
          <w:rFonts w:cs="Arial"/>
          <w:b/>
        </w:rPr>
        <w:t>Mid-Tier</w:t>
      </w:r>
      <w:r>
        <w:rPr>
          <w:rFonts w:cs="Arial"/>
        </w:rPr>
        <w:t>: Primary only</w:t>
      </w:r>
    </w:p>
    <w:p w14:paraId="731855F1" w14:textId="77777777" w:rsidR="00AD69D2" w:rsidRPr="00795D4F" w:rsidRDefault="00AD69D2" w:rsidP="00AD69D2">
      <w:pPr>
        <w:rPr>
          <w:rFonts w:cs="Arial"/>
        </w:rPr>
      </w:pPr>
    </w:p>
    <w:p w14:paraId="07A5F132" w14:textId="7711EB9E" w:rsidR="00AD69D2" w:rsidRPr="00743D4B" w:rsidRDefault="00AD69D2" w:rsidP="00AD69D2">
      <w:pPr>
        <w:rPr>
          <w:rFonts w:cs="Arial"/>
          <w:szCs w:val="20"/>
        </w:rPr>
      </w:pPr>
      <w:r w:rsidRPr="00743D4B">
        <w:rPr>
          <w:rFonts w:cs="Arial"/>
          <w:b/>
          <w:szCs w:val="20"/>
        </w:rPr>
        <w:t>Purpose</w:t>
      </w:r>
      <w:r w:rsidRPr="00743D4B">
        <w:rPr>
          <w:rFonts w:cs="Arial"/>
          <w:szCs w:val="20"/>
        </w:rPr>
        <w:t xml:space="preserve">: </w:t>
      </w:r>
      <w:bookmarkStart w:id="76" w:name="_Hlk526841970"/>
      <w:r w:rsidRPr="00AD69D2">
        <w:rPr>
          <w:rFonts w:cs="Arial"/>
        </w:rPr>
        <w:t>Runs an SQL statement or PL/SQL against a known datasource without having to provide clear text passwords</w:t>
      </w:r>
      <w:r w:rsidR="008F3818">
        <w:rPr>
          <w:rFonts w:cs="Arial"/>
        </w:rPr>
        <w:t>.  If there is a result set, a header is returned followed by data rows delimited with commas.</w:t>
      </w:r>
      <w:bookmarkEnd w:id="76"/>
    </w:p>
    <w:p w14:paraId="0422BB59" w14:textId="77777777" w:rsidR="00AD69D2" w:rsidRPr="00795D4F" w:rsidRDefault="00AD69D2" w:rsidP="00AD69D2">
      <w:pPr>
        <w:rPr>
          <w:rFonts w:cs="Arial"/>
        </w:rPr>
      </w:pPr>
    </w:p>
    <w:p w14:paraId="4379F0F1" w14:textId="57A2C405" w:rsidR="00AD69D2" w:rsidRPr="00795D4F" w:rsidRDefault="00AD69D2" w:rsidP="00AD69D2">
      <w:pPr>
        <w:rPr>
          <w:rFonts w:cs="Arial"/>
          <w:color w:val="auto"/>
        </w:rPr>
      </w:pPr>
      <w:r w:rsidRPr="00795D4F">
        <w:rPr>
          <w:rFonts w:cs="Arial"/>
          <w:b/>
          <w:color w:val="auto"/>
        </w:rPr>
        <w:t>Usage</w:t>
      </w:r>
      <w:r w:rsidRPr="00795D4F">
        <w:rPr>
          <w:rFonts w:cs="Arial"/>
          <w:color w:val="auto"/>
        </w:rPr>
        <w:t xml:space="preserve">: </w:t>
      </w:r>
      <w:r>
        <w:rPr>
          <w:rFonts w:cs="Arial"/>
          <w:szCs w:val="20"/>
        </w:rPr>
        <w:t>RunSQL</w:t>
      </w:r>
      <w:r w:rsidRPr="002D6C4D">
        <w:rPr>
          <w:rFonts w:cs="Arial"/>
          <w:szCs w:val="20"/>
        </w:rPr>
        <w:t xml:space="preserve"> [user</w:t>
      </w:r>
      <w:r w:rsidRPr="00795D4F">
        <w:rPr>
          <w:rFonts w:cs="Arial"/>
          <w:color w:val="auto"/>
        </w:rPr>
        <w:t>] [data source] [</w:t>
      </w:r>
      <w:r>
        <w:rPr>
          <w:rFonts w:cs="Arial"/>
          <w:color w:val="auto"/>
        </w:rPr>
        <w:t>sql path]</w:t>
      </w:r>
      <w:r w:rsidR="00832732">
        <w:rPr>
          <w:rFonts w:cs="Arial"/>
          <w:color w:val="auto"/>
        </w:rPr>
        <w:t xml:space="preserve"> [‘storedprocedure’ | ‘text’]</w:t>
      </w:r>
    </w:p>
    <w:p w14:paraId="381D1C73" w14:textId="77777777" w:rsidR="00AD69D2" w:rsidRDefault="00AD69D2" w:rsidP="00AD69D2">
      <w:pPr>
        <w:rPr>
          <w:rFonts w:cs="Arial"/>
          <w:color w:val="auto"/>
        </w:rPr>
      </w:pPr>
    </w:p>
    <w:p w14:paraId="4FD94BE2" w14:textId="77777777" w:rsidR="00AD69D2" w:rsidRDefault="00AD69D2" w:rsidP="00AD69D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873"/>
        <w:gridCol w:w="2952"/>
      </w:tblGrid>
      <w:tr w:rsidR="00AD69D2" w:rsidRPr="00631DAB" w14:paraId="61BFDF77" w14:textId="77777777" w:rsidTr="00AD69D2">
        <w:trPr>
          <w:jc w:val="center"/>
        </w:trPr>
        <w:tc>
          <w:tcPr>
            <w:tcW w:w="0" w:type="auto"/>
            <w:shd w:val="clear" w:color="auto" w:fill="005596" w:themeFill="text2"/>
            <w:vAlign w:val="center"/>
          </w:tcPr>
          <w:p w14:paraId="5E40EA5A" w14:textId="77777777" w:rsidR="00AD69D2" w:rsidRPr="00631DAB" w:rsidRDefault="00AD69D2" w:rsidP="00AD69D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6B62F2" w14:textId="77777777" w:rsidR="00AD69D2" w:rsidRPr="00631DAB" w:rsidRDefault="00AD69D2" w:rsidP="00AD69D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D69D2" w:rsidRPr="00631DAB" w14:paraId="48D20FBA" w14:textId="77777777" w:rsidTr="00AD69D2">
        <w:trPr>
          <w:jc w:val="center"/>
        </w:trPr>
        <w:tc>
          <w:tcPr>
            <w:tcW w:w="0" w:type="auto"/>
            <w:vAlign w:val="center"/>
          </w:tcPr>
          <w:p w14:paraId="18ECB452"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4BCE6A55"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Foundation schema user name</w:t>
            </w:r>
          </w:p>
        </w:tc>
      </w:tr>
      <w:tr w:rsidR="00AD69D2" w:rsidRPr="00631DAB" w14:paraId="5979DEDC" w14:textId="77777777" w:rsidTr="00AD69D2">
        <w:trPr>
          <w:jc w:val="center"/>
        </w:trPr>
        <w:tc>
          <w:tcPr>
            <w:tcW w:w="0" w:type="auto"/>
            <w:vAlign w:val="center"/>
          </w:tcPr>
          <w:p w14:paraId="3DB22C09" w14:textId="77777777" w:rsidR="00AD69D2" w:rsidRPr="00B650A8" w:rsidRDefault="00AD69D2" w:rsidP="00AD69D2">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77502A76" w14:textId="77777777"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AD69D2" w:rsidRPr="00631DAB" w14:paraId="424ADFAE" w14:textId="77777777" w:rsidTr="00AD69D2">
        <w:trPr>
          <w:jc w:val="center"/>
        </w:trPr>
        <w:tc>
          <w:tcPr>
            <w:tcW w:w="0" w:type="auto"/>
            <w:vAlign w:val="center"/>
          </w:tcPr>
          <w:p w14:paraId="336790A3" w14:textId="00A1F1CD" w:rsidR="00AD69D2" w:rsidRPr="00B650A8" w:rsidRDefault="00AD69D2" w:rsidP="00AD69D2">
            <w:pPr>
              <w:jc w:val="left"/>
              <w:rPr>
                <w:rFonts w:asciiTheme="minorHAnsi" w:hAnsiTheme="minorHAnsi" w:cstheme="minorHAnsi"/>
                <w:sz w:val="16"/>
                <w:szCs w:val="16"/>
              </w:rPr>
            </w:pPr>
            <w:r>
              <w:rPr>
                <w:rFonts w:asciiTheme="minorHAnsi" w:hAnsiTheme="minorHAnsi" w:cstheme="minorHAnsi"/>
                <w:color w:val="auto"/>
                <w:sz w:val="16"/>
                <w:szCs w:val="16"/>
              </w:rPr>
              <w:t>sql path</w:t>
            </w:r>
          </w:p>
        </w:tc>
        <w:tc>
          <w:tcPr>
            <w:tcW w:w="0" w:type="auto"/>
            <w:vAlign w:val="center"/>
          </w:tcPr>
          <w:p w14:paraId="27249A94" w14:textId="1495F885" w:rsidR="00AD69D2" w:rsidRPr="00631DAB"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 file containing the SQL or PL/SQL to run.</w:t>
            </w:r>
          </w:p>
        </w:tc>
      </w:tr>
      <w:tr w:rsidR="00832732" w:rsidRPr="00631DAB" w14:paraId="61633B06" w14:textId="77777777" w:rsidTr="00AD69D2">
        <w:trPr>
          <w:jc w:val="center"/>
        </w:trPr>
        <w:tc>
          <w:tcPr>
            <w:tcW w:w="0" w:type="auto"/>
            <w:vAlign w:val="center"/>
          </w:tcPr>
          <w:p w14:paraId="5BC772FC" w14:textId="6C78F354" w:rsidR="00832732" w:rsidRDefault="00832732" w:rsidP="00AD69D2">
            <w:pPr>
              <w:jc w:val="left"/>
              <w:rPr>
                <w:rFonts w:asciiTheme="minorHAnsi" w:hAnsiTheme="minorHAnsi" w:cstheme="minorHAnsi"/>
                <w:color w:val="auto"/>
                <w:sz w:val="16"/>
                <w:szCs w:val="16"/>
              </w:rPr>
            </w:pPr>
            <w:r w:rsidRPr="005B29CA">
              <w:rPr>
                <w:rFonts w:asciiTheme="minorHAnsi" w:hAnsiTheme="minorHAnsi" w:cstheme="minorHAnsi"/>
                <w:color w:val="auto"/>
                <w:sz w:val="16"/>
                <w:szCs w:val="16"/>
              </w:rPr>
              <w:t>‘storedprocedure’ | ‘text’</w:t>
            </w:r>
          </w:p>
        </w:tc>
        <w:tc>
          <w:tcPr>
            <w:tcW w:w="0" w:type="auto"/>
            <w:vAlign w:val="center"/>
          </w:tcPr>
          <w:p w14:paraId="0D93279C" w14:textId="2EB60CE0" w:rsidR="00832732" w:rsidRDefault="005B29CA"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default is ‘text’.</w:t>
            </w:r>
          </w:p>
        </w:tc>
      </w:tr>
    </w:tbl>
    <w:p w14:paraId="210C24F3" w14:textId="77777777" w:rsidR="00AD69D2" w:rsidRPr="00B650A8" w:rsidRDefault="00AD69D2" w:rsidP="00AD69D2">
      <w:pPr>
        <w:rPr>
          <w:rFonts w:cs="Arial"/>
          <w:color w:val="auto"/>
        </w:rPr>
      </w:pPr>
    </w:p>
    <w:p w14:paraId="69F2533E" w14:textId="77777777" w:rsidR="00AD69D2" w:rsidRDefault="00AD69D2" w:rsidP="00AD69D2">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4273"/>
      </w:tblGrid>
      <w:tr w:rsidR="00AD69D2" w:rsidRPr="0067354F" w14:paraId="6F1A0701" w14:textId="77777777" w:rsidTr="00AD69D2">
        <w:trPr>
          <w:jc w:val="center"/>
        </w:trPr>
        <w:tc>
          <w:tcPr>
            <w:tcW w:w="0" w:type="auto"/>
            <w:shd w:val="clear" w:color="auto" w:fill="005596" w:themeFill="text2"/>
            <w:vAlign w:val="center"/>
          </w:tcPr>
          <w:p w14:paraId="107070FB" w14:textId="77777777" w:rsidR="00AD69D2" w:rsidRPr="0067354F" w:rsidRDefault="00AD69D2" w:rsidP="00AD69D2">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4AAFF89" w14:textId="77777777" w:rsidR="00AD69D2" w:rsidRPr="0067354F" w:rsidRDefault="00AD69D2" w:rsidP="00AD69D2">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AD69D2" w:rsidRPr="0067354F" w14:paraId="5B6CF8E0" w14:textId="77777777" w:rsidTr="00AD69D2">
        <w:trPr>
          <w:jc w:val="center"/>
        </w:trPr>
        <w:tc>
          <w:tcPr>
            <w:tcW w:w="0" w:type="auto"/>
            <w:vAlign w:val="center"/>
          </w:tcPr>
          <w:p w14:paraId="548BA234"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0BDA9403" w14:textId="028B2EBF" w:rsidR="00AD69D2" w:rsidRPr="0067354F" w:rsidRDefault="00AD69D2" w:rsidP="00AD69D2">
            <w:pPr>
              <w:autoSpaceDE w:val="0"/>
              <w:autoSpaceDN w:val="0"/>
              <w:adjustRightInd w:val="0"/>
              <w:jc w:val="left"/>
              <w:rPr>
                <w:rFonts w:asciiTheme="minorHAnsi" w:hAnsiTheme="minorHAnsi" w:cstheme="minorHAnsi"/>
                <w:color w:val="auto"/>
                <w:sz w:val="16"/>
                <w:szCs w:val="16"/>
              </w:rPr>
            </w:pPr>
            <w:r w:rsidRPr="0067354F">
              <w:rPr>
                <w:rFonts w:asciiTheme="minorHAnsi" w:hAnsiTheme="minorHAnsi" w:cstheme="minorHAnsi"/>
                <w:color w:val="auto"/>
                <w:sz w:val="16"/>
                <w:szCs w:val="16"/>
              </w:rPr>
              <w:t xml:space="preserve">Usage: </w:t>
            </w:r>
            <w:r w:rsidRPr="0067354F">
              <w:rPr>
                <w:rFonts w:cs="Arial"/>
                <w:color w:val="auto"/>
                <w:sz w:val="16"/>
                <w:szCs w:val="16"/>
              </w:rPr>
              <w:t>[user] [data source] [</w:t>
            </w:r>
            <w:r>
              <w:rPr>
                <w:rFonts w:cs="Arial"/>
                <w:color w:val="auto"/>
                <w:sz w:val="16"/>
                <w:szCs w:val="16"/>
              </w:rPr>
              <w:t>sql path]</w:t>
            </w:r>
          </w:p>
        </w:tc>
      </w:tr>
      <w:tr w:rsidR="00AD69D2" w:rsidRPr="0067354F" w14:paraId="4E01EF29" w14:textId="77777777" w:rsidTr="00AD69D2">
        <w:trPr>
          <w:jc w:val="center"/>
        </w:trPr>
        <w:tc>
          <w:tcPr>
            <w:tcW w:w="0" w:type="auto"/>
            <w:vAlign w:val="center"/>
          </w:tcPr>
          <w:p w14:paraId="7E9495A5" w14:textId="77777777" w:rsidR="00AD69D2" w:rsidRPr="0067354F" w:rsidRDefault="00AD69D2" w:rsidP="00AD69D2">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253DC6D7" w14:textId="46EBC42D" w:rsidR="00AD69D2" w:rsidRPr="00AD69D2" w:rsidRDefault="00AD69D2" w:rsidP="00AD69D2">
            <w:pPr>
              <w:autoSpaceDE w:val="0"/>
              <w:autoSpaceDN w:val="0"/>
              <w:adjustRightInd w:val="0"/>
              <w:jc w:val="left"/>
              <w:rPr>
                <w:rFonts w:cs="Arial"/>
                <w:color w:val="auto"/>
                <w:sz w:val="16"/>
                <w:szCs w:val="16"/>
              </w:rPr>
            </w:pPr>
            <w:r>
              <w:rPr>
                <w:rFonts w:cs="Arial"/>
                <w:color w:val="auto"/>
                <w:sz w:val="16"/>
                <w:szCs w:val="16"/>
              </w:rPr>
              <w:t>Command failed for file [</w:t>
            </w:r>
            <w:r w:rsidRPr="00AD69D2">
              <w:rPr>
                <w:rFonts w:cs="Arial"/>
                <w:i/>
                <w:color w:val="auto"/>
                <w:sz w:val="16"/>
                <w:szCs w:val="16"/>
              </w:rPr>
              <w:t>sql path</w:t>
            </w:r>
            <w:r>
              <w:rPr>
                <w:rFonts w:cs="Arial"/>
                <w:color w:val="auto"/>
                <w:sz w:val="16"/>
                <w:szCs w:val="16"/>
              </w:rPr>
              <w:t>]</w:t>
            </w:r>
          </w:p>
        </w:tc>
      </w:tr>
      <w:tr w:rsidR="00AD69D2" w:rsidRPr="0067354F" w14:paraId="55DC1DE8" w14:textId="77777777" w:rsidTr="00AD69D2">
        <w:trPr>
          <w:jc w:val="center"/>
        </w:trPr>
        <w:tc>
          <w:tcPr>
            <w:tcW w:w="0" w:type="auto"/>
            <w:vAlign w:val="center"/>
          </w:tcPr>
          <w:p w14:paraId="3B40D58E" w14:textId="77777777" w:rsidR="00AD69D2" w:rsidRPr="0067354F" w:rsidRDefault="00AD69D2" w:rsidP="00AD69D2">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414D8460" w14:textId="7D6C371B" w:rsidR="00AD69D2" w:rsidRDefault="00AD69D2" w:rsidP="00AD69D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Command succeded.  Only output is if </w:t>
            </w:r>
            <w:r w:rsidR="005531BC">
              <w:rPr>
                <w:rFonts w:asciiTheme="minorHAnsi" w:hAnsiTheme="minorHAnsi" w:cstheme="minorHAnsi"/>
                <w:color w:val="auto"/>
                <w:sz w:val="16"/>
                <w:szCs w:val="16"/>
              </w:rPr>
              <w:t>Oracle returned output.</w:t>
            </w:r>
          </w:p>
        </w:tc>
      </w:tr>
    </w:tbl>
    <w:p w14:paraId="494D0FD2" w14:textId="77777777" w:rsidR="00F03BAF" w:rsidRDefault="00F03BAF" w:rsidP="00F03BAF">
      <w:pPr>
        <w:rPr>
          <w:rFonts w:cs="Arial"/>
          <w:b/>
        </w:rPr>
      </w:pPr>
      <w:bookmarkStart w:id="77" w:name="_Toc39674373"/>
    </w:p>
    <w:p w14:paraId="0BA4531A" w14:textId="099D3B30" w:rsidR="00F03BAF" w:rsidRDefault="00F03BAF" w:rsidP="00F03BAF">
      <w:pPr>
        <w:rPr>
          <w:rFonts w:cs="Arial"/>
        </w:rPr>
      </w:pPr>
      <w:r>
        <w:rPr>
          <w:rFonts w:cs="Arial"/>
          <w:b/>
        </w:rPr>
        <w:t>Sample</w:t>
      </w:r>
      <w:r w:rsidR="00EE65F9">
        <w:rPr>
          <w:rFonts w:cs="Arial"/>
          <w:b/>
        </w:rPr>
        <w:t xml:space="preserve"> command</w:t>
      </w:r>
      <w:r w:rsidR="00E5615D">
        <w:rPr>
          <w:rFonts w:cs="Arial"/>
          <w:b/>
        </w:rPr>
        <w:t xml:space="preserve"> file contents for a stored procedure</w:t>
      </w:r>
      <w:r w:rsidRPr="00795D4F">
        <w:rPr>
          <w:rFonts w:cs="Arial"/>
        </w:rPr>
        <w:t>:</w:t>
      </w:r>
    </w:p>
    <w:p w14:paraId="5FB1A75D" w14:textId="77777777" w:rsidR="005A063C" w:rsidRDefault="005A063C" w:rsidP="00F03BAF">
      <w:pPr>
        <w:rPr>
          <w:rFonts w:cs="Arial"/>
        </w:rPr>
      </w:pPr>
    </w:p>
    <w:p w14:paraId="6EB6A598" w14:textId="77777777" w:rsidR="00E5615D" w:rsidRPr="00994727" w:rsidRDefault="00E5615D" w:rsidP="005A063C">
      <w:pPr>
        <w:pStyle w:val="ListParagraph"/>
        <w:ind w:left="0"/>
        <w:rPr>
          <w:rFonts w:ascii="Arial" w:eastAsia="Times New Roman" w:hAnsi="Arial" w:cs="Arial"/>
          <w:sz w:val="16"/>
          <w:szCs w:val="16"/>
        </w:rPr>
      </w:pPr>
      <w:r w:rsidRPr="00994727">
        <w:rPr>
          <w:rFonts w:ascii="Arial" w:eastAsia="Times New Roman" w:hAnsi="Arial" w:cs="Arial"/>
          <w:sz w:val="16"/>
          <w:szCs w:val="16"/>
        </w:rPr>
        <w:t>STOREDPROC,PKBFUTILITYLIBRARY.MOVEPLANRF</w:t>
      </w:r>
    </w:p>
    <w:p w14:paraId="6FFBA730" w14:textId="1813BEA9" w:rsidR="00E5615D" w:rsidRPr="00994727" w:rsidRDefault="00E5615D" w:rsidP="005A063C">
      <w:pPr>
        <w:pStyle w:val="ListParagraph"/>
        <w:ind w:left="0"/>
        <w:rPr>
          <w:rFonts w:ascii="Arial" w:eastAsia="Times New Roman" w:hAnsi="Arial" w:cs="Arial"/>
          <w:sz w:val="16"/>
          <w:szCs w:val="16"/>
        </w:rPr>
      </w:pPr>
      <w:r w:rsidRPr="00994727">
        <w:rPr>
          <w:rFonts w:ascii="Arial" w:eastAsia="Times New Roman" w:hAnsi="Arial" w:cs="Arial"/>
          <w:sz w:val="16"/>
          <w:szCs w:val="16"/>
        </w:rPr>
        <w:t>IN,FTFNAME,VARCHAR2,PL_KRP</w:t>
      </w:r>
    </w:p>
    <w:p w14:paraId="2449CDA8" w14:textId="77777777" w:rsidR="00E5615D" w:rsidRPr="00994727" w:rsidRDefault="00E5615D" w:rsidP="005A063C">
      <w:pPr>
        <w:pStyle w:val="ListParagraph"/>
        <w:ind w:left="0"/>
        <w:rPr>
          <w:rFonts w:ascii="Arial" w:eastAsia="Times New Roman" w:hAnsi="Arial" w:cs="Arial"/>
          <w:sz w:val="16"/>
          <w:szCs w:val="16"/>
        </w:rPr>
      </w:pPr>
      <w:r w:rsidRPr="00994727">
        <w:rPr>
          <w:rFonts w:ascii="Arial" w:eastAsia="Times New Roman" w:hAnsi="Arial" w:cs="Arial"/>
          <w:sz w:val="16"/>
          <w:szCs w:val="16"/>
        </w:rPr>
        <w:t>IN,RFLEVEL,VARCHAR2,RA_KEYITEM</w:t>
      </w:r>
    </w:p>
    <w:p w14:paraId="3E636B31" w14:textId="77777777" w:rsidR="00E5615D" w:rsidRPr="00994727" w:rsidRDefault="00E5615D" w:rsidP="005A063C">
      <w:pPr>
        <w:pStyle w:val="ListParagraph"/>
        <w:ind w:left="0"/>
        <w:rPr>
          <w:rFonts w:ascii="Arial" w:eastAsia="Times New Roman" w:hAnsi="Arial" w:cs="Arial"/>
          <w:sz w:val="16"/>
          <w:szCs w:val="16"/>
        </w:rPr>
      </w:pPr>
      <w:r w:rsidRPr="00994727">
        <w:rPr>
          <w:rFonts w:ascii="Arial" w:eastAsia="Times New Roman" w:hAnsi="Arial" w:cs="Arial"/>
          <w:sz w:val="16"/>
          <w:szCs w:val="16"/>
        </w:rPr>
        <w:t>IN,BOTTOMLEVEL,VARCHAR2,DEPARTMENT</w:t>
      </w:r>
    </w:p>
    <w:p w14:paraId="07140362" w14:textId="77777777" w:rsidR="00E5615D" w:rsidRPr="00994727" w:rsidRDefault="00E5615D" w:rsidP="005A063C">
      <w:pPr>
        <w:pStyle w:val="ListParagraph"/>
        <w:ind w:left="0"/>
        <w:rPr>
          <w:rFonts w:ascii="Arial" w:eastAsia="Times New Roman" w:hAnsi="Arial" w:cs="Arial"/>
          <w:sz w:val="16"/>
          <w:szCs w:val="16"/>
        </w:rPr>
      </w:pPr>
      <w:r w:rsidRPr="00994727">
        <w:rPr>
          <w:rFonts w:ascii="Arial" w:eastAsia="Times New Roman" w:hAnsi="Arial" w:cs="Arial"/>
          <w:sz w:val="16"/>
          <w:szCs w:val="16"/>
        </w:rPr>
        <w:t>IN,ATTRNAMES,VARCHAR2,Program_Tag,Rollup_1,Rollup_2,Rollup_3</w:t>
      </w:r>
    </w:p>
    <w:p w14:paraId="6F3882E1" w14:textId="25D26C24" w:rsidR="00F03BAF" w:rsidRPr="00EE65F9" w:rsidRDefault="00E5615D" w:rsidP="00EE65F9">
      <w:pPr>
        <w:pStyle w:val="ListParagraph"/>
        <w:ind w:left="0"/>
        <w:rPr>
          <w:rFonts w:ascii="Arial" w:eastAsia="Times New Roman" w:hAnsi="Arial" w:cs="Arial"/>
          <w:sz w:val="16"/>
          <w:szCs w:val="16"/>
        </w:rPr>
      </w:pPr>
      <w:r w:rsidRPr="00EE65F9">
        <w:rPr>
          <w:rFonts w:ascii="Arial" w:eastAsia="Times New Roman" w:hAnsi="Arial" w:cs="Arial"/>
          <w:sz w:val="16"/>
          <w:szCs w:val="16"/>
        </w:rPr>
        <w:t>OUT,EXITCODE,NUMBER</w:t>
      </w:r>
    </w:p>
    <w:p w14:paraId="4AE59104" w14:textId="58CDEE36" w:rsidR="003C1C7A" w:rsidRDefault="003C1C7A" w:rsidP="003C1C7A">
      <w:pPr>
        <w:pStyle w:val="Heading2"/>
      </w:pPr>
      <w:r>
        <w:t>Schedule Adhoc Batch</w:t>
      </w:r>
      <w:r w:rsidR="00E54720">
        <w:t xml:space="preserve"> (obsolete)</w:t>
      </w:r>
      <w:bookmarkEnd w:id="77"/>
    </w:p>
    <w:p w14:paraId="63F92888" w14:textId="77777777" w:rsidR="003C1C7A" w:rsidRDefault="003C1C7A" w:rsidP="003C1C7A">
      <w:pPr>
        <w:rPr>
          <w:rFonts w:cs="Arial"/>
        </w:rPr>
      </w:pPr>
      <w:r w:rsidRPr="00962735">
        <w:rPr>
          <w:rFonts w:cs="Arial"/>
          <w:b/>
        </w:rPr>
        <w:t>Mid-Tier</w:t>
      </w:r>
      <w:r>
        <w:rPr>
          <w:rFonts w:cs="Arial"/>
        </w:rPr>
        <w:t>: Primary</w:t>
      </w:r>
    </w:p>
    <w:p w14:paraId="6894E0B1" w14:textId="77777777" w:rsidR="003C1C7A" w:rsidRPr="00962735" w:rsidRDefault="003C1C7A" w:rsidP="003C1C7A"/>
    <w:p w14:paraId="327CC6BC" w14:textId="336ABB10" w:rsidR="003C1C7A" w:rsidRDefault="003C1C7A" w:rsidP="003C1C7A">
      <w:r w:rsidRPr="00BB0777">
        <w:rPr>
          <w:b/>
        </w:rPr>
        <w:t>Purpose</w:t>
      </w:r>
      <w:r>
        <w:t xml:space="preserve">: To add a Job to a Job Group, essentially queueing it for future execution by the </w:t>
      </w:r>
      <w:hyperlink w:anchor="_Process_Adhoc_Batch" w:history="1">
        <w:r w:rsidRPr="003C1C7A">
          <w:rPr>
            <w:rStyle w:val="Hyperlink"/>
          </w:rPr>
          <w:t>ProcessAdhocBatch</w:t>
        </w:r>
      </w:hyperlink>
      <w:r>
        <w:t xml:space="preserve"> command.  </w:t>
      </w:r>
    </w:p>
    <w:p w14:paraId="052339BD" w14:textId="77777777" w:rsidR="003C1C7A" w:rsidRDefault="003C1C7A" w:rsidP="003C1C7A"/>
    <w:p w14:paraId="6191B717" w14:textId="77777777" w:rsidR="003C1C7A" w:rsidRDefault="003C1C7A" w:rsidP="003C1C7A">
      <w:r>
        <w:t>This command will create the following tables if they do not already exist:</w:t>
      </w:r>
    </w:p>
    <w:p w14:paraId="6CD6EC30" w14:textId="77777777" w:rsidR="003C1C7A" w:rsidRDefault="003C1C7A" w:rsidP="003C1C7A">
      <w:pPr>
        <w:ind w:firstLine="720"/>
      </w:pPr>
      <w:r>
        <w:t>ADHOC_BATCH_QUEUE</w:t>
      </w:r>
    </w:p>
    <w:p w14:paraId="675CECAF" w14:textId="77777777" w:rsidR="003C1C7A" w:rsidRDefault="003C1C7A" w:rsidP="003C1C7A">
      <w:pPr>
        <w:ind w:firstLine="720"/>
      </w:pPr>
      <w:r>
        <w:t>ADHOC_QUEUE_JOBS</w:t>
      </w:r>
    </w:p>
    <w:p w14:paraId="09D1958B" w14:textId="77777777" w:rsidR="003C1C7A" w:rsidRDefault="003C1C7A" w:rsidP="003C1C7A">
      <w:pPr>
        <w:ind w:firstLine="720"/>
      </w:pPr>
      <w:r>
        <w:t>ADHOC_BATCH_JOB</w:t>
      </w:r>
    </w:p>
    <w:p w14:paraId="1756E64A" w14:textId="77777777" w:rsidR="003C1C7A" w:rsidRDefault="003C1C7A" w:rsidP="003C1C7A"/>
    <w:p w14:paraId="20971F85" w14:textId="6D142BC7" w:rsidR="003C1C7A" w:rsidRDefault="003C1C7A" w:rsidP="003C1C7A">
      <w:r>
        <w:t>The specification of available Job Groups in the ADHOC_BATCH_QUEUE table and available Job Names in the ADHOC_BATCH_JOB table must be performed using a database administration application such as Toad.</w:t>
      </w:r>
    </w:p>
    <w:p w14:paraId="77E0EB5E" w14:textId="77777777" w:rsidR="003C1C7A" w:rsidRDefault="003C1C7A" w:rsidP="003C1C7A"/>
    <w:p w14:paraId="0AB26385" w14:textId="20C46AE3" w:rsidR="003C1C7A" w:rsidRDefault="003C1C7A" w:rsidP="003C1C7A">
      <w:r w:rsidRPr="00BB0777">
        <w:rPr>
          <w:b/>
        </w:rPr>
        <w:t>Usage</w:t>
      </w:r>
      <w:r w:rsidRPr="00631DAB">
        <w:t xml:space="preserve">: </w:t>
      </w:r>
      <w:r>
        <w:t>ScheduleAdhocBatch [user]</w:t>
      </w:r>
      <w:r w:rsidRPr="00631DAB">
        <w:t xml:space="preserve"> [data source] </w:t>
      </w:r>
      <w:r w:rsidR="00127B04">
        <w:t xml:space="preserve">[action] </w:t>
      </w:r>
      <w:r w:rsidRPr="00631DAB">
        <w:t>[</w:t>
      </w:r>
      <w:r>
        <w:t>job group]</w:t>
      </w:r>
      <w:r w:rsidR="00E920B0">
        <w:t xml:space="preserve"> [job name] [once only]</w:t>
      </w:r>
    </w:p>
    <w:p w14:paraId="78A0AE38" w14:textId="77777777" w:rsidR="003C1C7A" w:rsidRPr="00AB6F73" w:rsidRDefault="003C1C7A" w:rsidP="003C1C7A">
      <w:pPr>
        <w:rPr>
          <w:b/>
        </w:rPr>
      </w:pPr>
    </w:p>
    <w:p w14:paraId="4748906E" w14:textId="77777777" w:rsidR="003C1C7A" w:rsidRDefault="003C1C7A" w:rsidP="003C1C7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008"/>
        <w:gridCol w:w="8568"/>
      </w:tblGrid>
      <w:tr w:rsidR="003C1C7A" w:rsidRPr="00631DAB" w14:paraId="277B54F6" w14:textId="77777777" w:rsidTr="00D57295">
        <w:trPr>
          <w:jc w:val="center"/>
        </w:trPr>
        <w:tc>
          <w:tcPr>
            <w:tcW w:w="1008" w:type="dxa"/>
            <w:shd w:val="clear" w:color="auto" w:fill="005596" w:themeFill="text2"/>
            <w:vAlign w:val="center"/>
          </w:tcPr>
          <w:p w14:paraId="45D9AFFD" w14:textId="77777777" w:rsidR="003C1C7A" w:rsidRPr="00631DAB" w:rsidRDefault="003C1C7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8568" w:type="dxa"/>
            <w:shd w:val="clear" w:color="auto" w:fill="005596" w:themeFill="text2"/>
            <w:vAlign w:val="center"/>
          </w:tcPr>
          <w:p w14:paraId="4B41698E" w14:textId="77777777" w:rsidR="003C1C7A" w:rsidRPr="00631DAB" w:rsidRDefault="003C1C7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C1C7A" w:rsidRPr="00631DAB" w14:paraId="12468B12" w14:textId="77777777" w:rsidTr="00D57295">
        <w:trPr>
          <w:jc w:val="center"/>
        </w:trPr>
        <w:tc>
          <w:tcPr>
            <w:tcW w:w="1008" w:type="dxa"/>
            <w:vAlign w:val="center"/>
          </w:tcPr>
          <w:p w14:paraId="41773C2E"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8568" w:type="dxa"/>
            <w:vAlign w:val="center"/>
          </w:tcPr>
          <w:p w14:paraId="164C903F" w14:textId="5AF525B2" w:rsidR="003C1C7A" w:rsidRPr="00631DAB" w:rsidRDefault="00693706"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Schema</w:t>
            </w:r>
            <w:r w:rsidR="003C1C7A">
              <w:rPr>
                <w:rFonts w:asciiTheme="minorHAnsi" w:hAnsiTheme="minorHAnsi" w:cstheme="minorHAnsi"/>
                <w:color w:val="auto"/>
                <w:sz w:val="16"/>
                <w:szCs w:val="16"/>
              </w:rPr>
              <w:t xml:space="preserve"> user name</w:t>
            </w:r>
          </w:p>
        </w:tc>
      </w:tr>
      <w:tr w:rsidR="003C1C7A" w:rsidRPr="00631DAB" w14:paraId="687016DA" w14:textId="77777777" w:rsidTr="00D57295">
        <w:trPr>
          <w:jc w:val="center"/>
        </w:trPr>
        <w:tc>
          <w:tcPr>
            <w:tcW w:w="1008" w:type="dxa"/>
            <w:vAlign w:val="center"/>
          </w:tcPr>
          <w:p w14:paraId="3751DE46" w14:textId="77777777" w:rsidR="003C1C7A" w:rsidRPr="00B650A8" w:rsidRDefault="003C1C7A"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8568" w:type="dxa"/>
            <w:vAlign w:val="center"/>
          </w:tcPr>
          <w:p w14:paraId="5AC8E7C3" w14:textId="77777777" w:rsidR="003C1C7A" w:rsidRPr="00631DAB"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TNS entry for EKB instance</w:t>
            </w:r>
          </w:p>
        </w:tc>
      </w:tr>
      <w:tr w:rsidR="003C1C7A" w:rsidRPr="00631DAB" w14:paraId="598B7AFC" w14:textId="77777777" w:rsidTr="00D57295">
        <w:trPr>
          <w:jc w:val="center"/>
        </w:trPr>
        <w:tc>
          <w:tcPr>
            <w:tcW w:w="1008" w:type="dxa"/>
            <w:vAlign w:val="center"/>
          </w:tcPr>
          <w:p w14:paraId="1887D59F" w14:textId="609EC999" w:rsidR="003C1C7A" w:rsidRPr="00B650A8"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action</w:t>
            </w:r>
          </w:p>
        </w:tc>
        <w:tc>
          <w:tcPr>
            <w:tcW w:w="8568" w:type="dxa"/>
            <w:vAlign w:val="center"/>
          </w:tcPr>
          <w:p w14:paraId="2E1AE9E3" w14:textId="283751B3" w:rsidR="003C1C7A" w:rsidRDefault="003C1C7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‘Add’ to add a Job to the Job Group or ‘Remove’ to remove a Job from a Job Group</w:t>
            </w:r>
          </w:p>
        </w:tc>
      </w:tr>
      <w:tr w:rsidR="003C1C7A" w:rsidRPr="00631DAB" w14:paraId="71206420" w14:textId="77777777" w:rsidTr="00D57295">
        <w:trPr>
          <w:jc w:val="center"/>
        </w:trPr>
        <w:tc>
          <w:tcPr>
            <w:tcW w:w="1008" w:type="dxa"/>
            <w:vAlign w:val="center"/>
          </w:tcPr>
          <w:p w14:paraId="2F29A26E" w14:textId="77777777" w:rsidR="003C1C7A" w:rsidRPr="00B650A8" w:rsidRDefault="003C1C7A" w:rsidP="00D31C48">
            <w:pPr>
              <w:jc w:val="left"/>
              <w:rPr>
                <w:rFonts w:asciiTheme="minorHAnsi" w:hAnsiTheme="minorHAnsi" w:cstheme="minorHAnsi"/>
                <w:sz w:val="16"/>
                <w:szCs w:val="16"/>
              </w:rPr>
            </w:pPr>
            <w:r>
              <w:rPr>
                <w:rFonts w:asciiTheme="minorHAnsi" w:hAnsiTheme="minorHAnsi" w:cstheme="minorHAnsi"/>
                <w:color w:val="auto"/>
                <w:sz w:val="16"/>
                <w:szCs w:val="16"/>
              </w:rPr>
              <w:t>job group</w:t>
            </w:r>
          </w:p>
        </w:tc>
        <w:tc>
          <w:tcPr>
            <w:tcW w:w="8568" w:type="dxa"/>
            <w:vAlign w:val="center"/>
          </w:tcPr>
          <w:p w14:paraId="6B492BC0" w14:textId="70660FD7" w:rsidR="003C1C7A" w:rsidRPr="00631DAB"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will be added to or removed from this Job Group</w:t>
            </w:r>
          </w:p>
        </w:tc>
      </w:tr>
      <w:tr w:rsidR="003C1C7A" w:rsidRPr="00631DAB" w14:paraId="0179485B" w14:textId="77777777" w:rsidTr="00D57295">
        <w:trPr>
          <w:jc w:val="center"/>
        </w:trPr>
        <w:tc>
          <w:tcPr>
            <w:tcW w:w="1008" w:type="dxa"/>
            <w:vAlign w:val="center"/>
          </w:tcPr>
          <w:p w14:paraId="38C00853" w14:textId="049BFE94"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job name</w:t>
            </w:r>
          </w:p>
        </w:tc>
        <w:tc>
          <w:tcPr>
            <w:tcW w:w="8568" w:type="dxa"/>
            <w:vAlign w:val="center"/>
          </w:tcPr>
          <w:p w14:paraId="3A0C35D0" w14:textId="7B35E594" w:rsidR="003C1C7A" w:rsidRDefault="003C1C7A" w:rsidP="003C1C7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Job that will be added to or removed from the Job Group</w:t>
            </w:r>
          </w:p>
        </w:tc>
      </w:tr>
      <w:tr w:rsidR="003C1C7A" w:rsidRPr="00631DAB" w14:paraId="4AA55B7F" w14:textId="77777777" w:rsidTr="00D57295">
        <w:trPr>
          <w:jc w:val="center"/>
        </w:trPr>
        <w:tc>
          <w:tcPr>
            <w:tcW w:w="1008" w:type="dxa"/>
            <w:vAlign w:val="center"/>
          </w:tcPr>
          <w:p w14:paraId="38D1F1E0" w14:textId="401B455B" w:rsidR="003C1C7A" w:rsidRDefault="003C1C7A"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once only</w:t>
            </w:r>
          </w:p>
        </w:tc>
        <w:tc>
          <w:tcPr>
            <w:tcW w:w="8568" w:type="dxa"/>
            <w:vAlign w:val="center"/>
          </w:tcPr>
          <w:p w14:paraId="6938FF41" w14:textId="60434958" w:rsidR="003C1C7A" w:rsidRDefault="003C1C7A" w:rsidP="00D5729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 indicates the Job is to be deleted from the Job Group once the Job Group has </w:t>
            </w:r>
            <w:r w:rsidR="00D57295">
              <w:rPr>
                <w:rFonts w:asciiTheme="minorHAnsi" w:hAnsiTheme="minorHAnsi" w:cstheme="minorHAnsi"/>
                <w:color w:val="auto"/>
                <w:sz w:val="16"/>
                <w:szCs w:val="16"/>
              </w:rPr>
              <w:t>been processed</w:t>
            </w:r>
            <w:r>
              <w:rPr>
                <w:rFonts w:asciiTheme="minorHAnsi" w:hAnsiTheme="minorHAnsi" w:cstheme="minorHAnsi"/>
                <w:color w:val="auto"/>
                <w:sz w:val="16"/>
                <w:szCs w:val="16"/>
              </w:rPr>
              <w:t xml:space="preserve"> successfully.  ‘F’ indicates the Job should remain in the Job Group after processing.  ‘T’ is the default value.</w:t>
            </w:r>
          </w:p>
        </w:tc>
      </w:tr>
    </w:tbl>
    <w:p w14:paraId="02AE17BD" w14:textId="77777777" w:rsidR="003C1C7A" w:rsidRPr="00631DAB" w:rsidRDefault="003C1C7A" w:rsidP="003C1C7A"/>
    <w:p w14:paraId="6BD167BA" w14:textId="77777777" w:rsidR="003C1C7A" w:rsidRPr="0080426D" w:rsidRDefault="003C1C7A" w:rsidP="003C1C7A">
      <w:r w:rsidRPr="00BB0777">
        <w:rPr>
          <w:b/>
        </w:rPr>
        <w:lastRenderedPageBreak/>
        <w:t>Return</w:t>
      </w:r>
      <w:r>
        <w:t xml:space="preserve"> </w:t>
      </w:r>
      <w:r w:rsidRPr="00BB0777">
        <w:rPr>
          <w:b/>
        </w:rPr>
        <w:t>Codes</w:t>
      </w:r>
      <w:r>
        <w:t>:</w:t>
      </w:r>
    </w:p>
    <w:tbl>
      <w:tblPr>
        <w:tblStyle w:val="TableGrid"/>
        <w:tblW w:w="0" w:type="auto"/>
        <w:jc w:val="center"/>
        <w:tblLook w:val="04A0" w:firstRow="1" w:lastRow="0" w:firstColumn="1" w:lastColumn="0" w:noHBand="0" w:noVBand="1"/>
      </w:tblPr>
      <w:tblGrid>
        <w:gridCol w:w="924"/>
        <w:gridCol w:w="4775"/>
      </w:tblGrid>
      <w:tr w:rsidR="003C1C7A" w:rsidRPr="00890CCD" w14:paraId="5EB1634B" w14:textId="77777777" w:rsidTr="00D31C48">
        <w:trPr>
          <w:jc w:val="center"/>
        </w:trPr>
        <w:tc>
          <w:tcPr>
            <w:tcW w:w="0" w:type="auto"/>
            <w:shd w:val="clear" w:color="auto" w:fill="005596" w:themeFill="text2"/>
            <w:vAlign w:val="center"/>
          </w:tcPr>
          <w:p w14:paraId="5B854202" w14:textId="77777777" w:rsidR="003C1C7A" w:rsidRPr="00890CCD" w:rsidRDefault="003C1C7A" w:rsidP="00D31C48">
            <w:pPr>
              <w:jc w:val="center"/>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4225D0" w14:textId="77777777" w:rsidR="003C1C7A" w:rsidRPr="00890CCD" w:rsidRDefault="003C1C7A" w:rsidP="00D31C48">
            <w:pPr>
              <w:jc w:val="left"/>
              <w:rPr>
                <w:rFonts w:asciiTheme="minorHAnsi" w:hAnsiTheme="minorHAnsi" w:cstheme="minorHAnsi"/>
                <w:b/>
                <w:color w:val="FFFFFF" w:themeColor="background1"/>
                <w:sz w:val="16"/>
                <w:szCs w:val="16"/>
              </w:rPr>
            </w:pPr>
            <w:r w:rsidRPr="00890CCD">
              <w:rPr>
                <w:rFonts w:asciiTheme="minorHAnsi" w:hAnsiTheme="minorHAnsi" w:cstheme="minorHAnsi"/>
                <w:b/>
                <w:color w:val="FFFFFF" w:themeColor="background1"/>
                <w:sz w:val="16"/>
                <w:szCs w:val="16"/>
              </w:rPr>
              <w:t>Error Message</w:t>
            </w:r>
          </w:p>
        </w:tc>
      </w:tr>
      <w:tr w:rsidR="003C1C7A" w:rsidRPr="00890CCD" w14:paraId="76061FE7" w14:textId="77777777" w:rsidTr="00D31C48">
        <w:trPr>
          <w:jc w:val="center"/>
        </w:trPr>
        <w:tc>
          <w:tcPr>
            <w:tcW w:w="0" w:type="auto"/>
            <w:vAlign w:val="center"/>
          </w:tcPr>
          <w:p w14:paraId="563B201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-9002</w:t>
            </w:r>
          </w:p>
        </w:tc>
        <w:tc>
          <w:tcPr>
            <w:tcW w:w="0" w:type="auto"/>
            <w:vAlign w:val="center"/>
          </w:tcPr>
          <w:p w14:paraId="354A14A0" w14:textId="40C34C3D" w:rsidR="003C1C7A" w:rsidRPr="00890CCD" w:rsidRDefault="003C1C7A" w:rsidP="00D31C48">
            <w:pPr>
              <w:autoSpaceDE w:val="0"/>
              <w:autoSpaceDN w:val="0"/>
              <w:adjustRightInd w:val="0"/>
              <w:jc w:val="left"/>
              <w:rPr>
                <w:rFonts w:asciiTheme="minorHAnsi" w:hAnsiTheme="minorHAnsi" w:cstheme="minorHAnsi"/>
                <w:color w:val="auto"/>
                <w:sz w:val="16"/>
                <w:szCs w:val="16"/>
              </w:rPr>
            </w:pPr>
            <w:r w:rsidRPr="00890CCD">
              <w:rPr>
                <w:rFonts w:asciiTheme="minorHAnsi" w:hAnsiTheme="minorHAnsi" w:cstheme="minorHAnsi"/>
                <w:color w:val="auto"/>
                <w:sz w:val="16"/>
                <w:szCs w:val="16"/>
              </w:rPr>
              <w:t xml:space="preserve">Usage: </w:t>
            </w:r>
            <w:r w:rsidR="00890CCD" w:rsidRPr="00890CCD">
              <w:rPr>
                <w:rFonts w:asciiTheme="minorHAnsi" w:hAnsiTheme="minorHAnsi"/>
                <w:sz w:val="16"/>
                <w:szCs w:val="16"/>
              </w:rPr>
              <w:t>[user] [data source] [action] [job group] [job name] [once only]</w:t>
            </w:r>
          </w:p>
        </w:tc>
      </w:tr>
      <w:tr w:rsidR="003C1C7A" w:rsidRPr="00890CCD" w14:paraId="1932E0EC" w14:textId="77777777" w:rsidTr="00D31C48">
        <w:trPr>
          <w:jc w:val="center"/>
        </w:trPr>
        <w:tc>
          <w:tcPr>
            <w:tcW w:w="0" w:type="auto"/>
            <w:vAlign w:val="center"/>
          </w:tcPr>
          <w:p w14:paraId="6402E2B1"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-9001</w:t>
            </w:r>
          </w:p>
        </w:tc>
        <w:tc>
          <w:tcPr>
            <w:tcW w:w="0" w:type="auto"/>
            <w:vAlign w:val="center"/>
          </w:tcPr>
          <w:p w14:paraId="5DBF9137" w14:textId="562B2857"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Cannot complete request for Job Name {0} in Job Group {1}</w:t>
            </w:r>
          </w:p>
        </w:tc>
      </w:tr>
      <w:tr w:rsidR="003C1C7A" w:rsidRPr="00890CCD" w14:paraId="63CE9FBD" w14:textId="77777777" w:rsidTr="00D31C48">
        <w:trPr>
          <w:jc w:val="center"/>
        </w:trPr>
        <w:tc>
          <w:tcPr>
            <w:tcW w:w="0" w:type="auto"/>
            <w:vAlign w:val="center"/>
          </w:tcPr>
          <w:p w14:paraId="4FEB6D77" w14:textId="77777777" w:rsidR="003C1C7A" w:rsidRPr="00890CCD" w:rsidRDefault="003C1C7A" w:rsidP="00D31C48">
            <w:pPr>
              <w:jc w:val="center"/>
              <w:rPr>
                <w:rFonts w:asciiTheme="minorHAnsi" w:hAnsiTheme="minorHAnsi" w:cstheme="minorHAnsi"/>
                <w:sz w:val="16"/>
                <w:szCs w:val="16"/>
              </w:rPr>
            </w:pPr>
            <w:r w:rsidRPr="00890CCD">
              <w:rPr>
                <w:rFonts w:asciiTheme="minorHAnsi" w:hAnsiTheme="minorHAnsi" w:cstheme="minorHAnsi"/>
                <w:color w:val="auto"/>
                <w:sz w:val="16"/>
                <w:szCs w:val="16"/>
              </w:rPr>
              <w:t>9000</w:t>
            </w:r>
          </w:p>
        </w:tc>
        <w:tc>
          <w:tcPr>
            <w:tcW w:w="0" w:type="auto"/>
            <w:vAlign w:val="center"/>
          </w:tcPr>
          <w:p w14:paraId="15D33CC2" w14:textId="78150C5B" w:rsidR="003C1C7A" w:rsidRPr="00890CCD" w:rsidRDefault="00600AE4"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Request has been completed for Job Name {0} in Job Group {1}</w:t>
            </w:r>
          </w:p>
        </w:tc>
      </w:tr>
    </w:tbl>
    <w:p w14:paraId="61D7FC26" w14:textId="77777777" w:rsidR="00B707C6" w:rsidRDefault="00B707C6" w:rsidP="00E10F28">
      <w:pPr>
        <w:pStyle w:val="Heading2"/>
      </w:pPr>
    </w:p>
    <w:p w14:paraId="158B6E25" w14:textId="62F95F64" w:rsidR="00E10F28" w:rsidRDefault="00E10F28" w:rsidP="00E10F28">
      <w:pPr>
        <w:pStyle w:val="Heading2"/>
      </w:pPr>
      <w:bookmarkStart w:id="78" w:name="_Send_REST_Request"/>
      <w:bookmarkStart w:id="79" w:name="_Toc39674374"/>
      <w:bookmarkEnd w:id="78"/>
      <w:r>
        <w:t>Send REST Request</w:t>
      </w:r>
      <w:r w:rsidR="004534DD">
        <w:t xml:space="preserve"> (Mulesoft)</w:t>
      </w:r>
      <w:bookmarkEnd w:id="79"/>
    </w:p>
    <w:p w14:paraId="210D3C43" w14:textId="77777777" w:rsidR="00E10F28" w:rsidRDefault="00E10F28" w:rsidP="00E10F28">
      <w:pPr>
        <w:rPr>
          <w:rFonts w:cs="Arial"/>
        </w:rPr>
      </w:pPr>
    </w:p>
    <w:p w14:paraId="13CDA05F" w14:textId="77777777" w:rsidR="00E10F28" w:rsidRDefault="00E10F28" w:rsidP="00E10F28">
      <w:pPr>
        <w:rPr>
          <w:rFonts w:cs="Arial"/>
        </w:rPr>
      </w:pPr>
      <w:r w:rsidRPr="00962735">
        <w:rPr>
          <w:rFonts w:cs="Arial"/>
          <w:b/>
        </w:rPr>
        <w:t>Mid-Tier</w:t>
      </w:r>
      <w:r>
        <w:rPr>
          <w:rFonts w:cs="Arial"/>
        </w:rPr>
        <w:t>: Primary only</w:t>
      </w:r>
    </w:p>
    <w:p w14:paraId="528E21AB" w14:textId="77777777" w:rsidR="00E10F28" w:rsidRPr="00795D4F" w:rsidRDefault="00E10F28" w:rsidP="00E10F28">
      <w:pPr>
        <w:rPr>
          <w:rFonts w:cs="Arial"/>
        </w:rPr>
      </w:pPr>
    </w:p>
    <w:p w14:paraId="31AE9010" w14:textId="2A7E4392" w:rsidR="00E10F28" w:rsidRPr="00743D4B" w:rsidRDefault="00E10F28" w:rsidP="00E10F28">
      <w:pPr>
        <w:rPr>
          <w:rFonts w:cs="Arial"/>
          <w:szCs w:val="20"/>
        </w:rPr>
      </w:pPr>
      <w:r w:rsidRPr="00743D4B">
        <w:rPr>
          <w:rFonts w:cs="Arial"/>
          <w:b/>
          <w:szCs w:val="20"/>
        </w:rPr>
        <w:t>Purpose</w:t>
      </w:r>
      <w:r w:rsidRPr="00743D4B">
        <w:rPr>
          <w:rFonts w:cs="Arial"/>
          <w:szCs w:val="20"/>
        </w:rPr>
        <w:t xml:space="preserve">: </w:t>
      </w:r>
      <w:r w:rsidR="000A44E4">
        <w:rPr>
          <w:rFonts w:cs="Arial"/>
        </w:rPr>
        <w:t xml:space="preserve">Sends a web </w:t>
      </w:r>
      <w:r w:rsidR="00314236">
        <w:rPr>
          <w:rFonts w:cs="Arial"/>
        </w:rPr>
        <w:t>GET, POST, PUT</w:t>
      </w:r>
      <w:r w:rsidR="00C25417">
        <w:rPr>
          <w:rFonts w:cs="Arial"/>
        </w:rPr>
        <w:t xml:space="preserve"> or DELETE </w:t>
      </w:r>
      <w:r w:rsidR="000A44E4">
        <w:rPr>
          <w:rFonts w:cs="Arial"/>
        </w:rPr>
        <w:t>request</w:t>
      </w:r>
      <w:r w:rsidR="00347EFB">
        <w:rPr>
          <w:rFonts w:cs="Arial"/>
        </w:rPr>
        <w:t xml:space="preserve"> with parameters to an end point</w:t>
      </w:r>
      <w:r w:rsidR="00314236">
        <w:rPr>
          <w:rFonts w:cs="Arial"/>
        </w:rPr>
        <w:t xml:space="preserve"> and displays the response.</w:t>
      </w:r>
    </w:p>
    <w:p w14:paraId="10D981B8" w14:textId="77777777" w:rsidR="00E10F28" w:rsidRPr="00795D4F" w:rsidRDefault="00E10F28" w:rsidP="00E10F28">
      <w:pPr>
        <w:rPr>
          <w:rFonts w:cs="Arial"/>
        </w:rPr>
      </w:pPr>
    </w:p>
    <w:p w14:paraId="43908422" w14:textId="32DE1064" w:rsidR="009C009E" w:rsidRPr="00670395" w:rsidRDefault="009C009E" w:rsidP="009C009E">
      <w:pPr>
        <w:rPr>
          <w:bCs/>
          <w:sz w:val="24"/>
        </w:rPr>
      </w:pPr>
      <w:r w:rsidRPr="00670395">
        <w:rPr>
          <w:rFonts w:cs="Arial"/>
          <w:b/>
          <w:color w:val="auto"/>
        </w:rPr>
        <w:t xml:space="preserve">Usage: </w:t>
      </w:r>
      <w:r w:rsidRPr="00670395">
        <w:rPr>
          <w:rFonts w:cs="Arial"/>
          <w:bCs/>
          <w:color w:val="auto"/>
        </w:rPr>
        <w:t xml:space="preserve">[GET/POST/PUT/DELETE] [end point] </w:t>
      </w:r>
      <w:r w:rsidR="006B6E85">
        <w:rPr>
          <w:rFonts w:cs="Arial"/>
          <w:bCs/>
          <w:color w:val="auto"/>
        </w:rPr>
        <w:t>parms=</w:t>
      </w:r>
      <w:r w:rsidRPr="00670395">
        <w:rPr>
          <w:rFonts w:cs="Arial"/>
          <w:bCs/>
          <w:color w:val="auto"/>
        </w:rPr>
        <w:t xml:space="preserve">[parameters] </w:t>
      </w:r>
      <w:r w:rsidR="006B6E85">
        <w:rPr>
          <w:rFonts w:cs="Arial"/>
          <w:bCs/>
          <w:color w:val="auto"/>
        </w:rPr>
        <w:t>json=</w:t>
      </w:r>
      <w:r w:rsidRPr="00670395">
        <w:rPr>
          <w:rFonts w:cs="Arial"/>
          <w:bCs/>
          <w:color w:val="auto"/>
        </w:rPr>
        <w:t>[json path]</w:t>
      </w:r>
      <w:r w:rsidR="00BD1F8E">
        <w:rPr>
          <w:rFonts w:cs="Arial"/>
          <w:bCs/>
          <w:color w:val="auto"/>
        </w:rPr>
        <w:t xml:space="preserve"> </w:t>
      </w:r>
      <w:r w:rsidR="006B6E85">
        <w:rPr>
          <w:rFonts w:cs="Arial"/>
          <w:bCs/>
          <w:color w:val="auto"/>
        </w:rPr>
        <w:t>timeout=</w:t>
      </w:r>
      <w:r w:rsidR="00BD1F8E">
        <w:rPr>
          <w:rFonts w:cs="Arial"/>
          <w:bCs/>
          <w:color w:val="auto"/>
        </w:rPr>
        <w:t>[timeout]</w:t>
      </w:r>
    </w:p>
    <w:p w14:paraId="0124B256" w14:textId="77777777" w:rsidR="00E10F28" w:rsidRDefault="00E10F28" w:rsidP="00E10F28">
      <w:pPr>
        <w:rPr>
          <w:rFonts w:cs="Arial"/>
          <w:color w:val="auto"/>
        </w:rPr>
      </w:pPr>
    </w:p>
    <w:p w14:paraId="77DA3C26" w14:textId="77777777" w:rsidR="00E10F28" w:rsidRDefault="00E10F28" w:rsidP="00E10F28">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43"/>
        <w:gridCol w:w="4987"/>
      </w:tblGrid>
      <w:tr w:rsidR="00E10F28" w:rsidRPr="00631DAB" w14:paraId="14504253" w14:textId="77777777" w:rsidTr="004D7915">
        <w:trPr>
          <w:jc w:val="center"/>
        </w:trPr>
        <w:tc>
          <w:tcPr>
            <w:tcW w:w="0" w:type="auto"/>
            <w:shd w:val="clear" w:color="auto" w:fill="005596" w:themeFill="text2"/>
            <w:vAlign w:val="center"/>
          </w:tcPr>
          <w:p w14:paraId="0A426368" w14:textId="77777777" w:rsidR="00E10F28" w:rsidRPr="00631DAB" w:rsidRDefault="00E10F28"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FEC38EA" w14:textId="77777777" w:rsidR="00E10F28" w:rsidRPr="00631DAB" w:rsidRDefault="00E10F28"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11D68" w:rsidRPr="00631DAB" w14:paraId="1DBCE06C" w14:textId="77777777" w:rsidTr="004D7915">
        <w:trPr>
          <w:jc w:val="center"/>
        </w:trPr>
        <w:tc>
          <w:tcPr>
            <w:tcW w:w="0" w:type="auto"/>
            <w:vAlign w:val="center"/>
          </w:tcPr>
          <w:p w14:paraId="660D3168" w14:textId="14A1C1AA" w:rsidR="00311D68" w:rsidRPr="00B650A8" w:rsidRDefault="00311D68" w:rsidP="00311D68">
            <w:pPr>
              <w:jc w:val="left"/>
              <w:rPr>
                <w:rFonts w:asciiTheme="minorHAnsi" w:hAnsiTheme="minorHAnsi" w:cstheme="minorHAnsi"/>
                <w:sz w:val="16"/>
                <w:szCs w:val="16"/>
              </w:rPr>
            </w:pPr>
            <w:r>
              <w:rPr>
                <w:rFonts w:asciiTheme="minorHAnsi" w:hAnsiTheme="minorHAnsi" w:cstheme="minorHAnsi"/>
                <w:color w:val="auto"/>
                <w:sz w:val="16"/>
                <w:szCs w:val="16"/>
              </w:rPr>
              <w:t>method</w:t>
            </w:r>
          </w:p>
        </w:tc>
        <w:tc>
          <w:tcPr>
            <w:tcW w:w="0" w:type="auto"/>
          </w:tcPr>
          <w:p w14:paraId="232D5905" w14:textId="3EF5C0B4" w:rsidR="00311D68" w:rsidRPr="00631DAB" w:rsidRDefault="00311D68"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One of the following values: GET, POST, PUT and DELETE</w:t>
            </w:r>
            <w:r w:rsidR="00094BB1">
              <w:rPr>
                <w:rFonts w:asciiTheme="minorHAnsi" w:hAnsiTheme="minorHAnsi" w:cstheme="minorHAnsi"/>
                <w:color w:val="auto"/>
                <w:sz w:val="16"/>
                <w:szCs w:val="16"/>
              </w:rPr>
              <w:t>.  Required</w:t>
            </w:r>
          </w:p>
        </w:tc>
      </w:tr>
      <w:tr w:rsidR="00AD1EE3" w:rsidRPr="00631DAB" w14:paraId="27259E6F" w14:textId="77777777" w:rsidTr="004D7915">
        <w:trPr>
          <w:jc w:val="center"/>
        </w:trPr>
        <w:tc>
          <w:tcPr>
            <w:tcW w:w="0" w:type="auto"/>
            <w:vAlign w:val="center"/>
          </w:tcPr>
          <w:p w14:paraId="71FA4D46" w14:textId="003064A1" w:rsidR="00AD1EE3" w:rsidRPr="00B650A8" w:rsidRDefault="00AD1EE3" w:rsidP="00AD1EE3">
            <w:pPr>
              <w:jc w:val="left"/>
              <w:rPr>
                <w:rFonts w:asciiTheme="minorHAnsi" w:hAnsiTheme="minorHAnsi" w:cstheme="minorHAnsi"/>
                <w:sz w:val="16"/>
                <w:szCs w:val="16"/>
              </w:rPr>
            </w:pPr>
            <w:r>
              <w:rPr>
                <w:rFonts w:asciiTheme="minorHAnsi" w:hAnsiTheme="minorHAnsi" w:cstheme="minorHAnsi"/>
                <w:color w:val="auto"/>
                <w:sz w:val="16"/>
                <w:szCs w:val="16"/>
              </w:rPr>
              <w:t>end point</w:t>
            </w:r>
          </w:p>
        </w:tc>
        <w:tc>
          <w:tcPr>
            <w:tcW w:w="0" w:type="auto"/>
          </w:tcPr>
          <w:p w14:paraId="2A735F8E" w14:textId="2E77C2A6" w:rsidR="00AD1EE3" w:rsidRPr="00631DAB" w:rsidRDefault="00AD1EE3"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URL of the API.</w:t>
            </w:r>
            <w:r w:rsidR="00466022">
              <w:rPr>
                <w:rFonts w:asciiTheme="minorHAnsi" w:hAnsiTheme="minorHAnsi" w:cstheme="minorHAnsi"/>
                <w:color w:val="auto"/>
                <w:sz w:val="16"/>
                <w:szCs w:val="16"/>
              </w:rPr>
              <w:t xml:space="preserve">  Required</w:t>
            </w:r>
          </w:p>
        </w:tc>
      </w:tr>
      <w:tr w:rsidR="00AA75A7" w:rsidRPr="00631DAB" w14:paraId="1C5C8983" w14:textId="77777777" w:rsidTr="004D7915">
        <w:trPr>
          <w:jc w:val="center"/>
        </w:trPr>
        <w:tc>
          <w:tcPr>
            <w:tcW w:w="0" w:type="auto"/>
            <w:vAlign w:val="center"/>
          </w:tcPr>
          <w:p w14:paraId="693BC59D" w14:textId="1F4FEC76" w:rsidR="00AA75A7" w:rsidRPr="00B650A8" w:rsidRDefault="00F01D95" w:rsidP="00AA75A7">
            <w:pPr>
              <w:jc w:val="left"/>
              <w:rPr>
                <w:rFonts w:asciiTheme="minorHAnsi" w:hAnsiTheme="minorHAnsi" w:cstheme="minorHAnsi"/>
                <w:sz w:val="16"/>
                <w:szCs w:val="16"/>
              </w:rPr>
            </w:pPr>
            <w:r>
              <w:rPr>
                <w:rFonts w:asciiTheme="minorHAnsi" w:hAnsiTheme="minorHAnsi" w:cstheme="minorHAnsi"/>
                <w:color w:val="auto"/>
                <w:sz w:val="16"/>
                <w:szCs w:val="16"/>
              </w:rPr>
              <w:t>parms</w:t>
            </w:r>
          </w:p>
        </w:tc>
        <w:tc>
          <w:tcPr>
            <w:tcW w:w="0" w:type="auto"/>
          </w:tcPr>
          <w:p w14:paraId="35190834" w14:textId="116B4153" w:rsidR="00AA75A7" w:rsidRPr="00631DAB" w:rsidRDefault="00AA75A7"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Parameter string to append to the API URL.</w:t>
            </w:r>
          </w:p>
        </w:tc>
      </w:tr>
      <w:tr w:rsidR="007003E9" w:rsidRPr="00631DAB" w14:paraId="40A801C9" w14:textId="77777777" w:rsidTr="004D7915">
        <w:trPr>
          <w:jc w:val="center"/>
        </w:trPr>
        <w:tc>
          <w:tcPr>
            <w:tcW w:w="0" w:type="auto"/>
            <w:vAlign w:val="center"/>
          </w:tcPr>
          <w:p w14:paraId="629B0A88" w14:textId="168F8204" w:rsidR="007003E9" w:rsidRDefault="00F01D95"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json</w:t>
            </w:r>
          </w:p>
        </w:tc>
        <w:tc>
          <w:tcPr>
            <w:tcW w:w="0" w:type="auto"/>
          </w:tcPr>
          <w:p w14:paraId="70EFF572" w14:textId="638CC7AD" w:rsidR="007003E9" w:rsidRDefault="007003E9" w:rsidP="007003E9">
            <w:pPr>
              <w:jc w:val="left"/>
              <w:rPr>
                <w:rFonts w:asciiTheme="minorHAnsi" w:hAnsiTheme="minorHAnsi" w:cstheme="minorHAnsi"/>
                <w:color w:val="auto"/>
                <w:sz w:val="16"/>
                <w:szCs w:val="16"/>
              </w:rPr>
            </w:pPr>
            <w:r w:rsidRPr="007003E9">
              <w:rPr>
                <w:rFonts w:asciiTheme="minorHAnsi" w:hAnsiTheme="minorHAnsi" w:cstheme="minorHAnsi"/>
                <w:color w:val="auto"/>
                <w:sz w:val="16"/>
                <w:szCs w:val="16"/>
              </w:rPr>
              <w:t>File Path to JSON data to be sent as payload to the API.</w:t>
            </w:r>
          </w:p>
        </w:tc>
      </w:tr>
      <w:tr w:rsidR="00FF342B" w:rsidRPr="00631DAB" w14:paraId="2AA5A903" w14:textId="77777777" w:rsidTr="004D7915">
        <w:trPr>
          <w:jc w:val="center"/>
        </w:trPr>
        <w:tc>
          <w:tcPr>
            <w:tcW w:w="0" w:type="auto"/>
            <w:vAlign w:val="center"/>
          </w:tcPr>
          <w:p w14:paraId="7C46901F" w14:textId="028A3BCA" w:rsidR="00FF342B" w:rsidRDefault="00FF342B"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timeout</w:t>
            </w:r>
          </w:p>
        </w:tc>
        <w:tc>
          <w:tcPr>
            <w:tcW w:w="0" w:type="auto"/>
          </w:tcPr>
          <w:p w14:paraId="3A13F4DE" w14:textId="085FA13E" w:rsidR="00FF342B" w:rsidRPr="007003E9" w:rsidRDefault="00FF342B" w:rsidP="007003E9">
            <w:pPr>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Timeout in seconds </w:t>
            </w:r>
            <w:r w:rsidR="00876D21">
              <w:rPr>
                <w:rFonts w:asciiTheme="minorHAnsi" w:hAnsiTheme="minorHAnsi" w:cstheme="minorHAnsi"/>
                <w:color w:val="auto"/>
                <w:sz w:val="16"/>
                <w:szCs w:val="16"/>
              </w:rPr>
              <w:t>for the request to complete.  100 is the default value.</w:t>
            </w:r>
          </w:p>
        </w:tc>
      </w:tr>
    </w:tbl>
    <w:p w14:paraId="2514192B" w14:textId="77777777" w:rsidR="00E10F28" w:rsidRPr="00B650A8" w:rsidRDefault="00E10F28" w:rsidP="00E10F28">
      <w:pPr>
        <w:rPr>
          <w:rFonts w:cs="Arial"/>
          <w:color w:val="auto"/>
        </w:rPr>
      </w:pPr>
    </w:p>
    <w:p w14:paraId="0F165167" w14:textId="77777777" w:rsidR="00E10F28" w:rsidRDefault="00E10F28" w:rsidP="00E10F28">
      <w:pPr>
        <w:rPr>
          <w:rFonts w:cs="Arial"/>
        </w:rPr>
      </w:pPr>
      <w:r w:rsidRPr="00795D4F">
        <w:rPr>
          <w:rFonts w:cs="Arial"/>
          <w:b/>
        </w:rPr>
        <w:t>Return Codes</w:t>
      </w:r>
      <w:r w:rsidRPr="00795D4F">
        <w:rPr>
          <w:rFonts w:cs="Arial"/>
        </w:rPr>
        <w:t>:</w:t>
      </w:r>
    </w:p>
    <w:tbl>
      <w:tblPr>
        <w:tblStyle w:val="TableGrid"/>
        <w:tblW w:w="0" w:type="auto"/>
        <w:jc w:val="center"/>
        <w:tblLook w:val="04A0" w:firstRow="1" w:lastRow="0" w:firstColumn="1" w:lastColumn="0" w:noHBand="0" w:noVBand="1"/>
      </w:tblPr>
      <w:tblGrid>
        <w:gridCol w:w="924"/>
        <w:gridCol w:w="7415"/>
      </w:tblGrid>
      <w:tr w:rsidR="00E10F28" w:rsidRPr="0067354F" w14:paraId="0F505527" w14:textId="77777777" w:rsidTr="004D7915">
        <w:trPr>
          <w:jc w:val="center"/>
        </w:trPr>
        <w:tc>
          <w:tcPr>
            <w:tcW w:w="0" w:type="auto"/>
            <w:shd w:val="clear" w:color="auto" w:fill="005596" w:themeFill="text2"/>
            <w:vAlign w:val="center"/>
          </w:tcPr>
          <w:p w14:paraId="663D9A88" w14:textId="77777777" w:rsidR="00E10F28" w:rsidRPr="0067354F" w:rsidRDefault="00E10F28" w:rsidP="004D7915">
            <w:pPr>
              <w:jc w:val="center"/>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5E437F" w14:textId="77777777" w:rsidR="00E10F28" w:rsidRPr="0067354F" w:rsidRDefault="00E10F28" w:rsidP="004D7915">
            <w:pPr>
              <w:jc w:val="left"/>
              <w:rPr>
                <w:rFonts w:asciiTheme="minorHAnsi" w:hAnsiTheme="minorHAnsi" w:cstheme="minorHAnsi"/>
                <w:b/>
                <w:color w:val="FFFFFF" w:themeColor="background1"/>
                <w:sz w:val="16"/>
                <w:szCs w:val="16"/>
              </w:rPr>
            </w:pPr>
            <w:r w:rsidRPr="0067354F">
              <w:rPr>
                <w:rFonts w:asciiTheme="minorHAnsi" w:hAnsiTheme="minorHAnsi" w:cstheme="minorHAnsi"/>
                <w:b/>
                <w:color w:val="FFFFFF" w:themeColor="background1"/>
                <w:sz w:val="16"/>
                <w:szCs w:val="16"/>
              </w:rPr>
              <w:t>Error Message</w:t>
            </w:r>
          </w:p>
        </w:tc>
      </w:tr>
      <w:tr w:rsidR="00E10F28" w:rsidRPr="0067354F" w14:paraId="556574B9" w14:textId="77777777" w:rsidTr="004D7915">
        <w:trPr>
          <w:jc w:val="center"/>
        </w:trPr>
        <w:tc>
          <w:tcPr>
            <w:tcW w:w="0" w:type="auto"/>
            <w:vAlign w:val="center"/>
          </w:tcPr>
          <w:p w14:paraId="17DF6FDE" w14:textId="77777777" w:rsidR="00E10F28" w:rsidRPr="0067354F" w:rsidRDefault="00E10F28" w:rsidP="004D7915">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-9002</w:t>
            </w:r>
          </w:p>
        </w:tc>
        <w:tc>
          <w:tcPr>
            <w:tcW w:w="0" w:type="auto"/>
            <w:vAlign w:val="center"/>
          </w:tcPr>
          <w:p w14:paraId="71D3620D" w14:textId="5C32C399" w:rsidR="00E10F28" w:rsidRPr="00A92EBD" w:rsidRDefault="00E10F28" w:rsidP="004D7915">
            <w:pPr>
              <w:autoSpaceDE w:val="0"/>
              <w:autoSpaceDN w:val="0"/>
              <w:adjustRightInd w:val="0"/>
              <w:jc w:val="left"/>
              <w:rPr>
                <w:rFonts w:cs="Arial"/>
                <w:color w:val="auto"/>
                <w:sz w:val="16"/>
                <w:szCs w:val="16"/>
              </w:rPr>
            </w:pPr>
            <w:r w:rsidRPr="00A92EBD">
              <w:rPr>
                <w:rFonts w:cs="Arial"/>
                <w:color w:val="auto"/>
                <w:sz w:val="16"/>
                <w:szCs w:val="16"/>
              </w:rPr>
              <w:t xml:space="preserve">Usage: </w:t>
            </w:r>
            <w:r w:rsidR="00A92EBD" w:rsidRPr="00A92EBD">
              <w:rPr>
                <w:rFonts w:cs="Arial"/>
                <w:color w:val="auto"/>
                <w:sz w:val="16"/>
                <w:szCs w:val="16"/>
              </w:rPr>
              <w:t xml:space="preserve">[GET/POST/PUT/DELETE] [end point] </w:t>
            </w:r>
            <w:r w:rsidR="00E82249">
              <w:rPr>
                <w:rFonts w:cs="Arial"/>
                <w:color w:val="auto"/>
                <w:sz w:val="16"/>
                <w:szCs w:val="16"/>
              </w:rPr>
              <w:t>parms=</w:t>
            </w:r>
            <w:r w:rsidR="00A92EBD" w:rsidRPr="00A92EBD">
              <w:rPr>
                <w:rFonts w:cs="Arial"/>
                <w:color w:val="auto"/>
                <w:sz w:val="16"/>
                <w:szCs w:val="16"/>
              </w:rPr>
              <w:t xml:space="preserve">[parameters] </w:t>
            </w:r>
            <w:r w:rsidR="00E82249">
              <w:rPr>
                <w:rFonts w:cs="Arial"/>
                <w:color w:val="auto"/>
                <w:sz w:val="16"/>
                <w:szCs w:val="16"/>
              </w:rPr>
              <w:t>json=</w:t>
            </w:r>
            <w:r w:rsidR="00A92EBD" w:rsidRPr="00A92EBD">
              <w:rPr>
                <w:rFonts w:cs="Arial"/>
                <w:color w:val="auto"/>
                <w:sz w:val="16"/>
                <w:szCs w:val="16"/>
              </w:rPr>
              <w:t xml:space="preserve">[json path] </w:t>
            </w:r>
            <w:r w:rsidR="00E82249">
              <w:rPr>
                <w:rFonts w:cs="Arial"/>
                <w:color w:val="auto"/>
                <w:sz w:val="16"/>
                <w:szCs w:val="16"/>
              </w:rPr>
              <w:t>timeout=</w:t>
            </w:r>
            <w:r w:rsidR="00A92EBD" w:rsidRPr="00A92EBD">
              <w:rPr>
                <w:rFonts w:cs="Arial"/>
                <w:color w:val="auto"/>
                <w:sz w:val="16"/>
                <w:szCs w:val="16"/>
              </w:rPr>
              <w:t>[timeout]</w:t>
            </w:r>
          </w:p>
        </w:tc>
      </w:tr>
      <w:tr w:rsidR="00E10F28" w:rsidRPr="0067354F" w14:paraId="714FF2BC" w14:textId="77777777" w:rsidTr="004D7915">
        <w:trPr>
          <w:jc w:val="center"/>
        </w:trPr>
        <w:tc>
          <w:tcPr>
            <w:tcW w:w="0" w:type="auto"/>
            <w:vAlign w:val="center"/>
          </w:tcPr>
          <w:p w14:paraId="303BBB8B" w14:textId="77777777" w:rsidR="00E10F28" w:rsidRPr="0067354F" w:rsidRDefault="00E10F28" w:rsidP="004D7915">
            <w:pPr>
              <w:jc w:val="center"/>
              <w:rPr>
                <w:rFonts w:asciiTheme="minorHAnsi" w:hAnsiTheme="minorHAnsi" w:cstheme="minorHAnsi"/>
                <w:color w:val="auto"/>
                <w:sz w:val="16"/>
                <w:szCs w:val="16"/>
              </w:rPr>
            </w:pPr>
            <w:r w:rsidRPr="0067354F">
              <w:rPr>
                <w:rFonts w:asciiTheme="minorHAnsi" w:hAnsiTheme="minorHAnsi" w:cstheme="minorHAnsi"/>
                <w:color w:val="auto"/>
                <w:sz w:val="16"/>
                <w:szCs w:val="16"/>
              </w:rPr>
              <w:t>-9001</w:t>
            </w:r>
          </w:p>
        </w:tc>
        <w:tc>
          <w:tcPr>
            <w:tcW w:w="0" w:type="auto"/>
            <w:vAlign w:val="center"/>
          </w:tcPr>
          <w:p w14:paraId="7E969145" w14:textId="550BE67E" w:rsidR="00E10F28" w:rsidRPr="00AD69D2" w:rsidRDefault="00185BDC" w:rsidP="004D7915">
            <w:pPr>
              <w:autoSpaceDE w:val="0"/>
              <w:autoSpaceDN w:val="0"/>
              <w:adjustRightInd w:val="0"/>
              <w:jc w:val="left"/>
              <w:rPr>
                <w:rFonts w:cs="Arial"/>
                <w:color w:val="auto"/>
                <w:sz w:val="16"/>
                <w:szCs w:val="16"/>
              </w:rPr>
            </w:pPr>
            <w:r w:rsidRPr="00664290">
              <w:rPr>
                <w:rFonts w:cs="Arial"/>
                <w:color w:val="auto"/>
                <w:sz w:val="16"/>
                <w:szCs w:val="16"/>
              </w:rPr>
              <w:t>Command succeeded for url [</w:t>
            </w:r>
            <w:r w:rsidR="00664290" w:rsidRPr="00664290">
              <w:rPr>
                <w:rFonts w:cs="Arial"/>
                <w:color w:val="auto"/>
                <w:sz w:val="16"/>
                <w:szCs w:val="16"/>
              </w:rPr>
              <w:t>end point]</w:t>
            </w:r>
          </w:p>
        </w:tc>
      </w:tr>
      <w:tr w:rsidR="00E10F28" w:rsidRPr="0067354F" w14:paraId="3B7A3343" w14:textId="77777777" w:rsidTr="004D7915">
        <w:trPr>
          <w:jc w:val="center"/>
        </w:trPr>
        <w:tc>
          <w:tcPr>
            <w:tcW w:w="0" w:type="auto"/>
            <w:vAlign w:val="center"/>
          </w:tcPr>
          <w:p w14:paraId="231FFB14" w14:textId="77777777" w:rsidR="00E10F28" w:rsidRPr="0067354F" w:rsidRDefault="00E10F28" w:rsidP="004D7915">
            <w:pPr>
              <w:jc w:val="center"/>
              <w:rPr>
                <w:rFonts w:asciiTheme="minorHAnsi" w:hAnsiTheme="minorHAnsi" w:cstheme="minorHAnsi"/>
                <w:color w:val="auto"/>
                <w:sz w:val="16"/>
                <w:szCs w:val="16"/>
              </w:rPr>
            </w:pPr>
            <w:r>
              <w:rPr>
                <w:rFonts w:asciiTheme="minorHAnsi" w:hAnsiTheme="minorHAnsi" w:cstheme="minorHAnsi"/>
                <w:color w:val="auto"/>
                <w:sz w:val="16"/>
                <w:szCs w:val="16"/>
              </w:rPr>
              <w:t>9000</w:t>
            </w:r>
          </w:p>
        </w:tc>
        <w:tc>
          <w:tcPr>
            <w:tcW w:w="0" w:type="auto"/>
            <w:vAlign w:val="center"/>
          </w:tcPr>
          <w:p w14:paraId="1CEFED95" w14:textId="2AA6DDDE" w:rsidR="00E10F28" w:rsidRPr="00664290" w:rsidRDefault="00664290" w:rsidP="004D7915">
            <w:pPr>
              <w:autoSpaceDE w:val="0"/>
              <w:autoSpaceDN w:val="0"/>
              <w:adjustRightInd w:val="0"/>
              <w:jc w:val="left"/>
              <w:rPr>
                <w:rFonts w:cs="Arial"/>
                <w:color w:val="auto"/>
                <w:sz w:val="16"/>
                <w:szCs w:val="16"/>
              </w:rPr>
            </w:pPr>
            <w:r w:rsidRPr="00664290">
              <w:rPr>
                <w:rFonts w:cs="Arial"/>
                <w:color w:val="auto"/>
                <w:sz w:val="16"/>
                <w:szCs w:val="16"/>
              </w:rPr>
              <w:t>Command failed for url [end point]</w:t>
            </w:r>
          </w:p>
        </w:tc>
      </w:tr>
    </w:tbl>
    <w:p w14:paraId="42964B7F" w14:textId="77777777" w:rsidR="00B707C6" w:rsidRDefault="00B707C6" w:rsidP="00BE25A7">
      <w:pPr>
        <w:pStyle w:val="Heading2"/>
      </w:pPr>
    </w:p>
    <w:p w14:paraId="7C7AADEF" w14:textId="46F8670D" w:rsidR="00BE25A7" w:rsidRDefault="00BE25A7" w:rsidP="00BE25A7">
      <w:pPr>
        <w:pStyle w:val="Heading2"/>
      </w:pPr>
      <w:bookmarkStart w:id="80" w:name="_Toc39674375"/>
      <w:r>
        <w:t>Start</w:t>
      </w:r>
      <w:r w:rsidR="005A6F26">
        <w:t xml:space="preserve"> </w:t>
      </w:r>
      <w:r>
        <w:t>Process</w:t>
      </w:r>
      <w:bookmarkEnd w:id="80"/>
    </w:p>
    <w:p w14:paraId="096F98F2" w14:textId="77777777" w:rsidR="00962735" w:rsidRDefault="00962735" w:rsidP="00962735">
      <w:pPr>
        <w:rPr>
          <w:rFonts w:cs="Arial"/>
        </w:rPr>
      </w:pPr>
      <w:r w:rsidRPr="00962735">
        <w:rPr>
          <w:rFonts w:cs="Arial"/>
          <w:b/>
        </w:rPr>
        <w:t>Mid-Tier</w:t>
      </w:r>
      <w:r>
        <w:rPr>
          <w:rFonts w:cs="Arial"/>
        </w:rPr>
        <w:t>: Primary and Secondary</w:t>
      </w:r>
    </w:p>
    <w:p w14:paraId="194B3DC7" w14:textId="77777777" w:rsidR="00962735" w:rsidRPr="00962735" w:rsidRDefault="00962735" w:rsidP="00962735"/>
    <w:p w14:paraId="768DC82B" w14:textId="77777777" w:rsidR="0080426D" w:rsidRDefault="0080426D" w:rsidP="0080426D">
      <w:r w:rsidRPr="00493292">
        <w:rPr>
          <w:b/>
        </w:rPr>
        <w:t>Purpose</w:t>
      </w:r>
      <w:r>
        <w:t>:</w:t>
      </w:r>
      <w:r w:rsidR="00493292">
        <w:t xml:space="preserve"> To start one or more processes in the background and wait for the processes to complete.</w:t>
      </w:r>
    </w:p>
    <w:p w14:paraId="38450166" w14:textId="77777777" w:rsidR="00493292" w:rsidRDefault="00493292" w:rsidP="0080426D"/>
    <w:p w14:paraId="4A536F8F" w14:textId="130D527D" w:rsidR="00493292" w:rsidRDefault="00493292" w:rsidP="00493292">
      <w:r w:rsidRPr="00493292">
        <w:rPr>
          <w:b/>
        </w:rPr>
        <w:t>Usage</w:t>
      </w:r>
      <w:r w:rsidRPr="00631DAB">
        <w:t xml:space="preserve">: </w:t>
      </w:r>
      <w:r w:rsidR="001916EE">
        <w:t xml:space="preserve">StartProcess </w:t>
      </w:r>
      <w:r w:rsidR="00801BB9">
        <w:t xml:space="preserve">[num concurrent processes] </w:t>
      </w:r>
      <w:r w:rsidRPr="00631DAB">
        <w:t>[command line] ...</w:t>
      </w:r>
      <w:r w:rsidR="00AF2B0A">
        <w:t xml:space="preserve"> [ruleset xml file]</w:t>
      </w:r>
    </w:p>
    <w:p w14:paraId="7DEBA20E" w14:textId="77777777" w:rsidR="00493292" w:rsidRDefault="00493292" w:rsidP="00493292"/>
    <w:p w14:paraId="53B4DC82" w14:textId="77777777" w:rsidR="0008334D"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088"/>
        <w:gridCol w:w="7488"/>
      </w:tblGrid>
      <w:tr w:rsidR="003205A7" w:rsidRPr="00631DAB" w14:paraId="586CF84B" w14:textId="77777777" w:rsidTr="00801BB9">
        <w:trPr>
          <w:jc w:val="center"/>
        </w:trPr>
        <w:tc>
          <w:tcPr>
            <w:tcW w:w="2088" w:type="dxa"/>
            <w:shd w:val="clear" w:color="auto" w:fill="005596" w:themeFill="text2"/>
            <w:vAlign w:val="center"/>
          </w:tcPr>
          <w:p w14:paraId="5C7C56F1"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7488" w:type="dxa"/>
            <w:shd w:val="clear" w:color="auto" w:fill="005596" w:themeFill="text2"/>
            <w:vAlign w:val="center"/>
          </w:tcPr>
          <w:p w14:paraId="29205516"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01BB9" w:rsidRPr="00631DAB" w14:paraId="5B5EFE6C" w14:textId="77777777" w:rsidTr="00801BB9">
        <w:trPr>
          <w:jc w:val="center"/>
        </w:trPr>
        <w:tc>
          <w:tcPr>
            <w:tcW w:w="2088" w:type="dxa"/>
            <w:vAlign w:val="center"/>
          </w:tcPr>
          <w:p w14:paraId="677E4423" w14:textId="77777777" w:rsidR="00801BB9" w:rsidRPr="00801BB9" w:rsidRDefault="00801BB9" w:rsidP="00A843E5">
            <w:pPr>
              <w:jc w:val="left"/>
              <w:rPr>
                <w:rFonts w:asciiTheme="minorHAnsi" w:hAnsiTheme="minorHAnsi" w:cstheme="minorHAnsi"/>
                <w:color w:val="auto"/>
                <w:sz w:val="16"/>
                <w:szCs w:val="16"/>
              </w:rPr>
            </w:pPr>
            <w:r w:rsidRPr="00801BB9">
              <w:rPr>
                <w:rFonts w:asciiTheme="minorHAnsi" w:hAnsiTheme="minorHAnsi" w:cstheme="minorHAnsi"/>
                <w:sz w:val="16"/>
                <w:szCs w:val="16"/>
              </w:rPr>
              <w:t>num concurrent processes</w:t>
            </w:r>
          </w:p>
        </w:tc>
        <w:tc>
          <w:tcPr>
            <w:tcW w:w="7488" w:type="dxa"/>
            <w:vAlign w:val="center"/>
          </w:tcPr>
          <w:p w14:paraId="7208EC52" w14:textId="77777777" w:rsidR="00801BB9" w:rsidRPr="00801BB9" w:rsidRDefault="00801BB9"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number of commands that will be started at a given time.  If not specified, all commands will be started at once.</w:t>
            </w:r>
            <w:r w:rsidR="00BD33E9">
              <w:rPr>
                <w:rFonts w:asciiTheme="minorHAnsi" w:hAnsiTheme="minorHAnsi" w:cstheme="minorHAnsi"/>
                <w:color w:val="auto"/>
                <w:sz w:val="16"/>
                <w:szCs w:val="16"/>
              </w:rPr>
              <w:t xml:space="preserve">  Commands are started in the order they are specified on the command line.</w:t>
            </w:r>
          </w:p>
        </w:tc>
      </w:tr>
      <w:tr w:rsidR="003205A7" w:rsidRPr="00631DAB" w14:paraId="4381F8DD" w14:textId="77777777" w:rsidTr="00801BB9">
        <w:trPr>
          <w:jc w:val="center"/>
        </w:trPr>
        <w:tc>
          <w:tcPr>
            <w:tcW w:w="2088" w:type="dxa"/>
            <w:vAlign w:val="center"/>
          </w:tcPr>
          <w:p w14:paraId="66536028" w14:textId="77777777" w:rsidR="003205A7" w:rsidRPr="00801BB9" w:rsidRDefault="003205A7" w:rsidP="00A843E5">
            <w:pPr>
              <w:jc w:val="left"/>
              <w:rPr>
                <w:rFonts w:asciiTheme="minorHAnsi" w:hAnsiTheme="minorHAnsi" w:cstheme="minorHAnsi"/>
                <w:sz w:val="16"/>
                <w:szCs w:val="16"/>
              </w:rPr>
            </w:pPr>
            <w:r w:rsidRPr="00801BB9">
              <w:rPr>
                <w:rFonts w:asciiTheme="minorHAnsi" w:hAnsiTheme="minorHAnsi" w:cstheme="minorHAnsi"/>
                <w:color w:val="auto"/>
                <w:sz w:val="16"/>
                <w:szCs w:val="16"/>
              </w:rPr>
              <w:t>command line</w:t>
            </w:r>
          </w:p>
        </w:tc>
        <w:tc>
          <w:tcPr>
            <w:tcW w:w="7488" w:type="dxa"/>
            <w:vAlign w:val="center"/>
          </w:tcPr>
          <w:p w14:paraId="279CC017" w14:textId="77777777" w:rsidR="003205A7" w:rsidRPr="00801BB9" w:rsidRDefault="003205A7" w:rsidP="00A843E5">
            <w:pPr>
              <w:autoSpaceDE w:val="0"/>
              <w:autoSpaceDN w:val="0"/>
              <w:adjustRightInd w:val="0"/>
              <w:jc w:val="left"/>
              <w:rPr>
                <w:rFonts w:asciiTheme="minorHAnsi" w:hAnsiTheme="minorHAnsi" w:cstheme="minorHAnsi"/>
                <w:color w:val="auto"/>
                <w:sz w:val="16"/>
                <w:szCs w:val="16"/>
              </w:rPr>
            </w:pPr>
            <w:r w:rsidRPr="00801BB9">
              <w:rPr>
                <w:rFonts w:asciiTheme="minorHAnsi" w:hAnsiTheme="minorHAnsi" w:cstheme="minorHAnsi"/>
                <w:color w:val="auto"/>
                <w:sz w:val="16"/>
                <w:szCs w:val="16"/>
              </w:rPr>
              <w:t>1 or more command lines to be started in a background process.  If more than one command line, a space character must be used as a delimiter.</w:t>
            </w:r>
          </w:p>
        </w:tc>
      </w:tr>
      <w:tr w:rsidR="00D93492" w:rsidRPr="00631DAB" w14:paraId="2877A6FE" w14:textId="77777777" w:rsidTr="00801BB9">
        <w:trPr>
          <w:jc w:val="center"/>
        </w:trPr>
        <w:tc>
          <w:tcPr>
            <w:tcW w:w="2088" w:type="dxa"/>
            <w:vAlign w:val="center"/>
          </w:tcPr>
          <w:p w14:paraId="007EEF3F" w14:textId="3AE37F9B" w:rsidR="00D93492" w:rsidRPr="00801BB9" w:rsidRDefault="00D93492" w:rsidP="00A843E5">
            <w:pPr>
              <w:jc w:val="left"/>
              <w:rPr>
                <w:rFonts w:asciiTheme="minorHAnsi" w:hAnsiTheme="minorHAnsi" w:cstheme="minorHAnsi"/>
                <w:color w:val="auto"/>
                <w:sz w:val="16"/>
                <w:szCs w:val="16"/>
              </w:rPr>
            </w:pPr>
            <w:r>
              <w:rPr>
                <w:rFonts w:asciiTheme="minorHAnsi" w:hAnsiTheme="minorHAnsi" w:cstheme="minorHAnsi"/>
                <w:color w:val="auto"/>
                <w:sz w:val="16"/>
                <w:szCs w:val="16"/>
              </w:rPr>
              <w:t>ruleset xml file</w:t>
            </w:r>
          </w:p>
        </w:tc>
        <w:tc>
          <w:tcPr>
            <w:tcW w:w="7488" w:type="dxa"/>
            <w:vAlign w:val="center"/>
          </w:tcPr>
          <w:p w14:paraId="20AD03CE" w14:textId="5C4E8792" w:rsidR="00D93492" w:rsidRPr="00801BB9" w:rsidRDefault="00D9349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XML file that describes what codes returned by a started process consistute success, failure and partial success.  This file is required to ever receive error codes 9002 or 9004.  By default,</w:t>
            </w:r>
            <w:r w:rsidR="00480564">
              <w:rPr>
                <w:rFonts w:asciiTheme="minorHAnsi" w:hAnsiTheme="minorHAnsi" w:cstheme="minorHAnsi"/>
                <w:color w:val="auto"/>
                <w:sz w:val="16"/>
                <w:szCs w:val="16"/>
              </w:rPr>
              <w:t xml:space="preserve"> a</w:t>
            </w:r>
            <w:r>
              <w:rPr>
                <w:rFonts w:asciiTheme="minorHAnsi" w:hAnsiTheme="minorHAnsi" w:cstheme="minorHAnsi"/>
                <w:color w:val="auto"/>
                <w:sz w:val="16"/>
                <w:szCs w:val="16"/>
              </w:rPr>
              <w:t xml:space="preserve"> </w:t>
            </w:r>
            <w:r w:rsidR="00AF0B2B">
              <w:rPr>
                <w:rFonts w:asciiTheme="minorHAnsi" w:hAnsiTheme="minorHAnsi" w:cstheme="minorHAnsi"/>
                <w:color w:val="auto"/>
                <w:sz w:val="16"/>
                <w:szCs w:val="16"/>
              </w:rPr>
              <w:t>return</w:t>
            </w:r>
            <w:r>
              <w:rPr>
                <w:rFonts w:asciiTheme="minorHAnsi" w:hAnsiTheme="minorHAnsi" w:cstheme="minorHAnsi"/>
                <w:color w:val="auto"/>
                <w:sz w:val="16"/>
                <w:szCs w:val="16"/>
              </w:rPr>
              <w:t xml:space="preserve"> code of zero is success and non-zero is failure.  If a ruleset does not define success or failure, defaults will apply.</w:t>
            </w:r>
          </w:p>
        </w:tc>
      </w:tr>
    </w:tbl>
    <w:p w14:paraId="6C350D33" w14:textId="77777777" w:rsidR="003205A7" w:rsidRPr="00631DAB" w:rsidRDefault="003205A7" w:rsidP="00493292"/>
    <w:p w14:paraId="4A485257" w14:textId="77777777" w:rsidR="0080426D" w:rsidRPr="0080426D" w:rsidRDefault="0080426D" w:rsidP="0080426D">
      <w:r w:rsidRPr="00493292">
        <w:rPr>
          <w:b/>
        </w:rPr>
        <w:t>Return</w:t>
      </w:r>
      <w:r>
        <w:t xml:space="preserve"> </w:t>
      </w:r>
      <w:r w:rsidRPr="00493292">
        <w:rPr>
          <w:b/>
        </w:rPr>
        <w:t>Codes</w:t>
      </w:r>
      <w:r>
        <w:t>:</w:t>
      </w:r>
    </w:p>
    <w:tbl>
      <w:tblPr>
        <w:tblStyle w:val="TableGrid"/>
        <w:tblW w:w="0" w:type="auto"/>
        <w:jc w:val="center"/>
        <w:tblLook w:val="04A0" w:firstRow="1" w:lastRow="0" w:firstColumn="1" w:lastColumn="0" w:noHBand="0" w:noVBand="1"/>
      </w:tblPr>
      <w:tblGrid>
        <w:gridCol w:w="924"/>
        <w:gridCol w:w="4826"/>
      </w:tblGrid>
      <w:tr w:rsidR="00BF0342" w:rsidRPr="00CD0D89" w14:paraId="50E8F352" w14:textId="77777777" w:rsidTr="00631DAB">
        <w:trPr>
          <w:jc w:val="center"/>
        </w:trPr>
        <w:tc>
          <w:tcPr>
            <w:tcW w:w="0" w:type="auto"/>
            <w:shd w:val="clear" w:color="auto" w:fill="005596" w:themeFill="text2"/>
            <w:vAlign w:val="center"/>
          </w:tcPr>
          <w:p w14:paraId="538BB456" w14:textId="77777777" w:rsidR="00BF0342" w:rsidRPr="00CD0D89" w:rsidRDefault="00BF0342" w:rsidP="00631DAB">
            <w:pPr>
              <w:jc w:val="center"/>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1923430" w14:textId="77777777" w:rsidR="00BF0342" w:rsidRPr="00CD0D89" w:rsidRDefault="00BF0342" w:rsidP="00631DAB">
            <w:pPr>
              <w:jc w:val="left"/>
              <w:rPr>
                <w:rFonts w:asciiTheme="minorHAnsi" w:hAnsiTheme="minorHAnsi" w:cstheme="minorHAnsi"/>
                <w:b/>
                <w:color w:val="FFFFFF" w:themeColor="background1"/>
                <w:sz w:val="16"/>
                <w:szCs w:val="16"/>
              </w:rPr>
            </w:pPr>
            <w:r w:rsidRPr="00CD0D89">
              <w:rPr>
                <w:rFonts w:asciiTheme="minorHAnsi" w:hAnsiTheme="minorHAnsi" w:cstheme="minorHAnsi"/>
                <w:b/>
                <w:color w:val="FFFFFF" w:themeColor="background1"/>
                <w:sz w:val="16"/>
                <w:szCs w:val="16"/>
              </w:rPr>
              <w:t>Error Message</w:t>
            </w:r>
          </w:p>
        </w:tc>
      </w:tr>
      <w:tr w:rsidR="00BF0342" w:rsidRPr="00CD0D89" w14:paraId="23474AF0" w14:textId="77777777" w:rsidTr="00631DAB">
        <w:trPr>
          <w:jc w:val="center"/>
        </w:trPr>
        <w:tc>
          <w:tcPr>
            <w:tcW w:w="0" w:type="auto"/>
            <w:vAlign w:val="center"/>
          </w:tcPr>
          <w:p w14:paraId="13CB817C"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-9002</w:t>
            </w:r>
          </w:p>
        </w:tc>
        <w:tc>
          <w:tcPr>
            <w:tcW w:w="0" w:type="auto"/>
            <w:vAlign w:val="center"/>
          </w:tcPr>
          <w:p w14:paraId="01332CB8" w14:textId="7DB9F276"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 xml:space="preserve">Usage: </w:t>
            </w:r>
            <w:r w:rsidR="00CD0D89" w:rsidRPr="00CD0D89">
              <w:rPr>
                <w:rFonts w:asciiTheme="minorHAnsi" w:hAnsiTheme="minorHAnsi" w:cstheme="minorHAnsi"/>
                <w:sz w:val="16"/>
                <w:szCs w:val="16"/>
              </w:rPr>
              <w:t xml:space="preserve">[num concurrent processes] </w:t>
            </w:r>
            <w:r w:rsidRPr="00CD0D89">
              <w:rPr>
                <w:rFonts w:asciiTheme="minorHAnsi" w:hAnsiTheme="minorHAnsi" w:cstheme="minorHAnsi"/>
                <w:color w:val="auto"/>
                <w:sz w:val="16"/>
                <w:szCs w:val="16"/>
              </w:rPr>
              <w:t>[command line] ...</w:t>
            </w:r>
            <w:r w:rsidR="00D93492">
              <w:rPr>
                <w:rFonts w:asciiTheme="minorHAnsi" w:hAnsiTheme="minorHAnsi" w:cstheme="minorHAnsi"/>
                <w:color w:val="auto"/>
                <w:sz w:val="16"/>
                <w:szCs w:val="16"/>
              </w:rPr>
              <w:t xml:space="preserve"> [ruleset xml file]</w:t>
            </w:r>
          </w:p>
        </w:tc>
      </w:tr>
      <w:tr w:rsidR="00BF0342" w:rsidRPr="00CD0D89" w14:paraId="30F8DAAC" w14:textId="77777777" w:rsidTr="00631DAB">
        <w:trPr>
          <w:jc w:val="center"/>
        </w:trPr>
        <w:tc>
          <w:tcPr>
            <w:tcW w:w="0" w:type="auto"/>
            <w:vAlign w:val="center"/>
          </w:tcPr>
          <w:p w14:paraId="0112A698"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438DC62F"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 command failed to start</w:t>
            </w:r>
          </w:p>
        </w:tc>
      </w:tr>
      <w:tr w:rsidR="00BF0342" w:rsidRPr="00CD0D89" w14:paraId="33411560" w14:textId="77777777" w:rsidTr="00631DAB">
        <w:trPr>
          <w:jc w:val="center"/>
        </w:trPr>
        <w:tc>
          <w:tcPr>
            <w:tcW w:w="0" w:type="auto"/>
            <w:vAlign w:val="center"/>
          </w:tcPr>
          <w:p w14:paraId="55E9BACB"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9000</w:t>
            </w:r>
          </w:p>
        </w:tc>
        <w:tc>
          <w:tcPr>
            <w:tcW w:w="0" w:type="auto"/>
            <w:vAlign w:val="center"/>
          </w:tcPr>
          <w:p w14:paraId="02AFF470" w14:textId="77777777" w:rsidR="00BF0342" w:rsidRPr="00CD0D89" w:rsidRDefault="00BF0342" w:rsidP="00631DAB">
            <w:pPr>
              <w:autoSpaceDE w:val="0"/>
              <w:autoSpaceDN w:val="0"/>
              <w:adjustRightInd w:val="0"/>
              <w:jc w:val="left"/>
              <w:rPr>
                <w:rFonts w:asciiTheme="minorHAnsi" w:hAnsiTheme="minorHAnsi" w:cstheme="minorHAnsi"/>
                <w:color w:val="auto"/>
                <w:sz w:val="16"/>
                <w:szCs w:val="16"/>
              </w:rPr>
            </w:pPr>
            <w:r w:rsidRPr="00CD0D89">
              <w:rPr>
                <w:rFonts w:asciiTheme="minorHAnsi" w:hAnsiTheme="minorHAnsi" w:cstheme="minorHAnsi"/>
                <w:color w:val="auto"/>
                <w:sz w:val="16"/>
                <w:szCs w:val="16"/>
              </w:rPr>
              <w:t>All commands completed successfully</w:t>
            </w:r>
          </w:p>
        </w:tc>
      </w:tr>
      <w:tr w:rsidR="00BF0342" w:rsidRPr="00CD0D89" w14:paraId="5AB70785" w14:textId="77777777" w:rsidTr="00631DAB">
        <w:trPr>
          <w:jc w:val="center"/>
        </w:trPr>
        <w:tc>
          <w:tcPr>
            <w:tcW w:w="0" w:type="auto"/>
            <w:vAlign w:val="center"/>
          </w:tcPr>
          <w:p w14:paraId="62DDCF8E" w14:textId="77777777" w:rsidR="00BF0342" w:rsidRPr="00CD0D89" w:rsidRDefault="00BF0342" w:rsidP="00631DAB">
            <w:pPr>
              <w:jc w:val="center"/>
              <w:rPr>
                <w:rFonts w:asciiTheme="minorHAnsi" w:hAnsiTheme="minorHAnsi" w:cstheme="minorHAnsi"/>
                <w:sz w:val="16"/>
                <w:szCs w:val="16"/>
              </w:rPr>
            </w:pPr>
            <w:r w:rsidRPr="00CD0D89">
              <w:rPr>
                <w:rFonts w:asciiTheme="minorHAnsi" w:hAnsiTheme="minorHAnsi" w:cstheme="minorHAnsi"/>
                <w:color w:val="auto"/>
                <w:sz w:val="16"/>
                <w:szCs w:val="16"/>
              </w:rPr>
              <w:t>9001</w:t>
            </w:r>
          </w:p>
        </w:tc>
        <w:tc>
          <w:tcPr>
            <w:tcW w:w="0" w:type="auto"/>
            <w:vAlign w:val="center"/>
          </w:tcPr>
          <w:p w14:paraId="72705698" w14:textId="7EE4A59F" w:rsidR="00BF0342" w:rsidRPr="00D93492" w:rsidRDefault="00D93492" w:rsidP="00631DAB">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failed</w:t>
            </w:r>
          </w:p>
        </w:tc>
      </w:tr>
      <w:tr w:rsidR="001919C1" w:rsidRPr="00CD0D89" w14:paraId="1A7B30DB" w14:textId="77777777" w:rsidTr="00631DAB">
        <w:trPr>
          <w:jc w:val="center"/>
        </w:trPr>
        <w:tc>
          <w:tcPr>
            <w:tcW w:w="0" w:type="auto"/>
            <w:vAlign w:val="center"/>
          </w:tcPr>
          <w:p w14:paraId="566CE5A3" w14:textId="7B64B45E"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9002</w:t>
            </w:r>
          </w:p>
        </w:tc>
        <w:tc>
          <w:tcPr>
            <w:tcW w:w="0" w:type="auto"/>
            <w:vAlign w:val="center"/>
          </w:tcPr>
          <w:p w14:paraId="2AB26FE3" w14:textId="44C0D13B"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All commands partially succeeded</w:t>
            </w:r>
          </w:p>
        </w:tc>
      </w:tr>
      <w:tr w:rsidR="001919C1" w:rsidRPr="00CD0D89" w14:paraId="05281827" w14:textId="77777777" w:rsidTr="00631DAB">
        <w:trPr>
          <w:jc w:val="center"/>
        </w:trPr>
        <w:tc>
          <w:tcPr>
            <w:tcW w:w="0" w:type="auto"/>
            <w:vAlign w:val="center"/>
          </w:tcPr>
          <w:p w14:paraId="0B6089BF" w14:textId="61686BAA"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9003</w:t>
            </w:r>
          </w:p>
        </w:tc>
        <w:tc>
          <w:tcPr>
            <w:tcW w:w="0" w:type="auto"/>
            <w:vAlign w:val="center"/>
          </w:tcPr>
          <w:p w14:paraId="11911039" w14:textId="4E4E2769"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failed</w:t>
            </w:r>
          </w:p>
        </w:tc>
      </w:tr>
      <w:tr w:rsidR="001919C1" w:rsidRPr="00CD0D89" w14:paraId="770C2EE1" w14:textId="77777777" w:rsidTr="00631DAB">
        <w:trPr>
          <w:jc w:val="center"/>
        </w:trPr>
        <w:tc>
          <w:tcPr>
            <w:tcW w:w="0" w:type="auto"/>
            <w:vAlign w:val="center"/>
          </w:tcPr>
          <w:p w14:paraId="071182BA" w14:textId="7DF739C9" w:rsidR="001919C1" w:rsidRPr="00CD0D89" w:rsidRDefault="001919C1" w:rsidP="001919C1">
            <w:pPr>
              <w:jc w:val="center"/>
              <w:rPr>
                <w:rFonts w:asciiTheme="minorHAnsi" w:hAnsiTheme="minorHAnsi" w:cstheme="minorHAnsi"/>
                <w:color w:val="auto"/>
                <w:sz w:val="16"/>
                <w:szCs w:val="16"/>
              </w:rPr>
            </w:pPr>
            <w:r>
              <w:rPr>
                <w:rFonts w:asciiTheme="minorHAnsi" w:hAnsiTheme="minorHAnsi" w:cstheme="minorHAnsi"/>
                <w:color w:val="auto"/>
                <w:sz w:val="16"/>
                <w:szCs w:val="16"/>
              </w:rPr>
              <w:t>9004</w:t>
            </w:r>
          </w:p>
        </w:tc>
        <w:tc>
          <w:tcPr>
            <w:tcW w:w="0" w:type="auto"/>
            <w:vAlign w:val="center"/>
          </w:tcPr>
          <w:p w14:paraId="45D0D1C4" w14:textId="00D692D0" w:rsidR="001919C1" w:rsidRPr="00D93492" w:rsidRDefault="00D93492" w:rsidP="001919C1">
            <w:pPr>
              <w:autoSpaceDE w:val="0"/>
              <w:autoSpaceDN w:val="0"/>
              <w:adjustRightInd w:val="0"/>
              <w:jc w:val="left"/>
              <w:rPr>
                <w:rFonts w:asciiTheme="minorHAnsi" w:hAnsiTheme="minorHAnsi" w:cstheme="minorHAnsi"/>
                <w:color w:val="auto"/>
                <w:sz w:val="16"/>
                <w:szCs w:val="16"/>
              </w:rPr>
            </w:pPr>
            <w:r w:rsidRPr="00D93492">
              <w:rPr>
                <w:rFonts w:asciiTheme="minorHAnsi" w:hAnsiTheme="minorHAnsi" w:cstheme="minorHAnsi"/>
                <w:color w:val="auto"/>
                <w:sz w:val="16"/>
                <w:szCs w:val="16"/>
              </w:rPr>
              <w:t>Some commands partially succeeded</w:t>
            </w:r>
          </w:p>
        </w:tc>
      </w:tr>
    </w:tbl>
    <w:p w14:paraId="3AA84E5C" w14:textId="77777777" w:rsidR="00BE25A7" w:rsidRDefault="00BE25A7" w:rsidP="00BE25A7"/>
    <w:p w14:paraId="30100FFF" w14:textId="15F069BA" w:rsidR="00D93492" w:rsidRDefault="00D93492" w:rsidP="00D42599">
      <w:pPr>
        <w:rPr>
          <w:b/>
        </w:rPr>
      </w:pPr>
      <w:r w:rsidRPr="00D42599">
        <w:rPr>
          <w:b/>
        </w:rPr>
        <w:t>Sample Ruleset XML File:</w:t>
      </w:r>
    </w:p>
    <w:p w14:paraId="4314BC04" w14:textId="0D7DCF2E" w:rsidR="00AF0B2B" w:rsidRDefault="00AF0B2B" w:rsidP="00D42599">
      <w:pPr>
        <w:rPr>
          <w:b/>
        </w:rPr>
      </w:pPr>
    </w:p>
    <w:p w14:paraId="2E81D681" w14:textId="056F6F1A" w:rsidR="00AF0B2B" w:rsidRPr="00D42599" w:rsidRDefault="00AF0B2B" w:rsidP="00AF0B2B">
      <w:r>
        <w:t>In the following example, return codes 0 and 1 constitutes success.  Return code 3 defines failure and return code 2 mean partial success.  Note that return codes other than 0, 1, 2 and 3 will be defaulted to failure.</w:t>
      </w:r>
    </w:p>
    <w:p w14:paraId="0B7CE629" w14:textId="77777777" w:rsidR="00D42599" w:rsidRPr="00D42599" w:rsidRDefault="00D42599" w:rsidP="00D42599">
      <w:pPr>
        <w:rPr>
          <w:rFonts w:ascii="Courier New" w:hAnsi="Courier New" w:cs="Courier New"/>
          <w:sz w:val="16"/>
          <w:szCs w:val="16"/>
        </w:rPr>
      </w:pPr>
    </w:p>
    <w:p w14:paraId="608FBF2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&lt;?xml version="1.0"?&gt;</w:t>
      </w:r>
    </w:p>
    <w:p w14:paraId="05A540C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&lt;StartProcess&gt;</w:t>
      </w:r>
    </w:p>
    <w:p w14:paraId="2FB273E0"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6C141597"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&lt;ReturnCode&gt;0&lt;/ReturnCode&gt;</w:t>
      </w:r>
    </w:p>
    <w:p w14:paraId="598D2B0E"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&lt;ReturnCode&gt;1&lt;/ReturnCode&gt;</w:t>
      </w:r>
    </w:p>
    <w:p w14:paraId="17B992D4"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&lt;/Success&gt;</w:t>
      </w:r>
    </w:p>
    <w:p w14:paraId="45428138"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23640FA5"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&lt;ReturnCode&gt;3&lt;/ReturnCode&gt;</w:t>
      </w:r>
    </w:p>
    <w:p w14:paraId="50B8FFA9"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&lt;/Failure&gt;</w:t>
      </w:r>
    </w:p>
    <w:p w14:paraId="6434E49D"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&lt;PartialSuccess&gt;</w:t>
      </w:r>
    </w:p>
    <w:p w14:paraId="5C333C4A"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&lt;ReturnCode&gt;2&lt;/ReturnCode&gt;</w:t>
      </w:r>
    </w:p>
    <w:p w14:paraId="349CDA3F" w14:textId="77777777"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 xml:space="preserve">  &lt;/PartialSuccess&gt;</w:t>
      </w:r>
    </w:p>
    <w:p w14:paraId="039B5931" w14:textId="006D63EE" w:rsidR="00D93492" w:rsidRPr="00D42599" w:rsidRDefault="00D93492" w:rsidP="00D42599">
      <w:pPr>
        <w:rPr>
          <w:rFonts w:ascii="Courier New" w:hAnsi="Courier New" w:cs="Courier New"/>
          <w:sz w:val="16"/>
          <w:szCs w:val="16"/>
        </w:rPr>
      </w:pPr>
      <w:r w:rsidRPr="00D42599">
        <w:rPr>
          <w:rFonts w:ascii="Courier New" w:hAnsi="Courier New" w:cs="Courier New"/>
          <w:sz w:val="16"/>
          <w:szCs w:val="16"/>
        </w:rPr>
        <w:t>&lt;/StartProcess&gt;</w:t>
      </w:r>
    </w:p>
    <w:p w14:paraId="59A09F17" w14:textId="77777777" w:rsidR="00D93492" w:rsidRDefault="00D93492" w:rsidP="00D93492">
      <w:pPr>
        <w:rPr>
          <w:b/>
        </w:rPr>
      </w:pPr>
    </w:p>
    <w:p w14:paraId="73426DE5" w14:textId="77777777" w:rsidR="00D93492" w:rsidRDefault="00D93492" w:rsidP="00D93492">
      <w:pPr>
        <w:rPr>
          <w:b/>
        </w:rPr>
      </w:pPr>
      <w:r w:rsidRPr="00A22393">
        <w:rPr>
          <w:b/>
        </w:rPr>
        <w:t>Sample Output:</w:t>
      </w:r>
    </w:p>
    <w:p w14:paraId="6A9FE646" w14:textId="77777777" w:rsidR="00A22393" w:rsidRDefault="00A22393" w:rsidP="00BE25A7">
      <w:pPr>
        <w:rPr>
          <w:b/>
        </w:rPr>
      </w:pPr>
    </w:p>
    <w:p w14:paraId="13520E68" w14:textId="77777777" w:rsidR="00A22393" w:rsidRDefault="00A22393" w:rsidP="00BE25A7">
      <w:r>
        <w:t>The Start Process command captures the standard out of each background process.  Each output line from a background process is prefixed with its process id in square brackets and written to standard out.  When all processes have completed, a summary report documents the process id, command, arguments, start time, end time and return code of each process.</w:t>
      </w:r>
    </w:p>
    <w:p w14:paraId="4DFF72BD" w14:textId="77777777" w:rsidR="00A22393" w:rsidRDefault="00A22393" w:rsidP="00BE25A7"/>
    <w:p w14:paraId="5BE19706" w14:textId="77777777" w:rsidR="00A22393" w:rsidRDefault="00A22393" w:rsidP="00BE25A7">
      <w:r>
        <w:t>The output of Start Process looks like…</w:t>
      </w:r>
    </w:p>
    <w:p w14:paraId="786B9D43" w14:textId="77777777" w:rsidR="00A22393" w:rsidRDefault="00A22393" w:rsidP="00BE25A7"/>
    <w:p w14:paraId="537D1C9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Restart not pending for command</w:t>
      </w:r>
    </w:p>
    <w:p w14:paraId="01BF5D8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EKB Quartz to Foundation Synchronization : Version 7.9.0.1238 for Oracle 11g on WINDOWS   - Copyright (c) 1997-2012, JDA Software, Inc.</w:t>
      </w:r>
    </w:p>
    <w:p w14:paraId="257390C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18:39:04 2013 (2013-02-20 23:39:04 UT)  CIMSYNCPKBF 7248 Info: v7.9.0.1238</w:t>
      </w:r>
    </w:p>
    <w:p w14:paraId="5D861D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 processing:  cimsyncpkbf / PLAN_ACTUAL type=structure execute=y setcurrentfoundationtime=y</w:t>
      </w:r>
    </w:p>
    <w:p w14:paraId="7D3412D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Restart not pending for command</w:t>
      </w:r>
    </w:p>
    <w:p w14:paraId="51C338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Restart not pending for command</w:t>
      </w:r>
    </w:p>
    <w:p w14:paraId="4961B01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EKB Quartz to Foundation Synchronization : Version 7.9.0.1238 for Oracle 11g on WINDOWS   - Copyright (c) 1997-2012, JDA Software, Inc.</w:t>
      </w:r>
    </w:p>
    <w:p w14:paraId="43AD567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18:39:05 2013 (2013-02-20 23:39:05 UT)  CIMSYNCPKBF 3060 Info: v7.9.0.1238</w:t>
      </w:r>
    </w:p>
    <w:p w14:paraId="6BDC0E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 processing:  cimsyncpkbf / PLAN_ACTUAL_ALLOC type=structure execute=y setcurrentfoundationtime=y</w:t>
      </w:r>
    </w:p>
    <w:p w14:paraId="7422E9C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EKB Quartz to Foundation Synchronization : Version 7.9.0.1238 for Oracle 11g on WINDOWS   - Copyright (c) 1997-2012, JDA Software, Inc.</w:t>
      </w:r>
    </w:p>
    <w:p w14:paraId="7A6E6FB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18:39:05 2013 (2013-02-20 23:39:05 UT)  CIMSYNCPKBF 676 Info: v7.9.0.1238</w:t>
      </w:r>
    </w:p>
    <w:p w14:paraId="79C1DC1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 processing:  cimsyncpkbf / PLAN_CENTRAL type=structure execute=y setcurrentfoundationtime=y</w:t>
      </w:r>
    </w:p>
    <w:p w14:paraId="1D26036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\\Wdcae-dpln11p\Quartz\plan_actual\log\CIMSyncPKBF_STRUCTURE.trc</w:t>
      </w:r>
    </w:p>
    <w:p w14:paraId="565D492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18:39:06 2013 (2013-02-20 23:39:06 UT)  CIMSYNCPKBF 7248 Info:</w:t>
      </w:r>
    </w:p>
    <w:p w14:paraId="53CD3D7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STRUCTURE to synchronize PLAN_ACTUAL with current Foundation structure</w:t>
      </w:r>
    </w:p>
    <w:p w14:paraId="03BC746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\\Wdcae-dpln11p\Quartz\plan_actual_alloc\log\CIMSyncPKBF_STRUCTURE.trc</w:t>
      </w:r>
    </w:p>
    <w:p w14:paraId="6FC92E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\\Wdcae-dpln11p\Quartz\plan_central\log\CIMSyncPKBF_STRUCTURE.trc</w:t>
      </w:r>
    </w:p>
    <w:p w14:paraId="140754E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18:39:07 2013 (2013-02-20 23:39:07 UT)  CIMSYNCPKBF 3060 Info:</w:t>
      </w:r>
    </w:p>
    <w:p w14:paraId="78520AF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STRUCTURE to synchronize PLAN_ACTUAL_ALLOC with current Foundation structure</w:t>
      </w:r>
    </w:p>
    <w:p w14:paraId="7E7CBEF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18:39:07 2013 (2013-02-20 23:39:07 UT)  CIMSYNCPKBF 676 Info:</w:t>
      </w:r>
    </w:p>
    <w:p w14:paraId="12B7CE8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STRUCTURE to synchronize PLAN_CENTRAL with current Foundation structure</w:t>
      </w:r>
    </w:p>
    <w:p w14:paraId="307B943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  CIMSYNCPKBF 7248 Info:</w:t>
      </w:r>
    </w:p>
    <w:p w14:paraId="0FF20D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STRUCTURE completed</w:t>
      </w:r>
    </w:p>
    <w:p w14:paraId="53FCA33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18:39:12 2013 (2013-02-20 23:39:12 UT)  CIMSYNCPKBF 7248 Info:</w:t>
      </w:r>
    </w:p>
    <w:p w14:paraId="1E0E6C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2A5C4D2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3060 Info:</w:t>
      </w:r>
    </w:p>
    <w:p w14:paraId="320808C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STRUCTURE completed</w:t>
      </w:r>
    </w:p>
    <w:p w14:paraId="7945F5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3060 Info:</w:t>
      </w:r>
    </w:p>
    <w:p w14:paraId="0BE3C62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3C35DBA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lastRenderedPageBreak/>
        <w:t>[5792] EKB Quartz to Foundation Synchronization : Version 7.9.0.1238 for Oracle 11g on WINDOWS   - Copyright (c) 1997-2012, JDA Software, Inc.</w:t>
      </w:r>
    </w:p>
    <w:p w14:paraId="7938577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18:39:13 2013 (2013-02-20 23:39:13 UT)  CIMSYNCPKBF 8680 Info: v7.9.0.1238</w:t>
      </w:r>
    </w:p>
    <w:p w14:paraId="017FE96B"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 processing:  cimsyncpkbf / PLAN_ACTUAL type=data execute=y</w:t>
      </w:r>
    </w:p>
    <w:p w14:paraId="232A4D1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676 Info:</w:t>
      </w:r>
    </w:p>
    <w:p w14:paraId="28DD47E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STRUCTURE completed</w:t>
      </w:r>
    </w:p>
    <w:p w14:paraId="4C1D0DC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676 Info:</w:t>
      </w:r>
    </w:p>
    <w:p w14:paraId="11A64FB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344DEFE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EKB Quartz to Foundation Synchronization : Version 7.9.0.1238 for Oracle 11g on WINDOWS   - Copyright (c) 1997-2012, JDA Software, Inc.</w:t>
      </w:r>
    </w:p>
    <w:p w14:paraId="2CF986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18:39:13 2013 (2013-02-20 23:39:13 UT)  CIMSYNCPKBF 6676 Info: v7.9.0.1238</w:t>
      </w:r>
    </w:p>
    <w:p w14:paraId="7BB71E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 processing:  cimsyncpkbf / PLAN_ACTUAL_ALLOC type=data execute=y</w:t>
      </w:r>
    </w:p>
    <w:p w14:paraId="3B17358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EKB Quartz to Foundation Synchronization : Version 7.9.0.1238 for Oracle 11g on WINDOWS   - Copyright (c) 1997-2012, JDA Software, Inc.</w:t>
      </w:r>
    </w:p>
    <w:p w14:paraId="046C841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18:39:13 2013 (2013-02-20 23:39:13 UT)  CIMSYNCPKBF 6528 Info: v7.9.0.1238</w:t>
      </w:r>
    </w:p>
    <w:p w14:paraId="5213FAE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 processing:  cimsyncpkbf / PLAN_CENTRAL type=data execute=y</w:t>
      </w:r>
    </w:p>
    <w:p w14:paraId="638CA77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Trace output will be appended to \\Wdcae-dpln11p\Quartz\plan_actual\log\CIMSyncPKBF_DATA.trc</w:t>
      </w:r>
    </w:p>
    <w:p w14:paraId="2601414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Trace output will be appended to \\Wdcae-dpln11p\Quartz\plan_actual_alloc\log\CIMSyncPKBF_DATA.trc</w:t>
      </w:r>
    </w:p>
    <w:p w14:paraId="1931C10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Trace output will be appended to \\Wdcae-dpln11p\Quartz\plan_central\log\CIMSyncPKBF_DATA.trc</w:t>
      </w:r>
    </w:p>
    <w:p w14:paraId="24C6A53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18:39:16 2013 (2013-02-20 23:39:16 UT)  CIMSYNCPKBF 6528 Info:</w:t>
      </w:r>
    </w:p>
    <w:p w14:paraId="73BC5AD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Starting job DATA to synchronize PLAN_CENTRAL with current Foundation data</w:t>
      </w:r>
    </w:p>
    <w:p w14:paraId="1BF59E42"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18:39:16 2013 (2013-02-20 23:39:16 UT)  CIMSYNCPKBF 8680 Info:</w:t>
      </w:r>
    </w:p>
    <w:p w14:paraId="38C50DA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Starting job DATA to synchronize PLAN_ACTUAL with current Foundation data</w:t>
      </w:r>
    </w:p>
    <w:p w14:paraId="7AA900E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18:39:16 2013 (2013-02-20 23:39:16 UT)  CIMSYNCPKBF 6676 Info:</w:t>
      </w:r>
    </w:p>
    <w:p w14:paraId="409389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Starting job DATA to synchronize PLAN_ACTUAL_ALLOC with current Foundation data</w:t>
      </w:r>
    </w:p>
    <w:p w14:paraId="77087A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  CIMSYNCPKBF 6528 Info:</w:t>
      </w:r>
    </w:p>
    <w:p w14:paraId="1B597DF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Job DATA completed</w:t>
      </w:r>
    </w:p>
    <w:p w14:paraId="5342A7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Wed Feb 20 18:39:38 2013 (2013-02-20 23:39:38 UT)  CIMSYNCPKBF 6528 Info:</w:t>
      </w:r>
    </w:p>
    <w:p w14:paraId="3F107A2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[9988]    Status:  Process completed successfully</w:t>
      </w:r>
    </w:p>
    <w:p w14:paraId="762A82AE"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  CIMSYNCPKBF 6676 Info:</w:t>
      </w:r>
    </w:p>
    <w:p w14:paraId="57E4319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Job DATA completed</w:t>
      </w:r>
    </w:p>
    <w:p w14:paraId="68503D28"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Wed Feb 20 18:43:25 2013 (2013-02-20 23:43:25 UT)  CIMSYNCPKBF 6676 Info:</w:t>
      </w:r>
    </w:p>
    <w:p w14:paraId="694721A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[3644]    Status:  Process completed successfully</w:t>
      </w:r>
    </w:p>
    <w:p w14:paraId="68E3537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  CIMSYNCPKBF 8680 Info:</w:t>
      </w:r>
    </w:p>
    <w:p w14:paraId="74050A5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Job DATA completed</w:t>
      </w:r>
    </w:p>
    <w:p w14:paraId="006A81DA"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Wed Feb 20 18:49:30 2013 (2013-02-20 23:49:30 UT)  CIMSYNCPKBF 8680 Info:</w:t>
      </w:r>
    </w:p>
    <w:p w14:paraId="11043E5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[5792]    Status:  Process completed successfully</w:t>
      </w:r>
    </w:p>
    <w:p w14:paraId="6AD9828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9988</w:t>
      </w:r>
    </w:p>
    <w:p w14:paraId="3570527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1194985"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plan_central </w:t>
      </w:r>
      <w:r w:rsidR="00A22393" w:rsidRPr="00E16946">
        <w:rPr>
          <w:rFonts w:ascii="Courier New" w:hAnsi="Courier New" w:cs="Courier New"/>
          <w:color w:val="auto"/>
          <w:sz w:val="16"/>
          <w:szCs w:val="16"/>
        </w:rPr>
        <w:t>PLAN_CENTRAL</w:t>
      </w:r>
    </w:p>
    <w:p w14:paraId="3226516D"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030EA1D6"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6:39 PM</w:t>
      </w:r>
    </w:p>
    <w:p w14:paraId="63633D0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7129D8F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D746F63"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3644</w:t>
      </w:r>
    </w:p>
    <w:p w14:paraId="26E22114"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4C1BB656"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plan_actual_alloc </w:t>
      </w:r>
      <w:r w:rsidR="00A22393" w:rsidRPr="00E16946">
        <w:rPr>
          <w:rFonts w:ascii="Courier New" w:hAnsi="Courier New" w:cs="Courier New"/>
          <w:color w:val="auto"/>
          <w:sz w:val="16"/>
          <w:szCs w:val="16"/>
        </w:rPr>
        <w:t>PLAN_ACTUAL_ALLOC</w:t>
      </w:r>
    </w:p>
    <w:p w14:paraId="5E2ED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47356F"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6:43 PM</w:t>
      </w:r>
    </w:p>
    <w:p w14:paraId="57D9AC27"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54AE43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3C582FA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PID: 5792</w:t>
      </w:r>
    </w:p>
    <w:p w14:paraId="1E299F65"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Command: CubeSync.bat</w:t>
      </w:r>
    </w:p>
    <w:p w14:paraId="3DD4AB3A" w14:textId="77777777" w:rsidR="00A22393" w:rsidRPr="00E16946" w:rsidRDefault="006E1D56" w:rsidP="00A22393">
      <w:pPr>
        <w:autoSpaceDE w:val="0"/>
        <w:autoSpaceDN w:val="0"/>
        <w:adjustRightInd w:val="0"/>
        <w:jc w:val="left"/>
        <w:rPr>
          <w:rFonts w:ascii="Courier New" w:hAnsi="Courier New" w:cs="Courier New"/>
          <w:color w:val="auto"/>
          <w:sz w:val="16"/>
          <w:szCs w:val="16"/>
        </w:rPr>
      </w:pPr>
      <w:r>
        <w:rPr>
          <w:rFonts w:ascii="Courier New" w:hAnsi="Courier New" w:cs="Courier New"/>
          <w:color w:val="auto"/>
          <w:sz w:val="16"/>
          <w:szCs w:val="16"/>
        </w:rPr>
        <w:t xml:space="preserve">Arguments: plan_actual </w:t>
      </w:r>
      <w:r w:rsidR="00A22393" w:rsidRPr="00E16946">
        <w:rPr>
          <w:rFonts w:ascii="Courier New" w:hAnsi="Courier New" w:cs="Courier New"/>
          <w:color w:val="auto"/>
          <w:sz w:val="16"/>
          <w:szCs w:val="16"/>
        </w:rPr>
        <w:t>PLAN_ACTUAL</w:t>
      </w:r>
    </w:p>
    <w:p w14:paraId="22B99921"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Started: 2/20/2013 6:39 PM</w:t>
      </w:r>
    </w:p>
    <w:p w14:paraId="45343E49"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Ended: 2/20/2013 6:49 PM</w:t>
      </w:r>
    </w:p>
    <w:p w14:paraId="00465250"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r w:rsidRPr="00E16946">
        <w:rPr>
          <w:rFonts w:ascii="Courier New" w:hAnsi="Courier New" w:cs="Courier New"/>
          <w:color w:val="auto"/>
          <w:sz w:val="16"/>
          <w:szCs w:val="16"/>
        </w:rPr>
        <w:t>Return Code: 0</w:t>
      </w:r>
    </w:p>
    <w:p w14:paraId="24D067BC" w14:textId="77777777" w:rsidR="00A22393" w:rsidRPr="00E16946" w:rsidRDefault="00A22393" w:rsidP="00A22393">
      <w:pPr>
        <w:autoSpaceDE w:val="0"/>
        <w:autoSpaceDN w:val="0"/>
        <w:adjustRightInd w:val="0"/>
        <w:jc w:val="left"/>
        <w:rPr>
          <w:rFonts w:ascii="Courier New" w:hAnsi="Courier New" w:cs="Courier New"/>
          <w:color w:val="auto"/>
          <w:sz w:val="16"/>
          <w:szCs w:val="16"/>
        </w:rPr>
      </w:pPr>
    </w:p>
    <w:p w14:paraId="6A285244" w14:textId="77777777" w:rsidR="00A22393" w:rsidRDefault="00A22393" w:rsidP="00A22393">
      <w:pPr>
        <w:rPr>
          <w:rFonts w:ascii="Courier New" w:hAnsi="Courier New" w:cs="Courier New"/>
          <w:color w:val="auto"/>
          <w:sz w:val="16"/>
          <w:szCs w:val="16"/>
        </w:rPr>
      </w:pPr>
      <w:r w:rsidRPr="00E16946">
        <w:rPr>
          <w:rFonts w:ascii="Courier New" w:hAnsi="Courier New" w:cs="Courier New"/>
          <w:color w:val="auto"/>
          <w:sz w:val="16"/>
          <w:szCs w:val="16"/>
        </w:rPr>
        <w:t>All commands completed successfully</w:t>
      </w:r>
    </w:p>
    <w:p w14:paraId="27E8E10F" w14:textId="77777777" w:rsidR="00E56FE0" w:rsidRPr="00E16946" w:rsidRDefault="00E56FE0" w:rsidP="00E56FE0"/>
    <w:p w14:paraId="2FB750B8" w14:textId="77777777" w:rsidR="0070031C" w:rsidRDefault="0070031C">
      <w:pPr>
        <w:jc w:val="left"/>
        <w:rPr>
          <w:rFonts w:cs="Arial"/>
          <w:b/>
          <w:bCs/>
          <w:iCs/>
          <w:color w:val="005596"/>
          <w:sz w:val="28"/>
          <w:szCs w:val="28"/>
        </w:rPr>
      </w:pPr>
      <w:r>
        <w:br w:type="page"/>
      </w:r>
    </w:p>
    <w:p w14:paraId="2C0EB492" w14:textId="7124E6CE" w:rsidR="00BE25A7" w:rsidRDefault="00BE25A7" w:rsidP="00BE25A7">
      <w:pPr>
        <w:pStyle w:val="Heading2"/>
      </w:pPr>
      <w:bookmarkStart w:id="81" w:name="_Toc39674376"/>
      <w:r>
        <w:lastRenderedPageBreak/>
        <w:t>Truncate</w:t>
      </w:r>
      <w:r w:rsidR="005A6F26">
        <w:t xml:space="preserve"> </w:t>
      </w:r>
      <w:r>
        <w:t>JI</w:t>
      </w:r>
      <w:r w:rsidR="005A6F26">
        <w:t xml:space="preserve"> </w:t>
      </w:r>
      <w:r>
        <w:t>Errors</w:t>
      </w:r>
      <w:r w:rsidR="006D3B01">
        <w:t xml:space="preserve"> (Mulesoft &amp; Datastage)</w:t>
      </w:r>
      <w:bookmarkEnd w:id="81"/>
    </w:p>
    <w:p w14:paraId="4B3220C0" w14:textId="77777777" w:rsidR="00962735" w:rsidRDefault="00962735" w:rsidP="00962735">
      <w:pPr>
        <w:rPr>
          <w:rFonts w:cs="Arial"/>
        </w:rPr>
      </w:pPr>
      <w:r w:rsidRPr="00962735">
        <w:rPr>
          <w:rFonts w:cs="Arial"/>
          <w:b/>
        </w:rPr>
        <w:t>Mid-Tier</w:t>
      </w:r>
      <w:r>
        <w:rPr>
          <w:rFonts w:cs="Arial"/>
        </w:rPr>
        <w:t>: Primary only</w:t>
      </w:r>
    </w:p>
    <w:p w14:paraId="5D1F4C2D" w14:textId="77777777" w:rsidR="00962735" w:rsidRPr="00962735" w:rsidRDefault="00962735" w:rsidP="00962735"/>
    <w:p w14:paraId="14BA3FCE" w14:textId="77777777" w:rsidR="0080426D" w:rsidRDefault="0080426D" w:rsidP="0080426D">
      <w:r w:rsidRPr="001916EE">
        <w:rPr>
          <w:b/>
        </w:rPr>
        <w:t>Purpose</w:t>
      </w:r>
      <w:r>
        <w:t>:</w:t>
      </w:r>
      <w:r w:rsidR="001916EE">
        <w:t xml:space="preserve"> To delete all rows from the EXT_EPSD_ERRORS table in the JI Schema.</w:t>
      </w:r>
    </w:p>
    <w:p w14:paraId="482E7310" w14:textId="77777777" w:rsidR="001916EE" w:rsidRDefault="001916EE" w:rsidP="001916EE"/>
    <w:p w14:paraId="3901139D" w14:textId="77777777" w:rsidR="001916EE" w:rsidRPr="00631DAB" w:rsidRDefault="001916EE" w:rsidP="001916EE">
      <w:r w:rsidRPr="001916EE">
        <w:rPr>
          <w:b/>
        </w:rPr>
        <w:t>Usage</w:t>
      </w:r>
      <w:r w:rsidRPr="00631DAB">
        <w:t xml:space="preserve">: </w:t>
      </w:r>
      <w:r>
        <w:t xml:space="preserve">TruncateJIErrors </w:t>
      </w:r>
      <w:r w:rsidR="00A3107D">
        <w:t xml:space="preserve">[user] </w:t>
      </w:r>
      <w:r w:rsidRPr="00631DAB">
        <w:t>[data source]</w:t>
      </w:r>
    </w:p>
    <w:p w14:paraId="795A4FF7" w14:textId="77777777" w:rsidR="001916EE" w:rsidRDefault="001916EE" w:rsidP="0080426D"/>
    <w:p w14:paraId="18BAA015" w14:textId="77777777" w:rsidR="003205A7" w:rsidRDefault="003205A7" w:rsidP="003205A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978"/>
        <w:gridCol w:w="2197"/>
      </w:tblGrid>
      <w:tr w:rsidR="003205A7" w:rsidRPr="00631DAB" w14:paraId="1A5BCC35" w14:textId="77777777" w:rsidTr="00A843E5">
        <w:trPr>
          <w:jc w:val="center"/>
        </w:trPr>
        <w:tc>
          <w:tcPr>
            <w:tcW w:w="0" w:type="auto"/>
            <w:shd w:val="clear" w:color="auto" w:fill="005596" w:themeFill="text2"/>
            <w:vAlign w:val="center"/>
          </w:tcPr>
          <w:p w14:paraId="4A9C0817" w14:textId="77777777" w:rsidR="003205A7" w:rsidRPr="00631DAB" w:rsidRDefault="003205A7" w:rsidP="00A843E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EEF389D" w14:textId="77777777" w:rsidR="003205A7" w:rsidRPr="00631DAB" w:rsidRDefault="003205A7" w:rsidP="00A843E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205A7" w:rsidRPr="00631DAB" w14:paraId="35EFAC4A" w14:textId="77777777" w:rsidTr="00A843E5">
        <w:trPr>
          <w:jc w:val="center"/>
        </w:trPr>
        <w:tc>
          <w:tcPr>
            <w:tcW w:w="0" w:type="auto"/>
            <w:vAlign w:val="center"/>
          </w:tcPr>
          <w:p w14:paraId="4EB5D9AE"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16CCC8B" w14:textId="77777777" w:rsidR="003205A7" w:rsidRPr="00631DAB" w:rsidRDefault="00FE02D2" w:rsidP="00A843E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JI s</w:t>
            </w:r>
            <w:r w:rsidR="003205A7">
              <w:rPr>
                <w:rFonts w:asciiTheme="minorHAnsi" w:hAnsiTheme="minorHAnsi" w:cstheme="minorHAnsi"/>
                <w:color w:val="auto"/>
                <w:sz w:val="16"/>
                <w:szCs w:val="16"/>
              </w:rPr>
              <w:t>chema user name</w:t>
            </w:r>
          </w:p>
        </w:tc>
      </w:tr>
      <w:tr w:rsidR="003205A7" w:rsidRPr="00631DAB" w14:paraId="5C47BDF8" w14:textId="77777777" w:rsidTr="00A843E5">
        <w:trPr>
          <w:jc w:val="center"/>
        </w:trPr>
        <w:tc>
          <w:tcPr>
            <w:tcW w:w="0" w:type="auto"/>
            <w:vAlign w:val="center"/>
          </w:tcPr>
          <w:p w14:paraId="46B16AC6" w14:textId="77777777" w:rsidR="003205A7" w:rsidRPr="00B650A8" w:rsidRDefault="003205A7" w:rsidP="00A843E5">
            <w:pPr>
              <w:jc w:val="left"/>
              <w:rPr>
                <w:rFonts w:asciiTheme="minorHAnsi" w:hAnsiTheme="minorHAnsi" w:cstheme="minorHAnsi"/>
                <w:sz w:val="16"/>
                <w:szCs w:val="16"/>
              </w:rPr>
            </w:pPr>
            <w:r w:rsidRPr="00B650A8">
              <w:rPr>
                <w:rFonts w:asciiTheme="minorHAnsi" w:hAnsiTheme="minorHAnsi" w:cstheme="minorHAnsi"/>
                <w:color w:val="auto"/>
                <w:sz w:val="16"/>
                <w:szCs w:val="16"/>
              </w:rPr>
              <w:t>data source</w:t>
            </w:r>
          </w:p>
        </w:tc>
        <w:tc>
          <w:tcPr>
            <w:tcW w:w="0" w:type="auto"/>
            <w:vAlign w:val="center"/>
          </w:tcPr>
          <w:p w14:paraId="1F5A0A3E" w14:textId="77777777" w:rsidR="003205A7" w:rsidRPr="00631DAB" w:rsidRDefault="003205A7" w:rsidP="00861DE1">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 xml:space="preserve">TNS entry for the </w:t>
            </w:r>
            <w:r w:rsidR="00861DE1">
              <w:rPr>
                <w:rFonts w:asciiTheme="minorHAnsi" w:hAnsiTheme="minorHAnsi" w:cstheme="minorHAnsi"/>
                <w:color w:val="auto"/>
                <w:sz w:val="16"/>
                <w:szCs w:val="16"/>
              </w:rPr>
              <w:t>EKB instance</w:t>
            </w:r>
          </w:p>
        </w:tc>
      </w:tr>
    </w:tbl>
    <w:p w14:paraId="474FBDF1" w14:textId="77777777" w:rsidR="003205A7" w:rsidRDefault="003205A7" w:rsidP="0080426D"/>
    <w:p w14:paraId="5936A123" w14:textId="77777777" w:rsidR="0080426D" w:rsidRPr="0080426D" w:rsidRDefault="0080426D" w:rsidP="0080426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2138"/>
      </w:tblGrid>
      <w:tr w:rsidR="00F4111D" w:rsidRPr="00631DAB" w14:paraId="44F39F95" w14:textId="77777777" w:rsidTr="00631DAB">
        <w:trPr>
          <w:jc w:val="center"/>
        </w:trPr>
        <w:tc>
          <w:tcPr>
            <w:tcW w:w="0" w:type="auto"/>
            <w:shd w:val="clear" w:color="auto" w:fill="005596" w:themeFill="text2"/>
            <w:vAlign w:val="center"/>
          </w:tcPr>
          <w:p w14:paraId="1FD0ACB6" w14:textId="77777777" w:rsidR="00F4111D" w:rsidRPr="00631DAB" w:rsidRDefault="00F4111D" w:rsidP="00631DAB">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7E724C" w14:textId="77777777" w:rsidR="00F4111D" w:rsidRPr="00631DAB" w:rsidRDefault="00F4111D"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Message</w:t>
            </w:r>
          </w:p>
        </w:tc>
      </w:tr>
      <w:tr w:rsidR="00F4111D" w:rsidRPr="00631DAB" w14:paraId="173D738F" w14:textId="77777777" w:rsidTr="00631DAB">
        <w:trPr>
          <w:jc w:val="center"/>
        </w:trPr>
        <w:tc>
          <w:tcPr>
            <w:tcW w:w="0" w:type="auto"/>
            <w:vAlign w:val="center"/>
          </w:tcPr>
          <w:p w14:paraId="513DE60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-9002</w:t>
            </w:r>
          </w:p>
        </w:tc>
        <w:tc>
          <w:tcPr>
            <w:tcW w:w="0" w:type="auto"/>
            <w:vAlign w:val="center"/>
          </w:tcPr>
          <w:p w14:paraId="4EAE7EA6" w14:textId="77777777" w:rsidR="00F4111D" w:rsidRPr="00631DAB" w:rsidRDefault="00A3107D" w:rsidP="00A3107D">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Usage: [user]</w:t>
            </w:r>
            <w:r w:rsidR="00F4111D" w:rsidRPr="00631DAB">
              <w:rPr>
                <w:rFonts w:asciiTheme="minorHAnsi" w:hAnsiTheme="minorHAnsi" w:cstheme="minorHAnsi"/>
                <w:color w:val="auto"/>
                <w:sz w:val="16"/>
                <w:szCs w:val="16"/>
              </w:rPr>
              <w:t xml:space="preserve"> [data source]</w:t>
            </w:r>
          </w:p>
        </w:tc>
      </w:tr>
      <w:tr w:rsidR="00F4111D" w:rsidRPr="00631DAB" w14:paraId="06E80243" w14:textId="77777777" w:rsidTr="00631DAB">
        <w:trPr>
          <w:jc w:val="center"/>
        </w:trPr>
        <w:tc>
          <w:tcPr>
            <w:tcW w:w="0" w:type="auto"/>
            <w:vAlign w:val="center"/>
          </w:tcPr>
          <w:p w14:paraId="2B86F2D7" w14:textId="77777777" w:rsidR="00F4111D" w:rsidRPr="00631DAB" w:rsidRDefault="00F4111D" w:rsidP="00631DAB">
            <w:pPr>
              <w:jc w:val="center"/>
              <w:rPr>
                <w:rFonts w:asciiTheme="minorHAnsi" w:hAnsiTheme="minorHAnsi" w:cstheme="minorHAnsi"/>
                <w:sz w:val="16"/>
                <w:szCs w:val="16"/>
              </w:rPr>
            </w:pPr>
            <w:r w:rsidRPr="00631DAB">
              <w:rPr>
                <w:rFonts w:asciiTheme="minorHAnsi" w:hAnsiTheme="minorHAnsi" w:cstheme="minorHAnsi"/>
                <w:color w:val="auto"/>
                <w:sz w:val="16"/>
                <w:szCs w:val="16"/>
              </w:rPr>
              <w:t>-9001</w:t>
            </w:r>
          </w:p>
        </w:tc>
        <w:tc>
          <w:tcPr>
            <w:tcW w:w="0" w:type="auto"/>
            <w:vAlign w:val="center"/>
          </w:tcPr>
          <w:p w14:paraId="731EFD4A" w14:textId="77777777" w:rsidR="00F4111D" w:rsidRPr="00631DAB" w:rsidRDefault="00F4111D"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Cannot truncate JI error table</w:t>
            </w:r>
          </w:p>
        </w:tc>
      </w:tr>
    </w:tbl>
    <w:p w14:paraId="396330C7" w14:textId="77777777" w:rsidR="005D5007" w:rsidRDefault="005D5007" w:rsidP="00F14FD5">
      <w:pPr>
        <w:pStyle w:val="Heading2"/>
      </w:pPr>
    </w:p>
    <w:p w14:paraId="669C4AD8" w14:textId="77777777" w:rsidR="005D5007" w:rsidRDefault="005D5007">
      <w:pPr>
        <w:jc w:val="left"/>
        <w:rPr>
          <w:rFonts w:cs="Arial"/>
          <w:b/>
          <w:bCs/>
          <w:iCs/>
          <w:color w:val="005596"/>
          <w:sz w:val="28"/>
          <w:szCs w:val="28"/>
        </w:rPr>
      </w:pPr>
      <w:r>
        <w:br w:type="page"/>
      </w:r>
    </w:p>
    <w:p w14:paraId="0670DAFB" w14:textId="2D531012" w:rsidR="00F4111D" w:rsidRDefault="00F14FD5" w:rsidP="00F14FD5">
      <w:pPr>
        <w:pStyle w:val="Heading2"/>
      </w:pPr>
      <w:bookmarkStart w:id="82" w:name="_Toc39674377"/>
      <w:r>
        <w:lastRenderedPageBreak/>
        <w:t>Encrypted Password Repository</w:t>
      </w:r>
      <w:bookmarkEnd w:id="82"/>
    </w:p>
    <w:p w14:paraId="328D81E9" w14:textId="77777777" w:rsidR="00F14FD5" w:rsidRDefault="00F14FD5" w:rsidP="00F14FD5">
      <w:r>
        <w:t xml:space="preserve">Most EP Batch Facility commands require database login credentials.  While the user names are specified as command </w:t>
      </w:r>
      <w:r w:rsidR="005E08CD">
        <w:t xml:space="preserve">line </w:t>
      </w:r>
      <w:r>
        <w:t xml:space="preserve">arguments, the passwords associated with these users must be defined in the </w:t>
      </w:r>
      <w:r w:rsidR="00942BC3">
        <w:t>EPBatchFacilit</w:t>
      </w:r>
      <w:r>
        <w:t>y.xml file.</w:t>
      </w:r>
    </w:p>
    <w:p w14:paraId="79BDA05B" w14:textId="77777777" w:rsidR="00942BC3" w:rsidRDefault="00942BC3" w:rsidP="00F14FD5"/>
    <w:p w14:paraId="7ABDC5A8" w14:textId="77777777" w:rsidR="00942BC3" w:rsidRDefault="00942BC3" w:rsidP="00F14FD5">
      <w:r>
        <w:t xml:space="preserve">When passwords are </w:t>
      </w:r>
      <w:r w:rsidRPr="00A02AED">
        <w:rPr>
          <w:u w:val="single"/>
        </w:rPr>
        <w:t>specified or changed</w:t>
      </w:r>
      <w:r>
        <w:t xml:space="preserve">, they are entered into the EPBatchFacility.xml file as </w:t>
      </w:r>
      <w:r w:rsidRPr="00DF755A">
        <w:rPr>
          <w:u w:val="single"/>
        </w:rPr>
        <w:t>clear text</w:t>
      </w:r>
      <w:r>
        <w:t xml:space="preserve"> and an encoding type of </w:t>
      </w:r>
      <w:r w:rsidRPr="00DF755A">
        <w:rPr>
          <w:u w:val="single"/>
        </w:rPr>
        <w:t>none</w:t>
      </w:r>
      <w:r>
        <w:t>.  Example:</w:t>
      </w:r>
    </w:p>
    <w:p w14:paraId="5D54AEF2" w14:textId="77777777" w:rsidR="00942BC3" w:rsidRDefault="00942BC3" w:rsidP="00F14FD5"/>
    <w:p w14:paraId="14C86FE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687AB42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465E534C"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4C3FACA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1CF8E8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29CE28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7AA77E8"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none</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11C6E197"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4DEB3DBA"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54ABE242"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6113E813" w14:textId="77777777" w:rsidR="00942BC3" w:rsidRDefault="00942BC3" w:rsidP="00942BC3">
      <w:pPr>
        <w:autoSpaceDE w:val="0"/>
        <w:autoSpaceDN w:val="0"/>
        <w:adjustRightInd w:val="0"/>
        <w:jc w:val="left"/>
        <w:rPr>
          <w:rFonts w:ascii="Consolas" w:hAnsi="Consolas" w:cs="Consolas"/>
          <w:color w:val="auto"/>
          <w:sz w:val="19"/>
          <w:szCs w:val="19"/>
        </w:rPr>
      </w:pPr>
    </w:p>
    <w:p w14:paraId="53BB0288" w14:textId="77777777" w:rsidR="00942BC3" w:rsidRDefault="00942BC3" w:rsidP="00F14FD5">
      <w:r>
        <w:t>When an EP Batch Facility console command is run, all clear text passwords will be encrypted and the encoding type is set to AES (indicating the Advanced Encryption Standard).  Example after encryption has been performed:</w:t>
      </w:r>
    </w:p>
    <w:p w14:paraId="485D0F3F" w14:textId="77777777" w:rsidR="00942BC3" w:rsidRDefault="00942BC3" w:rsidP="00F14FD5"/>
    <w:p w14:paraId="351EB6AF"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xml</w:t>
      </w:r>
      <w:r w:rsidRPr="00942BC3">
        <w:rPr>
          <w:rFonts w:ascii="Consolas" w:hAnsi="Consolas" w:cs="Consolas"/>
          <w:color w:val="0000FF"/>
          <w:sz w:val="16"/>
          <w:szCs w:val="16"/>
        </w:rPr>
        <w:t xml:space="preserve"> </w:t>
      </w:r>
      <w:r w:rsidRPr="00942BC3">
        <w:rPr>
          <w:rFonts w:ascii="Consolas" w:hAnsi="Consolas" w:cs="Consolas"/>
          <w:color w:val="FF0000"/>
          <w:sz w:val="16"/>
          <w:szCs w:val="16"/>
        </w:rPr>
        <w:t>version</w:t>
      </w:r>
      <w:r w:rsidRPr="00942BC3">
        <w:rPr>
          <w:rFonts w:ascii="Consolas" w:hAnsi="Consolas" w:cs="Consolas"/>
          <w:color w:val="0000FF"/>
          <w:sz w:val="16"/>
          <w:szCs w:val="16"/>
        </w:rPr>
        <w:t>=</w:t>
      </w:r>
      <w:r w:rsidRPr="00942BC3">
        <w:rPr>
          <w:rFonts w:ascii="Consolas" w:hAnsi="Consolas" w:cs="Consolas"/>
          <w:color w:val="auto"/>
          <w:sz w:val="16"/>
          <w:szCs w:val="16"/>
        </w:rPr>
        <w:t>"</w:t>
      </w:r>
      <w:r w:rsidRPr="00942BC3">
        <w:rPr>
          <w:rFonts w:ascii="Consolas" w:hAnsi="Consolas" w:cs="Consolas"/>
          <w:color w:val="0000FF"/>
          <w:sz w:val="16"/>
          <w:szCs w:val="16"/>
        </w:rPr>
        <w:t>1.0</w:t>
      </w:r>
      <w:r w:rsidRPr="00942BC3">
        <w:rPr>
          <w:rFonts w:ascii="Consolas" w:hAnsi="Consolas" w:cs="Consolas"/>
          <w:color w:val="auto"/>
          <w:sz w:val="16"/>
          <w:szCs w:val="16"/>
        </w:rPr>
        <w:t>"</w:t>
      </w:r>
      <w:r w:rsidRPr="00942BC3">
        <w:rPr>
          <w:rFonts w:ascii="Consolas" w:hAnsi="Consolas" w:cs="Consolas"/>
          <w:color w:val="0000FF"/>
          <w:sz w:val="16"/>
          <w:szCs w:val="16"/>
        </w:rPr>
        <w:t>?&gt;</w:t>
      </w:r>
    </w:p>
    <w:p w14:paraId="7653266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6EF4F430"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7B969375"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5AA3F746"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ID</w:t>
      </w:r>
      <w:r w:rsidRPr="00942BC3">
        <w:rPr>
          <w:rFonts w:ascii="Consolas" w:hAnsi="Consolas" w:cs="Consolas"/>
          <w:color w:val="0000FF"/>
          <w:sz w:val="16"/>
          <w:szCs w:val="16"/>
        </w:rPr>
        <w:t>&gt;</w:t>
      </w:r>
      <w:r w:rsidRPr="00942BC3">
        <w:rPr>
          <w:rFonts w:ascii="Consolas" w:hAnsi="Consolas" w:cs="Consolas"/>
          <w:color w:val="auto"/>
          <w:sz w:val="16"/>
          <w:szCs w:val="16"/>
        </w:rPr>
        <w:t>ext</w:t>
      </w:r>
      <w:r w:rsidRPr="00942BC3">
        <w:rPr>
          <w:rFonts w:ascii="Consolas" w:hAnsi="Consolas" w:cs="Consolas"/>
          <w:color w:val="0000FF"/>
          <w:sz w:val="16"/>
          <w:szCs w:val="16"/>
        </w:rPr>
        <w:t>&lt;/</w:t>
      </w:r>
      <w:r w:rsidRPr="00942BC3">
        <w:rPr>
          <w:rFonts w:ascii="Consolas" w:hAnsi="Consolas" w:cs="Consolas"/>
          <w:color w:val="A31515"/>
          <w:sz w:val="16"/>
          <w:szCs w:val="16"/>
        </w:rPr>
        <w:t>ID</w:t>
      </w:r>
      <w:r w:rsidRPr="00942BC3">
        <w:rPr>
          <w:rFonts w:ascii="Consolas" w:hAnsi="Consolas" w:cs="Consolas"/>
          <w:color w:val="0000FF"/>
          <w:sz w:val="16"/>
          <w:szCs w:val="16"/>
        </w:rPr>
        <w:t>&gt;</w:t>
      </w:r>
    </w:p>
    <w:p w14:paraId="5F52175D"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Password</w:t>
      </w:r>
      <w:r w:rsidRPr="00942BC3">
        <w:rPr>
          <w:rFonts w:ascii="Consolas" w:hAnsi="Consolas" w:cs="Consolas"/>
          <w:color w:val="0000FF"/>
          <w:sz w:val="16"/>
          <w:szCs w:val="16"/>
        </w:rPr>
        <w:t>&gt;</w:t>
      </w:r>
      <w:r w:rsidRPr="00942BC3">
        <w:rPr>
          <w:rFonts w:ascii="Consolas" w:hAnsi="Consolas" w:cs="Consolas"/>
          <w:color w:val="auto"/>
          <w:sz w:val="16"/>
          <w:szCs w:val="16"/>
        </w:rPr>
        <w:t>LKCFIPcwKdc6MdS6uXJ5/Q==</w:t>
      </w:r>
      <w:r w:rsidRPr="00942BC3">
        <w:rPr>
          <w:rFonts w:ascii="Consolas" w:hAnsi="Consolas" w:cs="Consolas"/>
          <w:color w:val="0000FF"/>
          <w:sz w:val="16"/>
          <w:szCs w:val="16"/>
        </w:rPr>
        <w:t>&lt;/</w:t>
      </w:r>
      <w:r w:rsidRPr="00942BC3">
        <w:rPr>
          <w:rFonts w:ascii="Consolas" w:hAnsi="Consolas" w:cs="Consolas"/>
          <w:color w:val="A31515"/>
          <w:sz w:val="16"/>
          <w:szCs w:val="16"/>
        </w:rPr>
        <w:t>Password</w:t>
      </w:r>
      <w:r w:rsidRPr="00942BC3">
        <w:rPr>
          <w:rFonts w:ascii="Consolas" w:hAnsi="Consolas" w:cs="Consolas"/>
          <w:color w:val="0000FF"/>
          <w:sz w:val="16"/>
          <w:szCs w:val="16"/>
        </w:rPr>
        <w:t>&gt;</w:t>
      </w:r>
    </w:p>
    <w:p w14:paraId="6B5729F1"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Encoding</w:t>
      </w:r>
      <w:r w:rsidRPr="00942BC3">
        <w:rPr>
          <w:rFonts w:ascii="Consolas" w:hAnsi="Consolas" w:cs="Consolas"/>
          <w:color w:val="0000FF"/>
          <w:sz w:val="16"/>
          <w:szCs w:val="16"/>
        </w:rPr>
        <w:t>&gt;</w:t>
      </w:r>
      <w:r w:rsidRPr="00942BC3">
        <w:rPr>
          <w:rFonts w:ascii="Consolas" w:hAnsi="Consolas" w:cs="Consolas"/>
          <w:color w:val="auto"/>
          <w:sz w:val="16"/>
          <w:szCs w:val="16"/>
        </w:rPr>
        <w:t>AES</w:t>
      </w:r>
      <w:r w:rsidRPr="00942BC3">
        <w:rPr>
          <w:rFonts w:ascii="Consolas" w:hAnsi="Consolas" w:cs="Consolas"/>
          <w:color w:val="0000FF"/>
          <w:sz w:val="16"/>
          <w:szCs w:val="16"/>
        </w:rPr>
        <w:t>&lt;/</w:t>
      </w:r>
      <w:r w:rsidRPr="00942BC3">
        <w:rPr>
          <w:rFonts w:ascii="Consolas" w:hAnsi="Consolas" w:cs="Consolas"/>
          <w:color w:val="A31515"/>
          <w:sz w:val="16"/>
          <w:szCs w:val="16"/>
        </w:rPr>
        <w:t>Encoding</w:t>
      </w:r>
      <w:r w:rsidRPr="00942BC3">
        <w:rPr>
          <w:rFonts w:ascii="Consolas" w:hAnsi="Consolas" w:cs="Consolas"/>
          <w:color w:val="0000FF"/>
          <w:sz w:val="16"/>
          <w:szCs w:val="16"/>
        </w:rPr>
        <w:t>&gt;</w:t>
      </w:r>
    </w:p>
    <w:p w14:paraId="09F0F69E"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w:t>
      </w:r>
      <w:r w:rsidRPr="00942BC3">
        <w:rPr>
          <w:rFonts w:ascii="Consolas" w:hAnsi="Consolas" w:cs="Consolas"/>
          <w:color w:val="0000FF"/>
          <w:sz w:val="16"/>
          <w:szCs w:val="16"/>
        </w:rPr>
        <w:t>&gt;</w:t>
      </w:r>
    </w:p>
    <w:p w14:paraId="162886B9" w14:textId="77777777" w:rsidR="00942BC3" w:rsidRPr="00942BC3" w:rsidRDefault="00942BC3" w:rsidP="00942BC3">
      <w:pPr>
        <w:autoSpaceDE w:val="0"/>
        <w:autoSpaceDN w:val="0"/>
        <w:adjustRightInd w:val="0"/>
        <w:jc w:val="left"/>
        <w:rPr>
          <w:rFonts w:ascii="Consolas" w:hAnsi="Consolas" w:cs="Consolas"/>
          <w:color w:val="auto"/>
          <w:sz w:val="16"/>
          <w:szCs w:val="16"/>
        </w:rPr>
      </w:pPr>
      <w:r w:rsidRPr="00942BC3">
        <w:rPr>
          <w:rFonts w:ascii="Consolas" w:hAnsi="Consolas" w:cs="Consolas"/>
          <w:color w:val="0000FF"/>
          <w:sz w:val="16"/>
          <w:szCs w:val="16"/>
        </w:rPr>
        <w:t xml:space="preserve">  &lt;/</w:t>
      </w:r>
      <w:r w:rsidRPr="00942BC3">
        <w:rPr>
          <w:rFonts w:ascii="Consolas" w:hAnsi="Consolas" w:cs="Consolas"/>
          <w:color w:val="A31515"/>
          <w:sz w:val="16"/>
          <w:szCs w:val="16"/>
        </w:rPr>
        <w:t>Credentials</w:t>
      </w:r>
      <w:r w:rsidRPr="00942BC3">
        <w:rPr>
          <w:rFonts w:ascii="Consolas" w:hAnsi="Consolas" w:cs="Consolas"/>
          <w:color w:val="0000FF"/>
          <w:sz w:val="16"/>
          <w:szCs w:val="16"/>
        </w:rPr>
        <w:t>&gt;</w:t>
      </w:r>
    </w:p>
    <w:p w14:paraId="2BC51CA2" w14:textId="77777777" w:rsidR="00942BC3" w:rsidRPr="00942BC3" w:rsidRDefault="00942BC3" w:rsidP="00942BC3">
      <w:pPr>
        <w:autoSpaceDE w:val="0"/>
        <w:autoSpaceDN w:val="0"/>
        <w:adjustRightInd w:val="0"/>
        <w:jc w:val="left"/>
        <w:rPr>
          <w:rFonts w:ascii="Consolas" w:hAnsi="Consolas" w:cs="Consolas"/>
          <w:color w:val="0000FF"/>
          <w:sz w:val="16"/>
          <w:szCs w:val="16"/>
        </w:rPr>
      </w:pPr>
      <w:r w:rsidRPr="00942BC3">
        <w:rPr>
          <w:rFonts w:ascii="Consolas" w:hAnsi="Consolas" w:cs="Consolas"/>
          <w:color w:val="0000FF"/>
          <w:sz w:val="16"/>
          <w:szCs w:val="16"/>
        </w:rPr>
        <w:t>&lt;/</w:t>
      </w:r>
      <w:r w:rsidRPr="00942BC3">
        <w:rPr>
          <w:rFonts w:ascii="Consolas" w:hAnsi="Consolas" w:cs="Consolas"/>
          <w:color w:val="A31515"/>
          <w:sz w:val="16"/>
          <w:szCs w:val="16"/>
        </w:rPr>
        <w:t>EPBatchFacility</w:t>
      </w:r>
      <w:r w:rsidRPr="00942BC3">
        <w:rPr>
          <w:rFonts w:ascii="Consolas" w:hAnsi="Consolas" w:cs="Consolas"/>
          <w:color w:val="0000FF"/>
          <w:sz w:val="16"/>
          <w:szCs w:val="16"/>
        </w:rPr>
        <w:t>&gt;</w:t>
      </w:r>
    </w:p>
    <w:p w14:paraId="43E839E2" w14:textId="77777777" w:rsidR="00942BC3" w:rsidRPr="00F14FD5" w:rsidRDefault="00942BC3" w:rsidP="00F14FD5"/>
    <w:p w14:paraId="3F01746F" w14:textId="77777777" w:rsidR="004939F2" w:rsidRDefault="004939F2" w:rsidP="004939F2">
      <w:pPr>
        <w:pStyle w:val="Heading1"/>
        <w:tabs>
          <w:tab w:val="right" w:pos="9360"/>
        </w:tabs>
      </w:pPr>
      <w:bookmarkStart w:id="83" w:name="_Toc39674378"/>
      <w:r>
        <w:lastRenderedPageBreak/>
        <w:t>EKBF Server Commands</w:t>
      </w:r>
      <w:r>
        <w:tab/>
        <w:t>Section 4</w:t>
      </w:r>
      <w:bookmarkEnd w:id="83"/>
    </w:p>
    <w:p w14:paraId="35DC9E4A" w14:textId="77777777" w:rsidR="004939F2" w:rsidRPr="004939F2" w:rsidRDefault="00651290" w:rsidP="004939F2">
      <w:r>
        <w:t>These commands are fully documented in the EP Server Administrator Guide.  Excerpts from that documented are provided below.</w:t>
      </w:r>
    </w:p>
    <w:p w14:paraId="6BB16029" w14:textId="77777777" w:rsidR="004519CC" w:rsidRDefault="004519CC" w:rsidP="004519CC">
      <w:pPr>
        <w:pStyle w:val="Heading2"/>
      </w:pPr>
      <w:bookmarkStart w:id="84" w:name="_Foundation_Data_Remove"/>
      <w:bookmarkStart w:id="85" w:name="_Toc39674379"/>
      <w:bookmarkEnd w:id="84"/>
      <w:r>
        <w:t>Foundation Data Remove (</w:t>
      </w:r>
      <w:r w:rsidR="00E3678B">
        <w:t>FDR</w:t>
      </w:r>
      <w:r>
        <w:t>)</w:t>
      </w:r>
      <w:bookmarkEnd w:id="85"/>
    </w:p>
    <w:p w14:paraId="0EC2F896" w14:textId="77777777" w:rsidR="00233F3B" w:rsidRPr="005E5C71" w:rsidRDefault="00233F3B" w:rsidP="0088206C">
      <w:pPr>
        <w:rPr>
          <w:rFonts w:cs="Arial"/>
        </w:rPr>
      </w:pPr>
      <w:r w:rsidRPr="005E5C71">
        <w:rPr>
          <w:rFonts w:cs="Arial"/>
        </w:rPr>
        <w:t xml:space="preserve">The Foundation Data Remove (FDR) server process is an EKBF server-based command-line program typically run on a regular schedule. The FDR server process performs the following: </w:t>
      </w:r>
    </w:p>
    <w:p w14:paraId="68C75759" w14:textId="77777777" w:rsidR="00233F3B" w:rsidRPr="005E5C71" w:rsidRDefault="00233F3B" w:rsidP="0088206C">
      <w:pPr>
        <w:rPr>
          <w:rFonts w:cs="Arial"/>
        </w:rPr>
      </w:pPr>
    </w:p>
    <w:p w14:paraId="426EEEC3"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Enacts the data life rules defined in metadata for the fact table families by removing records that are older than the specified data life. </w:t>
      </w:r>
    </w:p>
    <w:p w14:paraId="34CA8B3A"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input source tables that have already been loaded by Foundation Data Update (FDU) for the input sources that are maintained by Foundation or have been designated for purging by EKB Facts. </w:t>
      </w:r>
    </w:p>
    <w:p w14:paraId="594C087C"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for dimension members that have been deleted. </w:t>
      </w:r>
    </w:p>
    <w:p w14:paraId="54EE63C6"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Purges rows from Granite and Slate tables where all the measure values are NULL. </w:t>
      </w:r>
    </w:p>
    <w:p w14:paraId="58767DE4" w14:textId="77777777" w:rsidR="00233F3B" w:rsidRPr="005E5C71" w:rsidRDefault="00233F3B"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Drops columns for deleted fact table family measures. These columns were marked unused by Foundation Structure Update when the measures were deleted from the fact table family or from an input source or Slate table. </w:t>
      </w:r>
    </w:p>
    <w:p w14:paraId="54C8814C" w14:textId="77777777" w:rsidR="003670B8" w:rsidRPr="003670B8" w:rsidRDefault="003670B8" w:rsidP="003670B8"/>
    <w:p w14:paraId="2B1528E9" w14:textId="77777777" w:rsidR="004519CC" w:rsidRDefault="004519CC" w:rsidP="004519CC">
      <w:pPr>
        <w:pStyle w:val="Heading2"/>
      </w:pPr>
      <w:bookmarkStart w:id="86" w:name="_Foundation_Data_Update"/>
      <w:bookmarkStart w:id="87" w:name="_Toc39674380"/>
      <w:bookmarkEnd w:id="86"/>
      <w:r>
        <w:t>Foundation Data Update (</w:t>
      </w:r>
      <w:r w:rsidR="00E3678B">
        <w:t>FDU</w:t>
      </w:r>
      <w:r>
        <w:t>)</w:t>
      </w:r>
      <w:bookmarkEnd w:id="87"/>
    </w:p>
    <w:p w14:paraId="65CF467D" w14:textId="77777777" w:rsidR="003670B8" w:rsidRPr="005E5C71" w:rsidRDefault="0088206C" w:rsidP="005E5C71">
      <w:pPr>
        <w:rPr>
          <w:rFonts w:cs="Arial"/>
          <w:szCs w:val="20"/>
        </w:rPr>
      </w:pPr>
      <w:r w:rsidRPr="005E5C71">
        <w:rPr>
          <w:rFonts w:cs="Arial"/>
        </w:rPr>
        <w:t>The Foundation Data Update server process is an EKBF server command-line process that takes fact data from an input source (database tables) and moves it into a Foundation fact table family (FTF). Because FTFs can include stored consolidations, the Foundation Data Update process consolidates input data for update to the tables holding the consolidations (Slate tables). This server process loads facts from source applications including the clients' host system and the Enterprise Planning client application</w:t>
      </w:r>
      <w:r w:rsidR="007A27BF" w:rsidRPr="005E5C71">
        <w:rPr>
          <w:rFonts w:cs="Arial"/>
          <w:szCs w:val="20"/>
        </w:rPr>
        <w:t>.</w:t>
      </w:r>
    </w:p>
    <w:p w14:paraId="5BD00D10" w14:textId="77777777" w:rsidR="007A27BF" w:rsidRPr="003670B8" w:rsidRDefault="007A27BF" w:rsidP="003670B8"/>
    <w:p w14:paraId="601AAED9" w14:textId="77777777" w:rsidR="00CA6690" w:rsidRDefault="00CA6690" w:rsidP="004519CC">
      <w:pPr>
        <w:pStyle w:val="Heading2"/>
      </w:pPr>
      <w:bookmarkStart w:id="88" w:name="_FDU_Transaction_History"/>
      <w:bookmarkStart w:id="89" w:name="_Toc39674381"/>
      <w:bookmarkEnd w:id="88"/>
      <w:r>
        <w:t>FDU Transaction History Utility</w:t>
      </w:r>
      <w:bookmarkEnd w:id="89"/>
    </w:p>
    <w:p w14:paraId="1CAA1750" w14:textId="77777777" w:rsidR="00CA6690" w:rsidRPr="000E2F33" w:rsidRDefault="00CA6690" w:rsidP="00CA6690">
      <w:pPr>
        <w:rPr>
          <w:rFonts w:cs="Arial"/>
          <w:szCs w:val="20"/>
        </w:rPr>
      </w:pPr>
      <w:r w:rsidRPr="000E2F33">
        <w:rPr>
          <w:rFonts w:cs="Arial"/>
          <w:szCs w:val="20"/>
        </w:rPr>
        <w:t xml:space="preserve">The Foundation Data Update server process keeps a history of the transaction sets (range of transaction IDs) that are successfully loaded in Foundation. The history of successfully loaded transaction sets includes the input source name, the minimum and maximum transaction IDs, the transaction record count, and the update date for each set. The Foundation Data Carry Forward Balance server process also keeps a history of the periods it populates and the latest update date for each run. The FDU Transaction History Utility allows you to display the transaction history and carry forward balance history for one or more fact table families or input sources. </w:t>
      </w:r>
    </w:p>
    <w:p w14:paraId="1A06C143" w14:textId="77777777" w:rsidR="00CA6690" w:rsidRPr="000E2F33" w:rsidRDefault="00CA6690" w:rsidP="00CA6690">
      <w:pPr>
        <w:rPr>
          <w:rFonts w:cs="Arial"/>
          <w:szCs w:val="20"/>
        </w:rPr>
      </w:pPr>
    </w:p>
    <w:p w14:paraId="444D0FF6" w14:textId="77777777" w:rsidR="00CA6690" w:rsidRPr="000E2F33" w:rsidRDefault="00CA6690" w:rsidP="00CA6690">
      <w:pPr>
        <w:rPr>
          <w:rFonts w:cs="Arial"/>
          <w:szCs w:val="20"/>
        </w:rPr>
      </w:pPr>
      <w:r w:rsidRPr="000E2F33">
        <w:rPr>
          <w:rFonts w:cs="Arial"/>
          <w:szCs w:val="20"/>
        </w:rPr>
        <w:t xml:space="preserve">The FDU Transaction History Utility is used periodically to prune the historical record of the successfully loaded transaction sets and carry forward balance runs. The FDU Transaction History Utility does not delete input source or fact table data. When deleting from the transaction history, the "high water mark" is never deleted. The only exception is if there are rows in the transaction history that are associated with input sources that are no longer defined. The FDU Transaction History Utility deletes those rows, if requested. </w:t>
      </w:r>
    </w:p>
    <w:p w14:paraId="1030E323" w14:textId="77777777" w:rsidR="00CA6690" w:rsidRPr="000E2F33" w:rsidRDefault="00CA6690" w:rsidP="00CA6690">
      <w:pPr>
        <w:rPr>
          <w:rFonts w:cs="Arial"/>
          <w:szCs w:val="20"/>
        </w:rPr>
      </w:pPr>
    </w:p>
    <w:p w14:paraId="5B6A172C" w14:textId="77777777" w:rsidR="00CA6690" w:rsidRPr="000E2F33" w:rsidRDefault="00CA6690" w:rsidP="00CA6690">
      <w:pPr>
        <w:rPr>
          <w:rFonts w:cs="Arial"/>
          <w:szCs w:val="20"/>
        </w:rPr>
      </w:pPr>
      <w:r w:rsidRPr="000E2F33">
        <w:rPr>
          <w:rFonts w:cs="Arial"/>
          <w:szCs w:val="20"/>
        </w:rPr>
        <w:t xml:space="preserve">The "high water mark" mentioned previously is used currently by many Foundation processes, as well as other applications for different purposes. </w:t>
      </w:r>
    </w:p>
    <w:p w14:paraId="3E86673E" w14:textId="77777777" w:rsidR="00CA6690" w:rsidRDefault="00CA6690" w:rsidP="00CA6690"/>
    <w:p w14:paraId="666E9030" w14:textId="47555D6D"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Update uses the high water mark to determine the next transaction set to load and to ensure that it does not load a transaction set twice.</w:t>
      </w:r>
    </w:p>
    <w:p w14:paraId="0AF687CE" w14:textId="30EDED80"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Remove uses the high water mark to ensure that it does not purge input source table rows that have not yet been loaded.</w:t>
      </w:r>
    </w:p>
    <w:p w14:paraId="2ED5155E" w14:textId="32BD053E" w:rsidR="00CA6690" w:rsidRPr="00CA6690" w:rsidRDefault="00CA6690" w:rsidP="00CA6690">
      <w:pPr>
        <w:pStyle w:val="ListParagraph"/>
        <w:numPr>
          <w:ilvl w:val="0"/>
          <w:numId w:val="46"/>
        </w:numPr>
        <w:rPr>
          <w:rFonts w:ascii="Arial" w:hAnsi="Arial" w:cs="Arial"/>
          <w:sz w:val="16"/>
          <w:szCs w:val="16"/>
        </w:rPr>
      </w:pPr>
      <w:r w:rsidRPr="00CA6690">
        <w:rPr>
          <w:rFonts w:ascii="Arial" w:hAnsi="Arial" w:cs="Arial"/>
          <w:sz w:val="16"/>
          <w:szCs w:val="16"/>
        </w:rPr>
        <w:t>Foundation Data Export server process and stored procedures use the high water mark to read unposted fact data when retrieving Latest facts using Foundation Data Export.</w:t>
      </w:r>
    </w:p>
    <w:p w14:paraId="57920EFB" w14:textId="7AB2A7D9" w:rsidR="004519CC" w:rsidRDefault="004519CC" w:rsidP="004519CC">
      <w:pPr>
        <w:pStyle w:val="Heading2"/>
      </w:pPr>
      <w:bookmarkStart w:id="90" w:name="_Toc39674382"/>
      <w:r>
        <w:t>Foundation Set Time (</w:t>
      </w:r>
      <w:r w:rsidR="00E3678B">
        <w:t>FST</w:t>
      </w:r>
      <w:r>
        <w:t>)</w:t>
      </w:r>
      <w:bookmarkEnd w:id="90"/>
    </w:p>
    <w:p w14:paraId="195589CE" w14:textId="77777777" w:rsidR="007A27BF" w:rsidRDefault="007A27BF" w:rsidP="0088206C">
      <w:r w:rsidRPr="007A27BF">
        <w:t xml:space="preserve">Foundation includes the concept of "current time". Current time in Foundation is used in a number of ways. </w:t>
      </w:r>
    </w:p>
    <w:p w14:paraId="0194566B" w14:textId="77777777" w:rsidR="0088206C" w:rsidRPr="007A27BF" w:rsidRDefault="0088206C" w:rsidP="0088206C"/>
    <w:p w14:paraId="32C3EB4A"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controls data aging. </w:t>
      </w:r>
    </w:p>
    <w:p w14:paraId="21263400"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is used to perform posting rule validation. </w:t>
      </w:r>
    </w:p>
    <w:p w14:paraId="51A5B93B" w14:textId="77777777" w:rsidR="007A27BF" w:rsidRPr="005E5C71" w:rsidRDefault="007A27BF" w:rsidP="005E5C71">
      <w:pPr>
        <w:pStyle w:val="ListParagraph"/>
        <w:numPr>
          <w:ilvl w:val="0"/>
          <w:numId w:val="34"/>
        </w:numPr>
        <w:rPr>
          <w:rFonts w:ascii="Arial" w:hAnsi="Arial" w:cs="Arial"/>
          <w:sz w:val="16"/>
          <w:szCs w:val="16"/>
        </w:rPr>
      </w:pPr>
      <w:r w:rsidRPr="005E5C71">
        <w:rPr>
          <w:rFonts w:ascii="Arial" w:hAnsi="Arial" w:cs="Arial"/>
          <w:sz w:val="16"/>
          <w:szCs w:val="16"/>
        </w:rPr>
        <w:t xml:space="preserve">It allows users to see the correct values for measures with Closing consolidation type in, for example, the current season when you are only halfway through. </w:t>
      </w:r>
    </w:p>
    <w:p w14:paraId="5DBFEABB" w14:textId="77777777" w:rsidR="007A27BF" w:rsidRPr="007A27BF" w:rsidRDefault="007A27BF" w:rsidP="0088206C"/>
    <w:p w14:paraId="269CE572" w14:textId="77777777" w:rsidR="007A27BF" w:rsidRDefault="007A27BF" w:rsidP="0088206C">
      <w:r w:rsidRPr="007A27BF">
        <w:t xml:space="preserve">Current time comprises a designated member in the lowest level of the primary Calendar dimension and its ancestors in the primary Calendar dimension and any connected Secondary dimensions. For example, in a four-level Calendar hierarchy with levels DAY, WEEK, PERIOD, and YEAR, current time comprises the current DAY member and its WEEK, PERIOD, and YEAR ancestors. When Calendar members are first added to the Foundation database by Foundation Structure Update, Current time is set to the earliest DAY member loaded and its ancestors. Use the Foundation Set Time server process to change this initial setting and update it on a regular basis. </w:t>
      </w:r>
    </w:p>
    <w:p w14:paraId="6C1B1443" w14:textId="77777777" w:rsidR="007A27BF" w:rsidRPr="007A27BF" w:rsidRDefault="007A27BF" w:rsidP="0088206C"/>
    <w:p w14:paraId="65E543FA" w14:textId="77777777" w:rsidR="003670B8" w:rsidRDefault="007A27BF" w:rsidP="0088206C">
      <w:r w:rsidRPr="007A27BF">
        <w:t>The Foundation Set Time server process writes to production metadata tables and takes effect immediately.</w:t>
      </w:r>
    </w:p>
    <w:p w14:paraId="276DAE8E" w14:textId="77777777" w:rsidR="0088206C" w:rsidRPr="007A27BF" w:rsidRDefault="0088206C" w:rsidP="0088206C"/>
    <w:p w14:paraId="35CE442B" w14:textId="77777777" w:rsidR="003670B8" w:rsidRDefault="003670B8" w:rsidP="003670B8">
      <w:pPr>
        <w:pStyle w:val="Heading2"/>
      </w:pPr>
      <w:bookmarkStart w:id="91" w:name="_Toc39674383"/>
      <w:r>
        <w:t>Foundation Structure Update (</w:t>
      </w:r>
      <w:r w:rsidR="00E3678B">
        <w:t>FSU</w:t>
      </w:r>
      <w:r>
        <w:t>)</w:t>
      </w:r>
      <w:bookmarkEnd w:id="91"/>
    </w:p>
    <w:p w14:paraId="451A0382" w14:textId="77777777" w:rsidR="003670B8" w:rsidRDefault="0088206C" w:rsidP="0088206C">
      <w:r>
        <w:t>Foundation Structure Update (FSU) is an EKBF server command-line process that is run on a regular schedule to take dimension member changes from a staging area in EKB Structure and process them into the dimension tables held in Foundation. During the update, the process populates staging tables for structure update to the Quartz cubes. Foundation Structure Update also implements metadata changes made using Architect for Foundation</w:t>
      </w:r>
      <w:r w:rsidR="003670B8">
        <w:t>.</w:t>
      </w:r>
    </w:p>
    <w:p w14:paraId="12055C8F" w14:textId="77777777" w:rsidR="0088206C" w:rsidRPr="003670B8" w:rsidRDefault="0088206C" w:rsidP="0088206C"/>
    <w:p w14:paraId="72BC949E" w14:textId="77777777" w:rsidR="0086044A" w:rsidRDefault="0086044A" w:rsidP="0086044A">
      <w:pPr>
        <w:pStyle w:val="Heading2"/>
      </w:pPr>
      <w:bookmarkStart w:id="92" w:name="_Quartz_Sync_Foundation"/>
      <w:bookmarkStart w:id="93" w:name="_Quartz_Data_Remove"/>
      <w:bookmarkStart w:id="94" w:name="_Toc39674384"/>
      <w:bookmarkEnd w:id="92"/>
      <w:bookmarkEnd w:id="93"/>
      <w:r>
        <w:t>Quartz Data Remove (QDR)</w:t>
      </w:r>
      <w:bookmarkEnd w:id="94"/>
    </w:p>
    <w:p w14:paraId="479E53DB" w14:textId="77777777" w:rsidR="0086044A" w:rsidRDefault="0086044A" w:rsidP="0086044A">
      <w:r>
        <w:t>The Quartz Data Remove server process lets you manage the retention of fact table data in your cube.</w:t>
      </w:r>
    </w:p>
    <w:p w14:paraId="2003C61D" w14:textId="77777777" w:rsidR="0086044A" w:rsidRDefault="0086044A" w:rsidP="0086044A"/>
    <w:p w14:paraId="4BD3F9F0" w14:textId="77777777" w:rsidR="0086044A" w:rsidRPr="0086044A" w:rsidRDefault="0086044A" w:rsidP="0086044A">
      <w:r>
        <w:t>The Quartz Data Remove server process removes data that is no longer of business interest according to your data aging rules. We recommend matching your aging rules in Quartz with the aging rules for the corresponding fact table families in Foundation. When aging a fact table that contains Latest or Closing-type measures, Quartz Data Remove automatically retains data in one extra period prior to the first period to be retained according to the aging rule so that measure derivations that compute opening balance values from the next period closing balance value will result in a value for the earliest period to be retained.</w:t>
      </w:r>
    </w:p>
    <w:p w14:paraId="1E2836E5" w14:textId="77777777" w:rsidR="003670B8" w:rsidRDefault="003670B8" w:rsidP="003670B8">
      <w:pPr>
        <w:pStyle w:val="Heading2"/>
      </w:pPr>
      <w:bookmarkStart w:id="95" w:name="_Toc39674385"/>
      <w:r>
        <w:t>Quartz Sync Foundation</w:t>
      </w:r>
      <w:r w:rsidR="00E3678B">
        <w:t xml:space="preserve"> </w:t>
      </w:r>
      <w:r>
        <w:t>(</w:t>
      </w:r>
      <w:r w:rsidR="0091785B">
        <w:t>Quartz Structure Sync/Quartz Data Sync</w:t>
      </w:r>
      <w:r>
        <w:t>)</w:t>
      </w:r>
      <w:bookmarkEnd w:id="95"/>
    </w:p>
    <w:p w14:paraId="07CEA658" w14:textId="77777777" w:rsidR="005E538E" w:rsidRDefault="005E538E" w:rsidP="0091785B">
      <w:r w:rsidRPr="005E538E">
        <w:t>Quartz cubes are synchronized with the Foundation database using the Quartz to Foundation Synchronization (</w:t>
      </w:r>
      <w:r w:rsidRPr="0014395C">
        <w:rPr>
          <w:bCs/>
        </w:rPr>
        <w:t>cimsyncpkbf</w:t>
      </w:r>
      <w:r w:rsidRPr="005E538E">
        <w:t xml:space="preserve">) server process. </w:t>
      </w:r>
    </w:p>
    <w:p w14:paraId="1DD02575" w14:textId="77777777" w:rsidR="0091785B" w:rsidRPr="005E538E" w:rsidRDefault="0091785B" w:rsidP="0091785B"/>
    <w:p w14:paraId="5539C8C7" w14:textId="77777777" w:rsidR="005E538E" w:rsidRDefault="005E538E" w:rsidP="0091785B">
      <w:r w:rsidRPr="005E538E">
        <w:t xml:space="preserve">The synchronization procedures typically run on a scheduled basis and are facilitated by the use of staging tables and views. Foundation server processes populate Quartz structure staging tables to drive structure synchronization and create views to drive fact synchronizations. Then, Quartz server processes apply the contents of these tables and views to the Quartz cubes. </w:t>
      </w:r>
    </w:p>
    <w:p w14:paraId="24D85AE1" w14:textId="77777777" w:rsidR="0091785B" w:rsidRPr="005E538E" w:rsidRDefault="0091785B" w:rsidP="0091785B"/>
    <w:p w14:paraId="1B232263" w14:textId="77777777" w:rsidR="005E538E" w:rsidRDefault="005E538E" w:rsidP="0091785B">
      <w:r w:rsidRPr="005E538E">
        <w:t xml:space="preserve">The Quartz to Foundation synchronization process also releases metadata changes made through Architect for Quartz and the Quartz Structure Update server process. </w:t>
      </w:r>
    </w:p>
    <w:p w14:paraId="2DEAEFBB" w14:textId="77777777" w:rsidR="0091785B" w:rsidRPr="005E538E" w:rsidRDefault="0091785B" w:rsidP="0091785B"/>
    <w:p w14:paraId="28FBA284" w14:textId="77777777" w:rsidR="003670B8" w:rsidRDefault="005E538E" w:rsidP="0091785B">
      <w:r w:rsidRPr="005E538E">
        <w:t>Quartz to Foundation Synchronization locks out most other Quartz processes for the duration of the run. Depending on the command line options, during the Release phase of the synchronization it may also lock out applications that read from the Quartz cube.</w:t>
      </w:r>
    </w:p>
    <w:p w14:paraId="589663AA" w14:textId="77777777" w:rsidR="0091785B" w:rsidRDefault="0091785B" w:rsidP="0091785B"/>
    <w:p w14:paraId="1C7A5610" w14:textId="77777777" w:rsidR="00CA0FAE" w:rsidRDefault="00CA0FAE" w:rsidP="00CA0FAE">
      <w:pPr>
        <w:pStyle w:val="Heading2"/>
      </w:pPr>
      <w:bookmarkStart w:id="96" w:name="_Toc39674386"/>
      <w:r>
        <w:lastRenderedPageBreak/>
        <w:t>EP Mid-Tier Admin Client Console</w:t>
      </w:r>
      <w:bookmarkEnd w:id="96"/>
    </w:p>
    <w:p w14:paraId="1C446D78" w14:textId="77777777" w:rsidR="006021E7" w:rsidRDefault="006021E7" w:rsidP="006021E7">
      <w:r w:rsidRPr="006021E7">
        <w:t>There are important EP Mid-Tier processes that can be run from the command line to help support the batch processin</w:t>
      </w:r>
      <w:r>
        <w:t>g and operational process flow.</w:t>
      </w:r>
    </w:p>
    <w:p w14:paraId="08285D47" w14:textId="77777777" w:rsidR="006021E7" w:rsidRPr="006021E7" w:rsidRDefault="006021E7" w:rsidP="006021E7"/>
    <w:p w14:paraId="0F8F279D" w14:textId="77777777" w:rsidR="006021E7" w:rsidRDefault="006021E7" w:rsidP="006021E7">
      <w:pPr>
        <w:rPr>
          <w:rFonts w:cs="Arial"/>
          <w:b/>
          <w:bCs/>
          <w:sz w:val="26"/>
          <w:szCs w:val="26"/>
        </w:rPr>
      </w:pPr>
      <w:r w:rsidRPr="006021E7">
        <w:t xml:space="preserve">The EP Mid-Tier Console application is installed with the EP Mid-Tier Administrator. It can be found in the </w:t>
      </w:r>
      <w:r w:rsidRPr="00A216B1">
        <w:rPr>
          <w:bCs/>
        </w:rPr>
        <w:t>JDA\EPMidTierAdmin\bin</w:t>
      </w:r>
      <w:r w:rsidRPr="006021E7">
        <w:rPr>
          <w:b/>
          <w:bCs/>
        </w:rPr>
        <w:t xml:space="preserve"> </w:t>
      </w:r>
      <w:r w:rsidRPr="006021E7">
        <w:t>directory. It processes command line input and notifies the proper component of an EP Mid-Tier to execute the specified process.</w:t>
      </w:r>
    </w:p>
    <w:p w14:paraId="01EF7C12" w14:textId="77777777" w:rsidR="006021E7" w:rsidRDefault="006021E7" w:rsidP="006021E7">
      <w:pPr>
        <w:rPr>
          <w:rFonts w:cs="Arial"/>
          <w:b/>
          <w:bCs/>
          <w:sz w:val="26"/>
          <w:szCs w:val="26"/>
        </w:rPr>
      </w:pPr>
    </w:p>
    <w:p w14:paraId="5B775D55" w14:textId="77777777" w:rsidR="006021E7" w:rsidRDefault="006021E7" w:rsidP="00A216B1">
      <w:r w:rsidRPr="00A216B1">
        <w:t>Processes Supported by the Console appl</w:t>
      </w:r>
      <w:r w:rsidR="00A216B1">
        <w:t>ication:</w:t>
      </w:r>
    </w:p>
    <w:p w14:paraId="0D4478D3" w14:textId="77777777" w:rsidR="00A216B1" w:rsidRPr="00A216B1" w:rsidRDefault="00A216B1" w:rsidP="00A216B1"/>
    <w:p w14:paraId="16DBF332" w14:textId="77777777" w:rsidR="006021E7"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the Master Measure Map (MMM).</w:t>
      </w:r>
    </w:p>
    <w:p w14:paraId="0F0D9604" w14:textId="77777777" w:rsidR="00CA0FAE" w:rsidRPr="005E5C71" w:rsidRDefault="006021E7" w:rsidP="005E5C71">
      <w:pPr>
        <w:pStyle w:val="ListParagraph"/>
        <w:numPr>
          <w:ilvl w:val="0"/>
          <w:numId w:val="34"/>
        </w:numPr>
        <w:rPr>
          <w:rFonts w:ascii="Arial" w:hAnsi="Arial" w:cs="Arial"/>
          <w:sz w:val="16"/>
          <w:szCs w:val="16"/>
        </w:rPr>
      </w:pPr>
      <w:r w:rsidRPr="005E5C71">
        <w:rPr>
          <w:rFonts w:ascii="Arial" w:hAnsi="Arial" w:cs="Arial"/>
          <w:sz w:val="16"/>
          <w:szCs w:val="16"/>
        </w:rPr>
        <w:t>Rebuild an EKB Context.</w:t>
      </w:r>
    </w:p>
    <w:p w14:paraId="1740CA8F" w14:textId="77777777" w:rsidR="00722331" w:rsidRPr="00722331" w:rsidRDefault="008E4A88" w:rsidP="004F598B">
      <w:pPr>
        <w:pStyle w:val="Heading1"/>
        <w:tabs>
          <w:tab w:val="left" w:pos="7740"/>
          <w:tab w:val="right" w:pos="9360"/>
        </w:tabs>
      </w:pPr>
      <w:bookmarkStart w:id="97" w:name="_Toc39674387"/>
      <w:bookmarkEnd w:id="20"/>
      <w:bookmarkEnd w:id="21"/>
      <w:bookmarkEnd w:id="22"/>
      <w:bookmarkEnd w:id="23"/>
      <w:bookmarkEnd w:id="41"/>
      <w:bookmarkEnd w:id="42"/>
      <w:bookmarkEnd w:id="43"/>
      <w:bookmarkEnd w:id="44"/>
      <w:bookmarkEnd w:id="45"/>
      <w:bookmarkEnd w:id="46"/>
      <w:bookmarkEnd w:id="47"/>
      <w:bookmarkEnd w:id="48"/>
      <w:bookmarkEnd w:id="49"/>
      <w:bookmarkEnd w:id="50"/>
      <w:bookmarkEnd w:id="51"/>
      <w:bookmarkEnd w:id="52"/>
      <w:r>
        <w:lastRenderedPageBreak/>
        <w:t>Batch Scripts</w:t>
      </w:r>
      <w:r w:rsidR="004F598B">
        <w:tab/>
      </w:r>
      <w:r w:rsidR="003D4045">
        <w:t xml:space="preserve">Section </w:t>
      </w:r>
      <w:r w:rsidR="004939F2">
        <w:t>5</w:t>
      </w:r>
      <w:bookmarkEnd w:id="97"/>
    </w:p>
    <w:p w14:paraId="2BA77EC8" w14:textId="77777777" w:rsidR="0086044A" w:rsidRDefault="0086044A" w:rsidP="0086044A">
      <w:pPr>
        <w:pStyle w:val="Heading2"/>
      </w:pPr>
      <w:bookmarkStart w:id="98" w:name="_Actuals_Cube_Sync"/>
      <w:bookmarkStart w:id="99" w:name="_Toc39674388"/>
      <w:bookmarkEnd w:id="98"/>
      <w:r>
        <w:t>Actuals Cube Remove Data</w:t>
      </w:r>
      <w:bookmarkEnd w:id="99"/>
    </w:p>
    <w:p w14:paraId="53B78649" w14:textId="77777777" w:rsidR="0086044A" w:rsidRDefault="0086044A" w:rsidP="0086044A">
      <w:pPr>
        <w:rPr>
          <w:rFonts w:cs="Arial"/>
        </w:rPr>
      </w:pPr>
      <w:r w:rsidRPr="00962735">
        <w:rPr>
          <w:rFonts w:cs="Arial"/>
          <w:b/>
        </w:rPr>
        <w:t>Mid-Tier</w:t>
      </w:r>
      <w:r>
        <w:rPr>
          <w:rFonts w:cs="Arial"/>
        </w:rPr>
        <w:t>: Primary and Secondary</w:t>
      </w:r>
    </w:p>
    <w:p w14:paraId="42A7913C" w14:textId="77777777" w:rsidR="0086044A" w:rsidRPr="00962735" w:rsidRDefault="0086044A" w:rsidP="0086044A"/>
    <w:p w14:paraId="317B8829" w14:textId="77777777" w:rsidR="0086044A" w:rsidRDefault="0086044A" w:rsidP="0086044A">
      <w:r w:rsidRPr="001916EE">
        <w:rPr>
          <w:b/>
        </w:rPr>
        <w:t>Purpose</w:t>
      </w:r>
      <w:r>
        <w:t xml:space="preserve">: </w:t>
      </w:r>
      <w:r w:rsidRPr="0086044A">
        <w:t>Multithreads the execution of multiple Quartz Cube data removes</w:t>
      </w:r>
      <w:r>
        <w:t>.</w:t>
      </w:r>
    </w:p>
    <w:p w14:paraId="6B234CCE" w14:textId="77777777" w:rsidR="0086044A" w:rsidRDefault="0086044A" w:rsidP="0086044A"/>
    <w:p w14:paraId="444678B7" w14:textId="77777777" w:rsidR="0086044A" w:rsidRPr="00631DAB" w:rsidRDefault="0086044A" w:rsidP="0086044A">
      <w:r w:rsidRPr="001916EE">
        <w:rPr>
          <w:b/>
        </w:rPr>
        <w:t>Usage</w:t>
      </w:r>
      <w:r w:rsidRPr="00631DAB">
        <w:t xml:space="preserve">: </w:t>
      </w:r>
      <w:r>
        <w:t>ActualsCubeRemoveData</w:t>
      </w:r>
    </w:p>
    <w:p w14:paraId="5E91E450" w14:textId="77777777" w:rsidR="0086044A" w:rsidRDefault="0086044A" w:rsidP="0086044A"/>
    <w:p w14:paraId="1DF0B71E" w14:textId="77777777" w:rsidR="0086044A" w:rsidRDefault="0086044A" w:rsidP="0086044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6044A" w:rsidRPr="00631DAB" w14:paraId="3B611B2A" w14:textId="77777777" w:rsidTr="0086044A">
        <w:trPr>
          <w:jc w:val="center"/>
        </w:trPr>
        <w:tc>
          <w:tcPr>
            <w:tcW w:w="0" w:type="auto"/>
            <w:shd w:val="clear" w:color="auto" w:fill="005596" w:themeFill="text2"/>
            <w:vAlign w:val="center"/>
          </w:tcPr>
          <w:p w14:paraId="36ADBC83" w14:textId="77777777" w:rsidR="0086044A" w:rsidRPr="00631DAB" w:rsidRDefault="0086044A"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225B36C"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5F68C1FB" w14:textId="77777777" w:rsidTr="0086044A">
        <w:trPr>
          <w:jc w:val="center"/>
        </w:trPr>
        <w:tc>
          <w:tcPr>
            <w:tcW w:w="0" w:type="auto"/>
            <w:vAlign w:val="center"/>
          </w:tcPr>
          <w:p w14:paraId="175BE770" w14:textId="77777777" w:rsidR="0086044A" w:rsidRPr="00B650A8" w:rsidRDefault="0086044A"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3BCA6A9C"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0E695D2" w14:textId="77777777" w:rsidR="0086044A" w:rsidRDefault="0086044A" w:rsidP="0086044A"/>
    <w:p w14:paraId="390E78C0" w14:textId="77777777" w:rsidR="0086044A" w:rsidRPr="0080426D" w:rsidRDefault="0086044A" w:rsidP="0086044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6044A" w:rsidRPr="00631DAB" w14:paraId="24F5C274" w14:textId="77777777" w:rsidTr="0086044A">
        <w:trPr>
          <w:jc w:val="center"/>
        </w:trPr>
        <w:tc>
          <w:tcPr>
            <w:tcW w:w="0" w:type="auto"/>
            <w:shd w:val="clear" w:color="auto" w:fill="005596" w:themeFill="text2"/>
            <w:vAlign w:val="center"/>
          </w:tcPr>
          <w:p w14:paraId="7B3B20F5" w14:textId="77777777" w:rsidR="0086044A" w:rsidRPr="00631DAB" w:rsidRDefault="0086044A"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66C5496" w14:textId="77777777" w:rsidR="0086044A" w:rsidRPr="00631DAB" w:rsidRDefault="0086044A"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6044A" w:rsidRPr="00631DAB" w14:paraId="2700620F" w14:textId="77777777" w:rsidTr="0086044A">
        <w:trPr>
          <w:jc w:val="center"/>
        </w:trPr>
        <w:tc>
          <w:tcPr>
            <w:tcW w:w="0" w:type="auto"/>
            <w:vAlign w:val="center"/>
          </w:tcPr>
          <w:p w14:paraId="0331AC51"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3AC608A"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6044A" w:rsidRPr="00631DAB" w14:paraId="028907E2" w14:textId="77777777" w:rsidTr="0086044A">
        <w:trPr>
          <w:jc w:val="center"/>
        </w:trPr>
        <w:tc>
          <w:tcPr>
            <w:tcW w:w="0" w:type="auto"/>
            <w:vAlign w:val="center"/>
          </w:tcPr>
          <w:p w14:paraId="54BE8E59" w14:textId="77777777" w:rsidR="0086044A" w:rsidRPr="00631DAB" w:rsidRDefault="0086044A"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D67CF50" w14:textId="77777777" w:rsidR="0086044A" w:rsidRPr="00631DAB" w:rsidRDefault="0086044A"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E001815" w14:textId="77777777" w:rsidR="0086044A" w:rsidRDefault="0086044A" w:rsidP="0086044A">
      <w:pPr>
        <w:rPr>
          <w:b/>
        </w:rPr>
      </w:pPr>
    </w:p>
    <w:p w14:paraId="44A8B333" w14:textId="77777777" w:rsidR="0086044A" w:rsidRPr="00C74DF1" w:rsidRDefault="0086044A" w:rsidP="0086044A">
      <w:r>
        <w:rPr>
          <w:b/>
        </w:rPr>
        <w:t>Workflow:</w:t>
      </w:r>
    </w:p>
    <w:p w14:paraId="16EF86A5" w14:textId="77777777" w:rsidR="0086044A" w:rsidRDefault="00C54B69" w:rsidP="0086044A">
      <w:pPr>
        <w:jc w:val="center"/>
        <w:rPr>
          <w:rFonts w:cs="Arial"/>
        </w:rPr>
      </w:pPr>
      <w:r>
        <w:rPr>
          <w:noProof/>
        </w:rPr>
        <w:object w:dxaOrig="3019" w:dyaOrig="4584" w14:anchorId="7BD08AB8">
          <v:shape id="_x0000_i1027" type="#_x0000_t75" style="width:114.6pt;height:173.4pt" o:ole="">
            <v:imagedata r:id="rId25" o:title=""/>
          </v:shape>
          <o:OLEObject Type="Embed" ProgID="Visio.Drawing.11" ShapeID="_x0000_i1027" DrawAspect="Content" ObjectID="_1707129283" r:id="rId26"/>
        </w:object>
      </w:r>
    </w:p>
    <w:p w14:paraId="7E0D169E" w14:textId="77777777" w:rsidR="0086044A" w:rsidRDefault="0086044A">
      <w:pPr>
        <w:jc w:val="left"/>
        <w:rPr>
          <w:rFonts w:cs="Arial"/>
          <w:b/>
          <w:bCs/>
          <w:iCs/>
          <w:color w:val="005596"/>
          <w:sz w:val="28"/>
          <w:szCs w:val="28"/>
        </w:rPr>
      </w:pPr>
      <w:r>
        <w:br w:type="page"/>
      </w:r>
    </w:p>
    <w:p w14:paraId="5729B1D2" w14:textId="77777777" w:rsidR="00D62C07" w:rsidRDefault="00D62C07" w:rsidP="00D62C07">
      <w:pPr>
        <w:pStyle w:val="Heading2"/>
      </w:pPr>
      <w:bookmarkStart w:id="100" w:name="_Toc39674389"/>
      <w:r>
        <w:lastRenderedPageBreak/>
        <w:t>Actuals</w:t>
      </w:r>
      <w:r w:rsidR="005A6F26">
        <w:t xml:space="preserve"> </w:t>
      </w:r>
      <w:r>
        <w:t>Cube</w:t>
      </w:r>
      <w:r w:rsidR="005A6F26">
        <w:t xml:space="preserve"> Sync</w:t>
      </w:r>
      <w:bookmarkEnd w:id="100"/>
    </w:p>
    <w:p w14:paraId="75979A08" w14:textId="77777777" w:rsidR="00962735" w:rsidRDefault="00962735" w:rsidP="00962735">
      <w:pPr>
        <w:rPr>
          <w:rFonts w:cs="Arial"/>
        </w:rPr>
      </w:pPr>
      <w:r w:rsidRPr="00962735">
        <w:rPr>
          <w:rFonts w:cs="Arial"/>
          <w:b/>
        </w:rPr>
        <w:t>Mid-Tier</w:t>
      </w:r>
      <w:r>
        <w:rPr>
          <w:rFonts w:cs="Arial"/>
        </w:rPr>
        <w:t>: Primary and Secondary</w:t>
      </w:r>
    </w:p>
    <w:p w14:paraId="53FD0F74" w14:textId="77777777" w:rsidR="00962735" w:rsidRPr="00962735" w:rsidRDefault="00962735" w:rsidP="00962735"/>
    <w:p w14:paraId="2E46BA5F" w14:textId="77777777" w:rsidR="00C74DF1" w:rsidRDefault="00C74DF1" w:rsidP="00C74DF1">
      <w:r w:rsidRPr="001916EE">
        <w:rPr>
          <w:b/>
        </w:rPr>
        <w:t>Purpose</w:t>
      </w:r>
      <w:r>
        <w:t xml:space="preserve">: </w:t>
      </w:r>
      <w:r w:rsidR="00FC6FFB">
        <w:t>Multithreads the execution of multiple Quartz Cube structure and data syncs.  Quartz Cubes are those that contain Actuals data only.</w:t>
      </w:r>
    </w:p>
    <w:p w14:paraId="6A689132" w14:textId="77777777" w:rsidR="00C74DF1" w:rsidRDefault="00C74DF1" w:rsidP="00C74DF1"/>
    <w:p w14:paraId="48971E54" w14:textId="77777777" w:rsidR="00C74DF1" w:rsidRPr="00631DAB" w:rsidRDefault="00C74DF1" w:rsidP="00C74DF1">
      <w:r w:rsidRPr="001916EE">
        <w:rPr>
          <w:b/>
        </w:rPr>
        <w:t>Usage</w:t>
      </w:r>
      <w:r w:rsidRPr="00631DAB">
        <w:t xml:space="preserve">: </w:t>
      </w:r>
      <w:r>
        <w:t>ActualsCubeSync</w:t>
      </w:r>
    </w:p>
    <w:p w14:paraId="68735D52" w14:textId="77777777" w:rsidR="00C74DF1" w:rsidRDefault="00C74DF1" w:rsidP="00C74DF1"/>
    <w:p w14:paraId="2CD006B4" w14:textId="77777777" w:rsidR="00C74DF1" w:rsidRDefault="00C74DF1" w:rsidP="00C74DF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74DF1" w:rsidRPr="00631DAB" w14:paraId="378AA94F" w14:textId="77777777" w:rsidTr="00A22393">
        <w:trPr>
          <w:jc w:val="center"/>
        </w:trPr>
        <w:tc>
          <w:tcPr>
            <w:tcW w:w="0" w:type="auto"/>
            <w:shd w:val="clear" w:color="auto" w:fill="005596" w:themeFill="text2"/>
            <w:vAlign w:val="center"/>
          </w:tcPr>
          <w:p w14:paraId="439E0128" w14:textId="77777777" w:rsidR="00C74DF1" w:rsidRPr="00631DAB" w:rsidRDefault="00C74DF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F9F263D"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083E29B9" w14:textId="77777777" w:rsidTr="00A22393">
        <w:trPr>
          <w:jc w:val="center"/>
        </w:trPr>
        <w:tc>
          <w:tcPr>
            <w:tcW w:w="0" w:type="auto"/>
            <w:vAlign w:val="center"/>
          </w:tcPr>
          <w:p w14:paraId="5D8E098C" w14:textId="77777777" w:rsidR="00C74DF1"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D113580" w14:textId="77777777" w:rsidR="00C74DF1"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3D356DA" w14:textId="77777777" w:rsidR="00C74DF1" w:rsidRDefault="00C74DF1" w:rsidP="00C74DF1"/>
    <w:p w14:paraId="6DB7CF52" w14:textId="77777777" w:rsidR="00C74DF1" w:rsidRPr="0080426D" w:rsidRDefault="00C74DF1" w:rsidP="00C74DF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74DF1" w:rsidRPr="00631DAB" w14:paraId="547733C5" w14:textId="77777777" w:rsidTr="00A22393">
        <w:trPr>
          <w:jc w:val="center"/>
        </w:trPr>
        <w:tc>
          <w:tcPr>
            <w:tcW w:w="0" w:type="auto"/>
            <w:shd w:val="clear" w:color="auto" w:fill="005596" w:themeFill="text2"/>
            <w:vAlign w:val="center"/>
          </w:tcPr>
          <w:p w14:paraId="3F996CBB" w14:textId="77777777" w:rsidR="00C74DF1" w:rsidRPr="00631DAB" w:rsidRDefault="00C74DF1"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BED2A28" w14:textId="77777777" w:rsidR="00C74DF1" w:rsidRPr="00631DAB" w:rsidRDefault="00C74DF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74DF1" w:rsidRPr="00631DAB" w14:paraId="7403001F" w14:textId="77777777" w:rsidTr="00A22393">
        <w:trPr>
          <w:jc w:val="center"/>
        </w:trPr>
        <w:tc>
          <w:tcPr>
            <w:tcW w:w="0" w:type="auto"/>
            <w:vAlign w:val="center"/>
          </w:tcPr>
          <w:p w14:paraId="7C09F47D"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F55D24"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74DF1" w:rsidRPr="00631DAB" w14:paraId="2C2225D8" w14:textId="77777777" w:rsidTr="00A22393">
        <w:trPr>
          <w:jc w:val="center"/>
        </w:trPr>
        <w:tc>
          <w:tcPr>
            <w:tcW w:w="0" w:type="auto"/>
            <w:vAlign w:val="center"/>
          </w:tcPr>
          <w:p w14:paraId="3228A17E" w14:textId="77777777" w:rsidR="00C74DF1" w:rsidRPr="00631DAB" w:rsidRDefault="00C74DF1"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BC83EE8" w14:textId="77777777" w:rsidR="00C74DF1" w:rsidRPr="00631DAB" w:rsidRDefault="00C74DF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12A7F6" w14:textId="77777777" w:rsidR="008657C0" w:rsidRDefault="008657C0" w:rsidP="008657C0">
      <w:pPr>
        <w:rPr>
          <w:b/>
        </w:rPr>
      </w:pPr>
    </w:p>
    <w:p w14:paraId="27C24FB3" w14:textId="77777777" w:rsidR="00C74DF1" w:rsidRPr="00C74DF1" w:rsidRDefault="008D147B" w:rsidP="00C74DF1">
      <w:r>
        <w:rPr>
          <w:b/>
        </w:rPr>
        <w:t>Workflow:</w:t>
      </w:r>
    </w:p>
    <w:p w14:paraId="64785CDE" w14:textId="77777777" w:rsidR="00AE0687" w:rsidRDefault="00C54B69" w:rsidP="00AE0687">
      <w:pPr>
        <w:pStyle w:val="JDAnormal"/>
        <w:jc w:val="center"/>
      </w:pPr>
      <w:r>
        <w:rPr>
          <w:noProof/>
        </w:rPr>
        <w:object w:dxaOrig="3019" w:dyaOrig="4584" w14:anchorId="42E408AB">
          <v:shape id="_x0000_i1028" type="#_x0000_t75" style="width:114.6pt;height:173.4pt" o:ole="">
            <v:imagedata r:id="rId27" o:title=""/>
          </v:shape>
          <o:OLEObject Type="Embed" ProgID="Visio.Drawing.11" ShapeID="_x0000_i1028" DrawAspect="Content" ObjectID="_1707129284" r:id="rId28"/>
        </w:object>
      </w:r>
    </w:p>
    <w:p w14:paraId="788F9E7D" w14:textId="77777777" w:rsidR="004E5428" w:rsidRDefault="004E5428" w:rsidP="00BB2F9B">
      <w:r>
        <w:br w:type="page"/>
      </w:r>
    </w:p>
    <w:p w14:paraId="38C02C8E" w14:textId="77777777" w:rsidR="00D62C07" w:rsidRDefault="00D62C07" w:rsidP="00D62C07">
      <w:pPr>
        <w:pStyle w:val="Heading2"/>
      </w:pPr>
      <w:bookmarkStart w:id="101" w:name="_Toc39674390"/>
      <w:r>
        <w:lastRenderedPageBreak/>
        <w:t>Actuals</w:t>
      </w:r>
      <w:r w:rsidR="005A6F26">
        <w:t xml:space="preserve"> </w:t>
      </w:r>
      <w:r>
        <w:t>Data</w:t>
      </w:r>
      <w:r w:rsidR="005A6F26">
        <w:t xml:space="preserve"> Update</w:t>
      </w:r>
      <w:bookmarkEnd w:id="101"/>
    </w:p>
    <w:p w14:paraId="3F7A02E7" w14:textId="77777777" w:rsidR="00962735" w:rsidRDefault="00962735" w:rsidP="00962735">
      <w:pPr>
        <w:rPr>
          <w:rFonts w:cs="Arial"/>
        </w:rPr>
      </w:pPr>
      <w:r w:rsidRPr="00962735">
        <w:rPr>
          <w:rFonts w:cs="Arial"/>
          <w:b/>
        </w:rPr>
        <w:t>Mid-Tier</w:t>
      </w:r>
      <w:r>
        <w:rPr>
          <w:rFonts w:cs="Arial"/>
        </w:rPr>
        <w:t>: Primary only</w:t>
      </w:r>
    </w:p>
    <w:p w14:paraId="46CE1E0D" w14:textId="77777777" w:rsidR="00962735" w:rsidRPr="00962735" w:rsidRDefault="00962735" w:rsidP="00962735"/>
    <w:p w14:paraId="6C63B329" w14:textId="5ACE7A56" w:rsidR="00FC6FFB" w:rsidRDefault="00FC6FFB" w:rsidP="00FC6FFB">
      <w:r w:rsidRPr="001916EE">
        <w:rPr>
          <w:b/>
        </w:rPr>
        <w:t>Purpose</w:t>
      </w:r>
      <w:r>
        <w:t xml:space="preserve">: Executes EKBF Commands to load fact data into Granite for a single Actuals FTF and then </w:t>
      </w:r>
      <w:r w:rsidR="00C57413">
        <w:t xml:space="preserve">optionally </w:t>
      </w:r>
      <w:r>
        <w:t>purges the contents of the staging table.  If there are errors in the processing of data, the staging table will not be purged.</w:t>
      </w:r>
    </w:p>
    <w:p w14:paraId="47DD0EF3" w14:textId="77777777" w:rsidR="00FC6FFB" w:rsidRDefault="00FC6FFB" w:rsidP="00FC6FFB"/>
    <w:p w14:paraId="06935F37" w14:textId="444F5317" w:rsidR="00FC6FFB" w:rsidRPr="00C668E6" w:rsidRDefault="00FC6FFB" w:rsidP="00C668E6">
      <w:pPr>
        <w:autoSpaceDE w:val="0"/>
        <w:autoSpaceDN w:val="0"/>
        <w:adjustRightInd w:val="0"/>
        <w:jc w:val="left"/>
        <w:rPr>
          <w:rFonts w:ascii="Consolas" w:hAnsi="Consolas" w:cs="Consolas"/>
          <w:color w:val="auto"/>
          <w:sz w:val="19"/>
          <w:szCs w:val="19"/>
        </w:rPr>
      </w:pPr>
      <w:r w:rsidRPr="001916EE">
        <w:rPr>
          <w:b/>
        </w:rPr>
        <w:t>Usage</w:t>
      </w:r>
      <w:r w:rsidRPr="00631DAB">
        <w:t xml:space="preserve">: </w:t>
      </w:r>
      <w:r w:rsidR="00C668E6" w:rsidRPr="00C668E6">
        <w:t>ActualsDataUpdate</w:t>
      </w:r>
      <w:r w:rsidR="00C668E6">
        <w:t xml:space="preserve"> </w:t>
      </w:r>
      <w:r w:rsidRPr="00C668E6">
        <w:t>[FTF</w:t>
      </w:r>
      <w:r>
        <w:t>]</w:t>
      </w:r>
      <w:r w:rsidR="00C57413">
        <w:t xml:space="preserve"> [retain/truncate]</w:t>
      </w:r>
    </w:p>
    <w:p w14:paraId="5EB879C6" w14:textId="77777777" w:rsidR="00FC6FFB" w:rsidRDefault="00FC6FFB" w:rsidP="00FC6FFB"/>
    <w:p w14:paraId="662494FE" w14:textId="77777777" w:rsidR="00FC6FFB" w:rsidRDefault="00FC6FFB" w:rsidP="00FC6FF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C57413" w:rsidRPr="00631DAB" w14:paraId="4382306B" w14:textId="77777777" w:rsidTr="00A22393">
        <w:trPr>
          <w:jc w:val="center"/>
        </w:trPr>
        <w:tc>
          <w:tcPr>
            <w:tcW w:w="0" w:type="auto"/>
            <w:shd w:val="clear" w:color="auto" w:fill="005596" w:themeFill="text2"/>
            <w:vAlign w:val="center"/>
          </w:tcPr>
          <w:p w14:paraId="2474BBFA" w14:textId="77777777" w:rsidR="00FC6FFB" w:rsidRPr="00631DAB" w:rsidRDefault="00FC6FF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D5C2848" w14:textId="77777777" w:rsidR="00FC6FFB" w:rsidRPr="00631DAB" w:rsidRDefault="00FC6FF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57413" w:rsidRPr="00631DAB" w14:paraId="53DACB8B" w14:textId="77777777" w:rsidTr="00A22393">
        <w:trPr>
          <w:jc w:val="center"/>
        </w:trPr>
        <w:tc>
          <w:tcPr>
            <w:tcW w:w="0" w:type="auto"/>
            <w:vAlign w:val="center"/>
          </w:tcPr>
          <w:p w14:paraId="74883FAD" w14:textId="77777777" w:rsidR="00FC6FFB" w:rsidRPr="00B650A8" w:rsidRDefault="00FC6FFB"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29FFC2A4" w14:textId="77777777" w:rsidR="00FC6FFB" w:rsidRPr="00631DAB" w:rsidRDefault="00FC6FF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776C0A58" w14:textId="77777777" w:rsidTr="00A22393">
        <w:trPr>
          <w:jc w:val="center"/>
        </w:trPr>
        <w:tc>
          <w:tcPr>
            <w:tcW w:w="0" w:type="auto"/>
            <w:vAlign w:val="center"/>
          </w:tcPr>
          <w:p w14:paraId="426583ED" w14:textId="799AB01E" w:rsidR="00C57413" w:rsidRDefault="00C57413"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4B82E3DA" w14:textId="61934B00" w:rsidR="00C57413" w:rsidRDefault="00C5741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BBF75A8" w14:textId="77777777" w:rsidR="00FC6FFB" w:rsidRDefault="00FC6FFB" w:rsidP="00FC6FFB"/>
    <w:p w14:paraId="4B115F8F" w14:textId="77777777" w:rsidR="00FC6FFB" w:rsidRPr="0080426D" w:rsidRDefault="00FC6FFB" w:rsidP="00FC6FF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02178DF2" w14:textId="77777777" w:rsidTr="000E26E7">
        <w:trPr>
          <w:jc w:val="center"/>
        </w:trPr>
        <w:tc>
          <w:tcPr>
            <w:tcW w:w="0" w:type="auto"/>
            <w:shd w:val="clear" w:color="auto" w:fill="005596" w:themeFill="text2"/>
            <w:vAlign w:val="center"/>
          </w:tcPr>
          <w:p w14:paraId="748BCD42"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24E54CA"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637A1121" w14:textId="77777777" w:rsidTr="000E26E7">
        <w:trPr>
          <w:jc w:val="center"/>
        </w:trPr>
        <w:tc>
          <w:tcPr>
            <w:tcW w:w="0" w:type="auto"/>
            <w:vAlign w:val="center"/>
          </w:tcPr>
          <w:p w14:paraId="5CAD381B"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C4E50AE"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2522B517" w14:textId="77777777" w:rsidTr="000E26E7">
        <w:trPr>
          <w:jc w:val="center"/>
        </w:trPr>
        <w:tc>
          <w:tcPr>
            <w:tcW w:w="0" w:type="auto"/>
            <w:vAlign w:val="center"/>
          </w:tcPr>
          <w:p w14:paraId="5CF00ACF"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FDB8FA5"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647E24B4" w14:textId="77777777" w:rsidTr="000E26E7">
        <w:trPr>
          <w:jc w:val="center"/>
        </w:trPr>
        <w:tc>
          <w:tcPr>
            <w:tcW w:w="0" w:type="auto"/>
            <w:vAlign w:val="center"/>
          </w:tcPr>
          <w:p w14:paraId="3F89E87B"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8A88835"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56530A38" w14:textId="77777777" w:rsidR="008657C0" w:rsidRDefault="008657C0" w:rsidP="008657C0">
      <w:pPr>
        <w:rPr>
          <w:b/>
        </w:rPr>
      </w:pPr>
    </w:p>
    <w:p w14:paraId="4ABBF7B6" w14:textId="77777777" w:rsidR="00FE5B3F" w:rsidRDefault="00FE5B3F" w:rsidP="00FC6FFB">
      <w:pPr>
        <w:rPr>
          <w:b/>
        </w:rPr>
      </w:pPr>
      <w:r>
        <w:rPr>
          <w:b/>
        </w:rPr>
        <w:t>Server Command Lines:</w:t>
      </w:r>
    </w:p>
    <w:p w14:paraId="281AD424" w14:textId="77777777" w:rsidR="00FE5B3F" w:rsidRDefault="00B52259" w:rsidP="00FE5B3F">
      <w:pPr>
        <w:jc w:val="left"/>
      </w:pPr>
      <w:hyperlink w:anchor="_Foundation_Data_Remove" w:history="1">
        <w:r w:rsidR="00FE5B3F" w:rsidRPr="008804F6">
          <w:rPr>
            <w:rStyle w:val="Hyperlink"/>
          </w:rPr>
          <w:t>pkbfdatrm</w:t>
        </w:r>
      </w:hyperlink>
      <w:r w:rsidR="00FE5B3F" w:rsidRPr="00FE5B3F">
        <w:t xml:space="preserve"> / type=facttables ftf=ACTUAL_ON_ORDER analyze=n empty=y</w:t>
      </w:r>
    </w:p>
    <w:p w14:paraId="28492672" w14:textId="77777777" w:rsidR="00FE5B3F" w:rsidRDefault="00B52259" w:rsidP="00FE5B3F">
      <w:pPr>
        <w:jc w:val="left"/>
      </w:pPr>
      <w:hyperlink w:anchor="_Foundation_Data_Remove" w:history="1">
        <w:r w:rsidR="00FE5B3F" w:rsidRPr="008804F6">
          <w:rPr>
            <w:rStyle w:val="Hyperlink"/>
          </w:rPr>
          <w:t>pkbfdatrm</w:t>
        </w:r>
      </w:hyperlink>
      <w:r w:rsidR="00FE5B3F" w:rsidRPr="00FE5B3F">
        <w:t xml:space="preserve"> / type=facttables ftf=ACTUAL_ON_ORDER analyze=n empty=y restart=s</w:t>
      </w:r>
    </w:p>
    <w:p w14:paraId="1954B430" w14:textId="77777777" w:rsidR="00FE5B3F" w:rsidRDefault="00FE5B3F" w:rsidP="00FE5B3F">
      <w:pPr>
        <w:jc w:val="left"/>
      </w:pPr>
    </w:p>
    <w:p w14:paraId="619167EF" w14:textId="77777777" w:rsidR="00FE5B3F" w:rsidRDefault="00B52259" w:rsidP="00FE5B3F">
      <w:pPr>
        <w:jc w:val="left"/>
      </w:pPr>
      <w:hyperlink w:anchor="_Foundation_Plan_Data" w:history="1">
        <w:r w:rsidR="00FE5B3F" w:rsidRPr="008804F6">
          <w:rPr>
            <w:rStyle w:val="Hyperlink"/>
          </w:rPr>
          <w:t>pkbfdatupd</w:t>
        </w:r>
      </w:hyperlink>
      <w:r w:rsidR="00FE5B3F">
        <w:t xml:space="preserve"> / </w:t>
      </w:r>
      <w:r w:rsidR="00FE5B3F" w:rsidRPr="002E7D32">
        <w:rPr>
          <w:i/>
        </w:rPr>
        <w:t xml:space="preserve">[FTF] </w:t>
      </w:r>
      <w:r w:rsidR="00FE5B3F" w:rsidRPr="00FE5B3F">
        <w:t>continueiferrors=y bulkloadgranite=%BULKLOAD% dropindexgranite=y</w:t>
      </w:r>
    </w:p>
    <w:p w14:paraId="224D1524" w14:textId="77777777" w:rsidR="00FE5B3F" w:rsidRDefault="00B52259" w:rsidP="00FE5B3F">
      <w:pPr>
        <w:jc w:val="left"/>
      </w:pPr>
      <w:hyperlink w:anchor="_Foundation_Data_Update" w:history="1">
        <w:r w:rsidR="00FE5B3F" w:rsidRPr="008804F6">
          <w:rPr>
            <w:rStyle w:val="Hyperlink"/>
          </w:rPr>
          <w:t>pkbfdatupd</w:t>
        </w:r>
      </w:hyperlink>
      <w:r w:rsidR="00FE5B3F" w:rsidRPr="00FE5B3F">
        <w:t xml:space="preserve"> / </w:t>
      </w:r>
      <w:r w:rsidR="00FE5B3F" w:rsidRPr="002E7D32">
        <w:rPr>
          <w:i/>
        </w:rPr>
        <w:t>[FTF]</w:t>
      </w:r>
      <w:r w:rsidR="00FE5B3F" w:rsidRPr="00FE5B3F">
        <w:t xml:space="preserve"> continueiferrors=y bulkloadgranite=%BULKLOAD% dropindexgranite=y restart=y</w:t>
      </w:r>
    </w:p>
    <w:p w14:paraId="0230CD57" w14:textId="77777777" w:rsidR="00FE5B3F" w:rsidRDefault="00FE5B3F" w:rsidP="00FE5B3F">
      <w:pPr>
        <w:jc w:val="left"/>
        <w:rPr>
          <w:i/>
          <w:sz w:val="16"/>
          <w:szCs w:val="16"/>
        </w:rPr>
      </w:pPr>
    </w:p>
    <w:p w14:paraId="25422C1E" w14:textId="77777777" w:rsidR="00FE5B3F" w:rsidRPr="00FE5B3F" w:rsidRDefault="00FE5B3F" w:rsidP="00FE5B3F">
      <w:pPr>
        <w:jc w:val="left"/>
        <w:rPr>
          <w:i/>
          <w:sz w:val="16"/>
          <w:szCs w:val="16"/>
        </w:rPr>
      </w:pPr>
      <w:r w:rsidRPr="00FE5B3F">
        <w:rPr>
          <w:i/>
          <w:sz w:val="16"/>
          <w:szCs w:val="16"/>
        </w:rPr>
        <w:t>%BULKLOAD% is ‘Y’ for ACTUAL_ON_ORDER and ‘N’ for all other FTFs</w:t>
      </w:r>
    </w:p>
    <w:p w14:paraId="76A34680" w14:textId="77777777" w:rsidR="00FE5B3F" w:rsidRDefault="00FE5B3F" w:rsidP="00FE5B3F">
      <w:pPr>
        <w:jc w:val="left"/>
      </w:pPr>
    </w:p>
    <w:p w14:paraId="70D497E7" w14:textId="77777777" w:rsidR="00FE5B3F" w:rsidRDefault="00B52259" w:rsidP="00FE5B3F">
      <w:pPr>
        <w:jc w:val="left"/>
      </w:pPr>
      <w:hyperlink w:anchor="_Foundation_Data_Remove" w:history="1">
        <w:r w:rsidR="00FE5B3F" w:rsidRPr="008804F6">
          <w:rPr>
            <w:rStyle w:val="Hyperlink"/>
          </w:rPr>
          <w:t>pkbfdatrm</w:t>
        </w:r>
      </w:hyperlink>
      <w:r w:rsidR="00FE5B3F" w:rsidRPr="00FE5B3F">
        <w:t xml:space="preserve"> / type=</w:t>
      </w:r>
      <w:r w:rsidR="001C6587">
        <w:t>inputsources</w:t>
      </w:r>
      <w:r w:rsidR="00FE5B3F" w:rsidRPr="00FE5B3F">
        <w:t xml:space="preserve"> ftf=</w:t>
      </w:r>
      <w:r w:rsidR="00FE5B3F" w:rsidRPr="002E7D32">
        <w:rPr>
          <w:i/>
        </w:rPr>
        <w:t>[FTF]</w:t>
      </w:r>
      <w:r w:rsidR="00FE5B3F" w:rsidRPr="00FE5B3F">
        <w:t xml:space="preserve"> analyze=n empty=y</w:t>
      </w:r>
    </w:p>
    <w:p w14:paraId="26D47F6B" w14:textId="77777777" w:rsidR="00FE5B3F" w:rsidRDefault="00B52259" w:rsidP="00FE5B3F">
      <w:pPr>
        <w:jc w:val="left"/>
      </w:pPr>
      <w:hyperlink w:anchor="_Foundation_Data_Remove" w:history="1">
        <w:r w:rsidR="00FE5B3F" w:rsidRPr="008804F6">
          <w:rPr>
            <w:rStyle w:val="Hyperlink"/>
          </w:rPr>
          <w:t>pkbfdatrm</w:t>
        </w:r>
      </w:hyperlink>
      <w:r w:rsidR="00FE5B3F" w:rsidRPr="00FE5B3F">
        <w:t xml:space="preserve"> / type=</w:t>
      </w:r>
      <w:r w:rsidR="001C6587">
        <w:t>inputsources</w:t>
      </w:r>
      <w:r w:rsidR="00FE5B3F" w:rsidRPr="00FE5B3F">
        <w:t xml:space="preserve"> ftf=</w:t>
      </w:r>
      <w:r w:rsidR="00FE5B3F" w:rsidRPr="002E7D32">
        <w:rPr>
          <w:i/>
        </w:rPr>
        <w:t xml:space="preserve">[FTF] </w:t>
      </w:r>
      <w:r w:rsidR="00FE5B3F" w:rsidRPr="00FE5B3F">
        <w:t>analyze=n empty=y restart=s</w:t>
      </w:r>
    </w:p>
    <w:p w14:paraId="4128E125" w14:textId="77777777" w:rsidR="00FE5B3F" w:rsidRDefault="00FE5B3F" w:rsidP="00FE5B3F"/>
    <w:p w14:paraId="585227E6" w14:textId="77777777" w:rsidR="00FE5B3F" w:rsidRDefault="00FE5B3F">
      <w:pPr>
        <w:jc w:val="left"/>
        <w:rPr>
          <w:b/>
        </w:rPr>
      </w:pPr>
      <w:r>
        <w:rPr>
          <w:b/>
        </w:rPr>
        <w:br w:type="page"/>
      </w:r>
    </w:p>
    <w:p w14:paraId="62D18C20" w14:textId="77777777" w:rsidR="00FC6FFB" w:rsidRPr="00FC6FFB" w:rsidRDefault="008D147B" w:rsidP="00FC6FFB">
      <w:r>
        <w:rPr>
          <w:b/>
        </w:rPr>
        <w:lastRenderedPageBreak/>
        <w:t>Workflow:</w:t>
      </w:r>
    </w:p>
    <w:p w14:paraId="1BF9A535" w14:textId="1A3A3BFD" w:rsidR="00D62C07" w:rsidRDefault="00AE7B34" w:rsidP="00EC0E8E">
      <w:pPr>
        <w:pStyle w:val="JDAnormal"/>
        <w:jc w:val="center"/>
      </w:pPr>
      <w:r>
        <w:object w:dxaOrig="9421" w:dyaOrig="17251" w14:anchorId="25D3DCE2">
          <v:shape id="_x0000_i1029" type="#_x0000_t75" style="width:331.8pt;height:604.8pt" o:ole="">
            <v:imagedata r:id="rId29" o:title=""/>
          </v:shape>
          <o:OLEObject Type="Embed" ProgID="Visio.Drawing.15" ShapeID="_x0000_i1029" DrawAspect="Content" ObjectID="_1707129285" r:id="rId30"/>
        </w:object>
      </w:r>
    </w:p>
    <w:p w14:paraId="27051798" w14:textId="77777777" w:rsidR="00DF3419" w:rsidRPr="00DF3419" w:rsidRDefault="00DF3419">
      <w:pPr>
        <w:jc w:val="left"/>
      </w:pPr>
      <w:r>
        <w:br w:type="page"/>
      </w:r>
    </w:p>
    <w:p w14:paraId="288EF0F1" w14:textId="41C11310" w:rsidR="00813845" w:rsidRDefault="00813845" w:rsidP="00813845">
      <w:pPr>
        <w:pStyle w:val="Heading2"/>
      </w:pPr>
      <w:bookmarkStart w:id="102" w:name="_Toc39674391"/>
      <w:r>
        <w:lastRenderedPageBreak/>
        <w:t>Allow Client Connections</w:t>
      </w:r>
      <w:bookmarkEnd w:id="102"/>
    </w:p>
    <w:p w14:paraId="0EBE1DCD" w14:textId="77777777" w:rsidR="00813845" w:rsidRDefault="00813845" w:rsidP="00813845">
      <w:pPr>
        <w:rPr>
          <w:rFonts w:cs="Arial"/>
        </w:rPr>
      </w:pPr>
      <w:r w:rsidRPr="00962735">
        <w:rPr>
          <w:rFonts w:cs="Arial"/>
          <w:b/>
        </w:rPr>
        <w:t>Mid-Tier</w:t>
      </w:r>
      <w:r>
        <w:rPr>
          <w:rFonts w:cs="Arial"/>
        </w:rPr>
        <w:t>: Primary only</w:t>
      </w:r>
    </w:p>
    <w:p w14:paraId="2E8A098E" w14:textId="77777777" w:rsidR="00813845" w:rsidRPr="00962735" w:rsidRDefault="00813845" w:rsidP="00813845"/>
    <w:p w14:paraId="009D5C64" w14:textId="7FD708AE" w:rsidR="00813845" w:rsidRDefault="00813845" w:rsidP="00813845">
      <w:r w:rsidRPr="001916EE">
        <w:rPr>
          <w:b/>
        </w:rPr>
        <w:t>Purpose</w:t>
      </w:r>
      <w:r>
        <w:t>: Creates or deletes a trigger file used by the EP Client Shutdown functionality to determine if EP Client connections should be allowed or disallowed.</w:t>
      </w:r>
    </w:p>
    <w:p w14:paraId="2FEE069A" w14:textId="77777777" w:rsidR="00813845" w:rsidRDefault="00813845" w:rsidP="00813845"/>
    <w:p w14:paraId="5980041B" w14:textId="601A0085" w:rsidR="00813845" w:rsidRPr="00C668E6" w:rsidRDefault="00813845" w:rsidP="00813845">
      <w:pPr>
        <w:autoSpaceDE w:val="0"/>
        <w:autoSpaceDN w:val="0"/>
        <w:adjustRightInd w:val="0"/>
        <w:jc w:val="left"/>
        <w:rPr>
          <w:rFonts w:ascii="Consolas" w:hAnsi="Consolas" w:cs="Consolas"/>
          <w:color w:val="auto"/>
          <w:sz w:val="19"/>
          <w:szCs w:val="19"/>
        </w:rPr>
      </w:pPr>
      <w:r w:rsidRPr="001916EE">
        <w:rPr>
          <w:b/>
        </w:rPr>
        <w:t>Usage</w:t>
      </w:r>
      <w:r w:rsidRPr="00631DAB">
        <w:t xml:space="preserve">: </w:t>
      </w:r>
      <w:r>
        <w:t>AllowClientConnections [enable/disable]</w:t>
      </w:r>
    </w:p>
    <w:p w14:paraId="1F2A7410" w14:textId="77777777" w:rsidR="00813845" w:rsidRDefault="00813845" w:rsidP="00813845"/>
    <w:p w14:paraId="3AB3495A" w14:textId="77777777" w:rsidR="00813845" w:rsidRDefault="00813845" w:rsidP="00813845">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179"/>
        <w:gridCol w:w="4211"/>
      </w:tblGrid>
      <w:tr w:rsidR="00813845" w:rsidRPr="00631DAB" w14:paraId="128BAEB2" w14:textId="77777777" w:rsidTr="00A34764">
        <w:trPr>
          <w:jc w:val="center"/>
        </w:trPr>
        <w:tc>
          <w:tcPr>
            <w:tcW w:w="0" w:type="auto"/>
            <w:shd w:val="clear" w:color="auto" w:fill="005596" w:themeFill="text2"/>
            <w:vAlign w:val="center"/>
          </w:tcPr>
          <w:p w14:paraId="0B11DCBD" w14:textId="77777777" w:rsidR="00813845" w:rsidRPr="00631DAB" w:rsidRDefault="00813845" w:rsidP="00A34764">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4DE65F"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409EFD57" w14:textId="77777777" w:rsidTr="00A34764">
        <w:trPr>
          <w:jc w:val="center"/>
        </w:trPr>
        <w:tc>
          <w:tcPr>
            <w:tcW w:w="0" w:type="auto"/>
            <w:vAlign w:val="center"/>
          </w:tcPr>
          <w:p w14:paraId="13B99086" w14:textId="098A0956" w:rsidR="00813845" w:rsidRPr="00B650A8" w:rsidRDefault="00813845" w:rsidP="00A34764">
            <w:pPr>
              <w:jc w:val="left"/>
              <w:rPr>
                <w:rFonts w:asciiTheme="minorHAnsi" w:hAnsiTheme="minorHAnsi" w:cstheme="minorHAnsi"/>
                <w:sz w:val="16"/>
                <w:szCs w:val="16"/>
              </w:rPr>
            </w:pPr>
            <w:r>
              <w:rPr>
                <w:rFonts w:asciiTheme="minorHAnsi" w:hAnsiTheme="minorHAnsi" w:cstheme="minorHAnsi"/>
                <w:color w:val="auto"/>
                <w:sz w:val="16"/>
                <w:szCs w:val="16"/>
              </w:rPr>
              <w:t>enable/disable</w:t>
            </w:r>
          </w:p>
        </w:tc>
        <w:tc>
          <w:tcPr>
            <w:tcW w:w="0" w:type="auto"/>
            <w:vAlign w:val="center"/>
          </w:tcPr>
          <w:p w14:paraId="50EA1E73" w14:textId="5B4E0411"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Inidicates whether client connections are enabled or disabled</w:t>
            </w:r>
          </w:p>
        </w:tc>
      </w:tr>
    </w:tbl>
    <w:p w14:paraId="2E69CB19" w14:textId="77777777" w:rsidR="00813845" w:rsidRDefault="00813845" w:rsidP="00813845"/>
    <w:p w14:paraId="2BA1456A" w14:textId="77777777" w:rsidR="00813845" w:rsidRPr="0080426D" w:rsidRDefault="00813845" w:rsidP="00813845">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13845" w:rsidRPr="00631DAB" w14:paraId="15E6F121" w14:textId="77777777" w:rsidTr="00A34764">
        <w:trPr>
          <w:jc w:val="center"/>
        </w:trPr>
        <w:tc>
          <w:tcPr>
            <w:tcW w:w="0" w:type="auto"/>
            <w:shd w:val="clear" w:color="auto" w:fill="005596" w:themeFill="text2"/>
            <w:vAlign w:val="center"/>
          </w:tcPr>
          <w:p w14:paraId="64F0CA59" w14:textId="77777777" w:rsidR="00813845" w:rsidRPr="00631DAB" w:rsidRDefault="00813845" w:rsidP="00A34764">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8FA62E" w14:textId="77777777" w:rsidR="00813845" w:rsidRPr="00631DAB" w:rsidRDefault="00813845" w:rsidP="00A34764">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13845" w:rsidRPr="00631DAB" w14:paraId="029AF825" w14:textId="77777777" w:rsidTr="00A34764">
        <w:trPr>
          <w:jc w:val="center"/>
        </w:trPr>
        <w:tc>
          <w:tcPr>
            <w:tcW w:w="0" w:type="auto"/>
            <w:vAlign w:val="center"/>
          </w:tcPr>
          <w:p w14:paraId="57BD3E3A"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091C9A"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13845" w:rsidRPr="00631DAB" w14:paraId="732C307C" w14:textId="77777777" w:rsidTr="00A34764">
        <w:trPr>
          <w:jc w:val="center"/>
        </w:trPr>
        <w:tc>
          <w:tcPr>
            <w:tcW w:w="0" w:type="auto"/>
            <w:vAlign w:val="center"/>
          </w:tcPr>
          <w:p w14:paraId="0E2E5FC3" w14:textId="77777777" w:rsidR="00813845" w:rsidRPr="00631DAB" w:rsidRDefault="00813845" w:rsidP="00A34764">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41C77C9" w14:textId="77777777" w:rsidR="00813845" w:rsidRPr="00631DAB" w:rsidRDefault="00813845" w:rsidP="00A34764">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3EF1C" w14:textId="77777777" w:rsidR="0010527E" w:rsidRDefault="0010527E" w:rsidP="00BB2F9B"/>
    <w:p w14:paraId="3D782BA5" w14:textId="77777777" w:rsidR="00D62C07" w:rsidRDefault="00D62C07" w:rsidP="00D62C07">
      <w:pPr>
        <w:pStyle w:val="Heading2"/>
      </w:pPr>
      <w:bookmarkStart w:id="103" w:name="_Toc39674392"/>
      <w:r>
        <w:t>Archive</w:t>
      </w:r>
      <w:r w:rsidR="005A6F26">
        <w:t xml:space="preserve"> Logs</w:t>
      </w:r>
      <w:bookmarkEnd w:id="103"/>
    </w:p>
    <w:p w14:paraId="462F2CDC" w14:textId="77777777" w:rsidR="00962735" w:rsidRDefault="00962735" w:rsidP="00962735">
      <w:pPr>
        <w:rPr>
          <w:rFonts w:cs="Arial"/>
        </w:rPr>
      </w:pPr>
      <w:r w:rsidRPr="00962735">
        <w:rPr>
          <w:rFonts w:cs="Arial"/>
          <w:b/>
        </w:rPr>
        <w:t>Mid-Tier</w:t>
      </w:r>
      <w:r>
        <w:rPr>
          <w:rFonts w:cs="Arial"/>
        </w:rPr>
        <w:t>: Primary and Secondary</w:t>
      </w:r>
    </w:p>
    <w:p w14:paraId="1AD8DE8C" w14:textId="77777777" w:rsidR="00962735" w:rsidRPr="00962735" w:rsidRDefault="00962735" w:rsidP="00962735"/>
    <w:p w14:paraId="4B10B97D" w14:textId="28778953" w:rsidR="00FF400B" w:rsidRDefault="00FF400B" w:rsidP="009E6409">
      <w:r w:rsidRPr="001916EE">
        <w:rPr>
          <w:b/>
        </w:rPr>
        <w:t>Purpose</w:t>
      </w:r>
      <w:r>
        <w:t xml:space="preserve">: Creates a subdirectory </w:t>
      </w:r>
      <w:r w:rsidR="0054536F">
        <w:t xml:space="preserve">inside the Archive of the </w:t>
      </w:r>
      <w:r w:rsidR="009E6409">
        <w:t xml:space="preserve">batch working directory (See </w:t>
      </w:r>
      <w:hyperlink w:anchor="_EP_Batch_Client" w:history="1">
        <w:r w:rsidR="009E6409" w:rsidRPr="009E6409">
          <w:rPr>
            <w:rStyle w:val="Hyperlink"/>
          </w:rPr>
          <w:t>EP Batch Client and EP Batch Service</w:t>
        </w:r>
      </w:hyperlink>
      <w:r w:rsidR="009E6409">
        <w:t xml:space="preserve">) </w:t>
      </w:r>
      <w:r>
        <w:t xml:space="preserve">for the current date and moves </w:t>
      </w:r>
      <w:r w:rsidR="00CA6690">
        <w:t>working</w:t>
      </w:r>
      <w:r w:rsidR="0054536F">
        <w:t xml:space="preserve"> files to the directory.  Also, purges aged log archives.</w:t>
      </w:r>
    </w:p>
    <w:p w14:paraId="5BA8C5D4" w14:textId="77777777" w:rsidR="00FF400B" w:rsidRDefault="00FF400B" w:rsidP="00FF400B"/>
    <w:p w14:paraId="0CDBFD50" w14:textId="6318464F" w:rsidR="00CA6690" w:rsidRDefault="00CA6690" w:rsidP="00FF400B">
      <w:r>
        <w:t xml:space="preserve">See </w:t>
      </w:r>
      <w:hyperlink w:anchor="_Global_Variables_1" w:history="1">
        <w:r w:rsidRPr="00CA6690">
          <w:rPr>
            <w:rStyle w:val="Hyperlink"/>
          </w:rPr>
          <w:t>GlobalVariables.bat</w:t>
        </w:r>
      </w:hyperlink>
      <w:r>
        <w:t xml:space="preserve"> for configuring source directories and file extensions that ArchiveLogs uses when performing file moves.</w:t>
      </w:r>
    </w:p>
    <w:p w14:paraId="354E3A90" w14:textId="77777777" w:rsidR="00CA6690" w:rsidRDefault="00CA6690" w:rsidP="00FF400B"/>
    <w:p w14:paraId="74BA328D" w14:textId="77777777" w:rsidR="00FF400B" w:rsidRPr="00631DAB" w:rsidRDefault="00FF400B" w:rsidP="00FF400B">
      <w:r w:rsidRPr="001916EE">
        <w:rPr>
          <w:b/>
        </w:rPr>
        <w:t>Usage</w:t>
      </w:r>
      <w:r w:rsidRPr="00631DAB">
        <w:t xml:space="preserve">: </w:t>
      </w:r>
      <w:r>
        <w:t>ArchiveLogs</w:t>
      </w:r>
    </w:p>
    <w:p w14:paraId="26323194" w14:textId="77777777" w:rsidR="00FF400B" w:rsidRDefault="00FF400B" w:rsidP="00FF400B"/>
    <w:p w14:paraId="6EA4B309"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F400B" w:rsidRPr="00631DAB" w14:paraId="7FB8DF87" w14:textId="77777777" w:rsidTr="00A22393">
        <w:trPr>
          <w:jc w:val="center"/>
        </w:trPr>
        <w:tc>
          <w:tcPr>
            <w:tcW w:w="0" w:type="auto"/>
            <w:shd w:val="clear" w:color="auto" w:fill="005596" w:themeFill="text2"/>
            <w:vAlign w:val="center"/>
          </w:tcPr>
          <w:p w14:paraId="3F7549EB"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1A19AB5"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082504DF" w14:textId="77777777" w:rsidTr="00A22393">
        <w:trPr>
          <w:jc w:val="center"/>
        </w:trPr>
        <w:tc>
          <w:tcPr>
            <w:tcW w:w="0" w:type="auto"/>
            <w:vAlign w:val="center"/>
          </w:tcPr>
          <w:p w14:paraId="72642CB6" w14:textId="77777777" w:rsidR="00FF400B" w:rsidRPr="00B650A8" w:rsidRDefault="00FF400B"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81426E6"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0F38A526" w14:textId="77777777" w:rsidR="00FF400B" w:rsidRDefault="00FF400B" w:rsidP="00FF400B"/>
    <w:p w14:paraId="0B2456E2"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0905ACA2" w14:textId="77777777" w:rsidTr="00A22393">
        <w:trPr>
          <w:jc w:val="center"/>
        </w:trPr>
        <w:tc>
          <w:tcPr>
            <w:tcW w:w="0" w:type="auto"/>
            <w:shd w:val="clear" w:color="auto" w:fill="005596" w:themeFill="text2"/>
            <w:vAlign w:val="center"/>
          </w:tcPr>
          <w:p w14:paraId="0C25D8CC"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2FAC288"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5487F683" w14:textId="77777777" w:rsidTr="00A22393">
        <w:trPr>
          <w:jc w:val="center"/>
        </w:trPr>
        <w:tc>
          <w:tcPr>
            <w:tcW w:w="0" w:type="auto"/>
            <w:vAlign w:val="center"/>
          </w:tcPr>
          <w:p w14:paraId="39BC726F"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D7ECCEA"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440D99B6" w14:textId="77777777" w:rsidTr="00A22393">
        <w:trPr>
          <w:jc w:val="center"/>
        </w:trPr>
        <w:tc>
          <w:tcPr>
            <w:tcW w:w="0" w:type="auto"/>
            <w:vAlign w:val="center"/>
          </w:tcPr>
          <w:p w14:paraId="7F08E0B2"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2A0F617"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45B6E82" w14:textId="77777777" w:rsidR="00BE2951" w:rsidRDefault="00BE2951">
      <w:pPr>
        <w:jc w:val="left"/>
        <w:rPr>
          <w:rFonts w:cs="Arial"/>
          <w:b/>
          <w:bCs/>
          <w:iCs/>
          <w:color w:val="005596"/>
          <w:sz w:val="28"/>
          <w:szCs w:val="28"/>
        </w:rPr>
      </w:pPr>
      <w:r>
        <w:br w:type="page"/>
      </w:r>
    </w:p>
    <w:p w14:paraId="41E7EB59" w14:textId="7DA37F66" w:rsidR="00386233" w:rsidRDefault="00386233" w:rsidP="00386233">
      <w:pPr>
        <w:pStyle w:val="Heading2"/>
      </w:pPr>
      <w:bookmarkStart w:id="104" w:name="_Toc39674393"/>
      <w:r>
        <w:lastRenderedPageBreak/>
        <w:t>Clear Import Tables</w:t>
      </w:r>
      <w:r w:rsidR="00330733">
        <w:t xml:space="preserve"> (Mulesoft)</w:t>
      </w:r>
      <w:bookmarkEnd w:id="104"/>
    </w:p>
    <w:p w14:paraId="793C8534" w14:textId="6CD4C026" w:rsidR="00386233" w:rsidRDefault="00386233" w:rsidP="00386233">
      <w:pPr>
        <w:rPr>
          <w:rFonts w:cs="Arial"/>
        </w:rPr>
      </w:pPr>
      <w:r w:rsidRPr="00962735">
        <w:rPr>
          <w:rFonts w:cs="Arial"/>
          <w:b/>
        </w:rPr>
        <w:t>Mid-Tier</w:t>
      </w:r>
      <w:r>
        <w:rPr>
          <w:rFonts w:cs="Arial"/>
        </w:rPr>
        <w:t>: Primary</w:t>
      </w:r>
    </w:p>
    <w:p w14:paraId="21CF0DDC" w14:textId="77777777" w:rsidR="00386233" w:rsidRPr="00962735" w:rsidRDefault="00386233" w:rsidP="00386233"/>
    <w:p w14:paraId="10966B70" w14:textId="63BE954B" w:rsidR="00386233" w:rsidRDefault="00386233" w:rsidP="00421EB3">
      <w:r w:rsidRPr="001916EE">
        <w:rPr>
          <w:b/>
        </w:rPr>
        <w:t>Purpose</w:t>
      </w:r>
      <w:r>
        <w:t xml:space="preserve">: </w:t>
      </w:r>
      <w:r w:rsidR="005C5590" w:rsidRPr="005C5590">
        <w:t>Executes the Mule Request to Clear the Import Tables in the EKB Schema</w:t>
      </w:r>
      <w:r w:rsidR="005C5590">
        <w:t>.</w:t>
      </w:r>
    </w:p>
    <w:p w14:paraId="75A45E62" w14:textId="77777777" w:rsidR="00386233" w:rsidRDefault="00386233" w:rsidP="00386233"/>
    <w:p w14:paraId="3DC5C65E" w14:textId="13B4BA77" w:rsidR="00386233" w:rsidRPr="00631DAB" w:rsidRDefault="00386233" w:rsidP="00386233">
      <w:r w:rsidRPr="001916EE">
        <w:rPr>
          <w:b/>
        </w:rPr>
        <w:t>Usage</w:t>
      </w:r>
      <w:r w:rsidRPr="00631DAB">
        <w:t xml:space="preserve">: </w:t>
      </w:r>
      <w:r w:rsidR="00421EB3">
        <w:t>ClearImportTables</w:t>
      </w:r>
    </w:p>
    <w:p w14:paraId="6757EC39" w14:textId="77777777" w:rsidR="00386233" w:rsidRDefault="00386233" w:rsidP="00386233"/>
    <w:p w14:paraId="330E2C03" w14:textId="77777777" w:rsidR="00386233" w:rsidRDefault="00386233" w:rsidP="00386233">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86233" w:rsidRPr="00631DAB" w14:paraId="3AE12D5C" w14:textId="77777777" w:rsidTr="004D7915">
        <w:trPr>
          <w:jc w:val="center"/>
        </w:trPr>
        <w:tc>
          <w:tcPr>
            <w:tcW w:w="0" w:type="auto"/>
            <w:shd w:val="clear" w:color="auto" w:fill="005596" w:themeFill="text2"/>
            <w:vAlign w:val="center"/>
          </w:tcPr>
          <w:p w14:paraId="41BB38BF" w14:textId="77777777" w:rsidR="00386233" w:rsidRPr="00631DAB" w:rsidRDefault="00386233"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67CC011" w14:textId="77777777" w:rsidR="00386233" w:rsidRPr="00631DAB" w:rsidRDefault="00386233"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86233" w:rsidRPr="00631DAB" w14:paraId="2AC8CDA0" w14:textId="77777777" w:rsidTr="004D7915">
        <w:trPr>
          <w:jc w:val="center"/>
        </w:trPr>
        <w:tc>
          <w:tcPr>
            <w:tcW w:w="0" w:type="auto"/>
            <w:vAlign w:val="center"/>
          </w:tcPr>
          <w:p w14:paraId="6B95EC73" w14:textId="77777777" w:rsidR="00386233" w:rsidRPr="00B650A8" w:rsidRDefault="00386233" w:rsidP="004D7915">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19CE34C"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4854611" w14:textId="77777777" w:rsidR="00386233" w:rsidRDefault="00386233" w:rsidP="00386233"/>
    <w:p w14:paraId="37DDFD4D" w14:textId="77777777" w:rsidR="00386233" w:rsidRPr="0080426D" w:rsidRDefault="00386233" w:rsidP="00386233">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86233" w:rsidRPr="00631DAB" w14:paraId="203EF330" w14:textId="77777777" w:rsidTr="004D7915">
        <w:trPr>
          <w:jc w:val="center"/>
        </w:trPr>
        <w:tc>
          <w:tcPr>
            <w:tcW w:w="0" w:type="auto"/>
            <w:shd w:val="clear" w:color="auto" w:fill="005596" w:themeFill="text2"/>
            <w:vAlign w:val="center"/>
          </w:tcPr>
          <w:p w14:paraId="5A4B4804" w14:textId="77777777" w:rsidR="00386233" w:rsidRPr="00631DAB" w:rsidRDefault="00386233"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516A184" w14:textId="77777777" w:rsidR="00386233" w:rsidRPr="00631DAB" w:rsidRDefault="00386233"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86233" w:rsidRPr="00631DAB" w14:paraId="2D4A178E" w14:textId="77777777" w:rsidTr="004D7915">
        <w:trPr>
          <w:jc w:val="center"/>
        </w:trPr>
        <w:tc>
          <w:tcPr>
            <w:tcW w:w="0" w:type="auto"/>
            <w:vAlign w:val="center"/>
          </w:tcPr>
          <w:p w14:paraId="2A042EB0" w14:textId="77777777" w:rsidR="00386233" w:rsidRPr="00631DAB" w:rsidRDefault="00386233"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7FDCE4"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86233" w:rsidRPr="00631DAB" w14:paraId="69D8F3F4" w14:textId="77777777" w:rsidTr="004D7915">
        <w:trPr>
          <w:jc w:val="center"/>
        </w:trPr>
        <w:tc>
          <w:tcPr>
            <w:tcW w:w="0" w:type="auto"/>
            <w:vAlign w:val="center"/>
          </w:tcPr>
          <w:p w14:paraId="0E767ED3" w14:textId="77777777" w:rsidR="00386233" w:rsidRPr="00631DAB" w:rsidRDefault="00386233"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2EC2F21" w14:textId="77777777" w:rsidR="00386233" w:rsidRPr="00631DAB" w:rsidRDefault="0038623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AB1C42" w14:textId="77777777" w:rsidR="00F3460F" w:rsidRDefault="00F3460F" w:rsidP="00136C22">
      <w:pPr>
        <w:rPr>
          <w:b/>
        </w:rPr>
      </w:pPr>
    </w:p>
    <w:p w14:paraId="5ABBFADD" w14:textId="228E85AE" w:rsidR="00136C22" w:rsidRDefault="00A704FE" w:rsidP="00136C22">
      <w:pPr>
        <w:rPr>
          <w:b/>
        </w:rPr>
      </w:pPr>
      <w:r>
        <w:rPr>
          <w:b/>
        </w:rPr>
        <w:t xml:space="preserve">Send </w:t>
      </w:r>
      <w:r w:rsidR="00136C22">
        <w:rPr>
          <w:b/>
        </w:rPr>
        <w:t>REST Request</w:t>
      </w:r>
      <w:r>
        <w:rPr>
          <w:b/>
        </w:rPr>
        <w:t xml:space="preserve"> Command Line</w:t>
      </w:r>
      <w:r w:rsidR="00136C22">
        <w:rPr>
          <w:b/>
        </w:rPr>
        <w:t>:</w:t>
      </w:r>
    </w:p>
    <w:p w14:paraId="6B5D8A5D" w14:textId="1612BD81" w:rsidR="00386233" w:rsidRDefault="00B52259" w:rsidP="00136C22">
      <w:pPr>
        <w:rPr>
          <w:szCs w:val="20"/>
        </w:rPr>
      </w:pPr>
      <w:hyperlink w:anchor="_Send_REST_Request" w:history="1">
        <w:r w:rsidR="00032596" w:rsidRPr="000115D5">
          <w:rPr>
            <w:rStyle w:val="Hyperlink"/>
          </w:rPr>
          <w:t>SendRESTReques</w:t>
        </w:r>
        <w:r w:rsidR="000115D5" w:rsidRPr="000115D5">
          <w:rPr>
            <w:rStyle w:val="Hyperlink"/>
          </w:rPr>
          <w:t>t</w:t>
        </w:r>
      </w:hyperlink>
      <w:r w:rsidR="00032596">
        <w:t xml:space="preserve"> </w:t>
      </w:r>
      <w:r w:rsidR="003059FD">
        <w:rPr>
          <w:szCs w:val="20"/>
        </w:rPr>
        <w:t>POST</w:t>
      </w:r>
      <w:r w:rsidR="003059FD" w:rsidRPr="001B6677">
        <w:rPr>
          <w:szCs w:val="20"/>
        </w:rPr>
        <w:t xml:space="preserve"> %CLEARIMPORTTABLESURL% </w:t>
      </w:r>
      <w:r w:rsidR="002C7BB4">
        <w:rPr>
          <w:szCs w:val="20"/>
        </w:rPr>
        <w:t>timeout=</w:t>
      </w:r>
      <w:r w:rsidR="003059FD">
        <w:rPr>
          <w:szCs w:val="20"/>
        </w:rPr>
        <w:t>%RESTTIMEOUT%</w:t>
      </w:r>
    </w:p>
    <w:p w14:paraId="011BA222" w14:textId="344C032F" w:rsidR="00FA0A35" w:rsidRDefault="00FA0A35" w:rsidP="00136C22">
      <w:pPr>
        <w:rPr>
          <w:szCs w:val="20"/>
        </w:rPr>
      </w:pPr>
    </w:p>
    <w:p w14:paraId="510EAE98" w14:textId="77777777" w:rsidR="002927E2" w:rsidRDefault="002927E2" w:rsidP="002927E2">
      <w:r>
        <w:rPr>
          <w:b/>
        </w:rPr>
        <w:t>Workflow:</w:t>
      </w:r>
    </w:p>
    <w:p w14:paraId="6322ED86" w14:textId="03DF35D1" w:rsidR="002927E2" w:rsidRDefault="00814A4F" w:rsidP="002927E2">
      <w:pPr>
        <w:jc w:val="center"/>
      </w:pPr>
      <w:r>
        <w:rPr>
          <w:noProof/>
        </w:rPr>
        <w:object w:dxaOrig="2221" w:dyaOrig="4606" w14:anchorId="4DFF2A82">
          <v:shape id="_x0000_i1030" type="#_x0000_t75" style="width:86.4pt;height:172.2pt" o:ole="">
            <v:imagedata r:id="rId31" o:title=""/>
          </v:shape>
          <o:OLEObject Type="Embed" ProgID="Visio.Drawing.11" ShapeID="_x0000_i1030" DrawAspect="Content" ObjectID="_1707129286" r:id="rId32"/>
        </w:object>
      </w:r>
    </w:p>
    <w:p w14:paraId="79557A88" w14:textId="77777777" w:rsidR="00920E75" w:rsidRPr="00920E75" w:rsidRDefault="00920E75">
      <w:pPr>
        <w:jc w:val="left"/>
        <w:rPr>
          <w:szCs w:val="20"/>
        </w:rPr>
      </w:pPr>
      <w:r>
        <w:br w:type="page"/>
      </w:r>
    </w:p>
    <w:p w14:paraId="24FB75F4" w14:textId="324E1A58" w:rsidR="00956BC7" w:rsidRDefault="00D07B70" w:rsidP="00956BC7">
      <w:pPr>
        <w:pStyle w:val="Heading2"/>
      </w:pPr>
      <w:bookmarkStart w:id="105" w:name="_Toc39674394"/>
      <w:r>
        <w:lastRenderedPageBreak/>
        <w:t>Create</w:t>
      </w:r>
      <w:r w:rsidR="00956BC7">
        <w:t xml:space="preserve"> </w:t>
      </w:r>
      <w:r w:rsidR="00330733">
        <w:t>AG Tables (Mulesoft)</w:t>
      </w:r>
      <w:bookmarkEnd w:id="105"/>
    </w:p>
    <w:p w14:paraId="5DE8D84C" w14:textId="77777777" w:rsidR="00956BC7" w:rsidRDefault="00956BC7" w:rsidP="00956BC7">
      <w:pPr>
        <w:rPr>
          <w:rFonts w:cs="Arial"/>
        </w:rPr>
      </w:pPr>
      <w:r w:rsidRPr="00962735">
        <w:rPr>
          <w:rFonts w:cs="Arial"/>
          <w:b/>
        </w:rPr>
        <w:t>Mid-Tier</w:t>
      </w:r>
      <w:r>
        <w:rPr>
          <w:rFonts w:cs="Arial"/>
        </w:rPr>
        <w:t>: Primary</w:t>
      </w:r>
    </w:p>
    <w:p w14:paraId="48BEC076" w14:textId="77777777" w:rsidR="00956BC7" w:rsidRPr="00962735" w:rsidRDefault="00956BC7" w:rsidP="00956BC7"/>
    <w:p w14:paraId="31C2B918" w14:textId="1CFC580B" w:rsidR="00956BC7" w:rsidRDefault="00956BC7" w:rsidP="00956BC7">
      <w:r w:rsidRPr="001916EE">
        <w:rPr>
          <w:b/>
        </w:rPr>
        <w:t>Purpose</w:t>
      </w:r>
      <w:r>
        <w:t xml:space="preserve">: </w:t>
      </w:r>
      <w:r w:rsidR="00204E7E" w:rsidRPr="00204E7E">
        <w:t>Executes the Mule Request to Create the AG Tables in the EXT Schema</w:t>
      </w:r>
      <w:r w:rsidR="00204E7E">
        <w:t>.</w:t>
      </w:r>
    </w:p>
    <w:p w14:paraId="17CA55F8" w14:textId="77777777" w:rsidR="00204E7E" w:rsidRDefault="00204E7E" w:rsidP="00956BC7"/>
    <w:p w14:paraId="1643ACA8" w14:textId="0D587E1C" w:rsidR="00956BC7" w:rsidRPr="00631DAB" w:rsidRDefault="00956BC7" w:rsidP="00956BC7">
      <w:r w:rsidRPr="001916EE">
        <w:rPr>
          <w:b/>
        </w:rPr>
        <w:t>Usage</w:t>
      </w:r>
      <w:r w:rsidRPr="00631DAB">
        <w:t xml:space="preserve">: </w:t>
      </w:r>
      <w:r w:rsidR="00D07B70">
        <w:t>CreateAGTables</w:t>
      </w:r>
    </w:p>
    <w:p w14:paraId="3D4361D4" w14:textId="77777777" w:rsidR="00956BC7" w:rsidRDefault="00956BC7" w:rsidP="00956BC7"/>
    <w:p w14:paraId="5D0CCFB7" w14:textId="77777777" w:rsidR="00956BC7" w:rsidRDefault="00956BC7" w:rsidP="00956BC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56BC7" w:rsidRPr="00631DAB" w14:paraId="1666DE08" w14:textId="77777777" w:rsidTr="004D7915">
        <w:trPr>
          <w:jc w:val="center"/>
        </w:trPr>
        <w:tc>
          <w:tcPr>
            <w:tcW w:w="0" w:type="auto"/>
            <w:shd w:val="clear" w:color="auto" w:fill="005596" w:themeFill="text2"/>
            <w:vAlign w:val="center"/>
          </w:tcPr>
          <w:p w14:paraId="4F89872E" w14:textId="77777777" w:rsidR="00956BC7" w:rsidRPr="00631DAB" w:rsidRDefault="00956BC7"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A13D889" w14:textId="77777777" w:rsidR="00956BC7" w:rsidRPr="00631DAB" w:rsidRDefault="00956BC7"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56BC7" w:rsidRPr="00631DAB" w14:paraId="0E5BD79D" w14:textId="77777777" w:rsidTr="004D7915">
        <w:trPr>
          <w:jc w:val="center"/>
        </w:trPr>
        <w:tc>
          <w:tcPr>
            <w:tcW w:w="0" w:type="auto"/>
            <w:vAlign w:val="center"/>
          </w:tcPr>
          <w:p w14:paraId="03609FB8" w14:textId="77777777" w:rsidR="00956BC7" w:rsidRPr="00B650A8" w:rsidRDefault="00956BC7" w:rsidP="004D7915">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CDBFBE9"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46B5DD3" w14:textId="77777777" w:rsidR="00956BC7" w:rsidRDefault="00956BC7" w:rsidP="00956BC7"/>
    <w:p w14:paraId="55FB65E8" w14:textId="77777777" w:rsidR="00956BC7" w:rsidRPr="0080426D" w:rsidRDefault="00956BC7" w:rsidP="00956BC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56BC7" w:rsidRPr="00631DAB" w14:paraId="63409F7F" w14:textId="77777777" w:rsidTr="004D7915">
        <w:trPr>
          <w:jc w:val="center"/>
        </w:trPr>
        <w:tc>
          <w:tcPr>
            <w:tcW w:w="0" w:type="auto"/>
            <w:shd w:val="clear" w:color="auto" w:fill="005596" w:themeFill="text2"/>
            <w:vAlign w:val="center"/>
          </w:tcPr>
          <w:p w14:paraId="288151AB" w14:textId="77777777" w:rsidR="00956BC7" w:rsidRPr="00631DAB" w:rsidRDefault="00956BC7"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426E58A" w14:textId="77777777" w:rsidR="00956BC7" w:rsidRPr="00631DAB" w:rsidRDefault="00956BC7"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56BC7" w:rsidRPr="00631DAB" w14:paraId="16D3DB87" w14:textId="77777777" w:rsidTr="004D7915">
        <w:trPr>
          <w:jc w:val="center"/>
        </w:trPr>
        <w:tc>
          <w:tcPr>
            <w:tcW w:w="0" w:type="auto"/>
            <w:vAlign w:val="center"/>
          </w:tcPr>
          <w:p w14:paraId="4133A61A" w14:textId="77777777" w:rsidR="00956BC7" w:rsidRPr="00631DAB" w:rsidRDefault="00956BC7"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577FA8D"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56BC7" w:rsidRPr="00631DAB" w14:paraId="013D340D" w14:textId="77777777" w:rsidTr="004D7915">
        <w:trPr>
          <w:jc w:val="center"/>
        </w:trPr>
        <w:tc>
          <w:tcPr>
            <w:tcW w:w="0" w:type="auto"/>
            <w:vAlign w:val="center"/>
          </w:tcPr>
          <w:p w14:paraId="58997786" w14:textId="77777777" w:rsidR="00956BC7" w:rsidRPr="00631DAB" w:rsidRDefault="00956BC7"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28B3356" w14:textId="77777777" w:rsidR="00956BC7" w:rsidRPr="00631DAB" w:rsidRDefault="00956BC7"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3613080" w14:textId="77777777" w:rsidR="00F3460F" w:rsidRDefault="00F3460F" w:rsidP="00956BC7">
      <w:pPr>
        <w:rPr>
          <w:b/>
        </w:rPr>
      </w:pPr>
    </w:p>
    <w:p w14:paraId="240286FA" w14:textId="6914F0A7" w:rsidR="00956BC7" w:rsidRDefault="00956BC7" w:rsidP="00956BC7">
      <w:pPr>
        <w:rPr>
          <w:b/>
        </w:rPr>
      </w:pPr>
      <w:r>
        <w:rPr>
          <w:b/>
        </w:rPr>
        <w:t>Send REST Request Command Line:</w:t>
      </w:r>
    </w:p>
    <w:p w14:paraId="1000FDC4" w14:textId="07255A30" w:rsidR="00956BC7" w:rsidRDefault="00B52259" w:rsidP="00956BC7">
      <w:pPr>
        <w:rPr>
          <w:szCs w:val="20"/>
        </w:rPr>
      </w:pPr>
      <w:hyperlink w:anchor="_Send_REST_Request" w:history="1">
        <w:r w:rsidR="00956BC7" w:rsidRPr="000115D5">
          <w:rPr>
            <w:rStyle w:val="Hyperlink"/>
          </w:rPr>
          <w:t>SendRESTRequest</w:t>
        </w:r>
      </w:hyperlink>
      <w:r w:rsidR="00956BC7">
        <w:t xml:space="preserve"> </w:t>
      </w:r>
      <w:r w:rsidR="002F5CE6" w:rsidRPr="001B6677">
        <w:rPr>
          <w:szCs w:val="20"/>
        </w:rPr>
        <w:t>POST %CREATEAGTABLESURL%</w:t>
      </w:r>
      <w:r w:rsidR="00F87B69" w:rsidRPr="00F87B69">
        <w:rPr>
          <w:szCs w:val="20"/>
        </w:rPr>
        <w:t xml:space="preserve"> </w:t>
      </w:r>
      <w:r w:rsidR="00F87B69">
        <w:rPr>
          <w:szCs w:val="20"/>
        </w:rPr>
        <w:t>timeout=%RESTTIMEOUT%</w:t>
      </w:r>
    </w:p>
    <w:p w14:paraId="60650248" w14:textId="1E157779" w:rsidR="00920E75" w:rsidRDefault="00920E75" w:rsidP="00956BC7">
      <w:pPr>
        <w:rPr>
          <w:szCs w:val="20"/>
        </w:rPr>
      </w:pPr>
    </w:p>
    <w:p w14:paraId="6C8ECE85" w14:textId="77777777" w:rsidR="00920E75" w:rsidRDefault="00920E75" w:rsidP="00920E75">
      <w:bookmarkStart w:id="106" w:name="_Hlk39594045"/>
      <w:r>
        <w:rPr>
          <w:b/>
        </w:rPr>
        <w:t>Workflow:</w:t>
      </w:r>
    </w:p>
    <w:p w14:paraId="3D95AE57" w14:textId="77777777" w:rsidR="00920E75" w:rsidRDefault="00920E75" w:rsidP="00920E75">
      <w:pPr>
        <w:jc w:val="center"/>
      </w:pPr>
      <w:r>
        <w:rPr>
          <w:noProof/>
        </w:rPr>
        <w:object w:dxaOrig="2221" w:dyaOrig="4606" w14:anchorId="4CC63FEA">
          <v:shape id="_x0000_i1031" type="#_x0000_t75" style="width:86.4pt;height:172.2pt" o:ole="">
            <v:imagedata r:id="rId31" o:title=""/>
          </v:shape>
          <o:OLEObject Type="Embed" ProgID="Visio.Drawing.11" ShapeID="_x0000_i1031" DrawAspect="Content" ObjectID="_1707129287" r:id="rId33"/>
        </w:object>
      </w:r>
    </w:p>
    <w:bookmarkEnd w:id="106"/>
    <w:p w14:paraId="1AEBCBDB" w14:textId="6C19A884" w:rsidR="00BE2951" w:rsidRPr="00920E75" w:rsidRDefault="00BE2951">
      <w:pPr>
        <w:jc w:val="left"/>
        <w:rPr>
          <w:szCs w:val="20"/>
        </w:rPr>
      </w:pPr>
      <w:r>
        <w:br w:type="page"/>
      </w:r>
    </w:p>
    <w:p w14:paraId="79CD515F" w14:textId="7C27B8DC" w:rsidR="0070631C" w:rsidRDefault="009C7227" w:rsidP="0070631C">
      <w:pPr>
        <w:pStyle w:val="Heading2"/>
      </w:pPr>
      <w:bookmarkStart w:id="107" w:name="_Toc39674395"/>
      <w:r>
        <w:lastRenderedPageBreak/>
        <w:t>Cube Purge Aged</w:t>
      </w:r>
      <w:r w:rsidR="0070631C">
        <w:t xml:space="preserve"> Data</w:t>
      </w:r>
      <w:bookmarkEnd w:id="107"/>
    </w:p>
    <w:p w14:paraId="54B792C9" w14:textId="77777777" w:rsidR="0070631C" w:rsidRDefault="0070631C" w:rsidP="0070631C">
      <w:pPr>
        <w:rPr>
          <w:rFonts w:cs="Arial"/>
        </w:rPr>
      </w:pPr>
      <w:r w:rsidRPr="00962735">
        <w:rPr>
          <w:rFonts w:cs="Arial"/>
          <w:b/>
        </w:rPr>
        <w:t>Mid-Tier</w:t>
      </w:r>
      <w:r>
        <w:rPr>
          <w:rFonts w:cs="Arial"/>
        </w:rPr>
        <w:t>: Primary and Secondary</w:t>
      </w:r>
    </w:p>
    <w:p w14:paraId="21870ACE" w14:textId="77777777" w:rsidR="0070631C" w:rsidRPr="00962735" w:rsidRDefault="0070631C" w:rsidP="0070631C"/>
    <w:p w14:paraId="54B635E2" w14:textId="3F0BB7D9" w:rsidR="0070631C" w:rsidRDefault="0070631C" w:rsidP="0070631C">
      <w:r w:rsidRPr="001916EE">
        <w:rPr>
          <w:b/>
        </w:rPr>
        <w:t>Purpose</w:t>
      </w:r>
      <w:r>
        <w:t xml:space="preserve">: </w:t>
      </w:r>
      <w:r w:rsidR="009C7227" w:rsidRPr="009C7227">
        <w:t>Executes EKBF Command to purge aged data on a single Quartz Cube.</w:t>
      </w:r>
    </w:p>
    <w:p w14:paraId="6D3E1004" w14:textId="77777777" w:rsidR="0070631C" w:rsidRDefault="0070631C" w:rsidP="0070631C"/>
    <w:p w14:paraId="00F95F65" w14:textId="6ABA4275" w:rsidR="0070631C" w:rsidRPr="00631DAB" w:rsidRDefault="0070631C" w:rsidP="0070631C">
      <w:r w:rsidRPr="001916EE">
        <w:rPr>
          <w:b/>
        </w:rPr>
        <w:t>Usage</w:t>
      </w:r>
      <w:r w:rsidRPr="00631DAB">
        <w:t xml:space="preserve">: </w:t>
      </w:r>
      <w:r w:rsidR="009C7227">
        <w:t>CubePurgeAged</w:t>
      </w:r>
      <w:r>
        <w:t>Data [user]</w:t>
      </w:r>
      <w:r w:rsidRPr="00FF400B">
        <w:t xml:space="preserve"> [quartz db]</w:t>
      </w:r>
    </w:p>
    <w:p w14:paraId="79CD5591" w14:textId="77777777" w:rsidR="0070631C" w:rsidRDefault="0070631C" w:rsidP="0070631C"/>
    <w:p w14:paraId="55589E80" w14:textId="77777777" w:rsidR="0070631C" w:rsidRDefault="0070631C" w:rsidP="0070631C">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70631C" w:rsidRPr="00631DAB" w14:paraId="0AEDB942" w14:textId="77777777" w:rsidTr="00D31C48">
        <w:trPr>
          <w:jc w:val="center"/>
        </w:trPr>
        <w:tc>
          <w:tcPr>
            <w:tcW w:w="0" w:type="auto"/>
            <w:shd w:val="clear" w:color="auto" w:fill="005596" w:themeFill="text2"/>
            <w:vAlign w:val="center"/>
          </w:tcPr>
          <w:p w14:paraId="43C57F6C" w14:textId="77777777" w:rsidR="0070631C" w:rsidRPr="00631DAB" w:rsidRDefault="0070631C"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AB633CB"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29609638" w14:textId="77777777" w:rsidTr="00D31C48">
        <w:trPr>
          <w:jc w:val="center"/>
        </w:trPr>
        <w:tc>
          <w:tcPr>
            <w:tcW w:w="0" w:type="auto"/>
            <w:vAlign w:val="center"/>
          </w:tcPr>
          <w:p w14:paraId="5CE8C987" w14:textId="77777777" w:rsidR="0070631C" w:rsidRPr="00B650A8" w:rsidRDefault="0070631C" w:rsidP="00D31C48">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698834DB"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70631C" w:rsidRPr="00631DAB" w14:paraId="3A4A3B0B" w14:textId="77777777" w:rsidTr="00D31C48">
        <w:trPr>
          <w:jc w:val="center"/>
        </w:trPr>
        <w:tc>
          <w:tcPr>
            <w:tcW w:w="0" w:type="auto"/>
            <w:vAlign w:val="center"/>
          </w:tcPr>
          <w:p w14:paraId="796FA1F4" w14:textId="77777777" w:rsidR="0070631C" w:rsidRDefault="0070631C" w:rsidP="00D31C48">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4AA51603" w14:textId="77777777" w:rsidR="0070631C"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4CC7F98D" w14:textId="77777777" w:rsidR="0070631C" w:rsidRDefault="0070631C" w:rsidP="0070631C"/>
    <w:p w14:paraId="2EBD66EC" w14:textId="77777777" w:rsidR="0070631C" w:rsidRPr="0080426D" w:rsidRDefault="0070631C" w:rsidP="0070631C">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0631C" w:rsidRPr="00631DAB" w14:paraId="4A3EB32D" w14:textId="77777777" w:rsidTr="00D31C48">
        <w:trPr>
          <w:jc w:val="center"/>
        </w:trPr>
        <w:tc>
          <w:tcPr>
            <w:tcW w:w="0" w:type="auto"/>
            <w:shd w:val="clear" w:color="auto" w:fill="005596" w:themeFill="text2"/>
            <w:vAlign w:val="center"/>
          </w:tcPr>
          <w:p w14:paraId="33223743" w14:textId="77777777" w:rsidR="0070631C" w:rsidRPr="00631DAB" w:rsidRDefault="0070631C"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2AEE2C7" w14:textId="77777777" w:rsidR="0070631C" w:rsidRPr="00631DAB" w:rsidRDefault="0070631C"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0631C" w:rsidRPr="00631DAB" w14:paraId="77CC66F6" w14:textId="77777777" w:rsidTr="00D31C48">
        <w:trPr>
          <w:jc w:val="center"/>
        </w:trPr>
        <w:tc>
          <w:tcPr>
            <w:tcW w:w="0" w:type="auto"/>
            <w:vAlign w:val="center"/>
          </w:tcPr>
          <w:p w14:paraId="626C98BE"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B2C913A"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0631C" w:rsidRPr="00631DAB" w14:paraId="3F616453" w14:textId="77777777" w:rsidTr="00D31C48">
        <w:trPr>
          <w:jc w:val="center"/>
        </w:trPr>
        <w:tc>
          <w:tcPr>
            <w:tcW w:w="0" w:type="auto"/>
            <w:vAlign w:val="center"/>
          </w:tcPr>
          <w:p w14:paraId="7796E62C" w14:textId="77777777" w:rsidR="0070631C" w:rsidRPr="00631DAB" w:rsidRDefault="0070631C"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3091B18" w14:textId="77777777" w:rsidR="0070631C" w:rsidRPr="00631DAB" w:rsidRDefault="0070631C"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652A0B1" w14:textId="77777777" w:rsidR="0070631C" w:rsidRDefault="0070631C" w:rsidP="0070631C">
      <w:pPr>
        <w:rPr>
          <w:b/>
        </w:rPr>
      </w:pPr>
    </w:p>
    <w:p w14:paraId="7AEB6649" w14:textId="77777777" w:rsidR="0070631C" w:rsidRDefault="0070631C" w:rsidP="0070631C">
      <w:pPr>
        <w:rPr>
          <w:b/>
        </w:rPr>
      </w:pPr>
      <w:r>
        <w:rPr>
          <w:b/>
        </w:rPr>
        <w:t>Server Command Lines:</w:t>
      </w:r>
    </w:p>
    <w:p w14:paraId="33C0035E" w14:textId="62436D4C" w:rsidR="0070631C" w:rsidRDefault="00B52259" w:rsidP="0070631C">
      <w:hyperlink w:anchor="_Quartz_Data_Remove" w:history="1">
        <w:r w:rsidR="0070631C" w:rsidRPr="00142F7D">
          <w:rPr>
            <w:rStyle w:val="Hyperlink"/>
          </w:rPr>
          <w:t>cimdatrm</w:t>
        </w:r>
      </w:hyperlink>
      <w:r w:rsidR="0070631C">
        <w:t xml:space="preserve"> </w:t>
      </w:r>
      <w:r w:rsidR="0070631C" w:rsidRPr="0070631C">
        <w:t xml:space="preserve">/ </w:t>
      </w:r>
      <w:r w:rsidR="0070631C" w:rsidRPr="0070631C">
        <w:rPr>
          <w:i/>
        </w:rPr>
        <w:t>[</w:t>
      </w:r>
      <w:r w:rsidR="0070631C" w:rsidRPr="002E7D32">
        <w:rPr>
          <w:i/>
        </w:rPr>
        <w:t>quartz db]</w:t>
      </w:r>
      <w:r w:rsidR="0070631C">
        <w:t xml:space="preserve"> </w:t>
      </w:r>
      <w:r w:rsidR="0070631C" w:rsidRPr="0070631C">
        <w:t>empty=n</w:t>
      </w:r>
    </w:p>
    <w:p w14:paraId="684E08EF" w14:textId="4BA3B429" w:rsidR="0070631C" w:rsidRDefault="00B52259" w:rsidP="0070631C">
      <w:hyperlink w:anchor="_Quartz_Sync_Foundation" w:history="1">
        <w:r w:rsidR="0070631C" w:rsidRPr="00142F7D">
          <w:rPr>
            <w:rStyle w:val="Hyperlink"/>
          </w:rPr>
          <w:t>cimdatrm</w:t>
        </w:r>
      </w:hyperlink>
      <w:r w:rsidR="0070631C">
        <w:t xml:space="preserve"> / </w:t>
      </w:r>
      <w:r w:rsidR="0070631C" w:rsidRPr="002E7D32">
        <w:rPr>
          <w:i/>
        </w:rPr>
        <w:t>[quartz db]</w:t>
      </w:r>
      <w:r w:rsidR="0070631C">
        <w:t xml:space="preserve"> </w:t>
      </w:r>
      <w:r w:rsidR="0070631C" w:rsidRPr="0070631C">
        <w:t>empty=n restart=y</w:t>
      </w:r>
    </w:p>
    <w:p w14:paraId="14B9A639" w14:textId="77777777" w:rsidR="0070631C" w:rsidRDefault="0070631C" w:rsidP="0070631C"/>
    <w:p w14:paraId="312A93AD" w14:textId="77777777" w:rsidR="0070631C" w:rsidRDefault="0070631C" w:rsidP="0070631C">
      <w:r>
        <w:rPr>
          <w:b/>
        </w:rPr>
        <w:t>Workflow:</w:t>
      </w:r>
    </w:p>
    <w:p w14:paraId="74557A4F" w14:textId="77777777" w:rsidR="0070631C" w:rsidRDefault="00C54B69" w:rsidP="00845220">
      <w:pPr>
        <w:jc w:val="center"/>
      </w:pPr>
      <w:r>
        <w:rPr>
          <w:noProof/>
        </w:rPr>
        <w:object w:dxaOrig="3324" w:dyaOrig="5484" w14:anchorId="13A943BC">
          <v:shape id="_x0000_i1032" type="#_x0000_t75" style="width:122.1pt;height:208.5pt" o:ole="">
            <v:imagedata r:id="rId34" o:title=""/>
          </v:shape>
          <o:OLEObject Type="Embed" ProgID="Visio.Drawing.11" ShapeID="_x0000_i1032" DrawAspect="Content" ObjectID="_1707129288" r:id="rId35"/>
        </w:object>
      </w:r>
    </w:p>
    <w:p w14:paraId="1BDA2FA6" w14:textId="77777777" w:rsidR="0070631C" w:rsidRDefault="0070631C" w:rsidP="00845220">
      <w:r>
        <w:br w:type="page"/>
      </w:r>
    </w:p>
    <w:p w14:paraId="2109B1F8" w14:textId="0E422D8D" w:rsidR="00142F7D" w:rsidRDefault="00142F7D" w:rsidP="0070631C">
      <w:pPr>
        <w:pStyle w:val="Heading2"/>
      </w:pPr>
      <w:bookmarkStart w:id="108" w:name="_Toc39674396"/>
      <w:r>
        <w:lastRenderedPageBreak/>
        <w:t>Cube Remove Data</w:t>
      </w:r>
      <w:bookmarkEnd w:id="108"/>
    </w:p>
    <w:p w14:paraId="0BFD4A58" w14:textId="77777777" w:rsidR="00142F7D" w:rsidRDefault="00142F7D" w:rsidP="00142F7D">
      <w:pPr>
        <w:rPr>
          <w:rFonts w:cs="Arial"/>
        </w:rPr>
      </w:pPr>
      <w:r w:rsidRPr="00962735">
        <w:rPr>
          <w:rFonts w:cs="Arial"/>
          <w:b/>
        </w:rPr>
        <w:t>Mid-Tier</w:t>
      </w:r>
      <w:r>
        <w:rPr>
          <w:rFonts w:cs="Arial"/>
        </w:rPr>
        <w:t>: Primary and Secondary</w:t>
      </w:r>
    </w:p>
    <w:p w14:paraId="0F19BDE1" w14:textId="77777777" w:rsidR="00142F7D" w:rsidRPr="00962735" w:rsidRDefault="00142F7D" w:rsidP="00142F7D"/>
    <w:p w14:paraId="69962525" w14:textId="77777777" w:rsidR="00142F7D" w:rsidRDefault="00142F7D" w:rsidP="00142F7D">
      <w:r w:rsidRPr="001916EE">
        <w:rPr>
          <w:b/>
        </w:rPr>
        <w:t>Purpose</w:t>
      </w:r>
      <w:r>
        <w:t xml:space="preserve">: </w:t>
      </w:r>
      <w:r w:rsidRPr="00142F7D">
        <w:t>Executes EKBF Commands to remove data from a Quartz Cube</w:t>
      </w:r>
    </w:p>
    <w:p w14:paraId="401BF66D" w14:textId="77777777" w:rsidR="00142F7D" w:rsidRDefault="00142F7D" w:rsidP="00142F7D"/>
    <w:p w14:paraId="0BC9825A" w14:textId="77777777" w:rsidR="00142F7D" w:rsidRPr="00631DAB" w:rsidRDefault="00142F7D" w:rsidP="00142F7D">
      <w:r w:rsidRPr="001916EE">
        <w:rPr>
          <w:b/>
        </w:rPr>
        <w:t>Usage</w:t>
      </w:r>
      <w:r w:rsidRPr="00631DAB">
        <w:t xml:space="preserve">: </w:t>
      </w:r>
      <w:r>
        <w:t>CubeRemoveData [user]</w:t>
      </w:r>
      <w:r w:rsidRPr="00FF400B">
        <w:t xml:space="preserve"> [quartz db]</w:t>
      </w:r>
    </w:p>
    <w:p w14:paraId="4C9A6680" w14:textId="77777777" w:rsidR="00142F7D" w:rsidRDefault="00142F7D" w:rsidP="00142F7D"/>
    <w:p w14:paraId="5A5B11FE" w14:textId="77777777" w:rsidR="00142F7D" w:rsidRDefault="00142F7D" w:rsidP="00142F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142F7D" w:rsidRPr="00631DAB" w14:paraId="01D3779E" w14:textId="77777777" w:rsidTr="00184DB3">
        <w:trPr>
          <w:jc w:val="center"/>
        </w:trPr>
        <w:tc>
          <w:tcPr>
            <w:tcW w:w="0" w:type="auto"/>
            <w:shd w:val="clear" w:color="auto" w:fill="005596" w:themeFill="text2"/>
            <w:vAlign w:val="center"/>
          </w:tcPr>
          <w:p w14:paraId="72CE20C7" w14:textId="77777777" w:rsidR="00142F7D" w:rsidRPr="00631DAB" w:rsidRDefault="00142F7D" w:rsidP="00184DB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8CC548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10AAC4FE" w14:textId="77777777" w:rsidTr="00184DB3">
        <w:trPr>
          <w:jc w:val="center"/>
        </w:trPr>
        <w:tc>
          <w:tcPr>
            <w:tcW w:w="0" w:type="auto"/>
            <w:vAlign w:val="center"/>
          </w:tcPr>
          <w:p w14:paraId="28A0A132" w14:textId="77777777" w:rsidR="00142F7D" w:rsidRPr="00B650A8" w:rsidRDefault="00142F7D" w:rsidP="00184DB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3554C8DE"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142F7D" w:rsidRPr="00631DAB" w14:paraId="47A57FFD" w14:textId="77777777" w:rsidTr="00184DB3">
        <w:trPr>
          <w:jc w:val="center"/>
        </w:trPr>
        <w:tc>
          <w:tcPr>
            <w:tcW w:w="0" w:type="auto"/>
            <w:vAlign w:val="center"/>
          </w:tcPr>
          <w:p w14:paraId="0253FDAC" w14:textId="77777777" w:rsidR="00142F7D" w:rsidRDefault="00142F7D" w:rsidP="00184DB3">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6B376834" w14:textId="77777777" w:rsidR="00142F7D"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332BE973" w14:textId="77777777" w:rsidR="00142F7D" w:rsidRDefault="00142F7D" w:rsidP="00142F7D"/>
    <w:p w14:paraId="36A7A0C4" w14:textId="77777777" w:rsidR="00142F7D" w:rsidRPr="0080426D" w:rsidRDefault="00142F7D" w:rsidP="00142F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42F7D" w:rsidRPr="00631DAB" w14:paraId="37A13ABC" w14:textId="77777777" w:rsidTr="00184DB3">
        <w:trPr>
          <w:jc w:val="center"/>
        </w:trPr>
        <w:tc>
          <w:tcPr>
            <w:tcW w:w="0" w:type="auto"/>
            <w:shd w:val="clear" w:color="auto" w:fill="005596" w:themeFill="text2"/>
            <w:vAlign w:val="center"/>
          </w:tcPr>
          <w:p w14:paraId="57CF5DB0" w14:textId="77777777" w:rsidR="00142F7D" w:rsidRPr="00631DAB" w:rsidRDefault="00142F7D" w:rsidP="00184DB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494A04A6" w14:textId="77777777" w:rsidR="00142F7D" w:rsidRPr="00631DAB" w:rsidRDefault="00142F7D" w:rsidP="00184DB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42F7D" w:rsidRPr="00631DAB" w14:paraId="46F3AC63" w14:textId="77777777" w:rsidTr="00184DB3">
        <w:trPr>
          <w:jc w:val="center"/>
        </w:trPr>
        <w:tc>
          <w:tcPr>
            <w:tcW w:w="0" w:type="auto"/>
            <w:vAlign w:val="center"/>
          </w:tcPr>
          <w:p w14:paraId="3F56FD63"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43968F"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42F7D" w:rsidRPr="00631DAB" w14:paraId="4AE5B3CF" w14:textId="77777777" w:rsidTr="00184DB3">
        <w:trPr>
          <w:jc w:val="center"/>
        </w:trPr>
        <w:tc>
          <w:tcPr>
            <w:tcW w:w="0" w:type="auto"/>
            <w:vAlign w:val="center"/>
          </w:tcPr>
          <w:p w14:paraId="0D2933E6" w14:textId="77777777" w:rsidR="00142F7D" w:rsidRPr="00631DAB" w:rsidRDefault="00142F7D" w:rsidP="00184DB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0B8C18B" w14:textId="77777777" w:rsidR="00142F7D" w:rsidRPr="00631DAB" w:rsidRDefault="00142F7D" w:rsidP="00184DB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92FDC85" w14:textId="77777777" w:rsidR="00142F7D" w:rsidRDefault="00142F7D" w:rsidP="00142F7D">
      <w:pPr>
        <w:rPr>
          <w:b/>
        </w:rPr>
      </w:pPr>
    </w:p>
    <w:p w14:paraId="6C2BDB31" w14:textId="77777777" w:rsidR="00142F7D" w:rsidRDefault="00142F7D" w:rsidP="00142F7D">
      <w:pPr>
        <w:rPr>
          <w:b/>
        </w:rPr>
      </w:pPr>
      <w:r>
        <w:rPr>
          <w:b/>
        </w:rPr>
        <w:t>Server Command Lines:</w:t>
      </w:r>
    </w:p>
    <w:p w14:paraId="6984D0D2" w14:textId="77777777" w:rsidR="00142F7D" w:rsidRDefault="00B52259" w:rsidP="00142F7D">
      <w:hyperlink w:anchor="_Quartz_Data_Remove" w:history="1">
        <w:r w:rsidR="00142F7D" w:rsidRPr="00142F7D">
          <w:rPr>
            <w:rStyle w:val="Hyperlink"/>
          </w:rPr>
          <w:t>cimdatrm</w:t>
        </w:r>
      </w:hyperlink>
      <w:r w:rsidR="00142F7D">
        <w:t xml:space="preserve"> / </w:t>
      </w:r>
      <w:r w:rsidR="00142F7D" w:rsidRPr="002E7D32">
        <w:rPr>
          <w:i/>
        </w:rPr>
        <w:t>[quartz db]</w:t>
      </w:r>
      <w:r w:rsidR="00142F7D">
        <w:t xml:space="preserve"> </w:t>
      </w:r>
      <w:r w:rsidR="00142F7D" w:rsidRPr="00142F7D">
        <w:t>empty=y all=y confirmempty=n</w:t>
      </w:r>
    </w:p>
    <w:p w14:paraId="274C0964" w14:textId="77777777" w:rsidR="00142F7D" w:rsidRDefault="00B52259" w:rsidP="00142F7D">
      <w:hyperlink w:anchor="_Quartz_Sync_Foundation" w:history="1">
        <w:r w:rsidR="00142F7D" w:rsidRPr="00142F7D">
          <w:rPr>
            <w:rStyle w:val="Hyperlink"/>
          </w:rPr>
          <w:t>cimdatrm</w:t>
        </w:r>
      </w:hyperlink>
      <w:r w:rsidR="00142F7D">
        <w:t xml:space="preserve"> / </w:t>
      </w:r>
      <w:r w:rsidR="00142F7D" w:rsidRPr="002E7D32">
        <w:rPr>
          <w:i/>
        </w:rPr>
        <w:t>[quartz db]</w:t>
      </w:r>
      <w:r w:rsidR="00142F7D">
        <w:t xml:space="preserve"> </w:t>
      </w:r>
      <w:r w:rsidR="00142F7D" w:rsidRPr="00142F7D">
        <w:t>empty=y all=y confirmempty=n restart=y</w:t>
      </w:r>
    </w:p>
    <w:p w14:paraId="2B1119E5" w14:textId="77777777" w:rsidR="00142F7D" w:rsidRDefault="00142F7D" w:rsidP="00142F7D"/>
    <w:p w14:paraId="4A1B347E" w14:textId="77777777" w:rsidR="00142F7D" w:rsidRDefault="00142F7D" w:rsidP="00142F7D">
      <w:r>
        <w:rPr>
          <w:b/>
        </w:rPr>
        <w:t>Workflow:</w:t>
      </w:r>
    </w:p>
    <w:p w14:paraId="10B9987F" w14:textId="77777777" w:rsidR="00142F7D" w:rsidRDefault="00C54B69" w:rsidP="00142F7D">
      <w:pPr>
        <w:jc w:val="center"/>
      </w:pPr>
      <w:r>
        <w:rPr>
          <w:noProof/>
        </w:rPr>
        <w:object w:dxaOrig="3324" w:dyaOrig="5484" w14:anchorId="568F3CDF">
          <v:shape id="_x0000_i1033" type="#_x0000_t75" style="width:122.1pt;height:208.5pt" o:ole="">
            <v:imagedata r:id="rId34" o:title=""/>
          </v:shape>
          <o:OLEObject Type="Embed" ProgID="Visio.Drawing.11" ShapeID="_x0000_i1033" DrawAspect="Content" ObjectID="_1707129289" r:id="rId36"/>
        </w:object>
      </w:r>
    </w:p>
    <w:p w14:paraId="3B1C07FE" w14:textId="77777777" w:rsidR="00142F7D" w:rsidRDefault="00142F7D">
      <w:pPr>
        <w:jc w:val="left"/>
        <w:rPr>
          <w:rFonts w:cs="Arial"/>
          <w:b/>
          <w:bCs/>
          <w:iCs/>
          <w:color w:val="005596"/>
          <w:sz w:val="28"/>
          <w:szCs w:val="28"/>
        </w:rPr>
      </w:pPr>
      <w:r>
        <w:br w:type="page"/>
      </w:r>
    </w:p>
    <w:p w14:paraId="3D6B7C88" w14:textId="77777777" w:rsidR="00D62C07" w:rsidRDefault="00D62C07" w:rsidP="00D62C07">
      <w:pPr>
        <w:pStyle w:val="Heading2"/>
      </w:pPr>
      <w:bookmarkStart w:id="109" w:name="_Toc39674397"/>
      <w:r>
        <w:lastRenderedPageBreak/>
        <w:t>Cube</w:t>
      </w:r>
      <w:r w:rsidR="005A6F26">
        <w:t xml:space="preserve"> Sync</w:t>
      </w:r>
      <w:bookmarkEnd w:id="109"/>
    </w:p>
    <w:p w14:paraId="5F953E67" w14:textId="77777777" w:rsidR="00962735" w:rsidRDefault="00962735" w:rsidP="00962735">
      <w:pPr>
        <w:rPr>
          <w:rFonts w:cs="Arial"/>
        </w:rPr>
      </w:pPr>
      <w:r w:rsidRPr="00962735">
        <w:rPr>
          <w:rFonts w:cs="Arial"/>
          <w:b/>
        </w:rPr>
        <w:t>Mid-Tier</w:t>
      </w:r>
      <w:r>
        <w:rPr>
          <w:rFonts w:cs="Arial"/>
        </w:rPr>
        <w:t>: Primary and Secondary</w:t>
      </w:r>
    </w:p>
    <w:p w14:paraId="7B87DCD1" w14:textId="77777777" w:rsidR="00962735" w:rsidRPr="00962735" w:rsidRDefault="00962735" w:rsidP="00962735"/>
    <w:p w14:paraId="262F313E" w14:textId="77777777" w:rsidR="00FF400B" w:rsidRDefault="00FF400B" w:rsidP="00FF400B">
      <w:r w:rsidRPr="001916EE">
        <w:rPr>
          <w:b/>
        </w:rPr>
        <w:t>Purpose</w:t>
      </w:r>
      <w:r>
        <w:t>: Executes EKBF Commands to perform a structure and data sync on a single Quartz Cube.</w:t>
      </w:r>
    </w:p>
    <w:p w14:paraId="7B80DFFA" w14:textId="77777777" w:rsidR="00FF400B" w:rsidRDefault="00FF400B" w:rsidP="00FF400B"/>
    <w:p w14:paraId="1A1D6C77" w14:textId="77777777" w:rsidR="00FF400B" w:rsidRPr="00631DAB" w:rsidRDefault="00FF400B" w:rsidP="00FF400B">
      <w:r w:rsidRPr="001916EE">
        <w:rPr>
          <w:b/>
        </w:rPr>
        <w:t>Usage</w:t>
      </w:r>
      <w:r w:rsidRPr="00631DAB">
        <w:t xml:space="preserve">: </w:t>
      </w:r>
      <w:r>
        <w:t xml:space="preserve">CubeSync </w:t>
      </w:r>
      <w:r w:rsidR="00A3107D">
        <w:t>[user]</w:t>
      </w:r>
      <w:r w:rsidRPr="00FF400B">
        <w:t xml:space="preserve"> [quartz db]</w:t>
      </w:r>
    </w:p>
    <w:p w14:paraId="75D6C168" w14:textId="77777777" w:rsidR="00FF400B" w:rsidRDefault="00FF400B" w:rsidP="00FF400B"/>
    <w:p w14:paraId="4AC6AB1E" w14:textId="77777777" w:rsidR="00FF400B" w:rsidRDefault="00FF400B" w:rsidP="00FF400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838"/>
        <w:gridCol w:w="1914"/>
      </w:tblGrid>
      <w:tr w:rsidR="00FF400B" w:rsidRPr="00631DAB" w14:paraId="5FD78903" w14:textId="77777777" w:rsidTr="00A22393">
        <w:trPr>
          <w:jc w:val="center"/>
        </w:trPr>
        <w:tc>
          <w:tcPr>
            <w:tcW w:w="0" w:type="auto"/>
            <w:shd w:val="clear" w:color="auto" w:fill="005596" w:themeFill="text2"/>
            <w:vAlign w:val="center"/>
          </w:tcPr>
          <w:p w14:paraId="429F6CF3" w14:textId="77777777" w:rsidR="00FF400B" w:rsidRPr="00631DAB" w:rsidRDefault="00FF400B"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92371F4"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3B236257" w14:textId="77777777" w:rsidTr="00A22393">
        <w:trPr>
          <w:jc w:val="center"/>
        </w:trPr>
        <w:tc>
          <w:tcPr>
            <w:tcW w:w="0" w:type="auto"/>
            <w:vAlign w:val="center"/>
          </w:tcPr>
          <w:p w14:paraId="6AB01D2A" w14:textId="77777777" w:rsidR="00FF400B" w:rsidRPr="00B650A8" w:rsidRDefault="00FF400B" w:rsidP="00A22393">
            <w:pPr>
              <w:jc w:val="left"/>
              <w:rPr>
                <w:rFonts w:asciiTheme="minorHAnsi" w:hAnsiTheme="minorHAnsi" w:cstheme="minorHAnsi"/>
                <w:sz w:val="16"/>
                <w:szCs w:val="16"/>
              </w:rPr>
            </w:pPr>
            <w:r w:rsidRPr="00B650A8">
              <w:rPr>
                <w:rFonts w:asciiTheme="minorHAnsi" w:hAnsiTheme="minorHAnsi" w:cstheme="minorHAnsi"/>
                <w:color w:val="auto"/>
                <w:sz w:val="16"/>
                <w:szCs w:val="16"/>
              </w:rPr>
              <w:t>user</w:t>
            </w:r>
          </w:p>
        </w:tc>
        <w:tc>
          <w:tcPr>
            <w:tcW w:w="0" w:type="auto"/>
            <w:vAlign w:val="center"/>
          </w:tcPr>
          <w:p w14:paraId="015BD5BD"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user name</w:t>
            </w:r>
          </w:p>
        </w:tc>
      </w:tr>
      <w:tr w:rsidR="00FF400B" w:rsidRPr="00631DAB" w14:paraId="7AEE5684" w14:textId="77777777" w:rsidTr="00A22393">
        <w:trPr>
          <w:jc w:val="center"/>
        </w:trPr>
        <w:tc>
          <w:tcPr>
            <w:tcW w:w="0" w:type="auto"/>
            <w:vAlign w:val="center"/>
          </w:tcPr>
          <w:p w14:paraId="578083AA" w14:textId="77777777" w:rsidR="00FF400B" w:rsidRDefault="00FF400B" w:rsidP="00A22393">
            <w:pPr>
              <w:jc w:val="left"/>
              <w:rPr>
                <w:rFonts w:asciiTheme="minorHAnsi" w:hAnsiTheme="minorHAnsi" w:cstheme="minorHAnsi"/>
                <w:color w:val="auto"/>
                <w:sz w:val="16"/>
                <w:szCs w:val="16"/>
              </w:rPr>
            </w:pPr>
            <w:r>
              <w:rPr>
                <w:rFonts w:asciiTheme="minorHAnsi" w:hAnsiTheme="minorHAnsi" w:cstheme="minorHAnsi"/>
                <w:color w:val="auto"/>
                <w:sz w:val="16"/>
                <w:szCs w:val="16"/>
              </w:rPr>
              <w:t>quartz db</w:t>
            </w:r>
          </w:p>
        </w:tc>
        <w:tc>
          <w:tcPr>
            <w:tcW w:w="0" w:type="auto"/>
            <w:vAlign w:val="center"/>
          </w:tcPr>
          <w:p w14:paraId="7847F0D0" w14:textId="77777777" w:rsidR="00FF400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Quartz schema name</w:t>
            </w:r>
          </w:p>
        </w:tc>
      </w:tr>
    </w:tbl>
    <w:p w14:paraId="247A0901" w14:textId="77777777" w:rsidR="00FF400B" w:rsidRDefault="00FF400B" w:rsidP="00FF400B"/>
    <w:p w14:paraId="78B8395C" w14:textId="77777777" w:rsidR="00FF400B" w:rsidRPr="0080426D" w:rsidRDefault="00FF400B" w:rsidP="00FF400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F400B" w:rsidRPr="00631DAB" w14:paraId="1899B595" w14:textId="77777777" w:rsidTr="00A22393">
        <w:trPr>
          <w:jc w:val="center"/>
        </w:trPr>
        <w:tc>
          <w:tcPr>
            <w:tcW w:w="0" w:type="auto"/>
            <w:shd w:val="clear" w:color="auto" w:fill="005596" w:themeFill="text2"/>
            <w:vAlign w:val="center"/>
          </w:tcPr>
          <w:p w14:paraId="4E7D81FF" w14:textId="77777777" w:rsidR="00FF400B" w:rsidRPr="00631DAB" w:rsidRDefault="00FF400B"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F0EBFA" w14:textId="77777777" w:rsidR="00FF400B" w:rsidRPr="00631DAB" w:rsidRDefault="00FF400B"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F400B" w:rsidRPr="00631DAB" w14:paraId="1B4171EC" w14:textId="77777777" w:rsidTr="00A22393">
        <w:trPr>
          <w:jc w:val="center"/>
        </w:trPr>
        <w:tc>
          <w:tcPr>
            <w:tcW w:w="0" w:type="auto"/>
            <w:vAlign w:val="center"/>
          </w:tcPr>
          <w:p w14:paraId="5BD7CDD9"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100EAEF"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F400B" w:rsidRPr="00631DAB" w14:paraId="5D7C0823" w14:textId="77777777" w:rsidTr="00A22393">
        <w:trPr>
          <w:jc w:val="center"/>
        </w:trPr>
        <w:tc>
          <w:tcPr>
            <w:tcW w:w="0" w:type="auto"/>
            <w:vAlign w:val="center"/>
          </w:tcPr>
          <w:p w14:paraId="38BC2CD3" w14:textId="77777777" w:rsidR="00FF400B" w:rsidRPr="00631DAB" w:rsidRDefault="00FF400B"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6106193" w14:textId="77777777" w:rsidR="00FF400B" w:rsidRPr="00631DAB" w:rsidRDefault="00FF400B"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510858" w14:textId="77777777" w:rsidR="008657C0" w:rsidRDefault="008657C0" w:rsidP="008657C0">
      <w:pPr>
        <w:rPr>
          <w:b/>
        </w:rPr>
      </w:pPr>
    </w:p>
    <w:p w14:paraId="11BA0BD0" w14:textId="77777777" w:rsidR="008804F6" w:rsidRDefault="008804F6" w:rsidP="008804F6">
      <w:pPr>
        <w:rPr>
          <w:b/>
        </w:rPr>
      </w:pPr>
      <w:r>
        <w:rPr>
          <w:b/>
        </w:rPr>
        <w:t>Server Command Lines:</w:t>
      </w:r>
    </w:p>
    <w:p w14:paraId="2963D726" w14:textId="77777777" w:rsidR="008804F6" w:rsidRDefault="00B52259" w:rsidP="008804F6">
      <w:hyperlink w:anchor="_Quartz_Sync_Foundation" w:history="1">
        <w:r w:rsidR="008804F6" w:rsidRPr="009A27B9">
          <w:rPr>
            <w:rStyle w:val="Hyperlink"/>
          </w:rPr>
          <w:t>cimsyncpkbf</w:t>
        </w:r>
      </w:hyperlink>
      <w:r w:rsidR="008804F6" w:rsidRPr="008804F6">
        <w:t xml:space="preserve"> / </w:t>
      </w:r>
      <w:r w:rsidR="008804F6" w:rsidRPr="002E7D32">
        <w:rPr>
          <w:i/>
        </w:rPr>
        <w:t xml:space="preserve">[quartz db] </w:t>
      </w:r>
      <w:r w:rsidR="008804F6" w:rsidRPr="008804F6">
        <w:t xml:space="preserve">type=structure </w:t>
      </w:r>
    </w:p>
    <w:p w14:paraId="76418333" w14:textId="77777777" w:rsidR="008804F6" w:rsidRDefault="00B52259" w:rsidP="008804F6">
      <w:hyperlink w:anchor="_Quartz_Sync_Foundation" w:history="1">
        <w:r w:rsidR="008804F6" w:rsidRPr="009A27B9">
          <w:rPr>
            <w:rStyle w:val="Hyperlink"/>
          </w:rPr>
          <w:t>cimsyncpkbf</w:t>
        </w:r>
      </w:hyperlink>
      <w:r w:rsidR="008804F6" w:rsidRPr="008804F6">
        <w:t xml:space="preserve"> / </w:t>
      </w:r>
      <w:r w:rsidR="008804F6" w:rsidRPr="002E7D32">
        <w:rPr>
          <w:i/>
        </w:rPr>
        <w:t>[quartz db]</w:t>
      </w:r>
      <w:r w:rsidR="008804F6">
        <w:t xml:space="preserve"> </w:t>
      </w:r>
      <w:r w:rsidR="008804F6" w:rsidRPr="008804F6">
        <w:t>type=structure restart=y</w:t>
      </w:r>
    </w:p>
    <w:p w14:paraId="4A5336C9" w14:textId="77777777" w:rsidR="008804F6" w:rsidRDefault="008804F6" w:rsidP="008804F6"/>
    <w:p w14:paraId="75698F37" w14:textId="77777777" w:rsidR="008804F6" w:rsidRDefault="00B52259" w:rsidP="008804F6">
      <w:hyperlink w:anchor="_Quartz_Sync_Foundation" w:history="1">
        <w:r w:rsidR="008804F6" w:rsidRPr="009A27B9">
          <w:rPr>
            <w:rStyle w:val="Hyperlink"/>
          </w:rPr>
          <w:t>cimsyncpkbf</w:t>
        </w:r>
      </w:hyperlink>
      <w:r w:rsidR="008804F6" w:rsidRPr="008804F6">
        <w:t xml:space="preserve"> / </w:t>
      </w:r>
      <w:r w:rsidR="008804F6" w:rsidRPr="002E7D32">
        <w:rPr>
          <w:i/>
        </w:rPr>
        <w:t>[quartz db]</w:t>
      </w:r>
      <w:r w:rsidR="008804F6">
        <w:t xml:space="preserve"> </w:t>
      </w:r>
      <w:r w:rsidR="008804F6" w:rsidRPr="008804F6">
        <w:t xml:space="preserve">type=data </w:t>
      </w:r>
    </w:p>
    <w:p w14:paraId="6DA814C8" w14:textId="77777777" w:rsidR="008804F6" w:rsidRDefault="00B52259" w:rsidP="008804F6">
      <w:hyperlink w:anchor="_Quartz_Sync_Foundation" w:history="1">
        <w:r w:rsidR="008804F6" w:rsidRPr="009A27B9">
          <w:rPr>
            <w:rStyle w:val="Hyperlink"/>
          </w:rPr>
          <w:t>cimsyncpkbf</w:t>
        </w:r>
      </w:hyperlink>
      <w:r w:rsidR="008804F6" w:rsidRPr="008804F6">
        <w:t xml:space="preserve"> / </w:t>
      </w:r>
      <w:r w:rsidR="008804F6" w:rsidRPr="002E7D32">
        <w:rPr>
          <w:i/>
        </w:rPr>
        <w:t xml:space="preserve">[quartz db] </w:t>
      </w:r>
      <w:r w:rsidR="009D708B">
        <w:t>type=data</w:t>
      </w:r>
      <w:r w:rsidR="008804F6" w:rsidRPr="008804F6">
        <w:t xml:space="preserve"> restart=y</w:t>
      </w:r>
    </w:p>
    <w:p w14:paraId="64323AC2" w14:textId="77777777" w:rsidR="008804F6" w:rsidRDefault="008804F6" w:rsidP="008804F6"/>
    <w:p w14:paraId="76051949" w14:textId="77777777" w:rsidR="00FF400B" w:rsidRDefault="008D147B" w:rsidP="008657C0">
      <w:r>
        <w:rPr>
          <w:b/>
        </w:rPr>
        <w:t>Workflow:</w:t>
      </w:r>
    </w:p>
    <w:p w14:paraId="3CA80C8A" w14:textId="77777777" w:rsidR="00FB1AF1" w:rsidRDefault="00C54B69" w:rsidP="00BB2F9B">
      <w:pPr>
        <w:jc w:val="center"/>
      </w:pPr>
      <w:r>
        <w:rPr>
          <w:noProof/>
        </w:rPr>
        <w:object w:dxaOrig="6211" w:dyaOrig="8364" w14:anchorId="5AD7377E">
          <v:shape id="_x0000_i1034" type="#_x0000_t75" style="width:230.4pt;height:317.4pt" o:ole="">
            <v:imagedata r:id="rId37" o:title=""/>
          </v:shape>
          <o:OLEObject Type="Embed" ProgID="Visio.Drawing.11" ShapeID="_x0000_i1034" DrawAspect="Content" ObjectID="_1707129290" r:id="rId38"/>
        </w:object>
      </w:r>
    </w:p>
    <w:p w14:paraId="15F5F043" w14:textId="77777777" w:rsidR="00FB1AF1" w:rsidRDefault="00FB1AF1" w:rsidP="00BB2F9B">
      <w:r>
        <w:br w:type="page"/>
      </w:r>
    </w:p>
    <w:p w14:paraId="5DCAD021" w14:textId="489F6784" w:rsidR="00CA6690" w:rsidRDefault="00CA6690" w:rsidP="008F641E">
      <w:pPr>
        <w:pStyle w:val="Heading2"/>
      </w:pPr>
      <w:bookmarkStart w:id="110" w:name="_Foundation_Actuals_Data"/>
      <w:bookmarkStart w:id="111" w:name="_FDE_Data_Update"/>
      <w:bookmarkStart w:id="112" w:name="_Toc39674398"/>
      <w:bookmarkEnd w:id="110"/>
      <w:bookmarkEnd w:id="111"/>
      <w:r>
        <w:lastRenderedPageBreak/>
        <w:t>EKB Cleanup</w:t>
      </w:r>
      <w:bookmarkEnd w:id="112"/>
    </w:p>
    <w:p w14:paraId="08D36AAF" w14:textId="77777777" w:rsidR="00CA6690" w:rsidRDefault="00CA6690" w:rsidP="00CA6690">
      <w:pPr>
        <w:rPr>
          <w:rFonts w:cs="Arial"/>
        </w:rPr>
      </w:pPr>
      <w:r w:rsidRPr="00962735">
        <w:rPr>
          <w:rFonts w:cs="Arial"/>
          <w:b/>
        </w:rPr>
        <w:t>Mid-Tier</w:t>
      </w:r>
      <w:r>
        <w:rPr>
          <w:rFonts w:cs="Arial"/>
        </w:rPr>
        <w:t>: Primary only</w:t>
      </w:r>
    </w:p>
    <w:p w14:paraId="31B063F6" w14:textId="77777777" w:rsidR="00CA6690" w:rsidRPr="00962735" w:rsidRDefault="00CA6690" w:rsidP="00CA6690"/>
    <w:p w14:paraId="56F7AA89" w14:textId="1BB323EF" w:rsidR="00CA6690" w:rsidRDefault="00CA6690" w:rsidP="00CA6690">
      <w:r w:rsidRPr="001916EE">
        <w:rPr>
          <w:b/>
        </w:rPr>
        <w:t>Purpose</w:t>
      </w:r>
      <w:r>
        <w:t>: Pe</w:t>
      </w:r>
      <w:r w:rsidR="00C5739F">
        <w:t>r</w:t>
      </w:r>
      <w:r>
        <w:t>forms general cleanup activit</w:t>
      </w:r>
      <w:r w:rsidR="00487DDD">
        <w:t>i</w:t>
      </w:r>
      <w:r>
        <w:t>es.</w:t>
      </w:r>
    </w:p>
    <w:p w14:paraId="76561F42" w14:textId="77777777" w:rsidR="00CA6690" w:rsidRDefault="00CA6690" w:rsidP="00CA6690"/>
    <w:p w14:paraId="60FA30D8" w14:textId="7238DED1" w:rsidR="00CA6690" w:rsidRPr="00631DAB" w:rsidRDefault="00CA6690" w:rsidP="00CA6690">
      <w:r w:rsidRPr="001916EE">
        <w:rPr>
          <w:b/>
        </w:rPr>
        <w:t>Usage</w:t>
      </w:r>
      <w:r w:rsidRPr="00631DAB">
        <w:t xml:space="preserve">: </w:t>
      </w:r>
      <w:r w:rsidR="00866F6C">
        <w:t>EKBCleanup</w:t>
      </w:r>
    </w:p>
    <w:p w14:paraId="7930B0B2" w14:textId="77777777" w:rsidR="00CA6690" w:rsidRDefault="00CA6690" w:rsidP="00CA6690"/>
    <w:p w14:paraId="5BF7A1E3" w14:textId="77777777" w:rsidR="00CA6690" w:rsidRDefault="00CA6690" w:rsidP="00CA669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CA6690" w:rsidRPr="00631DAB" w14:paraId="01108D4F" w14:textId="77777777" w:rsidTr="00D31C48">
        <w:trPr>
          <w:jc w:val="center"/>
        </w:trPr>
        <w:tc>
          <w:tcPr>
            <w:tcW w:w="0" w:type="auto"/>
            <w:shd w:val="clear" w:color="auto" w:fill="005596" w:themeFill="text2"/>
            <w:vAlign w:val="center"/>
          </w:tcPr>
          <w:p w14:paraId="460A59CE" w14:textId="77777777" w:rsidR="00CA6690" w:rsidRPr="00631DAB" w:rsidRDefault="00CA6690"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6241399"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050695B4" w14:textId="77777777" w:rsidTr="00D31C48">
        <w:trPr>
          <w:jc w:val="center"/>
        </w:trPr>
        <w:tc>
          <w:tcPr>
            <w:tcW w:w="0" w:type="auto"/>
            <w:vAlign w:val="center"/>
          </w:tcPr>
          <w:p w14:paraId="7309B011" w14:textId="77777777" w:rsidR="00CA6690" w:rsidRPr="00B650A8" w:rsidRDefault="00CA6690"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5B467FF"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8A9DBBA" w14:textId="77777777" w:rsidR="00CA6690" w:rsidRDefault="00CA6690" w:rsidP="00CA6690"/>
    <w:p w14:paraId="575F5765" w14:textId="77777777" w:rsidR="00CA6690" w:rsidRPr="0080426D" w:rsidRDefault="00CA6690" w:rsidP="00CA669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CA6690" w:rsidRPr="00631DAB" w14:paraId="29C55648" w14:textId="77777777" w:rsidTr="00D31C48">
        <w:trPr>
          <w:jc w:val="center"/>
        </w:trPr>
        <w:tc>
          <w:tcPr>
            <w:tcW w:w="0" w:type="auto"/>
            <w:shd w:val="clear" w:color="auto" w:fill="005596" w:themeFill="text2"/>
            <w:vAlign w:val="center"/>
          </w:tcPr>
          <w:p w14:paraId="7FA89BF3" w14:textId="77777777" w:rsidR="00CA6690" w:rsidRPr="00631DAB" w:rsidRDefault="00CA6690"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73A674" w14:textId="77777777" w:rsidR="00CA6690" w:rsidRPr="00631DAB" w:rsidRDefault="00CA6690"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CA6690" w:rsidRPr="00631DAB" w14:paraId="187851E5" w14:textId="77777777" w:rsidTr="00D31C48">
        <w:trPr>
          <w:jc w:val="center"/>
        </w:trPr>
        <w:tc>
          <w:tcPr>
            <w:tcW w:w="0" w:type="auto"/>
            <w:vAlign w:val="center"/>
          </w:tcPr>
          <w:p w14:paraId="128BCD19"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847E065"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CA6690" w:rsidRPr="00631DAB" w14:paraId="2894CD77" w14:textId="77777777" w:rsidTr="00D31C48">
        <w:trPr>
          <w:jc w:val="center"/>
        </w:trPr>
        <w:tc>
          <w:tcPr>
            <w:tcW w:w="0" w:type="auto"/>
            <w:vAlign w:val="center"/>
          </w:tcPr>
          <w:p w14:paraId="5AEA7171" w14:textId="77777777" w:rsidR="00CA6690" w:rsidRPr="00631DAB" w:rsidRDefault="00CA6690"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F0EDF2E" w14:textId="77777777" w:rsidR="00CA6690" w:rsidRPr="00631DAB" w:rsidRDefault="00CA6690"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FF6310B" w14:textId="77777777" w:rsidR="00CA6690" w:rsidRDefault="00CA6690" w:rsidP="00CA6690"/>
    <w:p w14:paraId="72C420ED" w14:textId="77777777" w:rsidR="00CA6690" w:rsidRDefault="00CA6690" w:rsidP="00CA6690">
      <w:pPr>
        <w:rPr>
          <w:b/>
        </w:rPr>
      </w:pPr>
      <w:r>
        <w:rPr>
          <w:b/>
        </w:rPr>
        <w:t>Server Command Lines:</w:t>
      </w:r>
    </w:p>
    <w:p w14:paraId="1AE8D7B1" w14:textId="39CB0FF0" w:rsidR="00CA6690" w:rsidRDefault="00B52259" w:rsidP="00CA6690">
      <w:hyperlink w:anchor="_FDU_Transaction_History" w:history="1">
        <w:r w:rsidR="00CA6690" w:rsidRPr="000E2F33">
          <w:rPr>
            <w:rStyle w:val="Hyperlink"/>
          </w:rPr>
          <w:t>pkbfdutrans</w:t>
        </w:r>
      </w:hyperlink>
      <w:r w:rsidR="00CA6690">
        <w:t xml:space="preserve"> / delete confirmdelete=n</w:t>
      </w:r>
    </w:p>
    <w:p w14:paraId="3E2F2EE6" w14:textId="77777777" w:rsidR="00A53D7B" w:rsidRPr="00BA47BD" w:rsidRDefault="00A53D7B" w:rsidP="00CA6690"/>
    <w:p w14:paraId="170F03EC" w14:textId="7D9CC636" w:rsidR="008F641E" w:rsidRDefault="008F641E" w:rsidP="008F641E">
      <w:pPr>
        <w:pStyle w:val="Heading2"/>
      </w:pPr>
      <w:bookmarkStart w:id="113" w:name="_Toc39674399"/>
      <w:r>
        <w:t>FDE Data Update</w:t>
      </w:r>
      <w:bookmarkEnd w:id="113"/>
    </w:p>
    <w:p w14:paraId="36163673" w14:textId="77777777" w:rsidR="008F641E" w:rsidRDefault="008F641E" w:rsidP="008F641E">
      <w:pPr>
        <w:rPr>
          <w:rFonts w:cs="Arial"/>
        </w:rPr>
      </w:pPr>
      <w:r w:rsidRPr="00962735">
        <w:rPr>
          <w:rFonts w:cs="Arial"/>
          <w:b/>
        </w:rPr>
        <w:t>Mid-Tier</w:t>
      </w:r>
      <w:r>
        <w:rPr>
          <w:rFonts w:cs="Arial"/>
        </w:rPr>
        <w:t>: Primary only</w:t>
      </w:r>
    </w:p>
    <w:p w14:paraId="0D3398B8" w14:textId="77777777" w:rsidR="008F641E" w:rsidRPr="00962735" w:rsidRDefault="008F641E" w:rsidP="008F641E"/>
    <w:p w14:paraId="0F769480" w14:textId="77777777" w:rsidR="008F641E" w:rsidRDefault="008F641E" w:rsidP="008F641E">
      <w:r w:rsidRPr="001916EE">
        <w:rPr>
          <w:b/>
        </w:rPr>
        <w:t>Purpose</w:t>
      </w:r>
      <w:r>
        <w:t xml:space="preserve">: Multithreads the execution of multiple fact data loads into Granite for data previously extracted and staged using the </w:t>
      </w:r>
      <w:hyperlink w:anchor="_Copy_Fact_Data" w:history="1">
        <w:r w:rsidRPr="008F641E">
          <w:rPr>
            <w:rStyle w:val="Hyperlink"/>
          </w:rPr>
          <w:t>CopyFactData</w:t>
        </w:r>
      </w:hyperlink>
      <w:r>
        <w:t xml:space="preserve"> console application.</w:t>
      </w:r>
    </w:p>
    <w:p w14:paraId="532BBB2E" w14:textId="77777777" w:rsidR="008F641E" w:rsidRDefault="008F641E" w:rsidP="008F641E"/>
    <w:p w14:paraId="4FB8B4E4" w14:textId="77777777" w:rsidR="008F641E" w:rsidRPr="00631DAB" w:rsidRDefault="008F641E" w:rsidP="008F641E">
      <w:r w:rsidRPr="001916EE">
        <w:rPr>
          <w:b/>
        </w:rPr>
        <w:t>Usage</w:t>
      </w:r>
      <w:r w:rsidRPr="00631DAB">
        <w:t xml:space="preserve">: </w:t>
      </w:r>
      <w:r>
        <w:t>FDEDataUpdate</w:t>
      </w:r>
    </w:p>
    <w:p w14:paraId="7C007F38" w14:textId="77777777" w:rsidR="008F641E" w:rsidRDefault="008F641E" w:rsidP="008F641E"/>
    <w:p w14:paraId="3A1D72DE" w14:textId="77777777" w:rsidR="008F641E" w:rsidRDefault="008F641E" w:rsidP="008F641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F641E" w:rsidRPr="00631DAB" w14:paraId="330A3343" w14:textId="77777777" w:rsidTr="0086044A">
        <w:trPr>
          <w:jc w:val="center"/>
        </w:trPr>
        <w:tc>
          <w:tcPr>
            <w:tcW w:w="0" w:type="auto"/>
            <w:shd w:val="clear" w:color="auto" w:fill="005596" w:themeFill="text2"/>
            <w:vAlign w:val="center"/>
          </w:tcPr>
          <w:p w14:paraId="16CC7B4E" w14:textId="77777777" w:rsidR="008F641E" w:rsidRPr="00631DAB" w:rsidRDefault="008F641E" w:rsidP="0086044A">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A30BD8"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689A1D31" w14:textId="77777777" w:rsidTr="0086044A">
        <w:trPr>
          <w:jc w:val="center"/>
        </w:trPr>
        <w:tc>
          <w:tcPr>
            <w:tcW w:w="0" w:type="auto"/>
            <w:vAlign w:val="center"/>
          </w:tcPr>
          <w:p w14:paraId="295D6A5B" w14:textId="77777777" w:rsidR="008F641E" w:rsidRPr="00B650A8" w:rsidRDefault="008F641E" w:rsidP="0086044A">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FC5F6CD"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5ED16A" w14:textId="77777777" w:rsidR="008F641E" w:rsidRDefault="008F641E" w:rsidP="008F641E"/>
    <w:p w14:paraId="7F94CFEE" w14:textId="77777777" w:rsidR="008F641E" w:rsidRPr="0080426D" w:rsidRDefault="008F641E" w:rsidP="008F641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F641E" w:rsidRPr="00631DAB" w14:paraId="37D21E6A" w14:textId="77777777" w:rsidTr="0086044A">
        <w:trPr>
          <w:jc w:val="center"/>
        </w:trPr>
        <w:tc>
          <w:tcPr>
            <w:tcW w:w="0" w:type="auto"/>
            <w:shd w:val="clear" w:color="auto" w:fill="005596" w:themeFill="text2"/>
            <w:vAlign w:val="center"/>
          </w:tcPr>
          <w:p w14:paraId="0AF9EA8E" w14:textId="77777777" w:rsidR="008F641E" w:rsidRPr="00631DAB" w:rsidRDefault="008F641E" w:rsidP="0086044A">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0A7FE43" w14:textId="77777777" w:rsidR="008F641E" w:rsidRPr="00631DAB" w:rsidRDefault="008F641E" w:rsidP="0086044A">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F641E" w:rsidRPr="00631DAB" w14:paraId="0458CEAB" w14:textId="77777777" w:rsidTr="0086044A">
        <w:trPr>
          <w:jc w:val="center"/>
        </w:trPr>
        <w:tc>
          <w:tcPr>
            <w:tcW w:w="0" w:type="auto"/>
            <w:vAlign w:val="center"/>
          </w:tcPr>
          <w:p w14:paraId="12E5ACB1"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01EB029"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F641E" w:rsidRPr="00631DAB" w14:paraId="77CAAE7C" w14:textId="77777777" w:rsidTr="0086044A">
        <w:trPr>
          <w:jc w:val="center"/>
        </w:trPr>
        <w:tc>
          <w:tcPr>
            <w:tcW w:w="0" w:type="auto"/>
            <w:vAlign w:val="center"/>
          </w:tcPr>
          <w:p w14:paraId="5DFD2B52" w14:textId="77777777" w:rsidR="008F641E" w:rsidRPr="00631DAB" w:rsidRDefault="008F641E" w:rsidP="0086044A">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473C147" w14:textId="77777777" w:rsidR="008F641E" w:rsidRPr="00631DAB" w:rsidRDefault="008F641E"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594C841" w14:textId="77777777" w:rsidR="008F641E" w:rsidRDefault="008F641E" w:rsidP="008F641E">
      <w:pPr>
        <w:rPr>
          <w:b/>
        </w:rPr>
      </w:pPr>
    </w:p>
    <w:p w14:paraId="27D32D2C" w14:textId="77777777" w:rsidR="008F641E" w:rsidRDefault="008F641E" w:rsidP="008F641E">
      <w:pPr>
        <w:rPr>
          <w:b/>
        </w:rPr>
      </w:pPr>
      <w:r>
        <w:rPr>
          <w:b/>
        </w:rPr>
        <w:t>Workflow:</w:t>
      </w:r>
    </w:p>
    <w:p w14:paraId="6B78B65E" w14:textId="77777777" w:rsidR="008F641E" w:rsidRPr="009226EF" w:rsidRDefault="00C54B69" w:rsidP="008F641E">
      <w:pPr>
        <w:jc w:val="center"/>
      </w:pPr>
      <w:r>
        <w:rPr>
          <w:noProof/>
        </w:rPr>
        <w:object w:dxaOrig="2996" w:dyaOrig="4584" w14:anchorId="10FF59C4">
          <v:shape id="_x0000_i1035" type="#_x0000_t75" style="width:114.6pt;height:173.4pt" o:ole="">
            <v:imagedata r:id="rId39" o:title=""/>
          </v:shape>
          <o:OLEObject Type="Embed" ProgID="Visio.Drawing.11" ShapeID="_x0000_i1035" DrawAspect="Content" ObjectID="_1707129291" r:id="rId40"/>
        </w:object>
      </w:r>
    </w:p>
    <w:p w14:paraId="487C6B81" w14:textId="77777777" w:rsidR="00A53D7B" w:rsidRPr="00EF3CC6" w:rsidRDefault="00A53D7B">
      <w:pPr>
        <w:jc w:val="left"/>
      </w:pPr>
      <w:bookmarkStart w:id="114" w:name="_FDE_Stage_Fact"/>
      <w:bookmarkEnd w:id="114"/>
      <w:r>
        <w:br w:type="page"/>
      </w:r>
    </w:p>
    <w:p w14:paraId="3EBFA777" w14:textId="3DF3AE8F" w:rsidR="00991FCE" w:rsidRDefault="00991FCE" w:rsidP="00991FCE">
      <w:pPr>
        <w:pStyle w:val="Heading2"/>
      </w:pPr>
      <w:bookmarkStart w:id="115" w:name="_Toc39674400"/>
      <w:r>
        <w:lastRenderedPageBreak/>
        <w:t>FDE Stage Fact Data</w:t>
      </w:r>
      <w:bookmarkEnd w:id="115"/>
    </w:p>
    <w:p w14:paraId="5988623C" w14:textId="77777777" w:rsidR="00991FCE" w:rsidRDefault="00991FCE" w:rsidP="00991FCE">
      <w:pPr>
        <w:rPr>
          <w:rFonts w:cs="Arial"/>
        </w:rPr>
      </w:pPr>
      <w:r w:rsidRPr="00962735">
        <w:rPr>
          <w:rFonts w:cs="Arial"/>
          <w:b/>
        </w:rPr>
        <w:t>Mid-Tier</w:t>
      </w:r>
      <w:r>
        <w:rPr>
          <w:rFonts w:cs="Arial"/>
        </w:rPr>
        <w:t>: Primary only</w:t>
      </w:r>
    </w:p>
    <w:p w14:paraId="602D881D" w14:textId="77777777" w:rsidR="00991FCE" w:rsidRPr="00962735" w:rsidRDefault="00991FCE" w:rsidP="00991FCE"/>
    <w:p w14:paraId="4DCBA517" w14:textId="77777777" w:rsidR="00991FCE" w:rsidRDefault="00991FCE" w:rsidP="00991FCE">
      <w:r w:rsidRPr="001916EE">
        <w:rPr>
          <w:b/>
        </w:rPr>
        <w:t>Purpose</w:t>
      </w:r>
      <w:r>
        <w:t xml:space="preserve">: Multithreads the execution of multiple FDE </w:t>
      </w:r>
      <w:r w:rsidR="008F641E">
        <w:t>extracts and input source table</w:t>
      </w:r>
      <w:r>
        <w:t xml:space="preserve"> loads.</w:t>
      </w:r>
    </w:p>
    <w:p w14:paraId="1889340E" w14:textId="77777777" w:rsidR="00991FCE" w:rsidRDefault="00991FCE" w:rsidP="00991FCE"/>
    <w:p w14:paraId="629EC89D" w14:textId="77777777" w:rsidR="00991FCE" w:rsidRPr="00631DAB" w:rsidRDefault="00991FCE" w:rsidP="00991FCE">
      <w:r w:rsidRPr="001916EE">
        <w:rPr>
          <w:b/>
        </w:rPr>
        <w:t>Usage</w:t>
      </w:r>
      <w:r w:rsidRPr="00631DAB">
        <w:t xml:space="preserve">: </w:t>
      </w:r>
      <w:r>
        <w:t>FDEStageFactData</w:t>
      </w:r>
    </w:p>
    <w:p w14:paraId="00830C7A" w14:textId="77777777" w:rsidR="00991FCE" w:rsidRDefault="00991FCE" w:rsidP="00991FCE"/>
    <w:p w14:paraId="3E8244D7" w14:textId="77777777" w:rsidR="00991FCE" w:rsidRDefault="00991FCE" w:rsidP="00991F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91FCE" w:rsidRPr="00631DAB" w14:paraId="0FC0DB80" w14:textId="77777777" w:rsidTr="00B16EA2">
        <w:trPr>
          <w:jc w:val="center"/>
        </w:trPr>
        <w:tc>
          <w:tcPr>
            <w:tcW w:w="0" w:type="auto"/>
            <w:shd w:val="clear" w:color="auto" w:fill="005596" w:themeFill="text2"/>
            <w:vAlign w:val="center"/>
          </w:tcPr>
          <w:p w14:paraId="2697BF81" w14:textId="77777777" w:rsidR="00991FCE" w:rsidRPr="00631DAB" w:rsidRDefault="00991FCE" w:rsidP="00B16EA2">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69A7D2D"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2D7E2BB3" w14:textId="77777777" w:rsidTr="00B16EA2">
        <w:trPr>
          <w:jc w:val="center"/>
        </w:trPr>
        <w:tc>
          <w:tcPr>
            <w:tcW w:w="0" w:type="auto"/>
            <w:vAlign w:val="center"/>
          </w:tcPr>
          <w:p w14:paraId="74B18128" w14:textId="77777777" w:rsidR="00991FCE" w:rsidRPr="00B650A8" w:rsidRDefault="00991FCE" w:rsidP="00B16EA2">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8B4DC8E"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C5F2C05" w14:textId="77777777" w:rsidR="00991FCE" w:rsidRDefault="00991FCE" w:rsidP="00991FCE"/>
    <w:p w14:paraId="4A28AC49" w14:textId="77777777" w:rsidR="00991FCE" w:rsidRPr="0080426D" w:rsidRDefault="00991FCE" w:rsidP="00991F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91FCE" w:rsidRPr="00631DAB" w14:paraId="1B62051F" w14:textId="77777777" w:rsidTr="00B16EA2">
        <w:trPr>
          <w:jc w:val="center"/>
        </w:trPr>
        <w:tc>
          <w:tcPr>
            <w:tcW w:w="0" w:type="auto"/>
            <w:shd w:val="clear" w:color="auto" w:fill="005596" w:themeFill="text2"/>
            <w:vAlign w:val="center"/>
          </w:tcPr>
          <w:p w14:paraId="156638A6" w14:textId="77777777" w:rsidR="00991FCE" w:rsidRPr="00631DAB" w:rsidRDefault="00991FCE" w:rsidP="00B16EA2">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D9800C4" w14:textId="77777777" w:rsidR="00991FCE" w:rsidRPr="00631DAB" w:rsidRDefault="00991FCE" w:rsidP="00B16EA2">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91FCE" w:rsidRPr="00631DAB" w14:paraId="3624D44C" w14:textId="77777777" w:rsidTr="00B16EA2">
        <w:trPr>
          <w:jc w:val="center"/>
        </w:trPr>
        <w:tc>
          <w:tcPr>
            <w:tcW w:w="0" w:type="auto"/>
            <w:vAlign w:val="center"/>
          </w:tcPr>
          <w:p w14:paraId="1A6B264B"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BA8CF49"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91FCE" w:rsidRPr="00631DAB" w14:paraId="5E4E5F48" w14:textId="77777777" w:rsidTr="00B16EA2">
        <w:trPr>
          <w:jc w:val="center"/>
        </w:trPr>
        <w:tc>
          <w:tcPr>
            <w:tcW w:w="0" w:type="auto"/>
            <w:vAlign w:val="center"/>
          </w:tcPr>
          <w:p w14:paraId="3DF14AF7" w14:textId="77777777" w:rsidR="00991FCE" w:rsidRPr="00631DAB" w:rsidRDefault="00991FCE" w:rsidP="00B16EA2">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CD5BA06" w14:textId="77777777" w:rsidR="00991FCE" w:rsidRPr="00631DAB" w:rsidRDefault="00991FCE" w:rsidP="00B16EA2">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FAA2498" w14:textId="77777777" w:rsidR="00991FCE" w:rsidRDefault="00991FCE" w:rsidP="00991FCE">
      <w:pPr>
        <w:rPr>
          <w:b/>
        </w:rPr>
      </w:pPr>
    </w:p>
    <w:p w14:paraId="3D4ADA73" w14:textId="77777777" w:rsidR="00991FCE" w:rsidRPr="009226EF" w:rsidRDefault="00991FCE" w:rsidP="00991FCE">
      <w:r>
        <w:rPr>
          <w:b/>
        </w:rPr>
        <w:t>Workflow:</w:t>
      </w:r>
    </w:p>
    <w:p w14:paraId="7BAB31BC" w14:textId="77777777" w:rsidR="00991FCE" w:rsidRDefault="00C54B69" w:rsidP="00991FCE">
      <w:pPr>
        <w:pStyle w:val="JDAnormal"/>
        <w:jc w:val="center"/>
        <w:rPr>
          <w:rFonts w:ascii="Arial" w:hAnsi="Arial" w:cs="Arial"/>
          <w:sz w:val="20"/>
          <w:szCs w:val="20"/>
        </w:rPr>
      </w:pPr>
      <w:r>
        <w:rPr>
          <w:noProof/>
        </w:rPr>
        <w:object w:dxaOrig="4165" w:dyaOrig="4584" w14:anchorId="69C464A5">
          <v:shape id="_x0000_i1036" type="#_x0000_t75" style="width:158.4pt;height:173.4pt" o:ole="">
            <v:imagedata r:id="rId41" o:title=""/>
          </v:shape>
          <o:OLEObject Type="Embed" ProgID="Visio.Drawing.11" ShapeID="_x0000_i1036" DrawAspect="Content" ObjectID="_1707129292" r:id="rId42"/>
        </w:object>
      </w:r>
    </w:p>
    <w:p w14:paraId="719FEFD5" w14:textId="77777777" w:rsidR="00991FCE" w:rsidRDefault="00991FCE" w:rsidP="00991FCE">
      <w:r>
        <w:br w:type="page"/>
      </w:r>
    </w:p>
    <w:p w14:paraId="1FC0A602" w14:textId="77777777" w:rsidR="00D62C07" w:rsidRDefault="00D62C07" w:rsidP="00D62C07">
      <w:pPr>
        <w:pStyle w:val="Heading2"/>
      </w:pPr>
      <w:bookmarkStart w:id="116" w:name="_Toc39674401"/>
      <w:r>
        <w:lastRenderedPageBreak/>
        <w:t>F</w:t>
      </w:r>
      <w:r w:rsidR="005A6F26">
        <w:t>oundation Actuals Data Update</w:t>
      </w:r>
      <w:bookmarkEnd w:id="116"/>
    </w:p>
    <w:p w14:paraId="3CAD564C" w14:textId="77777777" w:rsidR="00962735" w:rsidRDefault="00962735" w:rsidP="00962735">
      <w:pPr>
        <w:rPr>
          <w:rFonts w:cs="Arial"/>
        </w:rPr>
      </w:pPr>
      <w:r w:rsidRPr="00962735">
        <w:rPr>
          <w:rFonts w:cs="Arial"/>
          <w:b/>
        </w:rPr>
        <w:t>Mid-Tier</w:t>
      </w:r>
      <w:r>
        <w:rPr>
          <w:rFonts w:cs="Arial"/>
        </w:rPr>
        <w:t>: Primary only</w:t>
      </w:r>
    </w:p>
    <w:p w14:paraId="60D46498" w14:textId="77777777" w:rsidR="00962735" w:rsidRPr="00962735" w:rsidRDefault="00962735" w:rsidP="00962735"/>
    <w:p w14:paraId="4F2403E5" w14:textId="77777777" w:rsidR="009226EF" w:rsidRDefault="009226EF" w:rsidP="009226EF">
      <w:r w:rsidRPr="001916EE">
        <w:rPr>
          <w:b/>
        </w:rPr>
        <w:t>Purpose</w:t>
      </w:r>
      <w:r>
        <w:t>: Multithreads the execution of multiple fact data loads into Granite for Actuals FTFs</w:t>
      </w:r>
      <w:r w:rsidR="00AE7513">
        <w:t>.</w:t>
      </w:r>
    </w:p>
    <w:p w14:paraId="33B63884" w14:textId="77777777" w:rsidR="009226EF" w:rsidRDefault="009226EF" w:rsidP="009226EF"/>
    <w:p w14:paraId="70A2EF00" w14:textId="77777777" w:rsidR="009226EF" w:rsidRPr="00631DAB" w:rsidRDefault="009226EF" w:rsidP="009226EF">
      <w:r w:rsidRPr="001916EE">
        <w:rPr>
          <w:b/>
        </w:rPr>
        <w:t>Usage</w:t>
      </w:r>
      <w:r w:rsidRPr="00631DAB">
        <w:t xml:space="preserve">: </w:t>
      </w:r>
      <w:r>
        <w:t>FoundationActualsDataUpdate</w:t>
      </w:r>
    </w:p>
    <w:p w14:paraId="35B7C50B" w14:textId="77777777" w:rsidR="009226EF" w:rsidRDefault="009226EF" w:rsidP="009226EF"/>
    <w:p w14:paraId="660EFC27"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73BB47D0" w14:textId="77777777" w:rsidTr="00A22393">
        <w:trPr>
          <w:jc w:val="center"/>
        </w:trPr>
        <w:tc>
          <w:tcPr>
            <w:tcW w:w="0" w:type="auto"/>
            <w:shd w:val="clear" w:color="auto" w:fill="005596" w:themeFill="text2"/>
            <w:vAlign w:val="center"/>
          </w:tcPr>
          <w:p w14:paraId="67EC571B"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0D69912"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75CB4275" w14:textId="77777777" w:rsidTr="00A22393">
        <w:trPr>
          <w:jc w:val="center"/>
        </w:trPr>
        <w:tc>
          <w:tcPr>
            <w:tcW w:w="0" w:type="auto"/>
            <w:vAlign w:val="center"/>
          </w:tcPr>
          <w:p w14:paraId="72BEF590"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DF9105"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1C173F3" w14:textId="77777777" w:rsidR="009226EF" w:rsidRDefault="009226EF" w:rsidP="009226EF"/>
    <w:p w14:paraId="4589E50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10D9BC2F" w14:textId="77777777" w:rsidTr="00A22393">
        <w:trPr>
          <w:jc w:val="center"/>
        </w:trPr>
        <w:tc>
          <w:tcPr>
            <w:tcW w:w="0" w:type="auto"/>
            <w:shd w:val="clear" w:color="auto" w:fill="005596" w:themeFill="text2"/>
            <w:vAlign w:val="center"/>
          </w:tcPr>
          <w:p w14:paraId="5625114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144CF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10BF2FB7" w14:textId="77777777" w:rsidTr="00A22393">
        <w:trPr>
          <w:jc w:val="center"/>
        </w:trPr>
        <w:tc>
          <w:tcPr>
            <w:tcW w:w="0" w:type="auto"/>
            <w:vAlign w:val="center"/>
          </w:tcPr>
          <w:p w14:paraId="0C1514B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FC9834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FBFD0D0" w14:textId="77777777" w:rsidTr="00A22393">
        <w:trPr>
          <w:jc w:val="center"/>
        </w:trPr>
        <w:tc>
          <w:tcPr>
            <w:tcW w:w="0" w:type="auto"/>
            <w:vAlign w:val="center"/>
          </w:tcPr>
          <w:p w14:paraId="119633EF"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4A5310FF"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CBAB506" w14:textId="77777777" w:rsidR="008657C0" w:rsidRDefault="008657C0" w:rsidP="008657C0">
      <w:pPr>
        <w:rPr>
          <w:b/>
        </w:rPr>
      </w:pPr>
    </w:p>
    <w:p w14:paraId="11BF6B98" w14:textId="77777777" w:rsidR="009226EF" w:rsidRPr="009226EF" w:rsidRDefault="008D147B" w:rsidP="009226EF">
      <w:r>
        <w:rPr>
          <w:b/>
        </w:rPr>
        <w:t>Workflow:</w:t>
      </w:r>
    </w:p>
    <w:p w14:paraId="778F5379" w14:textId="0F17CF5E" w:rsidR="00D62C07" w:rsidRDefault="007B0F29" w:rsidP="00BB1638">
      <w:pPr>
        <w:pStyle w:val="JDAnormal"/>
        <w:jc w:val="center"/>
        <w:rPr>
          <w:rFonts w:ascii="Arial" w:hAnsi="Arial" w:cs="Arial"/>
          <w:sz w:val="20"/>
          <w:szCs w:val="20"/>
        </w:rPr>
      </w:pPr>
      <w:r>
        <w:rPr>
          <w:noProof/>
        </w:rPr>
        <w:object w:dxaOrig="8446" w:dyaOrig="5911" w14:anchorId="48B4AC45">
          <v:shape id="_x0000_i1037" type="#_x0000_t75" style="width:316.2pt;height:223.5pt" o:ole="">
            <v:imagedata r:id="rId43" o:title=""/>
          </v:shape>
          <o:OLEObject Type="Embed" ProgID="Visio.Drawing.11" ShapeID="_x0000_i1037" DrawAspect="Content" ObjectID="_1707129293" r:id="rId44"/>
        </w:object>
      </w:r>
    </w:p>
    <w:p w14:paraId="50823E12" w14:textId="77777777" w:rsidR="00BB1638" w:rsidRDefault="00BB1638" w:rsidP="00BB2F9B">
      <w:r>
        <w:br w:type="page"/>
      </w:r>
    </w:p>
    <w:p w14:paraId="2F940EC8" w14:textId="77777777" w:rsidR="00D62C07" w:rsidRDefault="00D62C07" w:rsidP="00D62C07">
      <w:pPr>
        <w:pStyle w:val="Heading2"/>
      </w:pPr>
      <w:bookmarkStart w:id="117" w:name="_Foundation_Plan_Data"/>
      <w:bookmarkStart w:id="118" w:name="_Toc39674402"/>
      <w:bookmarkEnd w:id="117"/>
      <w:r>
        <w:lastRenderedPageBreak/>
        <w:t>Foundation</w:t>
      </w:r>
      <w:r w:rsidR="005A6F26">
        <w:t xml:space="preserve"> </w:t>
      </w:r>
      <w:r>
        <w:t>Plan</w:t>
      </w:r>
      <w:r w:rsidR="005A6F26">
        <w:t xml:space="preserve"> </w:t>
      </w:r>
      <w:r>
        <w:t>Data</w:t>
      </w:r>
      <w:r w:rsidR="005A6F26">
        <w:t xml:space="preserve"> Update</w:t>
      </w:r>
      <w:bookmarkEnd w:id="118"/>
    </w:p>
    <w:p w14:paraId="5E07EB1E" w14:textId="77777777" w:rsidR="00962735" w:rsidRDefault="00962735" w:rsidP="00962735">
      <w:pPr>
        <w:rPr>
          <w:rFonts w:cs="Arial"/>
        </w:rPr>
      </w:pPr>
      <w:r w:rsidRPr="00962735">
        <w:rPr>
          <w:rFonts w:cs="Arial"/>
          <w:b/>
        </w:rPr>
        <w:t>Mid-Tier</w:t>
      </w:r>
      <w:r>
        <w:rPr>
          <w:rFonts w:cs="Arial"/>
        </w:rPr>
        <w:t>: Primary only</w:t>
      </w:r>
    </w:p>
    <w:p w14:paraId="70D3BD48" w14:textId="77777777" w:rsidR="00962735" w:rsidRPr="00962735" w:rsidRDefault="00962735" w:rsidP="00962735"/>
    <w:p w14:paraId="061155C4" w14:textId="77777777" w:rsidR="009226EF" w:rsidRDefault="009226EF" w:rsidP="009226EF">
      <w:r w:rsidRPr="001916EE">
        <w:rPr>
          <w:b/>
        </w:rPr>
        <w:t>Purpose</w:t>
      </w:r>
      <w:r>
        <w:t xml:space="preserve">: Multithreads the execution of multiple fact data loads </w:t>
      </w:r>
      <w:r w:rsidR="00DE561B">
        <w:t>into Granite for User Plan FTFs</w:t>
      </w:r>
      <w:r w:rsidR="00AE7513">
        <w:t>.</w:t>
      </w:r>
    </w:p>
    <w:p w14:paraId="6213F52D" w14:textId="77777777" w:rsidR="009226EF" w:rsidRDefault="009226EF" w:rsidP="009226EF"/>
    <w:p w14:paraId="32B1A94C" w14:textId="77777777" w:rsidR="009226EF" w:rsidRPr="00631DAB" w:rsidRDefault="009226EF" w:rsidP="009226EF">
      <w:r w:rsidRPr="001916EE">
        <w:rPr>
          <w:b/>
        </w:rPr>
        <w:t>Usage</w:t>
      </w:r>
      <w:r w:rsidRPr="00631DAB">
        <w:t xml:space="preserve">: </w:t>
      </w:r>
      <w:r>
        <w:t>FoundationPlanDataUpdate</w:t>
      </w:r>
    </w:p>
    <w:p w14:paraId="64B89C4D" w14:textId="77777777" w:rsidR="009226EF" w:rsidRDefault="009226EF" w:rsidP="009226EF"/>
    <w:p w14:paraId="1951320E"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226EF" w:rsidRPr="00631DAB" w14:paraId="54C83753" w14:textId="77777777" w:rsidTr="00A22393">
        <w:trPr>
          <w:jc w:val="center"/>
        </w:trPr>
        <w:tc>
          <w:tcPr>
            <w:tcW w:w="0" w:type="auto"/>
            <w:shd w:val="clear" w:color="auto" w:fill="005596" w:themeFill="text2"/>
            <w:vAlign w:val="center"/>
          </w:tcPr>
          <w:p w14:paraId="5AFA1522" w14:textId="77777777" w:rsidR="009226EF" w:rsidRPr="00631DAB" w:rsidRDefault="009226E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7098F38"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30B19A25" w14:textId="77777777" w:rsidTr="00A22393">
        <w:trPr>
          <w:jc w:val="center"/>
        </w:trPr>
        <w:tc>
          <w:tcPr>
            <w:tcW w:w="0" w:type="auto"/>
            <w:vAlign w:val="center"/>
          </w:tcPr>
          <w:p w14:paraId="1FFF5F25" w14:textId="77777777" w:rsidR="009226EF" w:rsidRPr="00B650A8" w:rsidRDefault="009226EF"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2F1C8D0"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8735B54" w14:textId="77777777" w:rsidR="009226EF" w:rsidRDefault="009226EF" w:rsidP="009226EF"/>
    <w:p w14:paraId="6C836FD8"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A2F6E" w:rsidRPr="00631DAB" w14:paraId="418CD647" w14:textId="77777777" w:rsidTr="000E26E7">
        <w:trPr>
          <w:jc w:val="center"/>
        </w:trPr>
        <w:tc>
          <w:tcPr>
            <w:tcW w:w="0" w:type="auto"/>
            <w:shd w:val="clear" w:color="auto" w:fill="005596" w:themeFill="text2"/>
            <w:vAlign w:val="center"/>
          </w:tcPr>
          <w:p w14:paraId="09669281" w14:textId="77777777" w:rsidR="00DA2F6E" w:rsidRPr="00631DAB" w:rsidRDefault="00DA2F6E"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3F0F1B08" w14:textId="77777777" w:rsidR="00DA2F6E" w:rsidRPr="00631DAB" w:rsidRDefault="00DA2F6E"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2F6E" w:rsidRPr="00631DAB" w14:paraId="4B44DF87" w14:textId="77777777" w:rsidTr="000E26E7">
        <w:trPr>
          <w:jc w:val="center"/>
        </w:trPr>
        <w:tc>
          <w:tcPr>
            <w:tcW w:w="0" w:type="auto"/>
            <w:vAlign w:val="center"/>
          </w:tcPr>
          <w:p w14:paraId="53052980"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15E6D3"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2F6E" w:rsidRPr="00631DAB" w14:paraId="4A6FE29F" w14:textId="77777777" w:rsidTr="000E26E7">
        <w:trPr>
          <w:jc w:val="center"/>
        </w:trPr>
        <w:tc>
          <w:tcPr>
            <w:tcW w:w="0" w:type="auto"/>
            <w:vAlign w:val="center"/>
          </w:tcPr>
          <w:p w14:paraId="2C4024B2" w14:textId="77777777" w:rsidR="00DA2F6E" w:rsidRPr="00631DAB" w:rsidRDefault="00DA2F6E"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3CC94A9" w14:textId="77777777" w:rsidR="00DA2F6E" w:rsidRPr="00631DAB" w:rsidRDefault="00DA2F6E"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155D5B0" w14:textId="77777777" w:rsidR="008657C0" w:rsidRDefault="008657C0" w:rsidP="008657C0">
      <w:pPr>
        <w:rPr>
          <w:b/>
        </w:rPr>
      </w:pPr>
    </w:p>
    <w:p w14:paraId="14F3984F" w14:textId="77777777" w:rsidR="009226EF" w:rsidRPr="009226EF" w:rsidRDefault="008D147B" w:rsidP="009226EF">
      <w:r>
        <w:rPr>
          <w:b/>
        </w:rPr>
        <w:t>Workflow:</w:t>
      </w:r>
    </w:p>
    <w:p w14:paraId="6026BA3B" w14:textId="60405A22" w:rsidR="00D62C07" w:rsidRDefault="00C54B69" w:rsidP="00CB5963">
      <w:pPr>
        <w:pStyle w:val="JDAnormal"/>
        <w:jc w:val="center"/>
        <w:rPr>
          <w:rFonts w:ascii="Arial" w:hAnsi="Arial" w:cs="Arial"/>
          <w:sz w:val="20"/>
          <w:szCs w:val="20"/>
        </w:rPr>
      </w:pPr>
      <w:r>
        <w:rPr>
          <w:noProof/>
        </w:rPr>
        <w:object w:dxaOrig="2996" w:dyaOrig="4584" w14:anchorId="29236298">
          <v:shape id="_x0000_i1038" type="#_x0000_t75" style="width:114.6pt;height:173.4pt" o:ole="">
            <v:imagedata r:id="rId39" o:title=""/>
          </v:shape>
          <o:OLEObject Type="Embed" ProgID="Visio.Drawing.11" ShapeID="_x0000_i1038" DrawAspect="Content" ObjectID="_1707129294" r:id="rId45"/>
        </w:object>
      </w:r>
    </w:p>
    <w:p w14:paraId="48C357BA" w14:textId="77777777" w:rsidR="00CB5963" w:rsidRDefault="00CB5963" w:rsidP="00BB2F9B">
      <w:r>
        <w:br w:type="page"/>
      </w:r>
    </w:p>
    <w:p w14:paraId="0E589F2A" w14:textId="44FFC491" w:rsidR="00375BCE" w:rsidRDefault="00375BCE" w:rsidP="00375BCE">
      <w:pPr>
        <w:pStyle w:val="Heading2"/>
      </w:pPr>
      <w:bookmarkStart w:id="119" w:name="_Foundation_Set_Time"/>
      <w:bookmarkStart w:id="120" w:name="_Toc39674403"/>
      <w:bookmarkEnd w:id="119"/>
      <w:r>
        <w:lastRenderedPageBreak/>
        <w:t>Foundation Purge Aged Data</w:t>
      </w:r>
      <w:bookmarkEnd w:id="120"/>
    </w:p>
    <w:p w14:paraId="78DED3A3" w14:textId="77777777" w:rsidR="00375BCE" w:rsidRDefault="00375BCE" w:rsidP="00375BCE">
      <w:pPr>
        <w:rPr>
          <w:rFonts w:cs="Arial"/>
        </w:rPr>
      </w:pPr>
      <w:r w:rsidRPr="00962735">
        <w:rPr>
          <w:rFonts w:cs="Arial"/>
          <w:b/>
        </w:rPr>
        <w:t>Mid-Tier</w:t>
      </w:r>
      <w:r>
        <w:rPr>
          <w:rFonts w:cs="Arial"/>
        </w:rPr>
        <w:t>: Primary only</w:t>
      </w:r>
    </w:p>
    <w:p w14:paraId="176A1C10" w14:textId="77777777" w:rsidR="00375BCE" w:rsidRPr="00962735" w:rsidRDefault="00375BCE" w:rsidP="00375BCE"/>
    <w:p w14:paraId="5CC3516D" w14:textId="183DCBE1" w:rsidR="00375BCE" w:rsidRDefault="00375BCE" w:rsidP="00375BCE">
      <w:r w:rsidRPr="001916EE">
        <w:rPr>
          <w:b/>
        </w:rPr>
        <w:t>Purpose</w:t>
      </w:r>
      <w:r>
        <w:t xml:space="preserve">: </w:t>
      </w:r>
      <w:r w:rsidRPr="00375BCE">
        <w:t>Purges aged data from Foundation.</w:t>
      </w:r>
    </w:p>
    <w:p w14:paraId="4C17A49A" w14:textId="77777777" w:rsidR="00375BCE" w:rsidRDefault="00375BCE" w:rsidP="00375BCE"/>
    <w:p w14:paraId="42129843" w14:textId="7A207E32" w:rsidR="00375BCE" w:rsidRPr="00631DAB" w:rsidRDefault="00375BCE" w:rsidP="00375BCE">
      <w:r w:rsidRPr="001916EE">
        <w:rPr>
          <w:b/>
        </w:rPr>
        <w:t>Usage</w:t>
      </w:r>
      <w:r w:rsidRPr="00631DAB">
        <w:t xml:space="preserve">: </w:t>
      </w:r>
      <w:r>
        <w:t>FoundationPurgeAgedData</w:t>
      </w:r>
    </w:p>
    <w:p w14:paraId="5E6826E4" w14:textId="77777777" w:rsidR="00375BCE" w:rsidRDefault="00375BCE" w:rsidP="00375BCE"/>
    <w:p w14:paraId="5CA8EFE3" w14:textId="77777777" w:rsidR="00375BCE" w:rsidRDefault="00375BCE" w:rsidP="00375BCE">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75BCE" w:rsidRPr="00DB31D1" w14:paraId="37422005" w14:textId="77777777" w:rsidTr="00D31C48">
        <w:trPr>
          <w:jc w:val="center"/>
        </w:trPr>
        <w:tc>
          <w:tcPr>
            <w:tcW w:w="0" w:type="auto"/>
            <w:shd w:val="clear" w:color="auto" w:fill="005596" w:themeFill="text2"/>
            <w:vAlign w:val="center"/>
          </w:tcPr>
          <w:p w14:paraId="5807C95B" w14:textId="77777777" w:rsidR="00375BCE" w:rsidRPr="00DB31D1" w:rsidRDefault="00375BCE" w:rsidP="00D31C48">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DC4857F" w14:textId="77777777" w:rsidR="00375BCE" w:rsidRPr="00DB31D1" w:rsidRDefault="00375BCE" w:rsidP="00D31C48">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375BCE" w:rsidRPr="00DB31D1" w14:paraId="1BEE4730" w14:textId="77777777" w:rsidTr="00D31C48">
        <w:trPr>
          <w:jc w:val="center"/>
        </w:trPr>
        <w:tc>
          <w:tcPr>
            <w:tcW w:w="0" w:type="auto"/>
            <w:vAlign w:val="center"/>
          </w:tcPr>
          <w:p w14:paraId="7ED33335" w14:textId="77777777" w:rsidR="00375BCE" w:rsidRPr="00DB31D1" w:rsidRDefault="00375BCE" w:rsidP="00D31C48">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7607ED4" w14:textId="77777777" w:rsidR="00375BCE" w:rsidRPr="00DB31D1"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2DAA72" w14:textId="77777777" w:rsidR="00375BCE" w:rsidRDefault="00375BCE" w:rsidP="00375BCE"/>
    <w:p w14:paraId="35F09F1F" w14:textId="77777777" w:rsidR="00375BCE" w:rsidRPr="0080426D" w:rsidRDefault="00375BCE" w:rsidP="00375BCE">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375BCE" w:rsidRPr="00631DAB" w14:paraId="74CAA8DF" w14:textId="77777777" w:rsidTr="00D31C48">
        <w:trPr>
          <w:jc w:val="center"/>
        </w:trPr>
        <w:tc>
          <w:tcPr>
            <w:tcW w:w="0" w:type="auto"/>
            <w:shd w:val="clear" w:color="auto" w:fill="005596" w:themeFill="text2"/>
            <w:vAlign w:val="center"/>
          </w:tcPr>
          <w:p w14:paraId="6B153B94" w14:textId="77777777" w:rsidR="00375BCE" w:rsidRPr="00631DAB" w:rsidRDefault="00375BCE"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9B9C5F" w14:textId="77777777" w:rsidR="00375BCE" w:rsidRPr="00631DAB" w:rsidRDefault="00375BCE"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75BCE" w:rsidRPr="00631DAB" w14:paraId="0CD2922A" w14:textId="77777777" w:rsidTr="00D31C48">
        <w:trPr>
          <w:jc w:val="center"/>
        </w:trPr>
        <w:tc>
          <w:tcPr>
            <w:tcW w:w="0" w:type="auto"/>
            <w:vAlign w:val="center"/>
          </w:tcPr>
          <w:p w14:paraId="1DBD7457"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824F4DE"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75BCE" w:rsidRPr="00631DAB" w14:paraId="17FD9D43" w14:textId="77777777" w:rsidTr="00D31C48">
        <w:trPr>
          <w:jc w:val="center"/>
        </w:trPr>
        <w:tc>
          <w:tcPr>
            <w:tcW w:w="0" w:type="auto"/>
            <w:vAlign w:val="center"/>
          </w:tcPr>
          <w:p w14:paraId="053DFA80" w14:textId="77777777" w:rsidR="00375BCE" w:rsidRPr="00631DAB" w:rsidRDefault="00375BCE"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5BFBE8B" w14:textId="77777777" w:rsidR="00375BCE" w:rsidRPr="00631DAB" w:rsidRDefault="00375BCE"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786C0BE" w14:textId="77777777" w:rsidR="00375BCE" w:rsidRDefault="00375BCE" w:rsidP="00375BCE">
      <w:pPr>
        <w:rPr>
          <w:b/>
        </w:rPr>
      </w:pPr>
    </w:p>
    <w:p w14:paraId="079D3C14" w14:textId="77777777" w:rsidR="00375BCE" w:rsidRDefault="00375BCE" w:rsidP="00375BCE">
      <w:pPr>
        <w:rPr>
          <w:b/>
        </w:rPr>
      </w:pPr>
      <w:r>
        <w:rPr>
          <w:b/>
        </w:rPr>
        <w:t>Server Command Lines:</w:t>
      </w:r>
    </w:p>
    <w:p w14:paraId="0FAD1400" w14:textId="1AD7105D" w:rsidR="00375BCE" w:rsidRDefault="00B52259" w:rsidP="00375BCE">
      <w:hyperlink w:anchor="_Foundation_Data_Remove" w:history="1">
        <w:r w:rsidR="00375BCE" w:rsidRPr="00375BCE">
          <w:rPr>
            <w:rStyle w:val="Hyperlink"/>
          </w:rPr>
          <w:t>pkbfdatrm</w:t>
        </w:r>
      </w:hyperlink>
      <w:r w:rsidR="00375BCE" w:rsidRPr="00375BCE">
        <w:t xml:space="preserve"> / type=FACTTABLES empty=n</w:t>
      </w:r>
    </w:p>
    <w:p w14:paraId="1F5CFB55" w14:textId="55F3A587" w:rsidR="00375BCE" w:rsidRDefault="00B52259" w:rsidP="00375BCE">
      <w:hyperlink w:anchor="_Foundation_Data_Remove" w:history="1">
        <w:r w:rsidR="00375BCE" w:rsidRPr="00375BCE">
          <w:rPr>
            <w:rStyle w:val="Hyperlink"/>
          </w:rPr>
          <w:t>pkbfdatrm</w:t>
        </w:r>
      </w:hyperlink>
      <w:r w:rsidR="00375BCE" w:rsidRPr="00375BCE">
        <w:t xml:space="preserve"> / type=FACTTABLES empty=n restart=s</w:t>
      </w:r>
    </w:p>
    <w:p w14:paraId="1895EE2C" w14:textId="77777777" w:rsidR="00375BCE" w:rsidRDefault="00375BCE" w:rsidP="00375BCE"/>
    <w:p w14:paraId="4D22A546" w14:textId="77777777" w:rsidR="00375BCE" w:rsidRDefault="00375BCE" w:rsidP="00375BCE">
      <w:pPr>
        <w:rPr>
          <w:b/>
        </w:rPr>
      </w:pPr>
      <w:r>
        <w:rPr>
          <w:b/>
        </w:rPr>
        <w:t>Workflow:</w:t>
      </w:r>
    </w:p>
    <w:p w14:paraId="474AB1CC" w14:textId="77777777" w:rsidR="00375BCE" w:rsidRDefault="00C54B69" w:rsidP="00375BCE">
      <w:pPr>
        <w:jc w:val="center"/>
      </w:pPr>
      <w:r>
        <w:rPr>
          <w:noProof/>
        </w:rPr>
        <w:object w:dxaOrig="3390" w:dyaOrig="5685" w14:anchorId="5B6974E5">
          <v:shape id="_x0000_i1039" type="#_x0000_t75" style="width:129.6pt;height:3in" o:ole="">
            <v:imagedata r:id="rId46" o:title=""/>
          </v:shape>
          <o:OLEObject Type="Embed" ProgID="Visio.Drawing.11" ShapeID="_x0000_i1039" DrawAspect="Content" ObjectID="_1707129295" r:id="rId47"/>
        </w:object>
      </w:r>
    </w:p>
    <w:p w14:paraId="17A145AB" w14:textId="77777777" w:rsidR="00375BCE" w:rsidRDefault="00375BCE" w:rsidP="00375BCE">
      <w:pPr>
        <w:rPr>
          <w:rFonts w:cs="Arial"/>
          <w:b/>
          <w:bCs/>
          <w:iCs/>
          <w:color w:val="005596"/>
          <w:sz w:val="28"/>
          <w:szCs w:val="28"/>
        </w:rPr>
      </w:pPr>
      <w:r>
        <w:br w:type="page"/>
      </w:r>
    </w:p>
    <w:p w14:paraId="090962CD" w14:textId="1793AEB0" w:rsidR="00D62C07" w:rsidRDefault="00D62C07" w:rsidP="00375BCE">
      <w:pPr>
        <w:pStyle w:val="Heading2"/>
      </w:pPr>
      <w:bookmarkStart w:id="121" w:name="_Toc39674404"/>
      <w:r>
        <w:lastRenderedPageBreak/>
        <w:t>Foundation</w:t>
      </w:r>
      <w:r w:rsidR="005A6F26">
        <w:t xml:space="preserve"> </w:t>
      </w:r>
      <w:r>
        <w:t>Set</w:t>
      </w:r>
      <w:r w:rsidR="005A6F26">
        <w:t xml:space="preserve"> Time</w:t>
      </w:r>
      <w:bookmarkEnd w:id="121"/>
    </w:p>
    <w:p w14:paraId="481FF8FC" w14:textId="77777777" w:rsidR="00962735" w:rsidRDefault="00962735" w:rsidP="00962735">
      <w:pPr>
        <w:rPr>
          <w:rFonts w:cs="Arial"/>
        </w:rPr>
      </w:pPr>
      <w:r w:rsidRPr="00962735">
        <w:rPr>
          <w:rFonts w:cs="Arial"/>
          <w:b/>
        </w:rPr>
        <w:t>Mid-Tier</w:t>
      </w:r>
      <w:r>
        <w:rPr>
          <w:rFonts w:cs="Arial"/>
        </w:rPr>
        <w:t>: Primary only</w:t>
      </w:r>
    </w:p>
    <w:p w14:paraId="0D9FC353" w14:textId="77777777" w:rsidR="00962735" w:rsidRPr="00962735" w:rsidRDefault="00962735" w:rsidP="00962735"/>
    <w:p w14:paraId="45151095" w14:textId="24B1929B" w:rsidR="009226EF" w:rsidRDefault="009226EF" w:rsidP="009226EF">
      <w:r w:rsidRPr="001916EE">
        <w:rPr>
          <w:b/>
        </w:rPr>
        <w:t>Purpose</w:t>
      </w:r>
      <w:r>
        <w:t xml:space="preserve">: </w:t>
      </w:r>
      <w:r w:rsidRPr="009226EF">
        <w:t>Sets the Foundation Current Time</w:t>
      </w:r>
      <w:r>
        <w:t>.</w:t>
      </w:r>
      <w:r w:rsidR="001E2D34">
        <w:t xml:space="preserve">  If an increment, </w:t>
      </w:r>
      <w:r w:rsidR="00201196">
        <w:t>Calendar Member ID</w:t>
      </w:r>
      <w:r w:rsidR="001E2D34">
        <w:t xml:space="preserve"> or “latest”</w:t>
      </w:r>
      <w:r w:rsidR="00201196">
        <w:t xml:space="preserve"> are not specified as arguments, the increment is taken from the </w:t>
      </w:r>
      <w:hyperlink w:anchor="_Global_Variables" w:history="1">
        <w:r w:rsidR="00201196" w:rsidRPr="00201196">
          <w:rPr>
            <w:rStyle w:val="Hyperlink"/>
          </w:rPr>
          <w:t>DEFAULTINCREMENT</w:t>
        </w:r>
      </w:hyperlink>
      <w:r w:rsidR="00201196">
        <w:t xml:space="preserve"> global variable.</w:t>
      </w:r>
    </w:p>
    <w:p w14:paraId="5429FE44" w14:textId="77777777" w:rsidR="009226EF" w:rsidRDefault="009226EF" w:rsidP="009226EF"/>
    <w:p w14:paraId="6A0C643F" w14:textId="593EBB78" w:rsidR="009226EF" w:rsidRPr="00631DAB" w:rsidRDefault="009226EF" w:rsidP="009226EF">
      <w:r w:rsidRPr="001916EE">
        <w:rPr>
          <w:b/>
        </w:rPr>
        <w:t>Usage</w:t>
      </w:r>
      <w:r w:rsidRPr="00631DAB">
        <w:t xml:space="preserve">: </w:t>
      </w:r>
      <w:r>
        <w:t xml:space="preserve">FoundationSetTime [increment | </w:t>
      </w:r>
      <w:r w:rsidR="00DB31D1">
        <w:t>calendar member id</w:t>
      </w:r>
      <w:r w:rsidR="00E47842">
        <w:t xml:space="preserve"> | “latest”]</w:t>
      </w:r>
    </w:p>
    <w:p w14:paraId="786EB427" w14:textId="77777777" w:rsidR="009226EF" w:rsidRDefault="009226EF" w:rsidP="009226EF"/>
    <w:p w14:paraId="4A023241" w14:textId="77777777" w:rsidR="009226EF" w:rsidRDefault="009226EF" w:rsidP="009226E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2988"/>
        <w:gridCol w:w="6588"/>
      </w:tblGrid>
      <w:tr w:rsidR="00DB31D1" w:rsidRPr="00DB31D1" w14:paraId="00715616" w14:textId="77777777" w:rsidTr="00E47842">
        <w:trPr>
          <w:jc w:val="center"/>
        </w:trPr>
        <w:tc>
          <w:tcPr>
            <w:tcW w:w="2988" w:type="dxa"/>
            <w:shd w:val="clear" w:color="auto" w:fill="005596" w:themeFill="text2"/>
            <w:vAlign w:val="center"/>
          </w:tcPr>
          <w:p w14:paraId="514ECBA4" w14:textId="77777777" w:rsidR="009226EF" w:rsidRPr="00DB31D1" w:rsidRDefault="009226EF"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6588" w:type="dxa"/>
            <w:shd w:val="clear" w:color="auto" w:fill="005596" w:themeFill="text2"/>
            <w:vAlign w:val="center"/>
          </w:tcPr>
          <w:p w14:paraId="56E73F39" w14:textId="77777777" w:rsidR="009226EF" w:rsidRPr="00DB31D1" w:rsidRDefault="009226EF"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DB31D1" w:rsidRPr="00DB31D1" w14:paraId="6081D42C" w14:textId="77777777" w:rsidTr="00E47842">
        <w:trPr>
          <w:jc w:val="center"/>
        </w:trPr>
        <w:tc>
          <w:tcPr>
            <w:tcW w:w="2988" w:type="dxa"/>
            <w:vAlign w:val="center"/>
          </w:tcPr>
          <w:p w14:paraId="17003E72" w14:textId="077BF564" w:rsidR="009226EF" w:rsidRPr="00DB31D1" w:rsidRDefault="00DB31D1" w:rsidP="00A22393">
            <w:pPr>
              <w:jc w:val="left"/>
              <w:rPr>
                <w:rFonts w:asciiTheme="minorHAnsi" w:hAnsiTheme="minorHAnsi" w:cstheme="minorHAnsi"/>
                <w:sz w:val="16"/>
                <w:szCs w:val="16"/>
              </w:rPr>
            </w:pPr>
            <w:r w:rsidRPr="00DB31D1">
              <w:rPr>
                <w:rFonts w:asciiTheme="minorHAnsi" w:hAnsiTheme="minorHAnsi" w:cstheme="minorHAnsi"/>
                <w:sz w:val="16"/>
                <w:szCs w:val="16"/>
              </w:rPr>
              <w:t>increment | calendar member id</w:t>
            </w:r>
            <w:r w:rsidR="00E47842">
              <w:rPr>
                <w:rFonts w:asciiTheme="minorHAnsi" w:hAnsiTheme="minorHAnsi" w:cstheme="minorHAnsi"/>
                <w:sz w:val="16"/>
                <w:szCs w:val="16"/>
              </w:rPr>
              <w:t xml:space="preserve"> | “latest”</w:t>
            </w:r>
          </w:p>
        </w:tc>
        <w:tc>
          <w:tcPr>
            <w:tcW w:w="6588" w:type="dxa"/>
            <w:vAlign w:val="center"/>
          </w:tcPr>
          <w:p w14:paraId="7F685495" w14:textId="34EFAC1B" w:rsidR="009226EF" w:rsidRPr="00DB31D1" w:rsidRDefault="00DB31D1" w:rsidP="00E47842">
            <w:pPr>
              <w:autoSpaceDE w:val="0"/>
              <w:autoSpaceDN w:val="0"/>
              <w:adjustRightInd w:val="0"/>
              <w:jc w:val="left"/>
              <w:rPr>
                <w:rFonts w:asciiTheme="minorHAnsi" w:hAnsiTheme="minorHAnsi" w:cstheme="minorHAnsi"/>
                <w:color w:val="auto"/>
                <w:sz w:val="16"/>
                <w:szCs w:val="16"/>
              </w:rPr>
            </w:pPr>
            <w:r w:rsidRPr="00DB31D1">
              <w:rPr>
                <w:rFonts w:asciiTheme="minorHAnsi" w:hAnsiTheme="minorHAnsi" w:cstheme="minorHAnsi"/>
                <w:color w:val="auto"/>
                <w:sz w:val="16"/>
                <w:szCs w:val="16"/>
              </w:rPr>
              <w:t>EP support</w:t>
            </w:r>
            <w:r w:rsidR="00E47842">
              <w:rPr>
                <w:rFonts w:asciiTheme="minorHAnsi" w:hAnsiTheme="minorHAnsi" w:cstheme="minorHAnsi"/>
                <w:color w:val="auto"/>
                <w:sz w:val="16"/>
                <w:szCs w:val="16"/>
              </w:rPr>
              <w:t xml:space="preserve">ed increment such as ‘+week’, </w:t>
            </w:r>
            <w:r w:rsidRPr="00DB31D1">
              <w:rPr>
                <w:rFonts w:asciiTheme="minorHAnsi" w:hAnsiTheme="minorHAnsi" w:cstheme="minorHAnsi"/>
                <w:color w:val="auto"/>
                <w:sz w:val="16"/>
                <w:szCs w:val="16"/>
              </w:rPr>
              <w:t xml:space="preserve">a </w:t>
            </w:r>
            <w:r w:rsidR="00A25AFB">
              <w:rPr>
                <w:rFonts w:asciiTheme="minorHAnsi" w:hAnsiTheme="minorHAnsi" w:cstheme="minorHAnsi"/>
                <w:color w:val="auto"/>
                <w:sz w:val="16"/>
                <w:szCs w:val="16"/>
              </w:rPr>
              <w:t xml:space="preserve">Calendar </w:t>
            </w:r>
            <w:r w:rsidRPr="00DB31D1">
              <w:rPr>
                <w:rFonts w:asciiTheme="minorHAnsi" w:hAnsiTheme="minorHAnsi" w:cstheme="minorHAnsi"/>
                <w:color w:val="auto"/>
                <w:sz w:val="16"/>
                <w:szCs w:val="16"/>
              </w:rPr>
              <w:t>Member ID from EKBS</w:t>
            </w:r>
            <w:r w:rsidR="00E47842">
              <w:rPr>
                <w:rFonts w:asciiTheme="minorHAnsi" w:hAnsiTheme="minorHAnsi" w:cstheme="minorHAnsi"/>
                <w:color w:val="auto"/>
                <w:sz w:val="16"/>
                <w:szCs w:val="16"/>
              </w:rPr>
              <w:t xml:space="preserve"> or the calendar member id returned from a call to </w:t>
            </w:r>
            <w:hyperlink w:anchor="_Latest_Fact_Data" w:history="1">
              <w:r w:rsidR="00E47842" w:rsidRPr="001E2D34">
                <w:rPr>
                  <w:rStyle w:val="Hyperlink"/>
                  <w:rFonts w:asciiTheme="minorHAnsi" w:hAnsiTheme="minorHAnsi" w:cstheme="minorHAnsi"/>
                  <w:sz w:val="16"/>
                  <w:szCs w:val="16"/>
                </w:rPr>
                <w:t>LatestFactDataTime</w:t>
              </w:r>
            </w:hyperlink>
          </w:p>
        </w:tc>
      </w:tr>
    </w:tbl>
    <w:p w14:paraId="6FB57DC3" w14:textId="77777777" w:rsidR="009226EF" w:rsidRDefault="009226EF" w:rsidP="009226EF"/>
    <w:p w14:paraId="20A6A39E" w14:textId="77777777" w:rsidR="009226EF" w:rsidRPr="0080426D" w:rsidRDefault="009226EF" w:rsidP="009226E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226EF" w:rsidRPr="00631DAB" w14:paraId="005A9214" w14:textId="77777777" w:rsidTr="00A22393">
        <w:trPr>
          <w:jc w:val="center"/>
        </w:trPr>
        <w:tc>
          <w:tcPr>
            <w:tcW w:w="0" w:type="auto"/>
            <w:shd w:val="clear" w:color="auto" w:fill="005596" w:themeFill="text2"/>
            <w:vAlign w:val="center"/>
          </w:tcPr>
          <w:p w14:paraId="33DFAEF4" w14:textId="77777777" w:rsidR="009226EF" w:rsidRPr="00631DAB" w:rsidRDefault="009226E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7479637" w14:textId="77777777" w:rsidR="009226EF" w:rsidRPr="00631DAB" w:rsidRDefault="009226E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226EF" w:rsidRPr="00631DAB" w14:paraId="4C2C9CF3" w14:textId="77777777" w:rsidTr="00A22393">
        <w:trPr>
          <w:jc w:val="center"/>
        </w:trPr>
        <w:tc>
          <w:tcPr>
            <w:tcW w:w="0" w:type="auto"/>
            <w:vAlign w:val="center"/>
          </w:tcPr>
          <w:p w14:paraId="2DA2B16E"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7D8A39"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226EF" w:rsidRPr="00631DAB" w14:paraId="6BAEE8F6" w14:textId="77777777" w:rsidTr="00A22393">
        <w:trPr>
          <w:jc w:val="center"/>
        </w:trPr>
        <w:tc>
          <w:tcPr>
            <w:tcW w:w="0" w:type="auto"/>
            <w:vAlign w:val="center"/>
          </w:tcPr>
          <w:p w14:paraId="668DF3DC" w14:textId="77777777" w:rsidR="009226EF" w:rsidRPr="00631DAB" w:rsidRDefault="009226E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ED13A1A" w14:textId="77777777" w:rsidR="009226EF" w:rsidRPr="00631DAB" w:rsidRDefault="009226E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02C0667" w14:textId="77777777" w:rsidR="008657C0" w:rsidRDefault="008657C0" w:rsidP="008657C0">
      <w:pPr>
        <w:rPr>
          <w:b/>
        </w:rPr>
      </w:pPr>
    </w:p>
    <w:p w14:paraId="23FE5996" w14:textId="77777777" w:rsidR="002E7D32" w:rsidRDefault="002E7D32" w:rsidP="002E7D32">
      <w:pPr>
        <w:rPr>
          <w:b/>
        </w:rPr>
      </w:pPr>
      <w:r>
        <w:rPr>
          <w:b/>
        </w:rPr>
        <w:t>Server Command Lines:</w:t>
      </w:r>
    </w:p>
    <w:p w14:paraId="6FBFA3DC" w14:textId="77777777" w:rsidR="002E7D32" w:rsidRPr="006C0C23" w:rsidRDefault="00B52259" w:rsidP="002E7D32">
      <w:pPr>
        <w:rPr>
          <w:i/>
        </w:rPr>
      </w:pPr>
      <w:hyperlink w:anchor="_Foundation_Set_Time" w:history="1">
        <w:r w:rsidR="002E7D32" w:rsidRPr="00F3140D">
          <w:rPr>
            <w:rStyle w:val="Hyperlink"/>
          </w:rPr>
          <w:t>pkbfstrstime</w:t>
        </w:r>
      </w:hyperlink>
      <w:r w:rsidR="002E7D32" w:rsidRPr="002E7D32">
        <w:t xml:space="preserve"> / </w:t>
      </w:r>
      <w:r w:rsidR="002E7D32" w:rsidRPr="006C0C23">
        <w:rPr>
          <w:i/>
        </w:rPr>
        <w:t>%DEFAULTINCREMENT%</w:t>
      </w:r>
    </w:p>
    <w:p w14:paraId="25FE1CFE" w14:textId="77777777" w:rsidR="002E7D32" w:rsidRDefault="00B52259" w:rsidP="002E7D32">
      <w:hyperlink w:anchor="_Foundation_Set_Time" w:history="1">
        <w:r w:rsidR="002E7D32" w:rsidRPr="00F3140D">
          <w:rPr>
            <w:rStyle w:val="Hyperlink"/>
          </w:rPr>
          <w:t>pkbfstrstime</w:t>
        </w:r>
      </w:hyperlink>
      <w:r w:rsidR="002E7D32" w:rsidRPr="002E7D32">
        <w:t xml:space="preserve"> / </w:t>
      </w:r>
      <w:r w:rsidR="002E7D32" w:rsidRPr="006C0C23">
        <w:rPr>
          <w:i/>
        </w:rPr>
        <w:t xml:space="preserve">%DEFAULTINCREMENT% </w:t>
      </w:r>
      <w:r w:rsidR="002E7D32" w:rsidRPr="002E7D32">
        <w:t>restart=y</w:t>
      </w:r>
    </w:p>
    <w:p w14:paraId="20AB0FAC" w14:textId="77777777" w:rsidR="002E7D32" w:rsidRDefault="002E7D32" w:rsidP="002E7D32">
      <w:pPr>
        <w:jc w:val="left"/>
        <w:rPr>
          <w:i/>
          <w:sz w:val="16"/>
          <w:szCs w:val="16"/>
        </w:rPr>
      </w:pPr>
    </w:p>
    <w:p w14:paraId="5D84F354" w14:textId="77777777" w:rsidR="002E7D32" w:rsidRDefault="00B52259" w:rsidP="002E7D32">
      <w:hyperlink w:anchor="_Foundation_Set_Time" w:history="1">
        <w:r w:rsidR="002E7D32" w:rsidRPr="00F3140D">
          <w:rPr>
            <w:rStyle w:val="Hyperlink"/>
          </w:rPr>
          <w:t>pkbfstrstime</w:t>
        </w:r>
      </w:hyperlink>
      <w:r w:rsidR="002E7D32">
        <w:t xml:space="preserve"> / </w:t>
      </w:r>
      <w:r w:rsidR="002E7D32" w:rsidRPr="002E7D32">
        <w:rPr>
          <w:i/>
        </w:rPr>
        <w:t>[increment | calendar member id]</w:t>
      </w:r>
    </w:p>
    <w:p w14:paraId="5077C00C" w14:textId="77777777" w:rsidR="002E7D32" w:rsidRPr="00BA47BD" w:rsidRDefault="00B52259" w:rsidP="002E7D32">
      <w:hyperlink w:anchor="_Foundation_Set_Time" w:history="1">
        <w:r w:rsidR="002E7D32" w:rsidRPr="00F3140D">
          <w:rPr>
            <w:rStyle w:val="Hyperlink"/>
          </w:rPr>
          <w:t>pkbfstrstime</w:t>
        </w:r>
      </w:hyperlink>
      <w:r w:rsidR="002E7D32" w:rsidRPr="002E7D32">
        <w:t xml:space="preserve"> / </w:t>
      </w:r>
      <w:r w:rsidR="002E7D32" w:rsidRPr="002E7D32">
        <w:rPr>
          <w:i/>
        </w:rPr>
        <w:t>[increment | calendar member id]</w:t>
      </w:r>
      <w:r w:rsidR="00BA47BD" w:rsidRPr="00BA47BD">
        <w:t xml:space="preserve"> restart=y</w:t>
      </w:r>
    </w:p>
    <w:p w14:paraId="1D0F60BB" w14:textId="77777777" w:rsidR="002E7D32" w:rsidRDefault="002E7D32" w:rsidP="009226EF"/>
    <w:p w14:paraId="71FEADA3" w14:textId="77777777" w:rsidR="009226EF" w:rsidRPr="009226EF" w:rsidRDefault="008D147B" w:rsidP="009226EF">
      <w:r>
        <w:rPr>
          <w:b/>
        </w:rPr>
        <w:t>Workflow:</w:t>
      </w:r>
    </w:p>
    <w:p w14:paraId="52583FE6" w14:textId="270B1913" w:rsidR="00D62C07" w:rsidRDefault="00C54B69" w:rsidP="00712F25">
      <w:pPr>
        <w:pStyle w:val="JDAnormal"/>
        <w:jc w:val="center"/>
        <w:rPr>
          <w:rFonts w:ascii="Arial" w:hAnsi="Arial" w:cs="Arial"/>
          <w:sz w:val="20"/>
          <w:szCs w:val="20"/>
        </w:rPr>
      </w:pPr>
      <w:r>
        <w:rPr>
          <w:noProof/>
        </w:rPr>
        <w:object w:dxaOrig="3360" w:dyaOrig="7155" w14:anchorId="076BABCC">
          <v:shape id="_x0000_i1040" type="#_x0000_t75" style="width:129.6pt;height:266.1pt" o:ole="">
            <v:imagedata r:id="rId48" o:title=""/>
          </v:shape>
          <o:OLEObject Type="Embed" ProgID="Visio.Drawing.15" ShapeID="_x0000_i1040" DrawAspect="Content" ObjectID="_1707129296" r:id="rId49"/>
        </w:object>
      </w:r>
    </w:p>
    <w:p w14:paraId="1E9833CC" w14:textId="77777777" w:rsidR="00712F25" w:rsidRDefault="00712F25" w:rsidP="00BB2F9B">
      <w:r>
        <w:br w:type="page"/>
      </w:r>
    </w:p>
    <w:p w14:paraId="5007D966" w14:textId="77777777" w:rsidR="00874A8B" w:rsidRDefault="00874A8B" w:rsidP="00874A8B">
      <w:pPr>
        <w:pStyle w:val="Heading2"/>
      </w:pPr>
      <w:bookmarkStart w:id="122" w:name="_Global_Variables"/>
      <w:bookmarkStart w:id="123" w:name="_Foundation_Structure_Update"/>
      <w:bookmarkStart w:id="124" w:name="_Toc39674405"/>
      <w:bookmarkEnd w:id="122"/>
      <w:bookmarkEnd w:id="123"/>
      <w:r>
        <w:lastRenderedPageBreak/>
        <w:t>Foundation Structure Update</w:t>
      </w:r>
      <w:bookmarkEnd w:id="124"/>
    </w:p>
    <w:p w14:paraId="582BF20C" w14:textId="77777777" w:rsidR="00874A8B" w:rsidRDefault="00874A8B" w:rsidP="00874A8B">
      <w:pPr>
        <w:rPr>
          <w:rFonts w:cs="Arial"/>
        </w:rPr>
      </w:pPr>
      <w:r w:rsidRPr="00962735">
        <w:rPr>
          <w:rFonts w:cs="Arial"/>
          <w:b/>
        </w:rPr>
        <w:t>Mid-Tier</w:t>
      </w:r>
      <w:r>
        <w:rPr>
          <w:rFonts w:cs="Arial"/>
        </w:rPr>
        <w:t>: Primary only</w:t>
      </w:r>
    </w:p>
    <w:p w14:paraId="28F1A7F4" w14:textId="77777777" w:rsidR="00874A8B" w:rsidRPr="00962735" w:rsidRDefault="00874A8B" w:rsidP="00874A8B"/>
    <w:p w14:paraId="59C4FD34" w14:textId="77777777" w:rsidR="00874A8B" w:rsidRDefault="00874A8B" w:rsidP="00874A8B">
      <w:r w:rsidRPr="001916EE">
        <w:rPr>
          <w:b/>
        </w:rPr>
        <w:t>Purpose</w:t>
      </w:r>
      <w:r>
        <w:t xml:space="preserve">: </w:t>
      </w:r>
      <w:r w:rsidRPr="00874A8B">
        <w:t>Synchronizes EKB Foundation with EKB Structure</w:t>
      </w:r>
      <w:r>
        <w:t>.</w:t>
      </w:r>
    </w:p>
    <w:p w14:paraId="75328B41" w14:textId="77777777" w:rsidR="00874A8B" w:rsidRDefault="00874A8B" w:rsidP="00874A8B"/>
    <w:p w14:paraId="2F1534E0" w14:textId="77777777" w:rsidR="00874A8B" w:rsidRPr="00631DAB" w:rsidRDefault="00874A8B" w:rsidP="00874A8B">
      <w:r w:rsidRPr="001916EE">
        <w:rPr>
          <w:b/>
        </w:rPr>
        <w:t>Usage</w:t>
      </w:r>
      <w:r w:rsidRPr="00631DAB">
        <w:t xml:space="preserve">: </w:t>
      </w:r>
      <w:r>
        <w:t>FoundationStructureUpdate</w:t>
      </w:r>
    </w:p>
    <w:p w14:paraId="5B9A3D61" w14:textId="77777777" w:rsidR="00874A8B" w:rsidRDefault="00874A8B" w:rsidP="00874A8B"/>
    <w:p w14:paraId="4731A16F" w14:textId="77777777" w:rsidR="00874A8B" w:rsidRDefault="00874A8B" w:rsidP="00874A8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74A8B" w:rsidRPr="00DB31D1" w14:paraId="0005E1C9" w14:textId="77777777" w:rsidTr="000E26E7">
        <w:trPr>
          <w:jc w:val="center"/>
        </w:trPr>
        <w:tc>
          <w:tcPr>
            <w:tcW w:w="0" w:type="auto"/>
            <w:shd w:val="clear" w:color="auto" w:fill="005596" w:themeFill="text2"/>
            <w:vAlign w:val="center"/>
          </w:tcPr>
          <w:p w14:paraId="560AE814" w14:textId="77777777" w:rsidR="00874A8B" w:rsidRPr="00DB31D1" w:rsidRDefault="00874A8B" w:rsidP="000E26E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B762F6A" w14:textId="77777777" w:rsidR="00874A8B" w:rsidRPr="00DB31D1" w:rsidRDefault="00874A8B" w:rsidP="000E26E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74A8B" w:rsidRPr="00DB31D1" w14:paraId="0C3E5A0D" w14:textId="77777777" w:rsidTr="000E26E7">
        <w:trPr>
          <w:jc w:val="center"/>
        </w:trPr>
        <w:tc>
          <w:tcPr>
            <w:tcW w:w="0" w:type="auto"/>
            <w:vAlign w:val="center"/>
          </w:tcPr>
          <w:p w14:paraId="7CB37B43" w14:textId="77777777" w:rsidR="00874A8B" w:rsidRPr="00DB31D1" w:rsidRDefault="00874A8B" w:rsidP="000E26E7">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C8CAFBB" w14:textId="77777777" w:rsidR="00874A8B" w:rsidRPr="00DB31D1"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115247" w14:textId="77777777" w:rsidR="00874A8B" w:rsidRDefault="00874A8B" w:rsidP="00874A8B"/>
    <w:p w14:paraId="668E586A" w14:textId="77777777" w:rsidR="00874A8B" w:rsidRPr="0080426D" w:rsidRDefault="00874A8B" w:rsidP="00874A8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74A8B" w:rsidRPr="00631DAB" w14:paraId="04375F43" w14:textId="77777777" w:rsidTr="000E26E7">
        <w:trPr>
          <w:jc w:val="center"/>
        </w:trPr>
        <w:tc>
          <w:tcPr>
            <w:tcW w:w="0" w:type="auto"/>
            <w:shd w:val="clear" w:color="auto" w:fill="005596" w:themeFill="text2"/>
            <w:vAlign w:val="center"/>
          </w:tcPr>
          <w:p w14:paraId="7DE2C68D" w14:textId="77777777" w:rsidR="00874A8B" w:rsidRPr="00631DAB" w:rsidRDefault="00874A8B"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FE80C93" w14:textId="77777777" w:rsidR="00874A8B" w:rsidRPr="00631DAB" w:rsidRDefault="00874A8B"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74A8B" w:rsidRPr="00631DAB" w14:paraId="3CD083C2" w14:textId="77777777" w:rsidTr="000E26E7">
        <w:trPr>
          <w:jc w:val="center"/>
        </w:trPr>
        <w:tc>
          <w:tcPr>
            <w:tcW w:w="0" w:type="auto"/>
            <w:vAlign w:val="center"/>
          </w:tcPr>
          <w:p w14:paraId="5B4E4A8E"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58F12C9"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74A8B" w:rsidRPr="00631DAB" w14:paraId="3F636C55" w14:textId="77777777" w:rsidTr="000E26E7">
        <w:trPr>
          <w:jc w:val="center"/>
        </w:trPr>
        <w:tc>
          <w:tcPr>
            <w:tcW w:w="0" w:type="auto"/>
            <w:vAlign w:val="center"/>
          </w:tcPr>
          <w:p w14:paraId="265B820B" w14:textId="77777777" w:rsidR="00874A8B" w:rsidRPr="00631DAB" w:rsidRDefault="00874A8B"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8AE4C" w14:textId="77777777" w:rsidR="00874A8B" w:rsidRPr="00631DAB" w:rsidRDefault="00874A8B"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43FC0BC" w14:textId="77777777" w:rsidR="00874A8B" w:rsidRDefault="00874A8B" w:rsidP="00874A8B">
      <w:pPr>
        <w:rPr>
          <w:b/>
        </w:rPr>
      </w:pPr>
    </w:p>
    <w:p w14:paraId="7CD1CD8D" w14:textId="77777777" w:rsidR="00874A8B" w:rsidRDefault="00874A8B" w:rsidP="00874A8B">
      <w:pPr>
        <w:rPr>
          <w:b/>
        </w:rPr>
      </w:pPr>
      <w:r>
        <w:rPr>
          <w:b/>
        </w:rPr>
        <w:t>Server Command Lines:</w:t>
      </w:r>
    </w:p>
    <w:p w14:paraId="17C79196" w14:textId="77777777" w:rsidR="00874A8B" w:rsidRDefault="00B52259" w:rsidP="002E51B4">
      <w:hyperlink w:anchor="_Global_Variables" w:history="1">
        <w:r w:rsidR="002E51B4" w:rsidRPr="00F3140D">
          <w:rPr>
            <w:rStyle w:val="Hyperlink"/>
          </w:rPr>
          <w:t>pkbfstrupd</w:t>
        </w:r>
      </w:hyperlink>
      <w:r w:rsidR="002E51B4" w:rsidRPr="002E51B4">
        <w:t xml:space="preserve"> /</w:t>
      </w:r>
    </w:p>
    <w:p w14:paraId="5E28E89A" w14:textId="77777777" w:rsidR="002E51B4" w:rsidRPr="00BA47BD" w:rsidRDefault="00B52259" w:rsidP="002E51B4">
      <w:hyperlink w:anchor="_Global_Variables" w:history="1">
        <w:r w:rsidR="002E51B4" w:rsidRPr="00F3140D">
          <w:rPr>
            <w:rStyle w:val="Hyperlink"/>
          </w:rPr>
          <w:t>pkbfstrupd</w:t>
        </w:r>
      </w:hyperlink>
      <w:r w:rsidR="002E51B4" w:rsidRPr="002E51B4">
        <w:t xml:space="preserve"> / restart=y</w:t>
      </w:r>
    </w:p>
    <w:p w14:paraId="6270563A" w14:textId="77777777" w:rsidR="00874A8B" w:rsidRDefault="00874A8B" w:rsidP="00874A8B"/>
    <w:p w14:paraId="0AA8D9B2" w14:textId="77777777" w:rsidR="00874A8B" w:rsidRDefault="00874A8B" w:rsidP="00874A8B">
      <w:pPr>
        <w:rPr>
          <w:b/>
        </w:rPr>
      </w:pPr>
      <w:r>
        <w:rPr>
          <w:b/>
        </w:rPr>
        <w:t>Workflow:</w:t>
      </w:r>
    </w:p>
    <w:p w14:paraId="0AB4475A" w14:textId="77777777" w:rsidR="0092515D" w:rsidRPr="009226EF" w:rsidRDefault="00C54B69" w:rsidP="0092515D">
      <w:pPr>
        <w:jc w:val="center"/>
      </w:pPr>
      <w:r>
        <w:rPr>
          <w:noProof/>
        </w:rPr>
        <w:object w:dxaOrig="3415" w:dyaOrig="5709" w14:anchorId="02DA72E5">
          <v:shape id="_x0000_i1041" type="#_x0000_t75" style="width:129.6pt;height:3in" o:ole="">
            <v:imagedata r:id="rId50" o:title=""/>
          </v:shape>
          <o:OLEObject Type="Embed" ProgID="Visio.Drawing.11" ShapeID="_x0000_i1041" DrawAspect="Content" ObjectID="_1707129297" r:id="rId51"/>
        </w:object>
      </w:r>
    </w:p>
    <w:p w14:paraId="4CD336DE" w14:textId="77777777" w:rsidR="00F35B82" w:rsidRPr="00EF3CC6" w:rsidRDefault="00F35B82">
      <w:pPr>
        <w:jc w:val="left"/>
      </w:pPr>
      <w:bookmarkStart w:id="125" w:name="_Global_Variables_1"/>
      <w:bookmarkEnd w:id="125"/>
      <w:r>
        <w:br w:type="page"/>
      </w:r>
    </w:p>
    <w:p w14:paraId="21619342" w14:textId="6F7C5066" w:rsidR="005E3586" w:rsidRDefault="005E3586" w:rsidP="005E3586">
      <w:pPr>
        <w:pStyle w:val="Heading2"/>
      </w:pPr>
      <w:bookmarkStart w:id="126" w:name="_Toc39674406"/>
      <w:r>
        <w:lastRenderedPageBreak/>
        <w:t>Gather Schema Stats</w:t>
      </w:r>
      <w:bookmarkEnd w:id="126"/>
    </w:p>
    <w:p w14:paraId="375B0340" w14:textId="77777777" w:rsidR="005E3586" w:rsidRDefault="005E3586" w:rsidP="005E3586">
      <w:pPr>
        <w:rPr>
          <w:rFonts w:cs="Arial"/>
        </w:rPr>
      </w:pPr>
      <w:r w:rsidRPr="00962735">
        <w:rPr>
          <w:rFonts w:cs="Arial"/>
          <w:b/>
        </w:rPr>
        <w:t>Mid-Tier</w:t>
      </w:r>
      <w:r>
        <w:rPr>
          <w:rFonts w:cs="Arial"/>
        </w:rPr>
        <w:t>: Primary</w:t>
      </w:r>
    </w:p>
    <w:p w14:paraId="39987189" w14:textId="77777777" w:rsidR="005E3586" w:rsidRPr="00962735" w:rsidRDefault="005E3586" w:rsidP="005E3586"/>
    <w:p w14:paraId="7E6EE0D7" w14:textId="63A83C23" w:rsidR="005E3586" w:rsidRDefault="005E3586" w:rsidP="005E3586">
      <w:r w:rsidRPr="001916EE">
        <w:rPr>
          <w:b/>
        </w:rPr>
        <w:t>Purpose</w:t>
      </w:r>
      <w:r>
        <w:t xml:space="preserve">: </w:t>
      </w:r>
      <w:r w:rsidR="00321C64" w:rsidRPr="00321C64">
        <w:t xml:space="preserve">Performs an Oracle Gather Schema Stats </w:t>
      </w:r>
      <w:r w:rsidR="00361A9C">
        <w:t>based</w:t>
      </w:r>
      <w:r w:rsidR="00912A38">
        <w:t xml:space="preserve"> on an SQL file</w:t>
      </w:r>
      <w:r w:rsidR="00321C64" w:rsidRPr="00321C64">
        <w:t>.</w:t>
      </w:r>
    </w:p>
    <w:p w14:paraId="6272D78A" w14:textId="77777777" w:rsidR="00321C64" w:rsidRDefault="00321C64" w:rsidP="005E3586"/>
    <w:p w14:paraId="7EB48F03" w14:textId="478B0633" w:rsidR="005E3586" w:rsidRPr="00631DAB" w:rsidRDefault="005E3586" w:rsidP="005E3586">
      <w:r w:rsidRPr="001916EE">
        <w:rPr>
          <w:b/>
        </w:rPr>
        <w:t>Usage</w:t>
      </w:r>
      <w:r w:rsidRPr="00631DAB">
        <w:t xml:space="preserve">: </w:t>
      </w:r>
      <w:r w:rsidR="00321C64">
        <w:t>GatherSchemaStats</w:t>
      </w:r>
    </w:p>
    <w:p w14:paraId="6FDF707B" w14:textId="77777777" w:rsidR="005E3586" w:rsidRDefault="005E3586" w:rsidP="005E3586"/>
    <w:p w14:paraId="69EB0B67" w14:textId="77777777" w:rsidR="005E3586" w:rsidRDefault="005E3586" w:rsidP="005E358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5E3586" w:rsidRPr="00631DAB" w14:paraId="45C4235B" w14:textId="77777777" w:rsidTr="00C815E9">
        <w:trPr>
          <w:jc w:val="center"/>
        </w:trPr>
        <w:tc>
          <w:tcPr>
            <w:tcW w:w="0" w:type="auto"/>
            <w:shd w:val="clear" w:color="auto" w:fill="005596" w:themeFill="text2"/>
            <w:vAlign w:val="center"/>
          </w:tcPr>
          <w:p w14:paraId="79215DD5" w14:textId="77777777" w:rsidR="005E3586" w:rsidRPr="00631DAB" w:rsidRDefault="005E3586"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019B868" w14:textId="77777777" w:rsidR="005E3586" w:rsidRPr="00631DAB" w:rsidRDefault="005E3586"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E3586" w:rsidRPr="00631DAB" w14:paraId="4ABC3791" w14:textId="77777777" w:rsidTr="00C815E9">
        <w:trPr>
          <w:jc w:val="center"/>
        </w:trPr>
        <w:tc>
          <w:tcPr>
            <w:tcW w:w="0" w:type="auto"/>
            <w:vAlign w:val="center"/>
          </w:tcPr>
          <w:p w14:paraId="108D2F08" w14:textId="59AFDF42" w:rsidR="005E3586" w:rsidRPr="00B650A8" w:rsidRDefault="00321C64"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351F8A3" w14:textId="075FD331" w:rsidR="005E3586" w:rsidRPr="00631DAB" w:rsidRDefault="00321C64"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1AC91EA" w14:textId="77777777" w:rsidR="005E3586" w:rsidRDefault="005E3586" w:rsidP="005E3586"/>
    <w:p w14:paraId="4466887D" w14:textId="77777777" w:rsidR="005E3586" w:rsidRPr="0080426D" w:rsidRDefault="005E3586" w:rsidP="005E3586">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5E3586" w:rsidRPr="00631DAB" w14:paraId="028E8146" w14:textId="77777777" w:rsidTr="00C815E9">
        <w:trPr>
          <w:jc w:val="center"/>
        </w:trPr>
        <w:tc>
          <w:tcPr>
            <w:tcW w:w="0" w:type="auto"/>
            <w:shd w:val="clear" w:color="auto" w:fill="005596" w:themeFill="text2"/>
            <w:vAlign w:val="center"/>
          </w:tcPr>
          <w:p w14:paraId="2C8EEC04" w14:textId="77777777" w:rsidR="005E3586" w:rsidRPr="00631DAB" w:rsidRDefault="005E3586"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02012FAC" w14:textId="77777777" w:rsidR="005E3586" w:rsidRPr="00631DAB" w:rsidRDefault="005E3586"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5E3586" w:rsidRPr="00631DAB" w14:paraId="78C99710" w14:textId="77777777" w:rsidTr="00C815E9">
        <w:trPr>
          <w:jc w:val="center"/>
        </w:trPr>
        <w:tc>
          <w:tcPr>
            <w:tcW w:w="0" w:type="auto"/>
            <w:vAlign w:val="center"/>
          </w:tcPr>
          <w:p w14:paraId="30021F38" w14:textId="77777777" w:rsidR="005E3586" w:rsidRPr="00631DAB" w:rsidRDefault="005E3586"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746813" w14:textId="77777777" w:rsidR="005E3586" w:rsidRPr="00631DAB" w:rsidRDefault="005E3586"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5E3586" w:rsidRPr="00631DAB" w14:paraId="0B497DF6" w14:textId="77777777" w:rsidTr="00C815E9">
        <w:trPr>
          <w:jc w:val="center"/>
        </w:trPr>
        <w:tc>
          <w:tcPr>
            <w:tcW w:w="0" w:type="auto"/>
            <w:vAlign w:val="center"/>
          </w:tcPr>
          <w:p w14:paraId="68B52BCF" w14:textId="77777777" w:rsidR="005E3586" w:rsidRPr="00631DAB" w:rsidRDefault="005E3586" w:rsidP="00C815E9">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95E8CBA" w14:textId="77777777" w:rsidR="005E3586" w:rsidRPr="00631DAB" w:rsidRDefault="005E3586"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D71F74C" w14:textId="2DAF7AA7" w:rsidR="005E3586" w:rsidRDefault="005E3586" w:rsidP="005E3586">
      <w:pPr>
        <w:rPr>
          <w:b/>
        </w:rPr>
      </w:pPr>
    </w:p>
    <w:p w14:paraId="7F197E5A" w14:textId="77777777" w:rsidR="00A022E5" w:rsidRDefault="00A022E5" w:rsidP="00A022E5">
      <w:r>
        <w:rPr>
          <w:b/>
        </w:rPr>
        <w:t>Workflow:</w:t>
      </w:r>
    </w:p>
    <w:p w14:paraId="40011DE7" w14:textId="65A2B327" w:rsidR="00A022E5" w:rsidRDefault="00187BA7" w:rsidP="00A022E5">
      <w:pPr>
        <w:jc w:val="center"/>
        <w:rPr>
          <w:b/>
        </w:rPr>
      </w:pPr>
      <w:r>
        <w:rPr>
          <w:noProof/>
        </w:rPr>
        <w:object w:dxaOrig="2221" w:dyaOrig="4606" w14:anchorId="33D4A061">
          <v:shape id="_x0000_i1042" type="#_x0000_t75" style="width:86.4pt;height:172.2pt" o:ole="">
            <v:imagedata r:id="rId52" o:title=""/>
          </v:shape>
          <o:OLEObject Type="Embed" ProgID="Visio.Drawing.11" ShapeID="_x0000_i1042" DrawAspect="Content" ObjectID="_1707129298" r:id="rId53"/>
        </w:object>
      </w:r>
    </w:p>
    <w:p w14:paraId="0B8A9580" w14:textId="487F9D70" w:rsidR="005E3586" w:rsidRDefault="00321C64" w:rsidP="00E44B06">
      <w:pPr>
        <w:pStyle w:val="Heading4"/>
      </w:pPr>
      <w:bookmarkStart w:id="127" w:name="_Toc39674407"/>
      <w:r>
        <w:t>Sample GatherSchemaStats.sql</w:t>
      </w:r>
      <w:bookmarkEnd w:id="127"/>
    </w:p>
    <w:p w14:paraId="62C7BC75" w14:textId="77777777" w:rsidR="00E44B06" w:rsidRPr="00E44B06" w:rsidRDefault="00E44B06" w:rsidP="00E44B06"/>
    <w:p w14:paraId="35DD90D2"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BEGIN</w:t>
      </w:r>
    </w:p>
    <w:p w14:paraId="10099671"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'ekbf');</w:t>
      </w:r>
    </w:p>
    <w:p w14:paraId="5ADD31D5"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'ext');</w:t>
      </w:r>
    </w:p>
    <w:p w14:paraId="72CDAED6"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'plan_actual');</w:t>
      </w:r>
    </w:p>
    <w:p w14:paraId="57B94E9D"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'plan_bulp');</w:t>
      </w:r>
    </w:p>
    <w:p w14:paraId="7B09B513"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'plan_bupp');</w:t>
      </w:r>
    </w:p>
    <w:p w14:paraId="3E748427"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'plan_molp');</w:t>
      </w:r>
    </w:p>
    <w:p w14:paraId="16FE9587"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'plan_mopp');</w:t>
      </w:r>
    </w:p>
    <w:p w14:paraId="3FBB08DA"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'plan_stpp');</w:t>
      </w:r>
    </w:p>
    <w:p w14:paraId="054F5E81"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'plan_tdlp');</w:t>
      </w:r>
    </w:p>
    <w:p w14:paraId="50E91D08" w14:textId="77777777" w:rsidR="00E44B06" w:rsidRPr="00E44B06" w:rsidRDefault="00E44B06" w:rsidP="00E44B06">
      <w:pPr>
        <w:rPr>
          <w:rFonts w:ascii="Courier New" w:hAnsi="Courier New" w:cs="Courier New"/>
          <w:szCs w:val="20"/>
        </w:rPr>
      </w:pPr>
      <w:r w:rsidRPr="00E44B06">
        <w:rPr>
          <w:rFonts w:ascii="Courier New" w:hAnsi="Courier New" w:cs="Courier New"/>
          <w:szCs w:val="20"/>
        </w:rPr>
        <w:t xml:space="preserve">    DBMS_STATS.GATHER_SCHEMA_STATS(ownname =&gt; 'plan_tdpp');</w:t>
      </w:r>
    </w:p>
    <w:p w14:paraId="2E346B0F" w14:textId="1A0B8F27" w:rsidR="005E3586" w:rsidRPr="00E44B06" w:rsidRDefault="00E44B06" w:rsidP="00E44B06">
      <w:pPr>
        <w:rPr>
          <w:rFonts w:ascii="Courier New" w:hAnsi="Courier New" w:cs="Courier New"/>
          <w:szCs w:val="20"/>
        </w:rPr>
      </w:pPr>
      <w:r w:rsidRPr="00E44B06">
        <w:rPr>
          <w:rFonts w:ascii="Courier New" w:hAnsi="Courier New" w:cs="Courier New"/>
          <w:szCs w:val="20"/>
        </w:rPr>
        <w:t xml:space="preserve">END;   </w:t>
      </w:r>
    </w:p>
    <w:p w14:paraId="28600208" w14:textId="77777777" w:rsidR="000353BD" w:rsidRPr="000353BD" w:rsidRDefault="000353BD">
      <w:pPr>
        <w:jc w:val="left"/>
      </w:pPr>
      <w:r>
        <w:br w:type="page"/>
      </w:r>
    </w:p>
    <w:p w14:paraId="2B07B83D" w14:textId="52C9F244" w:rsidR="00452946" w:rsidRDefault="00452946" w:rsidP="00452946">
      <w:pPr>
        <w:pStyle w:val="Heading2"/>
      </w:pPr>
      <w:bookmarkStart w:id="128" w:name="_Toc39674408"/>
      <w:r>
        <w:lastRenderedPageBreak/>
        <w:t>Get Batch Result (Mulesoft)</w:t>
      </w:r>
      <w:bookmarkEnd w:id="128"/>
    </w:p>
    <w:p w14:paraId="6233B4CE" w14:textId="77777777" w:rsidR="00452946" w:rsidRDefault="00452946" w:rsidP="00452946">
      <w:pPr>
        <w:rPr>
          <w:rFonts w:cs="Arial"/>
        </w:rPr>
      </w:pPr>
      <w:r w:rsidRPr="00962735">
        <w:rPr>
          <w:rFonts w:cs="Arial"/>
          <w:b/>
        </w:rPr>
        <w:t>Mid-Tier</w:t>
      </w:r>
      <w:r>
        <w:rPr>
          <w:rFonts w:cs="Arial"/>
        </w:rPr>
        <w:t>: Primary</w:t>
      </w:r>
    </w:p>
    <w:p w14:paraId="74AC28F6" w14:textId="77777777" w:rsidR="00452946" w:rsidRPr="00962735" w:rsidRDefault="00452946" w:rsidP="00452946"/>
    <w:p w14:paraId="0BAC5550" w14:textId="79E57B26" w:rsidR="00452946" w:rsidRDefault="00452946" w:rsidP="00452946">
      <w:r w:rsidRPr="001916EE">
        <w:rPr>
          <w:b/>
        </w:rPr>
        <w:t>Purpose</w:t>
      </w:r>
      <w:r>
        <w:t xml:space="preserve">: </w:t>
      </w:r>
      <w:r w:rsidR="003006BD" w:rsidRPr="003006BD">
        <w:t>Executes the Mule Request to Get Result for the Specified Batch</w:t>
      </w:r>
      <w:r w:rsidR="003006BD">
        <w:t>.</w:t>
      </w:r>
    </w:p>
    <w:p w14:paraId="6D519FEC" w14:textId="77777777" w:rsidR="00452946" w:rsidRDefault="00452946" w:rsidP="00452946"/>
    <w:p w14:paraId="6F7113F9" w14:textId="38B78929" w:rsidR="00452946" w:rsidRPr="00631DAB" w:rsidRDefault="00452946" w:rsidP="00452946">
      <w:r w:rsidRPr="001916EE">
        <w:rPr>
          <w:b/>
        </w:rPr>
        <w:t>Usage</w:t>
      </w:r>
      <w:r w:rsidRPr="00631DAB">
        <w:t xml:space="preserve">: </w:t>
      </w:r>
      <w:r w:rsidR="00155AFD">
        <w:t xml:space="preserve">GetBatchResult </w:t>
      </w:r>
      <w:r w:rsidR="0003436E">
        <w:t>[batch id]</w:t>
      </w:r>
    </w:p>
    <w:p w14:paraId="60181F62" w14:textId="77777777" w:rsidR="00452946" w:rsidRDefault="00452946" w:rsidP="00452946"/>
    <w:p w14:paraId="1878CA0C" w14:textId="77777777" w:rsidR="00452946" w:rsidRDefault="00452946" w:rsidP="00452946">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742"/>
        <w:gridCol w:w="3168"/>
      </w:tblGrid>
      <w:tr w:rsidR="00452946" w:rsidRPr="00631DAB" w14:paraId="13DA7B66" w14:textId="77777777" w:rsidTr="004D7915">
        <w:trPr>
          <w:jc w:val="center"/>
        </w:trPr>
        <w:tc>
          <w:tcPr>
            <w:tcW w:w="0" w:type="auto"/>
            <w:shd w:val="clear" w:color="auto" w:fill="005596" w:themeFill="text2"/>
            <w:vAlign w:val="center"/>
          </w:tcPr>
          <w:p w14:paraId="6CEBE0DC" w14:textId="77777777" w:rsidR="00452946" w:rsidRPr="00631DAB" w:rsidRDefault="00452946"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01E4219" w14:textId="77777777" w:rsidR="00452946" w:rsidRPr="00631DAB" w:rsidRDefault="00452946"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52946" w:rsidRPr="00631DAB" w14:paraId="19241A8B" w14:textId="77777777" w:rsidTr="004D7915">
        <w:trPr>
          <w:jc w:val="center"/>
        </w:trPr>
        <w:tc>
          <w:tcPr>
            <w:tcW w:w="0" w:type="auto"/>
            <w:vAlign w:val="center"/>
          </w:tcPr>
          <w:p w14:paraId="3FBCA204" w14:textId="5F38D951" w:rsidR="00452946" w:rsidRPr="00B650A8" w:rsidRDefault="00710622" w:rsidP="004D7915">
            <w:pPr>
              <w:jc w:val="left"/>
              <w:rPr>
                <w:rFonts w:asciiTheme="minorHAnsi" w:hAnsiTheme="minorHAnsi" w:cstheme="minorHAnsi"/>
                <w:sz w:val="16"/>
                <w:szCs w:val="16"/>
              </w:rPr>
            </w:pPr>
            <w:r>
              <w:rPr>
                <w:rFonts w:asciiTheme="minorHAnsi" w:hAnsiTheme="minorHAnsi" w:cstheme="minorHAnsi"/>
                <w:sz w:val="16"/>
                <w:szCs w:val="16"/>
              </w:rPr>
              <w:t>Batch id</w:t>
            </w:r>
          </w:p>
        </w:tc>
        <w:tc>
          <w:tcPr>
            <w:tcW w:w="0" w:type="auto"/>
            <w:vAlign w:val="center"/>
          </w:tcPr>
          <w:p w14:paraId="42A04281" w14:textId="2D61F6A5" w:rsidR="00452946" w:rsidRPr="00631DAB" w:rsidRDefault="0071062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The ID of the Structure Import Batch</w:t>
            </w:r>
            <w:r w:rsidR="00997FF1">
              <w:rPr>
                <w:rFonts w:asciiTheme="minorHAnsi" w:hAnsiTheme="minorHAnsi" w:cstheme="minorHAnsi"/>
                <w:color w:val="auto"/>
                <w:sz w:val="16"/>
                <w:szCs w:val="16"/>
              </w:rPr>
              <w:t xml:space="preserve"> instance</w:t>
            </w:r>
          </w:p>
        </w:tc>
      </w:tr>
    </w:tbl>
    <w:p w14:paraId="191B0B82" w14:textId="77777777" w:rsidR="00452946" w:rsidRDefault="00452946" w:rsidP="00452946"/>
    <w:p w14:paraId="3D9538DE" w14:textId="77777777" w:rsidR="00452946" w:rsidRPr="0080426D" w:rsidRDefault="00452946" w:rsidP="00452946">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452946" w:rsidRPr="00631DAB" w14:paraId="1C926E55" w14:textId="77777777" w:rsidTr="004D7915">
        <w:trPr>
          <w:jc w:val="center"/>
        </w:trPr>
        <w:tc>
          <w:tcPr>
            <w:tcW w:w="0" w:type="auto"/>
            <w:shd w:val="clear" w:color="auto" w:fill="005596" w:themeFill="text2"/>
            <w:vAlign w:val="center"/>
          </w:tcPr>
          <w:p w14:paraId="20B370CC" w14:textId="77777777" w:rsidR="00452946" w:rsidRPr="00631DAB" w:rsidRDefault="00452946"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EFAF4EA" w14:textId="77777777" w:rsidR="00452946" w:rsidRPr="00631DAB" w:rsidRDefault="00452946"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452946" w:rsidRPr="00631DAB" w14:paraId="361E95D7" w14:textId="77777777" w:rsidTr="004D7915">
        <w:trPr>
          <w:jc w:val="center"/>
        </w:trPr>
        <w:tc>
          <w:tcPr>
            <w:tcW w:w="0" w:type="auto"/>
            <w:vAlign w:val="center"/>
          </w:tcPr>
          <w:p w14:paraId="389F64A2" w14:textId="77777777" w:rsidR="00452946" w:rsidRPr="00631DAB" w:rsidRDefault="00452946"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5E465B4" w14:textId="77777777" w:rsidR="00452946" w:rsidRPr="00631DAB" w:rsidRDefault="00452946"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452946" w:rsidRPr="00631DAB" w14:paraId="03C28868" w14:textId="77777777" w:rsidTr="004D7915">
        <w:trPr>
          <w:jc w:val="center"/>
        </w:trPr>
        <w:tc>
          <w:tcPr>
            <w:tcW w:w="0" w:type="auto"/>
            <w:vAlign w:val="center"/>
          </w:tcPr>
          <w:p w14:paraId="4E671EB7" w14:textId="77777777" w:rsidR="00452946" w:rsidRPr="00631DAB" w:rsidRDefault="00452946"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5122280" w14:textId="77777777" w:rsidR="00452946" w:rsidRPr="00631DAB" w:rsidRDefault="00452946"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8F7B394" w14:textId="77777777" w:rsidR="00452946" w:rsidRDefault="00452946" w:rsidP="00452946">
      <w:pPr>
        <w:rPr>
          <w:b/>
        </w:rPr>
      </w:pPr>
    </w:p>
    <w:p w14:paraId="31B11EA4" w14:textId="77777777" w:rsidR="00452946" w:rsidRDefault="00452946" w:rsidP="00452946">
      <w:pPr>
        <w:rPr>
          <w:b/>
        </w:rPr>
      </w:pPr>
      <w:r>
        <w:rPr>
          <w:b/>
        </w:rPr>
        <w:t>Send REST Request Command Line:</w:t>
      </w:r>
    </w:p>
    <w:p w14:paraId="3197A818" w14:textId="3AC263C9" w:rsidR="00452946" w:rsidRDefault="00B52259" w:rsidP="00461D5E">
      <w:pPr>
        <w:rPr>
          <w:szCs w:val="20"/>
        </w:rPr>
      </w:pPr>
      <w:hyperlink w:anchor="_Send_REST_Request" w:history="1">
        <w:r w:rsidR="00452946" w:rsidRPr="000115D5">
          <w:rPr>
            <w:rStyle w:val="Hyperlink"/>
          </w:rPr>
          <w:t>SendRESTRequest</w:t>
        </w:r>
      </w:hyperlink>
      <w:r w:rsidR="00452946">
        <w:t xml:space="preserve"> </w:t>
      </w:r>
      <w:r w:rsidR="005A20FE" w:rsidRPr="001B6677">
        <w:rPr>
          <w:szCs w:val="20"/>
        </w:rPr>
        <w:t>GET %GETBATCHRESULTURL%</w:t>
      </w:r>
      <w:r w:rsidR="00F87B69" w:rsidRPr="00F87B69">
        <w:rPr>
          <w:szCs w:val="20"/>
        </w:rPr>
        <w:t xml:space="preserve"> </w:t>
      </w:r>
      <w:r w:rsidR="00F87B69">
        <w:rPr>
          <w:szCs w:val="20"/>
        </w:rPr>
        <w:t>timeout=%RESTTIMEOUT%</w:t>
      </w:r>
    </w:p>
    <w:p w14:paraId="63CFAA2D" w14:textId="0A235256" w:rsidR="000353BD" w:rsidRDefault="000353BD" w:rsidP="00461D5E">
      <w:pPr>
        <w:rPr>
          <w:szCs w:val="20"/>
        </w:rPr>
      </w:pPr>
    </w:p>
    <w:p w14:paraId="10310D23" w14:textId="77777777" w:rsidR="000353BD" w:rsidRDefault="000353BD" w:rsidP="000353BD">
      <w:r>
        <w:rPr>
          <w:b/>
        </w:rPr>
        <w:t>Workflow:</w:t>
      </w:r>
    </w:p>
    <w:p w14:paraId="44D1B395" w14:textId="77777777" w:rsidR="000353BD" w:rsidRDefault="000353BD" w:rsidP="000353BD">
      <w:pPr>
        <w:jc w:val="center"/>
      </w:pPr>
      <w:r>
        <w:rPr>
          <w:noProof/>
        </w:rPr>
        <w:object w:dxaOrig="2221" w:dyaOrig="4606" w14:anchorId="79E2E325">
          <v:shape id="_x0000_i1043" type="#_x0000_t75" style="width:86.4pt;height:172.2pt" o:ole="">
            <v:imagedata r:id="rId31" o:title=""/>
          </v:shape>
          <o:OLEObject Type="Embed" ProgID="Visio.Drawing.11" ShapeID="_x0000_i1043" DrawAspect="Content" ObjectID="_1707129299" r:id="rId54"/>
        </w:object>
      </w:r>
    </w:p>
    <w:p w14:paraId="5CD65D99" w14:textId="77777777" w:rsidR="00E44B06" w:rsidRPr="000353BD" w:rsidRDefault="00E44B06">
      <w:pPr>
        <w:jc w:val="left"/>
        <w:rPr>
          <w:szCs w:val="20"/>
        </w:rPr>
      </w:pPr>
      <w:r>
        <w:br w:type="page"/>
      </w:r>
    </w:p>
    <w:p w14:paraId="2FEF32CB" w14:textId="328CC10A" w:rsidR="00A15900" w:rsidRDefault="00A15900" w:rsidP="00A15900">
      <w:pPr>
        <w:pStyle w:val="Heading2"/>
      </w:pPr>
      <w:bookmarkStart w:id="129" w:name="_Toc39674409"/>
      <w:r>
        <w:lastRenderedPageBreak/>
        <w:t xml:space="preserve">Get </w:t>
      </w:r>
      <w:r w:rsidR="00C77D98">
        <w:t>EKB Schema Config</w:t>
      </w:r>
      <w:r>
        <w:t xml:space="preserve"> (Mulesoft)</w:t>
      </w:r>
      <w:bookmarkEnd w:id="129"/>
    </w:p>
    <w:p w14:paraId="067C530B" w14:textId="77777777" w:rsidR="00A15900" w:rsidRDefault="00A15900" w:rsidP="00A15900">
      <w:pPr>
        <w:rPr>
          <w:rFonts w:cs="Arial"/>
        </w:rPr>
      </w:pPr>
      <w:r w:rsidRPr="00962735">
        <w:rPr>
          <w:rFonts w:cs="Arial"/>
          <w:b/>
        </w:rPr>
        <w:t>Mid-Tier</w:t>
      </w:r>
      <w:r>
        <w:rPr>
          <w:rFonts w:cs="Arial"/>
        </w:rPr>
        <w:t>: Primary</w:t>
      </w:r>
    </w:p>
    <w:p w14:paraId="6A8A706F" w14:textId="77777777" w:rsidR="00A15900" w:rsidRPr="00962735" w:rsidRDefault="00A15900" w:rsidP="00A15900"/>
    <w:p w14:paraId="5C084F4E" w14:textId="3216B077" w:rsidR="00A15900" w:rsidRDefault="00A15900" w:rsidP="00A15900">
      <w:r w:rsidRPr="001916EE">
        <w:rPr>
          <w:b/>
        </w:rPr>
        <w:t>Purpose</w:t>
      </w:r>
      <w:r>
        <w:t xml:space="preserve">: </w:t>
      </w:r>
      <w:r w:rsidR="0003675C" w:rsidRPr="0003675C">
        <w:t>Executes the Mule Request to Get EKB Schema Configuration</w:t>
      </w:r>
      <w:r w:rsidR="0003675C">
        <w:t>.</w:t>
      </w:r>
    </w:p>
    <w:p w14:paraId="45D73C47" w14:textId="77777777" w:rsidR="00A15900" w:rsidRDefault="00A15900" w:rsidP="00A15900"/>
    <w:p w14:paraId="6D303A92" w14:textId="29D193FA" w:rsidR="00A15900" w:rsidRPr="00631DAB" w:rsidRDefault="00A15900" w:rsidP="00A15900">
      <w:r w:rsidRPr="001916EE">
        <w:rPr>
          <w:b/>
        </w:rPr>
        <w:t>Usage</w:t>
      </w:r>
      <w:r w:rsidRPr="00631DAB">
        <w:t xml:space="preserve">: </w:t>
      </w:r>
      <w:r w:rsidR="00C77D98">
        <w:t>GetEKBSchemaConfig</w:t>
      </w:r>
    </w:p>
    <w:p w14:paraId="6E43D784" w14:textId="77777777" w:rsidR="00A15900" w:rsidRDefault="00A15900" w:rsidP="00A15900"/>
    <w:p w14:paraId="3BAFD31F" w14:textId="77777777" w:rsidR="00A15900" w:rsidRDefault="00A15900" w:rsidP="00A1590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A15900" w:rsidRPr="00631DAB" w14:paraId="308749E2" w14:textId="77777777" w:rsidTr="004D7915">
        <w:trPr>
          <w:jc w:val="center"/>
        </w:trPr>
        <w:tc>
          <w:tcPr>
            <w:tcW w:w="0" w:type="auto"/>
            <w:shd w:val="clear" w:color="auto" w:fill="005596" w:themeFill="text2"/>
            <w:vAlign w:val="center"/>
          </w:tcPr>
          <w:p w14:paraId="634322F4" w14:textId="77777777" w:rsidR="00A15900" w:rsidRPr="00631DAB" w:rsidRDefault="00A15900"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1A0CA8D" w14:textId="77777777" w:rsidR="00A15900" w:rsidRPr="00631DAB" w:rsidRDefault="00A1590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15900" w:rsidRPr="00631DAB" w14:paraId="31665901" w14:textId="77777777" w:rsidTr="004D7915">
        <w:trPr>
          <w:jc w:val="center"/>
        </w:trPr>
        <w:tc>
          <w:tcPr>
            <w:tcW w:w="0" w:type="auto"/>
            <w:vAlign w:val="center"/>
          </w:tcPr>
          <w:p w14:paraId="512A2197" w14:textId="32CF7AC6" w:rsidR="00A15900" w:rsidRPr="00B650A8" w:rsidRDefault="00C77D98"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8578A6D" w14:textId="67D59CD8" w:rsidR="00A15900" w:rsidRPr="00631DAB" w:rsidRDefault="00C77D98"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E715A4C" w14:textId="77777777" w:rsidR="00A15900" w:rsidRDefault="00A15900" w:rsidP="00A15900"/>
    <w:p w14:paraId="1DA1F4C5" w14:textId="77777777" w:rsidR="00A15900" w:rsidRPr="0080426D" w:rsidRDefault="00A15900" w:rsidP="00A1590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A15900" w:rsidRPr="00631DAB" w14:paraId="175BFF3F" w14:textId="77777777" w:rsidTr="004D7915">
        <w:trPr>
          <w:jc w:val="center"/>
        </w:trPr>
        <w:tc>
          <w:tcPr>
            <w:tcW w:w="0" w:type="auto"/>
            <w:shd w:val="clear" w:color="auto" w:fill="005596" w:themeFill="text2"/>
            <w:vAlign w:val="center"/>
          </w:tcPr>
          <w:p w14:paraId="6937F744" w14:textId="77777777" w:rsidR="00A15900" w:rsidRPr="00631DAB" w:rsidRDefault="00A15900"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15D368" w14:textId="77777777" w:rsidR="00A15900" w:rsidRPr="00631DAB" w:rsidRDefault="00A1590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15900" w:rsidRPr="00631DAB" w14:paraId="50B12571" w14:textId="77777777" w:rsidTr="004D7915">
        <w:trPr>
          <w:jc w:val="center"/>
        </w:trPr>
        <w:tc>
          <w:tcPr>
            <w:tcW w:w="0" w:type="auto"/>
            <w:vAlign w:val="center"/>
          </w:tcPr>
          <w:p w14:paraId="3F5BCBC9" w14:textId="77777777" w:rsidR="00A15900" w:rsidRPr="00631DAB" w:rsidRDefault="00A15900"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FA5A4D4" w14:textId="77777777" w:rsidR="00A15900" w:rsidRPr="00631DAB" w:rsidRDefault="00A1590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15900" w:rsidRPr="00631DAB" w14:paraId="39833D95" w14:textId="77777777" w:rsidTr="004D7915">
        <w:trPr>
          <w:jc w:val="center"/>
        </w:trPr>
        <w:tc>
          <w:tcPr>
            <w:tcW w:w="0" w:type="auto"/>
            <w:vAlign w:val="center"/>
          </w:tcPr>
          <w:p w14:paraId="36F64461" w14:textId="77777777" w:rsidR="00A15900" w:rsidRPr="00631DAB" w:rsidRDefault="00A15900"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0AA1F66" w14:textId="77777777" w:rsidR="00A15900" w:rsidRPr="00631DAB" w:rsidRDefault="00A1590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7ADE5970" w14:textId="77777777" w:rsidR="00A15900" w:rsidRDefault="00A15900" w:rsidP="00A15900">
      <w:pPr>
        <w:rPr>
          <w:b/>
        </w:rPr>
      </w:pPr>
    </w:p>
    <w:p w14:paraId="3F1A1580" w14:textId="77777777" w:rsidR="00A15900" w:rsidRDefault="00A15900" w:rsidP="00A15900">
      <w:pPr>
        <w:rPr>
          <w:b/>
        </w:rPr>
      </w:pPr>
      <w:r>
        <w:rPr>
          <w:b/>
        </w:rPr>
        <w:t>Send REST Request Command Line:</w:t>
      </w:r>
    </w:p>
    <w:p w14:paraId="66B7940F" w14:textId="2E80F1C9" w:rsidR="00A15900" w:rsidRPr="005A20FE" w:rsidRDefault="00B52259" w:rsidP="00A15900">
      <w:pPr>
        <w:rPr>
          <w:szCs w:val="20"/>
        </w:rPr>
      </w:pPr>
      <w:hyperlink w:anchor="_Send_REST_Request" w:history="1">
        <w:r w:rsidR="00A15900" w:rsidRPr="000115D5">
          <w:rPr>
            <w:rStyle w:val="Hyperlink"/>
          </w:rPr>
          <w:t>SendRESTRequest</w:t>
        </w:r>
      </w:hyperlink>
      <w:r w:rsidR="00A15900">
        <w:t xml:space="preserve"> </w:t>
      </w:r>
      <w:r w:rsidR="0007224E" w:rsidRPr="001B6677">
        <w:rPr>
          <w:szCs w:val="20"/>
        </w:rPr>
        <w:t>GET %GETEKBSCHEMACONFIGURL%</w:t>
      </w:r>
      <w:r w:rsidR="000F791E" w:rsidRPr="000F791E">
        <w:rPr>
          <w:szCs w:val="20"/>
        </w:rPr>
        <w:t xml:space="preserve"> </w:t>
      </w:r>
      <w:r w:rsidR="000F791E">
        <w:rPr>
          <w:szCs w:val="20"/>
        </w:rPr>
        <w:t>timeout=%RESTTIMEOUT%</w:t>
      </w:r>
    </w:p>
    <w:p w14:paraId="514DC79A" w14:textId="05CFF7AB" w:rsidR="00A15900" w:rsidRDefault="00A15900" w:rsidP="00A15900"/>
    <w:p w14:paraId="5E1A7925" w14:textId="77777777" w:rsidR="0091560D" w:rsidRDefault="0091560D" w:rsidP="0091560D">
      <w:r>
        <w:rPr>
          <w:b/>
        </w:rPr>
        <w:t>Workflow:</w:t>
      </w:r>
    </w:p>
    <w:p w14:paraId="38A66D03" w14:textId="77777777" w:rsidR="0091560D" w:rsidRDefault="0091560D" w:rsidP="0091560D">
      <w:pPr>
        <w:jc w:val="center"/>
      </w:pPr>
      <w:r>
        <w:rPr>
          <w:noProof/>
        </w:rPr>
        <w:object w:dxaOrig="2221" w:dyaOrig="4606" w14:anchorId="0BEEAAC8">
          <v:shape id="_x0000_i1044" type="#_x0000_t75" style="width:86.4pt;height:172.2pt" o:ole="">
            <v:imagedata r:id="rId31" o:title=""/>
          </v:shape>
          <o:OLEObject Type="Embed" ProgID="Visio.Drawing.11" ShapeID="_x0000_i1044" DrawAspect="Content" ObjectID="_1707129300" r:id="rId55"/>
        </w:object>
      </w:r>
    </w:p>
    <w:p w14:paraId="4B0DD387" w14:textId="77777777" w:rsidR="001F3A62" w:rsidRPr="0091560D" w:rsidRDefault="001F3A62">
      <w:pPr>
        <w:jc w:val="left"/>
      </w:pPr>
      <w:r>
        <w:br w:type="page"/>
      </w:r>
    </w:p>
    <w:p w14:paraId="09B45198" w14:textId="7BE63F0D" w:rsidR="00756F2D" w:rsidRDefault="00756F2D" w:rsidP="00756F2D">
      <w:pPr>
        <w:pStyle w:val="Heading2"/>
      </w:pPr>
      <w:bookmarkStart w:id="130" w:name="_Toc39674410"/>
      <w:r>
        <w:lastRenderedPageBreak/>
        <w:t>Get EXT Schema Config (Mulesoft)</w:t>
      </w:r>
      <w:bookmarkEnd w:id="130"/>
    </w:p>
    <w:p w14:paraId="65AAE6F1" w14:textId="77777777" w:rsidR="00756F2D" w:rsidRDefault="00756F2D" w:rsidP="00756F2D">
      <w:pPr>
        <w:rPr>
          <w:rFonts w:cs="Arial"/>
        </w:rPr>
      </w:pPr>
      <w:r w:rsidRPr="00962735">
        <w:rPr>
          <w:rFonts w:cs="Arial"/>
          <w:b/>
        </w:rPr>
        <w:t>Mid-Tier</w:t>
      </w:r>
      <w:r>
        <w:rPr>
          <w:rFonts w:cs="Arial"/>
        </w:rPr>
        <w:t>: Primary</w:t>
      </w:r>
    </w:p>
    <w:p w14:paraId="686AAAA1" w14:textId="77777777" w:rsidR="00756F2D" w:rsidRPr="00962735" w:rsidRDefault="00756F2D" w:rsidP="00756F2D"/>
    <w:p w14:paraId="5F20BEB9" w14:textId="6E3A406C" w:rsidR="00756F2D" w:rsidRDefault="00756F2D" w:rsidP="00756F2D">
      <w:r w:rsidRPr="001916EE">
        <w:rPr>
          <w:b/>
        </w:rPr>
        <w:t>Purpose</w:t>
      </w:r>
      <w:r>
        <w:t xml:space="preserve">: </w:t>
      </w:r>
      <w:r w:rsidR="008A7841" w:rsidRPr="008A7841">
        <w:t>Executes the Mule Request to Get EXT Schema Configuration</w:t>
      </w:r>
      <w:r w:rsidR="008A7841">
        <w:t>.</w:t>
      </w:r>
    </w:p>
    <w:p w14:paraId="0641B00E" w14:textId="77777777" w:rsidR="00756F2D" w:rsidRDefault="00756F2D" w:rsidP="00756F2D"/>
    <w:p w14:paraId="210BAB55" w14:textId="5AF46C5C" w:rsidR="00756F2D" w:rsidRPr="00631DAB" w:rsidRDefault="00756F2D" w:rsidP="00756F2D">
      <w:r w:rsidRPr="001916EE">
        <w:rPr>
          <w:b/>
        </w:rPr>
        <w:t>Usage</w:t>
      </w:r>
      <w:r w:rsidRPr="00631DAB">
        <w:t xml:space="preserve">: </w:t>
      </w:r>
      <w:r>
        <w:t>GetEXTSchemaConfig</w:t>
      </w:r>
    </w:p>
    <w:p w14:paraId="57B88FBA" w14:textId="77777777" w:rsidR="00756F2D" w:rsidRDefault="00756F2D" w:rsidP="00756F2D"/>
    <w:p w14:paraId="5E6EC715" w14:textId="77777777" w:rsidR="00756F2D" w:rsidRDefault="00756F2D" w:rsidP="00756F2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756F2D" w:rsidRPr="00631DAB" w14:paraId="41B329D6" w14:textId="77777777" w:rsidTr="004D7915">
        <w:trPr>
          <w:jc w:val="center"/>
        </w:trPr>
        <w:tc>
          <w:tcPr>
            <w:tcW w:w="0" w:type="auto"/>
            <w:shd w:val="clear" w:color="auto" w:fill="005596" w:themeFill="text2"/>
            <w:vAlign w:val="center"/>
          </w:tcPr>
          <w:p w14:paraId="5AD85BC6" w14:textId="77777777" w:rsidR="00756F2D" w:rsidRPr="00631DAB" w:rsidRDefault="00756F2D"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945B164" w14:textId="77777777" w:rsidR="00756F2D" w:rsidRPr="00631DAB" w:rsidRDefault="00756F2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56F2D" w:rsidRPr="00631DAB" w14:paraId="381F657D" w14:textId="77777777" w:rsidTr="004D7915">
        <w:trPr>
          <w:jc w:val="center"/>
        </w:trPr>
        <w:tc>
          <w:tcPr>
            <w:tcW w:w="0" w:type="auto"/>
            <w:vAlign w:val="center"/>
          </w:tcPr>
          <w:p w14:paraId="1158CEC9" w14:textId="77777777" w:rsidR="00756F2D" w:rsidRPr="00B650A8" w:rsidRDefault="00756F2D"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701B8E8"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78531A5" w14:textId="77777777" w:rsidR="00756F2D" w:rsidRDefault="00756F2D" w:rsidP="00756F2D"/>
    <w:p w14:paraId="3BCE5A7D" w14:textId="77777777" w:rsidR="00756F2D" w:rsidRPr="0080426D" w:rsidRDefault="00756F2D" w:rsidP="00756F2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756F2D" w:rsidRPr="00631DAB" w14:paraId="4C9F0E8C" w14:textId="77777777" w:rsidTr="004D7915">
        <w:trPr>
          <w:jc w:val="center"/>
        </w:trPr>
        <w:tc>
          <w:tcPr>
            <w:tcW w:w="0" w:type="auto"/>
            <w:shd w:val="clear" w:color="auto" w:fill="005596" w:themeFill="text2"/>
            <w:vAlign w:val="center"/>
          </w:tcPr>
          <w:p w14:paraId="76723530" w14:textId="77777777" w:rsidR="00756F2D" w:rsidRPr="00631DAB" w:rsidRDefault="00756F2D"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66F7318" w14:textId="77777777" w:rsidR="00756F2D" w:rsidRPr="00631DAB" w:rsidRDefault="00756F2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56F2D" w:rsidRPr="00631DAB" w14:paraId="7A023F01" w14:textId="77777777" w:rsidTr="004D7915">
        <w:trPr>
          <w:jc w:val="center"/>
        </w:trPr>
        <w:tc>
          <w:tcPr>
            <w:tcW w:w="0" w:type="auto"/>
            <w:vAlign w:val="center"/>
          </w:tcPr>
          <w:p w14:paraId="0CFDFEDC" w14:textId="77777777" w:rsidR="00756F2D" w:rsidRPr="00631DAB" w:rsidRDefault="00756F2D"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726E3EA"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756F2D" w:rsidRPr="00631DAB" w14:paraId="68EADE6C" w14:textId="77777777" w:rsidTr="004D7915">
        <w:trPr>
          <w:jc w:val="center"/>
        </w:trPr>
        <w:tc>
          <w:tcPr>
            <w:tcW w:w="0" w:type="auto"/>
            <w:vAlign w:val="center"/>
          </w:tcPr>
          <w:p w14:paraId="4337EFA4" w14:textId="77777777" w:rsidR="00756F2D" w:rsidRPr="00631DAB" w:rsidRDefault="00756F2D"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53F13E2B" w14:textId="77777777" w:rsidR="00756F2D" w:rsidRPr="00631DAB" w:rsidRDefault="00756F2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563B72B" w14:textId="77777777" w:rsidR="00756F2D" w:rsidRDefault="00756F2D" w:rsidP="00756F2D">
      <w:pPr>
        <w:rPr>
          <w:b/>
        </w:rPr>
      </w:pPr>
    </w:p>
    <w:p w14:paraId="2D76AF9C" w14:textId="77777777" w:rsidR="00756F2D" w:rsidRDefault="00756F2D" w:rsidP="00756F2D">
      <w:pPr>
        <w:rPr>
          <w:b/>
        </w:rPr>
      </w:pPr>
      <w:r>
        <w:rPr>
          <w:b/>
        </w:rPr>
        <w:t>Send REST Request Command Line:</w:t>
      </w:r>
    </w:p>
    <w:p w14:paraId="6E74963B" w14:textId="08FB8D7D" w:rsidR="00756F2D" w:rsidRDefault="00B52259" w:rsidP="00A15900">
      <w:pPr>
        <w:rPr>
          <w:szCs w:val="20"/>
        </w:rPr>
      </w:pPr>
      <w:hyperlink w:anchor="_Send_REST_Request" w:history="1">
        <w:r w:rsidR="00756F2D" w:rsidRPr="000115D5">
          <w:rPr>
            <w:rStyle w:val="Hyperlink"/>
          </w:rPr>
          <w:t>SendRESTRequest</w:t>
        </w:r>
      </w:hyperlink>
      <w:r w:rsidR="00756F2D">
        <w:t xml:space="preserve"> </w:t>
      </w:r>
      <w:r w:rsidR="00082156" w:rsidRPr="001B6677">
        <w:rPr>
          <w:szCs w:val="20"/>
        </w:rPr>
        <w:t>GET %GETEXTSCHEMACONFIGURL%</w:t>
      </w:r>
      <w:r w:rsidR="00617DE4" w:rsidRPr="00617DE4">
        <w:rPr>
          <w:szCs w:val="20"/>
        </w:rPr>
        <w:t xml:space="preserve"> </w:t>
      </w:r>
      <w:r w:rsidR="00617DE4">
        <w:rPr>
          <w:szCs w:val="20"/>
        </w:rPr>
        <w:t>timeout=%RESTTIMEOUT%</w:t>
      </w:r>
    </w:p>
    <w:p w14:paraId="1D415AA9" w14:textId="5277C045" w:rsidR="00756F2D" w:rsidRDefault="00756F2D" w:rsidP="00A15900">
      <w:pPr>
        <w:rPr>
          <w:szCs w:val="20"/>
        </w:rPr>
      </w:pPr>
    </w:p>
    <w:p w14:paraId="5B7595E7" w14:textId="77777777" w:rsidR="0091560D" w:rsidRDefault="0091560D" w:rsidP="0091560D">
      <w:r>
        <w:rPr>
          <w:b/>
        </w:rPr>
        <w:t>Workflow:</w:t>
      </w:r>
    </w:p>
    <w:p w14:paraId="4904A113" w14:textId="77777777" w:rsidR="0091560D" w:rsidRDefault="0091560D" w:rsidP="0091560D">
      <w:pPr>
        <w:jc w:val="center"/>
      </w:pPr>
      <w:r>
        <w:rPr>
          <w:noProof/>
        </w:rPr>
        <w:object w:dxaOrig="2221" w:dyaOrig="4606" w14:anchorId="40B0D8AF">
          <v:shape id="_x0000_i1045" type="#_x0000_t75" style="width:86.4pt;height:172.2pt" o:ole="">
            <v:imagedata r:id="rId31" o:title=""/>
          </v:shape>
          <o:OLEObject Type="Embed" ProgID="Visio.Drawing.11" ShapeID="_x0000_i1045" DrawAspect="Content" ObjectID="_1707129301" r:id="rId56"/>
        </w:object>
      </w:r>
    </w:p>
    <w:p w14:paraId="5717FFE4" w14:textId="77777777" w:rsidR="0091560D" w:rsidRPr="00756F2D" w:rsidRDefault="0091560D" w:rsidP="00A15900">
      <w:pPr>
        <w:rPr>
          <w:szCs w:val="20"/>
        </w:rPr>
      </w:pPr>
    </w:p>
    <w:p w14:paraId="4F405D92" w14:textId="2D22F82D" w:rsidR="00D62C07" w:rsidRDefault="00D62C07" w:rsidP="00D62C07">
      <w:pPr>
        <w:pStyle w:val="Heading2"/>
      </w:pPr>
      <w:bookmarkStart w:id="131" w:name="_Toc39674411"/>
      <w:r>
        <w:t>G</w:t>
      </w:r>
      <w:r w:rsidR="005A6F26">
        <w:t>lobal Variables</w:t>
      </w:r>
      <w:bookmarkEnd w:id="131"/>
    </w:p>
    <w:p w14:paraId="73528693" w14:textId="77777777" w:rsidR="00962735" w:rsidRDefault="00962735" w:rsidP="00962735">
      <w:pPr>
        <w:rPr>
          <w:rFonts w:cs="Arial"/>
        </w:rPr>
      </w:pPr>
      <w:r w:rsidRPr="00962735">
        <w:rPr>
          <w:rFonts w:cs="Arial"/>
          <w:b/>
        </w:rPr>
        <w:t>Mid-Tier</w:t>
      </w:r>
      <w:r>
        <w:rPr>
          <w:rFonts w:cs="Arial"/>
        </w:rPr>
        <w:t>: Primary and Secondary</w:t>
      </w:r>
    </w:p>
    <w:p w14:paraId="40019BC1" w14:textId="77777777" w:rsidR="00962735" w:rsidRPr="00962735" w:rsidRDefault="00962735" w:rsidP="00962735"/>
    <w:p w14:paraId="18C119C0" w14:textId="77777777" w:rsidR="00B61D37" w:rsidRDefault="00B61D37" w:rsidP="00B61D37">
      <w:r w:rsidRPr="001916EE">
        <w:rPr>
          <w:b/>
        </w:rPr>
        <w:t>Purpose</w:t>
      </w:r>
      <w:r>
        <w:t>: Single location to set variable values used by various other batch scripts.</w:t>
      </w:r>
    </w:p>
    <w:p w14:paraId="43059E09" w14:textId="77777777" w:rsidR="00B61D37" w:rsidRDefault="00B61D37" w:rsidP="00B61D37"/>
    <w:p w14:paraId="498C9D74" w14:textId="77777777" w:rsidR="00B61D37" w:rsidRPr="00631DAB" w:rsidRDefault="00B61D37" w:rsidP="00B61D37">
      <w:r w:rsidRPr="001916EE">
        <w:rPr>
          <w:b/>
        </w:rPr>
        <w:t>Usage</w:t>
      </w:r>
      <w:r w:rsidRPr="00631DAB">
        <w:t xml:space="preserve">: </w:t>
      </w:r>
      <w:r>
        <w:t>GlobalVariables</w:t>
      </w:r>
    </w:p>
    <w:p w14:paraId="32815158" w14:textId="77777777" w:rsidR="00B61D37" w:rsidRDefault="00B61D37" w:rsidP="00B61D37"/>
    <w:p w14:paraId="261A6D85" w14:textId="77777777" w:rsidR="00B61D37" w:rsidRDefault="00B61D37" w:rsidP="00B61D37">
      <w:pPr>
        <w:rPr>
          <w:rFonts w:cs="Arial"/>
          <w:color w:val="auto"/>
        </w:rPr>
      </w:pPr>
      <w:r w:rsidRPr="00B650A8">
        <w:rPr>
          <w:rFonts w:cs="Arial"/>
          <w:b/>
          <w:color w:val="auto"/>
        </w:rPr>
        <w:t>Arguments</w:t>
      </w:r>
      <w:r>
        <w:rPr>
          <w:rFonts w:cs="Arial"/>
          <w:color w:val="auto"/>
        </w:rPr>
        <w: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12"/>
        <w:gridCol w:w="977"/>
      </w:tblGrid>
      <w:tr w:rsidR="00B61D37" w:rsidRPr="00DB31D1" w14:paraId="49296C80" w14:textId="77777777" w:rsidTr="00863152">
        <w:tc>
          <w:tcPr>
            <w:tcW w:w="0" w:type="auto"/>
            <w:shd w:val="clear" w:color="auto" w:fill="005596" w:themeFill="text2"/>
            <w:vAlign w:val="center"/>
          </w:tcPr>
          <w:p w14:paraId="5EE844E8" w14:textId="77777777" w:rsidR="00B61D37" w:rsidRPr="00DB31D1" w:rsidRDefault="00B61D37" w:rsidP="003C2497">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FA85DF6" w14:textId="77777777" w:rsidR="00B61D37" w:rsidRPr="00DB31D1" w:rsidRDefault="00B61D37" w:rsidP="003C2497">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61D37" w:rsidRPr="00DB31D1" w14:paraId="746EBF4E" w14:textId="77777777" w:rsidTr="00863152">
        <w:tc>
          <w:tcPr>
            <w:tcW w:w="0" w:type="auto"/>
            <w:vAlign w:val="center"/>
          </w:tcPr>
          <w:p w14:paraId="553444F0" w14:textId="77777777" w:rsidR="00B61D37" w:rsidRPr="00DB31D1" w:rsidRDefault="00B61D37" w:rsidP="003C2497">
            <w:pPr>
              <w:jc w:val="center"/>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1458E3E" w14:textId="77777777" w:rsidR="00B61D37" w:rsidRPr="00DB31D1" w:rsidRDefault="00B61D3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7AE0AEC" w14:textId="3A4620BE" w:rsidR="00B61D37" w:rsidRDefault="003C2497" w:rsidP="003C2497">
      <w:r>
        <w:br w:type="textWrapping" w:clear="all"/>
      </w:r>
    </w:p>
    <w:p w14:paraId="4AE5D5AD" w14:textId="77777777" w:rsidR="00B61D37" w:rsidRPr="0080426D" w:rsidRDefault="00B61D37" w:rsidP="00B61D3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B61D37" w:rsidRPr="00631DAB" w14:paraId="6B4E0900" w14:textId="77777777" w:rsidTr="00A22393">
        <w:trPr>
          <w:jc w:val="center"/>
        </w:trPr>
        <w:tc>
          <w:tcPr>
            <w:tcW w:w="0" w:type="auto"/>
            <w:shd w:val="clear" w:color="auto" w:fill="005596" w:themeFill="text2"/>
            <w:vAlign w:val="center"/>
          </w:tcPr>
          <w:p w14:paraId="6E4334CC" w14:textId="77777777" w:rsidR="00B61D37" w:rsidRPr="00631DAB" w:rsidRDefault="00B61D3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34D65FB" w14:textId="77777777" w:rsidR="00B61D37" w:rsidRPr="00631DAB" w:rsidRDefault="00B61D3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61D37" w:rsidRPr="00631DAB" w14:paraId="6D80FFC5" w14:textId="77777777" w:rsidTr="00A22393">
        <w:trPr>
          <w:jc w:val="center"/>
        </w:trPr>
        <w:tc>
          <w:tcPr>
            <w:tcW w:w="0" w:type="auto"/>
            <w:vAlign w:val="center"/>
          </w:tcPr>
          <w:p w14:paraId="2BBC3565"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5928D9"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61D37" w:rsidRPr="00631DAB" w14:paraId="0B18C48B" w14:textId="77777777" w:rsidTr="00A22393">
        <w:trPr>
          <w:jc w:val="center"/>
        </w:trPr>
        <w:tc>
          <w:tcPr>
            <w:tcW w:w="0" w:type="auto"/>
            <w:vAlign w:val="center"/>
          </w:tcPr>
          <w:p w14:paraId="08E11AFC" w14:textId="77777777" w:rsidR="00B61D37" w:rsidRPr="00631DAB" w:rsidRDefault="00B61D3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ED4F71C" w14:textId="77777777" w:rsidR="00B61D37" w:rsidRPr="00631DAB" w:rsidRDefault="00B61D3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038B407" w14:textId="77777777" w:rsidR="00B61D37" w:rsidRDefault="00B61D37" w:rsidP="00B61D37"/>
    <w:p w14:paraId="2A5F5ED7" w14:textId="641DEB25" w:rsidR="00B61D37" w:rsidRDefault="00B61D37" w:rsidP="00B61D37">
      <w:r>
        <w:rPr>
          <w:b/>
        </w:rPr>
        <w:t>Global Variables</w:t>
      </w:r>
      <w:r>
        <w:t>:</w:t>
      </w:r>
    </w:p>
    <w:tbl>
      <w:tblPr>
        <w:tblStyle w:val="TableGrid"/>
        <w:tblW w:w="0" w:type="auto"/>
        <w:jc w:val="center"/>
        <w:tblLook w:val="04A0" w:firstRow="1" w:lastRow="0" w:firstColumn="1" w:lastColumn="0" w:noHBand="0" w:noVBand="1"/>
      </w:tblPr>
      <w:tblGrid>
        <w:gridCol w:w="1462"/>
        <w:gridCol w:w="1122"/>
      </w:tblGrid>
      <w:tr w:rsidR="00F26DAB" w:rsidRPr="00631DAB" w14:paraId="4D64FDA0" w14:textId="77777777" w:rsidTr="004D7915">
        <w:trPr>
          <w:jc w:val="center"/>
        </w:trPr>
        <w:tc>
          <w:tcPr>
            <w:tcW w:w="0" w:type="auto"/>
            <w:gridSpan w:val="2"/>
            <w:shd w:val="clear" w:color="auto" w:fill="005596" w:themeFill="text2"/>
            <w:vAlign w:val="center"/>
          </w:tcPr>
          <w:p w14:paraId="32BB1016" w14:textId="77777777" w:rsidR="00F26DAB" w:rsidRPr="00631DAB" w:rsidRDefault="00F26DAB" w:rsidP="004D7915">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GLOBAL SCRIPT VARIABLES</w:t>
            </w:r>
          </w:p>
        </w:tc>
      </w:tr>
      <w:tr w:rsidR="00F26DAB" w:rsidRPr="00631DAB" w14:paraId="2AC405DA" w14:textId="77777777" w:rsidTr="004D7915">
        <w:trPr>
          <w:jc w:val="center"/>
        </w:trPr>
        <w:tc>
          <w:tcPr>
            <w:tcW w:w="0" w:type="auto"/>
            <w:shd w:val="clear" w:color="auto" w:fill="005596" w:themeFill="text2"/>
            <w:vAlign w:val="center"/>
          </w:tcPr>
          <w:p w14:paraId="3662B09A" w14:textId="77777777" w:rsidR="00F26DAB" w:rsidRPr="00631DAB" w:rsidRDefault="00F26DA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31DD6BF" w14:textId="77777777" w:rsidR="00F26DAB" w:rsidRPr="00631DAB" w:rsidRDefault="00F26DA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F26DAB" w:rsidRPr="00631DAB" w14:paraId="39F5A268" w14:textId="77777777" w:rsidTr="004D7915">
        <w:trPr>
          <w:jc w:val="center"/>
        </w:trPr>
        <w:tc>
          <w:tcPr>
            <w:tcW w:w="0" w:type="auto"/>
            <w:vAlign w:val="center"/>
          </w:tcPr>
          <w:p w14:paraId="3D2132F9" w14:textId="77777777" w:rsidR="00F26DAB" w:rsidRPr="00631DAB" w:rsidRDefault="00F26DAB" w:rsidP="004D7915">
            <w:pPr>
              <w:jc w:val="left"/>
              <w:rPr>
                <w:rFonts w:asciiTheme="minorHAnsi" w:hAnsiTheme="minorHAnsi" w:cstheme="minorHAnsi"/>
                <w:sz w:val="16"/>
                <w:szCs w:val="16"/>
              </w:rPr>
            </w:pPr>
            <w:r w:rsidRPr="00E9156E">
              <w:rPr>
                <w:rFonts w:asciiTheme="minorHAnsi" w:hAnsiTheme="minorHAnsi" w:cstheme="minorHAnsi"/>
                <w:color w:val="auto"/>
                <w:sz w:val="16"/>
                <w:szCs w:val="16"/>
              </w:rPr>
              <w:t>DATASOURCE</w:t>
            </w:r>
          </w:p>
        </w:tc>
        <w:tc>
          <w:tcPr>
            <w:tcW w:w="0" w:type="auto"/>
            <w:vAlign w:val="center"/>
          </w:tcPr>
          <w:p w14:paraId="3DAD3C78" w14:textId="77777777" w:rsidR="00F26DAB" w:rsidRPr="00631DAB" w:rsidRDefault="00F26DAB" w:rsidP="004D7915">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epdev</w:t>
            </w:r>
          </w:p>
        </w:tc>
      </w:tr>
      <w:tr w:rsidR="00F26DAB" w:rsidRPr="00631DAB" w14:paraId="4B752D67" w14:textId="77777777" w:rsidTr="004D7915">
        <w:trPr>
          <w:jc w:val="center"/>
        </w:trPr>
        <w:tc>
          <w:tcPr>
            <w:tcW w:w="0" w:type="auto"/>
            <w:vAlign w:val="center"/>
          </w:tcPr>
          <w:p w14:paraId="1F644F51" w14:textId="77777777" w:rsidR="00F26DAB" w:rsidRPr="00631DAB" w:rsidRDefault="00F26DAB" w:rsidP="004D7915">
            <w:pPr>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FOUNDATIONUSE</w:t>
            </w:r>
            <w:r>
              <w:rPr>
                <w:rFonts w:asciiTheme="minorHAnsi" w:hAnsiTheme="minorHAnsi" w:cstheme="minorHAnsi"/>
                <w:color w:val="auto"/>
                <w:sz w:val="16"/>
                <w:szCs w:val="16"/>
              </w:rPr>
              <w:t>R</w:t>
            </w:r>
          </w:p>
        </w:tc>
        <w:tc>
          <w:tcPr>
            <w:tcW w:w="0" w:type="auto"/>
            <w:vAlign w:val="center"/>
          </w:tcPr>
          <w:p w14:paraId="6643A09A" w14:textId="77777777" w:rsidR="00F26DAB" w:rsidRPr="00631DAB" w:rsidRDefault="00F26DAB"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ekbf</w:t>
            </w:r>
          </w:p>
        </w:tc>
      </w:tr>
    </w:tbl>
    <w:p w14:paraId="6AD2C421" w14:textId="49EB2988" w:rsidR="00F26DAB" w:rsidRDefault="00F26DAB" w:rsidP="00B61D37"/>
    <w:tbl>
      <w:tblPr>
        <w:tblStyle w:val="TableGrid"/>
        <w:tblW w:w="0" w:type="auto"/>
        <w:jc w:val="center"/>
        <w:tblLook w:val="04A0" w:firstRow="1" w:lastRow="0" w:firstColumn="1" w:lastColumn="0" w:noHBand="0" w:noVBand="1"/>
      </w:tblPr>
      <w:tblGrid>
        <w:gridCol w:w="771"/>
        <w:gridCol w:w="1122"/>
      </w:tblGrid>
      <w:tr w:rsidR="00AD1A03" w:rsidRPr="00631DAB" w14:paraId="645AC1F8" w14:textId="77777777" w:rsidTr="004D7915">
        <w:trPr>
          <w:jc w:val="center"/>
        </w:trPr>
        <w:tc>
          <w:tcPr>
            <w:tcW w:w="0" w:type="auto"/>
            <w:gridSpan w:val="2"/>
            <w:shd w:val="clear" w:color="auto" w:fill="005596" w:themeFill="text2"/>
            <w:vAlign w:val="center"/>
          </w:tcPr>
          <w:p w14:paraId="207FDD55" w14:textId="28020A59" w:rsidR="00AD1A03" w:rsidRPr="00631DAB" w:rsidRDefault="00AD1A03" w:rsidP="004D7915">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JI SCRIPT VARIABLES</w:t>
            </w:r>
          </w:p>
        </w:tc>
      </w:tr>
      <w:tr w:rsidR="00AD1A03" w:rsidRPr="00631DAB" w14:paraId="320AF9B2" w14:textId="77777777" w:rsidTr="004D7915">
        <w:trPr>
          <w:jc w:val="center"/>
        </w:trPr>
        <w:tc>
          <w:tcPr>
            <w:tcW w:w="0" w:type="auto"/>
            <w:shd w:val="clear" w:color="auto" w:fill="005596" w:themeFill="text2"/>
            <w:vAlign w:val="center"/>
          </w:tcPr>
          <w:p w14:paraId="08D03ADD" w14:textId="77777777" w:rsidR="00AD1A03" w:rsidRPr="00631DAB" w:rsidRDefault="00AD1A03"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6ED5C0" w14:textId="77777777" w:rsidR="00AD1A03" w:rsidRPr="00631DAB" w:rsidRDefault="00AD1A03"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D1A03" w:rsidRPr="00631DAB" w14:paraId="49E263E5" w14:textId="77777777" w:rsidTr="004D7915">
        <w:trPr>
          <w:jc w:val="center"/>
        </w:trPr>
        <w:tc>
          <w:tcPr>
            <w:tcW w:w="0" w:type="auto"/>
            <w:vAlign w:val="center"/>
          </w:tcPr>
          <w:p w14:paraId="6A19FE6C" w14:textId="02451648" w:rsidR="00AD1A03" w:rsidRPr="00631DAB" w:rsidRDefault="00AD1A03" w:rsidP="004D7915">
            <w:pPr>
              <w:jc w:val="left"/>
              <w:rPr>
                <w:rFonts w:asciiTheme="minorHAnsi" w:hAnsiTheme="minorHAnsi" w:cstheme="minorHAnsi"/>
                <w:sz w:val="16"/>
                <w:szCs w:val="16"/>
              </w:rPr>
            </w:pPr>
            <w:r>
              <w:rPr>
                <w:rFonts w:asciiTheme="minorHAnsi" w:hAnsiTheme="minorHAnsi" w:cstheme="minorHAnsi"/>
                <w:sz w:val="16"/>
                <w:szCs w:val="16"/>
              </w:rPr>
              <w:t>MULE</w:t>
            </w:r>
          </w:p>
        </w:tc>
        <w:tc>
          <w:tcPr>
            <w:tcW w:w="0" w:type="auto"/>
            <w:vAlign w:val="center"/>
          </w:tcPr>
          <w:p w14:paraId="0242707F" w14:textId="21DA717C" w:rsidR="00AD1A03" w:rsidRPr="00631DAB" w:rsidRDefault="00AD1A03"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Y</w:t>
            </w:r>
          </w:p>
        </w:tc>
      </w:tr>
      <w:tr w:rsidR="00AD1A03" w:rsidRPr="00631DAB" w14:paraId="37E6F005" w14:textId="77777777" w:rsidTr="004D7915">
        <w:trPr>
          <w:jc w:val="center"/>
        </w:trPr>
        <w:tc>
          <w:tcPr>
            <w:tcW w:w="0" w:type="auto"/>
            <w:vAlign w:val="center"/>
          </w:tcPr>
          <w:p w14:paraId="6191327B" w14:textId="77777777" w:rsidR="00AD1A03" w:rsidRPr="00631DAB" w:rsidRDefault="00AD1A03" w:rsidP="004D7915">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JIUSER</w:t>
            </w:r>
          </w:p>
        </w:tc>
        <w:tc>
          <w:tcPr>
            <w:tcW w:w="0" w:type="auto"/>
            <w:vAlign w:val="center"/>
          </w:tcPr>
          <w:p w14:paraId="1A4A8542" w14:textId="77777777" w:rsidR="00AD1A03" w:rsidRPr="00631DAB" w:rsidRDefault="00AD1A03" w:rsidP="004D7915">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ext</w:t>
            </w:r>
          </w:p>
        </w:tc>
      </w:tr>
    </w:tbl>
    <w:p w14:paraId="27C61FF8" w14:textId="7363CFB4" w:rsidR="00B61D37" w:rsidRDefault="00B61D37" w:rsidP="00B61D37"/>
    <w:tbl>
      <w:tblPr>
        <w:tblStyle w:val="TableGrid"/>
        <w:tblW w:w="0" w:type="auto"/>
        <w:jc w:val="center"/>
        <w:tblLook w:val="04A0" w:firstRow="1" w:lastRow="0" w:firstColumn="1" w:lastColumn="0" w:noHBand="0" w:noVBand="1"/>
      </w:tblPr>
      <w:tblGrid>
        <w:gridCol w:w="2260"/>
        <w:gridCol w:w="6069"/>
      </w:tblGrid>
      <w:tr w:rsidR="0063000B" w:rsidRPr="00631DAB" w14:paraId="2FA32A3E" w14:textId="77777777" w:rsidTr="004D7915">
        <w:trPr>
          <w:jc w:val="center"/>
        </w:trPr>
        <w:tc>
          <w:tcPr>
            <w:tcW w:w="0" w:type="auto"/>
            <w:gridSpan w:val="2"/>
            <w:shd w:val="clear" w:color="auto" w:fill="005596" w:themeFill="text2"/>
            <w:vAlign w:val="center"/>
          </w:tcPr>
          <w:p w14:paraId="680F57AB" w14:textId="573462C2" w:rsidR="0063000B" w:rsidRPr="00631DAB" w:rsidRDefault="0063000B" w:rsidP="004D7915">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 xml:space="preserve">JI </w:t>
            </w:r>
            <w:r w:rsidR="00392C48">
              <w:rPr>
                <w:rFonts w:asciiTheme="minorHAnsi" w:hAnsiTheme="minorHAnsi" w:cstheme="minorHAnsi"/>
                <w:b/>
                <w:color w:val="FFFFFF" w:themeColor="background1"/>
                <w:sz w:val="16"/>
                <w:szCs w:val="16"/>
              </w:rPr>
              <w:t xml:space="preserve">ON MULE </w:t>
            </w:r>
            <w:r w:rsidRPr="00483323">
              <w:rPr>
                <w:rFonts w:asciiTheme="minorHAnsi" w:hAnsiTheme="minorHAnsi" w:cstheme="minorHAnsi"/>
                <w:b/>
                <w:color w:val="FFFFFF" w:themeColor="background1"/>
                <w:sz w:val="16"/>
                <w:szCs w:val="16"/>
              </w:rPr>
              <w:t>ONLY SCRIPT VARIABLES</w:t>
            </w:r>
          </w:p>
        </w:tc>
      </w:tr>
      <w:tr w:rsidR="0063000B" w:rsidRPr="00631DAB" w14:paraId="2427CDFE" w14:textId="77777777" w:rsidTr="004D7915">
        <w:trPr>
          <w:jc w:val="center"/>
        </w:trPr>
        <w:tc>
          <w:tcPr>
            <w:tcW w:w="0" w:type="auto"/>
            <w:shd w:val="clear" w:color="auto" w:fill="005596" w:themeFill="text2"/>
            <w:vAlign w:val="center"/>
          </w:tcPr>
          <w:p w14:paraId="21984E50" w14:textId="77777777" w:rsidR="0063000B" w:rsidRPr="00631DAB" w:rsidRDefault="0063000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6B0118F8" w14:textId="77777777" w:rsidR="0063000B" w:rsidRPr="00631DAB" w:rsidRDefault="0063000B" w:rsidP="004D7915">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000B" w:rsidRPr="00631DAB" w14:paraId="4A9B2022" w14:textId="77777777" w:rsidTr="004D7915">
        <w:trPr>
          <w:jc w:val="center"/>
        </w:trPr>
        <w:tc>
          <w:tcPr>
            <w:tcW w:w="0" w:type="auto"/>
            <w:vAlign w:val="center"/>
          </w:tcPr>
          <w:p w14:paraId="26165255" w14:textId="170A3548" w:rsidR="0063000B" w:rsidRPr="00631DAB" w:rsidRDefault="00C1489D" w:rsidP="004D7915">
            <w:pPr>
              <w:jc w:val="left"/>
              <w:rPr>
                <w:rFonts w:asciiTheme="minorHAnsi" w:hAnsiTheme="minorHAnsi" w:cstheme="minorHAnsi"/>
                <w:sz w:val="16"/>
                <w:szCs w:val="16"/>
              </w:rPr>
            </w:pPr>
            <w:r w:rsidRPr="00C1489D">
              <w:rPr>
                <w:rFonts w:asciiTheme="minorHAnsi" w:hAnsiTheme="minorHAnsi" w:cstheme="minorHAnsi"/>
                <w:sz w:val="16"/>
                <w:szCs w:val="16"/>
              </w:rPr>
              <w:t>MULEENV</w:t>
            </w:r>
          </w:p>
        </w:tc>
        <w:tc>
          <w:tcPr>
            <w:tcW w:w="0" w:type="auto"/>
            <w:vAlign w:val="center"/>
          </w:tcPr>
          <w:p w14:paraId="41613E2D" w14:textId="68EAFEA0" w:rsidR="0063000B" w:rsidRPr="00631DAB" w:rsidRDefault="008A4D2F" w:rsidP="004D7915">
            <w:pPr>
              <w:autoSpaceDE w:val="0"/>
              <w:autoSpaceDN w:val="0"/>
              <w:adjustRightInd w:val="0"/>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dev</w:t>
            </w:r>
          </w:p>
        </w:tc>
      </w:tr>
      <w:tr w:rsidR="0063000B" w:rsidRPr="00631DAB" w14:paraId="721A77CF" w14:textId="77777777" w:rsidTr="004D7915">
        <w:trPr>
          <w:jc w:val="center"/>
        </w:trPr>
        <w:tc>
          <w:tcPr>
            <w:tcW w:w="0" w:type="auto"/>
            <w:vAlign w:val="center"/>
          </w:tcPr>
          <w:p w14:paraId="3C2CA5BF" w14:textId="1198D780" w:rsidR="0063000B" w:rsidRPr="00631DAB" w:rsidRDefault="008A4D2F" w:rsidP="004D7915">
            <w:pPr>
              <w:jc w:val="left"/>
              <w:rPr>
                <w:rFonts w:asciiTheme="minorHAnsi" w:hAnsiTheme="minorHAnsi" w:cstheme="minorHAnsi"/>
                <w:sz w:val="16"/>
                <w:szCs w:val="16"/>
              </w:rPr>
            </w:pPr>
            <w:r w:rsidRPr="008A4D2F">
              <w:rPr>
                <w:rFonts w:asciiTheme="minorHAnsi" w:hAnsiTheme="minorHAnsi" w:cstheme="minorHAnsi"/>
                <w:sz w:val="16"/>
                <w:szCs w:val="16"/>
              </w:rPr>
              <w:t>MULELABEL</w:t>
            </w:r>
          </w:p>
        </w:tc>
        <w:tc>
          <w:tcPr>
            <w:tcW w:w="0" w:type="auto"/>
            <w:vAlign w:val="center"/>
          </w:tcPr>
          <w:p w14:paraId="17DF71B9" w14:textId="027A417B" w:rsidR="0063000B" w:rsidRPr="00631DAB" w:rsidRDefault="008A4D2F" w:rsidP="004D7915">
            <w:pPr>
              <w:autoSpaceDE w:val="0"/>
              <w:autoSpaceDN w:val="0"/>
              <w:adjustRightInd w:val="0"/>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defaultLabel</w:t>
            </w:r>
          </w:p>
        </w:tc>
      </w:tr>
      <w:tr w:rsidR="003D7B05" w:rsidRPr="00631DAB" w14:paraId="3EF3D0A7" w14:textId="77777777" w:rsidTr="004D7915">
        <w:trPr>
          <w:jc w:val="center"/>
        </w:trPr>
        <w:tc>
          <w:tcPr>
            <w:tcW w:w="0" w:type="auto"/>
            <w:vAlign w:val="center"/>
          </w:tcPr>
          <w:p w14:paraId="5EA32571" w14:textId="5B4C4636" w:rsidR="003D7B05" w:rsidRPr="008A4D2F" w:rsidRDefault="00645040" w:rsidP="004D7915">
            <w:pPr>
              <w:jc w:val="left"/>
              <w:rPr>
                <w:rFonts w:asciiTheme="minorHAnsi" w:hAnsiTheme="minorHAnsi" w:cstheme="minorHAnsi"/>
                <w:sz w:val="16"/>
                <w:szCs w:val="16"/>
              </w:rPr>
            </w:pPr>
            <w:r w:rsidRPr="00645040">
              <w:rPr>
                <w:rFonts w:asciiTheme="minorHAnsi" w:hAnsiTheme="minorHAnsi" w:cstheme="minorHAnsi"/>
                <w:sz w:val="16"/>
                <w:szCs w:val="16"/>
              </w:rPr>
              <w:t>RESTTIMEOUT</w:t>
            </w:r>
          </w:p>
        </w:tc>
        <w:tc>
          <w:tcPr>
            <w:tcW w:w="0" w:type="auto"/>
            <w:vAlign w:val="center"/>
          </w:tcPr>
          <w:p w14:paraId="33E04CEC" w14:textId="0D4130EE" w:rsidR="003D7B05" w:rsidRPr="008A4D2F" w:rsidRDefault="0064504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100</w:t>
            </w:r>
          </w:p>
        </w:tc>
      </w:tr>
      <w:tr w:rsidR="0063000B" w:rsidRPr="00631DAB" w14:paraId="6C8E5EE4" w14:textId="77777777" w:rsidTr="004D7915">
        <w:trPr>
          <w:jc w:val="center"/>
        </w:trPr>
        <w:tc>
          <w:tcPr>
            <w:tcW w:w="0" w:type="auto"/>
            <w:vAlign w:val="center"/>
          </w:tcPr>
          <w:p w14:paraId="7C73237A" w14:textId="44226E97" w:rsidR="0063000B" w:rsidRPr="00631DAB" w:rsidRDefault="008A4D2F" w:rsidP="004D7915">
            <w:pPr>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CLEARIMPORTTABLESURL</w:t>
            </w:r>
          </w:p>
        </w:tc>
        <w:tc>
          <w:tcPr>
            <w:tcW w:w="0" w:type="auto"/>
            <w:vAlign w:val="center"/>
          </w:tcPr>
          <w:p w14:paraId="6824F315" w14:textId="7558A976" w:rsidR="0063000B" w:rsidRPr="00631DAB" w:rsidRDefault="008A4D2F" w:rsidP="004D7915">
            <w:pPr>
              <w:autoSpaceDE w:val="0"/>
              <w:autoSpaceDN w:val="0"/>
              <w:adjustRightInd w:val="0"/>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http://localhost:9091/clear/ekbsimporttables</w:t>
            </w:r>
          </w:p>
        </w:tc>
      </w:tr>
      <w:tr w:rsidR="0063000B" w:rsidRPr="00631DAB" w14:paraId="04187E0D" w14:textId="77777777" w:rsidTr="004D7915">
        <w:trPr>
          <w:jc w:val="center"/>
        </w:trPr>
        <w:tc>
          <w:tcPr>
            <w:tcW w:w="0" w:type="auto"/>
            <w:vAlign w:val="center"/>
          </w:tcPr>
          <w:p w14:paraId="2CDB511B" w14:textId="0B4B5559" w:rsidR="0063000B" w:rsidRPr="00631DAB" w:rsidRDefault="008A4D2F" w:rsidP="004D7915">
            <w:pPr>
              <w:jc w:val="left"/>
              <w:rPr>
                <w:rFonts w:asciiTheme="minorHAnsi" w:hAnsiTheme="minorHAnsi" w:cstheme="minorHAnsi"/>
                <w:color w:val="auto"/>
                <w:sz w:val="16"/>
                <w:szCs w:val="16"/>
              </w:rPr>
            </w:pPr>
            <w:r w:rsidRPr="008A4D2F">
              <w:rPr>
                <w:rFonts w:asciiTheme="minorHAnsi" w:hAnsiTheme="minorHAnsi" w:cstheme="minorHAnsi"/>
                <w:color w:val="auto"/>
                <w:sz w:val="16"/>
                <w:szCs w:val="16"/>
              </w:rPr>
              <w:t>CREATEAGTABLESURL</w:t>
            </w:r>
          </w:p>
        </w:tc>
        <w:tc>
          <w:tcPr>
            <w:tcW w:w="0" w:type="auto"/>
            <w:vAlign w:val="center"/>
          </w:tcPr>
          <w:p w14:paraId="74C35172" w14:textId="3062728C"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http://localhost:9091/init/agtables</w:t>
            </w:r>
          </w:p>
        </w:tc>
      </w:tr>
      <w:tr w:rsidR="0063000B" w:rsidRPr="00631DAB" w14:paraId="344AF01A" w14:textId="77777777" w:rsidTr="004D7915">
        <w:trPr>
          <w:jc w:val="center"/>
        </w:trPr>
        <w:tc>
          <w:tcPr>
            <w:tcW w:w="0" w:type="auto"/>
            <w:vAlign w:val="center"/>
          </w:tcPr>
          <w:p w14:paraId="3AA8611C" w14:textId="134E5BD3" w:rsidR="0063000B" w:rsidRPr="00631DAB" w:rsidRDefault="00491301" w:rsidP="004D7915">
            <w:pPr>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GETBATCHRESULTURL</w:t>
            </w:r>
          </w:p>
        </w:tc>
        <w:tc>
          <w:tcPr>
            <w:tcW w:w="0" w:type="auto"/>
            <w:vAlign w:val="center"/>
          </w:tcPr>
          <w:p w14:paraId="68A24556" w14:textId="766DFAC3"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http://localhost:9091/result/</w:t>
            </w:r>
          </w:p>
        </w:tc>
      </w:tr>
      <w:tr w:rsidR="0063000B" w:rsidRPr="00631DAB" w14:paraId="7D48E610" w14:textId="77777777" w:rsidTr="004D7915">
        <w:trPr>
          <w:jc w:val="center"/>
        </w:trPr>
        <w:tc>
          <w:tcPr>
            <w:tcW w:w="0" w:type="auto"/>
            <w:vAlign w:val="center"/>
          </w:tcPr>
          <w:p w14:paraId="39E9D296" w14:textId="7392E854" w:rsidR="0063000B" w:rsidRPr="00631DAB" w:rsidRDefault="00491301" w:rsidP="004D7915">
            <w:pPr>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GETEKBSCHEMACONFIGURL</w:t>
            </w:r>
          </w:p>
        </w:tc>
        <w:tc>
          <w:tcPr>
            <w:tcW w:w="0" w:type="auto"/>
            <w:vAlign w:val="center"/>
          </w:tcPr>
          <w:p w14:paraId="5A40A6B9" w14:textId="7DF4574F" w:rsidR="0063000B" w:rsidRPr="00631DAB" w:rsidRDefault="00491301" w:rsidP="004D7915">
            <w:pPr>
              <w:autoSpaceDE w:val="0"/>
              <w:autoSpaceDN w:val="0"/>
              <w:adjustRightInd w:val="0"/>
              <w:jc w:val="left"/>
              <w:rPr>
                <w:rFonts w:asciiTheme="minorHAnsi" w:hAnsiTheme="minorHAnsi" w:cstheme="minorHAnsi"/>
                <w:color w:val="auto"/>
                <w:sz w:val="16"/>
                <w:szCs w:val="16"/>
              </w:rPr>
            </w:pPr>
            <w:r w:rsidRPr="00491301">
              <w:rPr>
                <w:rFonts w:asciiTheme="minorHAnsi" w:hAnsiTheme="minorHAnsi" w:cstheme="minorHAnsi"/>
                <w:color w:val="auto"/>
                <w:sz w:val="16"/>
                <w:szCs w:val="16"/>
              </w:rPr>
              <w:t>http://localhost:9091/config/ep</w:t>
            </w:r>
          </w:p>
        </w:tc>
      </w:tr>
      <w:tr w:rsidR="00392C48" w:rsidRPr="00631DAB" w14:paraId="38DB981A" w14:textId="77777777" w:rsidTr="004D7915">
        <w:trPr>
          <w:jc w:val="center"/>
        </w:trPr>
        <w:tc>
          <w:tcPr>
            <w:tcW w:w="0" w:type="auto"/>
            <w:vAlign w:val="center"/>
          </w:tcPr>
          <w:p w14:paraId="20C9F991" w14:textId="1066DC8A"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GETEXTSCHEMACONFIGURL</w:t>
            </w:r>
          </w:p>
        </w:tc>
        <w:tc>
          <w:tcPr>
            <w:tcW w:w="0" w:type="auto"/>
            <w:vAlign w:val="center"/>
          </w:tcPr>
          <w:p w14:paraId="7F77FAC0" w14:textId="15FE6867"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http://localhost:9091/config/ji</w:t>
            </w:r>
          </w:p>
        </w:tc>
      </w:tr>
      <w:tr w:rsidR="00392C48" w:rsidRPr="00631DAB" w14:paraId="3173F2FB" w14:textId="77777777" w:rsidTr="004D7915">
        <w:trPr>
          <w:jc w:val="center"/>
        </w:trPr>
        <w:tc>
          <w:tcPr>
            <w:tcW w:w="0" w:type="auto"/>
            <w:vAlign w:val="center"/>
          </w:tcPr>
          <w:p w14:paraId="1AB6B679" w14:textId="41DC3EDD"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INITEXTSCHEMAURL</w:t>
            </w:r>
          </w:p>
        </w:tc>
        <w:tc>
          <w:tcPr>
            <w:tcW w:w="0" w:type="auto"/>
            <w:vAlign w:val="center"/>
          </w:tcPr>
          <w:p w14:paraId="6E82F813" w14:textId="509A16E4"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http://localhost:9091/init/extschema</w:t>
            </w:r>
          </w:p>
        </w:tc>
      </w:tr>
      <w:tr w:rsidR="00392C48" w:rsidRPr="00631DAB" w14:paraId="75E987EE" w14:textId="77777777" w:rsidTr="004D7915">
        <w:trPr>
          <w:jc w:val="center"/>
        </w:trPr>
        <w:tc>
          <w:tcPr>
            <w:tcW w:w="0" w:type="auto"/>
            <w:vAlign w:val="center"/>
          </w:tcPr>
          <w:p w14:paraId="5B7E9E82" w14:textId="07BB358D" w:rsidR="00392C48" w:rsidRPr="00631DAB" w:rsidRDefault="00F95070" w:rsidP="004D7915">
            <w:pPr>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PENDINGBATCHPROCESSESURL</w:t>
            </w:r>
          </w:p>
        </w:tc>
        <w:tc>
          <w:tcPr>
            <w:tcW w:w="0" w:type="auto"/>
            <w:vAlign w:val="center"/>
          </w:tcPr>
          <w:p w14:paraId="2393BDEA" w14:textId="27A5D94D" w:rsidR="00392C48" w:rsidRPr="00631DAB" w:rsidRDefault="00F95070" w:rsidP="004D7915">
            <w:pPr>
              <w:autoSpaceDE w:val="0"/>
              <w:autoSpaceDN w:val="0"/>
              <w:adjustRightInd w:val="0"/>
              <w:jc w:val="left"/>
              <w:rPr>
                <w:rFonts w:asciiTheme="minorHAnsi" w:hAnsiTheme="minorHAnsi" w:cstheme="minorHAnsi"/>
                <w:color w:val="auto"/>
                <w:sz w:val="16"/>
                <w:szCs w:val="16"/>
              </w:rPr>
            </w:pPr>
            <w:r w:rsidRPr="00F95070">
              <w:rPr>
                <w:rFonts w:asciiTheme="minorHAnsi" w:hAnsiTheme="minorHAnsi" w:cstheme="minorHAnsi"/>
                <w:color w:val="auto"/>
                <w:sz w:val="16"/>
                <w:szCs w:val="16"/>
              </w:rPr>
              <w:t>http://localhost:9091/import/pendingbatches</w:t>
            </w:r>
          </w:p>
        </w:tc>
      </w:tr>
      <w:tr w:rsidR="00392C48" w:rsidRPr="00631DAB" w14:paraId="74B2F9C8" w14:textId="77777777" w:rsidTr="004D7915">
        <w:trPr>
          <w:jc w:val="center"/>
        </w:trPr>
        <w:tc>
          <w:tcPr>
            <w:tcW w:w="0" w:type="auto"/>
            <w:vAlign w:val="center"/>
          </w:tcPr>
          <w:p w14:paraId="56C11287" w14:textId="07836B6B"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PROCESSBERELDATAURL</w:t>
            </w:r>
          </w:p>
        </w:tc>
        <w:tc>
          <w:tcPr>
            <w:tcW w:w="0" w:type="auto"/>
            <w:vAlign w:val="center"/>
          </w:tcPr>
          <w:p w14:paraId="47F09C8F" w14:textId="76E664AE"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http://localhost:9091/import/crossdimrel</w:t>
            </w:r>
          </w:p>
        </w:tc>
      </w:tr>
      <w:tr w:rsidR="00392C48" w:rsidRPr="00631DAB" w14:paraId="2027BAA2" w14:textId="77777777" w:rsidTr="004D7915">
        <w:trPr>
          <w:jc w:val="center"/>
        </w:trPr>
        <w:tc>
          <w:tcPr>
            <w:tcW w:w="0" w:type="auto"/>
            <w:vAlign w:val="center"/>
          </w:tcPr>
          <w:p w14:paraId="617AA825" w14:textId="55518F94"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PROCESSMEMBERDATAURL</w:t>
            </w:r>
          </w:p>
        </w:tc>
        <w:tc>
          <w:tcPr>
            <w:tcW w:w="0" w:type="auto"/>
            <w:vAlign w:val="center"/>
          </w:tcPr>
          <w:p w14:paraId="39918F00" w14:textId="3E7CC308"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http://localhost:9091/import/memberdata</w:t>
            </w:r>
          </w:p>
        </w:tc>
      </w:tr>
      <w:tr w:rsidR="00392C48" w:rsidRPr="00631DAB" w14:paraId="755FAC42" w14:textId="77777777" w:rsidTr="004D7915">
        <w:trPr>
          <w:jc w:val="center"/>
        </w:trPr>
        <w:tc>
          <w:tcPr>
            <w:tcW w:w="0" w:type="auto"/>
            <w:vAlign w:val="center"/>
          </w:tcPr>
          <w:p w14:paraId="17948CC8" w14:textId="3E018D0F" w:rsidR="00392C48" w:rsidRPr="00631DAB" w:rsidRDefault="00016E91" w:rsidP="004D7915">
            <w:pPr>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PROCESSMETADATAURL</w:t>
            </w:r>
          </w:p>
        </w:tc>
        <w:tc>
          <w:tcPr>
            <w:tcW w:w="0" w:type="auto"/>
            <w:vAlign w:val="center"/>
          </w:tcPr>
          <w:p w14:paraId="38E99E03" w14:textId="1A5E8B05" w:rsidR="00392C48" w:rsidRPr="00631DAB" w:rsidRDefault="00016E91" w:rsidP="004D7915">
            <w:pPr>
              <w:autoSpaceDE w:val="0"/>
              <w:autoSpaceDN w:val="0"/>
              <w:adjustRightInd w:val="0"/>
              <w:jc w:val="left"/>
              <w:rPr>
                <w:rFonts w:asciiTheme="minorHAnsi" w:hAnsiTheme="minorHAnsi" w:cstheme="minorHAnsi"/>
                <w:color w:val="auto"/>
                <w:sz w:val="16"/>
                <w:szCs w:val="16"/>
              </w:rPr>
            </w:pPr>
            <w:r w:rsidRPr="00016E91">
              <w:rPr>
                <w:rFonts w:asciiTheme="minorHAnsi" w:hAnsiTheme="minorHAnsi" w:cstheme="minorHAnsi"/>
                <w:color w:val="auto"/>
                <w:sz w:val="16"/>
                <w:szCs w:val="16"/>
              </w:rPr>
              <w:t>http://localhost:9091/import/metadata</w:t>
            </w:r>
          </w:p>
        </w:tc>
      </w:tr>
      <w:tr w:rsidR="00392C48" w:rsidRPr="00631DAB" w14:paraId="60CD1D89" w14:textId="77777777" w:rsidTr="004D7915">
        <w:trPr>
          <w:jc w:val="center"/>
        </w:trPr>
        <w:tc>
          <w:tcPr>
            <w:tcW w:w="0" w:type="auto"/>
            <w:vAlign w:val="center"/>
          </w:tcPr>
          <w:p w14:paraId="6C3AA376" w14:textId="285CD273"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SETJIPROPERTIESURL</w:t>
            </w:r>
          </w:p>
        </w:tc>
        <w:tc>
          <w:tcPr>
            <w:tcW w:w="0" w:type="auto"/>
            <w:vAlign w:val="center"/>
          </w:tcPr>
          <w:p w14:paraId="209DCCF9" w14:textId="0AFCE0B9"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http://localhost:9811/cps/api/v1/application/ji/properties</w:t>
            </w:r>
          </w:p>
        </w:tc>
      </w:tr>
      <w:tr w:rsidR="00392C48" w:rsidRPr="00631DAB" w14:paraId="67A17DF7" w14:textId="77777777" w:rsidTr="004D7915">
        <w:trPr>
          <w:jc w:val="center"/>
        </w:trPr>
        <w:tc>
          <w:tcPr>
            <w:tcW w:w="0" w:type="auto"/>
            <w:vAlign w:val="center"/>
          </w:tcPr>
          <w:p w14:paraId="741F66F9" w14:textId="3E6DEE3A"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EKBSCHEMAPROPS</w:t>
            </w:r>
          </w:p>
        </w:tc>
        <w:tc>
          <w:tcPr>
            <w:tcW w:w="0" w:type="auto"/>
            <w:vAlign w:val="center"/>
          </w:tcPr>
          <w:p w14:paraId="73BE53CB" w14:textId="27F59A57"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"?categories=%FOUNDATIONUSER%&amp;environment=%MULEENV%&amp;label=%MULELABEL%"</w:t>
            </w:r>
          </w:p>
        </w:tc>
      </w:tr>
      <w:tr w:rsidR="00392C48" w:rsidRPr="00631DAB" w14:paraId="0E81C1E8" w14:textId="77777777" w:rsidTr="004D7915">
        <w:trPr>
          <w:jc w:val="center"/>
        </w:trPr>
        <w:tc>
          <w:tcPr>
            <w:tcW w:w="0" w:type="auto"/>
            <w:vAlign w:val="center"/>
          </w:tcPr>
          <w:p w14:paraId="3F8445D2" w14:textId="09F057FA" w:rsidR="00392C48" w:rsidRPr="00631DAB" w:rsidRDefault="00C45D59" w:rsidP="004D7915">
            <w:pPr>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EMAILPROPS</w:t>
            </w:r>
          </w:p>
        </w:tc>
        <w:tc>
          <w:tcPr>
            <w:tcW w:w="0" w:type="auto"/>
            <w:vAlign w:val="center"/>
          </w:tcPr>
          <w:p w14:paraId="50775EEE" w14:textId="6ECF918B" w:rsidR="00392C48" w:rsidRPr="00631DAB" w:rsidRDefault="00C45D59" w:rsidP="004D7915">
            <w:pPr>
              <w:autoSpaceDE w:val="0"/>
              <w:autoSpaceDN w:val="0"/>
              <w:adjustRightInd w:val="0"/>
              <w:jc w:val="left"/>
              <w:rPr>
                <w:rFonts w:asciiTheme="minorHAnsi" w:hAnsiTheme="minorHAnsi" w:cstheme="minorHAnsi"/>
                <w:color w:val="auto"/>
                <w:sz w:val="16"/>
                <w:szCs w:val="16"/>
              </w:rPr>
            </w:pPr>
            <w:r w:rsidRPr="00C45D59">
              <w:rPr>
                <w:rFonts w:asciiTheme="minorHAnsi" w:hAnsiTheme="minorHAnsi" w:cstheme="minorHAnsi"/>
                <w:color w:val="auto"/>
                <w:sz w:val="16"/>
                <w:szCs w:val="16"/>
              </w:rPr>
              <w:t>"?categories=email&amp;environment=%MULEENV%&amp;label=%MULELABEL%"</w:t>
            </w:r>
          </w:p>
        </w:tc>
      </w:tr>
      <w:tr w:rsidR="00392C48" w:rsidRPr="00631DAB" w14:paraId="25870395" w14:textId="77777777" w:rsidTr="004D7915">
        <w:trPr>
          <w:jc w:val="center"/>
        </w:trPr>
        <w:tc>
          <w:tcPr>
            <w:tcW w:w="0" w:type="auto"/>
            <w:vAlign w:val="center"/>
          </w:tcPr>
          <w:p w14:paraId="168063B2" w14:textId="35B4872F"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EXTSCHEMAPROPS</w:t>
            </w:r>
          </w:p>
        </w:tc>
        <w:tc>
          <w:tcPr>
            <w:tcW w:w="0" w:type="auto"/>
            <w:vAlign w:val="center"/>
          </w:tcPr>
          <w:p w14:paraId="567D71E3" w14:textId="52F3EFF4"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"?categories=%JIUSER%&amp;environment=%MULEENV%&amp;label=%MULELABEL%"</w:t>
            </w:r>
          </w:p>
        </w:tc>
      </w:tr>
      <w:tr w:rsidR="00392C48" w:rsidRPr="00631DAB" w14:paraId="3713B867" w14:textId="77777777" w:rsidTr="004D7915">
        <w:trPr>
          <w:jc w:val="center"/>
        </w:trPr>
        <w:tc>
          <w:tcPr>
            <w:tcW w:w="0" w:type="auto"/>
            <w:vAlign w:val="center"/>
          </w:tcPr>
          <w:p w14:paraId="53F8AD65" w14:textId="261C605D"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FRAMEWORKPROPS</w:t>
            </w:r>
          </w:p>
        </w:tc>
        <w:tc>
          <w:tcPr>
            <w:tcW w:w="0" w:type="auto"/>
            <w:vAlign w:val="center"/>
          </w:tcPr>
          <w:p w14:paraId="0620E592" w14:textId="65F247D6"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"?categories=eFramework&amp;environment=%MULEENV%&amp;label=%MULELABEL%"</w:t>
            </w:r>
          </w:p>
        </w:tc>
      </w:tr>
      <w:tr w:rsidR="00392C48" w:rsidRPr="00631DAB" w14:paraId="17842F14" w14:textId="77777777" w:rsidTr="004D7915">
        <w:trPr>
          <w:jc w:val="center"/>
        </w:trPr>
        <w:tc>
          <w:tcPr>
            <w:tcW w:w="0" w:type="auto"/>
            <w:vAlign w:val="center"/>
          </w:tcPr>
          <w:p w14:paraId="2428DDAA" w14:textId="643799A0" w:rsidR="00392C48" w:rsidRPr="00631DAB"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HTTPPROPS</w:t>
            </w:r>
          </w:p>
        </w:tc>
        <w:tc>
          <w:tcPr>
            <w:tcW w:w="0" w:type="auto"/>
            <w:vAlign w:val="center"/>
          </w:tcPr>
          <w:p w14:paraId="4ECC87D7" w14:textId="55235087" w:rsidR="00392C48" w:rsidRPr="00631DAB" w:rsidRDefault="00E236CD" w:rsidP="004D7915">
            <w:pPr>
              <w:autoSpaceDE w:val="0"/>
              <w:autoSpaceDN w:val="0"/>
              <w:adjustRightInd w:val="0"/>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"?categories=http&amp;environment=%MULEENV%&amp;label=%MULELABEL%"</w:t>
            </w:r>
          </w:p>
        </w:tc>
      </w:tr>
      <w:tr w:rsidR="00E236CD" w:rsidRPr="00631DAB" w14:paraId="20A8AF7A" w14:textId="77777777" w:rsidTr="004D7915">
        <w:trPr>
          <w:jc w:val="center"/>
        </w:trPr>
        <w:tc>
          <w:tcPr>
            <w:tcW w:w="0" w:type="auto"/>
            <w:vAlign w:val="center"/>
          </w:tcPr>
          <w:p w14:paraId="691618CB" w14:textId="3C20B466" w:rsidR="00E236CD" w:rsidRPr="00E236CD" w:rsidRDefault="00E236CD" w:rsidP="004D7915">
            <w:pPr>
              <w:jc w:val="left"/>
              <w:rPr>
                <w:rFonts w:asciiTheme="minorHAnsi" w:hAnsiTheme="minorHAnsi" w:cstheme="minorHAnsi"/>
                <w:color w:val="auto"/>
                <w:sz w:val="16"/>
                <w:szCs w:val="16"/>
              </w:rPr>
            </w:pPr>
            <w:r w:rsidRPr="00E236CD">
              <w:rPr>
                <w:rFonts w:asciiTheme="minorHAnsi" w:hAnsiTheme="minorHAnsi" w:cstheme="minorHAnsi"/>
                <w:color w:val="auto"/>
                <w:sz w:val="16"/>
                <w:szCs w:val="16"/>
              </w:rPr>
              <w:t>JIPROPS</w:t>
            </w:r>
          </w:p>
        </w:tc>
        <w:tc>
          <w:tcPr>
            <w:tcW w:w="0" w:type="auto"/>
            <w:vAlign w:val="center"/>
          </w:tcPr>
          <w:p w14:paraId="0FC200E3" w14:textId="5C1FA74B" w:rsidR="00E236CD" w:rsidRPr="00E236CD" w:rsidRDefault="008172C1" w:rsidP="004D7915">
            <w:pPr>
              <w:autoSpaceDE w:val="0"/>
              <w:autoSpaceDN w:val="0"/>
              <w:adjustRightInd w:val="0"/>
              <w:jc w:val="left"/>
              <w:rPr>
                <w:rFonts w:asciiTheme="minorHAnsi" w:hAnsiTheme="minorHAnsi" w:cstheme="minorHAnsi"/>
                <w:color w:val="auto"/>
                <w:sz w:val="16"/>
                <w:szCs w:val="16"/>
              </w:rPr>
            </w:pPr>
            <w:r w:rsidRPr="008172C1">
              <w:rPr>
                <w:rFonts w:asciiTheme="minorHAnsi" w:hAnsiTheme="minorHAnsi" w:cstheme="minorHAnsi"/>
                <w:color w:val="auto"/>
                <w:sz w:val="16"/>
                <w:szCs w:val="16"/>
              </w:rPr>
              <w:t>"?environment=%MULEENV%&amp;label=%MULELABEL%"</w:t>
            </w:r>
          </w:p>
        </w:tc>
      </w:tr>
    </w:tbl>
    <w:p w14:paraId="4A55940A" w14:textId="77777777" w:rsidR="0063000B" w:rsidRPr="00B61D37" w:rsidRDefault="0063000B" w:rsidP="00B61D37"/>
    <w:tbl>
      <w:tblPr>
        <w:tblStyle w:val="TableGrid"/>
        <w:tblW w:w="0" w:type="auto"/>
        <w:jc w:val="center"/>
        <w:tblLook w:val="04A0" w:firstRow="1" w:lastRow="0" w:firstColumn="1" w:lastColumn="0" w:noHBand="0" w:noVBand="1"/>
      </w:tblPr>
      <w:tblGrid>
        <w:gridCol w:w="1144"/>
        <w:gridCol w:w="2991"/>
      </w:tblGrid>
      <w:tr w:rsidR="00631DAB" w:rsidRPr="00631DAB" w14:paraId="074DC6E0" w14:textId="77777777" w:rsidTr="00631DAB">
        <w:trPr>
          <w:jc w:val="center"/>
        </w:trPr>
        <w:tc>
          <w:tcPr>
            <w:tcW w:w="0" w:type="auto"/>
            <w:gridSpan w:val="2"/>
            <w:shd w:val="clear" w:color="auto" w:fill="005596" w:themeFill="text2"/>
            <w:vAlign w:val="center"/>
          </w:tcPr>
          <w:p w14:paraId="76C539F8" w14:textId="199D1149" w:rsidR="00631DAB" w:rsidRPr="00631DAB" w:rsidRDefault="00483323" w:rsidP="00631DAB">
            <w:pPr>
              <w:jc w:val="center"/>
              <w:rPr>
                <w:rFonts w:asciiTheme="minorHAnsi" w:hAnsiTheme="minorHAnsi" w:cstheme="minorHAnsi"/>
                <w:b/>
                <w:color w:val="FFFFFF" w:themeColor="background1"/>
                <w:sz w:val="16"/>
                <w:szCs w:val="16"/>
              </w:rPr>
            </w:pPr>
            <w:r w:rsidRPr="00483323">
              <w:rPr>
                <w:rFonts w:asciiTheme="minorHAnsi" w:hAnsiTheme="minorHAnsi" w:cstheme="minorHAnsi"/>
                <w:b/>
                <w:color w:val="FFFFFF" w:themeColor="background1"/>
                <w:sz w:val="16"/>
                <w:szCs w:val="16"/>
              </w:rPr>
              <w:t xml:space="preserve">JI </w:t>
            </w:r>
            <w:r w:rsidR="008172C1">
              <w:rPr>
                <w:rFonts w:asciiTheme="minorHAnsi" w:hAnsiTheme="minorHAnsi" w:cstheme="minorHAnsi"/>
                <w:b/>
                <w:color w:val="FFFFFF" w:themeColor="background1"/>
                <w:sz w:val="16"/>
                <w:szCs w:val="16"/>
              </w:rPr>
              <w:t xml:space="preserve">ON DATASTAGE </w:t>
            </w:r>
            <w:r w:rsidRPr="00483323">
              <w:rPr>
                <w:rFonts w:asciiTheme="minorHAnsi" w:hAnsiTheme="minorHAnsi" w:cstheme="minorHAnsi"/>
                <w:b/>
                <w:color w:val="FFFFFF" w:themeColor="background1"/>
                <w:sz w:val="16"/>
                <w:szCs w:val="16"/>
              </w:rPr>
              <w:t>ONLY SCRIPT VARIABLES</w:t>
            </w:r>
          </w:p>
        </w:tc>
      </w:tr>
      <w:tr w:rsidR="00631DAB" w:rsidRPr="00631DAB" w14:paraId="27E23FE0" w14:textId="77777777" w:rsidTr="00631DAB">
        <w:trPr>
          <w:jc w:val="center"/>
        </w:trPr>
        <w:tc>
          <w:tcPr>
            <w:tcW w:w="0" w:type="auto"/>
            <w:shd w:val="clear" w:color="auto" w:fill="005596" w:themeFill="text2"/>
            <w:vAlign w:val="center"/>
          </w:tcPr>
          <w:p w14:paraId="4DD32284"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7E00310" w14:textId="77777777" w:rsidR="00631DAB" w:rsidRPr="00631DAB" w:rsidRDefault="00631DAB" w:rsidP="00631DA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631DAB" w:rsidRPr="00631DAB" w14:paraId="46512739" w14:textId="77777777" w:rsidTr="00631DAB">
        <w:trPr>
          <w:jc w:val="center"/>
        </w:trPr>
        <w:tc>
          <w:tcPr>
            <w:tcW w:w="0" w:type="auto"/>
            <w:vAlign w:val="center"/>
          </w:tcPr>
          <w:p w14:paraId="2DB93DA8"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DSDIR</w:t>
            </w:r>
          </w:p>
        </w:tc>
        <w:tc>
          <w:tcPr>
            <w:tcW w:w="0" w:type="auto"/>
            <w:vAlign w:val="center"/>
          </w:tcPr>
          <w:p w14:paraId="367F223C"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D:\IBM\InformationServer\Clients\Classic\</w:t>
            </w:r>
          </w:p>
        </w:tc>
      </w:tr>
      <w:tr w:rsidR="00631DAB" w:rsidRPr="00631DAB" w14:paraId="6773FF99" w14:textId="77777777" w:rsidTr="00631DAB">
        <w:trPr>
          <w:jc w:val="center"/>
        </w:trPr>
        <w:tc>
          <w:tcPr>
            <w:tcW w:w="0" w:type="auto"/>
            <w:vAlign w:val="center"/>
          </w:tcPr>
          <w:p w14:paraId="325A7DDD" w14:textId="77777777" w:rsidR="00631DAB" w:rsidRPr="00631DAB" w:rsidRDefault="00631DAB" w:rsidP="00631DAB">
            <w:pPr>
              <w:jc w:val="left"/>
              <w:rPr>
                <w:rFonts w:asciiTheme="minorHAnsi" w:hAnsiTheme="minorHAnsi" w:cstheme="minorHAnsi"/>
                <w:sz w:val="16"/>
                <w:szCs w:val="16"/>
              </w:rPr>
            </w:pPr>
            <w:r w:rsidRPr="00631DAB">
              <w:rPr>
                <w:rFonts w:asciiTheme="minorHAnsi" w:hAnsiTheme="minorHAnsi" w:cstheme="minorHAnsi"/>
                <w:color w:val="auto"/>
                <w:sz w:val="16"/>
                <w:szCs w:val="16"/>
              </w:rPr>
              <w:t>DSPASSWORD</w:t>
            </w:r>
          </w:p>
        </w:tc>
        <w:tc>
          <w:tcPr>
            <w:tcW w:w="0" w:type="auto"/>
            <w:vAlign w:val="center"/>
          </w:tcPr>
          <w:p w14:paraId="549B5E0D" w14:textId="5C89BA51" w:rsidR="00631DAB" w:rsidRPr="00631DAB" w:rsidRDefault="003C2497" w:rsidP="003C249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isadmin</w:t>
            </w:r>
          </w:p>
        </w:tc>
      </w:tr>
      <w:tr w:rsidR="00631DAB" w:rsidRPr="00631DAB" w14:paraId="5B7FFBB1" w14:textId="77777777" w:rsidTr="00631DAB">
        <w:trPr>
          <w:jc w:val="center"/>
        </w:trPr>
        <w:tc>
          <w:tcPr>
            <w:tcW w:w="0" w:type="auto"/>
            <w:vAlign w:val="center"/>
          </w:tcPr>
          <w:p w14:paraId="6821797B"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DSPROJECT</w:t>
            </w:r>
          </w:p>
        </w:tc>
        <w:tc>
          <w:tcPr>
            <w:tcW w:w="0" w:type="auto"/>
            <w:vAlign w:val="center"/>
          </w:tcPr>
          <w:p w14:paraId="673E48E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SPEXTEPSD</w:t>
            </w:r>
          </w:p>
        </w:tc>
      </w:tr>
      <w:tr w:rsidR="00631DAB" w:rsidRPr="00631DAB" w14:paraId="6825532E" w14:textId="77777777" w:rsidTr="00631DAB">
        <w:trPr>
          <w:jc w:val="center"/>
        </w:trPr>
        <w:tc>
          <w:tcPr>
            <w:tcW w:w="0" w:type="auto"/>
            <w:vAlign w:val="center"/>
          </w:tcPr>
          <w:p w14:paraId="57E7A877"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DSSERVER</w:t>
            </w:r>
          </w:p>
        </w:tc>
        <w:tc>
          <w:tcPr>
            <w:tcW w:w="0" w:type="auto"/>
            <w:vAlign w:val="center"/>
          </w:tcPr>
          <w:p w14:paraId="6D36BE09" w14:textId="77777777" w:rsidR="00631DAB" w:rsidRPr="00631DAB" w:rsidRDefault="00631DAB" w:rsidP="00631DAB">
            <w:pPr>
              <w:autoSpaceDE w:val="0"/>
              <w:autoSpaceDN w:val="0"/>
              <w:adjustRightInd w:val="0"/>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WDCAE-DPLN11P</w:t>
            </w:r>
          </w:p>
        </w:tc>
      </w:tr>
      <w:tr w:rsidR="00631DAB" w:rsidRPr="00631DAB" w14:paraId="3F9CA9C0" w14:textId="77777777" w:rsidTr="00631DAB">
        <w:trPr>
          <w:jc w:val="center"/>
        </w:trPr>
        <w:tc>
          <w:tcPr>
            <w:tcW w:w="0" w:type="auto"/>
            <w:vAlign w:val="center"/>
          </w:tcPr>
          <w:p w14:paraId="7AF50BE9" w14:textId="77777777" w:rsidR="00631DAB" w:rsidRPr="00631DAB" w:rsidRDefault="00631DAB" w:rsidP="00631DAB">
            <w:pPr>
              <w:jc w:val="left"/>
              <w:rPr>
                <w:rFonts w:asciiTheme="minorHAnsi" w:hAnsiTheme="minorHAnsi" w:cstheme="minorHAnsi"/>
                <w:color w:val="auto"/>
                <w:sz w:val="16"/>
                <w:szCs w:val="16"/>
              </w:rPr>
            </w:pPr>
            <w:r w:rsidRPr="00631DAB">
              <w:rPr>
                <w:rFonts w:asciiTheme="minorHAnsi" w:hAnsiTheme="minorHAnsi" w:cstheme="minorHAnsi"/>
                <w:color w:val="auto"/>
                <w:sz w:val="16"/>
                <w:szCs w:val="16"/>
              </w:rPr>
              <w:t>DSUSER</w:t>
            </w:r>
          </w:p>
        </w:tc>
        <w:tc>
          <w:tcPr>
            <w:tcW w:w="0" w:type="auto"/>
            <w:vAlign w:val="center"/>
          </w:tcPr>
          <w:p w14:paraId="25D6E1AE" w14:textId="48196AC1" w:rsidR="00631DAB" w:rsidRPr="00631DAB" w:rsidRDefault="003C2497" w:rsidP="00631DA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isadmin</w:t>
            </w:r>
          </w:p>
        </w:tc>
      </w:tr>
    </w:tbl>
    <w:p w14:paraId="00306E84" w14:textId="77777777" w:rsidR="00E9156E" w:rsidRDefault="00E9156E" w:rsidP="00E9156E"/>
    <w:tbl>
      <w:tblPr>
        <w:tblStyle w:val="TableGrid"/>
        <w:tblW w:w="0" w:type="auto"/>
        <w:jc w:val="center"/>
        <w:tblLook w:val="04A0" w:firstRow="1" w:lastRow="0" w:firstColumn="1" w:lastColumn="0" w:noHBand="0" w:noVBand="1"/>
      </w:tblPr>
      <w:tblGrid>
        <w:gridCol w:w="1224"/>
        <w:gridCol w:w="4814"/>
      </w:tblGrid>
      <w:tr w:rsidR="00E9156E" w:rsidRPr="00631DAB" w14:paraId="4A164007" w14:textId="77777777" w:rsidTr="00BB2F9B">
        <w:trPr>
          <w:jc w:val="center"/>
        </w:trPr>
        <w:tc>
          <w:tcPr>
            <w:tcW w:w="0" w:type="auto"/>
            <w:gridSpan w:val="2"/>
            <w:shd w:val="clear" w:color="auto" w:fill="005596" w:themeFill="text2"/>
            <w:vAlign w:val="center"/>
          </w:tcPr>
          <w:p w14:paraId="54047556"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MID-TIER STOP START VARIABLES</w:t>
            </w:r>
          </w:p>
        </w:tc>
      </w:tr>
      <w:tr w:rsidR="00E9156E" w:rsidRPr="00631DAB" w14:paraId="262BFF49" w14:textId="77777777" w:rsidTr="00BB2F9B">
        <w:trPr>
          <w:jc w:val="center"/>
        </w:trPr>
        <w:tc>
          <w:tcPr>
            <w:tcW w:w="0" w:type="auto"/>
            <w:shd w:val="clear" w:color="auto" w:fill="005596" w:themeFill="text2"/>
            <w:vAlign w:val="center"/>
          </w:tcPr>
          <w:p w14:paraId="52A339F0"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5AF28D85"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7774AC4F" w14:textId="77777777" w:rsidTr="00BB2F9B">
        <w:trPr>
          <w:jc w:val="center"/>
        </w:trPr>
        <w:tc>
          <w:tcPr>
            <w:tcW w:w="0" w:type="auto"/>
            <w:vAlign w:val="center"/>
          </w:tcPr>
          <w:p w14:paraId="00ED507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PRISEC</w:t>
            </w:r>
          </w:p>
        </w:tc>
        <w:tc>
          <w:tcPr>
            <w:tcW w:w="0" w:type="auto"/>
            <w:vAlign w:val="center"/>
          </w:tcPr>
          <w:p w14:paraId="2B33A604" w14:textId="3140B149" w:rsidR="00E9156E" w:rsidRPr="00631DAB" w:rsidRDefault="00656033" w:rsidP="00BB2F9B">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primary</w:t>
            </w:r>
          </w:p>
        </w:tc>
      </w:tr>
      <w:tr w:rsidR="00E9156E" w:rsidRPr="00631DAB" w14:paraId="3B0ACF71" w14:textId="77777777" w:rsidTr="00BB2F9B">
        <w:trPr>
          <w:jc w:val="center"/>
        </w:trPr>
        <w:tc>
          <w:tcPr>
            <w:tcW w:w="0" w:type="auto"/>
            <w:vAlign w:val="center"/>
          </w:tcPr>
          <w:p w14:paraId="52035BA1"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SERVERCLONES</w:t>
            </w:r>
          </w:p>
        </w:tc>
        <w:tc>
          <w:tcPr>
            <w:tcW w:w="0" w:type="auto"/>
            <w:vAlign w:val="center"/>
          </w:tcPr>
          <w:p w14:paraId="65DF1A8F" w14:textId="77777777" w:rsidR="00E9156E" w:rsidRPr="00631DAB" w:rsidRDefault="00E9156E" w:rsidP="00BB2F9B">
            <w:pPr>
              <w:autoSpaceDE w:val="0"/>
              <w:autoSpaceDN w:val="0"/>
              <w:adjustRightInd w:val="0"/>
              <w:jc w:val="left"/>
              <w:rPr>
                <w:rFonts w:asciiTheme="minorHAnsi" w:hAnsiTheme="minorHAnsi" w:cstheme="minorHAnsi"/>
                <w:color w:val="auto"/>
                <w:sz w:val="16"/>
                <w:szCs w:val="16"/>
              </w:rPr>
            </w:pPr>
            <w:r w:rsidRPr="00E9156E">
              <w:rPr>
                <w:rFonts w:asciiTheme="minorHAnsi" w:hAnsiTheme="minorHAnsi" w:cstheme="minorHAnsi"/>
                <w:color w:val="auto"/>
                <w:sz w:val="16"/>
                <w:szCs w:val="16"/>
              </w:rPr>
              <w:t>JDABIClonedServer_PrimaryClone1,JDABIClonedServer_PrimaryClone2</w:t>
            </w:r>
          </w:p>
        </w:tc>
      </w:tr>
    </w:tbl>
    <w:p w14:paraId="28C506AE" w14:textId="77777777" w:rsidR="00E9156E" w:rsidRDefault="00E9156E" w:rsidP="00E9156E"/>
    <w:tbl>
      <w:tblPr>
        <w:tblStyle w:val="TableGrid"/>
        <w:tblW w:w="0" w:type="auto"/>
        <w:jc w:val="center"/>
        <w:tblLook w:val="04A0" w:firstRow="1" w:lastRow="0" w:firstColumn="1" w:lastColumn="0" w:noHBand="0" w:noVBand="1"/>
      </w:tblPr>
      <w:tblGrid>
        <w:gridCol w:w="1312"/>
        <w:gridCol w:w="1122"/>
      </w:tblGrid>
      <w:tr w:rsidR="00E9156E" w:rsidRPr="00631DAB" w14:paraId="312D3725" w14:textId="77777777" w:rsidTr="00BB2F9B">
        <w:trPr>
          <w:jc w:val="center"/>
        </w:trPr>
        <w:tc>
          <w:tcPr>
            <w:tcW w:w="0" w:type="auto"/>
            <w:gridSpan w:val="2"/>
            <w:shd w:val="clear" w:color="auto" w:fill="005596" w:themeFill="text2"/>
            <w:vAlign w:val="center"/>
          </w:tcPr>
          <w:p w14:paraId="299E18E1" w14:textId="77777777" w:rsidR="00E9156E" w:rsidRPr="00631DAB" w:rsidRDefault="00E9156E" w:rsidP="00BB2F9B">
            <w:pPr>
              <w:jc w:val="center"/>
              <w:rPr>
                <w:rFonts w:asciiTheme="minorHAnsi" w:hAnsiTheme="minorHAnsi" w:cstheme="minorHAnsi"/>
                <w:b/>
                <w:color w:val="FFFFFF" w:themeColor="background1"/>
                <w:sz w:val="16"/>
                <w:szCs w:val="16"/>
              </w:rPr>
            </w:pPr>
            <w:r w:rsidRPr="00E9156E">
              <w:rPr>
                <w:rFonts w:asciiTheme="minorHAnsi" w:hAnsiTheme="minorHAnsi" w:cstheme="minorHAnsi"/>
                <w:b/>
                <w:color w:val="FFFFFF" w:themeColor="background1"/>
                <w:sz w:val="16"/>
                <w:szCs w:val="16"/>
              </w:rPr>
              <w:t>CONTEXT REBUILD VARIABLES</w:t>
            </w:r>
          </w:p>
        </w:tc>
      </w:tr>
      <w:tr w:rsidR="00E9156E" w:rsidRPr="00631DAB" w14:paraId="1732399D" w14:textId="77777777" w:rsidTr="00BB2F9B">
        <w:trPr>
          <w:jc w:val="center"/>
        </w:trPr>
        <w:tc>
          <w:tcPr>
            <w:tcW w:w="0" w:type="auto"/>
            <w:shd w:val="clear" w:color="auto" w:fill="005596" w:themeFill="text2"/>
            <w:vAlign w:val="center"/>
          </w:tcPr>
          <w:p w14:paraId="2EA96441"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3377D4FA" w14:textId="77777777" w:rsidR="00E9156E" w:rsidRPr="00631DAB" w:rsidRDefault="00E9156E" w:rsidP="00BB2F9B">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E9156E" w:rsidRPr="00631DAB" w14:paraId="28FAD1B4" w14:textId="77777777" w:rsidTr="00BB2F9B">
        <w:trPr>
          <w:jc w:val="center"/>
        </w:trPr>
        <w:tc>
          <w:tcPr>
            <w:tcW w:w="0" w:type="auto"/>
            <w:vAlign w:val="center"/>
          </w:tcPr>
          <w:p w14:paraId="7CD8F7C0" w14:textId="77777777" w:rsidR="00E9156E" w:rsidRPr="00631DAB" w:rsidRDefault="00E9156E" w:rsidP="00E9156E">
            <w:pPr>
              <w:jc w:val="left"/>
              <w:rPr>
                <w:rFonts w:asciiTheme="minorHAnsi" w:hAnsiTheme="minorHAnsi" w:cstheme="minorHAnsi"/>
                <w:sz w:val="16"/>
                <w:szCs w:val="16"/>
              </w:rPr>
            </w:pPr>
            <w:r w:rsidRPr="00E9156E">
              <w:rPr>
                <w:rFonts w:asciiTheme="minorHAnsi" w:hAnsiTheme="minorHAnsi" w:cstheme="minorHAnsi"/>
                <w:color w:val="auto"/>
                <w:sz w:val="16"/>
                <w:szCs w:val="16"/>
              </w:rPr>
              <w:t>CONTEXTNAMES</w:t>
            </w:r>
          </w:p>
        </w:tc>
        <w:tc>
          <w:tcPr>
            <w:tcW w:w="0" w:type="auto"/>
            <w:vAlign w:val="center"/>
          </w:tcPr>
          <w:p w14:paraId="2AA5780A" w14:textId="07BFE7E8" w:rsidR="00E9156E" w:rsidRPr="00631DAB" w:rsidRDefault="004C02CE" w:rsidP="00BB2F9B">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EPPlan</w:t>
            </w:r>
          </w:p>
        </w:tc>
      </w:tr>
    </w:tbl>
    <w:p w14:paraId="394BB777" w14:textId="77777777" w:rsidR="00E9156E" w:rsidRDefault="00E9156E" w:rsidP="00E9156E"/>
    <w:tbl>
      <w:tblPr>
        <w:tblStyle w:val="TableGrid"/>
        <w:tblW w:w="0" w:type="auto"/>
        <w:jc w:val="center"/>
        <w:tblLook w:val="04A0" w:firstRow="1" w:lastRow="0" w:firstColumn="1" w:lastColumn="0" w:noHBand="0" w:noVBand="1"/>
      </w:tblPr>
      <w:tblGrid>
        <w:gridCol w:w="1966"/>
        <w:gridCol w:w="2207"/>
      </w:tblGrid>
      <w:tr w:rsidR="00E9156E" w:rsidRPr="00B65368" w14:paraId="6C10A4FD" w14:textId="77777777" w:rsidTr="00BB2F9B">
        <w:trPr>
          <w:jc w:val="center"/>
        </w:trPr>
        <w:tc>
          <w:tcPr>
            <w:tcW w:w="0" w:type="auto"/>
            <w:gridSpan w:val="2"/>
            <w:shd w:val="clear" w:color="auto" w:fill="005596" w:themeFill="text2"/>
            <w:vAlign w:val="center"/>
          </w:tcPr>
          <w:p w14:paraId="28CA183D" w14:textId="77777777" w:rsidR="00E9156E" w:rsidRPr="00B65368" w:rsidRDefault="00E9156E" w:rsidP="00BB2F9B">
            <w:pPr>
              <w:jc w:val="center"/>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FOUNDATON TIME VARIABLES</w:t>
            </w:r>
          </w:p>
        </w:tc>
      </w:tr>
      <w:tr w:rsidR="00E9156E" w:rsidRPr="00B65368" w14:paraId="16088B72" w14:textId="77777777" w:rsidTr="00BB2F9B">
        <w:trPr>
          <w:jc w:val="center"/>
        </w:trPr>
        <w:tc>
          <w:tcPr>
            <w:tcW w:w="0" w:type="auto"/>
            <w:shd w:val="clear" w:color="auto" w:fill="005596" w:themeFill="text2"/>
            <w:vAlign w:val="center"/>
          </w:tcPr>
          <w:p w14:paraId="55966D07"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6E18DC6" w14:textId="77777777" w:rsidR="00E9156E" w:rsidRPr="00B65368" w:rsidRDefault="00E9156E" w:rsidP="00BB2F9B">
            <w:pPr>
              <w:jc w:val="left"/>
              <w:rPr>
                <w:rFonts w:asciiTheme="minorHAnsi" w:hAnsiTheme="minorHAnsi" w:cstheme="minorHAnsi"/>
                <w:b/>
                <w:color w:val="FFFFFF" w:themeColor="background1"/>
                <w:sz w:val="16"/>
                <w:szCs w:val="16"/>
              </w:rPr>
            </w:pPr>
            <w:r w:rsidRPr="00B65368">
              <w:rPr>
                <w:rFonts w:asciiTheme="minorHAnsi" w:hAnsiTheme="minorHAnsi" w:cstheme="minorHAnsi"/>
                <w:b/>
                <w:color w:val="FFFFFF" w:themeColor="background1"/>
                <w:sz w:val="16"/>
                <w:szCs w:val="16"/>
              </w:rPr>
              <w:t>Sample Value</w:t>
            </w:r>
          </w:p>
        </w:tc>
      </w:tr>
      <w:tr w:rsidR="00C926FE" w:rsidRPr="00B65368" w14:paraId="3181082D" w14:textId="77777777" w:rsidTr="004D7915">
        <w:trPr>
          <w:jc w:val="center"/>
        </w:trPr>
        <w:tc>
          <w:tcPr>
            <w:tcW w:w="0" w:type="auto"/>
            <w:vAlign w:val="center"/>
          </w:tcPr>
          <w:p w14:paraId="23D8ED21" w14:textId="6AFBE868" w:rsidR="00C926FE" w:rsidRPr="00B65368" w:rsidRDefault="00C926FE" w:rsidP="00C926FE">
            <w:pPr>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DEFAULTINCREMENT</w:t>
            </w:r>
          </w:p>
        </w:tc>
        <w:tc>
          <w:tcPr>
            <w:tcW w:w="0" w:type="auto"/>
            <w:vAlign w:val="center"/>
          </w:tcPr>
          <w:p w14:paraId="540DD3BE" w14:textId="4B335DD7" w:rsidR="00C926FE" w:rsidRPr="00B65368" w:rsidRDefault="00C926FE" w:rsidP="00C926FE">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cstheme="minorHAnsi"/>
                <w:color w:val="auto"/>
                <w:sz w:val="16"/>
                <w:szCs w:val="16"/>
              </w:rPr>
              <w:t>+WEEK</w:t>
            </w:r>
          </w:p>
        </w:tc>
      </w:tr>
      <w:tr w:rsidR="00C926FE" w:rsidRPr="00B65368" w14:paraId="53FD9BA5" w14:textId="77777777" w:rsidTr="004D7915">
        <w:trPr>
          <w:jc w:val="center"/>
        </w:trPr>
        <w:tc>
          <w:tcPr>
            <w:tcW w:w="0" w:type="auto"/>
          </w:tcPr>
          <w:p w14:paraId="3E236C42" w14:textId="4E74D026" w:rsidR="00C926FE" w:rsidRPr="00B65368" w:rsidRDefault="00C926FE" w:rsidP="00C926FE">
            <w:pPr>
              <w:jc w:val="left"/>
              <w:rPr>
                <w:rFonts w:asciiTheme="minorHAnsi" w:hAnsiTheme="minorHAnsi" w:cstheme="minorHAnsi"/>
                <w:sz w:val="16"/>
                <w:szCs w:val="16"/>
              </w:rPr>
            </w:pPr>
            <w:r w:rsidRPr="00B65368">
              <w:rPr>
                <w:rFonts w:asciiTheme="minorHAnsi" w:hAnsiTheme="minorHAnsi"/>
                <w:sz w:val="16"/>
                <w:szCs w:val="16"/>
              </w:rPr>
              <w:t>DEFAULTFTFTABLE</w:t>
            </w:r>
          </w:p>
        </w:tc>
        <w:tc>
          <w:tcPr>
            <w:tcW w:w="0" w:type="auto"/>
          </w:tcPr>
          <w:p w14:paraId="6FFCE582" w14:textId="536B1005" w:rsidR="00C926FE" w:rsidRPr="00B65368" w:rsidRDefault="00C926FE" w:rsidP="00C926FE">
            <w:pPr>
              <w:autoSpaceDE w:val="0"/>
              <w:autoSpaceDN w:val="0"/>
              <w:adjustRightInd w:val="0"/>
              <w:jc w:val="left"/>
              <w:rPr>
                <w:rFonts w:asciiTheme="minorHAnsi" w:hAnsiTheme="minorHAnsi" w:cstheme="minorHAnsi"/>
                <w:color w:val="auto"/>
                <w:sz w:val="16"/>
                <w:szCs w:val="16"/>
              </w:rPr>
            </w:pPr>
            <w:r w:rsidRPr="00B65368">
              <w:rPr>
                <w:rFonts w:asciiTheme="minorHAnsi" w:hAnsiTheme="minorHAnsi"/>
                <w:sz w:val="16"/>
                <w:szCs w:val="16"/>
              </w:rPr>
              <w:t>PF_FT_ACTUAL_</w:t>
            </w:r>
            <w:r w:rsidR="00A11685">
              <w:rPr>
                <w:rFonts w:asciiTheme="minorHAnsi" w:hAnsiTheme="minorHAnsi"/>
                <w:sz w:val="16"/>
                <w:szCs w:val="16"/>
              </w:rPr>
              <w:t>RECEIPTS</w:t>
            </w:r>
            <w:r w:rsidRPr="00B65368">
              <w:rPr>
                <w:rFonts w:asciiTheme="minorHAnsi" w:hAnsiTheme="minorHAnsi"/>
                <w:sz w:val="16"/>
                <w:szCs w:val="16"/>
              </w:rPr>
              <w:t>_000</w:t>
            </w:r>
          </w:p>
        </w:tc>
      </w:tr>
      <w:tr w:rsidR="00C926FE" w:rsidRPr="00B65368" w14:paraId="756A7282" w14:textId="77777777" w:rsidTr="004D7915">
        <w:trPr>
          <w:jc w:val="center"/>
        </w:trPr>
        <w:tc>
          <w:tcPr>
            <w:tcW w:w="0" w:type="auto"/>
          </w:tcPr>
          <w:p w14:paraId="3819899C" w14:textId="3CE7CD79" w:rsidR="00C926FE" w:rsidRPr="00B65368" w:rsidRDefault="00C926FE" w:rsidP="00C926FE">
            <w:pPr>
              <w:jc w:val="left"/>
              <w:rPr>
                <w:rFonts w:asciiTheme="minorHAnsi" w:hAnsiTheme="minorHAnsi" w:cstheme="minorHAnsi"/>
                <w:color w:val="auto"/>
                <w:sz w:val="16"/>
                <w:szCs w:val="16"/>
              </w:rPr>
            </w:pPr>
            <w:r w:rsidRPr="00B65368">
              <w:rPr>
                <w:rFonts w:asciiTheme="minorHAnsi" w:hAnsiTheme="minorHAnsi"/>
                <w:sz w:val="16"/>
                <w:szCs w:val="16"/>
              </w:rPr>
              <w:t>DEFAULTFTFTIMECOLUMN</w:t>
            </w:r>
          </w:p>
        </w:tc>
        <w:tc>
          <w:tcPr>
            <w:tcW w:w="0" w:type="auto"/>
            <w:vAlign w:val="center"/>
          </w:tcPr>
          <w:p w14:paraId="46C101AF" w14:textId="61C6B8F7" w:rsidR="00C926FE" w:rsidRPr="00B65368" w:rsidRDefault="00C926FE" w:rsidP="00C926FE">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CALENDAR_KEY</w:t>
            </w:r>
          </w:p>
        </w:tc>
      </w:tr>
    </w:tbl>
    <w:p w14:paraId="18F908C5" w14:textId="77777777" w:rsidR="00E9156E" w:rsidRDefault="00E9156E" w:rsidP="00E9156E"/>
    <w:tbl>
      <w:tblPr>
        <w:tblStyle w:val="TableGrid"/>
        <w:tblW w:w="0" w:type="auto"/>
        <w:jc w:val="center"/>
        <w:tblLook w:val="04A0" w:firstRow="1" w:lastRow="0" w:firstColumn="1" w:lastColumn="0" w:noHBand="0" w:noVBand="1"/>
      </w:tblPr>
      <w:tblGrid>
        <w:gridCol w:w="1754"/>
        <w:gridCol w:w="1560"/>
      </w:tblGrid>
      <w:tr w:rsidR="00A715D9" w:rsidRPr="00631DAB" w14:paraId="2F808FAF" w14:textId="77777777" w:rsidTr="0086044A">
        <w:trPr>
          <w:jc w:val="center"/>
        </w:trPr>
        <w:tc>
          <w:tcPr>
            <w:tcW w:w="0" w:type="auto"/>
            <w:gridSpan w:val="2"/>
            <w:shd w:val="clear" w:color="auto" w:fill="005596" w:themeFill="text2"/>
            <w:vAlign w:val="center"/>
          </w:tcPr>
          <w:p w14:paraId="24D23679" w14:textId="3D4298D9" w:rsidR="00A715D9" w:rsidRPr="00631DAB" w:rsidRDefault="00A715D9" w:rsidP="0054536F">
            <w:pPr>
              <w:jc w:val="center"/>
              <w:rPr>
                <w:rFonts w:asciiTheme="minorHAnsi" w:hAnsiTheme="minorHAnsi" w:cstheme="minorHAnsi"/>
                <w:b/>
                <w:color w:val="FFFFFF" w:themeColor="background1"/>
                <w:sz w:val="16"/>
                <w:szCs w:val="16"/>
              </w:rPr>
            </w:pPr>
            <w:r w:rsidRPr="00A715D9">
              <w:rPr>
                <w:rFonts w:asciiTheme="minorHAnsi" w:hAnsiTheme="minorHAnsi" w:cstheme="minorHAnsi"/>
                <w:b/>
                <w:color w:val="FFFFFF" w:themeColor="background1"/>
                <w:sz w:val="16"/>
                <w:szCs w:val="16"/>
              </w:rPr>
              <w:t xml:space="preserve">ACTUAL DATA </w:t>
            </w:r>
            <w:r w:rsidR="0054536F">
              <w:rPr>
                <w:rFonts w:asciiTheme="minorHAnsi" w:hAnsiTheme="minorHAnsi" w:cstheme="minorHAnsi"/>
                <w:b/>
                <w:color w:val="FFFFFF" w:themeColor="background1"/>
                <w:sz w:val="16"/>
                <w:szCs w:val="16"/>
              </w:rPr>
              <w:t>POSTING VARIABLES</w:t>
            </w:r>
          </w:p>
        </w:tc>
      </w:tr>
      <w:tr w:rsidR="00A715D9" w:rsidRPr="00631DAB" w14:paraId="51BD515C" w14:textId="77777777" w:rsidTr="0086044A">
        <w:trPr>
          <w:jc w:val="center"/>
        </w:trPr>
        <w:tc>
          <w:tcPr>
            <w:tcW w:w="0" w:type="auto"/>
            <w:shd w:val="clear" w:color="auto" w:fill="005596" w:themeFill="text2"/>
            <w:vAlign w:val="center"/>
          </w:tcPr>
          <w:p w14:paraId="7214EA3D"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76B12CF" w14:textId="77777777" w:rsidR="00A715D9" w:rsidRPr="00631DAB" w:rsidRDefault="00A715D9" w:rsidP="0086044A">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A715D9" w:rsidRPr="00631DAB" w14:paraId="61FB18B8" w14:textId="77777777" w:rsidTr="0086044A">
        <w:trPr>
          <w:jc w:val="center"/>
        </w:trPr>
        <w:tc>
          <w:tcPr>
            <w:tcW w:w="0" w:type="auto"/>
            <w:vAlign w:val="center"/>
          </w:tcPr>
          <w:p w14:paraId="66E71F2B" w14:textId="005B907B" w:rsidR="00A715D9" w:rsidRPr="00631DAB" w:rsidRDefault="00707F2C" w:rsidP="0086044A">
            <w:pPr>
              <w:jc w:val="left"/>
              <w:rPr>
                <w:rFonts w:asciiTheme="minorHAnsi" w:hAnsiTheme="minorHAnsi" w:cstheme="minorHAnsi"/>
                <w:sz w:val="16"/>
                <w:szCs w:val="16"/>
              </w:rPr>
            </w:pPr>
            <w:r>
              <w:rPr>
                <w:rFonts w:asciiTheme="minorHAnsi" w:hAnsiTheme="minorHAnsi" w:cstheme="minorHAnsi"/>
                <w:sz w:val="16"/>
                <w:szCs w:val="16"/>
              </w:rPr>
              <w:t>ALLOWEDERRORCODES</w:t>
            </w:r>
          </w:p>
        </w:tc>
        <w:tc>
          <w:tcPr>
            <w:tcW w:w="0" w:type="auto"/>
            <w:vAlign w:val="center"/>
          </w:tcPr>
          <w:p w14:paraId="4BA3B247" w14:textId="53C2687E" w:rsidR="00A715D9" w:rsidRPr="00631DAB" w:rsidRDefault="00707F2C" w:rsidP="0086044A">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23</w:t>
            </w:r>
          </w:p>
        </w:tc>
      </w:tr>
      <w:tr w:rsidR="00584871" w:rsidRPr="00631DAB" w14:paraId="4ED59D4B" w14:textId="77777777" w:rsidTr="0086044A">
        <w:trPr>
          <w:jc w:val="center"/>
        </w:trPr>
        <w:tc>
          <w:tcPr>
            <w:tcW w:w="0" w:type="auto"/>
            <w:vAlign w:val="center"/>
          </w:tcPr>
          <w:p w14:paraId="54B9EBD8" w14:textId="26880410" w:rsidR="00584871" w:rsidRDefault="004C02CE" w:rsidP="0086044A">
            <w:pPr>
              <w:jc w:val="left"/>
              <w:rPr>
                <w:rFonts w:asciiTheme="minorHAnsi" w:hAnsiTheme="minorHAnsi" w:cstheme="minorHAnsi"/>
                <w:sz w:val="16"/>
                <w:szCs w:val="16"/>
              </w:rPr>
            </w:pPr>
            <w:r w:rsidRPr="004C02CE">
              <w:rPr>
                <w:rFonts w:asciiTheme="minorHAnsi" w:hAnsiTheme="minorHAnsi" w:cstheme="minorHAnsi"/>
                <w:sz w:val="16"/>
                <w:szCs w:val="16"/>
              </w:rPr>
              <w:t>FORCEEMPTY</w:t>
            </w:r>
          </w:p>
        </w:tc>
        <w:tc>
          <w:tcPr>
            <w:tcW w:w="0" w:type="auto"/>
            <w:vAlign w:val="center"/>
          </w:tcPr>
          <w:p w14:paraId="7B999AD3" w14:textId="73201E14" w:rsidR="00584871" w:rsidRDefault="004C02CE" w:rsidP="0086044A">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sz w:val="16"/>
                <w:szCs w:val="16"/>
              </w:rPr>
              <w:t>ACTUAL_ON_ORDER</w:t>
            </w:r>
          </w:p>
        </w:tc>
      </w:tr>
      <w:tr w:rsidR="00707F2C" w:rsidRPr="00631DAB" w14:paraId="3656013C" w14:textId="77777777" w:rsidTr="0086044A">
        <w:trPr>
          <w:jc w:val="center"/>
        </w:trPr>
        <w:tc>
          <w:tcPr>
            <w:tcW w:w="0" w:type="auto"/>
            <w:vAlign w:val="center"/>
          </w:tcPr>
          <w:p w14:paraId="5185172A" w14:textId="7BB918DC" w:rsidR="00707F2C" w:rsidRPr="00A715D9" w:rsidRDefault="00707F2C" w:rsidP="00707F2C">
            <w:pPr>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FULLSTATEMENT</w:t>
            </w:r>
          </w:p>
        </w:tc>
        <w:tc>
          <w:tcPr>
            <w:tcW w:w="0" w:type="auto"/>
            <w:vAlign w:val="center"/>
          </w:tcPr>
          <w:p w14:paraId="79D68916" w14:textId="5A7ECB2A" w:rsidR="00707F2C" w:rsidRPr="00A715D9" w:rsidRDefault="00707F2C" w:rsidP="00707F2C">
            <w:pPr>
              <w:autoSpaceDE w:val="0"/>
              <w:autoSpaceDN w:val="0"/>
              <w:adjustRightInd w:val="0"/>
              <w:jc w:val="left"/>
              <w:rPr>
                <w:rFonts w:asciiTheme="minorHAnsi" w:hAnsiTheme="minorHAnsi" w:cstheme="minorHAnsi"/>
                <w:color w:val="auto"/>
                <w:sz w:val="16"/>
                <w:szCs w:val="16"/>
              </w:rPr>
            </w:pPr>
            <w:r w:rsidRPr="00A715D9">
              <w:rPr>
                <w:rFonts w:asciiTheme="minorHAnsi" w:hAnsiTheme="minorHAnsi" w:cstheme="minorHAnsi"/>
                <w:color w:val="auto"/>
                <w:sz w:val="16"/>
                <w:szCs w:val="16"/>
              </w:rPr>
              <w:t>ACTUAL_ON_ORDER</w:t>
            </w:r>
          </w:p>
        </w:tc>
      </w:tr>
    </w:tbl>
    <w:p w14:paraId="441DFD44" w14:textId="77777777" w:rsidR="00BA3728" w:rsidRDefault="00BA3728" w:rsidP="00BB2F9B"/>
    <w:tbl>
      <w:tblPr>
        <w:tblStyle w:val="TableGrid"/>
        <w:tblW w:w="0" w:type="auto"/>
        <w:jc w:val="center"/>
        <w:tblLook w:val="04A0" w:firstRow="1" w:lastRow="0" w:firstColumn="1" w:lastColumn="0" w:noHBand="0" w:noVBand="1"/>
      </w:tblPr>
      <w:tblGrid>
        <w:gridCol w:w="1141"/>
        <w:gridCol w:w="3497"/>
      </w:tblGrid>
      <w:tr w:rsidR="00BA3728" w:rsidRPr="00631DAB" w14:paraId="72E29FC9" w14:textId="77777777" w:rsidTr="00D31C48">
        <w:trPr>
          <w:jc w:val="center"/>
        </w:trPr>
        <w:tc>
          <w:tcPr>
            <w:tcW w:w="0" w:type="auto"/>
            <w:gridSpan w:val="2"/>
            <w:shd w:val="clear" w:color="auto" w:fill="005596" w:themeFill="text2"/>
            <w:vAlign w:val="center"/>
          </w:tcPr>
          <w:p w14:paraId="1FC565E4" w14:textId="0672B7B8" w:rsidR="00BA3728" w:rsidRPr="00631DAB" w:rsidRDefault="00BA3728"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EP SHUTDOWN</w:t>
            </w:r>
            <w:r w:rsidR="0054536F">
              <w:rPr>
                <w:rFonts w:asciiTheme="minorHAnsi" w:hAnsiTheme="minorHAnsi" w:cstheme="minorHAnsi"/>
                <w:b/>
                <w:color w:val="FFFFFF" w:themeColor="background1"/>
                <w:sz w:val="16"/>
                <w:szCs w:val="16"/>
              </w:rPr>
              <w:t xml:space="preserve"> VARIABLES</w:t>
            </w:r>
          </w:p>
        </w:tc>
      </w:tr>
      <w:tr w:rsidR="00BA3728" w:rsidRPr="00631DAB" w14:paraId="4EA7D2F5" w14:textId="77777777" w:rsidTr="00D31C48">
        <w:trPr>
          <w:jc w:val="center"/>
        </w:trPr>
        <w:tc>
          <w:tcPr>
            <w:tcW w:w="0" w:type="auto"/>
            <w:shd w:val="clear" w:color="auto" w:fill="005596" w:themeFill="text2"/>
            <w:vAlign w:val="center"/>
          </w:tcPr>
          <w:p w14:paraId="7B18E40E"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04F1E340" w14:textId="77777777" w:rsidR="00BA3728" w:rsidRPr="00631DAB" w:rsidRDefault="00BA3728"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BA3728" w:rsidRPr="00631DAB" w14:paraId="49AB62DE" w14:textId="77777777" w:rsidTr="00D31C48">
        <w:trPr>
          <w:jc w:val="center"/>
        </w:trPr>
        <w:tc>
          <w:tcPr>
            <w:tcW w:w="0" w:type="auto"/>
            <w:vAlign w:val="center"/>
          </w:tcPr>
          <w:p w14:paraId="1754F080" w14:textId="2990D3FB" w:rsidR="00BA3728" w:rsidRPr="00631DAB" w:rsidRDefault="00BA3728" w:rsidP="00D31C48">
            <w:pPr>
              <w:jc w:val="left"/>
              <w:rPr>
                <w:rFonts w:asciiTheme="minorHAnsi" w:hAnsiTheme="minorHAnsi" w:cstheme="minorHAnsi"/>
                <w:sz w:val="16"/>
                <w:szCs w:val="16"/>
              </w:rPr>
            </w:pPr>
            <w:r>
              <w:rPr>
                <w:rFonts w:asciiTheme="minorHAnsi" w:hAnsiTheme="minorHAnsi" w:cstheme="minorHAnsi"/>
                <w:color w:val="auto"/>
                <w:sz w:val="16"/>
                <w:szCs w:val="16"/>
              </w:rPr>
              <w:t>TRIGGERPATH</w:t>
            </w:r>
          </w:p>
        </w:tc>
        <w:tc>
          <w:tcPr>
            <w:tcW w:w="0" w:type="auto"/>
            <w:vAlign w:val="center"/>
          </w:tcPr>
          <w:p w14:paraId="309B1CC4" w14:textId="158B1B80" w:rsidR="00BA3728" w:rsidRPr="00631DAB" w:rsidRDefault="004C02CE" w:rsidP="00D31C48">
            <w:pPr>
              <w:autoSpaceDE w:val="0"/>
              <w:autoSpaceDN w:val="0"/>
              <w:adjustRightInd w:val="0"/>
              <w:jc w:val="left"/>
              <w:rPr>
                <w:rFonts w:asciiTheme="minorHAnsi" w:hAnsiTheme="minorHAnsi" w:cstheme="minorHAnsi"/>
                <w:color w:val="auto"/>
                <w:sz w:val="16"/>
                <w:szCs w:val="16"/>
              </w:rPr>
            </w:pPr>
            <w:r w:rsidRPr="004C02CE">
              <w:rPr>
                <w:rFonts w:asciiTheme="minorHAnsi" w:hAnsiTheme="minorHAnsi" w:cstheme="minorHAnsi"/>
                <w:color w:val="auto"/>
                <w:sz w:val="16"/>
                <w:szCs w:val="16"/>
              </w:rPr>
              <w:t>\\[admin sever]\Toolkit\Corporate\Plan\trigger.ini</w:t>
            </w:r>
          </w:p>
        </w:tc>
      </w:tr>
    </w:tbl>
    <w:p w14:paraId="78F03D42" w14:textId="0FC54034" w:rsidR="00EC5BCB" w:rsidRDefault="00EC5BCB" w:rsidP="00BB2F9B"/>
    <w:tbl>
      <w:tblPr>
        <w:tblStyle w:val="TableGrid"/>
        <w:tblW w:w="0" w:type="auto"/>
        <w:jc w:val="center"/>
        <w:tblLook w:val="04A0" w:firstRow="1" w:lastRow="0" w:firstColumn="1" w:lastColumn="0" w:noHBand="0" w:noVBand="1"/>
      </w:tblPr>
      <w:tblGrid>
        <w:gridCol w:w="1866"/>
        <w:gridCol w:w="5774"/>
      </w:tblGrid>
      <w:tr w:rsidR="0054536F" w:rsidRPr="00631DAB" w14:paraId="202B5CEB" w14:textId="77777777" w:rsidTr="00D31C48">
        <w:trPr>
          <w:jc w:val="center"/>
        </w:trPr>
        <w:tc>
          <w:tcPr>
            <w:tcW w:w="0" w:type="auto"/>
            <w:gridSpan w:val="2"/>
            <w:shd w:val="clear" w:color="auto" w:fill="005596" w:themeFill="text2"/>
            <w:vAlign w:val="center"/>
          </w:tcPr>
          <w:p w14:paraId="3F790115" w14:textId="7F3A9A2E" w:rsidR="0054536F" w:rsidRPr="00631DAB" w:rsidRDefault="0054536F"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LOG ARCHIVING VARIABLES</w:t>
            </w:r>
          </w:p>
        </w:tc>
      </w:tr>
      <w:tr w:rsidR="0054536F" w:rsidRPr="00631DAB" w14:paraId="41F5AB29" w14:textId="77777777" w:rsidTr="00D31C48">
        <w:trPr>
          <w:jc w:val="center"/>
        </w:trPr>
        <w:tc>
          <w:tcPr>
            <w:tcW w:w="0" w:type="auto"/>
            <w:shd w:val="clear" w:color="auto" w:fill="005596" w:themeFill="text2"/>
            <w:vAlign w:val="center"/>
          </w:tcPr>
          <w:p w14:paraId="3A98787E"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lastRenderedPageBreak/>
              <w:t>Variable</w:t>
            </w:r>
          </w:p>
        </w:tc>
        <w:tc>
          <w:tcPr>
            <w:tcW w:w="0" w:type="auto"/>
            <w:shd w:val="clear" w:color="auto" w:fill="005596" w:themeFill="text2"/>
            <w:vAlign w:val="center"/>
          </w:tcPr>
          <w:p w14:paraId="06533A71" w14:textId="77777777" w:rsidR="0054536F" w:rsidRPr="00631DAB" w:rsidRDefault="0054536F" w:rsidP="00D31C48">
            <w:pPr>
              <w:jc w:val="left"/>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Sample Value</w:t>
            </w:r>
          </w:p>
        </w:tc>
      </w:tr>
      <w:tr w:rsidR="0054536F" w:rsidRPr="00631DAB" w14:paraId="180510E5" w14:textId="77777777" w:rsidTr="00D31C48">
        <w:trPr>
          <w:jc w:val="center"/>
        </w:trPr>
        <w:tc>
          <w:tcPr>
            <w:tcW w:w="0" w:type="auto"/>
            <w:vAlign w:val="center"/>
          </w:tcPr>
          <w:p w14:paraId="08B420E2" w14:textId="2AB987A9" w:rsidR="0054536F" w:rsidRPr="00631DAB" w:rsidRDefault="0054536F" w:rsidP="00D31C48">
            <w:pPr>
              <w:jc w:val="left"/>
              <w:rPr>
                <w:rFonts w:asciiTheme="minorHAnsi" w:hAnsiTheme="minorHAnsi" w:cstheme="minorHAnsi"/>
                <w:sz w:val="16"/>
                <w:szCs w:val="16"/>
              </w:rPr>
            </w:pPr>
            <w:r w:rsidRPr="0054536F">
              <w:rPr>
                <w:rFonts w:asciiTheme="minorHAnsi" w:hAnsiTheme="minorHAnsi" w:cstheme="minorHAnsi"/>
                <w:color w:val="auto"/>
                <w:sz w:val="16"/>
                <w:szCs w:val="16"/>
              </w:rPr>
              <w:t>ARCHIVEFILEEXTENSIONS</w:t>
            </w:r>
          </w:p>
        </w:tc>
        <w:tc>
          <w:tcPr>
            <w:tcW w:w="0" w:type="auto"/>
            <w:vAlign w:val="center"/>
          </w:tcPr>
          <w:p w14:paraId="015E418B" w14:textId="6DEF6100" w:rsidR="0054536F" w:rsidRPr="00631DAB" w:rsidRDefault="007F457F" w:rsidP="00D31C48">
            <w:pPr>
              <w:autoSpaceDE w:val="0"/>
              <w:autoSpaceDN w:val="0"/>
              <w:adjustRightInd w:val="0"/>
              <w:jc w:val="left"/>
              <w:rPr>
                <w:rFonts w:asciiTheme="minorHAnsi" w:hAnsiTheme="minorHAnsi" w:cstheme="minorHAnsi"/>
                <w:color w:val="auto"/>
                <w:sz w:val="16"/>
                <w:szCs w:val="16"/>
              </w:rPr>
            </w:pPr>
            <w:r w:rsidRPr="007F457F">
              <w:rPr>
                <w:rFonts w:asciiTheme="minorHAnsi" w:hAnsiTheme="minorHAnsi" w:cstheme="minorHAnsi"/>
                <w:color w:val="auto"/>
                <w:sz w:val="16"/>
                <w:szCs w:val="16"/>
              </w:rPr>
              <w:t>log,trc,errlist,errors,infolist,bin,shape,facttables,sr,tmp,merged,sts,rsp,tin,al,pl,sorted</w:t>
            </w:r>
          </w:p>
        </w:tc>
      </w:tr>
      <w:tr w:rsidR="0054536F" w:rsidRPr="00631DAB" w14:paraId="5B2CCC5D" w14:textId="77777777" w:rsidTr="00D31C48">
        <w:trPr>
          <w:jc w:val="center"/>
        </w:trPr>
        <w:tc>
          <w:tcPr>
            <w:tcW w:w="0" w:type="auto"/>
            <w:vAlign w:val="center"/>
          </w:tcPr>
          <w:p w14:paraId="310B2E99" w14:textId="3C928561"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EXPIREDAYS</w:t>
            </w:r>
          </w:p>
        </w:tc>
        <w:tc>
          <w:tcPr>
            <w:tcW w:w="0" w:type="auto"/>
            <w:vAlign w:val="center"/>
          </w:tcPr>
          <w:p w14:paraId="15077C00" w14:textId="3525D354"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28</w:t>
            </w:r>
          </w:p>
        </w:tc>
      </w:tr>
      <w:tr w:rsidR="0054536F" w:rsidRPr="00631DAB" w14:paraId="6607C4DB" w14:textId="77777777" w:rsidTr="00D31C48">
        <w:trPr>
          <w:jc w:val="center"/>
        </w:trPr>
        <w:tc>
          <w:tcPr>
            <w:tcW w:w="0" w:type="auto"/>
            <w:vAlign w:val="center"/>
          </w:tcPr>
          <w:p w14:paraId="54782BDC" w14:textId="2F5B3C80" w:rsidR="0054536F" w:rsidRPr="0054536F" w:rsidRDefault="0054536F" w:rsidP="00D31C48">
            <w:pPr>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QUARTZHOMEPATH</w:t>
            </w:r>
            <w:r w:rsidR="005E3281">
              <w:rPr>
                <w:rFonts w:asciiTheme="minorHAnsi" w:hAnsiTheme="minorHAnsi" w:cstheme="minorHAnsi"/>
                <w:color w:val="auto"/>
                <w:sz w:val="16"/>
                <w:szCs w:val="16"/>
              </w:rPr>
              <w:t>S</w:t>
            </w:r>
          </w:p>
        </w:tc>
        <w:tc>
          <w:tcPr>
            <w:tcW w:w="0" w:type="auto"/>
            <w:vAlign w:val="center"/>
          </w:tcPr>
          <w:p w14:paraId="21376AC5" w14:textId="4AA9E187" w:rsidR="0054536F" w:rsidRPr="00BA3728" w:rsidRDefault="0054536F" w:rsidP="00D31C48">
            <w:pPr>
              <w:autoSpaceDE w:val="0"/>
              <w:autoSpaceDN w:val="0"/>
              <w:adjustRightInd w:val="0"/>
              <w:jc w:val="left"/>
              <w:rPr>
                <w:rFonts w:asciiTheme="minorHAnsi" w:hAnsiTheme="minorHAnsi" w:cstheme="minorHAnsi"/>
                <w:color w:val="auto"/>
                <w:sz w:val="16"/>
                <w:szCs w:val="16"/>
              </w:rPr>
            </w:pPr>
            <w:r w:rsidRPr="0054536F">
              <w:rPr>
                <w:rFonts w:asciiTheme="minorHAnsi" w:hAnsiTheme="minorHAnsi" w:cstheme="minorHAnsi"/>
                <w:color w:val="auto"/>
                <w:sz w:val="16"/>
                <w:szCs w:val="16"/>
              </w:rPr>
              <w:t>D:\Quartz,C:\ProgramData\JDA\EKBF</w:t>
            </w:r>
          </w:p>
        </w:tc>
      </w:tr>
    </w:tbl>
    <w:p w14:paraId="798D5EC1" w14:textId="7F8A7801" w:rsidR="00DA62EA" w:rsidRDefault="00DA62EA" w:rsidP="00BB2F9B"/>
    <w:p w14:paraId="40D67D1C" w14:textId="77777777" w:rsidR="0054536F" w:rsidRDefault="0054536F" w:rsidP="00BB2F9B"/>
    <w:tbl>
      <w:tblPr>
        <w:tblStyle w:val="TableGrid"/>
        <w:tblW w:w="0" w:type="auto"/>
        <w:jc w:val="center"/>
        <w:tblLook w:val="04A0" w:firstRow="1" w:lastRow="0" w:firstColumn="1" w:lastColumn="0" w:noHBand="0" w:noVBand="1"/>
      </w:tblPr>
      <w:tblGrid>
        <w:gridCol w:w="2224"/>
        <w:gridCol w:w="2639"/>
      </w:tblGrid>
      <w:tr w:rsidR="004C02CE" w:rsidRPr="00046A6F" w14:paraId="5E9FD0ED" w14:textId="77777777" w:rsidTr="00C83706">
        <w:trPr>
          <w:jc w:val="center"/>
        </w:trPr>
        <w:tc>
          <w:tcPr>
            <w:tcW w:w="0" w:type="auto"/>
            <w:gridSpan w:val="2"/>
            <w:shd w:val="clear" w:color="auto" w:fill="005596" w:themeFill="text2"/>
            <w:vAlign w:val="center"/>
          </w:tcPr>
          <w:p w14:paraId="6A7326AE" w14:textId="2BFAE211" w:rsidR="004C02CE" w:rsidRPr="00046A6F" w:rsidRDefault="004C02CE" w:rsidP="00C83706">
            <w:pPr>
              <w:jc w:val="center"/>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CLOUD SFTP VARIABLES</w:t>
            </w:r>
          </w:p>
        </w:tc>
      </w:tr>
      <w:tr w:rsidR="004C02CE" w:rsidRPr="00046A6F" w14:paraId="04308611" w14:textId="77777777" w:rsidTr="00C83706">
        <w:trPr>
          <w:jc w:val="center"/>
        </w:trPr>
        <w:tc>
          <w:tcPr>
            <w:tcW w:w="0" w:type="auto"/>
            <w:shd w:val="clear" w:color="auto" w:fill="005596" w:themeFill="text2"/>
            <w:vAlign w:val="center"/>
          </w:tcPr>
          <w:p w14:paraId="341F0DA2"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Variable</w:t>
            </w:r>
          </w:p>
        </w:tc>
        <w:tc>
          <w:tcPr>
            <w:tcW w:w="0" w:type="auto"/>
            <w:shd w:val="clear" w:color="auto" w:fill="005596" w:themeFill="text2"/>
            <w:vAlign w:val="center"/>
          </w:tcPr>
          <w:p w14:paraId="265ACB28" w14:textId="77777777" w:rsidR="004C02CE" w:rsidRPr="00046A6F" w:rsidRDefault="004C02CE" w:rsidP="00C83706">
            <w:pPr>
              <w:jc w:val="left"/>
              <w:rPr>
                <w:rFonts w:asciiTheme="minorHAnsi" w:hAnsiTheme="minorHAnsi" w:cstheme="minorHAnsi"/>
                <w:b/>
                <w:color w:val="FFFFFF" w:themeColor="background1"/>
                <w:sz w:val="16"/>
                <w:szCs w:val="16"/>
              </w:rPr>
            </w:pPr>
            <w:r w:rsidRPr="00046A6F">
              <w:rPr>
                <w:rFonts w:asciiTheme="minorHAnsi" w:hAnsiTheme="minorHAnsi" w:cstheme="minorHAnsi"/>
                <w:b/>
                <w:color w:val="FFFFFF" w:themeColor="background1"/>
                <w:sz w:val="16"/>
                <w:szCs w:val="16"/>
              </w:rPr>
              <w:t>Sample Value</w:t>
            </w:r>
          </w:p>
        </w:tc>
      </w:tr>
      <w:tr w:rsidR="00046A6F" w:rsidRPr="00046A6F" w14:paraId="1ED3099E" w14:textId="77777777" w:rsidTr="00E72D65">
        <w:trPr>
          <w:jc w:val="center"/>
        </w:trPr>
        <w:tc>
          <w:tcPr>
            <w:tcW w:w="0" w:type="auto"/>
          </w:tcPr>
          <w:p w14:paraId="5493E70F" w14:textId="64CC8525" w:rsidR="00046A6F" w:rsidRPr="00046A6F" w:rsidRDefault="00046A6F" w:rsidP="00046A6F">
            <w:pPr>
              <w:jc w:val="left"/>
              <w:rPr>
                <w:rFonts w:asciiTheme="minorHAnsi" w:hAnsiTheme="minorHAnsi" w:cstheme="minorHAnsi"/>
                <w:color w:val="auto"/>
                <w:sz w:val="16"/>
                <w:szCs w:val="16"/>
              </w:rPr>
            </w:pPr>
            <w:r>
              <w:rPr>
                <w:rFonts w:asciiTheme="minorHAnsi" w:hAnsiTheme="minorHAnsi"/>
                <w:sz w:val="16"/>
                <w:szCs w:val="16"/>
              </w:rPr>
              <w:t>CLOUD</w:t>
            </w:r>
          </w:p>
        </w:tc>
        <w:tc>
          <w:tcPr>
            <w:tcW w:w="0" w:type="auto"/>
          </w:tcPr>
          <w:p w14:paraId="4913FCB8" w14:textId="03D447E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N</w:t>
            </w:r>
          </w:p>
        </w:tc>
      </w:tr>
      <w:tr w:rsidR="00046A6F" w:rsidRPr="00046A6F" w14:paraId="58309CD8" w14:textId="77777777" w:rsidTr="00E72D65">
        <w:trPr>
          <w:jc w:val="center"/>
        </w:trPr>
        <w:tc>
          <w:tcPr>
            <w:tcW w:w="0" w:type="auto"/>
          </w:tcPr>
          <w:p w14:paraId="2124C605" w14:textId="151CCF89"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SFTPPATH</w:t>
            </w:r>
          </w:p>
        </w:tc>
        <w:tc>
          <w:tcPr>
            <w:tcW w:w="0" w:type="auto"/>
          </w:tcPr>
          <w:p w14:paraId="1ACD7C92" w14:textId="01D7F38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D:\SFTP</w:t>
            </w:r>
          </w:p>
        </w:tc>
      </w:tr>
      <w:tr w:rsidR="00046A6F" w:rsidRPr="00046A6F" w14:paraId="4318C80E" w14:textId="77777777" w:rsidTr="00E72D65">
        <w:trPr>
          <w:jc w:val="center"/>
        </w:trPr>
        <w:tc>
          <w:tcPr>
            <w:tcW w:w="0" w:type="auto"/>
          </w:tcPr>
          <w:p w14:paraId="3A95E3C4" w14:textId="0D526E40"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FACTHISTORYPATH</w:t>
            </w:r>
          </w:p>
        </w:tc>
        <w:tc>
          <w:tcPr>
            <w:tcW w:w="0" w:type="auto"/>
          </w:tcPr>
          <w:p w14:paraId="234FAFD2" w14:textId="54A5CD1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%SFTPPATH%\Fact_History</w:t>
            </w:r>
          </w:p>
        </w:tc>
      </w:tr>
      <w:tr w:rsidR="00046A6F" w:rsidRPr="00046A6F" w14:paraId="67B8243E" w14:textId="77777777" w:rsidTr="00E72D65">
        <w:trPr>
          <w:jc w:val="center"/>
        </w:trPr>
        <w:tc>
          <w:tcPr>
            <w:tcW w:w="0" w:type="auto"/>
          </w:tcPr>
          <w:p w14:paraId="5BFDDFF6" w14:textId="2E5C388F"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INBOXPATH</w:t>
            </w:r>
          </w:p>
        </w:tc>
        <w:tc>
          <w:tcPr>
            <w:tcW w:w="0" w:type="auto"/>
          </w:tcPr>
          <w:p w14:paraId="3585C3DF" w14:textId="77B8F545"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%SFTPPATH%\Inbox</w:t>
            </w:r>
          </w:p>
        </w:tc>
      </w:tr>
      <w:tr w:rsidR="00046A6F" w:rsidRPr="00046A6F" w14:paraId="261CE8EF" w14:textId="77777777" w:rsidTr="00E72D65">
        <w:trPr>
          <w:jc w:val="center"/>
        </w:trPr>
        <w:tc>
          <w:tcPr>
            <w:tcW w:w="0" w:type="auto"/>
          </w:tcPr>
          <w:p w14:paraId="7F34EE91" w14:textId="22F29F57"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INBOXARCHIVEPATH</w:t>
            </w:r>
          </w:p>
        </w:tc>
        <w:tc>
          <w:tcPr>
            <w:tcW w:w="0" w:type="auto"/>
          </w:tcPr>
          <w:p w14:paraId="2CB13A78" w14:textId="0DA63EB9"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%INBOXPATH%\Archive</w:t>
            </w:r>
          </w:p>
        </w:tc>
      </w:tr>
      <w:tr w:rsidR="00046A6F" w:rsidRPr="00046A6F" w14:paraId="473335D3" w14:textId="77777777" w:rsidTr="00E72D65">
        <w:trPr>
          <w:jc w:val="center"/>
        </w:trPr>
        <w:tc>
          <w:tcPr>
            <w:tcW w:w="0" w:type="auto"/>
          </w:tcPr>
          <w:p w14:paraId="7B01E03B" w14:textId="50D79AD4"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OUTBOXPATH</w:t>
            </w:r>
          </w:p>
        </w:tc>
        <w:tc>
          <w:tcPr>
            <w:tcW w:w="0" w:type="auto"/>
          </w:tcPr>
          <w:p w14:paraId="12043A09" w14:textId="3DC0ECF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%SFTPPATH%\Outbox</w:t>
            </w:r>
          </w:p>
        </w:tc>
      </w:tr>
      <w:tr w:rsidR="002B149A" w:rsidRPr="00046A6F" w14:paraId="7AB71A51" w14:textId="77777777" w:rsidTr="00E72D65">
        <w:trPr>
          <w:jc w:val="center"/>
        </w:trPr>
        <w:tc>
          <w:tcPr>
            <w:tcW w:w="0" w:type="auto"/>
          </w:tcPr>
          <w:p w14:paraId="560E6E0F" w14:textId="58F5760E" w:rsidR="002B149A" w:rsidRPr="00046A6F" w:rsidRDefault="00742CF6" w:rsidP="00046A6F">
            <w:pPr>
              <w:jc w:val="left"/>
              <w:rPr>
                <w:rFonts w:asciiTheme="minorHAnsi" w:hAnsiTheme="minorHAnsi"/>
                <w:sz w:val="16"/>
                <w:szCs w:val="16"/>
              </w:rPr>
            </w:pPr>
            <w:r w:rsidRPr="00742CF6">
              <w:rPr>
                <w:rFonts w:asciiTheme="minorHAnsi" w:hAnsiTheme="minorHAnsi"/>
                <w:sz w:val="16"/>
                <w:szCs w:val="16"/>
              </w:rPr>
              <w:t>RECLASSPATH</w:t>
            </w:r>
          </w:p>
        </w:tc>
        <w:tc>
          <w:tcPr>
            <w:tcW w:w="0" w:type="auto"/>
          </w:tcPr>
          <w:p w14:paraId="02A1228D" w14:textId="6D8F1362" w:rsidR="002B149A" w:rsidRPr="00046A6F" w:rsidRDefault="00742CF6" w:rsidP="00046A6F">
            <w:pPr>
              <w:autoSpaceDE w:val="0"/>
              <w:autoSpaceDN w:val="0"/>
              <w:adjustRightInd w:val="0"/>
              <w:jc w:val="left"/>
              <w:rPr>
                <w:rFonts w:asciiTheme="minorHAnsi" w:hAnsiTheme="minorHAnsi"/>
                <w:sz w:val="16"/>
                <w:szCs w:val="16"/>
              </w:rPr>
            </w:pPr>
            <w:r w:rsidRPr="00742CF6">
              <w:rPr>
                <w:rFonts w:asciiTheme="minorHAnsi" w:hAnsiTheme="minorHAnsi"/>
                <w:sz w:val="16"/>
                <w:szCs w:val="16"/>
              </w:rPr>
              <w:t>%INBOXPATH%\Reclass</w:t>
            </w:r>
          </w:p>
        </w:tc>
      </w:tr>
      <w:tr w:rsidR="00046A6F" w:rsidRPr="00046A6F" w14:paraId="0482F4E6" w14:textId="77777777" w:rsidTr="00E72D65">
        <w:trPr>
          <w:jc w:val="center"/>
        </w:trPr>
        <w:tc>
          <w:tcPr>
            <w:tcW w:w="0" w:type="auto"/>
          </w:tcPr>
          <w:p w14:paraId="5FFFBCD2" w14:textId="7A5BA92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SFTPSUPPORTPATH</w:t>
            </w:r>
          </w:p>
        </w:tc>
        <w:tc>
          <w:tcPr>
            <w:tcW w:w="0" w:type="auto"/>
          </w:tcPr>
          <w:p w14:paraId="70FBBCB2" w14:textId="2D507F14"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D:\EP_Batch\SFTP_Support</w:t>
            </w:r>
          </w:p>
        </w:tc>
      </w:tr>
      <w:tr w:rsidR="00046A6F" w:rsidRPr="00046A6F" w14:paraId="0C701C24" w14:textId="77777777" w:rsidTr="00E72D65">
        <w:trPr>
          <w:jc w:val="center"/>
        </w:trPr>
        <w:tc>
          <w:tcPr>
            <w:tcW w:w="0" w:type="auto"/>
          </w:tcPr>
          <w:p w14:paraId="02201884" w14:textId="29744955"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SQLLDRCONTROLPATH</w:t>
            </w:r>
          </w:p>
        </w:tc>
        <w:tc>
          <w:tcPr>
            <w:tcW w:w="0" w:type="auto"/>
          </w:tcPr>
          <w:p w14:paraId="24592F16" w14:textId="0427DB97"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%SFTPSUPPORTPATH%\Ctl_Files</w:t>
            </w:r>
          </w:p>
        </w:tc>
      </w:tr>
      <w:tr w:rsidR="00046A6F" w:rsidRPr="00046A6F" w14:paraId="1ECE28F4" w14:textId="77777777" w:rsidTr="00E72D65">
        <w:trPr>
          <w:jc w:val="center"/>
        </w:trPr>
        <w:tc>
          <w:tcPr>
            <w:tcW w:w="0" w:type="auto"/>
          </w:tcPr>
          <w:p w14:paraId="36102245" w14:textId="6D2DFC8C"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SQLLDRERRORSPATH</w:t>
            </w:r>
          </w:p>
        </w:tc>
        <w:tc>
          <w:tcPr>
            <w:tcW w:w="0" w:type="auto"/>
          </w:tcPr>
          <w:p w14:paraId="23FF9399" w14:textId="081FE19D"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%SFTPPATH%\SQLLDR_Errors</w:t>
            </w:r>
          </w:p>
        </w:tc>
      </w:tr>
      <w:tr w:rsidR="00046A6F" w:rsidRPr="00046A6F" w14:paraId="7227F6C7" w14:textId="77777777" w:rsidTr="00E72D65">
        <w:trPr>
          <w:jc w:val="center"/>
        </w:trPr>
        <w:tc>
          <w:tcPr>
            <w:tcW w:w="0" w:type="auto"/>
          </w:tcPr>
          <w:p w14:paraId="6AD98711" w14:textId="183E6951"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SQLLDRLOGSPATH</w:t>
            </w:r>
          </w:p>
        </w:tc>
        <w:tc>
          <w:tcPr>
            <w:tcW w:w="0" w:type="auto"/>
          </w:tcPr>
          <w:p w14:paraId="361F846C" w14:textId="4A1EE886"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%SFTPPATH%\SQLLDR_Logs</w:t>
            </w:r>
          </w:p>
        </w:tc>
      </w:tr>
      <w:tr w:rsidR="00046A6F" w:rsidRPr="00046A6F" w14:paraId="2C2887D9" w14:textId="77777777" w:rsidTr="00E72D65">
        <w:trPr>
          <w:jc w:val="center"/>
        </w:trPr>
        <w:tc>
          <w:tcPr>
            <w:tcW w:w="0" w:type="auto"/>
          </w:tcPr>
          <w:p w14:paraId="713C44D0" w14:textId="2D5B15FA"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STRUCTURELOADERRORSPATH</w:t>
            </w:r>
          </w:p>
        </w:tc>
        <w:tc>
          <w:tcPr>
            <w:tcW w:w="0" w:type="auto"/>
          </w:tcPr>
          <w:p w14:paraId="3028E6BC" w14:textId="1ECB4821"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%SFTPPATH%\Structure_Load_Errors</w:t>
            </w:r>
          </w:p>
        </w:tc>
      </w:tr>
      <w:tr w:rsidR="00046A6F" w:rsidRPr="00046A6F" w14:paraId="712328B1" w14:textId="77777777" w:rsidTr="00E72D65">
        <w:trPr>
          <w:jc w:val="center"/>
        </w:trPr>
        <w:tc>
          <w:tcPr>
            <w:tcW w:w="0" w:type="auto"/>
          </w:tcPr>
          <w:p w14:paraId="473D6585" w14:textId="1A66F196" w:rsidR="00046A6F" w:rsidRPr="00046A6F" w:rsidRDefault="00046A6F" w:rsidP="00046A6F">
            <w:pPr>
              <w:jc w:val="left"/>
              <w:rPr>
                <w:rFonts w:asciiTheme="minorHAnsi" w:hAnsiTheme="minorHAnsi" w:cstheme="minorHAnsi"/>
                <w:color w:val="auto"/>
                <w:sz w:val="16"/>
                <w:szCs w:val="16"/>
              </w:rPr>
            </w:pPr>
            <w:r w:rsidRPr="00046A6F">
              <w:rPr>
                <w:rFonts w:asciiTheme="minorHAnsi" w:hAnsiTheme="minorHAnsi"/>
                <w:sz w:val="16"/>
                <w:szCs w:val="16"/>
              </w:rPr>
              <w:t>TYLOADERRORSPATH</w:t>
            </w:r>
          </w:p>
        </w:tc>
        <w:tc>
          <w:tcPr>
            <w:tcW w:w="0" w:type="auto"/>
          </w:tcPr>
          <w:p w14:paraId="196C7723" w14:textId="779ADF98" w:rsidR="00046A6F" w:rsidRPr="00046A6F" w:rsidRDefault="00046A6F" w:rsidP="00046A6F">
            <w:pPr>
              <w:autoSpaceDE w:val="0"/>
              <w:autoSpaceDN w:val="0"/>
              <w:adjustRightInd w:val="0"/>
              <w:jc w:val="left"/>
              <w:rPr>
                <w:rFonts w:asciiTheme="minorHAnsi" w:hAnsiTheme="minorHAnsi" w:cstheme="minorHAnsi"/>
                <w:color w:val="auto"/>
                <w:sz w:val="16"/>
                <w:szCs w:val="16"/>
              </w:rPr>
            </w:pPr>
            <w:r w:rsidRPr="00046A6F">
              <w:rPr>
                <w:rFonts w:asciiTheme="minorHAnsi" w:hAnsiTheme="minorHAnsi"/>
                <w:sz w:val="16"/>
                <w:szCs w:val="16"/>
              </w:rPr>
              <w:t>%SFTPPATH%\TY_Load_Errors</w:t>
            </w:r>
          </w:p>
        </w:tc>
      </w:tr>
    </w:tbl>
    <w:p w14:paraId="70442257" w14:textId="51F1ED64" w:rsidR="004C02CE" w:rsidRDefault="004C02CE" w:rsidP="00BB2F9B"/>
    <w:p w14:paraId="5F91CBBE" w14:textId="55EA90AC" w:rsidR="00A61309" w:rsidRDefault="00ED3D48" w:rsidP="00A61309">
      <w:pPr>
        <w:pStyle w:val="Heading2"/>
      </w:pPr>
      <w:bookmarkStart w:id="132" w:name="_Toc39674412"/>
      <w:r>
        <w:t>Init EXT Schema</w:t>
      </w:r>
      <w:r w:rsidR="00A61309">
        <w:t xml:space="preserve"> (Mulesoft)</w:t>
      </w:r>
      <w:bookmarkEnd w:id="132"/>
    </w:p>
    <w:p w14:paraId="77422AA9" w14:textId="77777777" w:rsidR="00A61309" w:rsidRDefault="00A61309" w:rsidP="00A61309">
      <w:pPr>
        <w:rPr>
          <w:rFonts w:cs="Arial"/>
        </w:rPr>
      </w:pPr>
      <w:r w:rsidRPr="00962735">
        <w:rPr>
          <w:rFonts w:cs="Arial"/>
          <w:b/>
        </w:rPr>
        <w:t>Mid-Tier</w:t>
      </w:r>
      <w:r>
        <w:rPr>
          <w:rFonts w:cs="Arial"/>
        </w:rPr>
        <w:t>: Primary</w:t>
      </w:r>
    </w:p>
    <w:p w14:paraId="406B9227" w14:textId="77777777" w:rsidR="00A61309" w:rsidRPr="00962735" w:rsidRDefault="00A61309" w:rsidP="00A61309"/>
    <w:p w14:paraId="79D2A646" w14:textId="12859BA5" w:rsidR="00A61309" w:rsidRDefault="00A61309" w:rsidP="00A61309">
      <w:r w:rsidRPr="001916EE">
        <w:rPr>
          <w:b/>
        </w:rPr>
        <w:t>Purpose</w:t>
      </w:r>
      <w:r>
        <w:t>:</w:t>
      </w:r>
      <w:r w:rsidR="00D8479B">
        <w:t xml:space="preserve"> </w:t>
      </w:r>
      <w:r w:rsidR="00E53D14" w:rsidRPr="00E53D14">
        <w:t>Executes the Mule Request to Initialize the EXT Schema</w:t>
      </w:r>
      <w:r w:rsidR="00E53D14">
        <w:t>.</w:t>
      </w:r>
    </w:p>
    <w:p w14:paraId="2141CFE8" w14:textId="77777777" w:rsidR="00A61309" w:rsidRDefault="00A61309" w:rsidP="00A61309"/>
    <w:p w14:paraId="74D1B026" w14:textId="227EA77E" w:rsidR="00A61309" w:rsidRPr="00631DAB" w:rsidRDefault="00A61309" w:rsidP="00A61309">
      <w:r w:rsidRPr="001916EE">
        <w:rPr>
          <w:b/>
        </w:rPr>
        <w:t>Usage</w:t>
      </w:r>
      <w:r w:rsidRPr="00631DAB">
        <w:t xml:space="preserve">: </w:t>
      </w:r>
      <w:r w:rsidR="00ED3D48">
        <w:t>InitEXTSchema</w:t>
      </w:r>
    </w:p>
    <w:p w14:paraId="2B5F9CD7" w14:textId="77777777" w:rsidR="00A61309" w:rsidRDefault="00A61309" w:rsidP="00A61309"/>
    <w:p w14:paraId="0E10A17A" w14:textId="77777777" w:rsidR="00A61309" w:rsidRDefault="00A61309" w:rsidP="00A6130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A61309" w:rsidRPr="00631DAB" w14:paraId="3214F447" w14:textId="77777777" w:rsidTr="004D7915">
        <w:trPr>
          <w:jc w:val="center"/>
        </w:trPr>
        <w:tc>
          <w:tcPr>
            <w:tcW w:w="0" w:type="auto"/>
            <w:shd w:val="clear" w:color="auto" w:fill="005596" w:themeFill="text2"/>
            <w:vAlign w:val="center"/>
          </w:tcPr>
          <w:p w14:paraId="2F0F6FBB" w14:textId="77777777" w:rsidR="00A61309" w:rsidRPr="00631DAB" w:rsidRDefault="00A61309"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E3E2B6D" w14:textId="77777777" w:rsidR="00A61309" w:rsidRPr="00631DAB" w:rsidRDefault="00A61309"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61309" w:rsidRPr="00631DAB" w14:paraId="79B6FA2E" w14:textId="77777777" w:rsidTr="004D7915">
        <w:trPr>
          <w:jc w:val="center"/>
        </w:trPr>
        <w:tc>
          <w:tcPr>
            <w:tcW w:w="0" w:type="auto"/>
            <w:vAlign w:val="center"/>
          </w:tcPr>
          <w:p w14:paraId="68EC0F0C" w14:textId="77777777" w:rsidR="00A61309" w:rsidRPr="00B650A8" w:rsidRDefault="00A61309"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430A3599"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BA8C17A" w14:textId="77777777" w:rsidR="00A61309" w:rsidRDefault="00A61309" w:rsidP="00A61309"/>
    <w:p w14:paraId="14134E73" w14:textId="77777777" w:rsidR="00A61309" w:rsidRPr="0080426D" w:rsidRDefault="00A61309" w:rsidP="00A6130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A61309" w:rsidRPr="00631DAB" w14:paraId="4DC6D2A8" w14:textId="77777777" w:rsidTr="004D7915">
        <w:trPr>
          <w:jc w:val="center"/>
        </w:trPr>
        <w:tc>
          <w:tcPr>
            <w:tcW w:w="0" w:type="auto"/>
            <w:shd w:val="clear" w:color="auto" w:fill="005596" w:themeFill="text2"/>
            <w:vAlign w:val="center"/>
          </w:tcPr>
          <w:p w14:paraId="43B53F42" w14:textId="77777777" w:rsidR="00A61309" w:rsidRPr="00631DAB" w:rsidRDefault="00A61309"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B48AAA2" w14:textId="77777777" w:rsidR="00A61309" w:rsidRPr="00631DAB" w:rsidRDefault="00A61309"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61309" w:rsidRPr="00631DAB" w14:paraId="1E41E5AB" w14:textId="77777777" w:rsidTr="004D7915">
        <w:trPr>
          <w:jc w:val="center"/>
        </w:trPr>
        <w:tc>
          <w:tcPr>
            <w:tcW w:w="0" w:type="auto"/>
            <w:vAlign w:val="center"/>
          </w:tcPr>
          <w:p w14:paraId="5F8C4DA6" w14:textId="77777777" w:rsidR="00A61309" w:rsidRPr="00631DAB" w:rsidRDefault="00A61309"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248BB23F"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61309" w:rsidRPr="00631DAB" w14:paraId="4B0B5A7A" w14:textId="77777777" w:rsidTr="004D7915">
        <w:trPr>
          <w:jc w:val="center"/>
        </w:trPr>
        <w:tc>
          <w:tcPr>
            <w:tcW w:w="0" w:type="auto"/>
            <w:vAlign w:val="center"/>
          </w:tcPr>
          <w:p w14:paraId="61148F3C" w14:textId="77777777" w:rsidR="00A61309" w:rsidRPr="00631DAB" w:rsidRDefault="00A61309"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CC7E0E3" w14:textId="77777777" w:rsidR="00A61309" w:rsidRPr="00631DAB" w:rsidRDefault="00A61309"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D9AD776" w14:textId="77777777" w:rsidR="00A61309" w:rsidRDefault="00A61309" w:rsidP="00A61309">
      <w:pPr>
        <w:rPr>
          <w:b/>
        </w:rPr>
      </w:pPr>
    </w:p>
    <w:p w14:paraId="084874E1" w14:textId="77777777" w:rsidR="00A61309" w:rsidRDefault="00A61309" w:rsidP="00A61309">
      <w:pPr>
        <w:rPr>
          <w:b/>
        </w:rPr>
      </w:pPr>
      <w:r>
        <w:rPr>
          <w:b/>
        </w:rPr>
        <w:t>Send REST Request Command Line:</w:t>
      </w:r>
    </w:p>
    <w:p w14:paraId="3E0E20FB" w14:textId="16970C01" w:rsidR="00D8479B" w:rsidRPr="001B6677" w:rsidRDefault="00B52259" w:rsidP="00D8479B">
      <w:pPr>
        <w:rPr>
          <w:szCs w:val="20"/>
        </w:rPr>
      </w:pPr>
      <w:hyperlink w:anchor="_Send_REST_Request" w:history="1">
        <w:r w:rsidR="00A61309" w:rsidRPr="000115D5">
          <w:rPr>
            <w:rStyle w:val="Hyperlink"/>
          </w:rPr>
          <w:t>SendRESTRequest</w:t>
        </w:r>
      </w:hyperlink>
      <w:r w:rsidR="00A61309">
        <w:t xml:space="preserve"> </w:t>
      </w:r>
      <w:r w:rsidR="00D8479B" w:rsidRPr="001B6677">
        <w:rPr>
          <w:szCs w:val="20"/>
        </w:rPr>
        <w:t>POST %INITEXTSCHEMAURL%</w:t>
      </w:r>
      <w:r w:rsidR="00617DE4" w:rsidRPr="00617DE4">
        <w:rPr>
          <w:szCs w:val="20"/>
        </w:rPr>
        <w:t xml:space="preserve"> </w:t>
      </w:r>
      <w:r w:rsidR="00617DE4">
        <w:rPr>
          <w:szCs w:val="20"/>
        </w:rPr>
        <w:t>timeout=%RESTTIMEOUT%</w:t>
      </w:r>
    </w:p>
    <w:p w14:paraId="492D07D1" w14:textId="48988DE5" w:rsidR="00A61309" w:rsidRDefault="00A61309" w:rsidP="00BB2F9B"/>
    <w:p w14:paraId="5C2CE456" w14:textId="77777777" w:rsidR="0091560D" w:rsidRDefault="0091560D" w:rsidP="0091560D">
      <w:r>
        <w:rPr>
          <w:b/>
        </w:rPr>
        <w:t>Workflow:</w:t>
      </w:r>
    </w:p>
    <w:p w14:paraId="41408DC9" w14:textId="77777777" w:rsidR="0091560D" w:rsidRDefault="0091560D" w:rsidP="0091560D">
      <w:pPr>
        <w:jc w:val="center"/>
      </w:pPr>
      <w:r>
        <w:rPr>
          <w:noProof/>
        </w:rPr>
        <w:object w:dxaOrig="2221" w:dyaOrig="4606" w14:anchorId="50FEDB38">
          <v:shape id="_x0000_i1046" type="#_x0000_t75" style="width:86.4pt;height:172.2pt" o:ole="">
            <v:imagedata r:id="rId31" o:title=""/>
          </v:shape>
          <o:OLEObject Type="Embed" ProgID="Visio.Drawing.11" ShapeID="_x0000_i1046" DrawAspect="Content" ObjectID="_1707129302" r:id="rId57"/>
        </w:object>
      </w:r>
    </w:p>
    <w:p w14:paraId="32BCE065" w14:textId="695BA633" w:rsidR="00026C0A" w:rsidRDefault="00AE16D1" w:rsidP="00026C0A">
      <w:pPr>
        <w:pStyle w:val="Heading2"/>
      </w:pPr>
      <w:bookmarkStart w:id="133" w:name="_JI_Member_Data"/>
      <w:bookmarkStart w:id="134" w:name="_Toc39674413"/>
      <w:bookmarkEnd w:id="133"/>
      <w:r>
        <w:lastRenderedPageBreak/>
        <w:t>Initialize SFTP</w:t>
      </w:r>
      <w:r w:rsidR="00746D51">
        <w:t xml:space="preserve"> (Cloud)</w:t>
      </w:r>
      <w:bookmarkEnd w:id="134"/>
    </w:p>
    <w:p w14:paraId="12F9593D" w14:textId="77777777" w:rsidR="00026C0A" w:rsidRDefault="00026C0A" w:rsidP="00026C0A">
      <w:pPr>
        <w:rPr>
          <w:rFonts w:cs="Arial"/>
        </w:rPr>
      </w:pPr>
      <w:r w:rsidRPr="00962735">
        <w:rPr>
          <w:rFonts w:cs="Arial"/>
          <w:b/>
        </w:rPr>
        <w:t>Mid-Tier</w:t>
      </w:r>
      <w:r>
        <w:rPr>
          <w:rFonts w:cs="Arial"/>
        </w:rPr>
        <w:t>: Primary only</w:t>
      </w:r>
    </w:p>
    <w:p w14:paraId="02E124C6" w14:textId="77777777" w:rsidR="00026C0A" w:rsidRPr="00962735" w:rsidRDefault="00026C0A" w:rsidP="00026C0A"/>
    <w:p w14:paraId="18508157" w14:textId="5E04397B" w:rsidR="00026C0A" w:rsidRDefault="00026C0A" w:rsidP="00026C0A">
      <w:r w:rsidRPr="001916EE">
        <w:rPr>
          <w:b/>
        </w:rPr>
        <w:t>Purpose</w:t>
      </w:r>
      <w:r>
        <w:t xml:space="preserve">: </w:t>
      </w:r>
      <w:r w:rsidR="00AE16D1" w:rsidRPr="00AE16D1">
        <w:t>Initializes the SFTP environment for an EP Cloud implementation</w:t>
      </w:r>
      <w:r w:rsidR="00AE16D1">
        <w:t>.</w:t>
      </w:r>
    </w:p>
    <w:p w14:paraId="631E16D9" w14:textId="77777777" w:rsidR="00AE16D1" w:rsidRDefault="00AE16D1" w:rsidP="00026C0A"/>
    <w:p w14:paraId="637EA47F" w14:textId="25E2543A" w:rsidR="00026C0A" w:rsidRPr="00631DAB" w:rsidRDefault="00026C0A" w:rsidP="00026C0A">
      <w:r w:rsidRPr="001916EE">
        <w:rPr>
          <w:b/>
        </w:rPr>
        <w:t>Usage</w:t>
      </w:r>
      <w:r w:rsidRPr="00631DAB">
        <w:t xml:space="preserve">: </w:t>
      </w:r>
      <w:r w:rsidR="00AE16D1">
        <w:t>InitializeSFTP</w:t>
      </w:r>
    </w:p>
    <w:p w14:paraId="0C797754" w14:textId="77777777" w:rsidR="00026C0A" w:rsidRDefault="00026C0A" w:rsidP="00026C0A"/>
    <w:p w14:paraId="2AE3872A" w14:textId="77777777" w:rsidR="00026C0A" w:rsidRDefault="00026C0A" w:rsidP="00026C0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026C0A" w:rsidRPr="00631DAB" w14:paraId="51845A97" w14:textId="77777777" w:rsidTr="00C83706">
        <w:trPr>
          <w:jc w:val="center"/>
        </w:trPr>
        <w:tc>
          <w:tcPr>
            <w:tcW w:w="0" w:type="auto"/>
            <w:shd w:val="clear" w:color="auto" w:fill="005596" w:themeFill="text2"/>
            <w:vAlign w:val="center"/>
          </w:tcPr>
          <w:p w14:paraId="75C53231" w14:textId="77777777" w:rsidR="00026C0A" w:rsidRPr="00631DAB" w:rsidRDefault="00026C0A" w:rsidP="00C83706">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9237D22"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3001C9F0" w14:textId="77777777" w:rsidTr="00C83706">
        <w:trPr>
          <w:jc w:val="center"/>
        </w:trPr>
        <w:tc>
          <w:tcPr>
            <w:tcW w:w="0" w:type="auto"/>
            <w:vAlign w:val="center"/>
          </w:tcPr>
          <w:p w14:paraId="5D943981" w14:textId="77777777" w:rsidR="00026C0A" w:rsidRPr="00B650A8" w:rsidRDefault="00026C0A" w:rsidP="00C83706">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1A6F0439"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FACBDC0" w14:textId="77777777" w:rsidR="00026C0A" w:rsidRDefault="00026C0A" w:rsidP="00026C0A"/>
    <w:p w14:paraId="30F8461E" w14:textId="77777777" w:rsidR="00026C0A" w:rsidRPr="0080426D" w:rsidRDefault="00026C0A" w:rsidP="00026C0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026C0A" w:rsidRPr="00631DAB" w14:paraId="3F5B47DC" w14:textId="77777777" w:rsidTr="00C83706">
        <w:trPr>
          <w:jc w:val="center"/>
        </w:trPr>
        <w:tc>
          <w:tcPr>
            <w:tcW w:w="0" w:type="auto"/>
            <w:shd w:val="clear" w:color="auto" w:fill="005596" w:themeFill="text2"/>
            <w:vAlign w:val="center"/>
          </w:tcPr>
          <w:p w14:paraId="3FA6BECC" w14:textId="77777777" w:rsidR="00026C0A" w:rsidRPr="00631DAB" w:rsidRDefault="00026C0A" w:rsidP="00C83706">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F2600A" w14:textId="77777777" w:rsidR="00026C0A" w:rsidRPr="00631DAB" w:rsidRDefault="00026C0A" w:rsidP="00C83706">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026C0A" w:rsidRPr="00631DAB" w14:paraId="4A1973C9" w14:textId="77777777" w:rsidTr="00C83706">
        <w:trPr>
          <w:jc w:val="center"/>
        </w:trPr>
        <w:tc>
          <w:tcPr>
            <w:tcW w:w="0" w:type="auto"/>
            <w:vAlign w:val="center"/>
          </w:tcPr>
          <w:p w14:paraId="2BE08FE0"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0FC4CC1"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026C0A" w:rsidRPr="00631DAB" w14:paraId="5A41559F" w14:textId="77777777" w:rsidTr="00C83706">
        <w:trPr>
          <w:jc w:val="center"/>
        </w:trPr>
        <w:tc>
          <w:tcPr>
            <w:tcW w:w="0" w:type="auto"/>
            <w:vAlign w:val="center"/>
          </w:tcPr>
          <w:p w14:paraId="4D7BC088" w14:textId="77777777" w:rsidR="00026C0A" w:rsidRPr="00631DAB" w:rsidRDefault="00026C0A" w:rsidP="00C83706">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F960B6F" w14:textId="77777777" w:rsidR="00026C0A" w:rsidRPr="00631DAB" w:rsidRDefault="00026C0A" w:rsidP="00C83706">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9FD79F8" w14:textId="77777777" w:rsidR="004E57BD" w:rsidRDefault="004E57BD">
      <w:pPr>
        <w:jc w:val="left"/>
      </w:pPr>
    </w:p>
    <w:p w14:paraId="24A2D032" w14:textId="77777777" w:rsidR="004E57BD" w:rsidRDefault="004E57BD" w:rsidP="004E57BD">
      <w:r>
        <w:rPr>
          <w:b/>
        </w:rPr>
        <w:t>Workflow:</w:t>
      </w:r>
    </w:p>
    <w:p w14:paraId="1519DA38" w14:textId="3F81C40B" w:rsidR="004E57BD" w:rsidRDefault="00963033" w:rsidP="004E57BD">
      <w:pPr>
        <w:jc w:val="center"/>
      </w:pPr>
      <w:r>
        <w:rPr>
          <w:noProof/>
        </w:rPr>
        <w:object w:dxaOrig="6915" w:dyaOrig="4830" w14:anchorId="5BE2BE13">
          <v:shape id="_x0000_i1047" type="#_x0000_t75" style="width:259.8pt;height:179.7pt" o:ole="">
            <v:imagedata r:id="rId58" o:title=""/>
          </v:shape>
          <o:OLEObject Type="Embed" ProgID="Visio.Drawing.11" ShapeID="_x0000_i1047" DrawAspect="Content" ObjectID="_1707129303" r:id="rId59"/>
        </w:object>
      </w:r>
    </w:p>
    <w:p w14:paraId="4517A8C8" w14:textId="379CEB59" w:rsidR="00281A9B" w:rsidRPr="004E57BD" w:rsidRDefault="00281A9B">
      <w:pPr>
        <w:jc w:val="left"/>
      </w:pPr>
      <w:r>
        <w:br w:type="page"/>
      </w:r>
    </w:p>
    <w:p w14:paraId="336AF4D4" w14:textId="0202EBAB" w:rsidR="00D62C07" w:rsidRDefault="00D62C07" w:rsidP="00D62C07">
      <w:pPr>
        <w:pStyle w:val="Heading2"/>
      </w:pPr>
      <w:bookmarkStart w:id="135" w:name="_Toc39674414"/>
      <w:r>
        <w:lastRenderedPageBreak/>
        <w:t>JI</w:t>
      </w:r>
      <w:r w:rsidR="005A6F26">
        <w:t xml:space="preserve"> </w:t>
      </w:r>
      <w:r>
        <w:t>Member</w:t>
      </w:r>
      <w:r w:rsidR="005A6F26">
        <w:t xml:space="preserve"> </w:t>
      </w:r>
      <w:r>
        <w:t>Data</w:t>
      </w:r>
      <w:r w:rsidR="005A6F26">
        <w:t xml:space="preserve"> Load</w:t>
      </w:r>
      <w:r w:rsidR="004534DD">
        <w:t xml:space="preserve"> (Mulesoft &amp; DataStage)</w:t>
      </w:r>
      <w:bookmarkEnd w:id="135"/>
    </w:p>
    <w:p w14:paraId="293F3991" w14:textId="77777777" w:rsidR="00962735" w:rsidRDefault="00962735" w:rsidP="00962735">
      <w:pPr>
        <w:rPr>
          <w:rFonts w:cs="Arial"/>
        </w:rPr>
      </w:pPr>
      <w:r w:rsidRPr="00962735">
        <w:rPr>
          <w:rFonts w:cs="Arial"/>
          <w:b/>
        </w:rPr>
        <w:t>Mid-Tier</w:t>
      </w:r>
      <w:r>
        <w:rPr>
          <w:rFonts w:cs="Arial"/>
        </w:rPr>
        <w:t>: Primary only</w:t>
      </w:r>
    </w:p>
    <w:p w14:paraId="79902D43" w14:textId="77777777" w:rsidR="00962735" w:rsidRPr="00962735" w:rsidRDefault="00962735" w:rsidP="00962735"/>
    <w:p w14:paraId="2B256F62" w14:textId="77777777" w:rsidR="00BB4FDD" w:rsidRDefault="00BB4FDD" w:rsidP="00BB4FDD">
      <w:r w:rsidRPr="001916EE">
        <w:rPr>
          <w:b/>
        </w:rPr>
        <w:t>Purpose</w:t>
      </w:r>
      <w:r>
        <w:t>: Executes the JI Server Data job to load EKBS Member updates.</w:t>
      </w:r>
    </w:p>
    <w:p w14:paraId="562EC8CF" w14:textId="7272C8AB" w:rsidR="00BB4FDD" w:rsidRDefault="00BB4FDD" w:rsidP="00BB4FDD"/>
    <w:p w14:paraId="388943FA" w14:textId="5F5D5842" w:rsidR="00972244" w:rsidRPr="00972244" w:rsidRDefault="00972244" w:rsidP="00BB4FDD">
      <w:r w:rsidRPr="00972244">
        <w:t xml:space="preserve">If </w:t>
      </w:r>
      <w:r w:rsidR="009B554F">
        <w:t xml:space="preserve">%MULE% global variable </w:t>
      </w:r>
      <w:r w:rsidRPr="00972244">
        <w:t>is ‘Y’ then JI for Mule APIs will be called, otherwise JI for DataStage jobs will be called.</w:t>
      </w:r>
    </w:p>
    <w:p w14:paraId="60708CA3" w14:textId="77777777" w:rsidR="00972244" w:rsidRDefault="00972244" w:rsidP="00BB4FDD"/>
    <w:p w14:paraId="5BDA8E9B" w14:textId="77777777" w:rsidR="00BB4FDD" w:rsidRPr="00631DAB" w:rsidRDefault="00BB4FDD" w:rsidP="00BB4FDD">
      <w:r w:rsidRPr="001916EE">
        <w:rPr>
          <w:b/>
        </w:rPr>
        <w:t>Usage</w:t>
      </w:r>
      <w:r w:rsidRPr="00631DAB">
        <w:t xml:space="preserve">: </w:t>
      </w:r>
      <w:r>
        <w:t>JIMemberDataLoad</w:t>
      </w:r>
    </w:p>
    <w:p w14:paraId="6A9DAF3E" w14:textId="77777777" w:rsidR="00BB4FDD" w:rsidRDefault="00BB4FDD" w:rsidP="00BB4FDD"/>
    <w:p w14:paraId="3E58BCAF"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44FAB6D0" w14:textId="77777777" w:rsidTr="00A22393">
        <w:trPr>
          <w:jc w:val="center"/>
        </w:trPr>
        <w:tc>
          <w:tcPr>
            <w:tcW w:w="0" w:type="auto"/>
            <w:shd w:val="clear" w:color="auto" w:fill="005596" w:themeFill="text2"/>
            <w:vAlign w:val="center"/>
          </w:tcPr>
          <w:p w14:paraId="6D4B5346"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7DC68C21"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47D1352F" w14:textId="77777777" w:rsidTr="00A22393">
        <w:trPr>
          <w:jc w:val="center"/>
        </w:trPr>
        <w:tc>
          <w:tcPr>
            <w:tcW w:w="0" w:type="auto"/>
            <w:vAlign w:val="center"/>
          </w:tcPr>
          <w:p w14:paraId="614427E5"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0EBB7055"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FF230C7" w14:textId="77777777" w:rsidR="00BB4FDD" w:rsidRDefault="00BB4FDD" w:rsidP="00BB4FDD"/>
    <w:p w14:paraId="494620ED"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BB4FDD" w:rsidRPr="00631DAB" w14:paraId="25A0653E" w14:textId="77777777" w:rsidTr="00A22393">
        <w:trPr>
          <w:jc w:val="center"/>
        </w:trPr>
        <w:tc>
          <w:tcPr>
            <w:tcW w:w="0" w:type="auto"/>
            <w:shd w:val="clear" w:color="auto" w:fill="005596" w:themeFill="text2"/>
            <w:vAlign w:val="center"/>
          </w:tcPr>
          <w:p w14:paraId="226A0DC0" w14:textId="77777777" w:rsidR="00BB4FDD" w:rsidRPr="00631DAB" w:rsidRDefault="00BB4FDD"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99E3692" w14:textId="77777777" w:rsidR="00BB4FDD" w:rsidRPr="00631DAB" w:rsidRDefault="00BB4FDD"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BB4FDD" w:rsidRPr="00631DAB" w14:paraId="45617173" w14:textId="77777777" w:rsidTr="00A22393">
        <w:trPr>
          <w:jc w:val="center"/>
        </w:trPr>
        <w:tc>
          <w:tcPr>
            <w:tcW w:w="0" w:type="auto"/>
            <w:vAlign w:val="center"/>
          </w:tcPr>
          <w:p w14:paraId="1558CC13" w14:textId="77777777" w:rsidR="00BB4FDD" w:rsidRPr="00631DAB" w:rsidRDefault="00BB4FDD"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A99B27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BB4FDD" w:rsidRPr="00631DAB" w14:paraId="6DF75FB3" w14:textId="77777777" w:rsidTr="00A22393">
        <w:trPr>
          <w:jc w:val="center"/>
        </w:trPr>
        <w:tc>
          <w:tcPr>
            <w:tcW w:w="0" w:type="auto"/>
            <w:vAlign w:val="center"/>
          </w:tcPr>
          <w:p w14:paraId="464A3546" w14:textId="77777777" w:rsidR="00BB4FDD" w:rsidRPr="00631DAB" w:rsidRDefault="0063003A"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7EA98DF" w14:textId="77777777" w:rsidR="00BB4FDD" w:rsidRPr="00631DAB"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7247FCDA" w14:textId="77777777" w:rsidTr="00A22393">
        <w:trPr>
          <w:jc w:val="center"/>
        </w:trPr>
        <w:tc>
          <w:tcPr>
            <w:tcW w:w="0" w:type="auto"/>
            <w:vAlign w:val="center"/>
          </w:tcPr>
          <w:p w14:paraId="461F5B2D" w14:textId="77777777" w:rsidR="0063003A" w:rsidRDefault="0063003A" w:rsidP="00A22393">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BF99EA5" w14:textId="77777777" w:rsidR="0063003A" w:rsidRDefault="0063003A"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EBC1A06" w14:textId="77777777" w:rsidR="008657C0" w:rsidRDefault="008657C0" w:rsidP="008657C0">
      <w:pPr>
        <w:rPr>
          <w:b/>
        </w:rPr>
      </w:pPr>
    </w:p>
    <w:p w14:paraId="213F4880" w14:textId="77777777" w:rsidR="00BB4FDD" w:rsidRPr="00BB4FDD" w:rsidRDefault="008D147B" w:rsidP="00BB4FDD">
      <w:r>
        <w:rPr>
          <w:b/>
        </w:rPr>
        <w:t>Workflow:</w:t>
      </w:r>
    </w:p>
    <w:bookmarkStart w:id="136" w:name="_Hlk39593097"/>
    <w:p w14:paraId="13CD14B2" w14:textId="2055AE4F" w:rsidR="00D62C07" w:rsidRDefault="002D5927" w:rsidP="00954746">
      <w:pPr>
        <w:pStyle w:val="JDAnormal"/>
        <w:jc w:val="center"/>
        <w:rPr>
          <w:rFonts w:ascii="Arial" w:hAnsi="Arial" w:cs="Arial"/>
          <w:sz w:val="20"/>
          <w:szCs w:val="20"/>
        </w:rPr>
      </w:pPr>
      <w:r>
        <w:rPr>
          <w:noProof/>
        </w:rPr>
        <w:object w:dxaOrig="7981" w:dyaOrig="13171" w14:anchorId="66C11E65">
          <v:shape id="_x0000_i1048" type="#_x0000_t75" style="width:202.2pt;height:331.2pt" o:ole="">
            <v:imagedata r:id="rId60" o:title=""/>
          </v:shape>
          <o:OLEObject Type="Embed" ProgID="Visio.Drawing.11" ShapeID="_x0000_i1048" DrawAspect="Content" ObjectID="_1707129304" r:id="rId61"/>
        </w:object>
      </w:r>
      <w:bookmarkEnd w:id="136"/>
    </w:p>
    <w:p w14:paraId="3D9F9B00" w14:textId="77777777" w:rsidR="008909F9" w:rsidRDefault="008909F9" w:rsidP="00BB2F9B">
      <w:r>
        <w:br w:type="page"/>
      </w:r>
    </w:p>
    <w:p w14:paraId="2F0A1A87" w14:textId="684F4B37" w:rsidR="00D62C07" w:rsidRDefault="00D62C07" w:rsidP="00D62C07">
      <w:pPr>
        <w:pStyle w:val="Heading2"/>
      </w:pPr>
      <w:bookmarkStart w:id="137" w:name="_JI_Meta_Data"/>
      <w:bookmarkStart w:id="138" w:name="_Toc39674415"/>
      <w:bookmarkEnd w:id="137"/>
      <w:r>
        <w:lastRenderedPageBreak/>
        <w:t>JI</w:t>
      </w:r>
      <w:r w:rsidR="005A6F26">
        <w:t xml:space="preserve"> </w:t>
      </w:r>
      <w:r>
        <w:t>Meta</w:t>
      </w:r>
      <w:r w:rsidR="005A6F26">
        <w:t xml:space="preserve"> </w:t>
      </w:r>
      <w:r>
        <w:t>Data</w:t>
      </w:r>
      <w:r w:rsidR="005A6F26">
        <w:t xml:space="preserve"> Load</w:t>
      </w:r>
      <w:r w:rsidR="004534DD">
        <w:t xml:space="preserve"> (Mulesoft &amp; Datastage)</w:t>
      </w:r>
      <w:bookmarkEnd w:id="138"/>
    </w:p>
    <w:p w14:paraId="31A88A7B" w14:textId="77777777" w:rsidR="00962735" w:rsidRDefault="00962735" w:rsidP="00962735">
      <w:pPr>
        <w:rPr>
          <w:rFonts w:cs="Arial"/>
        </w:rPr>
      </w:pPr>
      <w:r w:rsidRPr="00962735">
        <w:rPr>
          <w:rFonts w:cs="Arial"/>
          <w:b/>
        </w:rPr>
        <w:t>Mid-Tier</w:t>
      </w:r>
      <w:r>
        <w:rPr>
          <w:rFonts w:cs="Arial"/>
        </w:rPr>
        <w:t>: Primary only</w:t>
      </w:r>
    </w:p>
    <w:p w14:paraId="29D55791" w14:textId="77777777" w:rsidR="00962735" w:rsidRPr="00962735" w:rsidRDefault="00962735" w:rsidP="00962735"/>
    <w:p w14:paraId="788D2911" w14:textId="77777777" w:rsidR="00BB4FDD" w:rsidRDefault="00BB4FDD" w:rsidP="00BB4FDD">
      <w:r w:rsidRPr="001916EE">
        <w:rPr>
          <w:b/>
        </w:rPr>
        <w:t>Purpose</w:t>
      </w:r>
      <w:r>
        <w:t xml:space="preserve">: </w:t>
      </w:r>
      <w:r w:rsidRPr="00BB4FDD">
        <w:t>Executes the JI Meta Data job to load EKBS Meta Data changes.</w:t>
      </w:r>
    </w:p>
    <w:p w14:paraId="5A6D77BF" w14:textId="2CD12A6F" w:rsidR="00BB4FDD" w:rsidRDefault="00BB4FDD" w:rsidP="00BB4FDD"/>
    <w:p w14:paraId="6F55AA14" w14:textId="70E2A357" w:rsidR="00F639CB" w:rsidRPr="00F639CB" w:rsidRDefault="00F639CB" w:rsidP="00BB4FDD">
      <w:r w:rsidRPr="00F639CB">
        <w:t xml:space="preserve">If </w:t>
      </w:r>
      <w:r w:rsidR="009B554F">
        <w:t xml:space="preserve">%MULE% global variable </w:t>
      </w:r>
      <w:r w:rsidRPr="00F639CB">
        <w:t>is ‘Y’ then JI for Mule APIs will be called, otherwise JI for DataStage jobs will be called</w:t>
      </w:r>
      <w:r w:rsidR="0091529B">
        <w:t>.</w:t>
      </w:r>
    </w:p>
    <w:p w14:paraId="0D7A6F5F" w14:textId="77777777" w:rsidR="00F639CB" w:rsidRDefault="00F639CB" w:rsidP="00BB4FDD"/>
    <w:p w14:paraId="3497BCEB" w14:textId="77777777" w:rsidR="00BB4FDD" w:rsidRPr="00631DAB" w:rsidRDefault="00BB4FDD" w:rsidP="00BB4FDD">
      <w:r w:rsidRPr="001916EE">
        <w:rPr>
          <w:b/>
        </w:rPr>
        <w:t>Usage</w:t>
      </w:r>
      <w:r w:rsidRPr="00631DAB">
        <w:t xml:space="preserve">: </w:t>
      </w:r>
      <w:r>
        <w:t>JIMetaDataLoad</w:t>
      </w:r>
    </w:p>
    <w:p w14:paraId="3C3757BE" w14:textId="77777777" w:rsidR="00BB4FDD" w:rsidRDefault="00BB4FDD" w:rsidP="00BB4FDD"/>
    <w:p w14:paraId="322DDBBB" w14:textId="77777777" w:rsidR="00BB4FDD" w:rsidRDefault="00BB4FDD" w:rsidP="00BB4FD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BB4FDD" w:rsidRPr="00DB31D1" w14:paraId="7DEAB7D8" w14:textId="77777777" w:rsidTr="00A22393">
        <w:trPr>
          <w:jc w:val="center"/>
        </w:trPr>
        <w:tc>
          <w:tcPr>
            <w:tcW w:w="0" w:type="auto"/>
            <w:shd w:val="clear" w:color="auto" w:fill="005596" w:themeFill="text2"/>
            <w:vAlign w:val="center"/>
          </w:tcPr>
          <w:p w14:paraId="24536842" w14:textId="77777777" w:rsidR="00BB4FDD" w:rsidRPr="00DB31D1" w:rsidRDefault="00BB4FDD"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D35EDB" w14:textId="77777777" w:rsidR="00BB4FDD" w:rsidRPr="00DB31D1" w:rsidRDefault="00BB4FDD"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BB4FDD" w:rsidRPr="00DB31D1" w14:paraId="39C90D52" w14:textId="77777777" w:rsidTr="00A22393">
        <w:trPr>
          <w:jc w:val="center"/>
        </w:trPr>
        <w:tc>
          <w:tcPr>
            <w:tcW w:w="0" w:type="auto"/>
            <w:vAlign w:val="center"/>
          </w:tcPr>
          <w:p w14:paraId="309BD3D4" w14:textId="77777777" w:rsidR="00BB4FDD" w:rsidRPr="00DB31D1" w:rsidRDefault="00BB4FDD"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51A3751" w14:textId="77777777" w:rsidR="00BB4FDD" w:rsidRPr="00DB31D1" w:rsidRDefault="00BB4FDD"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110D608" w14:textId="77777777" w:rsidR="00BB4FDD" w:rsidRDefault="00BB4FDD" w:rsidP="00BB4FDD"/>
    <w:p w14:paraId="2DEFE98B" w14:textId="77777777" w:rsidR="00BB4FDD" w:rsidRPr="0080426D" w:rsidRDefault="00BB4FDD" w:rsidP="00BB4FD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63003A" w:rsidRPr="00631DAB" w14:paraId="49C00073" w14:textId="77777777" w:rsidTr="000E26E7">
        <w:trPr>
          <w:jc w:val="center"/>
        </w:trPr>
        <w:tc>
          <w:tcPr>
            <w:tcW w:w="0" w:type="auto"/>
            <w:shd w:val="clear" w:color="auto" w:fill="005596" w:themeFill="text2"/>
            <w:vAlign w:val="center"/>
          </w:tcPr>
          <w:p w14:paraId="67DF3E0E" w14:textId="77777777" w:rsidR="0063003A" w:rsidRPr="00631DAB" w:rsidRDefault="0063003A"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7A5C80A4" w14:textId="77777777" w:rsidR="0063003A" w:rsidRPr="00631DAB" w:rsidRDefault="0063003A"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63003A" w:rsidRPr="00631DAB" w14:paraId="1F977416" w14:textId="77777777" w:rsidTr="000E26E7">
        <w:trPr>
          <w:jc w:val="center"/>
        </w:trPr>
        <w:tc>
          <w:tcPr>
            <w:tcW w:w="0" w:type="auto"/>
            <w:vAlign w:val="center"/>
          </w:tcPr>
          <w:p w14:paraId="65DE12C4"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382E4FD"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63003A" w:rsidRPr="00631DAB" w14:paraId="540C11D5" w14:textId="77777777" w:rsidTr="000E26E7">
        <w:trPr>
          <w:jc w:val="center"/>
        </w:trPr>
        <w:tc>
          <w:tcPr>
            <w:tcW w:w="0" w:type="auto"/>
            <w:vAlign w:val="center"/>
          </w:tcPr>
          <w:p w14:paraId="104D2FFC" w14:textId="77777777" w:rsidR="0063003A" w:rsidRPr="00631DAB" w:rsidRDefault="0063003A"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7C368EAA" w14:textId="77777777" w:rsidR="0063003A" w:rsidRPr="00631DAB"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63003A" w:rsidRPr="00631DAB" w14:paraId="6917909F" w14:textId="77777777" w:rsidTr="000E26E7">
        <w:trPr>
          <w:jc w:val="center"/>
        </w:trPr>
        <w:tc>
          <w:tcPr>
            <w:tcW w:w="0" w:type="auto"/>
            <w:vAlign w:val="center"/>
          </w:tcPr>
          <w:p w14:paraId="6E14FECE" w14:textId="77777777" w:rsidR="0063003A" w:rsidRDefault="0063003A"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36800A4A" w14:textId="77777777" w:rsidR="0063003A" w:rsidRDefault="0063003A"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48141880" w14:textId="77777777" w:rsidR="008657C0" w:rsidRDefault="008657C0" w:rsidP="008657C0">
      <w:pPr>
        <w:rPr>
          <w:b/>
        </w:rPr>
      </w:pPr>
    </w:p>
    <w:p w14:paraId="45FCC030" w14:textId="77777777" w:rsidR="00BB4FDD" w:rsidRPr="00BB4FDD" w:rsidRDefault="008D147B" w:rsidP="00BB4FDD">
      <w:r>
        <w:rPr>
          <w:b/>
        </w:rPr>
        <w:t>Workflow:</w:t>
      </w:r>
    </w:p>
    <w:p w14:paraId="0C65DB8A" w14:textId="04928559" w:rsidR="00EC5BCB" w:rsidRPr="00EC5BCB" w:rsidRDefault="00EC5BCB" w:rsidP="00BB2F9B">
      <w:pPr>
        <w:jc w:val="center"/>
      </w:pPr>
    </w:p>
    <w:p w14:paraId="3AA3F867" w14:textId="0EC985F1" w:rsidR="00EC5BCB" w:rsidRDefault="00FC2B60" w:rsidP="008A670D">
      <w:pPr>
        <w:jc w:val="center"/>
      </w:pPr>
      <w:r>
        <w:rPr>
          <w:noProof/>
        </w:rPr>
        <w:object w:dxaOrig="7996" w:dyaOrig="13171" w14:anchorId="31091EE0">
          <v:shape id="_x0000_i1049" type="#_x0000_t75" style="width:202.2pt;height:331.2pt" o:ole="">
            <v:imagedata r:id="rId62" o:title=""/>
          </v:shape>
          <o:OLEObject Type="Embed" ProgID="Visio.Drawing.11" ShapeID="_x0000_i1049" DrawAspect="Content" ObjectID="_1707129305" r:id="rId63"/>
        </w:object>
      </w:r>
    </w:p>
    <w:p w14:paraId="21C7183F" w14:textId="77777777" w:rsidR="000972FF" w:rsidRDefault="000972FF">
      <w:pPr>
        <w:jc w:val="left"/>
        <w:rPr>
          <w:rFonts w:cs="Arial"/>
          <w:b/>
          <w:bCs/>
          <w:iCs/>
          <w:color w:val="005596"/>
          <w:sz w:val="28"/>
          <w:szCs w:val="28"/>
        </w:rPr>
      </w:pPr>
      <w:bookmarkStart w:id="139" w:name="_Plan_Cube_Sync"/>
      <w:bookmarkEnd w:id="139"/>
      <w:r>
        <w:br w:type="page"/>
      </w:r>
    </w:p>
    <w:p w14:paraId="7232718C" w14:textId="7C81FCAB" w:rsidR="00F7055F" w:rsidRDefault="00F7055F" w:rsidP="00F7055F">
      <w:pPr>
        <w:pStyle w:val="Heading2"/>
      </w:pPr>
      <w:bookmarkStart w:id="140" w:name="_Toc39674416"/>
      <w:r>
        <w:lastRenderedPageBreak/>
        <w:t>Pending Batch Processes (Mulesoft)</w:t>
      </w:r>
      <w:bookmarkEnd w:id="140"/>
    </w:p>
    <w:p w14:paraId="143B08BD" w14:textId="77777777" w:rsidR="00F7055F" w:rsidRDefault="00F7055F" w:rsidP="00F7055F">
      <w:pPr>
        <w:rPr>
          <w:rFonts w:cs="Arial"/>
        </w:rPr>
      </w:pPr>
      <w:r w:rsidRPr="00962735">
        <w:rPr>
          <w:rFonts w:cs="Arial"/>
          <w:b/>
        </w:rPr>
        <w:t>Mid-Tier</w:t>
      </w:r>
      <w:r>
        <w:rPr>
          <w:rFonts w:cs="Arial"/>
        </w:rPr>
        <w:t>: Primary</w:t>
      </w:r>
    </w:p>
    <w:p w14:paraId="37CAFE52" w14:textId="77777777" w:rsidR="00F7055F" w:rsidRPr="00962735" w:rsidRDefault="00F7055F" w:rsidP="00F7055F"/>
    <w:p w14:paraId="018B6A75" w14:textId="6725CD87" w:rsidR="00F7055F" w:rsidRDefault="00F7055F" w:rsidP="00F7055F">
      <w:r w:rsidRPr="001916EE">
        <w:rPr>
          <w:b/>
        </w:rPr>
        <w:t>Purpose</w:t>
      </w:r>
      <w:r>
        <w:t xml:space="preserve">: </w:t>
      </w:r>
      <w:r w:rsidR="00BE52A5" w:rsidRPr="00BE52A5">
        <w:t>Executes the Mule Request to Get Pending Batch Processes Info</w:t>
      </w:r>
      <w:r w:rsidR="00BE52A5">
        <w:t>.</w:t>
      </w:r>
    </w:p>
    <w:p w14:paraId="5C7FB5BC" w14:textId="77777777" w:rsidR="00F7055F" w:rsidRDefault="00F7055F" w:rsidP="00F7055F"/>
    <w:p w14:paraId="2A6BE616" w14:textId="78434425" w:rsidR="00F7055F" w:rsidRPr="00631DAB" w:rsidRDefault="00F7055F" w:rsidP="00F7055F">
      <w:r w:rsidRPr="001916EE">
        <w:rPr>
          <w:b/>
        </w:rPr>
        <w:t>Usage</w:t>
      </w:r>
      <w:r w:rsidRPr="00631DAB">
        <w:t xml:space="preserve">: </w:t>
      </w:r>
      <w:r>
        <w:t>PendingBatchProcesses</w:t>
      </w:r>
    </w:p>
    <w:p w14:paraId="08669171" w14:textId="77777777" w:rsidR="00F7055F" w:rsidRDefault="00F7055F" w:rsidP="00F7055F"/>
    <w:p w14:paraId="61E65F69" w14:textId="77777777" w:rsidR="00F7055F" w:rsidRDefault="00F7055F" w:rsidP="00F7055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055F" w:rsidRPr="00631DAB" w14:paraId="4945AC39" w14:textId="77777777" w:rsidTr="004D7915">
        <w:trPr>
          <w:jc w:val="center"/>
        </w:trPr>
        <w:tc>
          <w:tcPr>
            <w:tcW w:w="0" w:type="auto"/>
            <w:shd w:val="clear" w:color="auto" w:fill="005596" w:themeFill="text2"/>
            <w:vAlign w:val="center"/>
          </w:tcPr>
          <w:p w14:paraId="5DE7244C" w14:textId="77777777" w:rsidR="00F7055F" w:rsidRPr="00631DAB" w:rsidRDefault="00F7055F"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76859B2" w14:textId="77777777" w:rsidR="00F7055F" w:rsidRPr="00631DAB" w:rsidRDefault="00F7055F"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055F" w:rsidRPr="00631DAB" w14:paraId="2E409D2D" w14:textId="77777777" w:rsidTr="004D7915">
        <w:trPr>
          <w:jc w:val="center"/>
        </w:trPr>
        <w:tc>
          <w:tcPr>
            <w:tcW w:w="0" w:type="auto"/>
            <w:vAlign w:val="center"/>
          </w:tcPr>
          <w:p w14:paraId="10ECE725" w14:textId="77777777" w:rsidR="00F7055F" w:rsidRPr="00B650A8" w:rsidRDefault="00F7055F"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B6C2126"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7FDA9040" w14:textId="77777777" w:rsidR="00F7055F" w:rsidRDefault="00F7055F" w:rsidP="00F7055F"/>
    <w:p w14:paraId="7EDCDD55" w14:textId="77777777" w:rsidR="00F7055F" w:rsidRPr="0080426D" w:rsidRDefault="00F7055F" w:rsidP="00F7055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055F" w:rsidRPr="00631DAB" w14:paraId="5CB0F570" w14:textId="77777777" w:rsidTr="004D7915">
        <w:trPr>
          <w:jc w:val="center"/>
        </w:trPr>
        <w:tc>
          <w:tcPr>
            <w:tcW w:w="0" w:type="auto"/>
            <w:shd w:val="clear" w:color="auto" w:fill="005596" w:themeFill="text2"/>
            <w:vAlign w:val="center"/>
          </w:tcPr>
          <w:p w14:paraId="7A241045" w14:textId="77777777" w:rsidR="00F7055F" w:rsidRPr="00631DAB" w:rsidRDefault="00F7055F"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549113C9" w14:textId="77777777" w:rsidR="00F7055F" w:rsidRPr="00631DAB" w:rsidRDefault="00F7055F"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055F" w:rsidRPr="00631DAB" w14:paraId="5CB3B54B" w14:textId="77777777" w:rsidTr="004D7915">
        <w:trPr>
          <w:jc w:val="center"/>
        </w:trPr>
        <w:tc>
          <w:tcPr>
            <w:tcW w:w="0" w:type="auto"/>
            <w:vAlign w:val="center"/>
          </w:tcPr>
          <w:p w14:paraId="0BC4A75A" w14:textId="77777777" w:rsidR="00F7055F" w:rsidRPr="00631DAB" w:rsidRDefault="00F7055F"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254DD1F"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055F" w:rsidRPr="00631DAB" w14:paraId="039FD15E" w14:textId="77777777" w:rsidTr="004D7915">
        <w:trPr>
          <w:jc w:val="center"/>
        </w:trPr>
        <w:tc>
          <w:tcPr>
            <w:tcW w:w="0" w:type="auto"/>
            <w:vAlign w:val="center"/>
          </w:tcPr>
          <w:p w14:paraId="753EDF93" w14:textId="77777777" w:rsidR="00F7055F" w:rsidRPr="00631DAB" w:rsidRDefault="00F7055F"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81408BC" w14:textId="77777777" w:rsidR="00F7055F" w:rsidRPr="00631DAB" w:rsidRDefault="00F7055F"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252FB80D" w14:textId="77777777" w:rsidR="00F7055F" w:rsidRDefault="00F7055F" w:rsidP="00F7055F">
      <w:pPr>
        <w:rPr>
          <w:b/>
        </w:rPr>
      </w:pPr>
    </w:p>
    <w:p w14:paraId="32B48757" w14:textId="77777777" w:rsidR="00F7055F" w:rsidRDefault="00F7055F" w:rsidP="00F7055F">
      <w:pPr>
        <w:rPr>
          <w:b/>
        </w:rPr>
      </w:pPr>
      <w:r>
        <w:rPr>
          <w:b/>
        </w:rPr>
        <w:t>Send REST Request Command Line:</w:t>
      </w:r>
    </w:p>
    <w:p w14:paraId="50B2C355" w14:textId="4000EB77" w:rsidR="00F7055F" w:rsidRDefault="00B52259" w:rsidP="0015353A">
      <w:pPr>
        <w:rPr>
          <w:szCs w:val="20"/>
        </w:rPr>
      </w:pPr>
      <w:hyperlink w:anchor="_Send_REST_Request" w:history="1">
        <w:r w:rsidR="00F7055F" w:rsidRPr="000115D5">
          <w:rPr>
            <w:rStyle w:val="Hyperlink"/>
          </w:rPr>
          <w:t>SendRESTRequest</w:t>
        </w:r>
      </w:hyperlink>
      <w:r w:rsidR="00F7055F">
        <w:t xml:space="preserve"> </w:t>
      </w:r>
      <w:r w:rsidR="0015353A" w:rsidRPr="001B6677">
        <w:rPr>
          <w:szCs w:val="20"/>
        </w:rPr>
        <w:t>POST %PENDINGBATCHPROCESSESURL%</w:t>
      </w:r>
      <w:r w:rsidR="006E43C8" w:rsidRPr="006E43C8">
        <w:rPr>
          <w:szCs w:val="20"/>
        </w:rPr>
        <w:t xml:space="preserve"> </w:t>
      </w:r>
      <w:r w:rsidR="006E43C8">
        <w:rPr>
          <w:szCs w:val="20"/>
        </w:rPr>
        <w:t>timeout=%RESTTIMEOUT%</w:t>
      </w:r>
    </w:p>
    <w:p w14:paraId="4C6A6CEC" w14:textId="77777777" w:rsidR="00BB73FD" w:rsidRDefault="00BB73FD" w:rsidP="0015353A">
      <w:pPr>
        <w:rPr>
          <w:szCs w:val="20"/>
        </w:rPr>
      </w:pPr>
    </w:p>
    <w:p w14:paraId="4EF07C0E" w14:textId="77777777" w:rsidR="00BB73FD" w:rsidRDefault="00BB73FD" w:rsidP="00BB73FD">
      <w:r>
        <w:rPr>
          <w:b/>
        </w:rPr>
        <w:t>Workflow:</w:t>
      </w:r>
    </w:p>
    <w:p w14:paraId="7AD40537" w14:textId="77777777" w:rsidR="00BB73FD" w:rsidRDefault="00BB73FD" w:rsidP="00BB73FD">
      <w:pPr>
        <w:jc w:val="center"/>
      </w:pPr>
      <w:r>
        <w:rPr>
          <w:noProof/>
        </w:rPr>
        <w:object w:dxaOrig="2221" w:dyaOrig="4606" w14:anchorId="72AF6CDE">
          <v:shape id="_x0000_i1050" type="#_x0000_t75" style="width:86.4pt;height:172.2pt" o:ole="">
            <v:imagedata r:id="rId31" o:title=""/>
          </v:shape>
          <o:OLEObject Type="Embed" ProgID="Visio.Drawing.11" ShapeID="_x0000_i1050" DrawAspect="Content" ObjectID="_1707129306" r:id="rId64"/>
        </w:object>
      </w:r>
    </w:p>
    <w:p w14:paraId="26D9391B" w14:textId="77777777" w:rsidR="00BB73FD" w:rsidRPr="00BB73FD" w:rsidRDefault="00BB73FD">
      <w:pPr>
        <w:jc w:val="left"/>
        <w:rPr>
          <w:szCs w:val="20"/>
        </w:rPr>
      </w:pPr>
      <w:r>
        <w:br w:type="page"/>
      </w:r>
    </w:p>
    <w:p w14:paraId="3F7D54E5" w14:textId="7D1196F5" w:rsidR="00D62C07" w:rsidRDefault="00D62C07" w:rsidP="00D62C07">
      <w:pPr>
        <w:pStyle w:val="Heading2"/>
      </w:pPr>
      <w:bookmarkStart w:id="141" w:name="_Toc39674417"/>
      <w:r>
        <w:lastRenderedPageBreak/>
        <w:t>P</w:t>
      </w:r>
      <w:r w:rsidR="005A6F26">
        <w:t>lan Cube Sync</w:t>
      </w:r>
      <w:bookmarkEnd w:id="141"/>
    </w:p>
    <w:p w14:paraId="462EA7FD" w14:textId="77777777" w:rsidR="00962735" w:rsidRDefault="00962735" w:rsidP="00962735">
      <w:pPr>
        <w:rPr>
          <w:rFonts w:cs="Arial"/>
        </w:rPr>
      </w:pPr>
      <w:r w:rsidRPr="00962735">
        <w:rPr>
          <w:rFonts w:cs="Arial"/>
          <w:b/>
        </w:rPr>
        <w:t>Mid-Tier</w:t>
      </w:r>
      <w:r>
        <w:rPr>
          <w:rFonts w:cs="Arial"/>
        </w:rPr>
        <w:t>: Primary and Secondary</w:t>
      </w:r>
    </w:p>
    <w:p w14:paraId="06EF63BD" w14:textId="77777777" w:rsidR="00962735" w:rsidRPr="00962735" w:rsidRDefault="00962735" w:rsidP="00962735"/>
    <w:p w14:paraId="28D2006F" w14:textId="77777777" w:rsidR="00853CF7" w:rsidRDefault="00853CF7" w:rsidP="00853CF7">
      <w:r w:rsidRPr="001916EE">
        <w:rPr>
          <w:b/>
        </w:rPr>
        <w:t>Purpose</w:t>
      </w:r>
      <w:r>
        <w:t>: Multithreads the execution of multiple Quartz Cube structure and data syncs.</w:t>
      </w:r>
      <w:r w:rsidR="003E10FE">
        <w:t xml:space="preserve">  Quartz Cubes are those that contain User Plan data only.</w:t>
      </w:r>
    </w:p>
    <w:p w14:paraId="1B6773B3" w14:textId="77777777" w:rsidR="00853CF7" w:rsidRDefault="00853CF7" w:rsidP="00853CF7"/>
    <w:p w14:paraId="6ACE578B" w14:textId="77777777" w:rsidR="00853CF7" w:rsidRPr="00631DAB" w:rsidRDefault="00853CF7" w:rsidP="00853CF7">
      <w:r w:rsidRPr="001916EE">
        <w:rPr>
          <w:b/>
        </w:rPr>
        <w:t>Usage</w:t>
      </w:r>
      <w:r w:rsidRPr="00631DAB">
        <w:t xml:space="preserve">: </w:t>
      </w:r>
      <w:r>
        <w:t>PlanCubeSync</w:t>
      </w:r>
    </w:p>
    <w:p w14:paraId="09014E36" w14:textId="77777777" w:rsidR="00853CF7" w:rsidRDefault="00853CF7" w:rsidP="00853CF7"/>
    <w:p w14:paraId="12221183" w14:textId="77777777" w:rsidR="00853CF7" w:rsidRDefault="00853CF7" w:rsidP="00853CF7">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53CF7" w:rsidRPr="00DB31D1" w14:paraId="137976E6" w14:textId="77777777" w:rsidTr="00A22393">
        <w:trPr>
          <w:jc w:val="center"/>
        </w:trPr>
        <w:tc>
          <w:tcPr>
            <w:tcW w:w="0" w:type="auto"/>
            <w:shd w:val="clear" w:color="auto" w:fill="005596" w:themeFill="text2"/>
            <w:vAlign w:val="center"/>
          </w:tcPr>
          <w:p w14:paraId="4006824A" w14:textId="77777777" w:rsidR="00853CF7" w:rsidRPr="00DB31D1" w:rsidRDefault="00853CF7" w:rsidP="00A22393">
            <w:pPr>
              <w:jc w:val="center"/>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54C13775" w14:textId="77777777" w:rsidR="00853CF7" w:rsidRPr="00DB31D1" w:rsidRDefault="00853CF7" w:rsidP="00A22393">
            <w:pPr>
              <w:jc w:val="left"/>
              <w:rPr>
                <w:rFonts w:asciiTheme="minorHAnsi" w:hAnsiTheme="minorHAnsi" w:cstheme="minorHAnsi"/>
                <w:b/>
                <w:color w:val="FFFFFF" w:themeColor="background1"/>
                <w:sz w:val="16"/>
                <w:szCs w:val="16"/>
              </w:rPr>
            </w:pPr>
            <w:r w:rsidRPr="00DB31D1">
              <w:rPr>
                <w:rFonts w:asciiTheme="minorHAnsi" w:hAnsiTheme="minorHAnsi" w:cstheme="minorHAnsi"/>
                <w:b/>
                <w:color w:val="FFFFFF" w:themeColor="background1"/>
                <w:sz w:val="16"/>
                <w:szCs w:val="16"/>
              </w:rPr>
              <w:t>Description</w:t>
            </w:r>
          </w:p>
        </w:tc>
      </w:tr>
      <w:tr w:rsidR="00853CF7" w:rsidRPr="00DB31D1" w14:paraId="7CA7A375" w14:textId="77777777" w:rsidTr="00A22393">
        <w:trPr>
          <w:jc w:val="center"/>
        </w:trPr>
        <w:tc>
          <w:tcPr>
            <w:tcW w:w="0" w:type="auto"/>
            <w:vAlign w:val="center"/>
          </w:tcPr>
          <w:p w14:paraId="35D2FE8B" w14:textId="77777777" w:rsidR="00853CF7" w:rsidRPr="00DB31D1" w:rsidRDefault="00853CF7" w:rsidP="00A22393">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7A7BDBAE" w14:textId="77777777" w:rsidR="00853CF7" w:rsidRPr="00DB31D1"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636CC72" w14:textId="77777777" w:rsidR="00853CF7" w:rsidRDefault="00853CF7" w:rsidP="00853CF7"/>
    <w:p w14:paraId="3F4DFE84" w14:textId="77777777" w:rsidR="00853CF7" w:rsidRPr="0080426D" w:rsidRDefault="00853CF7" w:rsidP="00853CF7">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53CF7" w:rsidRPr="00631DAB" w14:paraId="2D63F967" w14:textId="77777777" w:rsidTr="00A22393">
        <w:trPr>
          <w:jc w:val="center"/>
        </w:trPr>
        <w:tc>
          <w:tcPr>
            <w:tcW w:w="0" w:type="auto"/>
            <w:shd w:val="clear" w:color="auto" w:fill="005596" w:themeFill="text2"/>
            <w:vAlign w:val="center"/>
          </w:tcPr>
          <w:p w14:paraId="2E29E446" w14:textId="77777777" w:rsidR="00853CF7" w:rsidRPr="00631DAB" w:rsidRDefault="00853CF7"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8270E80" w14:textId="77777777" w:rsidR="00853CF7" w:rsidRPr="00631DAB" w:rsidRDefault="00853CF7"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53CF7" w:rsidRPr="00631DAB" w14:paraId="2C945756" w14:textId="77777777" w:rsidTr="00A22393">
        <w:trPr>
          <w:jc w:val="center"/>
        </w:trPr>
        <w:tc>
          <w:tcPr>
            <w:tcW w:w="0" w:type="auto"/>
            <w:vAlign w:val="center"/>
          </w:tcPr>
          <w:p w14:paraId="6F63A108"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C25AE16"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53CF7" w:rsidRPr="00631DAB" w14:paraId="037DA299" w14:textId="77777777" w:rsidTr="00A22393">
        <w:trPr>
          <w:jc w:val="center"/>
        </w:trPr>
        <w:tc>
          <w:tcPr>
            <w:tcW w:w="0" w:type="auto"/>
            <w:vAlign w:val="center"/>
          </w:tcPr>
          <w:p w14:paraId="51E753CF" w14:textId="77777777" w:rsidR="00853CF7" w:rsidRPr="00631DAB" w:rsidRDefault="00853CF7"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28716AC" w14:textId="77777777" w:rsidR="00853CF7" w:rsidRPr="00631DAB" w:rsidRDefault="00853CF7"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5D38075" w14:textId="77777777" w:rsidR="008657C0" w:rsidRDefault="008657C0" w:rsidP="008657C0">
      <w:pPr>
        <w:rPr>
          <w:b/>
        </w:rPr>
      </w:pPr>
    </w:p>
    <w:p w14:paraId="1DF3B6D0" w14:textId="77777777" w:rsidR="00853CF7" w:rsidRPr="00853CF7" w:rsidRDefault="008D147B" w:rsidP="00853CF7">
      <w:r>
        <w:rPr>
          <w:b/>
        </w:rPr>
        <w:t>Workflow:</w:t>
      </w:r>
    </w:p>
    <w:p w14:paraId="29B906C8" w14:textId="77777777" w:rsidR="000013E5" w:rsidRDefault="00C54B69" w:rsidP="00BB2F9B">
      <w:pPr>
        <w:jc w:val="center"/>
      </w:pPr>
      <w:r>
        <w:rPr>
          <w:noProof/>
        </w:rPr>
        <w:object w:dxaOrig="3019" w:dyaOrig="4584" w14:anchorId="7BB31507">
          <v:shape id="_x0000_i1051" type="#_x0000_t75" style="width:114.6pt;height:173.4pt" o:ole="">
            <v:imagedata r:id="rId65" o:title=""/>
          </v:shape>
          <o:OLEObject Type="Embed" ProgID="Visio.Drawing.11" ShapeID="_x0000_i1051" DrawAspect="Content" ObjectID="_1707129307" r:id="rId66"/>
        </w:object>
      </w:r>
    </w:p>
    <w:p w14:paraId="1C0A062D" w14:textId="77777777" w:rsidR="003470DF" w:rsidRPr="003470DF" w:rsidRDefault="003470DF" w:rsidP="00D62C07">
      <w:pPr>
        <w:pStyle w:val="Heading2"/>
        <w:rPr>
          <w:rFonts w:cs="Times New Roman"/>
          <w:b w:val="0"/>
          <w:bCs w:val="0"/>
          <w:iCs w:val="0"/>
          <w:color w:val="000000"/>
          <w:sz w:val="20"/>
          <w:szCs w:val="24"/>
        </w:rPr>
      </w:pPr>
    </w:p>
    <w:p w14:paraId="271B6183" w14:textId="34041799" w:rsidR="00D62C07" w:rsidRDefault="00D62C07" w:rsidP="00D62C07">
      <w:pPr>
        <w:pStyle w:val="Heading2"/>
      </w:pPr>
      <w:bookmarkStart w:id="142" w:name="_Toc39674418"/>
      <w:r>
        <w:t>Plan</w:t>
      </w:r>
      <w:r w:rsidR="005A6F26">
        <w:t xml:space="preserve"> </w:t>
      </w:r>
      <w:r>
        <w:t>Data</w:t>
      </w:r>
      <w:r w:rsidR="005A6F26">
        <w:t xml:space="preserve"> Update</w:t>
      </w:r>
      <w:bookmarkEnd w:id="142"/>
    </w:p>
    <w:p w14:paraId="6078B727" w14:textId="77777777" w:rsidR="00962735" w:rsidRDefault="00962735" w:rsidP="00962735">
      <w:pPr>
        <w:rPr>
          <w:rFonts w:cs="Arial"/>
        </w:rPr>
      </w:pPr>
      <w:r w:rsidRPr="00962735">
        <w:rPr>
          <w:rFonts w:cs="Arial"/>
          <w:b/>
        </w:rPr>
        <w:t>Mid-Tier</w:t>
      </w:r>
      <w:r>
        <w:rPr>
          <w:rFonts w:cs="Arial"/>
        </w:rPr>
        <w:t>: Primary only</w:t>
      </w:r>
    </w:p>
    <w:p w14:paraId="121747D6" w14:textId="77777777" w:rsidR="00962735" w:rsidRPr="00962735" w:rsidRDefault="00962735" w:rsidP="00962735"/>
    <w:p w14:paraId="222B891A" w14:textId="44026910" w:rsidR="00732A11" w:rsidRDefault="00732A11" w:rsidP="00732A11">
      <w:r w:rsidRPr="001916EE">
        <w:rPr>
          <w:b/>
        </w:rPr>
        <w:t>Purpose</w:t>
      </w:r>
      <w:r>
        <w:t xml:space="preserve">: Executes EKBF Commands to load fact data into Granite for a single User Plan FTF and then </w:t>
      </w:r>
      <w:r w:rsidR="00C57413">
        <w:t xml:space="preserve">optionally </w:t>
      </w:r>
      <w:r>
        <w:t>purges th</w:t>
      </w:r>
      <w:r w:rsidR="001408A0">
        <w:t>e contents of the staging table.  If there are errors in the processing of data, the staging table will not be purged.</w:t>
      </w:r>
    </w:p>
    <w:p w14:paraId="7B37724C" w14:textId="77777777" w:rsidR="00732A11" w:rsidRDefault="00732A11" w:rsidP="00732A11"/>
    <w:p w14:paraId="1928D53B" w14:textId="55461ED8" w:rsidR="00732A11" w:rsidRPr="00631DAB" w:rsidRDefault="00732A11" w:rsidP="00732A11">
      <w:r w:rsidRPr="001916EE">
        <w:rPr>
          <w:b/>
        </w:rPr>
        <w:t>Usage</w:t>
      </w:r>
      <w:r w:rsidRPr="00631DAB">
        <w:t xml:space="preserve">: </w:t>
      </w:r>
      <w:r>
        <w:t>PlanDataUpdate [FTF]</w:t>
      </w:r>
      <w:r w:rsidR="00C57413">
        <w:t xml:space="preserve"> [retain/truncate]</w:t>
      </w:r>
    </w:p>
    <w:p w14:paraId="4E890995" w14:textId="77777777" w:rsidR="00732A11" w:rsidRDefault="00732A11" w:rsidP="00732A11"/>
    <w:p w14:paraId="7A41681A" w14:textId="77777777" w:rsidR="00732A11" w:rsidRDefault="00732A11" w:rsidP="00732A11">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1220"/>
        <w:gridCol w:w="8356"/>
      </w:tblGrid>
      <w:tr w:rsidR="00732A11" w:rsidRPr="00631DAB" w14:paraId="5F77ACE9" w14:textId="77777777" w:rsidTr="00A22393">
        <w:trPr>
          <w:jc w:val="center"/>
        </w:trPr>
        <w:tc>
          <w:tcPr>
            <w:tcW w:w="0" w:type="auto"/>
            <w:shd w:val="clear" w:color="auto" w:fill="005596" w:themeFill="text2"/>
            <w:vAlign w:val="center"/>
          </w:tcPr>
          <w:p w14:paraId="3A439885" w14:textId="77777777" w:rsidR="00732A11" w:rsidRPr="00631DAB" w:rsidRDefault="00732A11"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4E3EEF85" w14:textId="77777777" w:rsidR="00732A11" w:rsidRPr="00631DAB" w:rsidRDefault="00732A11"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732A11" w:rsidRPr="00631DAB" w14:paraId="7458C36F" w14:textId="77777777" w:rsidTr="00A22393">
        <w:trPr>
          <w:jc w:val="center"/>
        </w:trPr>
        <w:tc>
          <w:tcPr>
            <w:tcW w:w="0" w:type="auto"/>
            <w:vAlign w:val="center"/>
          </w:tcPr>
          <w:p w14:paraId="0D31608E" w14:textId="77777777" w:rsidR="00732A11" w:rsidRPr="00B650A8" w:rsidRDefault="00732A11" w:rsidP="00A22393">
            <w:pPr>
              <w:jc w:val="left"/>
              <w:rPr>
                <w:rFonts w:asciiTheme="minorHAnsi" w:hAnsiTheme="minorHAnsi" w:cstheme="minorHAnsi"/>
                <w:sz w:val="16"/>
                <w:szCs w:val="16"/>
              </w:rPr>
            </w:pPr>
            <w:r>
              <w:rPr>
                <w:rFonts w:asciiTheme="minorHAnsi" w:hAnsiTheme="minorHAnsi" w:cstheme="minorHAnsi"/>
                <w:color w:val="auto"/>
                <w:sz w:val="16"/>
                <w:szCs w:val="16"/>
              </w:rPr>
              <w:t>FTF</w:t>
            </w:r>
          </w:p>
        </w:tc>
        <w:tc>
          <w:tcPr>
            <w:tcW w:w="0" w:type="auto"/>
            <w:vAlign w:val="center"/>
          </w:tcPr>
          <w:p w14:paraId="3A51EF5E" w14:textId="77777777" w:rsidR="00732A11" w:rsidRPr="00631DAB" w:rsidRDefault="00732A11"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Fact Table Family name</w:t>
            </w:r>
          </w:p>
        </w:tc>
      </w:tr>
      <w:tr w:rsidR="00C57413" w:rsidRPr="00631DAB" w14:paraId="415CAA06" w14:textId="77777777" w:rsidTr="00A22393">
        <w:trPr>
          <w:jc w:val="center"/>
        </w:trPr>
        <w:tc>
          <w:tcPr>
            <w:tcW w:w="0" w:type="auto"/>
            <w:vAlign w:val="center"/>
          </w:tcPr>
          <w:p w14:paraId="3ABBDDFF" w14:textId="674004E0" w:rsidR="00C57413" w:rsidRDefault="00C57413" w:rsidP="00C57413">
            <w:pPr>
              <w:jc w:val="left"/>
              <w:rPr>
                <w:rFonts w:asciiTheme="minorHAnsi" w:hAnsiTheme="minorHAnsi" w:cstheme="minorHAnsi"/>
                <w:color w:val="auto"/>
                <w:sz w:val="16"/>
                <w:szCs w:val="16"/>
              </w:rPr>
            </w:pPr>
            <w:r>
              <w:rPr>
                <w:rFonts w:asciiTheme="minorHAnsi" w:hAnsiTheme="minorHAnsi" w:cstheme="minorHAnsi"/>
                <w:color w:val="auto"/>
                <w:sz w:val="16"/>
                <w:szCs w:val="16"/>
              </w:rPr>
              <w:t>retain/truncate</w:t>
            </w:r>
          </w:p>
        </w:tc>
        <w:tc>
          <w:tcPr>
            <w:tcW w:w="0" w:type="auto"/>
            <w:vAlign w:val="center"/>
          </w:tcPr>
          <w:p w14:paraId="544049D1" w14:textId="6255951F" w:rsidR="00C57413" w:rsidRDefault="00C57413" w:rsidP="00C5741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Specifying ‘retain’ will disable the truncating of input source tables except in restart scenarios.  The default is ‘truncate’ which does not have to be specified.</w:t>
            </w:r>
          </w:p>
        </w:tc>
      </w:tr>
    </w:tbl>
    <w:p w14:paraId="0C4E74CF" w14:textId="77777777" w:rsidR="00732A11" w:rsidRDefault="00732A11" w:rsidP="00732A11"/>
    <w:p w14:paraId="38E3E9DD" w14:textId="77777777" w:rsidR="00732A11" w:rsidRPr="0080426D" w:rsidRDefault="00732A11" w:rsidP="00732A11">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1561"/>
      </w:tblGrid>
      <w:tr w:rsidR="00AE7513" w:rsidRPr="00631DAB" w14:paraId="3A15D6AB" w14:textId="77777777" w:rsidTr="000E26E7">
        <w:trPr>
          <w:jc w:val="center"/>
        </w:trPr>
        <w:tc>
          <w:tcPr>
            <w:tcW w:w="0" w:type="auto"/>
            <w:shd w:val="clear" w:color="auto" w:fill="005596" w:themeFill="text2"/>
            <w:vAlign w:val="center"/>
          </w:tcPr>
          <w:p w14:paraId="1A8F93C3" w14:textId="77777777" w:rsidR="00AE7513" w:rsidRPr="00631DAB" w:rsidRDefault="00AE7513" w:rsidP="000E26E7">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1245677" w14:textId="77777777" w:rsidR="00AE7513" w:rsidRPr="00631DAB" w:rsidRDefault="00AE7513" w:rsidP="000E26E7">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AE7513" w:rsidRPr="00631DAB" w14:paraId="7D854079" w14:textId="77777777" w:rsidTr="000E26E7">
        <w:trPr>
          <w:jc w:val="center"/>
        </w:trPr>
        <w:tc>
          <w:tcPr>
            <w:tcW w:w="0" w:type="auto"/>
            <w:vAlign w:val="center"/>
          </w:tcPr>
          <w:p w14:paraId="72D923E0"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F424CB4"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AE7513" w:rsidRPr="00631DAB" w14:paraId="7051C10A" w14:textId="77777777" w:rsidTr="000E26E7">
        <w:trPr>
          <w:jc w:val="center"/>
        </w:trPr>
        <w:tc>
          <w:tcPr>
            <w:tcW w:w="0" w:type="auto"/>
            <w:vAlign w:val="center"/>
          </w:tcPr>
          <w:p w14:paraId="7C074CCD" w14:textId="77777777" w:rsidR="00AE7513" w:rsidRPr="00631DAB" w:rsidRDefault="00AE7513" w:rsidP="000E26E7">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F1A5593" w14:textId="77777777" w:rsidR="00AE7513" w:rsidRPr="00631DAB"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r w:rsidR="00AE7513" w:rsidRPr="00631DAB" w14:paraId="33E1334F" w14:textId="77777777" w:rsidTr="000E26E7">
        <w:trPr>
          <w:jc w:val="center"/>
        </w:trPr>
        <w:tc>
          <w:tcPr>
            <w:tcW w:w="0" w:type="auto"/>
            <w:vAlign w:val="center"/>
          </w:tcPr>
          <w:p w14:paraId="0B679845" w14:textId="77777777" w:rsidR="00AE7513" w:rsidRDefault="00AE7513" w:rsidP="000E26E7">
            <w:pPr>
              <w:jc w:val="center"/>
              <w:rPr>
                <w:rFonts w:asciiTheme="minorHAnsi" w:hAnsiTheme="minorHAnsi" w:cstheme="minorHAnsi"/>
                <w:color w:val="auto"/>
                <w:sz w:val="16"/>
                <w:szCs w:val="16"/>
              </w:rPr>
            </w:pPr>
            <w:r>
              <w:rPr>
                <w:rFonts w:asciiTheme="minorHAnsi" w:hAnsiTheme="minorHAnsi" w:cstheme="minorHAnsi"/>
                <w:color w:val="auto"/>
                <w:sz w:val="16"/>
                <w:szCs w:val="16"/>
              </w:rPr>
              <w:t>9999</w:t>
            </w:r>
          </w:p>
        </w:tc>
        <w:tc>
          <w:tcPr>
            <w:tcW w:w="0" w:type="auto"/>
            <w:vAlign w:val="center"/>
          </w:tcPr>
          <w:p w14:paraId="20493774" w14:textId="77777777" w:rsidR="00AE7513" w:rsidRDefault="00AE7513" w:rsidP="000E26E7">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Errors in staged data</w:t>
            </w:r>
          </w:p>
        </w:tc>
      </w:tr>
    </w:tbl>
    <w:p w14:paraId="617A3331" w14:textId="77777777" w:rsidR="008657C0" w:rsidRDefault="008657C0" w:rsidP="008657C0">
      <w:pPr>
        <w:rPr>
          <w:b/>
        </w:rPr>
      </w:pPr>
    </w:p>
    <w:p w14:paraId="280AC24F" w14:textId="77777777" w:rsidR="00BC5E05" w:rsidRDefault="00BC5E05" w:rsidP="00373558">
      <w:pPr>
        <w:tabs>
          <w:tab w:val="left" w:pos="7875"/>
        </w:tabs>
        <w:rPr>
          <w:b/>
        </w:rPr>
      </w:pPr>
      <w:r>
        <w:rPr>
          <w:b/>
        </w:rPr>
        <w:t>Server Command Lines:</w:t>
      </w:r>
      <w:r w:rsidR="00373558">
        <w:rPr>
          <w:b/>
        </w:rPr>
        <w:tab/>
      </w:r>
    </w:p>
    <w:p w14:paraId="3FCD0C91" w14:textId="77777777" w:rsidR="00BC5E05" w:rsidRDefault="00B52259" w:rsidP="00BC5E05">
      <w:pPr>
        <w:jc w:val="left"/>
      </w:pPr>
      <w:hyperlink w:anchor="_Foundation_Plan_Data" w:history="1">
        <w:r w:rsidR="00BC5E05" w:rsidRPr="008804F6">
          <w:rPr>
            <w:rStyle w:val="Hyperlink"/>
          </w:rPr>
          <w:t>pkbfdatupd</w:t>
        </w:r>
      </w:hyperlink>
      <w:r w:rsidR="00BC5E05">
        <w:t xml:space="preserve"> / </w:t>
      </w:r>
      <w:r w:rsidR="00BC5E05" w:rsidRPr="002E7D32">
        <w:rPr>
          <w:i/>
        </w:rPr>
        <w:t xml:space="preserve">[FTF] </w:t>
      </w:r>
      <w:r w:rsidR="00BC5E05" w:rsidRPr="00BC5E05">
        <w:t>dropindexgranite=y</w:t>
      </w:r>
    </w:p>
    <w:p w14:paraId="3867F589" w14:textId="77777777" w:rsidR="00BC5E05" w:rsidRPr="00BC5E05" w:rsidRDefault="00B52259" w:rsidP="00BC5E05">
      <w:pPr>
        <w:jc w:val="left"/>
      </w:pPr>
      <w:hyperlink w:anchor="_Foundation_Data_Update" w:history="1">
        <w:r w:rsidR="00BC5E05" w:rsidRPr="008804F6">
          <w:rPr>
            <w:rStyle w:val="Hyperlink"/>
          </w:rPr>
          <w:t>pkbfdatupd</w:t>
        </w:r>
      </w:hyperlink>
      <w:r w:rsidR="00BC5E05" w:rsidRPr="00FE5B3F">
        <w:t xml:space="preserve"> / </w:t>
      </w:r>
      <w:r w:rsidR="00BC5E05" w:rsidRPr="002E7D32">
        <w:rPr>
          <w:i/>
        </w:rPr>
        <w:t>[FTF]</w:t>
      </w:r>
      <w:r w:rsidR="00BC5E05" w:rsidRPr="00FE5B3F">
        <w:t xml:space="preserve"> </w:t>
      </w:r>
      <w:r w:rsidR="00BC5E05" w:rsidRPr="00BC5E05">
        <w:t>dropindexgranite=y restart=y</w:t>
      </w:r>
    </w:p>
    <w:p w14:paraId="074360F7" w14:textId="77777777" w:rsidR="00BC5E05" w:rsidRDefault="00BC5E05" w:rsidP="00BC5E05">
      <w:pPr>
        <w:jc w:val="left"/>
      </w:pPr>
    </w:p>
    <w:p w14:paraId="3EEB8F30" w14:textId="77777777" w:rsidR="00BC5E05" w:rsidRDefault="00B52259" w:rsidP="00BC5E05">
      <w:pPr>
        <w:jc w:val="left"/>
      </w:pPr>
      <w:hyperlink w:anchor="_Foundation_Data_Remove" w:history="1">
        <w:r w:rsidR="00BC5E05" w:rsidRPr="008804F6">
          <w:rPr>
            <w:rStyle w:val="Hyperlink"/>
          </w:rPr>
          <w:t>pkbfdatrm</w:t>
        </w:r>
      </w:hyperlink>
      <w:r w:rsidR="00BC5E05" w:rsidRPr="00FE5B3F">
        <w:t xml:space="preserve"> / type=</w:t>
      </w:r>
      <w:r w:rsidR="001C6587">
        <w:t>inputsources</w:t>
      </w:r>
      <w:r w:rsidR="00BC5E05" w:rsidRPr="00FE5B3F">
        <w:t xml:space="preserve"> ftf=</w:t>
      </w:r>
      <w:r w:rsidR="00BC5E05" w:rsidRPr="002E7D32">
        <w:rPr>
          <w:i/>
        </w:rPr>
        <w:t>[FTF]</w:t>
      </w:r>
      <w:r w:rsidR="00BC5E05" w:rsidRPr="00FE5B3F">
        <w:t xml:space="preserve"> analyze=n empty=y</w:t>
      </w:r>
    </w:p>
    <w:p w14:paraId="6DE10BC3" w14:textId="77777777" w:rsidR="00BC5E05" w:rsidRDefault="00B52259" w:rsidP="00BC5E05">
      <w:pPr>
        <w:jc w:val="left"/>
      </w:pPr>
      <w:hyperlink w:anchor="_Foundation_Data_Remove" w:history="1">
        <w:r w:rsidR="00BC5E05" w:rsidRPr="008804F6">
          <w:rPr>
            <w:rStyle w:val="Hyperlink"/>
          </w:rPr>
          <w:t>pkbfdatrm</w:t>
        </w:r>
      </w:hyperlink>
      <w:r w:rsidR="00BC5E05" w:rsidRPr="00FE5B3F">
        <w:t xml:space="preserve"> / type=</w:t>
      </w:r>
      <w:r w:rsidR="001C6587">
        <w:t>inputsources</w:t>
      </w:r>
      <w:r w:rsidR="00BC5E05" w:rsidRPr="00FE5B3F">
        <w:t xml:space="preserve"> ftf=</w:t>
      </w:r>
      <w:r w:rsidR="00BC5E05" w:rsidRPr="002E7D32">
        <w:rPr>
          <w:i/>
        </w:rPr>
        <w:t xml:space="preserve">[FTF] </w:t>
      </w:r>
      <w:r w:rsidR="00BC5E05" w:rsidRPr="00FE5B3F">
        <w:t>analyze=n empty=y restart=s</w:t>
      </w:r>
    </w:p>
    <w:p w14:paraId="55552AA3" w14:textId="77777777" w:rsidR="003470DF" w:rsidRPr="003470DF" w:rsidRDefault="003470DF" w:rsidP="00732A11">
      <w:pPr>
        <w:rPr>
          <w:bCs/>
        </w:rPr>
      </w:pPr>
    </w:p>
    <w:p w14:paraId="5AB21216" w14:textId="76D49B42" w:rsidR="00732A11" w:rsidRPr="00732A11" w:rsidRDefault="008D147B" w:rsidP="00732A11">
      <w:r>
        <w:rPr>
          <w:b/>
        </w:rPr>
        <w:t>Workflow:</w:t>
      </w:r>
    </w:p>
    <w:p w14:paraId="7C6CCF4C" w14:textId="02FAFAF1" w:rsidR="00D62C07" w:rsidRDefault="003A2761" w:rsidP="00E150E3">
      <w:pPr>
        <w:pStyle w:val="JDAnormal"/>
        <w:jc w:val="center"/>
        <w:rPr>
          <w:rFonts w:ascii="Arial" w:hAnsi="Arial" w:cs="Arial"/>
          <w:sz w:val="20"/>
          <w:szCs w:val="20"/>
        </w:rPr>
      </w:pPr>
      <w:r>
        <w:rPr>
          <w:noProof/>
        </w:rPr>
        <w:object w:dxaOrig="10141" w:dyaOrig="15062" w14:anchorId="4D15CE26">
          <v:shape id="_x0000_i1052" type="#_x0000_t75" style="width:381.9pt;height:561.6pt" o:ole="">
            <v:imagedata r:id="rId67" o:title=""/>
          </v:shape>
          <o:OLEObject Type="Embed" ProgID="Visio.Drawing.11" ShapeID="_x0000_i1052" DrawAspect="Content" ObjectID="_1707129308" r:id="rId68"/>
        </w:object>
      </w:r>
    </w:p>
    <w:p w14:paraId="270AF63F" w14:textId="34894CC1" w:rsidR="00847F32" w:rsidRDefault="00847F32" w:rsidP="00847F32">
      <w:pPr>
        <w:pStyle w:val="Heading2"/>
      </w:pPr>
      <w:bookmarkStart w:id="143" w:name="_Quartz_Cube_Sync"/>
      <w:bookmarkStart w:id="144" w:name="_Toc39674419"/>
      <w:bookmarkEnd w:id="143"/>
      <w:r>
        <w:lastRenderedPageBreak/>
        <w:t>Process Member Data (Mulesoft)</w:t>
      </w:r>
      <w:bookmarkEnd w:id="144"/>
    </w:p>
    <w:p w14:paraId="6A958AD4" w14:textId="77777777" w:rsidR="00847F32" w:rsidRDefault="00847F32" w:rsidP="00847F32">
      <w:pPr>
        <w:rPr>
          <w:rFonts w:cs="Arial"/>
        </w:rPr>
      </w:pPr>
      <w:r w:rsidRPr="00962735">
        <w:rPr>
          <w:rFonts w:cs="Arial"/>
          <w:b/>
        </w:rPr>
        <w:t>Mid-Tier</w:t>
      </w:r>
      <w:r>
        <w:rPr>
          <w:rFonts w:cs="Arial"/>
        </w:rPr>
        <w:t>: Primary</w:t>
      </w:r>
    </w:p>
    <w:p w14:paraId="05FBCCD9" w14:textId="77777777" w:rsidR="00847F32" w:rsidRPr="00962735" w:rsidRDefault="00847F32" w:rsidP="00847F32"/>
    <w:p w14:paraId="7C47D653" w14:textId="39BF2A94" w:rsidR="00847F32" w:rsidRDefault="00847F32" w:rsidP="00AC6E4F">
      <w:r w:rsidRPr="001916EE">
        <w:rPr>
          <w:b/>
        </w:rPr>
        <w:t>Purpose</w:t>
      </w:r>
      <w:r>
        <w:t xml:space="preserve">: </w:t>
      </w:r>
      <w:r w:rsidR="00AC6E4F">
        <w:t>Executes the Mule Requests to Process the AG Member Data Staging Tables and Staged Business Entity Relationships.</w:t>
      </w:r>
    </w:p>
    <w:p w14:paraId="75D138D1" w14:textId="77777777" w:rsidR="00AC6E4F" w:rsidRDefault="00AC6E4F" w:rsidP="00AC6E4F"/>
    <w:p w14:paraId="6AF63851" w14:textId="58FE04B9" w:rsidR="00847F32" w:rsidRPr="00631DAB" w:rsidRDefault="00847F32" w:rsidP="00847F32">
      <w:r w:rsidRPr="001916EE">
        <w:rPr>
          <w:b/>
        </w:rPr>
        <w:t>Usage</w:t>
      </w:r>
      <w:r w:rsidRPr="00631DAB">
        <w:t xml:space="preserve">: </w:t>
      </w:r>
      <w:r>
        <w:t>ProcessMe</w:t>
      </w:r>
      <w:r w:rsidR="00AC6E4F">
        <w:t>mber</w:t>
      </w:r>
      <w:r>
        <w:t>Data</w:t>
      </w:r>
    </w:p>
    <w:p w14:paraId="02DB7989" w14:textId="77777777" w:rsidR="00847F32" w:rsidRDefault="00847F32" w:rsidP="00847F32"/>
    <w:p w14:paraId="38D224DB" w14:textId="77777777" w:rsidR="00847F32" w:rsidRDefault="00847F32" w:rsidP="00847F32">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847F32" w:rsidRPr="00631DAB" w14:paraId="6E093E4E" w14:textId="77777777" w:rsidTr="004D7915">
        <w:trPr>
          <w:jc w:val="center"/>
        </w:trPr>
        <w:tc>
          <w:tcPr>
            <w:tcW w:w="0" w:type="auto"/>
            <w:shd w:val="clear" w:color="auto" w:fill="005596" w:themeFill="text2"/>
            <w:vAlign w:val="center"/>
          </w:tcPr>
          <w:p w14:paraId="70DCC637" w14:textId="77777777" w:rsidR="00847F32" w:rsidRPr="00631DAB" w:rsidRDefault="00847F32"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0AD28F6" w14:textId="77777777" w:rsidR="00847F32" w:rsidRPr="00631DAB" w:rsidRDefault="00847F32"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47F32" w:rsidRPr="00631DAB" w14:paraId="22DDDD05" w14:textId="77777777" w:rsidTr="004D7915">
        <w:trPr>
          <w:jc w:val="center"/>
        </w:trPr>
        <w:tc>
          <w:tcPr>
            <w:tcW w:w="0" w:type="auto"/>
            <w:vAlign w:val="center"/>
          </w:tcPr>
          <w:p w14:paraId="73A8277A" w14:textId="77777777" w:rsidR="00847F32" w:rsidRPr="00B650A8" w:rsidRDefault="00847F32"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4FF57F4"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3474D731" w14:textId="77777777" w:rsidR="00847F32" w:rsidRDefault="00847F32" w:rsidP="00847F32"/>
    <w:p w14:paraId="01704C7E" w14:textId="77777777" w:rsidR="00847F32" w:rsidRPr="0080426D" w:rsidRDefault="00847F32" w:rsidP="00847F32">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847F32" w:rsidRPr="00631DAB" w14:paraId="6DD245DC" w14:textId="77777777" w:rsidTr="004D7915">
        <w:trPr>
          <w:jc w:val="center"/>
        </w:trPr>
        <w:tc>
          <w:tcPr>
            <w:tcW w:w="0" w:type="auto"/>
            <w:shd w:val="clear" w:color="auto" w:fill="005596" w:themeFill="text2"/>
            <w:vAlign w:val="center"/>
          </w:tcPr>
          <w:p w14:paraId="4C334182" w14:textId="77777777" w:rsidR="00847F32" w:rsidRPr="00631DAB" w:rsidRDefault="00847F32"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564F9DB" w14:textId="77777777" w:rsidR="00847F32" w:rsidRPr="00631DAB" w:rsidRDefault="00847F32"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847F32" w:rsidRPr="00631DAB" w14:paraId="11BBF2B8" w14:textId="77777777" w:rsidTr="004D7915">
        <w:trPr>
          <w:jc w:val="center"/>
        </w:trPr>
        <w:tc>
          <w:tcPr>
            <w:tcW w:w="0" w:type="auto"/>
            <w:vAlign w:val="center"/>
          </w:tcPr>
          <w:p w14:paraId="36CEFA11" w14:textId="77777777" w:rsidR="00847F32" w:rsidRPr="00631DAB" w:rsidRDefault="00847F32"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D5C1C71"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847F32" w:rsidRPr="00631DAB" w14:paraId="2E720E2D" w14:textId="77777777" w:rsidTr="004D7915">
        <w:trPr>
          <w:jc w:val="center"/>
        </w:trPr>
        <w:tc>
          <w:tcPr>
            <w:tcW w:w="0" w:type="auto"/>
            <w:vAlign w:val="center"/>
          </w:tcPr>
          <w:p w14:paraId="725B443F" w14:textId="77777777" w:rsidR="00847F32" w:rsidRPr="00631DAB" w:rsidRDefault="00847F32"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2562910" w14:textId="77777777" w:rsidR="00847F32" w:rsidRPr="00631DAB" w:rsidRDefault="00847F32"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68969323" w14:textId="77777777" w:rsidR="00847F32" w:rsidRDefault="00847F32" w:rsidP="00847F32">
      <w:pPr>
        <w:rPr>
          <w:b/>
        </w:rPr>
      </w:pPr>
    </w:p>
    <w:p w14:paraId="739787CB" w14:textId="08929F70" w:rsidR="00847F32" w:rsidRDefault="00847F32" w:rsidP="00847F32">
      <w:pPr>
        <w:rPr>
          <w:b/>
        </w:rPr>
      </w:pPr>
      <w:r>
        <w:rPr>
          <w:b/>
        </w:rPr>
        <w:t>Send REST Request Command Line</w:t>
      </w:r>
      <w:r w:rsidR="00CD083C">
        <w:rPr>
          <w:b/>
        </w:rPr>
        <w:t>s</w:t>
      </w:r>
      <w:r>
        <w:rPr>
          <w:b/>
        </w:rPr>
        <w:t>:</w:t>
      </w:r>
    </w:p>
    <w:p w14:paraId="111439CD" w14:textId="4563E5DA" w:rsidR="005E7BA6" w:rsidRDefault="00B52259" w:rsidP="005E7BA6">
      <w:pPr>
        <w:rPr>
          <w:szCs w:val="20"/>
        </w:rPr>
      </w:pPr>
      <w:hyperlink w:anchor="_Send_REST_Request" w:history="1">
        <w:r w:rsidR="00847F32" w:rsidRPr="000115D5">
          <w:rPr>
            <w:rStyle w:val="Hyperlink"/>
          </w:rPr>
          <w:t>SendRESTRequest</w:t>
        </w:r>
      </w:hyperlink>
      <w:r w:rsidR="00847F32">
        <w:t xml:space="preserve"> </w:t>
      </w:r>
      <w:r w:rsidR="005E7BA6" w:rsidRPr="001B6677">
        <w:rPr>
          <w:szCs w:val="20"/>
        </w:rPr>
        <w:t>POST %PROCESSMEMBERDATAURL%</w:t>
      </w:r>
      <w:r w:rsidR="006E43C8" w:rsidRPr="006E43C8">
        <w:rPr>
          <w:szCs w:val="20"/>
        </w:rPr>
        <w:t xml:space="preserve"> </w:t>
      </w:r>
      <w:r w:rsidR="006E43C8">
        <w:rPr>
          <w:szCs w:val="20"/>
        </w:rPr>
        <w:t>timeout=%RESTTIMEOUT%</w:t>
      </w:r>
    </w:p>
    <w:p w14:paraId="5B76C3AB" w14:textId="50DB5FB4" w:rsidR="00847F32" w:rsidRDefault="00B52259" w:rsidP="00847F32">
      <w:pPr>
        <w:rPr>
          <w:szCs w:val="20"/>
        </w:rPr>
      </w:pPr>
      <w:hyperlink w:anchor="_Send_REST_Request" w:history="1">
        <w:r w:rsidR="005E7BA6" w:rsidRPr="000115D5">
          <w:rPr>
            <w:rStyle w:val="Hyperlink"/>
          </w:rPr>
          <w:t>SendRESTRequest</w:t>
        </w:r>
      </w:hyperlink>
      <w:r w:rsidR="005E7BA6">
        <w:t xml:space="preserve"> </w:t>
      </w:r>
      <w:r w:rsidR="0006105B" w:rsidRPr="00B71898">
        <w:rPr>
          <w:szCs w:val="20"/>
        </w:rPr>
        <w:t>POST %PROCESSBERELDATAURL%</w:t>
      </w:r>
      <w:r w:rsidR="006E43C8" w:rsidRPr="006E43C8">
        <w:rPr>
          <w:szCs w:val="20"/>
        </w:rPr>
        <w:t xml:space="preserve"> </w:t>
      </w:r>
      <w:r w:rsidR="006E43C8">
        <w:rPr>
          <w:szCs w:val="20"/>
        </w:rPr>
        <w:t>timeout=%RESTTIMEOUT%</w:t>
      </w:r>
    </w:p>
    <w:p w14:paraId="18989F87" w14:textId="322CB39E" w:rsidR="00681580" w:rsidRDefault="00681580" w:rsidP="00847F32">
      <w:pPr>
        <w:rPr>
          <w:szCs w:val="20"/>
        </w:rPr>
      </w:pPr>
    </w:p>
    <w:p w14:paraId="24B460F4" w14:textId="77777777" w:rsidR="00681580" w:rsidRPr="00853CF7" w:rsidRDefault="00681580" w:rsidP="00681580">
      <w:r>
        <w:rPr>
          <w:b/>
        </w:rPr>
        <w:t>Workflow:</w:t>
      </w:r>
    </w:p>
    <w:p w14:paraId="36F82D7C" w14:textId="2507FEF8" w:rsidR="00681580" w:rsidRDefault="00702E0D" w:rsidP="00681580">
      <w:pPr>
        <w:jc w:val="center"/>
      </w:pPr>
      <w:r>
        <w:rPr>
          <w:noProof/>
        </w:rPr>
        <w:object w:dxaOrig="2221" w:dyaOrig="4606" w14:anchorId="5B153355">
          <v:shape id="_x0000_i1053" type="#_x0000_t75" style="width:86.4pt;height:172.2pt" o:ole="">
            <v:imagedata r:id="rId69" o:title=""/>
          </v:shape>
          <o:OLEObject Type="Embed" ProgID="Visio.Drawing.11" ShapeID="_x0000_i1053" DrawAspect="Content" ObjectID="_1707129309" r:id="rId70"/>
        </w:object>
      </w:r>
    </w:p>
    <w:p w14:paraId="5641F52B" w14:textId="77777777" w:rsidR="00681580" w:rsidRPr="00681580" w:rsidRDefault="00681580">
      <w:pPr>
        <w:jc w:val="left"/>
        <w:rPr>
          <w:szCs w:val="20"/>
        </w:rPr>
      </w:pPr>
      <w:r>
        <w:br w:type="page"/>
      </w:r>
    </w:p>
    <w:p w14:paraId="76C3F63B" w14:textId="1B8EF461" w:rsidR="002C2C7D" w:rsidRDefault="002C2C7D" w:rsidP="002C2C7D">
      <w:pPr>
        <w:pStyle w:val="Heading2"/>
      </w:pPr>
      <w:bookmarkStart w:id="145" w:name="_Toc39674420"/>
      <w:r>
        <w:lastRenderedPageBreak/>
        <w:t>Process Meta Data (Mulesoft)</w:t>
      </w:r>
      <w:bookmarkEnd w:id="145"/>
    </w:p>
    <w:p w14:paraId="56CA3290" w14:textId="77777777" w:rsidR="002C2C7D" w:rsidRDefault="002C2C7D" w:rsidP="002C2C7D">
      <w:pPr>
        <w:rPr>
          <w:rFonts w:cs="Arial"/>
        </w:rPr>
      </w:pPr>
      <w:r w:rsidRPr="00962735">
        <w:rPr>
          <w:rFonts w:cs="Arial"/>
          <w:b/>
        </w:rPr>
        <w:t>Mid-Tier</w:t>
      </w:r>
      <w:r>
        <w:rPr>
          <w:rFonts w:cs="Arial"/>
        </w:rPr>
        <w:t>: Primary</w:t>
      </w:r>
    </w:p>
    <w:p w14:paraId="2602A557" w14:textId="77777777" w:rsidR="002C2C7D" w:rsidRPr="00962735" w:rsidRDefault="002C2C7D" w:rsidP="002C2C7D"/>
    <w:p w14:paraId="4E8DCB14" w14:textId="28BDD1A3" w:rsidR="002C2C7D" w:rsidRDefault="002C2C7D" w:rsidP="002C2C7D">
      <w:r w:rsidRPr="001916EE">
        <w:rPr>
          <w:b/>
        </w:rPr>
        <w:t>Purpose</w:t>
      </w:r>
      <w:r>
        <w:t xml:space="preserve">: </w:t>
      </w:r>
      <w:r w:rsidR="00BD6364" w:rsidRPr="00BD6364">
        <w:t>Executes the Mule Request to Process the EXT Meta Data Staging Tables</w:t>
      </w:r>
      <w:r w:rsidR="00BD6364">
        <w:t>.</w:t>
      </w:r>
    </w:p>
    <w:p w14:paraId="30B49B41" w14:textId="77777777" w:rsidR="002C2C7D" w:rsidRDefault="002C2C7D" w:rsidP="002C2C7D"/>
    <w:p w14:paraId="1BB4D00D" w14:textId="6D07E5B8" w:rsidR="002C2C7D" w:rsidRPr="00631DAB" w:rsidRDefault="002C2C7D" w:rsidP="002C2C7D">
      <w:r w:rsidRPr="001916EE">
        <w:rPr>
          <w:b/>
        </w:rPr>
        <w:t>Usage</w:t>
      </w:r>
      <w:r w:rsidRPr="00631DAB">
        <w:t xml:space="preserve">: </w:t>
      </w:r>
      <w:r>
        <w:t>ProcessMetaData</w:t>
      </w:r>
    </w:p>
    <w:p w14:paraId="029E487C" w14:textId="77777777" w:rsidR="002C2C7D" w:rsidRDefault="002C2C7D" w:rsidP="002C2C7D"/>
    <w:p w14:paraId="0D4F74A6" w14:textId="77777777" w:rsidR="002C2C7D" w:rsidRDefault="002C2C7D" w:rsidP="002C2C7D">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2C2C7D" w:rsidRPr="00631DAB" w14:paraId="67EC75A7" w14:textId="77777777" w:rsidTr="004D7915">
        <w:trPr>
          <w:jc w:val="center"/>
        </w:trPr>
        <w:tc>
          <w:tcPr>
            <w:tcW w:w="0" w:type="auto"/>
            <w:shd w:val="clear" w:color="auto" w:fill="005596" w:themeFill="text2"/>
            <w:vAlign w:val="center"/>
          </w:tcPr>
          <w:p w14:paraId="3C3AAF3E" w14:textId="77777777" w:rsidR="002C2C7D" w:rsidRPr="00631DAB" w:rsidRDefault="002C2C7D"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261AB11" w14:textId="77777777" w:rsidR="002C2C7D" w:rsidRPr="00631DAB" w:rsidRDefault="002C2C7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2C2C7D" w:rsidRPr="00631DAB" w14:paraId="53E6BB1C" w14:textId="77777777" w:rsidTr="004D7915">
        <w:trPr>
          <w:jc w:val="center"/>
        </w:trPr>
        <w:tc>
          <w:tcPr>
            <w:tcW w:w="0" w:type="auto"/>
            <w:vAlign w:val="center"/>
          </w:tcPr>
          <w:p w14:paraId="756A76A2" w14:textId="77777777" w:rsidR="002C2C7D" w:rsidRPr="00B650A8" w:rsidRDefault="002C2C7D"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1056256F"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5A50C51" w14:textId="77777777" w:rsidR="002C2C7D" w:rsidRDefault="002C2C7D" w:rsidP="002C2C7D"/>
    <w:p w14:paraId="37D675E3" w14:textId="77777777" w:rsidR="002C2C7D" w:rsidRPr="0080426D" w:rsidRDefault="002C2C7D" w:rsidP="002C2C7D">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2C2C7D" w:rsidRPr="00631DAB" w14:paraId="1205C763" w14:textId="77777777" w:rsidTr="004D7915">
        <w:trPr>
          <w:jc w:val="center"/>
        </w:trPr>
        <w:tc>
          <w:tcPr>
            <w:tcW w:w="0" w:type="auto"/>
            <w:shd w:val="clear" w:color="auto" w:fill="005596" w:themeFill="text2"/>
            <w:vAlign w:val="center"/>
          </w:tcPr>
          <w:p w14:paraId="397565F9" w14:textId="77777777" w:rsidR="002C2C7D" w:rsidRPr="00631DAB" w:rsidRDefault="002C2C7D"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7D5D97F" w14:textId="77777777" w:rsidR="002C2C7D" w:rsidRPr="00631DAB" w:rsidRDefault="002C2C7D"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2C2C7D" w:rsidRPr="00631DAB" w14:paraId="0193BAE5" w14:textId="77777777" w:rsidTr="004D7915">
        <w:trPr>
          <w:jc w:val="center"/>
        </w:trPr>
        <w:tc>
          <w:tcPr>
            <w:tcW w:w="0" w:type="auto"/>
            <w:vAlign w:val="center"/>
          </w:tcPr>
          <w:p w14:paraId="02BEEA2D" w14:textId="77777777" w:rsidR="002C2C7D" w:rsidRPr="00631DAB" w:rsidRDefault="002C2C7D"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12A5F37"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2C2C7D" w:rsidRPr="00631DAB" w14:paraId="6420706B" w14:textId="77777777" w:rsidTr="004D7915">
        <w:trPr>
          <w:jc w:val="center"/>
        </w:trPr>
        <w:tc>
          <w:tcPr>
            <w:tcW w:w="0" w:type="auto"/>
            <w:vAlign w:val="center"/>
          </w:tcPr>
          <w:p w14:paraId="1B759B9D" w14:textId="77777777" w:rsidR="002C2C7D" w:rsidRPr="00631DAB" w:rsidRDefault="002C2C7D"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09DFA743" w14:textId="77777777" w:rsidR="002C2C7D" w:rsidRPr="00631DAB" w:rsidRDefault="002C2C7D"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B85AE78" w14:textId="77777777" w:rsidR="002C2C7D" w:rsidRDefault="002C2C7D" w:rsidP="002C2C7D">
      <w:pPr>
        <w:rPr>
          <w:b/>
        </w:rPr>
      </w:pPr>
    </w:p>
    <w:p w14:paraId="628321D6" w14:textId="77777777" w:rsidR="002C2C7D" w:rsidRDefault="002C2C7D" w:rsidP="002C2C7D">
      <w:pPr>
        <w:rPr>
          <w:b/>
        </w:rPr>
      </w:pPr>
      <w:r>
        <w:rPr>
          <w:b/>
        </w:rPr>
        <w:t>Send REST Request Command Line:</w:t>
      </w:r>
    </w:p>
    <w:p w14:paraId="1E49D966" w14:textId="380A0B5F" w:rsidR="002C2C7D" w:rsidRDefault="00B52259" w:rsidP="002C2C7D">
      <w:pPr>
        <w:rPr>
          <w:szCs w:val="20"/>
        </w:rPr>
      </w:pPr>
      <w:hyperlink w:anchor="_Send_REST_Request" w:history="1">
        <w:r w:rsidR="002C2C7D" w:rsidRPr="000115D5">
          <w:rPr>
            <w:rStyle w:val="Hyperlink"/>
          </w:rPr>
          <w:t>SendRESTRequest</w:t>
        </w:r>
      </w:hyperlink>
      <w:r w:rsidR="002C2C7D">
        <w:t xml:space="preserve"> </w:t>
      </w:r>
      <w:r w:rsidR="00BD6364" w:rsidRPr="001B6677">
        <w:rPr>
          <w:szCs w:val="20"/>
        </w:rPr>
        <w:t>POST %PROCESSMETADATAURL%</w:t>
      </w:r>
      <w:r w:rsidR="00237011" w:rsidRPr="00237011">
        <w:rPr>
          <w:szCs w:val="20"/>
        </w:rPr>
        <w:t xml:space="preserve"> </w:t>
      </w:r>
      <w:r w:rsidR="00237011">
        <w:rPr>
          <w:szCs w:val="20"/>
        </w:rPr>
        <w:t>timeout=%RESTTIMEOUT%</w:t>
      </w:r>
    </w:p>
    <w:p w14:paraId="1216C2C4" w14:textId="0E3A8989" w:rsidR="00681580" w:rsidRDefault="00681580" w:rsidP="002C2C7D">
      <w:pPr>
        <w:rPr>
          <w:szCs w:val="20"/>
        </w:rPr>
      </w:pPr>
    </w:p>
    <w:p w14:paraId="6C1EC28E" w14:textId="77777777" w:rsidR="00681580" w:rsidRPr="00853CF7" w:rsidRDefault="00681580" w:rsidP="00681580">
      <w:r>
        <w:rPr>
          <w:b/>
        </w:rPr>
        <w:t>Workflow:</w:t>
      </w:r>
    </w:p>
    <w:p w14:paraId="731AB533" w14:textId="1A3BD9CC" w:rsidR="00681580" w:rsidRDefault="005C442C" w:rsidP="00681580">
      <w:pPr>
        <w:jc w:val="center"/>
      </w:pPr>
      <w:r>
        <w:rPr>
          <w:noProof/>
        </w:rPr>
        <w:object w:dxaOrig="2221" w:dyaOrig="4606" w14:anchorId="5824E396">
          <v:shape id="_x0000_i1054" type="#_x0000_t75" style="width:86.4pt;height:172.2pt" o:ole="">
            <v:imagedata r:id="rId31" o:title=""/>
          </v:shape>
          <o:OLEObject Type="Embed" ProgID="Visio.Drawing.11" ShapeID="_x0000_i1054" DrawAspect="Content" ObjectID="_1707129310" r:id="rId71"/>
        </w:object>
      </w:r>
    </w:p>
    <w:p w14:paraId="7A5077D6" w14:textId="77777777" w:rsidR="00DF65A0" w:rsidRPr="00F256D6" w:rsidRDefault="00DF65A0">
      <w:pPr>
        <w:jc w:val="left"/>
        <w:rPr>
          <w:szCs w:val="20"/>
        </w:rPr>
      </w:pPr>
      <w:r>
        <w:br w:type="page"/>
      </w:r>
    </w:p>
    <w:p w14:paraId="7F7367BC" w14:textId="53F50869" w:rsidR="00D62C07" w:rsidRDefault="00D62C07" w:rsidP="00D62C07">
      <w:pPr>
        <w:pStyle w:val="Heading2"/>
      </w:pPr>
      <w:bookmarkStart w:id="146" w:name="_Toc39674421"/>
      <w:r>
        <w:lastRenderedPageBreak/>
        <w:t>Q</w:t>
      </w:r>
      <w:r w:rsidR="005A6F26">
        <w:t>uartz Cube Sync</w:t>
      </w:r>
      <w:bookmarkEnd w:id="146"/>
    </w:p>
    <w:p w14:paraId="095F993A" w14:textId="77777777" w:rsidR="00962735" w:rsidRDefault="00962735" w:rsidP="00962735">
      <w:pPr>
        <w:rPr>
          <w:rFonts w:cs="Arial"/>
        </w:rPr>
      </w:pPr>
      <w:r w:rsidRPr="00962735">
        <w:rPr>
          <w:rFonts w:cs="Arial"/>
          <w:b/>
        </w:rPr>
        <w:t>Mid-Tier</w:t>
      </w:r>
      <w:r>
        <w:rPr>
          <w:rFonts w:cs="Arial"/>
        </w:rPr>
        <w:t>: Primary and Secondary</w:t>
      </w:r>
    </w:p>
    <w:p w14:paraId="3385F859" w14:textId="77777777" w:rsidR="00962735" w:rsidRPr="00962735" w:rsidRDefault="00962735" w:rsidP="00962735"/>
    <w:p w14:paraId="3595439A" w14:textId="77777777" w:rsidR="00F714BF" w:rsidRDefault="00F714BF" w:rsidP="00F714BF">
      <w:r w:rsidRPr="001916EE">
        <w:rPr>
          <w:b/>
        </w:rPr>
        <w:t>Purpose</w:t>
      </w:r>
      <w:r>
        <w:t>: Multithreads the execution of multiple Quartz Cube structure and data syncs.  This script includes both Actuals and User Plan Quartz Cubes.</w:t>
      </w:r>
    </w:p>
    <w:p w14:paraId="3A4F398C" w14:textId="77777777" w:rsidR="00F714BF" w:rsidRDefault="00F714BF" w:rsidP="00F714BF"/>
    <w:p w14:paraId="0C5F7818" w14:textId="77777777" w:rsidR="00F714BF" w:rsidRPr="00631DAB" w:rsidRDefault="00F714BF" w:rsidP="00F714BF">
      <w:r w:rsidRPr="001916EE">
        <w:rPr>
          <w:b/>
        </w:rPr>
        <w:t>Usage</w:t>
      </w:r>
      <w:r w:rsidRPr="00631DAB">
        <w:t xml:space="preserve">: </w:t>
      </w:r>
      <w:r w:rsidR="00A63F03">
        <w:t>QuartzCubeSync</w:t>
      </w:r>
    </w:p>
    <w:p w14:paraId="458EE817" w14:textId="77777777" w:rsidR="00F714BF" w:rsidRDefault="00F714BF" w:rsidP="00F714BF"/>
    <w:p w14:paraId="166A9D1D" w14:textId="77777777" w:rsidR="00F714BF" w:rsidRDefault="00F714BF" w:rsidP="00F714B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F714BF" w:rsidRPr="00631DAB" w14:paraId="0FB878B6" w14:textId="77777777" w:rsidTr="00A22393">
        <w:trPr>
          <w:jc w:val="center"/>
        </w:trPr>
        <w:tc>
          <w:tcPr>
            <w:tcW w:w="0" w:type="auto"/>
            <w:shd w:val="clear" w:color="auto" w:fill="005596" w:themeFill="text2"/>
            <w:vAlign w:val="center"/>
          </w:tcPr>
          <w:p w14:paraId="131A2473" w14:textId="77777777" w:rsidR="00F714BF" w:rsidRPr="00631DAB" w:rsidRDefault="00F714BF"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CF50B1E"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6F89DD66" w14:textId="77777777" w:rsidTr="00A22393">
        <w:trPr>
          <w:jc w:val="center"/>
        </w:trPr>
        <w:tc>
          <w:tcPr>
            <w:tcW w:w="0" w:type="auto"/>
            <w:vAlign w:val="center"/>
          </w:tcPr>
          <w:p w14:paraId="32FB8681" w14:textId="77777777" w:rsidR="00F714BF" w:rsidRPr="00B650A8" w:rsidRDefault="00A63F03"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7663D907" w14:textId="77777777" w:rsidR="00F714BF" w:rsidRPr="00631DAB" w:rsidRDefault="00A63F03"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6FF75A3" w14:textId="77777777" w:rsidR="00F714BF" w:rsidRDefault="00F714BF" w:rsidP="00F714BF"/>
    <w:p w14:paraId="6150B120" w14:textId="77777777" w:rsidR="00F714BF" w:rsidRPr="0080426D" w:rsidRDefault="00F714BF" w:rsidP="00F714B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F714BF" w:rsidRPr="00631DAB" w14:paraId="735E35E6" w14:textId="77777777" w:rsidTr="00A22393">
        <w:trPr>
          <w:jc w:val="center"/>
        </w:trPr>
        <w:tc>
          <w:tcPr>
            <w:tcW w:w="0" w:type="auto"/>
            <w:shd w:val="clear" w:color="auto" w:fill="005596" w:themeFill="text2"/>
            <w:vAlign w:val="center"/>
          </w:tcPr>
          <w:p w14:paraId="6FA7FA54" w14:textId="77777777" w:rsidR="00F714BF" w:rsidRPr="00631DAB" w:rsidRDefault="00F714BF"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A3B6353" w14:textId="77777777" w:rsidR="00F714BF" w:rsidRPr="00631DAB" w:rsidRDefault="00F714BF"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F714BF" w:rsidRPr="00631DAB" w14:paraId="4B0C524B" w14:textId="77777777" w:rsidTr="00A22393">
        <w:trPr>
          <w:jc w:val="center"/>
        </w:trPr>
        <w:tc>
          <w:tcPr>
            <w:tcW w:w="0" w:type="auto"/>
            <w:vAlign w:val="center"/>
          </w:tcPr>
          <w:p w14:paraId="0046B517"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339DE2A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F714BF" w:rsidRPr="00631DAB" w14:paraId="4ADDC3F0" w14:textId="77777777" w:rsidTr="00A22393">
        <w:trPr>
          <w:jc w:val="center"/>
        </w:trPr>
        <w:tc>
          <w:tcPr>
            <w:tcW w:w="0" w:type="auto"/>
            <w:vAlign w:val="center"/>
          </w:tcPr>
          <w:p w14:paraId="32BDEF9F" w14:textId="77777777" w:rsidR="00F714BF" w:rsidRPr="00631DAB" w:rsidRDefault="00F714BF"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B9E8193" w14:textId="77777777" w:rsidR="00F714BF" w:rsidRPr="00631DAB" w:rsidRDefault="00F714BF"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38B2985E" w14:textId="77777777" w:rsidR="008657C0" w:rsidRDefault="008657C0" w:rsidP="008657C0">
      <w:pPr>
        <w:rPr>
          <w:b/>
        </w:rPr>
      </w:pPr>
    </w:p>
    <w:p w14:paraId="368C213F" w14:textId="77777777" w:rsidR="00F714BF" w:rsidRPr="00F714BF" w:rsidRDefault="008D147B" w:rsidP="00F714BF">
      <w:r>
        <w:rPr>
          <w:b/>
        </w:rPr>
        <w:t>Workflow:</w:t>
      </w:r>
    </w:p>
    <w:p w14:paraId="38E43239" w14:textId="77777777" w:rsidR="00713C2B" w:rsidRDefault="00C54B69" w:rsidP="00BB2F9B">
      <w:pPr>
        <w:jc w:val="center"/>
      </w:pPr>
      <w:r>
        <w:rPr>
          <w:noProof/>
        </w:rPr>
        <w:object w:dxaOrig="3019" w:dyaOrig="4584" w14:anchorId="29689768">
          <v:shape id="_x0000_i1055" type="#_x0000_t75" style="width:114.6pt;height:173.4pt" o:ole="">
            <v:imagedata r:id="rId72" o:title=""/>
          </v:shape>
          <o:OLEObject Type="Embed" ProgID="Visio.Drawing.11" ShapeID="_x0000_i1055" DrawAspect="Content" ObjectID="_1707129311" r:id="rId73"/>
        </w:object>
      </w:r>
    </w:p>
    <w:p w14:paraId="2567815C" w14:textId="77777777" w:rsidR="00713C2B" w:rsidRDefault="00713C2B" w:rsidP="00BB2F9B">
      <w:r>
        <w:br w:type="page"/>
      </w:r>
    </w:p>
    <w:p w14:paraId="4DFDC472" w14:textId="172B6772" w:rsidR="001A655A" w:rsidRDefault="001A655A" w:rsidP="001A655A">
      <w:pPr>
        <w:pStyle w:val="Heading2"/>
      </w:pPr>
      <w:bookmarkStart w:id="147" w:name="_Rebuild_Contexts"/>
      <w:bookmarkStart w:id="148" w:name="_Toc39674422"/>
      <w:bookmarkEnd w:id="147"/>
      <w:r>
        <w:lastRenderedPageBreak/>
        <w:t>Quartz Purge Aged Data</w:t>
      </w:r>
      <w:bookmarkEnd w:id="148"/>
    </w:p>
    <w:p w14:paraId="1B662DE5" w14:textId="77777777" w:rsidR="001A655A" w:rsidRDefault="001A655A" w:rsidP="001A655A">
      <w:pPr>
        <w:rPr>
          <w:rFonts w:cs="Arial"/>
        </w:rPr>
      </w:pPr>
      <w:r w:rsidRPr="00962735">
        <w:rPr>
          <w:rFonts w:cs="Arial"/>
          <w:b/>
        </w:rPr>
        <w:t>Mid-Tier</w:t>
      </w:r>
      <w:r>
        <w:rPr>
          <w:rFonts w:cs="Arial"/>
        </w:rPr>
        <w:t>: Primary and Secondary</w:t>
      </w:r>
    </w:p>
    <w:p w14:paraId="39FB73EC" w14:textId="77777777" w:rsidR="001A655A" w:rsidRPr="00962735" w:rsidRDefault="001A655A" w:rsidP="001A655A"/>
    <w:p w14:paraId="7E9AF461" w14:textId="3293AAE5" w:rsidR="001A655A" w:rsidRDefault="001A655A" w:rsidP="001A655A">
      <w:r w:rsidRPr="001916EE">
        <w:rPr>
          <w:b/>
        </w:rPr>
        <w:t>Purpose</w:t>
      </w:r>
      <w:r>
        <w:t>: Multithreads the execution of multiple Quartz Cube aged data purge processes.</w:t>
      </w:r>
    </w:p>
    <w:p w14:paraId="199E30AA" w14:textId="77777777" w:rsidR="001A655A" w:rsidRDefault="001A655A" w:rsidP="001A655A"/>
    <w:p w14:paraId="64BDB44F" w14:textId="0C97B6FC" w:rsidR="001A655A" w:rsidRPr="00631DAB" w:rsidRDefault="001A655A" w:rsidP="001A655A">
      <w:r w:rsidRPr="001916EE">
        <w:rPr>
          <w:b/>
        </w:rPr>
        <w:t>Usage</w:t>
      </w:r>
      <w:r w:rsidRPr="00631DAB">
        <w:t xml:space="preserve">: </w:t>
      </w:r>
      <w:r>
        <w:t>QuartzPurgeAgedData</w:t>
      </w:r>
    </w:p>
    <w:p w14:paraId="5CBB30A3" w14:textId="77777777" w:rsidR="001A655A" w:rsidRDefault="001A655A" w:rsidP="001A655A"/>
    <w:p w14:paraId="1445B34F" w14:textId="77777777" w:rsidR="001A655A" w:rsidRDefault="001A655A" w:rsidP="001A655A">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A655A" w:rsidRPr="00631DAB" w14:paraId="162F14BD" w14:textId="77777777" w:rsidTr="00D31C48">
        <w:trPr>
          <w:jc w:val="center"/>
        </w:trPr>
        <w:tc>
          <w:tcPr>
            <w:tcW w:w="0" w:type="auto"/>
            <w:shd w:val="clear" w:color="auto" w:fill="005596" w:themeFill="text2"/>
            <w:vAlign w:val="center"/>
          </w:tcPr>
          <w:p w14:paraId="50FCAC39" w14:textId="77777777" w:rsidR="001A655A" w:rsidRPr="00631DAB" w:rsidRDefault="001A655A" w:rsidP="00D31C48">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0867EE56"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0395C0E5" w14:textId="77777777" w:rsidTr="00D31C48">
        <w:trPr>
          <w:jc w:val="center"/>
        </w:trPr>
        <w:tc>
          <w:tcPr>
            <w:tcW w:w="0" w:type="auto"/>
            <w:vAlign w:val="center"/>
          </w:tcPr>
          <w:p w14:paraId="273B52AE" w14:textId="77777777" w:rsidR="001A655A" w:rsidRPr="00B650A8" w:rsidRDefault="001A655A" w:rsidP="00D31C48">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29DFA3A5"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2315BD67" w14:textId="77777777" w:rsidR="001A655A" w:rsidRDefault="001A655A" w:rsidP="001A655A"/>
    <w:p w14:paraId="140FD257" w14:textId="77777777" w:rsidR="001A655A" w:rsidRPr="0080426D" w:rsidRDefault="001A655A" w:rsidP="001A655A">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1A655A" w:rsidRPr="00631DAB" w14:paraId="77291082" w14:textId="77777777" w:rsidTr="00D31C48">
        <w:trPr>
          <w:jc w:val="center"/>
        </w:trPr>
        <w:tc>
          <w:tcPr>
            <w:tcW w:w="0" w:type="auto"/>
            <w:shd w:val="clear" w:color="auto" w:fill="005596" w:themeFill="text2"/>
            <w:vAlign w:val="center"/>
          </w:tcPr>
          <w:p w14:paraId="3E0516BE" w14:textId="77777777" w:rsidR="001A655A" w:rsidRPr="00631DAB" w:rsidRDefault="001A655A" w:rsidP="00D31C48">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4464745" w14:textId="77777777" w:rsidR="001A655A" w:rsidRPr="00631DAB" w:rsidRDefault="001A655A" w:rsidP="00D31C48">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A655A" w:rsidRPr="00631DAB" w14:paraId="39FC6ED7" w14:textId="77777777" w:rsidTr="00D31C48">
        <w:trPr>
          <w:jc w:val="center"/>
        </w:trPr>
        <w:tc>
          <w:tcPr>
            <w:tcW w:w="0" w:type="auto"/>
            <w:vAlign w:val="center"/>
          </w:tcPr>
          <w:p w14:paraId="7D6B4163"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16B85E0A"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1A655A" w:rsidRPr="00631DAB" w14:paraId="1C3FB3F4" w14:textId="77777777" w:rsidTr="00D31C48">
        <w:trPr>
          <w:jc w:val="center"/>
        </w:trPr>
        <w:tc>
          <w:tcPr>
            <w:tcW w:w="0" w:type="auto"/>
            <w:vAlign w:val="center"/>
          </w:tcPr>
          <w:p w14:paraId="2434F357" w14:textId="77777777" w:rsidR="001A655A" w:rsidRPr="00631DAB" w:rsidRDefault="001A655A" w:rsidP="00D31C48">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1E682427" w14:textId="77777777" w:rsidR="001A655A" w:rsidRPr="00631DAB" w:rsidRDefault="001A655A" w:rsidP="00D31C48">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52E74B91" w14:textId="77777777" w:rsidR="001A655A" w:rsidRDefault="001A655A" w:rsidP="001A655A">
      <w:pPr>
        <w:rPr>
          <w:b/>
        </w:rPr>
      </w:pPr>
    </w:p>
    <w:p w14:paraId="0E4ACECC" w14:textId="77777777" w:rsidR="001A655A" w:rsidRPr="00F714BF" w:rsidRDefault="001A655A" w:rsidP="001A655A">
      <w:r>
        <w:rPr>
          <w:b/>
        </w:rPr>
        <w:t>Workflow:</w:t>
      </w:r>
    </w:p>
    <w:p w14:paraId="2675A668" w14:textId="77777777" w:rsidR="001A655A" w:rsidRDefault="00C54B69" w:rsidP="001A655A">
      <w:pPr>
        <w:jc w:val="center"/>
      </w:pPr>
      <w:r>
        <w:rPr>
          <w:noProof/>
        </w:rPr>
        <w:object w:dxaOrig="3000" w:dyaOrig="4560" w14:anchorId="49324D1E">
          <v:shape id="_x0000_i1056" type="#_x0000_t75" style="width:114.6pt;height:173.4pt" o:ole="">
            <v:imagedata r:id="rId74" o:title=""/>
          </v:shape>
          <o:OLEObject Type="Embed" ProgID="Visio.Drawing.11" ShapeID="_x0000_i1056" DrawAspect="Content" ObjectID="_1707129312" r:id="rId75"/>
        </w:object>
      </w:r>
    </w:p>
    <w:p w14:paraId="64452279" w14:textId="77777777" w:rsidR="001A655A" w:rsidRDefault="001A655A" w:rsidP="001A655A">
      <w:r>
        <w:br w:type="page"/>
      </w:r>
    </w:p>
    <w:p w14:paraId="0EDA794C" w14:textId="1398B42F" w:rsidR="00D62C07" w:rsidRDefault="00D62C07" w:rsidP="001A655A">
      <w:pPr>
        <w:pStyle w:val="Heading2"/>
      </w:pPr>
      <w:bookmarkStart w:id="149" w:name="_Toc39674423"/>
      <w:r>
        <w:lastRenderedPageBreak/>
        <w:t>Rebuild</w:t>
      </w:r>
      <w:r w:rsidR="005A6F26">
        <w:t xml:space="preserve"> Contexts</w:t>
      </w:r>
      <w:bookmarkEnd w:id="149"/>
    </w:p>
    <w:p w14:paraId="6E6C0809" w14:textId="77777777" w:rsidR="00962735" w:rsidRDefault="00962735" w:rsidP="00962735">
      <w:pPr>
        <w:rPr>
          <w:rFonts w:cs="Arial"/>
        </w:rPr>
      </w:pPr>
      <w:r w:rsidRPr="00962735">
        <w:rPr>
          <w:rFonts w:cs="Arial"/>
          <w:b/>
        </w:rPr>
        <w:t>Mid-Tier</w:t>
      </w:r>
      <w:r>
        <w:rPr>
          <w:rFonts w:cs="Arial"/>
        </w:rPr>
        <w:t>: Primary only</w:t>
      </w:r>
    </w:p>
    <w:p w14:paraId="417D40A6" w14:textId="77777777" w:rsidR="00962735" w:rsidRPr="00962735" w:rsidRDefault="00962735" w:rsidP="00962735"/>
    <w:p w14:paraId="7D25F20C" w14:textId="77777777" w:rsidR="009B1589" w:rsidRDefault="009B1589" w:rsidP="009B1589">
      <w:r w:rsidRPr="001916EE">
        <w:rPr>
          <w:b/>
        </w:rPr>
        <w:t>Purpose</w:t>
      </w:r>
      <w:r>
        <w:t xml:space="preserve">: </w:t>
      </w:r>
      <w:r w:rsidRPr="009B1589">
        <w:t>Executes EP Mid-Tier command to rebuild all Contexts</w:t>
      </w:r>
      <w:r>
        <w:t>.</w:t>
      </w:r>
    </w:p>
    <w:p w14:paraId="33C3BD15" w14:textId="77777777" w:rsidR="009B1589" w:rsidRDefault="009B1589" w:rsidP="009B1589"/>
    <w:p w14:paraId="773998E1" w14:textId="77777777" w:rsidR="009B1589" w:rsidRPr="00631DAB" w:rsidRDefault="009B1589" w:rsidP="009B1589">
      <w:r w:rsidRPr="001916EE">
        <w:rPr>
          <w:b/>
        </w:rPr>
        <w:t>Usage</w:t>
      </w:r>
      <w:r w:rsidRPr="00631DAB">
        <w:t xml:space="preserve">: </w:t>
      </w:r>
      <w:r>
        <w:t>RebuildContexts</w:t>
      </w:r>
    </w:p>
    <w:p w14:paraId="77AAF02A" w14:textId="77777777" w:rsidR="009B1589" w:rsidRDefault="009B1589" w:rsidP="009B1589"/>
    <w:p w14:paraId="73CC61FB"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0D099BB" w14:textId="77777777" w:rsidTr="00A22393">
        <w:trPr>
          <w:jc w:val="center"/>
        </w:trPr>
        <w:tc>
          <w:tcPr>
            <w:tcW w:w="0" w:type="auto"/>
            <w:shd w:val="clear" w:color="auto" w:fill="005596" w:themeFill="text2"/>
            <w:vAlign w:val="center"/>
          </w:tcPr>
          <w:p w14:paraId="02D7DB97"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E0FD7A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151D8F6" w14:textId="77777777" w:rsidTr="00A22393">
        <w:trPr>
          <w:jc w:val="center"/>
        </w:trPr>
        <w:tc>
          <w:tcPr>
            <w:tcW w:w="0" w:type="auto"/>
            <w:vAlign w:val="center"/>
          </w:tcPr>
          <w:p w14:paraId="4DA65BA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0217ACEE"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BFD3F8C" w14:textId="77777777" w:rsidR="009B1589" w:rsidRDefault="009B1589" w:rsidP="009B1589"/>
    <w:p w14:paraId="5D7B90BC"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AA1C0A8" w14:textId="77777777" w:rsidTr="00A22393">
        <w:trPr>
          <w:jc w:val="center"/>
        </w:trPr>
        <w:tc>
          <w:tcPr>
            <w:tcW w:w="0" w:type="auto"/>
            <w:shd w:val="clear" w:color="auto" w:fill="005596" w:themeFill="text2"/>
            <w:vAlign w:val="center"/>
          </w:tcPr>
          <w:p w14:paraId="686C62F2"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11CD846"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64021868" w14:textId="77777777" w:rsidTr="00A22393">
        <w:trPr>
          <w:jc w:val="center"/>
        </w:trPr>
        <w:tc>
          <w:tcPr>
            <w:tcW w:w="0" w:type="auto"/>
            <w:vAlign w:val="center"/>
          </w:tcPr>
          <w:p w14:paraId="5A68D4F5"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02BE9260"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7B857029" w14:textId="77777777" w:rsidTr="00A22393">
        <w:trPr>
          <w:jc w:val="center"/>
        </w:trPr>
        <w:tc>
          <w:tcPr>
            <w:tcW w:w="0" w:type="auto"/>
            <w:vAlign w:val="center"/>
          </w:tcPr>
          <w:p w14:paraId="3F6F3C14"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2960A422"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492CBD7F" w14:textId="77777777" w:rsidR="009B1589" w:rsidRDefault="009B1589" w:rsidP="009B1589"/>
    <w:p w14:paraId="546E7A7E" w14:textId="77777777" w:rsidR="008657C0" w:rsidRPr="009B1589" w:rsidRDefault="008D147B" w:rsidP="009B1589">
      <w:r>
        <w:rPr>
          <w:b/>
        </w:rPr>
        <w:t>Workflow:</w:t>
      </w:r>
    </w:p>
    <w:p w14:paraId="2D5E06F2" w14:textId="77777777" w:rsidR="009B2B99" w:rsidRDefault="00C54B69" w:rsidP="00BB2F9B">
      <w:pPr>
        <w:jc w:val="center"/>
      </w:pPr>
      <w:r>
        <w:rPr>
          <w:noProof/>
        </w:rPr>
        <w:object w:dxaOrig="1524" w:dyaOrig="4044" w14:anchorId="23743151">
          <v:shape id="_x0000_i1057" type="#_x0000_t75" style="width:57.6pt;height:150.9pt" o:ole="">
            <v:imagedata r:id="rId76" o:title=""/>
          </v:shape>
          <o:OLEObject Type="Embed" ProgID="Visio.Drawing.11" ShapeID="_x0000_i1057" DrawAspect="Content" ObjectID="_1707129313" r:id="rId77"/>
        </w:object>
      </w:r>
    </w:p>
    <w:p w14:paraId="0B3D3D38" w14:textId="77777777" w:rsidR="009B2B99" w:rsidRDefault="009B2B99" w:rsidP="00BB2F9B">
      <w:r>
        <w:br w:type="page"/>
      </w:r>
    </w:p>
    <w:p w14:paraId="7C1248D2" w14:textId="6D49722B" w:rsidR="00DF65A0" w:rsidRDefault="00F81B41" w:rsidP="00DF65A0">
      <w:pPr>
        <w:pStyle w:val="Heading2"/>
      </w:pPr>
      <w:bookmarkStart w:id="150" w:name="_Start_EP_Services"/>
      <w:bookmarkStart w:id="151" w:name="_Toc39674424"/>
      <w:bookmarkEnd w:id="150"/>
      <w:r>
        <w:lastRenderedPageBreak/>
        <w:t>Set JI Mule Properties</w:t>
      </w:r>
      <w:r w:rsidR="00DF65A0">
        <w:t xml:space="preserve"> (Mulesoft)</w:t>
      </w:r>
      <w:bookmarkEnd w:id="151"/>
    </w:p>
    <w:p w14:paraId="648098B2" w14:textId="77777777" w:rsidR="00DF65A0" w:rsidRDefault="00DF65A0" w:rsidP="00DF65A0">
      <w:pPr>
        <w:rPr>
          <w:rFonts w:cs="Arial"/>
        </w:rPr>
      </w:pPr>
      <w:r w:rsidRPr="00962735">
        <w:rPr>
          <w:rFonts w:cs="Arial"/>
          <w:b/>
        </w:rPr>
        <w:t>Mid-Tier</w:t>
      </w:r>
      <w:r>
        <w:rPr>
          <w:rFonts w:cs="Arial"/>
        </w:rPr>
        <w:t>: Primary</w:t>
      </w:r>
    </w:p>
    <w:p w14:paraId="346EE0F9" w14:textId="77777777" w:rsidR="00DF65A0" w:rsidRPr="00962735" w:rsidRDefault="00DF65A0" w:rsidP="00DF65A0"/>
    <w:p w14:paraId="1CB9710C" w14:textId="67AB49EB" w:rsidR="00DF65A0" w:rsidRDefault="00DF65A0" w:rsidP="00DF65A0">
      <w:r w:rsidRPr="001916EE">
        <w:rPr>
          <w:b/>
        </w:rPr>
        <w:t>Purpose</w:t>
      </w:r>
      <w:r>
        <w:t xml:space="preserve">: </w:t>
      </w:r>
      <w:r w:rsidR="006B5834" w:rsidRPr="006B5834">
        <w:t>Executes the Mule Requests to Set JI on Mule Property Values</w:t>
      </w:r>
      <w:r w:rsidR="006B5834">
        <w:t>.</w:t>
      </w:r>
    </w:p>
    <w:p w14:paraId="1132A2DE" w14:textId="77777777" w:rsidR="00DF65A0" w:rsidRDefault="00DF65A0" w:rsidP="00DF65A0"/>
    <w:p w14:paraId="5E9ED964" w14:textId="5058041E" w:rsidR="00DF65A0" w:rsidRPr="00631DAB" w:rsidRDefault="00DF65A0" w:rsidP="00DF65A0">
      <w:r w:rsidRPr="001916EE">
        <w:rPr>
          <w:b/>
        </w:rPr>
        <w:t>Usage</w:t>
      </w:r>
      <w:r w:rsidRPr="00631DAB">
        <w:t xml:space="preserve">: </w:t>
      </w:r>
      <w:r w:rsidR="00F81B41">
        <w:t>SetJIMuleProperties</w:t>
      </w:r>
    </w:p>
    <w:p w14:paraId="0F06BAC1" w14:textId="77777777" w:rsidR="00DF65A0" w:rsidRDefault="00DF65A0" w:rsidP="00DF65A0"/>
    <w:p w14:paraId="10374765" w14:textId="77777777" w:rsidR="00DF65A0" w:rsidRDefault="00DF65A0" w:rsidP="00DF65A0">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DF65A0" w:rsidRPr="00631DAB" w14:paraId="7933568D" w14:textId="77777777" w:rsidTr="004D7915">
        <w:trPr>
          <w:jc w:val="center"/>
        </w:trPr>
        <w:tc>
          <w:tcPr>
            <w:tcW w:w="0" w:type="auto"/>
            <w:shd w:val="clear" w:color="auto" w:fill="005596" w:themeFill="text2"/>
            <w:vAlign w:val="center"/>
          </w:tcPr>
          <w:p w14:paraId="33BAB9E5" w14:textId="77777777" w:rsidR="00DF65A0" w:rsidRPr="00631DAB" w:rsidRDefault="00DF65A0" w:rsidP="004D7915">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D7A559E" w14:textId="77777777" w:rsidR="00DF65A0" w:rsidRPr="00631DAB" w:rsidRDefault="00DF65A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65A0" w:rsidRPr="00631DAB" w14:paraId="1990BCAF" w14:textId="77777777" w:rsidTr="004D7915">
        <w:trPr>
          <w:jc w:val="center"/>
        </w:trPr>
        <w:tc>
          <w:tcPr>
            <w:tcW w:w="0" w:type="auto"/>
            <w:vAlign w:val="center"/>
          </w:tcPr>
          <w:p w14:paraId="418C5C5A" w14:textId="77777777" w:rsidR="00DF65A0" w:rsidRPr="00B650A8" w:rsidRDefault="00DF65A0" w:rsidP="004D7915">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40BFCFB9"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60A33C32" w14:textId="77777777" w:rsidR="00DF65A0" w:rsidRDefault="00DF65A0" w:rsidP="00DF65A0"/>
    <w:p w14:paraId="714933F6" w14:textId="77777777" w:rsidR="00DF65A0" w:rsidRPr="0080426D" w:rsidRDefault="00DF65A0" w:rsidP="00DF65A0">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DF65A0" w:rsidRPr="00631DAB" w14:paraId="281052AE" w14:textId="77777777" w:rsidTr="004D7915">
        <w:trPr>
          <w:jc w:val="center"/>
        </w:trPr>
        <w:tc>
          <w:tcPr>
            <w:tcW w:w="0" w:type="auto"/>
            <w:shd w:val="clear" w:color="auto" w:fill="005596" w:themeFill="text2"/>
            <w:vAlign w:val="center"/>
          </w:tcPr>
          <w:p w14:paraId="205B507E" w14:textId="77777777" w:rsidR="00DF65A0" w:rsidRPr="00631DAB" w:rsidRDefault="00DF65A0" w:rsidP="004D7915">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A2BA971" w14:textId="77777777" w:rsidR="00DF65A0" w:rsidRPr="00631DAB" w:rsidRDefault="00DF65A0" w:rsidP="004D7915">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F65A0" w:rsidRPr="00631DAB" w14:paraId="18A2149D" w14:textId="77777777" w:rsidTr="004D7915">
        <w:trPr>
          <w:jc w:val="center"/>
        </w:trPr>
        <w:tc>
          <w:tcPr>
            <w:tcW w:w="0" w:type="auto"/>
            <w:vAlign w:val="center"/>
          </w:tcPr>
          <w:p w14:paraId="1540B601" w14:textId="77777777" w:rsidR="00DF65A0" w:rsidRPr="00631DAB" w:rsidRDefault="00DF65A0" w:rsidP="004D7915">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E930134"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F65A0" w:rsidRPr="00631DAB" w14:paraId="4137B93E" w14:textId="77777777" w:rsidTr="004D7915">
        <w:trPr>
          <w:jc w:val="center"/>
        </w:trPr>
        <w:tc>
          <w:tcPr>
            <w:tcW w:w="0" w:type="auto"/>
            <w:vAlign w:val="center"/>
          </w:tcPr>
          <w:p w14:paraId="1CFD9418" w14:textId="77777777" w:rsidR="00DF65A0" w:rsidRPr="00631DAB" w:rsidRDefault="00DF65A0" w:rsidP="004D7915">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47271404" w14:textId="77777777" w:rsidR="00DF65A0" w:rsidRPr="00631DAB" w:rsidRDefault="00DF65A0" w:rsidP="004D7915">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11CA468F" w14:textId="77777777" w:rsidR="00DF65A0" w:rsidRDefault="00DF65A0" w:rsidP="00DF65A0">
      <w:pPr>
        <w:rPr>
          <w:b/>
        </w:rPr>
      </w:pPr>
    </w:p>
    <w:p w14:paraId="180196EC" w14:textId="77777777" w:rsidR="00DF65A0" w:rsidRDefault="00DF65A0" w:rsidP="00DF65A0">
      <w:pPr>
        <w:rPr>
          <w:b/>
        </w:rPr>
      </w:pPr>
      <w:r>
        <w:rPr>
          <w:b/>
        </w:rPr>
        <w:t>Send REST Request Command Lines:</w:t>
      </w:r>
    </w:p>
    <w:p w14:paraId="2FF27597" w14:textId="771C0CCF" w:rsidR="00DB4BEF" w:rsidRPr="007E6199" w:rsidRDefault="00B52259" w:rsidP="00BB02F5">
      <w:pPr>
        <w:jc w:val="left"/>
        <w:rPr>
          <w:sz w:val="12"/>
          <w:szCs w:val="12"/>
        </w:rPr>
      </w:pPr>
      <w:hyperlink w:anchor="_Send_REST_Request" w:history="1">
        <w:r w:rsidR="00DF65A0" w:rsidRPr="007E6199">
          <w:rPr>
            <w:rStyle w:val="Hyperlink"/>
            <w:sz w:val="12"/>
            <w:szCs w:val="12"/>
          </w:rPr>
          <w:t>SendRESTRequest</w:t>
        </w:r>
      </w:hyperlink>
      <w:r w:rsidR="00DF65A0" w:rsidRPr="007E6199">
        <w:rPr>
          <w:sz w:val="12"/>
          <w:szCs w:val="12"/>
        </w:rPr>
        <w:t xml:space="preserve"> </w:t>
      </w:r>
      <w:r w:rsidR="00DB4BEF" w:rsidRPr="007E6199">
        <w:rPr>
          <w:sz w:val="12"/>
          <w:szCs w:val="12"/>
        </w:rPr>
        <w:t>POST</w:t>
      </w:r>
      <w:r w:rsidR="00BB02F5" w:rsidRPr="007E6199">
        <w:rPr>
          <w:sz w:val="12"/>
          <w:szCs w:val="12"/>
        </w:rPr>
        <w:t xml:space="preserve"> </w:t>
      </w:r>
      <w:r w:rsidR="00DB4BEF" w:rsidRPr="007E6199">
        <w:rPr>
          <w:sz w:val="12"/>
          <w:szCs w:val="12"/>
        </w:rPr>
        <w:t xml:space="preserve">%SETJIPROPERTIESURL% </w:t>
      </w:r>
      <w:r w:rsidR="003E6C26" w:rsidRPr="007E6199">
        <w:rPr>
          <w:sz w:val="12"/>
          <w:szCs w:val="12"/>
        </w:rPr>
        <w:t>parms=</w:t>
      </w:r>
      <w:r w:rsidR="00DB4BEF" w:rsidRPr="007E6199">
        <w:rPr>
          <w:sz w:val="12"/>
          <w:szCs w:val="12"/>
        </w:rPr>
        <w:t>%EKBSCHEMAPROPS%</w:t>
      </w:r>
      <w:r w:rsidR="00BB02F5" w:rsidRPr="007E6199">
        <w:rPr>
          <w:sz w:val="12"/>
          <w:szCs w:val="12"/>
        </w:rPr>
        <w:t xml:space="preserve"> </w:t>
      </w:r>
      <w:r w:rsidR="003E6C26" w:rsidRPr="007E6199">
        <w:rPr>
          <w:sz w:val="12"/>
          <w:szCs w:val="12"/>
        </w:rPr>
        <w:t>json=</w:t>
      </w:r>
      <w:r w:rsidR="00DB4BEF" w:rsidRPr="007E6199">
        <w:rPr>
          <w:sz w:val="12"/>
          <w:szCs w:val="12"/>
        </w:rPr>
        <w:t>SetEKBSchemaProperties.json</w:t>
      </w:r>
      <w:r w:rsidR="00B1002B" w:rsidRPr="007E6199">
        <w:rPr>
          <w:sz w:val="12"/>
          <w:szCs w:val="12"/>
        </w:rPr>
        <w:t xml:space="preserve"> timeout=%RESTTIMEOUT%</w:t>
      </w:r>
    </w:p>
    <w:p w14:paraId="0395E239" w14:textId="59B5FBA5" w:rsidR="00DB4BEF" w:rsidRPr="007E6199" w:rsidRDefault="00B52259" w:rsidP="00BB02F5">
      <w:pPr>
        <w:jc w:val="left"/>
        <w:rPr>
          <w:sz w:val="12"/>
          <w:szCs w:val="12"/>
        </w:rPr>
      </w:pPr>
      <w:hyperlink w:anchor="_Send_REST_Request" w:history="1">
        <w:r w:rsidR="00DB4BEF" w:rsidRPr="007E6199">
          <w:rPr>
            <w:rStyle w:val="Hyperlink"/>
            <w:sz w:val="12"/>
            <w:szCs w:val="12"/>
          </w:rPr>
          <w:t>SendRESTRequest</w:t>
        </w:r>
      </w:hyperlink>
      <w:r w:rsidR="00DB4BEF" w:rsidRPr="007E6199">
        <w:rPr>
          <w:sz w:val="12"/>
          <w:szCs w:val="12"/>
        </w:rPr>
        <w:t xml:space="preserve"> POST %SETJIPROPERTIESURL% </w:t>
      </w:r>
      <w:r w:rsidR="003E6C26" w:rsidRPr="007E6199">
        <w:rPr>
          <w:sz w:val="12"/>
          <w:szCs w:val="12"/>
        </w:rPr>
        <w:t>parms=</w:t>
      </w:r>
      <w:r w:rsidR="00DB4BEF" w:rsidRPr="007E6199">
        <w:rPr>
          <w:sz w:val="12"/>
          <w:szCs w:val="12"/>
        </w:rPr>
        <w:t xml:space="preserve">%EMAILPROPS% </w:t>
      </w:r>
      <w:r w:rsidR="003E6C26" w:rsidRPr="007E6199">
        <w:rPr>
          <w:sz w:val="12"/>
          <w:szCs w:val="12"/>
        </w:rPr>
        <w:t>json=</w:t>
      </w:r>
      <w:r w:rsidR="00DB4BEF" w:rsidRPr="007E6199">
        <w:rPr>
          <w:sz w:val="12"/>
          <w:szCs w:val="12"/>
        </w:rPr>
        <w:t>SetEmailProperties.json</w:t>
      </w:r>
    </w:p>
    <w:p w14:paraId="2814594F" w14:textId="2E0D5CF2" w:rsidR="00DB4BEF" w:rsidRPr="007E6199" w:rsidRDefault="00B52259" w:rsidP="00BB02F5">
      <w:pPr>
        <w:jc w:val="left"/>
        <w:rPr>
          <w:sz w:val="12"/>
          <w:szCs w:val="12"/>
        </w:rPr>
      </w:pPr>
      <w:hyperlink w:anchor="_Send_REST_Request" w:history="1">
        <w:r w:rsidR="00DB4BEF" w:rsidRPr="007E6199">
          <w:rPr>
            <w:rStyle w:val="Hyperlink"/>
            <w:sz w:val="12"/>
            <w:szCs w:val="12"/>
          </w:rPr>
          <w:t>SendRESTRequest</w:t>
        </w:r>
      </w:hyperlink>
      <w:r w:rsidR="00DB4BEF" w:rsidRPr="007E6199">
        <w:rPr>
          <w:sz w:val="12"/>
          <w:szCs w:val="12"/>
        </w:rPr>
        <w:t xml:space="preserve"> POST %SETJIPROPERTIESURL% </w:t>
      </w:r>
      <w:r w:rsidR="003E6C26" w:rsidRPr="007E6199">
        <w:rPr>
          <w:sz w:val="12"/>
          <w:szCs w:val="12"/>
        </w:rPr>
        <w:t>parms=</w:t>
      </w:r>
      <w:r w:rsidR="00DB4BEF" w:rsidRPr="007E6199">
        <w:rPr>
          <w:sz w:val="12"/>
          <w:szCs w:val="12"/>
        </w:rPr>
        <w:t xml:space="preserve">%EXTSCHEMAPROPS% </w:t>
      </w:r>
      <w:r w:rsidR="003E6C26" w:rsidRPr="007E6199">
        <w:rPr>
          <w:sz w:val="12"/>
          <w:szCs w:val="12"/>
        </w:rPr>
        <w:t>json=</w:t>
      </w:r>
      <w:r w:rsidR="00DB4BEF" w:rsidRPr="007E6199">
        <w:rPr>
          <w:sz w:val="12"/>
          <w:szCs w:val="12"/>
        </w:rPr>
        <w:t>SetEXTSchemaProperties.json</w:t>
      </w:r>
      <w:r w:rsidR="00B1002B" w:rsidRPr="007E6199">
        <w:rPr>
          <w:sz w:val="12"/>
          <w:szCs w:val="12"/>
        </w:rPr>
        <w:t xml:space="preserve"> timeout=%RESTTIMEOUT%</w:t>
      </w:r>
    </w:p>
    <w:p w14:paraId="2FB2F2CF" w14:textId="6E34743E" w:rsidR="00DB4BEF" w:rsidRPr="007E6199" w:rsidRDefault="00B52259" w:rsidP="00BB02F5">
      <w:pPr>
        <w:jc w:val="left"/>
        <w:rPr>
          <w:sz w:val="12"/>
          <w:szCs w:val="12"/>
        </w:rPr>
      </w:pPr>
      <w:hyperlink w:anchor="_Send_REST_Request" w:history="1">
        <w:r w:rsidR="00DB4BEF" w:rsidRPr="007E6199">
          <w:rPr>
            <w:rStyle w:val="Hyperlink"/>
            <w:sz w:val="12"/>
            <w:szCs w:val="12"/>
          </w:rPr>
          <w:t>SendRESTRequest</w:t>
        </w:r>
      </w:hyperlink>
      <w:r w:rsidR="00DB4BEF" w:rsidRPr="007E6199">
        <w:rPr>
          <w:sz w:val="12"/>
          <w:szCs w:val="12"/>
        </w:rPr>
        <w:t xml:space="preserve"> POST %SETJIPROPERTIESURL% </w:t>
      </w:r>
      <w:r w:rsidR="003E6C26" w:rsidRPr="007E6199">
        <w:rPr>
          <w:sz w:val="12"/>
          <w:szCs w:val="12"/>
        </w:rPr>
        <w:t>parms=</w:t>
      </w:r>
      <w:r w:rsidR="00DB4BEF" w:rsidRPr="007E6199">
        <w:rPr>
          <w:sz w:val="12"/>
          <w:szCs w:val="12"/>
        </w:rPr>
        <w:t xml:space="preserve">%FRAMEWORKPROPS% </w:t>
      </w:r>
      <w:r w:rsidR="003E6C26" w:rsidRPr="007E6199">
        <w:rPr>
          <w:sz w:val="12"/>
          <w:szCs w:val="12"/>
        </w:rPr>
        <w:t>json=</w:t>
      </w:r>
      <w:r w:rsidR="00DB4BEF" w:rsidRPr="007E6199">
        <w:rPr>
          <w:sz w:val="12"/>
          <w:szCs w:val="12"/>
        </w:rPr>
        <w:t>SetFrameworkProperties.json</w:t>
      </w:r>
      <w:r w:rsidR="00B1002B" w:rsidRPr="007E6199">
        <w:rPr>
          <w:sz w:val="12"/>
          <w:szCs w:val="12"/>
        </w:rPr>
        <w:t xml:space="preserve"> timeout=%RESTTIMEOUT%</w:t>
      </w:r>
    </w:p>
    <w:p w14:paraId="7F19B122" w14:textId="2A8CA3F7" w:rsidR="00DB4BEF" w:rsidRPr="007E6199" w:rsidRDefault="00B52259" w:rsidP="00BB02F5">
      <w:pPr>
        <w:jc w:val="left"/>
        <w:rPr>
          <w:sz w:val="12"/>
          <w:szCs w:val="12"/>
        </w:rPr>
      </w:pPr>
      <w:hyperlink w:anchor="_Send_REST_Request" w:history="1">
        <w:r w:rsidR="00DB4BEF" w:rsidRPr="007E6199">
          <w:rPr>
            <w:rStyle w:val="Hyperlink"/>
            <w:sz w:val="12"/>
            <w:szCs w:val="12"/>
          </w:rPr>
          <w:t>SendRESTRequest</w:t>
        </w:r>
      </w:hyperlink>
      <w:r w:rsidR="00DB4BEF" w:rsidRPr="007E6199">
        <w:rPr>
          <w:sz w:val="12"/>
          <w:szCs w:val="12"/>
        </w:rPr>
        <w:t xml:space="preserve"> POST %SETJIPROPERTIESURL% </w:t>
      </w:r>
      <w:r w:rsidR="003E6C26" w:rsidRPr="007E6199">
        <w:rPr>
          <w:sz w:val="12"/>
          <w:szCs w:val="12"/>
        </w:rPr>
        <w:t>parms=</w:t>
      </w:r>
      <w:r w:rsidR="00DB4BEF" w:rsidRPr="007E6199">
        <w:rPr>
          <w:sz w:val="12"/>
          <w:szCs w:val="12"/>
        </w:rPr>
        <w:t xml:space="preserve">%HTTPPROPS% </w:t>
      </w:r>
      <w:r w:rsidR="003E6C26" w:rsidRPr="007E6199">
        <w:rPr>
          <w:sz w:val="12"/>
          <w:szCs w:val="12"/>
        </w:rPr>
        <w:t>json=</w:t>
      </w:r>
      <w:r w:rsidR="00DB4BEF" w:rsidRPr="007E6199">
        <w:rPr>
          <w:sz w:val="12"/>
          <w:szCs w:val="12"/>
        </w:rPr>
        <w:t>SetHTTPProperties.json</w:t>
      </w:r>
      <w:r w:rsidR="00B1002B" w:rsidRPr="007E6199">
        <w:rPr>
          <w:sz w:val="12"/>
          <w:szCs w:val="12"/>
        </w:rPr>
        <w:t xml:space="preserve"> timeout=%RESTTIMEOUT%</w:t>
      </w:r>
    </w:p>
    <w:p w14:paraId="01C8C148" w14:textId="0B226926" w:rsidR="004D7915" w:rsidRPr="007E6199" w:rsidRDefault="00B52259" w:rsidP="00BB02F5">
      <w:pPr>
        <w:jc w:val="left"/>
        <w:rPr>
          <w:sz w:val="12"/>
          <w:szCs w:val="12"/>
        </w:rPr>
      </w:pPr>
      <w:hyperlink w:anchor="_Send_REST_Request" w:history="1">
        <w:r w:rsidR="00DB4BEF" w:rsidRPr="007E6199">
          <w:rPr>
            <w:rStyle w:val="Hyperlink"/>
            <w:sz w:val="12"/>
            <w:szCs w:val="12"/>
          </w:rPr>
          <w:t>SendRESTRequest</w:t>
        </w:r>
      </w:hyperlink>
      <w:r w:rsidR="00DB4BEF" w:rsidRPr="007E6199">
        <w:rPr>
          <w:sz w:val="12"/>
          <w:szCs w:val="12"/>
        </w:rPr>
        <w:t xml:space="preserve"> POST %SETJIPROPERTIESURL% </w:t>
      </w:r>
      <w:r w:rsidR="003E6C26" w:rsidRPr="007E6199">
        <w:rPr>
          <w:sz w:val="12"/>
          <w:szCs w:val="12"/>
        </w:rPr>
        <w:t>parms=</w:t>
      </w:r>
      <w:r w:rsidR="00DB4BEF" w:rsidRPr="007E6199">
        <w:rPr>
          <w:sz w:val="12"/>
          <w:szCs w:val="12"/>
        </w:rPr>
        <w:t xml:space="preserve">%JIPROPS% </w:t>
      </w:r>
      <w:r w:rsidR="003E6C26" w:rsidRPr="007E6199">
        <w:rPr>
          <w:sz w:val="12"/>
          <w:szCs w:val="12"/>
        </w:rPr>
        <w:t>json=</w:t>
      </w:r>
      <w:r w:rsidR="00DB4BEF" w:rsidRPr="007E6199">
        <w:rPr>
          <w:sz w:val="12"/>
          <w:szCs w:val="12"/>
        </w:rPr>
        <w:t>SetJIProperties.json</w:t>
      </w:r>
      <w:r w:rsidR="00B1002B" w:rsidRPr="007E6199">
        <w:rPr>
          <w:sz w:val="12"/>
          <w:szCs w:val="12"/>
        </w:rPr>
        <w:t xml:space="preserve"> timeout=%RESTTIMEOUT%</w:t>
      </w:r>
    </w:p>
    <w:p w14:paraId="0B9A278E" w14:textId="640AB60E" w:rsidR="004D7915" w:rsidRDefault="004D7915" w:rsidP="00BB02F5">
      <w:pPr>
        <w:jc w:val="left"/>
        <w:rPr>
          <w:sz w:val="18"/>
          <w:szCs w:val="18"/>
        </w:rPr>
      </w:pPr>
    </w:p>
    <w:p w14:paraId="184E79C1" w14:textId="77777777" w:rsidR="00681655" w:rsidRPr="00853CF7" w:rsidRDefault="00681655" w:rsidP="00681655">
      <w:r>
        <w:rPr>
          <w:b/>
        </w:rPr>
        <w:t>Workflow:</w:t>
      </w:r>
    </w:p>
    <w:p w14:paraId="09F72DDA" w14:textId="15A1A680" w:rsidR="00681655" w:rsidRDefault="00681655" w:rsidP="00681655">
      <w:pPr>
        <w:jc w:val="center"/>
        <w:rPr>
          <w:sz w:val="18"/>
          <w:szCs w:val="18"/>
        </w:rPr>
      </w:pPr>
      <w:r>
        <w:rPr>
          <w:noProof/>
        </w:rPr>
        <w:object w:dxaOrig="2221" w:dyaOrig="4606" w14:anchorId="6AA6B3D9">
          <v:shape id="_x0000_i1058" type="#_x0000_t75" style="width:86.4pt;height:172.2pt" o:ole="">
            <v:imagedata r:id="rId69" o:title=""/>
          </v:shape>
          <o:OLEObject Type="Embed" ProgID="Visio.Drawing.11" ShapeID="_x0000_i1058" DrawAspect="Content" ObjectID="_1707129314" r:id="rId78"/>
        </w:object>
      </w:r>
    </w:p>
    <w:p w14:paraId="1902EAFB" w14:textId="3334B324" w:rsidR="00F51278" w:rsidRDefault="00B92AAB" w:rsidP="00E829C4">
      <w:pPr>
        <w:pStyle w:val="Heading4"/>
      </w:pPr>
      <w:bookmarkStart w:id="152" w:name="_Toc39674425"/>
      <w:r>
        <w:t xml:space="preserve">Sample </w:t>
      </w:r>
      <w:r w:rsidR="00F51278" w:rsidRPr="009D0AA2">
        <w:t>SetEKBSchemaProperties.json</w:t>
      </w:r>
      <w:bookmarkEnd w:id="152"/>
    </w:p>
    <w:p w14:paraId="07C941F3" w14:textId="77777777" w:rsidR="00746055" w:rsidRPr="00746055" w:rsidRDefault="00746055" w:rsidP="00746055"/>
    <w:p w14:paraId="4B340EBA" w14:textId="77777777" w:rsidR="00EE59EB" w:rsidRPr="00EE59EB" w:rsidRDefault="00EE59EB" w:rsidP="00EE59EB">
      <w:pPr>
        <w:rPr>
          <w:rFonts w:ascii="Courier New" w:hAnsi="Courier New" w:cs="Courier New"/>
        </w:rPr>
      </w:pPr>
      <w:r w:rsidRPr="00EE59EB">
        <w:rPr>
          <w:rFonts w:ascii="Courier New" w:hAnsi="Courier New" w:cs="Courier New"/>
        </w:rPr>
        <w:t>{</w:t>
      </w:r>
    </w:p>
    <w:p w14:paraId="2725C585" w14:textId="77777777" w:rsidR="00EE59EB" w:rsidRPr="00EE59EB" w:rsidRDefault="00EE59EB" w:rsidP="00EE59EB">
      <w:pPr>
        <w:rPr>
          <w:rFonts w:ascii="Courier New" w:hAnsi="Courier New" w:cs="Courier New"/>
        </w:rPr>
      </w:pPr>
      <w:r w:rsidRPr="00EE59EB">
        <w:rPr>
          <w:rFonts w:ascii="Courier New" w:hAnsi="Courier New" w:cs="Courier New"/>
        </w:rPr>
        <w:t xml:space="preserve">    "properties":{</w:t>
      </w:r>
    </w:p>
    <w:p w14:paraId="6F1751E3" w14:textId="77777777" w:rsidR="00EE59EB" w:rsidRPr="00EE59EB" w:rsidRDefault="00EE59EB" w:rsidP="00EE59EB">
      <w:pPr>
        <w:rPr>
          <w:rFonts w:ascii="Courier New" w:hAnsi="Courier New" w:cs="Courier New"/>
        </w:rPr>
      </w:pPr>
      <w:r w:rsidRPr="00EE59EB">
        <w:rPr>
          <w:rFonts w:ascii="Courier New" w:hAnsi="Courier New" w:cs="Courier New"/>
        </w:rPr>
        <w:t xml:space="preserve">        "ep.ekbcsServer":"localhost",</w:t>
      </w:r>
    </w:p>
    <w:p w14:paraId="6CAD51BF" w14:textId="77777777" w:rsidR="00EE59EB" w:rsidRPr="00EE59EB" w:rsidRDefault="00EE59EB" w:rsidP="00EE59EB">
      <w:pPr>
        <w:rPr>
          <w:rFonts w:ascii="Courier New" w:hAnsi="Courier New" w:cs="Courier New"/>
        </w:rPr>
      </w:pPr>
      <w:r w:rsidRPr="00EE59EB">
        <w:rPr>
          <w:rFonts w:ascii="Courier New" w:hAnsi="Courier New" w:cs="Courier New"/>
        </w:rPr>
        <w:t xml:space="preserve">        "ep.soapServer":"localhost",</w:t>
      </w:r>
    </w:p>
    <w:p w14:paraId="5025F5F6" w14:textId="77777777" w:rsidR="00EE59EB" w:rsidRPr="00EE59EB" w:rsidRDefault="00EE59EB" w:rsidP="00EE59EB">
      <w:pPr>
        <w:rPr>
          <w:rFonts w:ascii="Courier New" w:hAnsi="Courier New" w:cs="Courier New"/>
        </w:rPr>
      </w:pPr>
      <w:r w:rsidRPr="00EE59EB">
        <w:rPr>
          <w:rFonts w:ascii="Courier New" w:hAnsi="Courier New" w:cs="Courier New"/>
        </w:rPr>
        <w:t xml:space="preserve">        "ep.defaultCulture":"en-US",</w:t>
      </w:r>
    </w:p>
    <w:p w14:paraId="5B59B5A8"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"ep.db.host":"localhost",</w:t>
      </w:r>
    </w:p>
    <w:p w14:paraId="1B9ADF53"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"ep.db.port":"1521",</w:t>
      </w:r>
    </w:p>
    <w:p w14:paraId="1F763F35"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"ep.db.sid":"[database SID]",</w:t>
      </w:r>
    </w:p>
    <w:p w14:paraId="166395BE"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"ep.db.driverClassName":"oracle.jdbc.OracleDriver",</w:t>
      </w:r>
    </w:p>
    <w:p w14:paraId="05746A6D"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"ep.db.driver":"jdbc:oracle:thin",</w:t>
      </w:r>
    </w:p>
    <w:p w14:paraId="5E238740"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"ep.db.user":"ekb",</w:t>
      </w:r>
    </w:p>
    <w:p w14:paraId="1408902C" w14:textId="77777777" w:rsidR="00EE59EB" w:rsidRPr="00EE59EB" w:rsidRDefault="00EE59EB" w:rsidP="00EE59EB">
      <w:pPr>
        <w:rPr>
          <w:rFonts w:ascii="Courier New" w:hAnsi="Courier New" w:cs="Courier New"/>
        </w:rPr>
      </w:pPr>
      <w:r w:rsidRPr="00EE59EB">
        <w:rPr>
          <w:rFonts w:ascii="Courier New" w:hAnsi="Courier New" w:cs="Courier New"/>
        </w:rPr>
        <w:t xml:space="preserve">        "ep.db.password-secure":"ekb"</w:t>
      </w:r>
    </w:p>
    <w:p w14:paraId="278FAD5F" w14:textId="77777777" w:rsidR="00EE59EB" w:rsidRPr="00EE59EB" w:rsidRDefault="00EE59EB" w:rsidP="00EE59EB">
      <w:pPr>
        <w:rPr>
          <w:rFonts w:ascii="Courier New" w:hAnsi="Courier New" w:cs="Courier New"/>
        </w:rPr>
      </w:pPr>
      <w:r w:rsidRPr="00EE59EB">
        <w:rPr>
          <w:rFonts w:ascii="Courier New" w:hAnsi="Courier New" w:cs="Courier New"/>
        </w:rPr>
        <w:t xml:space="preserve">    }</w:t>
      </w:r>
    </w:p>
    <w:p w14:paraId="46A72773" w14:textId="2B25FFE3" w:rsidR="00DD75E7" w:rsidRPr="00EE59EB" w:rsidRDefault="00EE59EB" w:rsidP="00EE59EB">
      <w:pPr>
        <w:rPr>
          <w:rFonts w:ascii="Courier New" w:hAnsi="Courier New" w:cs="Courier New"/>
        </w:rPr>
      </w:pPr>
      <w:r w:rsidRPr="00EE59EB">
        <w:rPr>
          <w:rFonts w:ascii="Courier New" w:hAnsi="Courier New" w:cs="Courier New"/>
        </w:rPr>
        <w:t>}</w:t>
      </w:r>
    </w:p>
    <w:p w14:paraId="6BD67BAF" w14:textId="77777777" w:rsidR="00EE59EB" w:rsidRPr="00DD75E7" w:rsidRDefault="00EE59EB" w:rsidP="00EE59EB"/>
    <w:p w14:paraId="1FFD6877" w14:textId="4EF3C0E6" w:rsidR="00F51278" w:rsidRDefault="00B92AAB" w:rsidP="00E829C4">
      <w:pPr>
        <w:pStyle w:val="Heading4"/>
      </w:pPr>
      <w:bookmarkStart w:id="153" w:name="_Toc39674426"/>
      <w:r>
        <w:t xml:space="preserve">Sample </w:t>
      </w:r>
      <w:r w:rsidR="00F51278" w:rsidRPr="009D0AA2">
        <w:t>SetEmailProperties.json</w:t>
      </w:r>
      <w:bookmarkEnd w:id="153"/>
    </w:p>
    <w:p w14:paraId="783C052D" w14:textId="77777777" w:rsidR="00746055" w:rsidRPr="00746055" w:rsidRDefault="00746055" w:rsidP="00746055"/>
    <w:p w14:paraId="3AABF296" w14:textId="77777777" w:rsidR="00372285" w:rsidRPr="00372285" w:rsidRDefault="00372285" w:rsidP="00372285">
      <w:pPr>
        <w:rPr>
          <w:rFonts w:ascii="Courier New" w:hAnsi="Courier New" w:cs="Courier New"/>
        </w:rPr>
      </w:pPr>
      <w:r w:rsidRPr="00372285">
        <w:rPr>
          <w:rFonts w:ascii="Courier New" w:hAnsi="Courier New" w:cs="Courier New"/>
        </w:rPr>
        <w:lastRenderedPageBreak/>
        <w:t>{</w:t>
      </w:r>
    </w:p>
    <w:p w14:paraId="7186260D" w14:textId="77777777" w:rsidR="00372285" w:rsidRPr="00372285" w:rsidRDefault="00372285" w:rsidP="00372285">
      <w:pPr>
        <w:rPr>
          <w:rFonts w:ascii="Courier New" w:hAnsi="Courier New" w:cs="Courier New"/>
        </w:rPr>
      </w:pPr>
      <w:r w:rsidRPr="00372285">
        <w:rPr>
          <w:rFonts w:ascii="Courier New" w:hAnsi="Courier New" w:cs="Courier New"/>
        </w:rPr>
        <w:t xml:space="preserve">    "properties":{</w:t>
      </w:r>
    </w:p>
    <w:p w14:paraId="426EBE74"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"email.enable":"false",</w:t>
      </w:r>
    </w:p>
    <w:p w14:paraId="2D8D3A30"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"email.emailsmtp.host":"smtp.jda.com",</w:t>
      </w:r>
    </w:p>
    <w:p w14:paraId="1DFE194F"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"email.emailsmtp.port":"587",</w:t>
      </w:r>
    </w:p>
    <w:p w14:paraId="381DA552"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"email.emailsmtp.user":"",</w:t>
      </w:r>
    </w:p>
    <w:p w14:paraId="645C086A"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"email.emailsmtp.password-secure":"",</w:t>
      </w:r>
    </w:p>
    <w:p w14:paraId="39BBAB3E"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"email.emailaddress.fromaddress":"",</w:t>
      </w:r>
    </w:p>
    <w:p w14:paraId="6FA5301A" w14:textId="77777777" w:rsidR="00372285" w:rsidRPr="00372285" w:rsidRDefault="00372285" w:rsidP="00372285">
      <w:pPr>
        <w:rPr>
          <w:rFonts w:ascii="Courier New" w:hAnsi="Courier New" w:cs="Courier New"/>
        </w:rPr>
      </w:pPr>
      <w:r w:rsidRPr="00372285">
        <w:rPr>
          <w:rFonts w:ascii="Courier New" w:hAnsi="Courier New" w:cs="Courier New"/>
        </w:rPr>
        <w:t xml:space="preserve">        "email.emailaddress.toaddress":""</w:t>
      </w:r>
    </w:p>
    <w:p w14:paraId="2F3359B2" w14:textId="77777777" w:rsidR="00372285" w:rsidRPr="00372285" w:rsidRDefault="00372285" w:rsidP="00372285">
      <w:pPr>
        <w:rPr>
          <w:rFonts w:ascii="Courier New" w:hAnsi="Courier New" w:cs="Courier New"/>
        </w:rPr>
      </w:pPr>
      <w:r w:rsidRPr="00372285">
        <w:rPr>
          <w:rFonts w:ascii="Courier New" w:hAnsi="Courier New" w:cs="Courier New"/>
        </w:rPr>
        <w:t xml:space="preserve">    }</w:t>
      </w:r>
    </w:p>
    <w:p w14:paraId="03B1B8C9" w14:textId="6BCF1C00" w:rsidR="00372285" w:rsidRPr="00372285" w:rsidRDefault="00372285" w:rsidP="00372285">
      <w:pPr>
        <w:rPr>
          <w:rFonts w:ascii="Courier New" w:hAnsi="Courier New" w:cs="Courier New"/>
        </w:rPr>
      </w:pPr>
      <w:r w:rsidRPr="00372285">
        <w:rPr>
          <w:rFonts w:ascii="Courier New" w:hAnsi="Courier New" w:cs="Courier New"/>
        </w:rPr>
        <w:t>}</w:t>
      </w:r>
    </w:p>
    <w:p w14:paraId="037210B5" w14:textId="77777777" w:rsidR="00372285" w:rsidRPr="00372285" w:rsidRDefault="00372285" w:rsidP="00372285"/>
    <w:p w14:paraId="579D696E" w14:textId="319F9672" w:rsidR="00F51278" w:rsidRDefault="00B92AAB" w:rsidP="00E829C4">
      <w:pPr>
        <w:pStyle w:val="Heading4"/>
      </w:pPr>
      <w:bookmarkStart w:id="154" w:name="_Toc39674427"/>
      <w:r>
        <w:t xml:space="preserve">Sample </w:t>
      </w:r>
      <w:r w:rsidR="00F51278" w:rsidRPr="009D0AA2">
        <w:t>SetEXTSchemaProperties.json</w:t>
      </w:r>
      <w:bookmarkEnd w:id="154"/>
    </w:p>
    <w:p w14:paraId="525B5A12" w14:textId="77777777" w:rsidR="00746055" w:rsidRPr="00746055" w:rsidRDefault="00746055" w:rsidP="00746055"/>
    <w:p w14:paraId="311A0204"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
    <w:p w14:paraId="4DCC20B4" w14:textId="77777777" w:rsidR="00A47BD3" w:rsidRPr="00A47BD3" w:rsidRDefault="00A47BD3" w:rsidP="00A47BD3">
      <w:pPr>
        <w:rPr>
          <w:rFonts w:ascii="Courier New" w:hAnsi="Courier New" w:cs="Courier New"/>
        </w:rPr>
      </w:pPr>
      <w:r w:rsidRPr="00A47BD3">
        <w:rPr>
          <w:rFonts w:ascii="Courier New" w:hAnsi="Courier New" w:cs="Courier New"/>
        </w:rPr>
        <w:t xml:space="preserve">    "properties":{</w:t>
      </w:r>
    </w:p>
    <w:p w14:paraId="2B0F7DA5" w14:textId="77777777" w:rsidR="00A47BD3" w:rsidRPr="00A47BD3" w:rsidRDefault="00A47BD3" w:rsidP="00A47BD3">
      <w:pPr>
        <w:rPr>
          <w:rFonts w:ascii="Courier New" w:hAnsi="Courier New" w:cs="Courier New"/>
        </w:rPr>
      </w:pPr>
      <w:r w:rsidRPr="00A47BD3">
        <w:rPr>
          <w:rFonts w:ascii="Courier New" w:hAnsi="Courier New" w:cs="Courier New"/>
        </w:rPr>
        <w:t xml:space="preserve">        "AGTableScriptFiles.location":"C:\JIGeneratedsqls",</w:t>
      </w:r>
    </w:p>
    <w:p w14:paraId="0C53FE22"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"metadata.databasefileslocation":"C:\JI\IVK_Metadata_databaseFiles",</w:t>
      </w:r>
    </w:p>
    <w:p w14:paraId="0D491401"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"metadata.ext_epsd_import_attr_Def.source":"database",</w:t>
      </w:r>
    </w:p>
    <w:p w14:paraId="47911FF0"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"metadata.ext_epsd_import_attr_Def.dbloadtype":"ClearandLoad",</w:t>
      </w:r>
    </w:p>
    <w:p w14:paraId="25830F28"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"metadata.ext_epsd_import_attr_Def.load":"true",</w:t>
      </w:r>
    </w:p>
    <w:p w14:paraId="2FE94A9F"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"metadata.ext_epsd_import_attr_def_pot.source":"database",</w:t>
      </w:r>
    </w:p>
    <w:p w14:paraId="23E08E7B"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"metadata.ext_epsd_import_attr_def_pot.dbloadtype":"ClearandLoad",</w:t>
      </w:r>
    </w:p>
    <w:p w14:paraId="78C6BA8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"metadata.ext_epsd_import_attr_def_pot.load":"true",</w:t>
      </w:r>
    </w:p>
    <w:p w14:paraId="7AEFCA6D"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"metadata.ext_epsd_import_hier_level_def.source":"database",</w:t>
      </w:r>
    </w:p>
    <w:p w14:paraId="5C35A6B7"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"metadata.ext_epsd_import_hier_level_def.dbloadtype":"ClearandLoad",</w:t>
      </w:r>
    </w:p>
    <w:p w14:paraId="1149A2B5"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"metadata.ext_epsd_import_hier_level_def.load":"true",</w:t>
      </w:r>
    </w:p>
    <w:p w14:paraId="50F3C6A1"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"metadata.ext_epsd_import_hierarchy_def.source":"database",</w:t>
      </w:r>
    </w:p>
    <w:p w14:paraId="3317F644"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"metadata.ext_epsd_import_hierarchy_def.dbloadtype":"ClearandLoad",</w:t>
      </w:r>
    </w:p>
    <w:p w14:paraId="394F5822"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"metadata.ext_epsd_import_hierarchy_def.load":"true",</w:t>
      </w:r>
    </w:p>
    <w:p w14:paraId="33F4EA7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"metadata.ext_epsd_import_level_def.source":"database",</w:t>
      </w:r>
    </w:p>
    <w:p w14:paraId="55D4AAF4"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"metadata.ext_epsd_import_level_def.dbloadtype":"ClearandLoad",</w:t>
      </w:r>
    </w:p>
    <w:p w14:paraId="5AAF41E8"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"metadata.ext_epsd_import_level_def.load":"true",</w:t>
      </w:r>
    </w:p>
    <w:p w14:paraId="1080575F"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"metadata.ext_epsd_import_mbr_attr_def.source":"database",</w:t>
      </w:r>
    </w:p>
    <w:p w14:paraId="26A4952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"metadata.ext_epsd_import_mbr_attr_def.dbloadtype":"ClearandLoad",</w:t>
      </w:r>
    </w:p>
    <w:p w14:paraId="12FBCBFF"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"metadata.ext_epsd_import_mbr_attr_def.load":"true",</w:t>
      </w:r>
    </w:p>
    <w:p w14:paraId="60CDB7A6"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"metadata.ext_epsd_import_member_def.source":"database",</w:t>
      </w:r>
    </w:p>
    <w:p w14:paraId="4F0B361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"metadata.ext_epsd_import_member_def.dbloadtype":"ClearandLoad",</w:t>
      </w:r>
    </w:p>
    <w:p w14:paraId="7C27FC6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"metadata.ext_epsd_import_member_def.load":"true",</w:t>
      </w:r>
    </w:p>
    <w:p w14:paraId="250BF881"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"metadata.ext_epsd_import_well_known_lvl.source":"database",</w:t>
      </w:r>
    </w:p>
    <w:p w14:paraId="5749401C"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"metadata.ext_epsd_import_well_known_lvl.dbloadtype":"ClearandLoad",</w:t>
      </w:r>
    </w:p>
    <w:p w14:paraId="302D4472"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"metadata.ext_epsd_import_well_known_lvl.load":"true",</w:t>
      </w:r>
    </w:p>
    <w:p w14:paraId="53A78DD3"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"metadata.ext_epsd_import_rel.source":"database",</w:t>
      </w:r>
    </w:p>
    <w:p w14:paraId="5DF8AB45"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"metadata.ext_epsd_import_rel.dbloadtype":"ClearandLoad",</w:t>
      </w:r>
    </w:p>
    <w:p w14:paraId="27CF6B2E" w14:textId="77777777" w:rsidR="00A47BD3" w:rsidRPr="00A47BD3" w:rsidRDefault="00A47BD3" w:rsidP="00A47BD3">
      <w:pPr>
        <w:rPr>
          <w:rFonts w:ascii="Courier New" w:hAnsi="Courier New" w:cs="Courier New"/>
        </w:rPr>
      </w:pPr>
      <w:r w:rsidRPr="00A47BD3">
        <w:rPr>
          <w:rFonts w:ascii="Courier New" w:hAnsi="Courier New" w:cs="Courier New"/>
        </w:rPr>
        <w:t xml:space="preserve">        "metadata.ext_epsd_import_rel.load":"true",</w:t>
      </w:r>
    </w:p>
    <w:p w14:paraId="5B4F99E1" w14:textId="77777777" w:rsidR="00A47BD3" w:rsidRPr="00A47BD3" w:rsidRDefault="00A47BD3" w:rsidP="00A47BD3">
      <w:pPr>
        <w:rPr>
          <w:rFonts w:ascii="Courier New" w:hAnsi="Courier New" w:cs="Courier New"/>
        </w:rPr>
      </w:pPr>
      <w:r w:rsidRPr="00A47BD3">
        <w:rPr>
          <w:rFonts w:ascii="Courier New" w:hAnsi="Courier New" w:cs="Courier New"/>
        </w:rPr>
        <w:t xml:space="preserve">        "memberrelation.location":"C\JI\IVK_Metadata_databaseFiles\EXT_EPSD_IMPORT_MEMBER_REL.database",</w:t>
      </w:r>
    </w:p>
    <w:p w14:paraId="17CF223C" w14:textId="77777777" w:rsidR="00A47BD3" w:rsidRPr="00A47BD3" w:rsidRDefault="00A47BD3" w:rsidP="00A47BD3">
      <w:pPr>
        <w:rPr>
          <w:rFonts w:ascii="Courier New" w:hAnsi="Courier New" w:cs="Courier New"/>
        </w:rPr>
      </w:pPr>
      <w:r w:rsidRPr="00A47BD3">
        <w:rPr>
          <w:rFonts w:ascii="Courier New" w:hAnsi="Courier New" w:cs="Courier New"/>
        </w:rPr>
        <w:t xml:space="preserve">        "memberrelation.source":"database",</w:t>
      </w:r>
    </w:p>
    <w:p w14:paraId="006114F1" w14:textId="77777777" w:rsidR="00A47BD3" w:rsidRPr="00A47BD3" w:rsidRDefault="00A47BD3" w:rsidP="00A47BD3">
      <w:pPr>
        <w:rPr>
          <w:rFonts w:ascii="Courier New" w:hAnsi="Courier New" w:cs="Courier New"/>
        </w:rPr>
      </w:pPr>
      <w:r w:rsidRPr="00A47BD3">
        <w:rPr>
          <w:rFonts w:ascii="Courier New" w:hAnsi="Courier New" w:cs="Courier New"/>
        </w:rPr>
        <w:t xml:space="preserve">        "memberrelation.dbloadtype":"ClearandLoad"</w:t>
      </w:r>
    </w:p>
    <w:p w14:paraId="276D1D6C" w14:textId="77777777" w:rsidR="00A47BD3" w:rsidRPr="00A47BD3" w:rsidRDefault="00A47BD3" w:rsidP="00A47BD3">
      <w:pPr>
        <w:rPr>
          <w:rFonts w:ascii="Courier New" w:hAnsi="Courier New" w:cs="Courier New"/>
        </w:rPr>
      </w:pPr>
      <w:r w:rsidRPr="00A47BD3">
        <w:rPr>
          <w:rFonts w:ascii="Courier New" w:hAnsi="Courier New" w:cs="Courier New"/>
        </w:rPr>
        <w:t xml:space="preserve">    }</w:t>
      </w:r>
    </w:p>
    <w:p w14:paraId="603E90BA" w14:textId="73B44F4B" w:rsidR="00372285" w:rsidRDefault="00A47BD3" w:rsidP="00A47BD3">
      <w:pPr>
        <w:rPr>
          <w:rFonts w:ascii="Courier New" w:hAnsi="Courier New" w:cs="Courier New"/>
        </w:rPr>
      </w:pPr>
      <w:r w:rsidRPr="00A47BD3">
        <w:rPr>
          <w:rFonts w:ascii="Courier New" w:hAnsi="Courier New" w:cs="Courier New"/>
        </w:rPr>
        <w:t>}</w:t>
      </w:r>
    </w:p>
    <w:p w14:paraId="6752DD1D" w14:textId="77777777" w:rsidR="00A47BD3" w:rsidRPr="00A47BD3" w:rsidRDefault="00A47BD3" w:rsidP="00A47BD3">
      <w:pPr>
        <w:rPr>
          <w:rFonts w:ascii="Courier New" w:hAnsi="Courier New" w:cs="Courier New"/>
        </w:rPr>
      </w:pPr>
    </w:p>
    <w:p w14:paraId="4CE296BF" w14:textId="159B4965" w:rsidR="00F51278" w:rsidRDefault="00B92AAB" w:rsidP="00E829C4">
      <w:pPr>
        <w:pStyle w:val="Heading4"/>
      </w:pPr>
      <w:bookmarkStart w:id="155" w:name="_Toc39674428"/>
      <w:r>
        <w:t xml:space="preserve">Sample </w:t>
      </w:r>
      <w:r w:rsidR="00F51278" w:rsidRPr="009D0AA2">
        <w:t>SetFrameworkProperties.json</w:t>
      </w:r>
      <w:bookmarkEnd w:id="155"/>
    </w:p>
    <w:p w14:paraId="015B6DE7" w14:textId="77777777" w:rsidR="00746055" w:rsidRPr="00746055" w:rsidRDefault="00746055" w:rsidP="00746055"/>
    <w:p w14:paraId="0068D3CE"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50923F88" w14:textId="77777777" w:rsidR="00163A79" w:rsidRPr="00163A79" w:rsidRDefault="00163A79" w:rsidP="00163A79">
      <w:pPr>
        <w:rPr>
          <w:rFonts w:ascii="Courier New" w:hAnsi="Courier New" w:cs="Courier New"/>
        </w:rPr>
      </w:pPr>
      <w:r w:rsidRPr="00163A79">
        <w:rPr>
          <w:rFonts w:ascii="Courier New" w:hAnsi="Courier New" w:cs="Courier New"/>
        </w:rPr>
        <w:t xml:space="preserve">    "properties":{</w:t>
      </w:r>
    </w:p>
    <w:p w14:paraId="159C1901" w14:textId="77777777" w:rsidR="00163A79" w:rsidRPr="00163A79" w:rsidRDefault="00163A79" w:rsidP="00163A79">
      <w:pPr>
        <w:rPr>
          <w:rFonts w:ascii="Courier New" w:hAnsi="Courier New" w:cs="Courier New"/>
        </w:rPr>
      </w:pPr>
      <w:r w:rsidRPr="00163A79">
        <w:rPr>
          <w:rFonts w:ascii="Courier New" w:hAnsi="Courier New" w:cs="Courier New"/>
        </w:rPr>
        <w:lastRenderedPageBreak/>
        <w:t xml:space="preserve">        "eframework.applicationId":"JI for EP",</w:t>
      </w:r>
    </w:p>
    <w:p w14:paraId="20780000" w14:textId="77777777" w:rsidR="00163A79" w:rsidRPr="00163A79" w:rsidRDefault="00163A79" w:rsidP="00163A79">
      <w:pPr>
        <w:rPr>
          <w:rFonts w:ascii="Courier New" w:hAnsi="Courier New" w:cs="Courier New"/>
        </w:rPr>
      </w:pPr>
      <w:r w:rsidRPr="00163A79">
        <w:rPr>
          <w:rFonts w:ascii="Courier New" w:hAnsi="Courier New" w:cs="Courier New"/>
        </w:rPr>
        <w:t xml:space="preserve">        "eframework.errorReport.enabled":"false",</w:t>
      </w:r>
    </w:p>
    <w:p w14:paraId="36A4C22A" w14:textId="77777777" w:rsidR="00163A79" w:rsidRPr="00163A79" w:rsidRDefault="00163A79" w:rsidP="00163A79">
      <w:pPr>
        <w:rPr>
          <w:rFonts w:ascii="Courier New" w:hAnsi="Courier New" w:cs="Courier New"/>
        </w:rPr>
      </w:pPr>
      <w:r w:rsidRPr="00163A79">
        <w:rPr>
          <w:rFonts w:ascii="Courier New" w:hAnsi="Courier New" w:cs="Courier New"/>
        </w:rPr>
        <w:t xml:space="preserve">        "eframework.errorReport.htmlTemplatePath":"errorReportTemplate.html",</w:t>
      </w:r>
    </w:p>
    <w:p w14:paraId="69B987A4" w14:textId="77777777" w:rsidR="00163A79" w:rsidRPr="00163A79" w:rsidRDefault="00163A79" w:rsidP="00163A79">
      <w:pPr>
        <w:rPr>
          <w:rFonts w:ascii="Courier New" w:hAnsi="Courier New" w:cs="Courier New"/>
        </w:rPr>
      </w:pPr>
      <w:r w:rsidRPr="00163A79">
        <w:rPr>
          <w:rFonts w:ascii="Courier New" w:hAnsi="Courier New" w:cs="Courier New"/>
        </w:rPr>
        <w:t xml:space="preserve">        "eframework.errorReport.errorReportPath":"",</w:t>
      </w:r>
    </w:p>
    <w:p w14:paraId="0D959C3C" w14:textId="77777777" w:rsidR="00163A79" w:rsidRPr="00163A79" w:rsidRDefault="00163A79" w:rsidP="00163A79">
      <w:pPr>
        <w:rPr>
          <w:rFonts w:ascii="Courier New" w:hAnsi="Courier New" w:cs="Courier New"/>
        </w:rPr>
      </w:pPr>
      <w:r w:rsidRPr="00163A79">
        <w:rPr>
          <w:rFonts w:ascii="Courier New" w:hAnsi="Courier New" w:cs="Courier New"/>
        </w:rPr>
        <w:t xml:space="preserve">        "eframework.errorReport.title":"JI 1.0 Error report",</w:t>
      </w:r>
    </w:p>
    <w:p w14:paraId="3F9774BA" w14:textId="77777777" w:rsidR="00163A79" w:rsidRPr="00163A79" w:rsidRDefault="00163A79" w:rsidP="00163A79">
      <w:pPr>
        <w:rPr>
          <w:rFonts w:ascii="Courier New" w:hAnsi="Courier New" w:cs="Courier New"/>
        </w:rPr>
      </w:pPr>
      <w:r w:rsidRPr="00163A79">
        <w:rPr>
          <w:rFonts w:ascii="Courier New" w:hAnsi="Courier New" w:cs="Courier New"/>
        </w:rPr>
        <w:t xml:space="preserve">        "eframework.errorReport.payload.transaction.size":"2048"</w:t>
      </w:r>
    </w:p>
    <w:p w14:paraId="3065CFA0"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3EDC2496" w14:textId="1720F46E" w:rsidR="00A47BD3" w:rsidRPr="00163A79" w:rsidRDefault="00163A79" w:rsidP="00163A79">
      <w:pPr>
        <w:rPr>
          <w:rFonts w:ascii="Courier New" w:hAnsi="Courier New" w:cs="Courier New"/>
        </w:rPr>
      </w:pPr>
      <w:r w:rsidRPr="00163A79">
        <w:rPr>
          <w:rFonts w:ascii="Courier New" w:hAnsi="Courier New" w:cs="Courier New"/>
        </w:rPr>
        <w:t>}</w:t>
      </w:r>
    </w:p>
    <w:p w14:paraId="664DDB14" w14:textId="77777777" w:rsidR="00163A79" w:rsidRPr="00A47BD3" w:rsidRDefault="00163A79" w:rsidP="00163A79"/>
    <w:p w14:paraId="2BBE0BE8" w14:textId="2B93F1F7" w:rsidR="00F51278" w:rsidRDefault="00B92AAB" w:rsidP="00E829C4">
      <w:pPr>
        <w:pStyle w:val="Heading4"/>
      </w:pPr>
      <w:bookmarkStart w:id="156" w:name="_Toc39674429"/>
      <w:r>
        <w:t xml:space="preserve">Sample </w:t>
      </w:r>
      <w:r w:rsidR="00F51278" w:rsidRPr="009D0AA2">
        <w:t>SetHTTPProperties.json</w:t>
      </w:r>
      <w:bookmarkEnd w:id="156"/>
    </w:p>
    <w:p w14:paraId="65B6494D" w14:textId="77777777" w:rsidR="00746055" w:rsidRPr="00746055" w:rsidRDefault="00746055" w:rsidP="00746055"/>
    <w:p w14:paraId="5FE89B05" w14:textId="77777777" w:rsidR="00163A79" w:rsidRPr="00163A79" w:rsidRDefault="00163A79" w:rsidP="00163A79">
      <w:pPr>
        <w:rPr>
          <w:rFonts w:ascii="Courier New" w:hAnsi="Courier New" w:cs="Courier New"/>
        </w:rPr>
      </w:pPr>
      <w:r w:rsidRPr="00163A79">
        <w:rPr>
          <w:rFonts w:ascii="Courier New" w:hAnsi="Courier New" w:cs="Courier New"/>
        </w:rPr>
        <w:t>{</w:t>
      </w:r>
    </w:p>
    <w:p w14:paraId="798FEAFA" w14:textId="77777777" w:rsidR="00163A79" w:rsidRPr="00163A79" w:rsidRDefault="00163A79" w:rsidP="00163A79">
      <w:pPr>
        <w:rPr>
          <w:rFonts w:ascii="Courier New" w:hAnsi="Courier New" w:cs="Courier New"/>
        </w:rPr>
      </w:pPr>
      <w:r w:rsidRPr="00163A79">
        <w:rPr>
          <w:rFonts w:ascii="Courier New" w:hAnsi="Courier New" w:cs="Courier New"/>
        </w:rPr>
        <w:t xml:space="preserve">    "properties":{</w:t>
      </w:r>
    </w:p>
    <w:p w14:paraId="213662B2"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"server.listener.config":"HTTP_Listener_config",</w:t>
      </w:r>
    </w:p>
    <w:p w14:paraId="3E751377"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"server.http.host":"0.0.0.0",</w:t>
      </w:r>
    </w:p>
    <w:p w14:paraId="2C789D0A"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"server.http.port":"9091",</w:t>
      </w:r>
    </w:p>
    <w:p w14:paraId="2A2D562F"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"server.https.host":"0.0.0.0",</w:t>
      </w:r>
    </w:p>
    <w:p w14:paraId="285022D7"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"server.https.port":"9092",</w:t>
      </w:r>
    </w:p>
    <w:p w14:paraId="25555CD0"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"server.https.tls.keyStore.path":"keystore.jks",</w:t>
      </w:r>
    </w:p>
    <w:p w14:paraId="56D64EB5"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"server.https.tls.keyStore.password-secure":"changeme",</w:t>
      </w:r>
    </w:p>
    <w:p w14:paraId="769669F7" w14:textId="77777777" w:rsidR="00163A79" w:rsidRPr="00163A79" w:rsidRDefault="00163A79" w:rsidP="00163A79">
      <w:pPr>
        <w:rPr>
          <w:rFonts w:ascii="Courier New" w:hAnsi="Courier New" w:cs="Courier New"/>
        </w:rPr>
      </w:pPr>
      <w:r w:rsidRPr="00163A79">
        <w:rPr>
          <w:rFonts w:ascii="Courier New" w:hAnsi="Courier New" w:cs="Courier New"/>
        </w:rPr>
        <w:t xml:space="preserve">        "server.https.tls.keyStore.key.password-secure":"changeme"</w:t>
      </w:r>
    </w:p>
    <w:p w14:paraId="036C1E5F" w14:textId="77777777" w:rsidR="00163A79" w:rsidRPr="00163A79" w:rsidRDefault="00163A79" w:rsidP="00163A79">
      <w:pPr>
        <w:rPr>
          <w:rFonts w:ascii="Courier New" w:hAnsi="Courier New" w:cs="Courier New"/>
        </w:rPr>
      </w:pPr>
      <w:r w:rsidRPr="00163A79">
        <w:rPr>
          <w:rFonts w:ascii="Courier New" w:hAnsi="Courier New" w:cs="Courier New"/>
        </w:rPr>
        <w:t xml:space="preserve">    }</w:t>
      </w:r>
    </w:p>
    <w:p w14:paraId="653BF196" w14:textId="24EE3333" w:rsidR="00163A79" w:rsidRPr="00163A79" w:rsidRDefault="00163A79" w:rsidP="00163A79">
      <w:pPr>
        <w:rPr>
          <w:rFonts w:ascii="Courier New" w:hAnsi="Courier New" w:cs="Courier New"/>
        </w:rPr>
      </w:pPr>
      <w:r w:rsidRPr="00163A79">
        <w:rPr>
          <w:rFonts w:ascii="Courier New" w:hAnsi="Courier New" w:cs="Courier New"/>
        </w:rPr>
        <w:t>}</w:t>
      </w:r>
    </w:p>
    <w:p w14:paraId="612EE79E" w14:textId="77777777" w:rsidR="00163A79" w:rsidRPr="00163A79" w:rsidRDefault="00163A79" w:rsidP="00163A79"/>
    <w:p w14:paraId="34DB9A0D" w14:textId="1D26F9A3" w:rsidR="00F51278" w:rsidRDefault="00B92AAB" w:rsidP="00E829C4">
      <w:pPr>
        <w:pStyle w:val="Heading4"/>
      </w:pPr>
      <w:bookmarkStart w:id="157" w:name="_Toc39674430"/>
      <w:r>
        <w:t xml:space="preserve">Sample </w:t>
      </w:r>
      <w:r w:rsidR="00F51278" w:rsidRPr="009D0AA2">
        <w:t>SetJIProperties.json</w:t>
      </w:r>
      <w:bookmarkEnd w:id="157"/>
    </w:p>
    <w:p w14:paraId="7B439829" w14:textId="77777777" w:rsidR="00746055" w:rsidRPr="00746055" w:rsidRDefault="00746055" w:rsidP="00746055"/>
    <w:p w14:paraId="7DD6450F" w14:textId="77777777" w:rsidR="00822232" w:rsidRPr="00822232" w:rsidRDefault="00822232" w:rsidP="00822232">
      <w:pPr>
        <w:rPr>
          <w:rFonts w:ascii="Courier New" w:hAnsi="Courier New" w:cs="Courier New"/>
        </w:rPr>
      </w:pPr>
      <w:r w:rsidRPr="00822232">
        <w:rPr>
          <w:rFonts w:ascii="Courier New" w:hAnsi="Courier New" w:cs="Courier New"/>
        </w:rPr>
        <w:t>{</w:t>
      </w:r>
    </w:p>
    <w:p w14:paraId="2024548D" w14:textId="77777777" w:rsidR="00822232" w:rsidRPr="00822232" w:rsidRDefault="00822232" w:rsidP="00822232">
      <w:pPr>
        <w:rPr>
          <w:rFonts w:ascii="Courier New" w:hAnsi="Courier New" w:cs="Courier New"/>
        </w:rPr>
      </w:pPr>
      <w:r w:rsidRPr="00822232">
        <w:rPr>
          <w:rFonts w:ascii="Courier New" w:hAnsi="Courier New" w:cs="Courier New"/>
        </w:rPr>
        <w:t xml:space="preserve">    "properties":{</w:t>
      </w:r>
    </w:p>
    <w:p w14:paraId="2CCC61B1"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"ji.db.host":"localhost",</w:t>
      </w:r>
    </w:p>
    <w:p w14:paraId="37CC8D2E"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"ji.db.port":"1521",</w:t>
      </w:r>
    </w:p>
    <w:p w14:paraId="3D50FB4C"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"ji.db.sid":"[database SID]",</w:t>
      </w:r>
    </w:p>
    <w:p w14:paraId="66C5676D"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"ji.db.driverClassName":"oracle.jdbc.OracleDriver",</w:t>
      </w:r>
    </w:p>
    <w:p w14:paraId="3E1DB21D"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"ji.db.driver":"jdbc:oracle:thin",</w:t>
      </w:r>
    </w:p>
    <w:p w14:paraId="1446E37F"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"ji.db.user":"ext",</w:t>
      </w:r>
    </w:p>
    <w:p w14:paraId="7E923442" w14:textId="77777777" w:rsidR="00822232" w:rsidRPr="00822232" w:rsidRDefault="00822232" w:rsidP="00822232">
      <w:pPr>
        <w:rPr>
          <w:rFonts w:ascii="Courier New" w:hAnsi="Courier New" w:cs="Courier New"/>
        </w:rPr>
      </w:pPr>
      <w:r w:rsidRPr="00822232">
        <w:rPr>
          <w:rFonts w:ascii="Courier New" w:hAnsi="Courier New" w:cs="Courier New"/>
        </w:rPr>
        <w:t xml:space="preserve">        "ji.db.password-secure":"ext"</w:t>
      </w:r>
    </w:p>
    <w:p w14:paraId="49EBBFDD" w14:textId="77777777" w:rsidR="00822232" w:rsidRPr="00822232" w:rsidRDefault="00822232" w:rsidP="00822232">
      <w:pPr>
        <w:rPr>
          <w:rFonts w:ascii="Courier New" w:hAnsi="Courier New" w:cs="Courier New"/>
        </w:rPr>
      </w:pPr>
      <w:r w:rsidRPr="00822232">
        <w:rPr>
          <w:rFonts w:ascii="Courier New" w:hAnsi="Courier New" w:cs="Courier New"/>
        </w:rPr>
        <w:t xml:space="preserve">    }</w:t>
      </w:r>
    </w:p>
    <w:p w14:paraId="051E3BEC" w14:textId="742C4CBC" w:rsidR="00822232" w:rsidRPr="00822232" w:rsidRDefault="00822232" w:rsidP="00822232">
      <w:pPr>
        <w:rPr>
          <w:rFonts w:ascii="Courier New" w:hAnsi="Courier New" w:cs="Courier New"/>
        </w:rPr>
      </w:pPr>
      <w:r w:rsidRPr="00822232">
        <w:rPr>
          <w:rFonts w:ascii="Courier New" w:hAnsi="Courier New" w:cs="Courier New"/>
        </w:rPr>
        <w:t>}</w:t>
      </w:r>
    </w:p>
    <w:p w14:paraId="7C7AD1E2" w14:textId="77777777" w:rsidR="0026622D" w:rsidRDefault="0026622D">
      <w:pPr>
        <w:jc w:val="left"/>
        <w:rPr>
          <w:rFonts w:cs="Arial"/>
          <w:b/>
          <w:bCs/>
          <w:iCs/>
          <w:color w:val="005596"/>
          <w:sz w:val="28"/>
          <w:szCs w:val="28"/>
        </w:rPr>
      </w:pPr>
      <w:r>
        <w:br w:type="page"/>
      </w:r>
    </w:p>
    <w:p w14:paraId="07E2B11B" w14:textId="2EDD57B7" w:rsidR="003A53AB" w:rsidRDefault="003A53AB" w:rsidP="003A53AB">
      <w:pPr>
        <w:pStyle w:val="Heading2"/>
      </w:pPr>
      <w:bookmarkStart w:id="158" w:name="_Toc39674431"/>
      <w:r>
        <w:lastRenderedPageBreak/>
        <w:t>Stage Facts (Cloud)</w:t>
      </w:r>
      <w:bookmarkEnd w:id="158"/>
    </w:p>
    <w:p w14:paraId="1EB11055" w14:textId="77777777" w:rsidR="003A53AB" w:rsidRDefault="003A53AB" w:rsidP="003A53AB">
      <w:pPr>
        <w:rPr>
          <w:rFonts w:cs="Arial"/>
        </w:rPr>
      </w:pPr>
      <w:r w:rsidRPr="00962735">
        <w:rPr>
          <w:rFonts w:cs="Arial"/>
          <w:b/>
        </w:rPr>
        <w:t>Mid-Tier</w:t>
      </w:r>
      <w:r>
        <w:rPr>
          <w:rFonts w:cs="Arial"/>
        </w:rPr>
        <w:t>: Primary</w:t>
      </w:r>
    </w:p>
    <w:p w14:paraId="09CC5736" w14:textId="77777777" w:rsidR="003A53AB" w:rsidRPr="00962735" w:rsidRDefault="003A53AB" w:rsidP="003A53AB"/>
    <w:p w14:paraId="7F3A6D48" w14:textId="655A1AB8" w:rsidR="003A53AB" w:rsidRDefault="003A53AB" w:rsidP="003A53AB">
      <w:r w:rsidRPr="001916EE">
        <w:rPr>
          <w:b/>
        </w:rPr>
        <w:t>Purpose</w:t>
      </w:r>
      <w:r>
        <w:t xml:space="preserve">: </w:t>
      </w:r>
      <w:r w:rsidR="00A249BC">
        <w:t xml:space="preserve">Stages Fact data </w:t>
      </w:r>
      <w:r w:rsidR="00A84F38">
        <w:t>from</w:t>
      </w:r>
      <w:r w:rsidR="00A249BC">
        <w:t xml:space="preserve"> the SFTP Inbox into</w:t>
      </w:r>
      <w:r w:rsidR="0015159F">
        <w:t xml:space="preserve"> Foundation Staging tables in the EKBF Schema.</w:t>
      </w:r>
    </w:p>
    <w:p w14:paraId="7F7F6BF9" w14:textId="77777777" w:rsidR="003A53AB" w:rsidRDefault="003A53AB" w:rsidP="003A53AB"/>
    <w:p w14:paraId="565E235F" w14:textId="7685F921" w:rsidR="003A53AB" w:rsidRPr="00631DAB" w:rsidRDefault="003A53AB" w:rsidP="003A53AB">
      <w:r w:rsidRPr="001916EE">
        <w:rPr>
          <w:b/>
        </w:rPr>
        <w:t>Usage</w:t>
      </w:r>
      <w:r w:rsidRPr="00631DAB">
        <w:t xml:space="preserve">: </w:t>
      </w:r>
      <w:r w:rsidR="0015159F">
        <w:t>StageFacts</w:t>
      </w:r>
    </w:p>
    <w:p w14:paraId="747FCD59" w14:textId="77777777" w:rsidR="003A53AB" w:rsidRDefault="003A53AB" w:rsidP="003A53AB"/>
    <w:p w14:paraId="65F5C75D" w14:textId="77777777" w:rsidR="003A53AB" w:rsidRDefault="003A53AB" w:rsidP="003A53AB">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3A53AB" w:rsidRPr="00631DAB" w14:paraId="4D16FEF5" w14:textId="77777777" w:rsidTr="00C815E9">
        <w:trPr>
          <w:jc w:val="center"/>
        </w:trPr>
        <w:tc>
          <w:tcPr>
            <w:tcW w:w="0" w:type="auto"/>
            <w:shd w:val="clear" w:color="auto" w:fill="005596" w:themeFill="text2"/>
            <w:vAlign w:val="center"/>
          </w:tcPr>
          <w:p w14:paraId="20EE3AB1" w14:textId="77777777" w:rsidR="003A53AB" w:rsidRPr="00631DAB" w:rsidRDefault="003A53AB"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6E4E4E19" w14:textId="77777777" w:rsidR="003A53AB" w:rsidRPr="00631DAB" w:rsidRDefault="003A53AB"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A53AB" w:rsidRPr="00631DAB" w14:paraId="6EDDBB7D" w14:textId="77777777" w:rsidTr="00C815E9">
        <w:trPr>
          <w:jc w:val="center"/>
        </w:trPr>
        <w:tc>
          <w:tcPr>
            <w:tcW w:w="0" w:type="auto"/>
            <w:vAlign w:val="center"/>
          </w:tcPr>
          <w:p w14:paraId="063FC9CF" w14:textId="77777777" w:rsidR="003A53AB" w:rsidRPr="00B650A8" w:rsidRDefault="003A53AB"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582DC4A4" w14:textId="77777777" w:rsidR="003A53AB" w:rsidRPr="00631DAB" w:rsidRDefault="003A53AB"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4B6EAA8A" w14:textId="77777777" w:rsidR="003A53AB" w:rsidRDefault="003A53AB" w:rsidP="003A53AB"/>
    <w:p w14:paraId="6F913AFC" w14:textId="77777777" w:rsidR="003A53AB" w:rsidRPr="0080426D" w:rsidRDefault="003A53AB" w:rsidP="003A53AB">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4278"/>
      </w:tblGrid>
      <w:tr w:rsidR="003A53AB" w:rsidRPr="00631DAB" w14:paraId="16704CA8" w14:textId="77777777" w:rsidTr="00C815E9">
        <w:trPr>
          <w:jc w:val="center"/>
        </w:trPr>
        <w:tc>
          <w:tcPr>
            <w:tcW w:w="0" w:type="auto"/>
            <w:shd w:val="clear" w:color="auto" w:fill="005596" w:themeFill="text2"/>
            <w:vAlign w:val="center"/>
          </w:tcPr>
          <w:p w14:paraId="3190C0FF" w14:textId="77777777" w:rsidR="003A53AB" w:rsidRPr="00631DAB" w:rsidRDefault="003A53AB"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948BC66" w14:textId="77777777" w:rsidR="003A53AB" w:rsidRPr="00631DAB" w:rsidRDefault="003A53AB"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3A53AB" w:rsidRPr="00631DAB" w14:paraId="5C862168" w14:textId="77777777" w:rsidTr="00C815E9">
        <w:trPr>
          <w:jc w:val="center"/>
        </w:trPr>
        <w:tc>
          <w:tcPr>
            <w:tcW w:w="0" w:type="auto"/>
            <w:vAlign w:val="center"/>
          </w:tcPr>
          <w:p w14:paraId="6D3973F6" w14:textId="77777777" w:rsidR="003A53AB" w:rsidRPr="00631DAB" w:rsidRDefault="003A53AB"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022A7A4" w14:textId="77777777" w:rsidR="003A53AB" w:rsidRPr="00631DAB" w:rsidRDefault="003A53AB"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3A53AB" w:rsidRPr="00631DAB" w14:paraId="17D5E606" w14:textId="77777777" w:rsidTr="00C815E9">
        <w:trPr>
          <w:jc w:val="center"/>
        </w:trPr>
        <w:tc>
          <w:tcPr>
            <w:tcW w:w="0" w:type="auto"/>
            <w:vAlign w:val="center"/>
          </w:tcPr>
          <w:p w14:paraId="20BC8307" w14:textId="5570570D" w:rsidR="003A53AB" w:rsidRPr="00631DAB" w:rsidRDefault="00867A14" w:rsidP="00C815E9">
            <w:pPr>
              <w:jc w:val="center"/>
              <w:rPr>
                <w:rFonts w:asciiTheme="minorHAnsi" w:hAnsiTheme="minorHAnsi" w:cstheme="minorHAnsi"/>
                <w:sz w:val="16"/>
                <w:szCs w:val="16"/>
              </w:rPr>
            </w:pPr>
            <w:r>
              <w:rPr>
                <w:rFonts w:asciiTheme="minorHAnsi" w:hAnsiTheme="minorHAnsi" w:cstheme="minorHAnsi"/>
                <w:color w:val="auto"/>
                <w:sz w:val="16"/>
                <w:szCs w:val="16"/>
              </w:rPr>
              <w:t>-3</w:t>
            </w:r>
          </w:p>
        </w:tc>
        <w:tc>
          <w:tcPr>
            <w:tcW w:w="0" w:type="auto"/>
            <w:vAlign w:val="center"/>
          </w:tcPr>
          <w:p w14:paraId="7AFB5AC3" w14:textId="195235E6" w:rsidR="003A53AB" w:rsidRPr="00631DAB" w:rsidRDefault="00867A14" w:rsidP="00C815E9">
            <w:pPr>
              <w:autoSpaceDE w:val="0"/>
              <w:autoSpaceDN w:val="0"/>
              <w:adjustRightInd w:val="0"/>
              <w:jc w:val="left"/>
              <w:rPr>
                <w:rFonts w:asciiTheme="minorHAnsi" w:hAnsiTheme="minorHAnsi" w:cstheme="minorHAnsi"/>
                <w:color w:val="auto"/>
                <w:sz w:val="16"/>
                <w:szCs w:val="16"/>
              </w:rPr>
            </w:pPr>
            <w:r w:rsidRPr="00867A14">
              <w:rPr>
                <w:rFonts w:asciiTheme="minorHAnsi" w:hAnsiTheme="minorHAnsi" w:cstheme="minorHAnsi"/>
                <w:color w:val="auto"/>
                <w:sz w:val="16"/>
                <w:szCs w:val="16"/>
              </w:rPr>
              <w:t>Error processing one or more files</w:t>
            </w:r>
          </w:p>
        </w:tc>
      </w:tr>
      <w:tr w:rsidR="001A2855" w:rsidRPr="00631DAB" w14:paraId="78BF1E60" w14:textId="77777777" w:rsidTr="00C815E9">
        <w:trPr>
          <w:jc w:val="center"/>
        </w:trPr>
        <w:tc>
          <w:tcPr>
            <w:tcW w:w="0" w:type="auto"/>
            <w:vAlign w:val="center"/>
          </w:tcPr>
          <w:p w14:paraId="0171F91B" w14:textId="102E5181"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-2</w:t>
            </w:r>
          </w:p>
        </w:tc>
        <w:tc>
          <w:tcPr>
            <w:tcW w:w="0" w:type="auto"/>
            <w:vAlign w:val="center"/>
          </w:tcPr>
          <w:p w14:paraId="0C6E2647" w14:textId="3EFB367C"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Control file did not arrive in time</w:t>
            </w:r>
          </w:p>
        </w:tc>
      </w:tr>
      <w:tr w:rsidR="001A2855" w:rsidRPr="00631DAB" w14:paraId="007CF59C" w14:textId="77777777" w:rsidTr="00C815E9">
        <w:trPr>
          <w:jc w:val="center"/>
        </w:trPr>
        <w:tc>
          <w:tcPr>
            <w:tcW w:w="0" w:type="auto"/>
            <w:vAlign w:val="center"/>
          </w:tcPr>
          <w:p w14:paraId="3A073442" w14:textId="0E7E809B"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416CA82F" w14:textId="4A8962AB"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Invalid arguments passed</w:t>
            </w:r>
          </w:p>
        </w:tc>
      </w:tr>
      <w:tr w:rsidR="001A2855" w:rsidRPr="00631DAB" w14:paraId="2585CFF8" w14:textId="77777777" w:rsidTr="00C815E9">
        <w:trPr>
          <w:jc w:val="center"/>
        </w:trPr>
        <w:tc>
          <w:tcPr>
            <w:tcW w:w="0" w:type="auto"/>
            <w:vAlign w:val="center"/>
          </w:tcPr>
          <w:p w14:paraId="1CE916A1" w14:textId="26186DC9" w:rsidR="001A2855" w:rsidRDefault="00867A14" w:rsidP="00867A14">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3515EF30" w14:textId="1BC05CCC" w:rsidR="001A2855" w:rsidRDefault="00B00FD6"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Records were rejected but fewer than the threshold for failure</w:t>
            </w:r>
          </w:p>
        </w:tc>
      </w:tr>
    </w:tbl>
    <w:p w14:paraId="5F20F2A1" w14:textId="77777777" w:rsidR="0026622D" w:rsidRPr="0026622D" w:rsidRDefault="0026622D" w:rsidP="0015159F">
      <w:pPr>
        <w:pStyle w:val="Heading2"/>
        <w:rPr>
          <w:rFonts w:cs="Times New Roman"/>
          <w:b w:val="0"/>
          <w:bCs w:val="0"/>
          <w:iCs w:val="0"/>
          <w:color w:val="000000"/>
          <w:sz w:val="20"/>
          <w:szCs w:val="24"/>
        </w:rPr>
      </w:pPr>
    </w:p>
    <w:p w14:paraId="6C2052A8" w14:textId="2BC9286F" w:rsidR="0015159F" w:rsidRDefault="0015159F" w:rsidP="0015159F">
      <w:pPr>
        <w:pStyle w:val="Heading2"/>
      </w:pPr>
      <w:bookmarkStart w:id="159" w:name="_Toc39674432"/>
      <w:r>
        <w:t>Stage Structure (Cloud)</w:t>
      </w:r>
      <w:bookmarkEnd w:id="159"/>
    </w:p>
    <w:p w14:paraId="2F0FF4C3" w14:textId="77777777" w:rsidR="0015159F" w:rsidRDefault="0015159F" w:rsidP="0015159F">
      <w:pPr>
        <w:rPr>
          <w:rFonts w:cs="Arial"/>
        </w:rPr>
      </w:pPr>
      <w:r w:rsidRPr="00962735">
        <w:rPr>
          <w:rFonts w:cs="Arial"/>
          <w:b/>
        </w:rPr>
        <w:t>Mid-Tier</w:t>
      </w:r>
      <w:r>
        <w:rPr>
          <w:rFonts w:cs="Arial"/>
        </w:rPr>
        <w:t>: Primary</w:t>
      </w:r>
    </w:p>
    <w:p w14:paraId="122DAEE4" w14:textId="77777777" w:rsidR="0015159F" w:rsidRPr="00962735" w:rsidRDefault="0015159F" w:rsidP="0015159F"/>
    <w:p w14:paraId="7D9B1054" w14:textId="01823FA6" w:rsidR="0015159F" w:rsidRDefault="0015159F" w:rsidP="0015159F">
      <w:r w:rsidRPr="001916EE">
        <w:rPr>
          <w:b/>
        </w:rPr>
        <w:t>Purpose</w:t>
      </w:r>
      <w:r>
        <w:t>: Stages Structure data from the SFTP Inbox into Structure Staging tables in the EXT Schema.</w:t>
      </w:r>
    </w:p>
    <w:p w14:paraId="40CE6CDD" w14:textId="77777777" w:rsidR="0015159F" w:rsidRDefault="0015159F" w:rsidP="0015159F"/>
    <w:p w14:paraId="4A3327FC" w14:textId="7AB14BA2" w:rsidR="0015159F" w:rsidRPr="00631DAB" w:rsidRDefault="0015159F" w:rsidP="0015159F">
      <w:r w:rsidRPr="001916EE">
        <w:rPr>
          <w:b/>
        </w:rPr>
        <w:t>Usage</w:t>
      </w:r>
      <w:r w:rsidRPr="00631DAB">
        <w:t xml:space="preserve">: </w:t>
      </w:r>
      <w:r>
        <w:t>Stage</w:t>
      </w:r>
      <w:r w:rsidR="00A84F38">
        <w:t>Structure</w:t>
      </w:r>
    </w:p>
    <w:p w14:paraId="2791D640" w14:textId="77777777" w:rsidR="0015159F" w:rsidRDefault="0015159F" w:rsidP="0015159F"/>
    <w:p w14:paraId="20D517B7" w14:textId="77777777" w:rsidR="0015159F" w:rsidRDefault="0015159F" w:rsidP="0015159F">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15159F" w:rsidRPr="00631DAB" w14:paraId="66145FC9" w14:textId="77777777" w:rsidTr="00C815E9">
        <w:trPr>
          <w:jc w:val="center"/>
        </w:trPr>
        <w:tc>
          <w:tcPr>
            <w:tcW w:w="0" w:type="auto"/>
            <w:shd w:val="clear" w:color="auto" w:fill="005596" w:themeFill="text2"/>
            <w:vAlign w:val="center"/>
          </w:tcPr>
          <w:p w14:paraId="29FB7F61" w14:textId="77777777" w:rsidR="0015159F" w:rsidRPr="00631DAB" w:rsidRDefault="0015159F" w:rsidP="00C815E9">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3052730C" w14:textId="77777777" w:rsidR="0015159F" w:rsidRPr="00631DAB" w:rsidRDefault="0015159F"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15159F" w:rsidRPr="00631DAB" w14:paraId="6090214D" w14:textId="77777777" w:rsidTr="00C815E9">
        <w:trPr>
          <w:jc w:val="center"/>
        </w:trPr>
        <w:tc>
          <w:tcPr>
            <w:tcW w:w="0" w:type="auto"/>
            <w:vAlign w:val="center"/>
          </w:tcPr>
          <w:p w14:paraId="36AB8659" w14:textId="77777777" w:rsidR="0015159F" w:rsidRPr="00B650A8" w:rsidRDefault="0015159F" w:rsidP="00C815E9">
            <w:pPr>
              <w:jc w:val="left"/>
              <w:rPr>
                <w:rFonts w:asciiTheme="minorHAnsi" w:hAnsiTheme="minorHAnsi" w:cstheme="minorHAnsi"/>
                <w:sz w:val="16"/>
                <w:szCs w:val="16"/>
              </w:rPr>
            </w:pPr>
            <w:r>
              <w:rPr>
                <w:rFonts w:asciiTheme="minorHAnsi" w:hAnsiTheme="minorHAnsi" w:cstheme="minorHAnsi"/>
                <w:sz w:val="16"/>
                <w:szCs w:val="16"/>
              </w:rPr>
              <w:t>N/A</w:t>
            </w:r>
          </w:p>
        </w:tc>
        <w:tc>
          <w:tcPr>
            <w:tcW w:w="0" w:type="auto"/>
            <w:vAlign w:val="center"/>
          </w:tcPr>
          <w:p w14:paraId="6D4DE67C" w14:textId="77777777" w:rsidR="0015159F" w:rsidRPr="00631DAB" w:rsidRDefault="0015159F"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45A635D" w14:textId="77777777" w:rsidR="0015159F" w:rsidRDefault="0015159F" w:rsidP="0015159F"/>
    <w:p w14:paraId="6AA298D6" w14:textId="77777777" w:rsidR="0015159F" w:rsidRPr="0080426D" w:rsidRDefault="0015159F" w:rsidP="0015159F">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4278"/>
      </w:tblGrid>
      <w:tr w:rsidR="00DA4738" w:rsidRPr="00631DAB" w14:paraId="23E37A69" w14:textId="77777777" w:rsidTr="00C815E9">
        <w:trPr>
          <w:jc w:val="center"/>
        </w:trPr>
        <w:tc>
          <w:tcPr>
            <w:tcW w:w="0" w:type="auto"/>
            <w:shd w:val="clear" w:color="auto" w:fill="005596" w:themeFill="text2"/>
            <w:vAlign w:val="center"/>
          </w:tcPr>
          <w:p w14:paraId="1B8F48BA" w14:textId="77777777" w:rsidR="00DA4738" w:rsidRPr="00631DAB" w:rsidRDefault="00DA4738" w:rsidP="00C815E9">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62E5C5D5" w14:textId="77777777" w:rsidR="00DA4738" w:rsidRPr="00631DAB" w:rsidRDefault="00DA4738" w:rsidP="00C815E9">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DA4738" w:rsidRPr="00631DAB" w14:paraId="0E1CFCA2" w14:textId="77777777" w:rsidTr="00C815E9">
        <w:trPr>
          <w:jc w:val="center"/>
        </w:trPr>
        <w:tc>
          <w:tcPr>
            <w:tcW w:w="0" w:type="auto"/>
            <w:vAlign w:val="center"/>
          </w:tcPr>
          <w:p w14:paraId="68DBD58D" w14:textId="77777777" w:rsidR="00DA4738" w:rsidRPr="00631DAB" w:rsidRDefault="00DA4738" w:rsidP="00C815E9">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549C6008" w14:textId="77777777" w:rsidR="00DA4738" w:rsidRPr="00631DAB" w:rsidRDefault="00DA4738" w:rsidP="00C815E9">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DA4738" w:rsidRPr="00631DAB" w14:paraId="06527E52" w14:textId="77777777" w:rsidTr="00C815E9">
        <w:trPr>
          <w:jc w:val="center"/>
        </w:trPr>
        <w:tc>
          <w:tcPr>
            <w:tcW w:w="0" w:type="auto"/>
            <w:vAlign w:val="center"/>
          </w:tcPr>
          <w:p w14:paraId="091491A5" w14:textId="77777777" w:rsidR="00DA4738" w:rsidRPr="00631DAB" w:rsidRDefault="00DA4738" w:rsidP="00C815E9">
            <w:pPr>
              <w:jc w:val="center"/>
              <w:rPr>
                <w:rFonts w:asciiTheme="minorHAnsi" w:hAnsiTheme="minorHAnsi" w:cstheme="minorHAnsi"/>
                <w:sz w:val="16"/>
                <w:szCs w:val="16"/>
              </w:rPr>
            </w:pPr>
            <w:r>
              <w:rPr>
                <w:rFonts w:asciiTheme="minorHAnsi" w:hAnsiTheme="minorHAnsi" w:cstheme="minorHAnsi"/>
                <w:color w:val="auto"/>
                <w:sz w:val="16"/>
                <w:szCs w:val="16"/>
              </w:rPr>
              <w:t>-3</w:t>
            </w:r>
          </w:p>
        </w:tc>
        <w:tc>
          <w:tcPr>
            <w:tcW w:w="0" w:type="auto"/>
            <w:vAlign w:val="center"/>
          </w:tcPr>
          <w:p w14:paraId="752422A8" w14:textId="77777777" w:rsidR="00DA4738" w:rsidRPr="00631DAB" w:rsidRDefault="00DA4738" w:rsidP="00C815E9">
            <w:pPr>
              <w:autoSpaceDE w:val="0"/>
              <w:autoSpaceDN w:val="0"/>
              <w:adjustRightInd w:val="0"/>
              <w:jc w:val="left"/>
              <w:rPr>
                <w:rFonts w:asciiTheme="minorHAnsi" w:hAnsiTheme="minorHAnsi" w:cstheme="minorHAnsi"/>
                <w:color w:val="auto"/>
                <w:sz w:val="16"/>
                <w:szCs w:val="16"/>
              </w:rPr>
            </w:pPr>
            <w:r w:rsidRPr="00867A14">
              <w:rPr>
                <w:rFonts w:asciiTheme="minorHAnsi" w:hAnsiTheme="minorHAnsi" w:cstheme="minorHAnsi"/>
                <w:color w:val="auto"/>
                <w:sz w:val="16"/>
                <w:szCs w:val="16"/>
              </w:rPr>
              <w:t>Error processing one or more files</w:t>
            </w:r>
          </w:p>
        </w:tc>
      </w:tr>
      <w:tr w:rsidR="00DA4738" w:rsidRPr="00631DAB" w14:paraId="2D6B77A5" w14:textId="77777777" w:rsidTr="00C815E9">
        <w:trPr>
          <w:jc w:val="center"/>
        </w:trPr>
        <w:tc>
          <w:tcPr>
            <w:tcW w:w="0" w:type="auto"/>
            <w:vAlign w:val="center"/>
          </w:tcPr>
          <w:p w14:paraId="25C4C9DC"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-2</w:t>
            </w:r>
          </w:p>
        </w:tc>
        <w:tc>
          <w:tcPr>
            <w:tcW w:w="0" w:type="auto"/>
            <w:vAlign w:val="center"/>
          </w:tcPr>
          <w:p w14:paraId="0980CDFF"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Control file did not arrive in time</w:t>
            </w:r>
          </w:p>
        </w:tc>
      </w:tr>
      <w:tr w:rsidR="00DA4738" w:rsidRPr="00631DAB" w14:paraId="3349AABA" w14:textId="77777777" w:rsidTr="00C815E9">
        <w:trPr>
          <w:jc w:val="center"/>
        </w:trPr>
        <w:tc>
          <w:tcPr>
            <w:tcW w:w="0" w:type="auto"/>
            <w:vAlign w:val="center"/>
          </w:tcPr>
          <w:p w14:paraId="0ED9BDC6"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52521DAF"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Invalid arguments passed</w:t>
            </w:r>
          </w:p>
        </w:tc>
      </w:tr>
      <w:tr w:rsidR="00DA4738" w:rsidRPr="00631DAB" w14:paraId="321DF066" w14:textId="77777777" w:rsidTr="00C815E9">
        <w:trPr>
          <w:jc w:val="center"/>
        </w:trPr>
        <w:tc>
          <w:tcPr>
            <w:tcW w:w="0" w:type="auto"/>
            <w:vAlign w:val="center"/>
          </w:tcPr>
          <w:p w14:paraId="2C27677B" w14:textId="77777777" w:rsidR="00DA4738" w:rsidRDefault="00DA4738" w:rsidP="00C815E9">
            <w:pPr>
              <w:jc w:val="center"/>
              <w:rPr>
                <w:rFonts w:asciiTheme="minorHAnsi" w:hAnsiTheme="minorHAnsi" w:cstheme="minorHAnsi"/>
                <w:color w:val="auto"/>
                <w:sz w:val="16"/>
                <w:szCs w:val="16"/>
              </w:rPr>
            </w:pPr>
            <w:r>
              <w:rPr>
                <w:rFonts w:asciiTheme="minorHAnsi" w:hAnsiTheme="minorHAnsi" w:cstheme="minorHAnsi"/>
                <w:color w:val="auto"/>
                <w:sz w:val="16"/>
                <w:szCs w:val="16"/>
              </w:rPr>
              <w:t>1</w:t>
            </w:r>
          </w:p>
        </w:tc>
        <w:tc>
          <w:tcPr>
            <w:tcW w:w="0" w:type="auto"/>
            <w:vAlign w:val="center"/>
          </w:tcPr>
          <w:p w14:paraId="7EB99F37" w14:textId="77777777" w:rsidR="00DA4738" w:rsidRDefault="00DA4738" w:rsidP="00C815E9">
            <w:pPr>
              <w:autoSpaceDE w:val="0"/>
              <w:autoSpaceDN w:val="0"/>
              <w:adjustRightInd w:val="0"/>
              <w:jc w:val="left"/>
              <w:rPr>
                <w:rFonts w:asciiTheme="minorHAnsi" w:hAnsiTheme="minorHAnsi" w:cstheme="minorHAnsi"/>
                <w:color w:val="auto"/>
                <w:sz w:val="16"/>
                <w:szCs w:val="16"/>
              </w:rPr>
            </w:pPr>
            <w:r w:rsidRPr="00B00FD6">
              <w:rPr>
                <w:rFonts w:asciiTheme="minorHAnsi" w:hAnsiTheme="minorHAnsi" w:cstheme="minorHAnsi"/>
                <w:color w:val="auto"/>
                <w:sz w:val="16"/>
                <w:szCs w:val="16"/>
              </w:rPr>
              <w:t>Records were rejected but fewer than the threshold for failure</w:t>
            </w:r>
          </w:p>
        </w:tc>
      </w:tr>
    </w:tbl>
    <w:p w14:paraId="6CF87EBA" w14:textId="77777777" w:rsidR="008673B1" w:rsidRPr="008673B1" w:rsidRDefault="008673B1">
      <w:pPr>
        <w:jc w:val="left"/>
      </w:pPr>
      <w:r>
        <w:br w:type="page"/>
      </w:r>
    </w:p>
    <w:p w14:paraId="476255E0" w14:textId="0EC9C0DC" w:rsidR="00D62C07" w:rsidRDefault="00D62C07" w:rsidP="00D62C07">
      <w:pPr>
        <w:pStyle w:val="Heading2"/>
      </w:pPr>
      <w:bookmarkStart w:id="160" w:name="_Toc39674433"/>
      <w:r>
        <w:lastRenderedPageBreak/>
        <w:t>S</w:t>
      </w:r>
      <w:r w:rsidR="005A6F26">
        <w:t>tart EP Services</w:t>
      </w:r>
      <w:bookmarkEnd w:id="160"/>
    </w:p>
    <w:p w14:paraId="2285459F" w14:textId="77777777" w:rsidR="00962735" w:rsidRDefault="00962735" w:rsidP="00962735">
      <w:pPr>
        <w:rPr>
          <w:rFonts w:cs="Arial"/>
        </w:rPr>
      </w:pPr>
      <w:r w:rsidRPr="00962735">
        <w:rPr>
          <w:rFonts w:cs="Arial"/>
          <w:b/>
        </w:rPr>
        <w:t>Mid-Tier</w:t>
      </w:r>
      <w:r>
        <w:rPr>
          <w:rFonts w:cs="Arial"/>
        </w:rPr>
        <w:t>: Primary and Secondary</w:t>
      </w:r>
    </w:p>
    <w:p w14:paraId="6DCCB708" w14:textId="77777777" w:rsidR="00962735" w:rsidRPr="00962735" w:rsidRDefault="00962735" w:rsidP="00962735"/>
    <w:p w14:paraId="619698AD" w14:textId="77777777" w:rsidR="009B1589" w:rsidRDefault="009B1589" w:rsidP="009B1589">
      <w:r w:rsidRPr="001916EE">
        <w:rPr>
          <w:b/>
        </w:rPr>
        <w:t>Purpose</w:t>
      </w:r>
      <w:r>
        <w:t xml:space="preserve">: </w:t>
      </w:r>
      <w:r w:rsidRPr="009B1589">
        <w:t>Restarts IIS and starts EP Mid-Tier Services for a single Mid Tier.</w:t>
      </w:r>
      <w:r w:rsidR="00E203E0">
        <w:t xml:space="preserve">  Services should be started on the secondary mid-tiers first and the primary mid-tier last.  The mid-tier start order is an EP Product suggestion rather than an EP Batch Facility requirement.</w:t>
      </w:r>
    </w:p>
    <w:p w14:paraId="696C1EE7" w14:textId="77777777" w:rsidR="009B1589" w:rsidRDefault="009B1589" w:rsidP="009B1589"/>
    <w:p w14:paraId="73EA7FFF" w14:textId="77777777" w:rsidR="009B1589" w:rsidRPr="00631DAB" w:rsidRDefault="009B1589" w:rsidP="009B1589">
      <w:r w:rsidRPr="001916EE">
        <w:rPr>
          <w:b/>
        </w:rPr>
        <w:t>Usage</w:t>
      </w:r>
      <w:r w:rsidRPr="00631DAB">
        <w:t xml:space="preserve">: </w:t>
      </w:r>
      <w:r>
        <w:t>StartEPServices</w:t>
      </w:r>
    </w:p>
    <w:p w14:paraId="063D520D" w14:textId="77777777" w:rsidR="009B1589" w:rsidRDefault="009B1589" w:rsidP="009B1589"/>
    <w:p w14:paraId="79816C4D"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07EAB9DF" w14:textId="77777777" w:rsidTr="00A22393">
        <w:trPr>
          <w:jc w:val="center"/>
        </w:trPr>
        <w:tc>
          <w:tcPr>
            <w:tcW w:w="0" w:type="auto"/>
            <w:shd w:val="clear" w:color="auto" w:fill="005596" w:themeFill="text2"/>
            <w:vAlign w:val="center"/>
          </w:tcPr>
          <w:p w14:paraId="7524ACEC"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1B0AC9C1"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33766423" w14:textId="77777777" w:rsidTr="00A22393">
        <w:trPr>
          <w:jc w:val="center"/>
        </w:trPr>
        <w:tc>
          <w:tcPr>
            <w:tcW w:w="0" w:type="auto"/>
            <w:vAlign w:val="center"/>
          </w:tcPr>
          <w:p w14:paraId="52E961CC"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E59BB61"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5FEC5BC5" w14:textId="77777777" w:rsidR="009B1589" w:rsidRDefault="009B1589" w:rsidP="009B1589"/>
    <w:p w14:paraId="0989723B"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6C099DF8" w14:textId="77777777" w:rsidTr="00A22393">
        <w:trPr>
          <w:jc w:val="center"/>
        </w:trPr>
        <w:tc>
          <w:tcPr>
            <w:tcW w:w="0" w:type="auto"/>
            <w:shd w:val="clear" w:color="auto" w:fill="005596" w:themeFill="text2"/>
            <w:vAlign w:val="center"/>
          </w:tcPr>
          <w:p w14:paraId="78EFF6DB"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28DE1CF5"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5235806" w14:textId="77777777" w:rsidTr="00A22393">
        <w:trPr>
          <w:jc w:val="center"/>
        </w:trPr>
        <w:tc>
          <w:tcPr>
            <w:tcW w:w="0" w:type="auto"/>
            <w:vAlign w:val="center"/>
          </w:tcPr>
          <w:p w14:paraId="47FE316C"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7DBADFA9"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32D73C39" w14:textId="77777777" w:rsidTr="00A22393">
        <w:trPr>
          <w:jc w:val="center"/>
        </w:trPr>
        <w:tc>
          <w:tcPr>
            <w:tcW w:w="0" w:type="auto"/>
            <w:vAlign w:val="center"/>
          </w:tcPr>
          <w:p w14:paraId="37F49AF3"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3DE91BAB"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62E2D07" w14:textId="77777777" w:rsidR="008657C0" w:rsidRDefault="008657C0" w:rsidP="008657C0">
      <w:pPr>
        <w:rPr>
          <w:b/>
        </w:rPr>
      </w:pPr>
    </w:p>
    <w:p w14:paraId="3482229C" w14:textId="77777777" w:rsidR="009B1589" w:rsidRPr="009B1589" w:rsidRDefault="008D147B" w:rsidP="009B1589">
      <w:r>
        <w:rPr>
          <w:b/>
        </w:rPr>
        <w:t>Workflow:</w:t>
      </w:r>
    </w:p>
    <w:p w14:paraId="7F7695EE" w14:textId="77777777" w:rsidR="00D62C07" w:rsidRDefault="00C54B69" w:rsidP="002B2830">
      <w:pPr>
        <w:pStyle w:val="JDAnormal"/>
        <w:jc w:val="center"/>
        <w:rPr>
          <w:rFonts w:ascii="Arial" w:hAnsi="Arial" w:cs="Arial"/>
          <w:sz w:val="20"/>
          <w:szCs w:val="20"/>
        </w:rPr>
      </w:pPr>
      <w:r>
        <w:rPr>
          <w:noProof/>
        </w:rPr>
        <w:object w:dxaOrig="8004" w:dyaOrig="5754" w14:anchorId="39A56236">
          <v:shape id="_x0000_i1059" type="#_x0000_t75" style="width:302.4pt;height:3in" o:ole="">
            <v:imagedata r:id="rId79" o:title=""/>
          </v:shape>
          <o:OLEObject Type="Embed" ProgID="Visio.Drawing.11" ShapeID="_x0000_i1059" DrawAspect="Content" ObjectID="_1707129315" r:id="rId80"/>
        </w:object>
      </w:r>
    </w:p>
    <w:p w14:paraId="0362D4CF" w14:textId="77777777" w:rsidR="002B2830" w:rsidRDefault="002B2830" w:rsidP="00BB2F9B">
      <w:r>
        <w:br w:type="page"/>
      </w:r>
    </w:p>
    <w:p w14:paraId="018ABABB" w14:textId="77777777" w:rsidR="00D62C07" w:rsidRDefault="00D62C07" w:rsidP="00D62C07">
      <w:pPr>
        <w:pStyle w:val="Heading2"/>
      </w:pPr>
      <w:bookmarkStart w:id="161" w:name="_Stop_EP_Services"/>
      <w:bookmarkStart w:id="162" w:name="_Toc39674434"/>
      <w:bookmarkEnd w:id="161"/>
      <w:r>
        <w:lastRenderedPageBreak/>
        <w:t>Stop</w:t>
      </w:r>
      <w:r w:rsidR="005A6F26">
        <w:t xml:space="preserve"> </w:t>
      </w:r>
      <w:r>
        <w:t>EP</w:t>
      </w:r>
      <w:r w:rsidR="005A6F26">
        <w:t xml:space="preserve"> Services</w:t>
      </w:r>
      <w:bookmarkEnd w:id="162"/>
    </w:p>
    <w:p w14:paraId="422A4DE2" w14:textId="77777777" w:rsidR="00962735" w:rsidRDefault="00962735" w:rsidP="00962735">
      <w:pPr>
        <w:rPr>
          <w:rFonts w:cs="Arial"/>
        </w:rPr>
      </w:pPr>
      <w:r w:rsidRPr="00962735">
        <w:rPr>
          <w:rFonts w:cs="Arial"/>
          <w:b/>
        </w:rPr>
        <w:t>Mid-Tier</w:t>
      </w:r>
      <w:r>
        <w:rPr>
          <w:rFonts w:cs="Arial"/>
        </w:rPr>
        <w:t>: Primary and Secondary</w:t>
      </w:r>
    </w:p>
    <w:p w14:paraId="6BFAA88C" w14:textId="77777777" w:rsidR="00962735" w:rsidRPr="00962735" w:rsidRDefault="00962735" w:rsidP="00962735"/>
    <w:p w14:paraId="0A20F92D" w14:textId="77777777" w:rsidR="009B1589" w:rsidRDefault="009B1589" w:rsidP="009B1589">
      <w:r w:rsidRPr="001916EE">
        <w:rPr>
          <w:b/>
        </w:rPr>
        <w:t>Purpose</w:t>
      </w:r>
      <w:r>
        <w:t xml:space="preserve">: </w:t>
      </w:r>
      <w:r w:rsidRPr="009B1589">
        <w:t>Stops EP Mid-Tier Services for a single Mid Tier.</w:t>
      </w:r>
    </w:p>
    <w:p w14:paraId="2E03DFA2" w14:textId="77777777" w:rsidR="009B1589" w:rsidRDefault="009B1589" w:rsidP="009B1589"/>
    <w:p w14:paraId="65A70ABD" w14:textId="77777777" w:rsidR="009B1589" w:rsidRPr="00631DAB" w:rsidRDefault="009B1589" w:rsidP="009B1589">
      <w:r w:rsidRPr="001916EE">
        <w:rPr>
          <w:b/>
        </w:rPr>
        <w:t>Usage</w:t>
      </w:r>
      <w:r w:rsidRPr="00631DAB">
        <w:t xml:space="preserve">: </w:t>
      </w:r>
      <w:r>
        <w:t>StopEPServices</w:t>
      </w:r>
    </w:p>
    <w:p w14:paraId="5453DA0A" w14:textId="77777777" w:rsidR="009B1589" w:rsidRDefault="009B1589" w:rsidP="009B1589"/>
    <w:p w14:paraId="2FE08242" w14:textId="77777777" w:rsidR="009B1589" w:rsidRDefault="009B1589" w:rsidP="009B1589">
      <w:pPr>
        <w:rPr>
          <w:rFonts w:cs="Arial"/>
          <w:color w:val="auto"/>
        </w:rPr>
      </w:pPr>
      <w:r w:rsidRPr="00B650A8">
        <w:rPr>
          <w:rFonts w:cs="Arial"/>
          <w:b/>
          <w:color w:val="auto"/>
        </w:rPr>
        <w:t>Arguments</w:t>
      </w:r>
      <w:r>
        <w:rPr>
          <w:rFonts w:cs="Arial"/>
          <w:color w:val="auto"/>
        </w:rPr>
        <w:t>:</w:t>
      </w:r>
    </w:p>
    <w:tbl>
      <w:tblPr>
        <w:tblStyle w:val="TableGrid"/>
        <w:tblW w:w="0" w:type="auto"/>
        <w:jc w:val="center"/>
        <w:tblLook w:val="04A0" w:firstRow="1" w:lastRow="0" w:firstColumn="1" w:lastColumn="0" w:noHBand="0" w:noVBand="1"/>
      </w:tblPr>
      <w:tblGrid>
        <w:gridCol w:w="612"/>
        <w:gridCol w:w="977"/>
      </w:tblGrid>
      <w:tr w:rsidR="009B1589" w:rsidRPr="00631DAB" w14:paraId="3D96F406" w14:textId="77777777" w:rsidTr="00A22393">
        <w:trPr>
          <w:jc w:val="center"/>
        </w:trPr>
        <w:tc>
          <w:tcPr>
            <w:tcW w:w="0" w:type="auto"/>
            <w:shd w:val="clear" w:color="auto" w:fill="005596" w:themeFill="text2"/>
            <w:vAlign w:val="center"/>
          </w:tcPr>
          <w:p w14:paraId="52F1E289" w14:textId="77777777" w:rsidR="009B1589" w:rsidRPr="00631DAB" w:rsidRDefault="009B1589" w:rsidP="00A22393">
            <w:pPr>
              <w:jc w:val="center"/>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Name</w:t>
            </w:r>
          </w:p>
        </w:tc>
        <w:tc>
          <w:tcPr>
            <w:tcW w:w="0" w:type="auto"/>
            <w:shd w:val="clear" w:color="auto" w:fill="005596" w:themeFill="text2"/>
            <w:vAlign w:val="center"/>
          </w:tcPr>
          <w:p w14:paraId="248C8354"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08F7A411" w14:textId="77777777" w:rsidTr="00A22393">
        <w:trPr>
          <w:jc w:val="center"/>
        </w:trPr>
        <w:tc>
          <w:tcPr>
            <w:tcW w:w="0" w:type="auto"/>
            <w:vAlign w:val="center"/>
          </w:tcPr>
          <w:p w14:paraId="631C6118" w14:textId="77777777" w:rsidR="009B1589" w:rsidRPr="00B650A8" w:rsidRDefault="009B1589" w:rsidP="00A22393">
            <w:pPr>
              <w:jc w:val="left"/>
              <w:rPr>
                <w:rFonts w:asciiTheme="minorHAnsi" w:hAnsiTheme="minorHAnsi" w:cstheme="minorHAnsi"/>
                <w:sz w:val="16"/>
                <w:szCs w:val="16"/>
              </w:rPr>
            </w:pPr>
            <w:r>
              <w:rPr>
                <w:rFonts w:asciiTheme="minorHAnsi" w:hAnsiTheme="minorHAnsi" w:cstheme="minorHAnsi"/>
                <w:color w:val="auto"/>
                <w:sz w:val="16"/>
                <w:szCs w:val="16"/>
              </w:rPr>
              <w:t>N/A</w:t>
            </w:r>
          </w:p>
        </w:tc>
        <w:tc>
          <w:tcPr>
            <w:tcW w:w="0" w:type="auto"/>
            <w:vAlign w:val="center"/>
          </w:tcPr>
          <w:p w14:paraId="52C5CA88"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N/A</w:t>
            </w:r>
          </w:p>
        </w:tc>
      </w:tr>
    </w:tbl>
    <w:p w14:paraId="1F5DDFCB" w14:textId="77777777" w:rsidR="009B1589" w:rsidRDefault="009B1589" w:rsidP="009B1589"/>
    <w:p w14:paraId="6F5F2A63" w14:textId="77777777" w:rsidR="009B1589" w:rsidRPr="0080426D" w:rsidRDefault="009B1589" w:rsidP="009B1589">
      <w:r w:rsidRPr="001916EE">
        <w:rPr>
          <w:b/>
        </w:rPr>
        <w:t>Return</w:t>
      </w:r>
      <w:r>
        <w:t xml:space="preserve"> </w:t>
      </w:r>
      <w:r w:rsidRPr="001916EE">
        <w:rPr>
          <w:b/>
        </w:rPr>
        <w:t>Codes</w:t>
      </w:r>
      <w:r>
        <w:t>:</w:t>
      </w:r>
    </w:p>
    <w:tbl>
      <w:tblPr>
        <w:tblStyle w:val="TableGrid"/>
        <w:tblW w:w="0" w:type="auto"/>
        <w:jc w:val="center"/>
        <w:tblLook w:val="04A0" w:firstRow="1" w:lastRow="0" w:firstColumn="1" w:lastColumn="0" w:noHBand="0" w:noVBand="1"/>
      </w:tblPr>
      <w:tblGrid>
        <w:gridCol w:w="924"/>
        <w:gridCol w:w="977"/>
      </w:tblGrid>
      <w:tr w:rsidR="009B1589" w:rsidRPr="00631DAB" w14:paraId="1E4174B0" w14:textId="77777777" w:rsidTr="00A22393">
        <w:trPr>
          <w:jc w:val="center"/>
        </w:trPr>
        <w:tc>
          <w:tcPr>
            <w:tcW w:w="0" w:type="auto"/>
            <w:shd w:val="clear" w:color="auto" w:fill="005596" w:themeFill="text2"/>
            <w:vAlign w:val="center"/>
          </w:tcPr>
          <w:p w14:paraId="30EA0849" w14:textId="77777777" w:rsidR="009B1589" w:rsidRPr="00631DAB" w:rsidRDefault="009B1589" w:rsidP="00A22393">
            <w:pPr>
              <w:jc w:val="center"/>
              <w:rPr>
                <w:rFonts w:asciiTheme="minorHAnsi" w:hAnsiTheme="minorHAnsi" w:cstheme="minorHAnsi"/>
                <w:b/>
                <w:color w:val="FFFFFF" w:themeColor="background1"/>
                <w:sz w:val="16"/>
                <w:szCs w:val="16"/>
              </w:rPr>
            </w:pPr>
            <w:r w:rsidRPr="00631DAB">
              <w:rPr>
                <w:rFonts w:asciiTheme="minorHAnsi" w:hAnsiTheme="minorHAnsi" w:cstheme="minorHAnsi"/>
                <w:b/>
                <w:color w:val="FFFFFF" w:themeColor="background1"/>
                <w:sz w:val="16"/>
                <w:szCs w:val="16"/>
              </w:rPr>
              <w:t>Error Code</w:t>
            </w:r>
          </w:p>
        </w:tc>
        <w:tc>
          <w:tcPr>
            <w:tcW w:w="0" w:type="auto"/>
            <w:shd w:val="clear" w:color="auto" w:fill="005596" w:themeFill="text2"/>
            <w:vAlign w:val="center"/>
          </w:tcPr>
          <w:p w14:paraId="1D4C96CA" w14:textId="77777777" w:rsidR="009B1589" w:rsidRPr="00631DAB" w:rsidRDefault="009B1589" w:rsidP="00A22393">
            <w:pPr>
              <w:jc w:val="left"/>
              <w:rPr>
                <w:rFonts w:asciiTheme="minorHAnsi" w:hAnsiTheme="minorHAnsi" w:cstheme="minorHAnsi"/>
                <w:b/>
                <w:color w:val="FFFFFF" w:themeColor="background1"/>
                <w:sz w:val="16"/>
                <w:szCs w:val="16"/>
              </w:rPr>
            </w:pPr>
            <w:r>
              <w:rPr>
                <w:rFonts w:asciiTheme="minorHAnsi" w:hAnsiTheme="minorHAnsi" w:cstheme="minorHAnsi"/>
                <w:b/>
                <w:color w:val="FFFFFF" w:themeColor="background1"/>
                <w:sz w:val="16"/>
                <w:szCs w:val="16"/>
              </w:rPr>
              <w:t>Description</w:t>
            </w:r>
          </w:p>
        </w:tc>
      </w:tr>
      <w:tr w:rsidR="009B1589" w:rsidRPr="00631DAB" w14:paraId="79FF5803" w14:textId="77777777" w:rsidTr="00A22393">
        <w:trPr>
          <w:jc w:val="center"/>
        </w:trPr>
        <w:tc>
          <w:tcPr>
            <w:tcW w:w="0" w:type="auto"/>
            <w:vAlign w:val="center"/>
          </w:tcPr>
          <w:p w14:paraId="50264B58"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0</w:t>
            </w:r>
          </w:p>
        </w:tc>
        <w:tc>
          <w:tcPr>
            <w:tcW w:w="0" w:type="auto"/>
            <w:vAlign w:val="center"/>
          </w:tcPr>
          <w:p w14:paraId="68254CC7"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Success</w:t>
            </w:r>
          </w:p>
        </w:tc>
      </w:tr>
      <w:tr w:rsidR="009B1589" w:rsidRPr="00631DAB" w14:paraId="6FC25EFD" w14:textId="77777777" w:rsidTr="00A22393">
        <w:trPr>
          <w:jc w:val="center"/>
        </w:trPr>
        <w:tc>
          <w:tcPr>
            <w:tcW w:w="0" w:type="auto"/>
            <w:vAlign w:val="center"/>
          </w:tcPr>
          <w:p w14:paraId="53E0769B" w14:textId="77777777" w:rsidR="009B1589" w:rsidRPr="00631DAB" w:rsidRDefault="009B1589" w:rsidP="00A22393">
            <w:pPr>
              <w:jc w:val="center"/>
              <w:rPr>
                <w:rFonts w:asciiTheme="minorHAnsi" w:hAnsiTheme="minorHAnsi" w:cstheme="minorHAnsi"/>
                <w:sz w:val="16"/>
                <w:szCs w:val="16"/>
              </w:rPr>
            </w:pPr>
            <w:r>
              <w:rPr>
                <w:rFonts w:asciiTheme="minorHAnsi" w:hAnsiTheme="minorHAnsi" w:cstheme="minorHAnsi"/>
                <w:color w:val="auto"/>
                <w:sz w:val="16"/>
                <w:szCs w:val="16"/>
              </w:rPr>
              <w:t>Non zero</w:t>
            </w:r>
          </w:p>
        </w:tc>
        <w:tc>
          <w:tcPr>
            <w:tcW w:w="0" w:type="auto"/>
            <w:vAlign w:val="center"/>
          </w:tcPr>
          <w:p w14:paraId="6532FA8A" w14:textId="77777777" w:rsidR="009B1589" w:rsidRPr="00631DAB" w:rsidRDefault="009B1589" w:rsidP="00A22393">
            <w:pPr>
              <w:autoSpaceDE w:val="0"/>
              <w:autoSpaceDN w:val="0"/>
              <w:adjustRightInd w:val="0"/>
              <w:jc w:val="left"/>
              <w:rPr>
                <w:rFonts w:asciiTheme="minorHAnsi" w:hAnsiTheme="minorHAnsi" w:cstheme="minorHAnsi"/>
                <w:color w:val="auto"/>
                <w:sz w:val="16"/>
                <w:szCs w:val="16"/>
              </w:rPr>
            </w:pPr>
            <w:r>
              <w:rPr>
                <w:rFonts w:asciiTheme="minorHAnsi" w:hAnsiTheme="minorHAnsi" w:cstheme="minorHAnsi"/>
                <w:color w:val="auto"/>
                <w:sz w:val="16"/>
                <w:szCs w:val="16"/>
              </w:rPr>
              <w:t>Failure</w:t>
            </w:r>
          </w:p>
        </w:tc>
      </w:tr>
    </w:tbl>
    <w:p w14:paraId="0EC30E78" w14:textId="77777777" w:rsidR="008657C0" w:rsidRDefault="008657C0" w:rsidP="009B1589">
      <w:pPr>
        <w:rPr>
          <w:b/>
        </w:rPr>
      </w:pPr>
    </w:p>
    <w:p w14:paraId="6C0EBD20" w14:textId="77777777" w:rsidR="009B1589" w:rsidRPr="009B1589" w:rsidRDefault="008D147B" w:rsidP="009B1589">
      <w:r>
        <w:rPr>
          <w:b/>
        </w:rPr>
        <w:t>Workflow:</w:t>
      </w:r>
    </w:p>
    <w:p w14:paraId="0C7A62EC" w14:textId="77777777" w:rsidR="00BB2F9B" w:rsidRDefault="00C54B69" w:rsidP="00BB5414">
      <w:pPr>
        <w:pStyle w:val="JDAnormal"/>
        <w:jc w:val="center"/>
      </w:pPr>
      <w:r>
        <w:rPr>
          <w:noProof/>
        </w:rPr>
        <w:object w:dxaOrig="10164" w:dyaOrig="5754" w14:anchorId="0FD3BB11">
          <v:shape id="_x0000_i1060" type="#_x0000_t75" style="width:381.9pt;height:3in" o:ole="">
            <v:imagedata r:id="rId81" o:title=""/>
          </v:shape>
          <o:OLEObject Type="Embed" ProgID="Visio.Drawing.11" ShapeID="_x0000_i1060" DrawAspect="Content" ObjectID="_1707129316" r:id="rId82"/>
        </w:object>
      </w:r>
    </w:p>
    <w:p w14:paraId="4E31B999" w14:textId="77777777" w:rsidR="00BB2F9B" w:rsidRDefault="00BB2F9B">
      <w:pPr>
        <w:jc w:val="left"/>
        <w:rPr>
          <w:rFonts w:ascii="Verdana" w:eastAsia="Batang" w:hAnsi="Verdana"/>
          <w:color w:val="auto"/>
          <w:sz w:val="18"/>
        </w:rPr>
      </w:pPr>
      <w:r>
        <w:br w:type="page"/>
      </w:r>
    </w:p>
    <w:p w14:paraId="64A9EF75" w14:textId="77777777" w:rsidR="00401ECE" w:rsidRDefault="002E72E0" w:rsidP="004F598B">
      <w:pPr>
        <w:pStyle w:val="Heading1"/>
        <w:tabs>
          <w:tab w:val="left" w:pos="7740"/>
        </w:tabs>
      </w:pPr>
      <w:bookmarkStart w:id="163" w:name="_Toc39674435"/>
      <w:bookmarkEnd w:id="5"/>
      <w:bookmarkEnd w:id="6"/>
      <w:bookmarkEnd w:id="7"/>
      <w:r>
        <w:lastRenderedPageBreak/>
        <w:t>EP Batch Service</w:t>
      </w:r>
      <w:r w:rsidR="004F598B">
        <w:tab/>
        <w:t xml:space="preserve">Section </w:t>
      </w:r>
      <w:r w:rsidR="004939F2">
        <w:t>6</w:t>
      </w:r>
      <w:bookmarkEnd w:id="163"/>
    </w:p>
    <w:p w14:paraId="66544347" w14:textId="77777777" w:rsidR="00AB021F" w:rsidRDefault="00AB021F" w:rsidP="00AB021F">
      <w:r>
        <w:t xml:space="preserve">The EP Batch </w:t>
      </w:r>
      <w:r w:rsidR="002E72E0">
        <w:rPr>
          <w:rFonts w:cs="Arial"/>
          <w:szCs w:val="20"/>
        </w:rPr>
        <w:t>Service</w:t>
      </w:r>
      <w:r w:rsidR="002E72E0">
        <w:t xml:space="preserve"> </w:t>
      </w:r>
      <w:r>
        <w:t>is a windows service that runs on each EP Mid-Tier Server.  This service listens on port 7777 waiting for connection requests form the EP Batch Client.  Each request sent from an EP Batch Client is matched to one of the Batch Scripts documented in Section 5 of this document.</w:t>
      </w:r>
      <w:r w:rsidR="008D077C">
        <w:t xml:space="preserve">  Request to Batch Script mappings </w:t>
      </w:r>
      <w:r w:rsidR="00427145">
        <w:t xml:space="preserve">and the file system location of the Batch Scripts </w:t>
      </w:r>
      <w:r w:rsidR="008D077C">
        <w:t>are stored in the Application</w:t>
      </w:r>
      <w:r w:rsidR="00624EA5">
        <w:t>s</w:t>
      </w:r>
      <w:r w:rsidR="008D077C">
        <w:t xml:space="preserve"> Settings.</w:t>
      </w:r>
    </w:p>
    <w:p w14:paraId="49A5EA96" w14:textId="77777777" w:rsidR="00427145" w:rsidRDefault="00427145" w:rsidP="00AB021F"/>
    <w:p w14:paraId="7D2556A1" w14:textId="77777777" w:rsidR="00AB021F" w:rsidRDefault="00AB021F" w:rsidP="00AB021F">
      <w:r>
        <w:t xml:space="preserve">One Batch Script can be run at a time.  While the EP Batch </w:t>
      </w:r>
      <w:r w:rsidR="002E72E0">
        <w:rPr>
          <w:rFonts w:cs="Arial"/>
          <w:szCs w:val="20"/>
        </w:rPr>
        <w:t>Service</w:t>
      </w:r>
      <w:r w:rsidR="002E72E0">
        <w:t xml:space="preserve"> </w:t>
      </w:r>
      <w:r>
        <w:t>is running a Batch Script, incoming EP Batch Client requests are queued and the EP Batch Client enters wait mode.</w:t>
      </w:r>
    </w:p>
    <w:p w14:paraId="1C794C09" w14:textId="77777777" w:rsidR="00AB021F" w:rsidRDefault="00AB021F" w:rsidP="00AB021F"/>
    <w:p w14:paraId="7466BE52" w14:textId="77777777" w:rsidR="00AB021F" w:rsidRDefault="00AB021F" w:rsidP="00AB021F">
      <w:r>
        <w:t xml:space="preserve">Messages are logged to the Windows Application Event Log.  Request types, login ids of requestors and date/times are the kind of </w:t>
      </w:r>
      <w:r w:rsidR="00240D4A">
        <w:t>details</w:t>
      </w:r>
      <w:r>
        <w:t xml:space="preserve"> typically logged.</w:t>
      </w:r>
    </w:p>
    <w:p w14:paraId="24A053D1" w14:textId="77777777" w:rsidR="004804CB" w:rsidRDefault="004804CB" w:rsidP="00AB021F"/>
    <w:p w14:paraId="35BC2E80" w14:textId="77777777" w:rsidR="00631CC4" w:rsidRDefault="00631CC4" w:rsidP="00631CC4">
      <w:r>
        <w:t xml:space="preserve">The EP Batch </w:t>
      </w:r>
      <w:r w:rsidR="002E72E0">
        <w:rPr>
          <w:rFonts w:cs="Arial"/>
          <w:szCs w:val="20"/>
        </w:rPr>
        <w:t>Service</w:t>
      </w:r>
      <w:r w:rsidR="002E72E0">
        <w:t xml:space="preserve"> </w:t>
      </w:r>
      <w:r>
        <w:t>and Client are written against the .NET 4.0 Framework and require the downloadable installation found at…</w:t>
      </w:r>
    </w:p>
    <w:p w14:paraId="0F50B979" w14:textId="77777777" w:rsidR="00631CC4" w:rsidRDefault="00631CC4" w:rsidP="00631CC4"/>
    <w:p w14:paraId="26E809AF" w14:textId="77777777" w:rsidR="00631CC4" w:rsidRDefault="00B52259" w:rsidP="00631CC4">
      <w:pPr>
        <w:ind w:firstLine="720"/>
        <w:rPr>
          <w:color w:val="1F497D"/>
        </w:rPr>
      </w:pPr>
      <w:hyperlink r:id="rId83" w:history="1">
        <w:r w:rsidR="00631CC4">
          <w:rPr>
            <w:rStyle w:val="Hyperlink"/>
          </w:rPr>
          <w:t>http://www.microsoft.com/en-us/download/details.aspx?id=17718</w:t>
        </w:r>
      </w:hyperlink>
    </w:p>
    <w:p w14:paraId="2EC8574A" w14:textId="77777777" w:rsidR="00631CC4" w:rsidRDefault="00631CC4" w:rsidP="00AB021F"/>
    <w:p w14:paraId="56C98E1E" w14:textId="77777777" w:rsidR="004804CB" w:rsidRPr="004804CB" w:rsidRDefault="004804CB" w:rsidP="00AB021F">
      <w:pPr>
        <w:rPr>
          <w:b/>
          <w:i/>
        </w:rPr>
      </w:pPr>
      <w:r w:rsidRPr="004804CB">
        <w:rPr>
          <w:b/>
          <w:i/>
        </w:rPr>
        <w:t>Note: The EP Batch Client/Server is not intended for production use but rather a tool for the building and testing of an EP Implementation.</w:t>
      </w:r>
    </w:p>
    <w:p w14:paraId="0D5E05BE" w14:textId="77777777" w:rsidR="00AB021F" w:rsidRDefault="00AB021F" w:rsidP="00AB021F"/>
    <w:p w14:paraId="6B0F12A0" w14:textId="77777777" w:rsidR="00F35AF1" w:rsidRDefault="00F35AF1">
      <w:pPr>
        <w:jc w:val="left"/>
        <w:rPr>
          <w:rFonts w:cs="Arial"/>
          <w:b/>
          <w:bCs/>
          <w:iCs/>
          <w:color w:val="005596"/>
          <w:sz w:val="28"/>
          <w:szCs w:val="28"/>
        </w:rPr>
      </w:pPr>
      <w:r>
        <w:br w:type="page"/>
      </w:r>
    </w:p>
    <w:p w14:paraId="3C4A84B4" w14:textId="77777777" w:rsidR="003E5EE6" w:rsidRDefault="003E5EE6" w:rsidP="003E5EE6">
      <w:pPr>
        <w:pStyle w:val="Heading2"/>
      </w:pPr>
      <w:bookmarkStart w:id="164" w:name="_Toc39674436"/>
      <w:r>
        <w:lastRenderedPageBreak/>
        <w:t>EP Batch Client</w:t>
      </w:r>
      <w:r w:rsidR="004804CB">
        <w:t>/Server</w:t>
      </w:r>
      <w:r w:rsidR="008D147B">
        <w:t xml:space="preserve"> Workf</w:t>
      </w:r>
      <w:r>
        <w:t>low</w:t>
      </w:r>
      <w:bookmarkEnd w:id="164"/>
    </w:p>
    <w:p w14:paraId="11D1BB8B" w14:textId="77777777" w:rsidR="003E5EE6" w:rsidRPr="00AB021F" w:rsidRDefault="003E5EE6" w:rsidP="00AB021F"/>
    <w:p w14:paraId="36148848" w14:textId="77777777" w:rsidR="008E4A88" w:rsidRDefault="00C54B69" w:rsidP="008E2878">
      <w:pPr>
        <w:jc w:val="center"/>
      </w:pPr>
      <w:r>
        <w:rPr>
          <w:noProof/>
        </w:rPr>
        <w:object w:dxaOrig="8274" w:dyaOrig="13764" w14:anchorId="10B6F009">
          <v:shape id="_x0000_i1061" type="#_x0000_t75" style="width:309.9pt;height:511.5pt" o:ole="">
            <v:imagedata r:id="rId84" o:title=""/>
          </v:shape>
          <o:OLEObject Type="Embed" ProgID="Visio.Drawing.11" ShapeID="_x0000_i1061" DrawAspect="Content" ObjectID="_1707129317" r:id="rId85"/>
        </w:object>
      </w:r>
    </w:p>
    <w:p w14:paraId="4CBD0241" w14:textId="77777777" w:rsidR="00F35AF1" w:rsidRDefault="00F35AF1">
      <w:pPr>
        <w:jc w:val="left"/>
        <w:rPr>
          <w:rFonts w:cs="Arial"/>
          <w:b/>
          <w:bCs/>
          <w:iCs/>
          <w:color w:val="005596"/>
          <w:sz w:val="28"/>
          <w:szCs w:val="28"/>
        </w:rPr>
      </w:pPr>
      <w:r>
        <w:br w:type="page"/>
      </w:r>
    </w:p>
    <w:p w14:paraId="0A0C5820" w14:textId="77777777" w:rsidR="00EA68A3" w:rsidRDefault="00EA68A3" w:rsidP="00EA68A3">
      <w:pPr>
        <w:pStyle w:val="Heading2"/>
      </w:pPr>
      <w:bookmarkStart w:id="165" w:name="_Suggested_Batch_Service"/>
      <w:bookmarkStart w:id="166" w:name="_Toc39674437"/>
      <w:bookmarkEnd w:id="165"/>
      <w:r>
        <w:lastRenderedPageBreak/>
        <w:t>Suggested Batch Service Settings</w:t>
      </w:r>
      <w:bookmarkEnd w:id="166"/>
    </w:p>
    <w:p w14:paraId="169D754E" w14:textId="77777777" w:rsidR="00EA68A3" w:rsidRDefault="001C27B5" w:rsidP="00EA68A3">
      <w:r>
        <w:t>The following settings are suggested using the Microsoft Services application found in Administrative Tools.</w:t>
      </w:r>
    </w:p>
    <w:p w14:paraId="31A9F539" w14:textId="77777777" w:rsidR="001C27B5" w:rsidRPr="00EA68A3" w:rsidRDefault="001C27B5" w:rsidP="00EA68A3"/>
    <w:p w14:paraId="603154E9" w14:textId="77777777" w:rsidR="00993DBF" w:rsidRDefault="00993DBF" w:rsidP="00993DBF">
      <w:pPr>
        <w:jc w:val="left"/>
        <w:rPr>
          <w:rFonts w:cs="Arial"/>
          <w:b/>
          <w:bCs/>
          <w:iCs/>
          <w:color w:val="005596"/>
          <w:sz w:val="28"/>
          <w:szCs w:val="28"/>
        </w:rPr>
      </w:pPr>
      <w:bookmarkStart w:id="167" w:name="_Sample_Applications_Settings"/>
      <w:bookmarkEnd w:id="167"/>
      <w:r>
        <w:rPr>
          <w:noProof/>
        </w:rPr>
        <w:drawing>
          <wp:inline distT="0" distB="0" distL="0" distR="0" wp14:anchorId="0931157F" wp14:editId="3B12612F">
            <wp:extent cx="2926080" cy="32994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rPr>
          <w:noProof/>
        </w:rPr>
        <w:t xml:space="preserve"> </w:t>
      </w:r>
      <w:r>
        <w:rPr>
          <w:noProof/>
        </w:rPr>
        <w:drawing>
          <wp:inline distT="0" distB="0" distL="0" distR="0" wp14:anchorId="4B271CD1" wp14:editId="3689687A">
            <wp:extent cx="292608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6080" cy="3299460"/>
                    </a:xfrm>
                    <a:prstGeom prst="rect">
                      <a:avLst/>
                    </a:prstGeom>
                    <a:noFill/>
                    <a:ln>
                      <a:noFill/>
                    </a:ln>
                  </pic:spPr>
                </pic:pic>
              </a:graphicData>
            </a:graphic>
          </wp:inline>
        </w:drawing>
      </w:r>
      <w:r>
        <w:br w:type="page"/>
      </w:r>
    </w:p>
    <w:p w14:paraId="5F935A3D" w14:textId="77777777" w:rsidR="00427145" w:rsidRDefault="0094797E" w:rsidP="00427145">
      <w:pPr>
        <w:pStyle w:val="Heading2"/>
      </w:pPr>
      <w:bookmarkStart w:id="168" w:name="_Toc39674438"/>
      <w:r>
        <w:lastRenderedPageBreak/>
        <w:t>Sample Application</w:t>
      </w:r>
      <w:r w:rsidR="00427145">
        <w:t xml:space="preserve"> Settings</w:t>
      </w:r>
      <w:bookmarkEnd w:id="168"/>
    </w:p>
    <w:p w14:paraId="32F9D01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34B00A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088C6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7A23C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applicationSettings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System.Configuration.ApplicationSettingsGroup,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48E510A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EPBatchService.Properties.Settings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6BBC10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3BE95A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userSettings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System.Configuration.UserSettingsGroup,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0237226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EPBatchService.Properties.Settings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allowExeDefinition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MachineToLocalUser</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82EF61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5CA3F78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195BA3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applicationSettings</w:t>
      </w:r>
      <w:r w:rsidRPr="0078010A">
        <w:rPr>
          <w:rFonts w:ascii="Consolas" w:hAnsi="Consolas" w:cs="Consolas"/>
          <w:color w:val="0000FF"/>
          <w:sz w:val="16"/>
          <w:szCs w:val="16"/>
        </w:rPr>
        <w:t>&gt;</w:t>
      </w:r>
    </w:p>
    <w:p w14:paraId="6B976F9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2BA0EC4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RequestType</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5794C2A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0FC1AE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62A08CB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44269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FDE_POST_FACT_DATA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E09F7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FDE_STAGE_FACT_DATA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E520C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CC09D0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POST_PLAN_DATA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4562AD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8B5F3E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75A226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E5D80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79E4B6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EBEAE3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SYNC_PLAN_CUBES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42E55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20A594D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B4CC6D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B74F6C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712D08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7A6B53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018312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RequestCommand</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C6FDE2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0AA9275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16576FB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366852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0F296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FDEStageFactData.bat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3B4631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FoundationActualsDataUpdate.bat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A4B60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FoundationPlanDataUpdate.bat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8C2BA5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RebuildContexts.bat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17458C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JIMemberDataLoad.bat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77E9F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JIMetaDataLoad.bat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FC4C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ADA87E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StopEPServices.bat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C9CD48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PlanCubeSync.bat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3791310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ActualsCubeSync.bat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813B7E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QuartzCubeSync.bat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0783269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FoundationStructureUpdate.bat</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D6CF4A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67F29D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19255B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45EEB8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CommandDirectory</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22605D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D:\EP_Batch\</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7BBC81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39F764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62CB2C6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applicationSettings</w:t>
      </w:r>
      <w:r w:rsidRPr="0078010A">
        <w:rPr>
          <w:rFonts w:ascii="Consolas" w:hAnsi="Consolas" w:cs="Consolas"/>
          <w:color w:val="0000FF"/>
          <w:sz w:val="16"/>
          <w:szCs w:val="16"/>
        </w:rPr>
        <w:t>&gt;</w:t>
      </w:r>
    </w:p>
    <w:p w14:paraId="2773304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090FEA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42B1D64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AdvancedRequestTypes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776D1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A1D84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2EF25D4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2F2409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lastRenderedPageBreak/>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POST_ACTUALS_DATA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2A4D7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REBUILD_CONTEXTS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8DC7F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RUN_JI_MEMBER_DATA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0D513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RUN_JI_META_DATA</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6FF0ADE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START_EP_SERVICES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F4D30D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STOP_EP_SERVICES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5891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SYNC_ACTUALS_CUBES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3D21D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SYNC_ALL_CUBES</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D5218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SYNC_FOUNDATION_AND_STRUCTURE</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1739E0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5B82E4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8FD6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741A35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EPBatchService.Properties.Settings</w:t>
      </w:r>
      <w:r w:rsidRPr="0078010A">
        <w:rPr>
          <w:rFonts w:ascii="Consolas" w:hAnsi="Consolas" w:cs="Consolas"/>
          <w:color w:val="0000FF"/>
          <w:sz w:val="16"/>
          <w:szCs w:val="16"/>
        </w:rPr>
        <w:t>&gt;</w:t>
      </w:r>
    </w:p>
    <w:p w14:paraId="2C8085F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599F4564"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E35FB2C" w14:textId="77777777" w:rsidR="00427145" w:rsidRPr="00427145" w:rsidRDefault="00427145" w:rsidP="00427145"/>
    <w:p w14:paraId="07F1ABC4" w14:textId="77777777" w:rsidR="008E4A88" w:rsidRDefault="008E4A88" w:rsidP="008E4A88">
      <w:pPr>
        <w:pStyle w:val="Heading1"/>
        <w:tabs>
          <w:tab w:val="left" w:pos="7740"/>
          <w:tab w:val="right" w:pos="9360"/>
        </w:tabs>
      </w:pPr>
      <w:bookmarkStart w:id="169" w:name="_Toc39674439"/>
      <w:r>
        <w:lastRenderedPageBreak/>
        <w:t>EP Batch Client</w:t>
      </w:r>
      <w:r>
        <w:tab/>
        <w:t xml:space="preserve">Section </w:t>
      </w:r>
      <w:r w:rsidR="004939F2">
        <w:t>7</w:t>
      </w:r>
      <w:bookmarkEnd w:id="169"/>
    </w:p>
    <w:p w14:paraId="5D573D71" w14:textId="77777777" w:rsidR="00C03C0E" w:rsidRDefault="00C03C0E" w:rsidP="00C03C0E">
      <w:r>
        <w:t xml:space="preserve">The EP Batch Client is used to run batch scripts on an EP Mid-Tier system through a TCP connection to the EP Batch </w:t>
      </w:r>
      <w:r w:rsidR="002E72E0">
        <w:rPr>
          <w:rFonts w:cs="Arial"/>
          <w:szCs w:val="20"/>
        </w:rPr>
        <w:t>Service</w:t>
      </w:r>
      <w:r w:rsidR="000C61C7">
        <w:t>.</w:t>
      </w:r>
    </w:p>
    <w:p w14:paraId="76DCFD93" w14:textId="77777777" w:rsidR="009A4462" w:rsidRDefault="008C61B0" w:rsidP="008C61B0">
      <w:pPr>
        <w:pStyle w:val="Heading2"/>
      </w:pPr>
      <w:bookmarkStart w:id="170" w:name="_Toc39674440"/>
      <w:r>
        <w:t>EP Batch Client Desktop</w:t>
      </w:r>
      <w:bookmarkEnd w:id="170"/>
    </w:p>
    <w:p w14:paraId="16F8F554" w14:textId="77777777" w:rsidR="000C61C7" w:rsidRDefault="000C61C7" w:rsidP="000C61C7">
      <w:r>
        <w:t>The EP Batch Client Desktop contains multiple EP Batch Client Session windows and contains the main menu for the EP Batch Client application.</w:t>
      </w:r>
    </w:p>
    <w:p w14:paraId="67E853FB" w14:textId="77777777" w:rsidR="000C61C7" w:rsidRPr="000C61C7" w:rsidRDefault="000C61C7" w:rsidP="000C61C7"/>
    <w:p w14:paraId="56EAB46D" w14:textId="77777777" w:rsidR="008C61B0" w:rsidRDefault="00FC4E32" w:rsidP="00C01B65">
      <w:pPr>
        <w:jc w:val="center"/>
      </w:pPr>
      <w:r>
        <w:rPr>
          <w:noProof/>
        </w:rPr>
        <w:drawing>
          <wp:inline distT="0" distB="0" distL="0" distR="0" wp14:anchorId="5079CF09" wp14:editId="6C086761">
            <wp:extent cx="4873625" cy="3657600"/>
            <wp:effectExtent l="0" t="0" r="317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8"/>
                    <a:stretch>
                      <a:fillRect/>
                    </a:stretch>
                  </pic:blipFill>
                  <pic:spPr>
                    <a:xfrm>
                      <a:off x="0" y="0"/>
                      <a:ext cx="4873625" cy="3657600"/>
                    </a:xfrm>
                    <a:prstGeom prst="rect">
                      <a:avLst/>
                    </a:prstGeom>
                  </pic:spPr>
                </pic:pic>
              </a:graphicData>
            </a:graphic>
          </wp:inline>
        </w:drawing>
      </w:r>
    </w:p>
    <w:p w14:paraId="05189730" w14:textId="77777777" w:rsidR="00CA60C0" w:rsidRDefault="00CA60C0" w:rsidP="00CA60C0">
      <w:pPr>
        <w:jc w:val="left"/>
      </w:pPr>
    </w:p>
    <w:p w14:paraId="1B6CBAE5" w14:textId="77777777" w:rsidR="00F617DC" w:rsidRDefault="00F617DC" w:rsidP="00F617DC">
      <w:pPr>
        <w:pStyle w:val="Heading2"/>
      </w:pPr>
      <w:bookmarkStart w:id="171" w:name="_Toc39674441"/>
      <w:r>
        <w:t>Menu Items</w:t>
      </w:r>
      <w:bookmarkEnd w:id="171"/>
    </w:p>
    <w:tbl>
      <w:tblPr>
        <w:tblStyle w:val="TableGrid"/>
        <w:tblW w:w="0" w:type="auto"/>
        <w:tblLook w:val="04A0" w:firstRow="1" w:lastRow="0" w:firstColumn="1" w:lastColumn="0" w:noHBand="0" w:noVBand="1"/>
      </w:tblPr>
      <w:tblGrid>
        <w:gridCol w:w="762"/>
        <w:gridCol w:w="1169"/>
        <w:gridCol w:w="7645"/>
      </w:tblGrid>
      <w:tr w:rsidR="008D077C" w:rsidRPr="00AA4BED" w14:paraId="6B7BC503" w14:textId="77777777" w:rsidTr="00CA60C0">
        <w:tc>
          <w:tcPr>
            <w:tcW w:w="0" w:type="auto"/>
            <w:shd w:val="clear" w:color="auto" w:fill="005596" w:themeFill="text2"/>
            <w:vAlign w:val="center"/>
          </w:tcPr>
          <w:p w14:paraId="354AAE58"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w:t>
            </w:r>
          </w:p>
        </w:tc>
        <w:tc>
          <w:tcPr>
            <w:tcW w:w="0" w:type="auto"/>
            <w:shd w:val="clear" w:color="auto" w:fill="005596" w:themeFill="text2"/>
            <w:vAlign w:val="center"/>
          </w:tcPr>
          <w:p w14:paraId="0D0F46EE"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Menu Item</w:t>
            </w:r>
          </w:p>
        </w:tc>
        <w:tc>
          <w:tcPr>
            <w:tcW w:w="0" w:type="auto"/>
            <w:shd w:val="clear" w:color="auto" w:fill="005596" w:themeFill="text2"/>
            <w:vAlign w:val="center"/>
          </w:tcPr>
          <w:p w14:paraId="1E20CD96" w14:textId="77777777" w:rsidR="00AA4BED" w:rsidRPr="00AA4BED" w:rsidRDefault="00AA4BED" w:rsidP="00AA4BED">
            <w:pPr>
              <w:jc w:val="left"/>
              <w:rPr>
                <w:rFonts w:asciiTheme="minorHAnsi" w:hAnsiTheme="minorHAnsi" w:cstheme="minorHAnsi"/>
                <w:b/>
                <w:color w:val="FFFFFF" w:themeColor="background1"/>
                <w:sz w:val="16"/>
                <w:szCs w:val="16"/>
              </w:rPr>
            </w:pPr>
            <w:r w:rsidRPr="00AA4BED">
              <w:rPr>
                <w:rFonts w:asciiTheme="minorHAnsi" w:hAnsiTheme="minorHAnsi" w:cstheme="minorHAnsi"/>
                <w:b/>
                <w:color w:val="FFFFFF" w:themeColor="background1"/>
                <w:sz w:val="16"/>
                <w:szCs w:val="16"/>
              </w:rPr>
              <w:t>Desciption</w:t>
            </w:r>
          </w:p>
        </w:tc>
      </w:tr>
      <w:tr w:rsidR="008D077C" w:rsidRPr="00AA4BED" w14:paraId="0BAD2C07" w14:textId="77777777" w:rsidTr="00CA60C0">
        <w:tc>
          <w:tcPr>
            <w:tcW w:w="0" w:type="auto"/>
            <w:vAlign w:val="center"/>
          </w:tcPr>
          <w:p w14:paraId="0641F5E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2B839BD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New…</w:t>
            </w:r>
          </w:p>
        </w:tc>
        <w:tc>
          <w:tcPr>
            <w:tcW w:w="0" w:type="auto"/>
            <w:vAlign w:val="center"/>
          </w:tcPr>
          <w:p w14:paraId="72FDBF9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Creates a new EP Batch Client Session Window</w:t>
            </w:r>
          </w:p>
        </w:tc>
      </w:tr>
      <w:tr w:rsidR="008D077C" w:rsidRPr="00AA4BED" w14:paraId="17CD0BAF" w14:textId="77777777" w:rsidTr="00CA60C0">
        <w:tc>
          <w:tcPr>
            <w:tcW w:w="0" w:type="auto"/>
            <w:vAlign w:val="center"/>
          </w:tcPr>
          <w:p w14:paraId="0D7EC65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File</w:t>
            </w:r>
          </w:p>
        </w:tc>
        <w:tc>
          <w:tcPr>
            <w:tcW w:w="0" w:type="auto"/>
            <w:vAlign w:val="center"/>
          </w:tcPr>
          <w:p w14:paraId="538C8BA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Exit</w:t>
            </w:r>
          </w:p>
        </w:tc>
        <w:tc>
          <w:tcPr>
            <w:tcW w:w="0" w:type="auto"/>
            <w:vAlign w:val="center"/>
          </w:tcPr>
          <w:p w14:paraId="51D5F2B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Terminates the EP Batch Client.  Batch processes in progress will continue to run to completion on the Server.</w:t>
            </w:r>
          </w:p>
        </w:tc>
      </w:tr>
      <w:tr w:rsidR="008D077C" w:rsidRPr="00AA4BED" w14:paraId="574E5C34" w14:textId="77777777" w:rsidTr="00CA60C0">
        <w:tc>
          <w:tcPr>
            <w:tcW w:w="0" w:type="auto"/>
            <w:vAlign w:val="center"/>
          </w:tcPr>
          <w:p w14:paraId="3045EAB4"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549C2B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Advanced Requests</w:t>
            </w:r>
          </w:p>
        </w:tc>
        <w:tc>
          <w:tcPr>
            <w:tcW w:w="0" w:type="auto"/>
            <w:vAlign w:val="center"/>
          </w:tcPr>
          <w:p w14:paraId="79C00A0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When selected, the Request drop down list will contain all available Server Requests.  When not selected, the Request drop down list will contain only items for posting/synchronizing User Plan data.  The selection value persists in the User Settings.</w:t>
            </w:r>
            <w:r w:rsidR="00BA0334">
              <w:rPr>
                <w:rFonts w:asciiTheme="minorHAnsi" w:hAnsiTheme="minorHAnsi" w:cstheme="minorHAnsi"/>
                <w:sz w:val="16"/>
                <w:szCs w:val="16"/>
              </w:rPr>
              <w:t xml:space="preserve">  The</w:t>
            </w:r>
            <w:r w:rsidR="008B6BC8">
              <w:rPr>
                <w:rFonts w:asciiTheme="minorHAnsi" w:hAnsiTheme="minorHAnsi" w:cstheme="minorHAnsi"/>
                <w:sz w:val="16"/>
                <w:szCs w:val="16"/>
              </w:rPr>
              <w:t xml:space="preserve"> Request</w:t>
            </w:r>
            <w:r w:rsidR="008D077C">
              <w:rPr>
                <w:rFonts w:asciiTheme="minorHAnsi" w:hAnsiTheme="minorHAnsi" w:cstheme="minorHAnsi"/>
                <w:sz w:val="16"/>
                <w:szCs w:val="16"/>
              </w:rPr>
              <w:t xml:space="preserve"> lists are stored in the Applications Settings.</w:t>
            </w:r>
          </w:p>
        </w:tc>
      </w:tr>
      <w:tr w:rsidR="008D077C" w:rsidRPr="00AA4BED" w14:paraId="3E88C501" w14:textId="77777777" w:rsidTr="00CA60C0">
        <w:tc>
          <w:tcPr>
            <w:tcW w:w="0" w:type="auto"/>
            <w:vAlign w:val="center"/>
          </w:tcPr>
          <w:p w14:paraId="74341BD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Tools</w:t>
            </w:r>
          </w:p>
        </w:tc>
        <w:tc>
          <w:tcPr>
            <w:tcW w:w="0" w:type="auto"/>
            <w:vAlign w:val="center"/>
          </w:tcPr>
          <w:p w14:paraId="0E1C1478"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Options…</w:t>
            </w:r>
          </w:p>
        </w:tc>
        <w:tc>
          <w:tcPr>
            <w:tcW w:w="0" w:type="auto"/>
            <w:vAlign w:val="center"/>
          </w:tcPr>
          <w:p w14:paraId="6649F6A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Renders the Options Panel.</w:t>
            </w:r>
          </w:p>
        </w:tc>
      </w:tr>
      <w:tr w:rsidR="008D077C" w:rsidRPr="00AA4BED" w14:paraId="39BBC02E" w14:textId="77777777" w:rsidTr="00CA60C0">
        <w:tc>
          <w:tcPr>
            <w:tcW w:w="0" w:type="auto"/>
            <w:vAlign w:val="center"/>
          </w:tcPr>
          <w:p w14:paraId="1FFA8AC3"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69AA14A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Cascade</w:t>
            </w:r>
          </w:p>
        </w:tc>
        <w:tc>
          <w:tcPr>
            <w:tcW w:w="0" w:type="auto"/>
            <w:vAlign w:val="center"/>
          </w:tcPr>
          <w:p w14:paraId="3CE8601B"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cascading orientation.</w:t>
            </w:r>
          </w:p>
        </w:tc>
      </w:tr>
      <w:tr w:rsidR="008D077C" w:rsidRPr="00AA4BED" w14:paraId="03090B4A" w14:textId="77777777" w:rsidTr="00CA60C0">
        <w:tc>
          <w:tcPr>
            <w:tcW w:w="0" w:type="auto"/>
            <w:vAlign w:val="center"/>
          </w:tcPr>
          <w:p w14:paraId="72C86C6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DF4183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Horizontal</w:t>
            </w:r>
          </w:p>
        </w:tc>
        <w:tc>
          <w:tcPr>
            <w:tcW w:w="0" w:type="auto"/>
            <w:vAlign w:val="center"/>
          </w:tcPr>
          <w:p w14:paraId="6850E90A"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horizontally tiled orientation.</w:t>
            </w:r>
          </w:p>
        </w:tc>
      </w:tr>
      <w:tr w:rsidR="008D077C" w:rsidRPr="00AA4BED" w14:paraId="0D90B6DF" w14:textId="77777777" w:rsidTr="00CA60C0">
        <w:tc>
          <w:tcPr>
            <w:tcW w:w="0" w:type="auto"/>
            <w:vAlign w:val="center"/>
          </w:tcPr>
          <w:p w14:paraId="0D02C385"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3E136A2F"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Tile Vertical</w:t>
            </w:r>
          </w:p>
        </w:tc>
        <w:tc>
          <w:tcPr>
            <w:tcW w:w="0" w:type="auto"/>
            <w:vAlign w:val="center"/>
          </w:tcPr>
          <w:p w14:paraId="09DD65A2"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Makes all t</w:t>
            </w:r>
            <w:r w:rsidR="00FE1D9B">
              <w:rPr>
                <w:rFonts w:asciiTheme="minorHAnsi" w:hAnsiTheme="minorHAnsi" w:cstheme="minorHAnsi"/>
                <w:sz w:val="16"/>
                <w:szCs w:val="16"/>
              </w:rPr>
              <w:t>he open EP Batch Client Session</w:t>
            </w:r>
            <w:r>
              <w:rPr>
                <w:rFonts w:asciiTheme="minorHAnsi" w:hAnsiTheme="minorHAnsi" w:cstheme="minorHAnsi"/>
                <w:sz w:val="16"/>
                <w:szCs w:val="16"/>
              </w:rPr>
              <w:t xml:space="preserve"> Windows the same size and arranges them in a vertically tiled orientation.</w:t>
            </w:r>
          </w:p>
        </w:tc>
      </w:tr>
      <w:tr w:rsidR="008D077C" w:rsidRPr="00AA4BED" w14:paraId="59A0891A" w14:textId="77777777" w:rsidTr="00CA60C0">
        <w:tc>
          <w:tcPr>
            <w:tcW w:w="0" w:type="auto"/>
            <w:vAlign w:val="center"/>
          </w:tcPr>
          <w:p w14:paraId="03C43346"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18EFC8FE"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Arrange Icons</w:t>
            </w:r>
          </w:p>
        </w:tc>
        <w:tc>
          <w:tcPr>
            <w:tcW w:w="0" w:type="auto"/>
            <w:vAlign w:val="center"/>
          </w:tcPr>
          <w:p w14:paraId="41FE7378" w14:textId="77777777" w:rsidR="00AA4BED" w:rsidRPr="00AA4BED" w:rsidRDefault="00FE1D9B" w:rsidP="00AA4BED">
            <w:pPr>
              <w:jc w:val="left"/>
              <w:rPr>
                <w:rFonts w:asciiTheme="minorHAnsi" w:hAnsiTheme="minorHAnsi" w:cstheme="minorHAnsi"/>
                <w:sz w:val="16"/>
                <w:szCs w:val="16"/>
              </w:rPr>
            </w:pPr>
            <w:r>
              <w:rPr>
                <w:rFonts w:asciiTheme="minorHAnsi" w:hAnsiTheme="minorHAnsi" w:cstheme="minorHAnsi"/>
                <w:sz w:val="16"/>
                <w:szCs w:val="16"/>
              </w:rPr>
              <w:t>Cleans up the arrangement of any miniaturized EP Batch Client Session Windows.</w:t>
            </w:r>
          </w:p>
        </w:tc>
      </w:tr>
      <w:tr w:rsidR="008D077C" w:rsidRPr="00AA4BED" w14:paraId="6AAE80FD" w14:textId="77777777" w:rsidTr="00CA60C0">
        <w:tc>
          <w:tcPr>
            <w:tcW w:w="0" w:type="auto"/>
            <w:vAlign w:val="center"/>
          </w:tcPr>
          <w:p w14:paraId="7EB8815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Window</w:t>
            </w:r>
          </w:p>
        </w:tc>
        <w:tc>
          <w:tcPr>
            <w:tcW w:w="0" w:type="auto"/>
            <w:vAlign w:val="center"/>
          </w:tcPr>
          <w:p w14:paraId="07479B3D"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Close All</w:t>
            </w:r>
          </w:p>
        </w:tc>
        <w:tc>
          <w:tcPr>
            <w:tcW w:w="0" w:type="auto"/>
            <w:vAlign w:val="center"/>
          </w:tcPr>
          <w:p w14:paraId="611B2D87" w14:textId="77777777" w:rsidR="00AA4BED" w:rsidRPr="00AA4BED" w:rsidRDefault="002B64D1" w:rsidP="00AA4BED">
            <w:pPr>
              <w:jc w:val="left"/>
              <w:rPr>
                <w:rFonts w:asciiTheme="minorHAnsi" w:hAnsiTheme="minorHAnsi" w:cstheme="minorHAnsi"/>
                <w:sz w:val="16"/>
                <w:szCs w:val="16"/>
              </w:rPr>
            </w:pPr>
            <w:r>
              <w:rPr>
                <w:rFonts w:asciiTheme="minorHAnsi" w:hAnsiTheme="minorHAnsi" w:cstheme="minorHAnsi"/>
                <w:sz w:val="16"/>
                <w:szCs w:val="16"/>
              </w:rPr>
              <w:t>Closes all EP Batch Client Session Windows.</w:t>
            </w:r>
          </w:p>
        </w:tc>
      </w:tr>
      <w:tr w:rsidR="008D077C" w:rsidRPr="00AA4BED" w14:paraId="5E68794C" w14:textId="77777777" w:rsidTr="00CA60C0">
        <w:tc>
          <w:tcPr>
            <w:tcW w:w="0" w:type="auto"/>
            <w:vAlign w:val="center"/>
          </w:tcPr>
          <w:p w14:paraId="439747CC"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Help</w:t>
            </w:r>
          </w:p>
        </w:tc>
        <w:tc>
          <w:tcPr>
            <w:tcW w:w="0" w:type="auto"/>
            <w:vAlign w:val="center"/>
          </w:tcPr>
          <w:p w14:paraId="1DAA2771"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About EP Batch Client…</w:t>
            </w:r>
          </w:p>
        </w:tc>
        <w:tc>
          <w:tcPr>
            <w:tcW w:w="0" w:type="auto"/>
            <w:vAlign w:val="center"/>
          </w:tcPr>
          <w:p w14:paraId="23B7D4B9" w14:textId="77777777" w:rsidR="00AA4BED" w:rsidRPr="00AA4BED" w:rsidRDefault="00AA4BED" w:rsidP="00AA4BED">
            <w:pPr>
              <w:jc w:val="left"/>
              <w:rPr>
                <w:rFonts w:asciiTheme="minorHAnsi" w:hAnsiTheme="minorHAnsi" w:cstheme="minorHAnsi"/>
                <w:sz w:val="16"/>
                <w:szCs w:val="16"/>
              </w:rPr>
            </w:pPr>
            <w:r>
              <w:rPr>
                <w:rFonts w:asciiTheme="minorHAnsi" w:hAnsiTheme="minorHAnsi" w:cstheme="minorHAnsi"/>
                <w:sz w:val="16"/>
                <w:szCs w:val="16"/>
              </w:rPr>
              <w:t>Displays the EP Batch Client Info Panel</w:t>
            </w:r>
          </w:p>
        </w:tc>
      </w:tr>
    </w:tbl>
    <w:p w14:paraId="69024C5F" w14:textId="77777777" w:rsidR="00A843E5" w:rsidRDefault="00A843E5">
      <w:pPr>
        <w:jc w:val="left"/>
        <w:rPr>
          <w:rFonts w:cs="Arial"/>
          <w:b/>
          <w:bCs/>
          <w:iCs/>
          <w:color w:val="005596"/>
          <w:sz w:val="28"/>
          <w:szCs w:val="28"/>
        </w:rPr>
      </w:pPr>
      <w:r>
        <w:br w:type="page"/>
      </w:r>
    </w:p>
    <w:p w14:paraId="1838CAB5" w14:textId="77777777" w:rsidR="008C61B0" w:rsidRDefault="008C61B0" w:rsidP="008C61B0">
      <w:pPr>
        <w:pStyle w:val="Heading2"/>
      </w:pPr>
      <w:bookmarkStart w:id="172" w:name="_Toc39674442"/>
      <w:r>
        <w:lastRenderedPageBreak/>
        <w:t>EP Batch Client Session</w:t>
      </w:r>
      <w:bookmarkEnd w:id="172"/>
    </w:p>
    <w:p w14:paraId="55C52E56" w14:textId="77777777" w:rsidR="000C61C7" w:rsidRDefault="000C61C7" w:rsidP="000C61C7">
      <w:r>
        <w:t xml:space="preserve">The EP Batch Client Session allows the selection of an EP Mid-Tier Server and a Batch Request to run on the server.  The send button establishes a connection to the EP Batch </w:t>
      </w:r>
      <w:r w:rsidR="002E72E0">
        <w:rPr>
          <w:rFonts w:cs="Arial"/>
          <w:szCs w:val="20"/>
        </w:rPr>
        <w:t>Service</w:t>
      </w:r>
      <w:r>
        <w:t xml:space="preserve">, sends the Request to the server and displays the Response, real time, from a background thread.  The connection to the EP Batch </w:t>
      </w:r>
      <w:r w:rsidR="002E72E0">
        <w:rPr>
          <w:rFonts w:cs="Arial"/>
          <w:szCs w:val="20"/>
        </w:rPr>
        <w:t>Service</w:t>
      </w:r>
      <w:r w:rsidR="002E72E0">
        <w:t xml:space="preserve"> </w:t>
      </w:r>
      <w:r>
        <w:t>is closed upon completion of the Request.</w:t>
      </w:r>
    </w:p>
    <w:p w14:paraId="088F7602" w14:textId="77777777" w:rsidR="000C61C7" w:rsidRDefault="000C61C7" w:rsidP="000C61C7"/>
    <w:p w14:paraId="02AED943" w14:textId="77777777" w:rsidR="00C668E6" w:rsidRDefault="00C668E6" w:rsidP="000C61C7">
      <w:r>
        <w:t>Available Batch Requests include:</w:t>
      </w:r>
    </w:p>
    <w:p w14:paraId="08D18B1A" w14:textId="77777777" w:rsidR="00C668E6" w:rsidRDefault="00C668E6" w:rsidP="000C61C7"/>
    <w:tbl>
      <w:tblPr>
        <w:tblStyle w:val="TableGrid"/>
        <w:tblW w:w="0" w:type="auto"/>
        <w:jc w:val="center"/>
        <w:tblLook w:val="04A0" w:firstRow="1" w:lastRow="0" w:firstColumn="1" w:lastColumn="0" w:noHBand="0" w:noVBand="1"/>
      </w:tblPr>
      <w:tblGrid>
        <w:gridCol w:w="2766"/>
        <w:gridCol w:w="2330"/>
        <w:gridCol w:w="1452"/>
      </w:tblGrid>
      <w:tr w:rsidR="00640A34" w:rsidRPr="00953448" w14:paraId="060FB692" w14:textId="77777777" w:rsidTr="00953448">
        <w:trPr>
          <w:jc w:val="center"/>
        </w:trPr>
        <w:tc>
          <w:tcPr>
            <w:tcW w:w="0" w:type="auto"/>
            <w:shd w:val="clear" w:color="auto" w:fill="005596" w:themeFill="text2"/>
            <w:vAlign w:val="center"/>
          </w:tcPr>
          <w:p w14:paraId="69D21AEB"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Request</w:t>
            </w:r>
          </w:p>
        </w:tc>
        <w:tc>
          <w:tcPr>
            <w:tcW w:w="0" w:type="auto"/>
            <w:shd w:val="clear" w:color="auto" w:fill="005596" w:themeFill="text2"/>
            <w:vAlign w:val="center"/>
          </w:tcPr>
          <w:p w14:paraId="3C5F9C3A"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Batch Service Action</w:t>
            </w:r>
          </w:p>
        </w:tc>
        <w:tc>
          <w:tcPr>
            <w:tcW w:w="0" w:type="auto"/>
            <w:shd w:val="clear" w:color="auto" w:fill="005596" w:themeFill="text2"/>
            <w:vAlign w:val="center"/>
          </w:tcPr>
          <w:p w14:paraId="3AF93915" w14:textId="77777777" w:rsidR="00640A34" w:rsidRPr="00953448" w:rsidRDefault="00640A34" w:rsidP="00953448">
            <w:pPr>
              <w:jc w:val="left"/>
              <w:rPr>
                <w:rFonts w:asciiTheme="minorHAnsi" w:hAnsiTheme="minorHAnsi" w:cstheme="minorHAnsi"/>
                <w:b/>
                <w:color w:val="FFFFFF" w:themeColor="background1"/>
                <w:sz w:val="16"/>
                <w:szCs w:val="16"/>
              </w:rPr>
            </w:pPr>
            <w:r w:rsidRPr="00953448">
              <w:rPr>
                <w:rFonts w:asciiTheme="minorHAnsi" w:hAnsiTheme="minorHAnsi" w:cstheme="minorHAnsi"/>
                <w:b/>
                <w:color w:val="FFFFFF" w:themeColor="background1"/>
                <w:sz w:val="16"/>
                <w:szCs w:val="16"/>
              </w:rPr>
              <w:t>Advanced Request</w:t>
            </w:r>
          </w:p>
        </w:tc>
      </w:tr>
      <w:tr w:rsidR="00953448" w:rsidRPr="00953448" w14:paraId="295A7B00" w14:textId="77777777" w:rsidTr="00953448">
        <w:trPr>
          <w:jc w:val="center"/>
        </w:trPr>
        <w:tc>
          <w:tcPr>
            <w:tcW w:w="0" w:type="auto"/>
            <w:vAlign w:val="center"/>
          </w:tcPr>
          <w:p w14:paraId="23DBADA6"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FDE_POST_FACT_DATA</w:t>
            </w:r>
          </w:p>
        </w:tc>
        <w:tc>
          <w:tcPr>
            <w:tcW w:w="0" w:type="auto"/>
            <w:vAlign w:val="center"/>
          </w:tcPr>
          <w:p w14:paraId="3DA16C08" w14:textId="77777777" w:rsidR="00953448" w:rsidRPr="00953448" w:rsidRDefault="00B52259" w:rsidP="00953448">
            <w:pPr>
              <w:jc w:val="left"/>
              <w:rPr>
                <w:rFonts w:asciiTheme="minorHAnsi" w:hAnsiTheme="minorHAnsi" w:cstheme="minorHAnsi"/>
                <w:sz w:val="16"/>
                <w:szCs w:val="16"/>
              </w:rPr>
            </w:pPr>
            <w:hyperlink w:anchor="_FDE_Data_Update" w:history="1">
              <w:r w:rsidR="00953448" w:rsidRPr="00953448">
                <w:rPr>
                  <w:rStyle w:val="Hyperlink"/>
                  <w:rFonts w:asciiTheme="minorHAnsi" w:hAnsiTheme="minorHAnsi" w:cstheme="minorHAnsi"/>
                  <w:sz w:val="16"/>
                  <w:szCs w:val="16"/>
                </w:rPr>
                <w:t>FDE Data Update</w:t>
              </w:r>
            </w:hyperlink>
          </w:p>
        </w:tc>
        <w:tc>
          <w:tcPr>
            <w:tcW w:w="0" w:type="auto"/>
            <w:vAlign w:val="center"/>
          </w:tcPr>
          <w:p w14:paraId="74BA479E" w14:textId="77777777" w:rsidR="00953448" w:rsidRPr="00953448" w:rsidRDefault="00953448" w:rsidP="00953448">
            <w:pPr>
              <w:jc w:val="left"/>
              <w:rPr>
                <w:rFonts w:asciiTheme="minorHAnsi" w:hAnsiTheme="minorHAnsi" w:cstheme="minorHAnsi"/>
                <w:sz w:val="16"/>
                <w:szCs w:val="16"/>
              </w:rPr>
            </w:pPr>
          </w:p>
        </w:tc>
      </w:tr>
      <w:tr w:rsidR="00953448" w:rsidRPr="00953448" w14:paraId="715DF66F" w14:textId="77777777" w:rsidTr="00953448">
        <w:trPr>
          <w:jc w:val="center"/>
        </w:trPr>
        <w:tc>
          <w:tcPr>
            <w:tcW w:w="0" w:type="auto"/>
            <w:vAlign w:val="center"/>
          </w:tcPr>
          <w:p w14:paraId="0F2D798F" w14:textId="77777777" w:rsidR="00953448" w:rsidRPr="00953448" w:rsidRDefault="00953448" w:rsidP="00953448">
            <w:pPr>
              <w:jc w:val="left"/>
              <w:rPr>
                <w:rFonts w:asciiTheme="minorHAnsi" w:hAnsiTheme="minorHAnsi" w:cstheme="minorHAnsi"/>
                <w:sz w:val="16"/>
                <w:szCs w:val="16"/>
              </w:rPr>
            </w:pPr>
            <w:r w:rsidRPr="00953448">
              <w:rPr>
                <w:rFonts w:asciiTheme="minorHAnsi" w:hAnsiTheme="minorHAnsi" w:cstheme="minorHAnsi"/>
                <w:sz w:val="16"/>
                <w:szCs w:val="16"/>
              </w:rPr>
              <w:t>FDE_STAGE_FACT_DATA</w:t>
            </w:r>
          </w:p>
        </w:tc>
        <w:tc>
          <w:tcPr>
            <w:tcW w:w="0" w:type="auto"/>
            <w:vAlign w:val="center"/>
          </w:tcPr>
          <w:p w14:paraId="5E9D0C29" w14:textId="77777777" w:rsidR="00953448" w:rsidRPr="00953448" w:rsidRDefault="00B52259" w:rsidP="00953448">
            <w:pPr>
              <w:jc w:val="left"/>
              <w:rPr>
                <w:rFonts w:asciiTheme="minorHAnsi" w:hAnsiTheme="minorHAnsi" w:cstheme="minorHAnsi"/>
                <w:sz w:val="16"/>
                <w:szCs w:val="16"/>
              </w:rPr>
            </w:pPr>
            <w:hyperlink w:anchor="_FDE_Stage_Fact" w:history="1">
              <w:r w:rsidR="00953448" w:rsidRPr="00953448">
                <w:rPr>
                  <w:rStyle w:val="Hyperlink"/>
                  <w:rFonts w:asciiTheme="minorHAnsi" w:hAnsiTheme="minorHAnsi" w:cstheme="minorHAnsi"/>
                  <w:sz w:val="16"/>
                  <w:szCs w:val="16"/>
                </w:rPr>
                <w:t>FDE Stage Fact Data</w:t>
              </w:r>
            </w:hyperlink>
          </w:p>
        </w:tc>
        <w:tc>
          <w:tcPr>
            <w:tcW w:w="0" w:type="auto"/>
            <w:vAlign w:val="center"/>
          </w:tcPr>
          <w:p w14:paraId="49E856FD" w14:textId="77777777" w:rsidR="00953448" w:rsidRPr="00953448" w:rsidRDefault="00953448" w:rsidP="00953448">
            <w:pPr>
              <w:jc w:val="left"/>
              <w:rPr>
                <w:rFonts w:asciiTheme="minorHAnsi" w:hAnsiTheme="minorHAnsi" w:cstheme="minorHAnsi"/>
                <w:sz w:val="16"/>
                <w:szCs w:val="16"/>
              </w:rPr>
            </w:pPr>
          </w:p>
        </w:tc>
      </w:tr>
      <w:tr w:rsidR="00640A34" w:rsidRPr="00953448" w14:paraId="1E2F5D9F" w14:textId="77777777" w:rsidTr="00953448">
        <w:trPr>
          <w:jc w:val="center"/>
        </w:trPr>
        <w:tc>
          <w:tcPr>
            <w:tcW w:w="0" w:type="auto"/>
            <w:vAlign w:val="center"/>
          </w:tcPr>
          <w:p w14:paraId="3CC3E7F3"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POST_ACTUALS_DATA</w:t>
            </w:r>
          </w:p>
        </w:tc>
        <w:tc>
          <w:tcPr>
            <w:tcW w:w="0" w:type="auto"/>
            <w:vAlign w:val="center"/>
          </w:tcPr>
          <w:p w14:paraId="42A63735" w14:textId="77777777" w:rsidR="00640A34" w:rsidRPr="00953448" w:rsidRDefault="00B52259" w:rsidP="00953448">
            <w:pPr>
              <w:jc w:val="left"/>
              <w:rPr>
                <w:rFonts w:asciiTheme="minorHAnsi" w:hAnsiTheme="minorHAnsi" w:cstheme="minorHAnsi"/>
                <w:sz w:val="16"/>
                <w:szCs w:val="16"/>
              </w:rPr>
            </w:pPr>
            <w:hyperlink w:anchor="_Foundation_Actuals_Data" w:history="1">
              <w:r w:rsidR="00640A34" w:rsidRPr="00953448">
                <w:rPr>
                  <w:rStyle w:val="Hyperlink"/>
                  <w:rFonts w:asciiTheme="minorHAnsi" w:hAnsiTheme="minorHAnsi" w:cstheme="minorHAnsi"/>
                  <w:sz w:val="16"/>
                  <w:szCs w:val="16"/>
                </w:rPr>
                <w:t>Foundation Actuals Data Update</w:t>
              </w:r>
            </w:hyperlink>
          </w:p>
        </w:tc>
        <w:tc>
          <w:tcPr>
            <w:tcW w:w="0" w:type="auto"/>
            <w:vAlign w:val="center"/>
          </w:tcPr>
          <w:p w14:paraId="7DA0D59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06F96323" w14:textId="77777777" w:rsidTr="00953448">
        <w:trPr>
          <w:jc w:val="center"/>
        </w:trPr>
        <w:tc>
          <w:tcPr>
            <w:tcW w:w="0" w:type="auto"/>
            <w:vAlign w:val="center"/>
          </w:tcPr>
          <w:p w14:paraId="1A276D2A"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POST_PLAN_DATA</w:t>
            </w:r>
          </w:p>
        </w:tc>
        <w:tc>
          <w:tcPr>
            <w:tcW w:w="0" w:type="auto"/>
            <w:vAlign w:val="center"/>
          </w:tcPr>
          <w:p w14:paraId="759393E9" w14:textId="77777777" w:rsidR="00640A34" w:rsidRPr="00953448" w:rsidRDefault="00B52259" w:rsidP="00953448">
            <w:pPr>
              <w:jc w:val="left"/>
              <w:rPr>
                <w:rFonts w:asciiTheme="minorHAnsi" w:hAnsiTheme="minorHAnsi" w:cstheme="minorHAnsi"/>
                <w:sz w:val="16"/>
                <w:szCs w:val="16"/>
              </w:rPr>
            </w:pPr>
            <w:hyperlink w:anchor="_Foundation_Plan_Data" w:history="1">
              <w:r w:rsidR="00640A34" w:rsidRPr="00953448">
                <w:rPr>
                  <w:rStyle w:val="Hyperlink"/>
                  <w:rFonts w:asciiTheme="minorHAnsi" w:hAnsiTheme="minorHAnsi" w:cstheme="minorHAnsi"/>
                  <w:sz w:val="16"/>
                  <w:szCs w:val="16"/>
                </w:rPr>
                <w:t>Foundation Plan Data Update</w:t>
              </w:r>
            </w:hyperlink>
          </w:p>
        </w:tc>
        <w:tc>
          <w:tcPr>
            <w:tcW w:w="0" w:type="auto"/>
            <w:vAlign w:val="center"/>
          </w:tcPr>
          <w:p w14:paraId="399E3F91" w14:textId="77777777" w:rsidR="00640A34" w:rsidRPr="00953448" w:rsidRDefault="00640A34" w:rsidP="00953448">
            <w:pPr>
              <w:jc w:val="left"/>
              <w:rPr>
                <w:rFonts w:asciiTheme="minorHAnsi" w:hAnsiTheme="minorHAnsi" w:cstheme="minorHAnsi"/>
                <w:sz w:val="16"/>
                <w:szCs w:val="16"/>
              </w:rPr>
            </w:pPr>
          </w:p>
        </w:tc>
      </w:tr>
      <w:tr w:rsidR="00640A34" w:rsidRPr="00953448" w14:paraId="38B02919" w14:textId="77777777" w:rsidTr="00953448">
        <w:trPr>
          <w:jc w:val="center"/>
        </w:trPr>
        <w:tc>
          <w:tcPr>
            <w:tcW w:w="0" w:type="auto"/>
            <w:vAlign w:val="center"/>
          </w:tcPr>
          <w:p w14:paraId="285CF7C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REBUILD_CONTEXTS</w:t>
            </w:r>
          </w:p>
        </w:tc>
        <w:tc>
          <w:tcPr>
            <w:tcW w:w="0" w:type="auto"/>
            <w:vAlign w:val="center"/>
          </w:tcPr>
          <w:p w14:paraId="119B5542" w14:textId="77777777" w:rsidR="00640A34" w:rsidRPr="00953448" w:rsidRDefault="00B52259" w:rsidP="00953448">
            <w:pPr>
              <w:jc w:val="left"/>
              <w:rPr>
                <w:rFonts w:asciiTheme="minorHAnsi" w:hAnsiTheme="minorHAnsi" w:cstheme="minorHAnsi"/>
                <w:sz w:val="16"/>
                <w:szCs w:val="16"/>
              </w:rPr>
            </w:pPr>
            <w:hyperlink w:anchor="_Rebuild_Contexts" w:history="1">
              <w:r w:rsidR="00640A34" w:rsidRPr="00953448">
                <w:rPr>
                  <w:rStyle w:val="Hyperlink"/>
                  <w:rFonts w:asciiTheme="minorHAnsi" w:hAnsiTheme="minorHAnsi" w:cstheme="minorHAnsi"/>
                  <w:sz w:val="16"/>
                  <w:szCs w:val="16"/>
                </w:rPr>
                <w:t>Rebuild Contexts</w:t>
              </w:r>
            </w:hyperlink>
          </w:p>
        </w:tc>
        <w:tc>
          <w:tcPr>
            <w:tcW w:w="0" w:type="auto"/>
            <w:vAlign w:val="center"/>
          </w:tcPr>
          <w:p w14:paraId="0F227A0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3F6256D" w14:textId="77777777" w:rsidTr="00953448">
        <w:trPr>
          <w:jc w:val="center"/>
        </w:trPr>
        <w:tc>
          <w:tcPr>
            <w:tcW w:w="0" w:type="auto"/>
            <w:vAlign w:val="center"/>
          </w:tcPr>
          <w:p w14:paraId="592573A8"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RUN_JI_MEMBER_DATA</w:t>
            </w:r>
          </w:p>
        </w:tc>
        <w:tc>
          <w:tcPr>
            <w:tcW w:w="0" w:type="auto"/>
            <w:vAlign w:val="center"/>
          </w:tcPr>
          <w:p w14:paraId="0CD2CA21" w14:textId="77777777" w:rsidR="00640A34" w:rsidRPr="00953448" w:rsidRDefault="00B52259" w:rsidP="00953448">
            <w:pPr>
              <w:jc w:val="left"/>
              <w:rPr>
                <w:rFonts w:asciiTheme="minorHAnsi" w:hAnsiTheme="minorHAnsi" w:cstheme="minorHAnsi"/>
                <w:sz w:val="16"/>
                <w:szCs w:val="16"/>
              </w:rPr>
            </w:pPr>
            <w:hyperlink w:anchor="_JI_Member_Data" w:history="1">
              <w:r w:rsidR="00640A34" w:rsidRPr="00953448">
                <w:rPr>
                  <w:rStyle w:val="Hyperlink"/>
                  <w:rFonts w:asciiTheme="minorHAnsi" w:hAnsiTheme="minorHAnsi" w:cstheme="minorHAnsi"/>
                  <w:sz w:val="16"/>
                  <w:szCs w:val="16"/>
                </w:rPr>
                <w:t>JI Member Data Load</w:t>
              </w:r>
            </w:hyperlink>
          </w:p>
        </w:tc>
        <w:tc>
          <w:tcPr>
            <w:tcW w:w="0" w:type="auto"/>
            <w:vAlign w:val="center"/>
          </w:tcPr>
          <w:p w14:paraId="0DA0FC27"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089F15" w14:textId="77777777" w:rsidTr="00953448">
        <w:trPr>
          <w:jc w:val="center"/>
        </w:trPr>
        <w:tc>
          <w:tcPr>
            <w:tcW w:w="0" w:type="auto"/>
            <w:vAlign w:val="center"/>
          </w:tcPr>
          <w:p w14:paraId="4506CED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RUN_JI_META_DATA</w:t>
            </w:r>
          </w:p>
        </w:tc>
        <w:tc>
          <w:tcPr>
            <w:tcW w:w="0" w:type="auto"/>
            <w:vAlign w:val="center"/>
          </w:tcPr>
          <w:p w14:paraId="31390A75" w14:textId="77777777" w:rsidR="00640A34" w:rsidRPr="00953448" w:rsidRDefault="00B52259" w:rsidP="00953448">
            <w:pPr>
              <w:jc w:val="left"/>
              <w:rPr>
                <w:rFonts w:asciiTheme="minorHAnsi" w:hAnsiTheme="minorHAnsi" w:cstheme="minorHAnsi"/>
                <w:sz w:val="16"/>
                <w:szCs w:val="16"/>
              </w:rPr>
            </w:pPr>
            <w:hyperlink w:anchor="_JI_Meta_Data" w:history="1">
              <w:r w:rsidR="00640A34" w:rsidRPr="00953448">
                <w:rPr>
                  <w:rStyle w:val="Hyperlink"/>
                  <w:rFonts w:asciiTheme="minorHAnsi" w:hAnsiTheme="minorHAnsi" w:cstheme="minorHAnsi"/>
                  <w:sz w:val="16"/>
                  <w:szCs w:val="16"/>
                </w:rPr>
                <w:t>JI Meta Data Load</w:t>
              </w:r>
            </w:hyperlink>
          </w:p>
        </w:tc>
        <w:tc>
          <w:tcPr>
            <w:tcW w:w="0" w:type="auto"/>
            <w:vAlign w:val="center"/>
          </w:tcPr>
          <w:p w14:paraId="7452FED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2F5AD682" w14:textId="77777777" w:rsidTr="00953448">
        <w:trPr>
          <w:jc w:val="center"/>
        </w:trPr>
        <w:tc>
          <w:tcPr>
            <w:tcW w:w="0" w:type="auto"/>
            <w:vAlign w:val="center"/>
          </w:tcPr>
          <w:p w14:paraId="78CBBC0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START_EP_SERVICES</w:t>
            </w:r>
          </w:p>
        </w:tc>
        <w:tc>
          <w:tcPr>
            <w:tcW w:w="0" w:type="auto"/>
            <w:vAlign w:val="center"/>
          </w:tcPr>
          <w:p w14:paraId="3AF91263" w14:textId="77777777" w:rsidR="00640A34" w:rsidRPr="00953448" w:rsidRDefault="00B52259" w:rsidP="00953448">
            <w:pPr>
              <w:jc w:val="left"/>
              <w:rPr>
                <w:rFonts w:asciiTheme="minorHAnsi" w:hAnsiTheme="minorHAnsi" w:cstheme="minorHAnsi"/>
                <w:sz w:val="16"/>
                <w:szCs w:val="16"/>
              </w:rPr>
            </w:pPr>
            <w:hyperlink w:anchor="_Start_EP_Services" w:history="1">
              <w:r w:rsidR="00640A34" w:rsidRPr="00953448">
                <w:rPr>
                  <w:rStyle w:val="Hyperlink"/>
                  <w:rFonts w:asciiTheme="minorHAnsi" w:hAnsiTheme="minorHAnsi" w:cstheme="minorHAnsi"/>
                  <w:sz w:val="16"/>
                  <w:szCs w:val="16"/>
                </w:rPr>
                <w:t>Start EP Services</w:t>
              </w:r>
            </w:hyperlink>
          </w:p>
        </w:tc>
        <w:tc>
          <w:tcPr>
            <w:tcW w:w="0" w:type="auto"/>
            <w:vAlign w:val="center"/>
          </w:tcPr>
          <w:p w14:paraId="00434280"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15357CDF" w14:textId="77777777" w:rsidTr="00953448">
        <w:trPr>
          <w:jc w:val="center"/>
        </w:trPr>
        <w:tc>
          <w:tcPr>
            <w:tcW w:w="0" w:type="auto"/>
            <w:vAlign w:val="center"/>
          </w:tcPr>
          <w:p w14:paraId="4AE400EF"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STOP_EP_SERVICES</w:t>
            </w:r>
          </w:p>
        </w:tc>
        <w:tc>
          <w:tcPr>
            <w:tcW w:w="0" w:type="auto"/>
            <w:vAlign w:val="center"/>
          </w:tcPr>
          <w:p w14:paraId="2804B288" w14:textId="77777777" w:rsidR="00640A34" w:rsidRPr="00953448" w:rsidRDefault="00B52259" w:rsidP="00953448">
            <w:pPr>
              <w:jc w:val="left"/>
              <w:rPr>
                <w:rFonts w:asciiTheme="minorHAnsi" w:hAnsiTheme="minorHAnsi" w:cstheme="minorHAnsi"/>
                <w:sz w:val="16"/>
                <w:szCs w:val="16"/>
              </w:rPr>
            </w:pPr>
            <w:hyperlink w:anchor="_Stop_EP_Services" w:history="1">
              <w:r w:rsidR="00640A34" w:rsidRPr="00953448">
                <w:rPr>
                  <w:rStyle w:val="Hyperlink"/>
                  <w:rFonts w:asciiTheme="minorHAnsi" w:hAnsiTheme="minorHAnsi" w:cstheme="minorHAnsi"/>
                  <w:sz w:val="16"/>
                  <w:szCs w:val="16"/>
                </w:rPr>
                <w:t>Stop EP Services</w:t>
              </w:r>
            </w:hyperlink>
          </w:p>
        </w:tc>
        <w:tc>
          <w:tcPr>
            <w:tcW w:w="0" w:type="auto"/>
            <w:vAlign w:val="center"/>
          </w:tcPr>
          <w:p w14:paraId="5741DFD9"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7CC6A323" w14:textId="77777777" w:rsidTr="00953448">
        <w:trPr>
          <w:jc w:val="center"/>
        </w:trPr>
        <w:tc>
          <w:tcPr>
            <w:tcW w:w="0" w:type="auto"/>
            <w:vAlign w:val="center"/>
          </w:tcPr>
          <w:p w14:paraId="40044636"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SYNC_PLAN_CUBES</w:t>
            </w:r>
          </w:p>
        </w:tc>
        <w:tc>
          <w:tcPr>
            <w:tcW w:w="0" w:type="auto"/>
            <w:vAlign w:val="center"/>
          </w:tcPr>
          <w:p w14:paraId="7F065F3A" w14:textId="77777777" w:rsidR="00640A34" w:rsidRPr="00953448" w:rsidRDefault="00B52259" w:rsidP="00953448">
            <w:pPr>
              <w:jc w:val="left"/>
              <w:rPr>
                <w:rFonts w:asciiTheme="minorHAnsi" w:hAnsiTheme="minorHAnsi" w:cstheme="minorHAnsi"/>
                <w:sz w:val="16"/>
                <w:szCs w:val="16"/>
              </w:rPr>
            </w:pPr>
            <w:hyperlink w:anchor="_Plan_Cube_Sync" w:history="1">
              <w:r w:rsidR="00640A34" w:rsidRPr="00953448">
                <w:rPr>
                  <w:rStyle w:val="Hyperlink"/>
                  <w:rFonts w:asciiTheme="minorHAnsi" w:hAnsiTheme="minorHAnsi" w:cstheme="minorHAnsi"/>
                  <w:sz w:val="16"/>
                  <w:szCs w:val="16"/>
                </w:rPr>
                <w:t>Plan Cube Sync</w:t>
              </w:r>
            </w:hyperlink>
          </w:p>
        </w:tc>
        <w:tc>
          <w:tcPr>
            <w:tcW w:w="0" w:type="auto"/>
            <w:vAlign w:val="center"/>
          </w:tcPr>
          <w:p w14:paraId="32803D91" w14:textId="77777777" w:rsidR="00640A34" w:rsidRPr="00953448" w:rsidRDefault="00640A34" w:rsidP="00953448">
            <w:pPr>
              <w:jc w:val="left"/>
              <w:rPr>
                <w:rFonts w:asciiTheme="minorHAnsi" w:hAnsiTheme="minorHAnsi" w:cstheme="minorHAnsi"/>
                <w:sz w:val="16"/>
                <w:szCs w:val="16"/>
              </w:rPr>
            </w:pPr>
          </w:p>
        </w:tc>
      </w:tr>
      <w:tr w:rsidR="00640A34" w:rsidRPr="00953448" w14:paraId="06BCB53C" w14:textId="77777777" w:rsidTr="00953448">
        <w:trPr>
          <w:jc w:val="center"/>
        </w:trPr>
        <w:tc>
          <w:tcPr>
            <w:tcW w:w="0" w:type="auto"/>
            <w:vAlign w:val="center"/>
          </w:tcPr>
          <w:p w14:paraId="6B6D7025"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SYNC_ACTUALS_CUBES</w:t>
            </w:r>
          </w:p>
        </w:tc>
        <w:tc>
          <w:tcPr>
            <w:tcW w:w="0" w:type="auto"/>
            <w:vAlign w:val="center"/>
          </w:tcPr>
          <w:p w14:paraId="60743426" w14:textId="77777777" w:rsidR="00640A34" w:rsidRPr="00953448" w:rsidRDefault="00B52259" w:rsidP="00953448">
            <w:pPr>
              <w:jc w:val="left"/>
              <w:rPr>
                <w:rFonts w:asciiTheme="minorHAnsi" w:hAnsiTheme="minorHAnsi" w:cstheme="minorHAnsi"/>
                <w:sz w:val="16"/>
                <w:szCs w:val="16"/>
              </w:rPr>
            </w:pPr>
            <w:hyperlink w:anchor="_Actuals_Cube_Sync" w:history="1">
              <w:r w:rsidR="00640A34" w:rsidRPr="00953448">
                <w:rPr>
                  <w:rStyle w:val="Hyperlink"/>
                  <w:rFonts w:asciiTheme="minorHAnsi" w:hAnsiTheme="minorHAnsi" w:cstheme="minorHAnsi"/>
                  <w:sz w:val="16"/>
                  <w:szCs w:val="16"/>
                </w:rPr>
                <w:t>Actuals Cube Sync</w:t>
              </w:r>
            </w:hyperlink>
          </w:p>
        </w:tc>
        <w:tc>
          <w:tcPr>
            <w:tcW w:w="0" w:type="auto"/>
            <w:vAlign w:val="center"/>
          </w:tcPr>
          <w:p w14:paraId="6501879E"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640A34" w:rsidRPr="00953448" w14:paraId="34A71ED2" w14:textId="77777777" w:rsidTr="00953448">
        <w:trPr>
          <w:jc w:val="center"/>
        </w:trPr>
        <w:tc>
          <w:tcPr>
            <w:tcW w:w="0" w:type="auto"/>
            <w:vAlign w:val="center"/>
          </w:tcPr>
          <w:p w14:paraId="10816371"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SYNC_ALL_CUBES</w:t>
            </w:r>
          </w:p>
        </w:tc>
        <w:tc>
          <w:tcPr>
            <w:tcW w:w="0" w:type="auto"/>
            <w:vAlign w:val="center"/>
          </w:tcPr>
          <w:p w14:paraId="4ED092B5" w14:textId="77777777" w:rsidR="00640A34" w:rsidRPr="00953448" w:rsidRDefault="00B52259" w:rsidP="00953448">
            <w:pPr>
              <w:jc w:val="left"/>
              <w:rPr>
                <w:rFonts w:asciiTheme="minorHAnsi" w:hAnsiTheme="minorHAnsi" w:cstheme="minorHAnsi"/>
                <w:sz w:val="16"/>
                <w:szCs w:val="16"/>
              </w:rPr>
            </w:pPr>
            <w:hyperlink w:anchor="_Quartz_Cube_Sync" w:history="1">
              <w:r w:rsidR="00640A34" w:rsidRPr="00953448">
                <w:rPr>
                  <w:rStyle w:val="Hyperlink"/>
                  <w:rFonts w:asciiTheme="minorHAnsi" w:hAnsiTheme="minorHAnsi" w:cstheme="minorHAnsi"/>
                  <w:sz w:val="16"/>
                  <w:szCs w:val="16"/>
                </w:rPr>
                <w:t>Quartz Cube Sync</w:t>
              </w:r>
            </w:hyperlink>
          </w:p>
        </w:tc>
        <w:tc>
          <w:tcPr>
            <w:tcW w:w="0" w:type="auto"/>
            <w:vAlign w:val="center"/>
          </w:tcPr>
          <w:p w14:paraId="32990D7C" w14:textId="77777777" w:rsidR="00640A34" w:rsidRPr="00953448" w:rsidRDefault="00640A34"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r w:rsidR="00AA6355" w:rsidRPr="00953448" w14:paraId="71B2685F" w14:textId="77777777" w:rsidTr="00953448">
        <w:trPr>
          <w:jc w:val="center"/>
        </w:trPr>
        <w:tc>
          <w:tcPr>
            <w:tcW w:w="0" w:type="auto"/>
            <w:vAlign w:val="center"/>
          </w:tcPr>
          <w:p w14:paraId="0A5630CA"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color w:val="auto"/>
                <w:sz w:val="16"/>
                <w:szCs w:val="16"/>
              </w:rPr>
              <w:t>SYNC_FOUNDATION_AND_STRUCTURE</w:t>
            </w:r>
          </w:p>
        </w:tc>
        <w:tc>
          <w:tcPr>
            <w:tcW w:w="0" w:type="auto"/>
            <w:vAlign w:val="center"/>
          </w:tcPr>
          <w:p w14:paraId="279A6856" w14:textId="77777777" w:rsidR="00AA6355" w:rsidRPr="00953448" w:rsidRDefault="00B52259" w:rsidP="00953448">
            <w:pPr>
              <w:jc w:val="left"/>
              <w:rPr>
                <w:rFonts w:asciiTheme="minorHAnsi" w:hAnsiTheme="minorHAnsi" w:cstheme="minorHAnsi"/>
                <w:sz w:val="16"/>
                <w:szCs w:val="16"/>
              </w:rPr>
            </w:pPr>
            <w:hyperlink w:anchor="_Foundation_Structure_Update" w:history="1">
              <w:r w:rsidR="00AA6355" w:rsidRPr="00953448">
                <w:rPr>
                  <w:rStyle w:val="Hyperlink"/>
                  <w:rFonts w:asciiTheme="minorHAnsi" w:hAnsiTheme="minorHAnsi" w:cstheme="minorHAnsi"/>
                  <w:sz w:val="16"/>
                  <w:szCs w:val="16"/>
                </w:rPr>
                <w:t>Foundation Structure Sync</w:t>
              </w:r>
            </w:hyperlink>
          </w:p>
        </w:tc>
        <w:tc>
          <w:tcPr>
            <w:tcW w:w="0" w:type="auto"/>
            <w:vAlign w:val="center"/>
          </w:tcPr>
          <w:p w14:paraId="69A1727F" w14:textId="77777777" w:rsidR="00AA6355" w:rsidRPr="00953448" w:rsidRDefault="00AA6355" w:rsidP="00953448">
            <w:pPr>
              <w:jc w:val="left"/>
              <w:rPr>
                <w:rFonts w:asciiTheme="minorHAnsi" w:hAnsiTheme="minorHAnsi" w:cstheme="minorHAnsi"/>
                <w:sz w:val="16"/>
                <w:szCs w:val="16"/>
              </w:rPr>
            </w:pPr>
            <w:r w:rsidRPr="00953448">
              <w:rPr>
                <w:rFonts w:asciiTheme="minorHAnsi" w:hAnsiTheme="minorHAnsi" w:cstheme="minorHAnsi"/>
                <w:sz w:val="16"/>
                <w:szCs w:val="16"/>
              </w:rPr>
              <w:t>x</w:t>
            </w:r>
          </w:p>
        </w:tc>
      </w:tr>
    </w:tbl>
    <w:p w14:paraId="645AF67A" w14:textId="77777777" w:rsidR="00C668E6" w:rsidRDefault="00C668E6" w:rsidP="000C61C7"/>
    <w:p w14:paraId="10AE8ACD" w14:textId="77777777" w:rsidR="000C61C7" w:rsidRDefault="000C61C7" w:rsidP="000C61C7">
      <w:r>
        <w:t>Match criteria allows the Response text to be filtered to only contain lines that contain a Match string.  The Apply button performs the filtering and the Restore button redisplays the full Response text.</w:t>
      </w:r>
    </w:p>
    <w:p w14:paraId="130FA435" w14:textId="77777777" w:rsidR="000C61C7" w:rsidRPr="000C61C7" w:rsidRDefault="000C61C7" w:rsidP="000C61C7"/>
    <w:p w14:paraId="5A1B2E8A" w14:textId="77777777" w:rsidR="008C61B0" w:rsidRDefault="00FC4E32" w:rsidP="00005B8D">
      <w:pPr>
        <w:jc w:val="center"/>
      </w:pPr>
      <w:r>
        <w:rPr>
          <w:noProof/>
        </w:rPr>
        <w:drawing>
          <wp:inline distT="0" distB="0" distL="0" distR="0" wp14:anchorId="1972EFA6" wp14:editId="69606D12">
            <wp:extent cx="4800600" cy="1691640"/>
            <wp:effectExtent l="0" t="0" r="0"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9"/>
                    <a:stretch>
                      <a:fillRect/>
                    </a:stretch>
                  </pic:blipFill>
                  <pic:spPr>
                    <a:xfrm>
                      <a:off x="0" y="0"/>
                      <a:ext cx="4800600" cy="1691640"/>
                    </a:xfrm>
                    <a:prstGeom prst="rect">
                      <a:avLst/>
                    </a:prstGeom>
                  </pic:spPr>
                </pic:pic>
              </a:graphicData>
            </a:graphic>
          </wp:inline>
        </w:drawing>
      </w:r>
    </w:p>
    <w:p w14:paraId="5FD54131" w14:textId="77777777" w:rsidR="008C61B0" w:rsidRDefault="008C61B0" w:rsidP="008C61B0">
      <w:pPr>
        <w:pStyle w:val="Heading2"/>
      </w:pPr>
      <w:bookmarkStart w:id="173" w:name="_Toc39674443"/>
      <w:r>
        <w:t>Options Panel</w:t>
      </w:r>
      <w:bookmarkEnd w:id="173"/>
    </w:p>
    <w:p w14:paraId="1332E592" w14:textId="77777777" w:rsidR="00C03C0E" w:rsidRDefault="00C03C0E" w:rsidP="00C03C0E">
      <w:r>
        <w:t>The Options panel is where EP Mid-Tier Servers are defined.  The checkbox denotes a Server that will be au</w:t>
      </w:r>
      <w:r w:rsidR="00F617DC">
        <w:t>to opened at application launch.  The values in</w:t>
      </w:r>
      <w:r w:rsidR="00651067">
        <w:t xml:space="preserve"> this panel persist in the User</w:t>
      </w:r>
      <w:r w:rsidR="00F617DC">
        <w:t xml:space="preserve"> Settings.</w:t>
      </w:r>
    </w:p>
    <w:p w14:paraId="229DD3AE" w14:textId="77777777" w:rsidR="00C03C0E" w:rsidRPr="00C03C0E" w:rsidRDefault="00C03C0E" w:rsidP="00C03C0E"/>
    <w:p w14:paraId="1BCE722F" w14:textId="44DB7A0E" w:rsidR="00C01B65" w:rsidRDefault="00B17286" w:rsidP="00C01B65">
      <w:pPr>
        <w:jc w:val="center"/>
      </w:pPr>
      <w:r w:rsidRPr="00B17286">
        <w:rPr>
          <w:noProof/>
        </w:rPr>
        <w:t xml:space="preserve"> </w:t>
      </w:r>
      <w:r>
        <w:rPr>
          <w:noProof/>
        </w:rPr>
        <w:drawing>
          <wp:inline distT="0" distB="0" distL="0" distR="0" wp14:anchorId="643A5A9F" wp14:editId="5E001967">
            <wp:extent cx="1664208" cy="16733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64208" cy="1673352"/>
                    </a:xfrm>
                    <a:prstGeom prst="rect">
                      <a:avLst/>
                    </a:prstGeom>
                  </pic:spPr>
                </pic:pic>
              </a:graphicData>
            </a:graphic>
          </wp:inline>
        </w:drawing>
      </w:r>
    </w:p>
    <w:p w14:paraId="59FF42D9" w14:textId="77777777" w:rsidR="00427145" w:rsidRDefault="00427145" w:rsidP="00427145">
      <w:r>
        <w:br w:type="page"/>
      </w:r>
    </w:p>
    <w:p w14:paraId="30B46D81" w14:textId="77777777" w:rsidR="002A1DF2" w:rsidRPr="002A1DF2" w:rsidRDefault="002A1DF2" w:rsidP="002A1DF2">
      <w:pPr>
        <w:pStyle w:val="Heading2"/>
      </w:pPr>
      <w:bookmarkStart w:id="174" w:name="_Toc39674444"/>
      <w:r>
        <w:lastRenderedPageBreak/>
        <w:t>Sample Application Settings</w:t>
      </w:r>
      <w:bookmarkEnd w:id="174"/>
    </w:p>
    <w:p w14:paraId="14D9AC3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xml</w:t>
      </w:r>
      <w:r w:rsidRPr="0078010A">
        <w:rPr>
          <w:rFonts w:ascii="Consolas" w:hAnsi="Consolas" w:cs="Consolas"/>
          <w:color w:val="0000FF"/>
          <w:sz w:val="16"/>
          <w:szCs w:val="16"/>
        </w:rPr>
        <w:t xml:space="preserve"> </w:t>
      </w:r>
      <w:r w:rsidRPr="0078010A">
        <w:rPr>
          <w:rFonts w:ascii="Consolas" w:hAnsi="Consolas" w:cs="Consolas"/>
          <w:color w:val="FF0000"/>
          <w:sz w:val="16"/>
          <w:szCs w:val="16"/>
        </w:rPr>
        <w:t>version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1.0</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encoding</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utf-8</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DB0258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699C6F5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3167C7DA"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userSettings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System.Configuration.UserSettingsGroup,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756AC3F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EPBatchClient.Properties.Settings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type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System.Configuration.ClientSettingsSection, System, Version=4.0.0.0, Culture=neutral, PublicKeyToken=b77a5c561934e089</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allowExeDefinition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MachineToLocalUser</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requirePermission</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false</w:t>
      </w:r>
      <w:r w:rsidRPr="0078010A">
        <w:rPr>
          <w:rFonts w:ascii="Consolas" w:hAnsi="Consolas" w:cs="Consolas"/>
          <w:color w:val="auto"/>
          <w:sz w:val="16"/>
          <w:szCs w:val="16"/>
        </w:rPr>
        <w:t>"</w:t>
      </w:r>
      <w:r w:rsidRPr="0078010A">
        <w:rPr>
          <w:rFonts w:ascii="Consolas" w:hAnsi="Consolas" w:cs="Consolas"/>
          <w:color w:val="0000FF"/>
          <w:sz w:val="16"/>
          <w:szCs w:val="16"/>
        </w:rPr>
        <w:t xml:space="preserve"> /&gt;</w:t>
      </w:r>
    </w:p>
    <w:p w14:paraId="1BECEFC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sectionGroup</w:t>
      </w:r>
      <w:r w:rsidRPr="0078010A">
        <w:rPr>
          <w:rFonts w:ascii="Consolas" w:hAnsi="Consolas" w:cs="Consolas"/>
          <w:color w:val="0000FF"/>
          <w:sz w:val="16"/>
          <w:szCs w:val="16"/>
        </w:rPr>
        <w:t>&gt;</w:t>
      </w:r>
    </w:p>
    <w:p w14:paraId="6BB6F09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configSections</w:t>
      </w:r>
      <w:r w:rsidRPr="0078010A">
        <w:rPr>
          <w:rFonts w:ascii="Consolas" w:hAnsi="Consolas" w:cs="Consolas"/>
          <w:color w:val="0000FF"/>
          <w:sz w:val="16"/>
          <w:szCs w:val="16"/>
        </w:rPr>
        <w:t>&gt;</w:t>
      </w:r>
    </w:p>
    <w:p w14:paraId="6439C30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16FABC8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EPBatchClient.Properties.Settings</w:t>
      </w:r>
      <w:r w:rsidRPr="0078010A">
        <w:rPr>
          <w:rFonts w:ascii="Consolas" w:hAnsi="Consolas" w:cs="Consolas"/>
          <w:color w:val="0000FF"/>
          <w:sz w:val="16"/>
          <w:szCs w:val="16"/>
        </w:rPr>
        <w:t>&gt;</w:t>
      </w:r>
    </w:p>
    <w:p w14:paraId="2C1F659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ServerIpAddresses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4B89A7A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7AF0876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78886CC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24C2558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10.96.65.230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E57F54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10.96.77.230</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1F69B1C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34D7263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3CE1176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224B3F41"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ServerNames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3BC677F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47F5AA14"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368AAF9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17DE92E"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667303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4FB1E27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764A83F0"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23B486A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5F9F515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AdvancedRequests</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String</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7DFF92A6"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r w:rsidRPr="0078010A">
        <w:rPr>
          <w:rFonts w:ascii="Consolas" w:hAnsi="Consolas" w:cs="Consolas"/>
          <w:color w:val="auto"/>
          <w:sz w:val="16"/>
          <w:szCs w:val="16"/>
        </w:rPr>
        <w:t>False</w:t>
      </w:r>
      <w:r w:rsidRPr="0078010A">
        <w:rPr>
          <w:rFonts w:ascii="Consolas" w:hAnsi="Consolas" w:cs="Consolas"/>
          <w:color w:val="0000FF"/>
          <w:sz w:val="16"/>
          <w:szCs w:val="16"/>
        </w:rPr>
        <w:t>&lt;/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0A9DEAB"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1FD0236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name</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AutoLaunch</w:t>
      </w:r>
      <w:r w:rsidRPr="0078010A">
        <w:rPr>
          <w:rFonts w:ascii="Consolas" w:hAnsi="Consolas" w:cs="Consolas"/>
          <w:color w:val="auto"/>
          <w:sz w:val="16"/>
          <w:szCs w:val="16"/>
        </w:rPr>
        <w:t>"</w:t>
      </w:r>
      <w:r w:rsidRPr="0078010A">
        <w:rPr>
          <w:rFonts w:ascii="Consolas" w:hAnsi="Consolas" w:cs="Consolas"/>
          <w:color w:val="0000FF"/>
          <w:sz w:val="16"/>
          <w:szCs w:val="16"/>
        </w:rPr>
        <w:t xml:space="preserve"> </w:t>
      </w:r>
      <w:r w:rsidRPr="0078010A">
        <w:rPr>
          <w:rFonts w:ascii="Consolas" w:hAnsi="Consolas" w:cs="Consolas"/>
          <w:color w:val="FF0000"/>
          <w:sz w:val="16"/>
          <w:szCs w:val="16"/>
        </w:rPr>
        <w:t>serializeAs</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Xml</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0EEB2C18"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6F0749FD"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xmlns:xsi</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http://www.w3.org/2001/XMLSchema-instance</w:t>
      </w:r>
      <w:r w:rsidRPr="0078010A">
        <w:rPr>
          <w:rFonts w:ascii="Consolas" w:hAnsi="Consolas" w:cs="Consolas"/>
          <w:color w:val="auto"/>
          <w:sz w:val="16"/>
          <w:szCs w:val="16"/>
        </w:rPr>
        <w:t>"</w:t>
      </w:r>
    </w:p>
    <w:p w14:paraId="05AE74BC"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w:t>
      </w:r>
      <w:r w:rsidRPr="0078010A">
        <w:rPr>
          <w:rFonts w:ascii="Consolas" w:hAnsi="Consolas" w:cs="Consolas"/>
          <w:color w:val="FF0000"/>
          <w:sz w:val="16"/>
          <w:szCs w:val="16"/>
        </w:rPr>
        <w:t>xmlns:xsd</w:t>
      </w:r>
      <w:r w:rsidRPr="0078010A">
        <w:rPr>
          <w:rFonts w:ascii="Consolas" w:hAnsi="Consolas" w:cs="Consolas"/>
          <w:color w:val="0000FF"/>
          <w:sz w:val="16"/>
          <w:szCs w:val="16"/>
        </w:rPr>
        <w:t>=</w:t>
      </w:r>
      <w:r w:rsidRPr="0078010A">
        <w:rPr>
          <w:rFonts w:ascii="Consolas" w:hAnsi="Consolas" w:cs="Consolas"/>
          <w:color w:val="auto"/>
          <w:sz w:val="16"/>
          <w:szCs w:val="16"/>
        </w:rPr>
        <w:t>"</w:t>
      </w:r>
      <w:r w:rsidRPr="0078010A">
        <w:rPr>
          <w:rFonts w:ascii="Consolas" w:hAnsi="Consolas" w:cs="Consolas"/>
          <w:color w:val="0000FF"/>
          <w:sz w:val="16"/>
          <w:szCs w:val="16"/>
        </w:rPr>
        <w:t>http://www.w3.org/2001/XMLSchema</w:t>
      </w:r>
      <w:r w:rsidRPr="0078010A">
        <w:rPr>
          <w:rFonts w:ascii="Consolas" w:hAnsi="Consolas" w:cs="Consolas"/>
          <w:color w:val="auto"/>
          <w:sz w:val="16"/>
          <w:szCs w:val="16"/>
        </w:rPr>
        <w:t>"</w:t>
      </w:r>
      <w:r w:rsidRPr="0078010A">
        <w:rPr>
          <w:rFonts w:ascii="Consolas" w:hAnsi="Consolas" w:cs="Consolas"/>
          <w:color w:val="0000FF"/>
          <w:sz w:val="16"/>
          <w:szCs w:val="16"/>
        </w:rPr>
        <w:t>&gt;</w:t>
      </w:r>
    </w:p>
    <w:p w14:paraId="10C113A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Primary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5A1BF92F"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string</w:t>
      </w:r>
      <w:r w:rsidRPr="0078010A">
        <w:rPr>
          <w:rFonts w:ascii="Consolas" w:hAnsi="Consolas" w:cs="Consolas"/>
          <w:color w:val="0000FF"/>
          <w:sz w:val="16"/>
          <w:szCs w:val="16"/>
        </w:rPr>
        <w:t>&gt;</w:t>
      </w:r>
      <w:r w:rsidRPr="0078010A">
        <w:rPr>
          <w:rFonts w:ascii="Consolas" w:hAnsi="Consolas" w:cs="Consolas"/>
          <w:color w:val="auto"/>
          <w:sz w:val="16"/>
          <w:szCs w:val="16"/>
        </w:rPr>
        <w:t>AEO Dev Secondary Mid-Tier</w:t>
      </w:r>
      <w:r w:rsidRPr="0078010A">
        <w:rPr>
          <w:rFonts w:ascii="Consolas" w:hAnsi="Consolas" w:cs="Consolas"/>
          <w:color w:val="0000FF"/>
          <w:sz w:val="16"/>
          <w:szCs w:val="16"/>
        </w:rPr>
        <w:t>&lt;/</w:t>
      </w:r>
      <w:r w:rsidRPr="0078010A">
        <w:rPr>
          <w:rFonts w:ascii="Consolas" w:hAnsi="Consolas" w:cs="Consolas"/>
          <w:color w:val="A31515"/>
          <w:sz w:val="16"/>
          <w:szCs w:val="16"/>
        </w:rPr>
        <w:t>string</w:t>
      </w:r>
      <w:r w:rsidRPr="0078010A">
        <w:rPr>
          <w:rFonts w:ascii="Consolas" w:hAnsi="Consolas" w:cs="Consolas"/>
          <w:color w:val="0000FF"/>
          <w:sz w:val="16"/>
          <w:szCs w:val="16"/>
        </w:rPr>
        <w:t>&gt;</w:t>
      </w:r>
    </w:p>
    <w:p w14:paraId="7E336227"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ArrayOfString</w:t>
      </w:r>
      <w:r w:rsidRPr="0078010A">
        <w:rPr>
          <w:rFonts w:ascii="Consolas" w:hAnsi="Consolas" w:cs="Consolas"/>
          <w:color w:val="0000FF"/>
          <w:sz w:val="16"/>
          <w:szCs w:val="16"/>
        </w:rPr>
        <w:t>&gt;</w:t>
      </w:r>
    </w:p>
    <w:p w14:paraId="14496975"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value</w:t>
      </w:r>
      <w:r w:rsidRPr="0078010A">
        <w:rPr>
          <w:rFonts w:ascii="Consolas" w:hAnsi="Consolas" w:cs="Consolas"/>
          <w:color w:val="0000FF"/>
          <w:sz w:val="16"/>
          <w:szCs w:val="16"/>
        </w:rPr>
        <w:t>&gt;</w:t>
      </w:r>
    </w:p>
    <w:p w14:paraId="5F5F6792"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setting</w:t>
      </w:r>
      <w:r w:rsidRPr="0078010A">
        <w:rPr>
          <w:rFonts w:ascii="Consolas" w:hAnsi="Consolas" w:cs="Consolas"/>
          <w:color w:val="0000FF"/>
          <w:sz w:val="16"/>
          <w:szCs w:val="16"/>
        </w:rPr>
        <w:t>&gt;</w:t>
      </w:r>
    </w:p>
    <w:p w14:paraId="6A154379"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EPBatchClient.Properties.Settings</w:t>
      </w:r>
      <w:r w:rsidRPr="0078010A">
        <w:rPr>
          <w:rFonts w:ascii="Consolas" w:hAnsi="Consolas" w:cs="Consolas"/>
          <w:color w:val="0000FF"/>
          <w:sz w:val="16"/>
          <w:szCs w:val="16"/>
        </w:rPr>
        <w:t>&gt;</w:t>
      </w:r>
    </w:p>
    <w:p w14:paraId="4CCA6753" w14:textId="77777777" w:rsidR="0078010A" w:rsidRPr="0078010A" w:rsidRDefault="0078010A" w:rsidP="0078010A">
      <w:pPr>
        <w:autoSpaceDE w:val="0"/>
        <w:autoSpaceDN w:val="0"/>
        <w:adjustRightInd w:val="0"/>
        <w:jc w:val="left"/>
        <w:rPr>
          <w:rFonts w:ascii="Consolas" w:hAnsi="Consolas" w:cs="Consolas"/>
          <w:color w:val="auto"/>
          <w:sz w:val="16"/>
          <w:szCs w:val="16"/>
        </w:rPr>
      </w:pPr>
      <w:r w:rsidRPr="0078010A">
        <w:rPr>
          <w:rFonts w:ascii="Consolas" w:hAnsi="Consolas" w:cs="Consolas"/>
          <w:color w:val="0000FF"/>
          <w:sz w:val="16"/>
          <w:szCs w:val="16"/>
        </w:rPr>
        <w:t xml:space="preserve">    &lt;/</w:t>
      </w:r>
      <w:r w:rsidRPr="0078010A">
        <w:rPr>
          <w:rFonts w:ascii="Consolas" w:hAnsi="Consolas" w:cs="Consolas"/>
          <w:color w:val="A31515"/>
          <w:sz w:val="16"/>
          <w:szCs w:val="16"/>
        </w:rPr>
        <w:t>userSettings</w:t>
      </w:r>
      <w:r w:rsidRPr="0078010A">
        <w:rPr>
          <w:rFonts w:ascii="Consolas" w:hAnsi="Consolas" w:cs="Consolas"/>
          <w:color w:val="0000FF"/>
          <w:sz w:val="16"/>
          <w:szCs w:val="16"/>
        </w:rPr>
        <w:t>&gt;</w:t>
      </w:r>
    </w:p>
    <w:p w14:paraId="0BEACA59" w14:textId="77777777" w:rsidR="0078010A" w:rsidRPr="0078010A" w:rsidRDefault="0078010A" w:rsidP="0078010A">
      <w:pPr>
        <w:autoSpaceDE w:val="0"/>
        <w:autoSpaceDN w:val="0"/>
        <w:adjustRightInd w:val="0"/>
        <w:jc w:val="left"/>
        <w:rPr>
          <w:rFonts w:ascii="Consolas" w:hAnsi="Consolas" w:cs="Consolas"/>
          <w:color w:val="0000FF"/>
          <w:sz w:val="16"/>
          <w:szCs w:val="16"/>
        </w:rPr>
      </w:pPr>
      <w:r w:rsidRPr="0078010A">
        <w:rPr>
          <w:rFonts w:ascii="Consolas" w:hAnsi="Consolas" w:cs="Consolas"/>
          <w:color w:val="0000FF"/>
          <w:sz w:val="16"/>
          <w:szCs w:val="16"/>
        </w:rPr>
        <w:t>&lt;/</w:t>
      </w:r>
      <w:r w:rsidRPr="0078010A">
        <w:rPr>
          <w:rFonts w:ascii="Consolas" w:hAnsi="Consolas" w:cs="Consolas"/>
          <w:color w:val="A31515"/>
          <w:sz w:val="16"/>
          <w:szCs w:val="16"/>
        </w:rPr>
        <w:t>configuration</w:t>
      </w:r>
      <w:r w:rsidRPr="0078010A">
        <w:rPr>
          <w:rFonts w:ascii="Consolas" w:hAnsi="Consolas" w:cs="Consolas"/>
          <w:color w:val="0000FF"/>
          <w:sz w:val="16"/>
          <w:szCs w:val="16"/>
        </w:rPr>
        <w:t>&gt;</w:t>
      </w:r>
    </w:p>
    <w:p w14:paraId="49618116" w14:textId="77777777" w:rsidR="002A1DF2" w:rsidRPr="002A1DF2" w:rsidRDefault="002A1DF2" w:rsidP="002A1DF2"/>
    <w:p w14:paraId="3CA21125" w14:textId="77777777" w:rsidR="00427145" w:rsidRDefault="00427145" w:rsidP="00427145">
      <w:pPr>
        <w:pStyle w:val="Heading2"/>
      </w:pPr>
      <w:bookmarkStart w:id="175" w:name="_Toc39674445"/>
      <w:r>
        <w:t>Sample User Settings</w:t>
      </w:r>
      <w:bookmarkEnd w:id="175"/>
    </w:p>
    <w:p w14:paraId="30787E5A"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xml</w:t>
      </w:r>
      <w:r w:rsidRPr="003D6250">
        <w:rPr>
          <w:rFonts w:ascii="Consolas" w:hAnsi="Consolas" w:cs="Consolas"/>
          <w:color w:val="0000FF"/>
          <w:sz w:val="16"/>
          <w:szCs w:val="16"/>
        </w:rPr>
        <w:t xml:space="preserve"> </w:t>
      </w:r>
      <w:r w:rsidRPr="003D6250">
        <w:rPr>
          <w:rFonts w:ascii="Consolas" w:hAnsi="Consolas" w:cs="Consolas"/>
          <w:color w:val="FF0000"/>
          <w:sz w:val="16"/>
          <w:szCs w:val="16"/>
        </w:rPr>
        <w:t>version</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1.0</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encoding</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utf-8</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1994083B"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F0C887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userSettings</w:t>
      </w:r>
      <w:r w:rsidRPr="003D6250">
        <w:rPr>
          <w:rFonts w:ascii="Consolas" w:hAnsi="Consolas" w:cs="Consolas"/>
          <w:color w:val="0000FF"/>
          <w:sz w:val="16"/>
          <w:szCs w:val="16"/>
        </w:rPr>
        <w:t>&gt;</w:t>
      </w:r>
    </w:p>
    <w:p w14:paraId="7EDD011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EPBatchClient.Properties.Settings</w:t>
      </w:r>
      <w:r w:rsidRPr="003D6250">
        <w:rPr>
          <w:rFonts w:ascii="Consolas" w:hAnsi="Consolas" w:cs="Consolas"/>
          <w:color w:val="0000FF"/>
          <w:sz w:val="16"/>
          <w:szCs w:val="16"/>
        </w:rPr>
        <w:t>&gt;</w:t>
      </w:r>
    </w:p>
    <w:p w14:paraId="7F7EEB5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ServerIpAddresses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316BC9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A4F082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24F8018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95F779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10.96.65.230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3E7B32F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10.96.77.230</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175E410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15F0D46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5312264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7A52381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ServerNames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F3FD30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0E90992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C512C1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31143E0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709D433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5C27EA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lastRenderedPageBreak/>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025BE46E"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A56FEB8"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1676998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AdvancedRequests</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String</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5EEBF7B3"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r w:rsidRPr="003D6250">
        <w:rPr>
          <w:rFonts w:ascii="Consolas" w:hAnsi="Consolas" w:cs="Consolas"/>
          <w:color w:val="auto"/>
          <w:sz w:val="16"/>
          <w:szCs w:val="16"/>
        </w:rPr>
        <w:t>True</w:t>
      </w:r>
      <w:r w:rsidRPr="003D6250">
        <w:rPr>
          <w:rFonts w:ascii="Consolas" w:hAnsi="Consolas" w:cs="Consolas"/>
          <w:color w:val="0000FF"/>
          <w:sz w:val="16"/>
          <w:szCs w:val="16"/>
        </w:rPr>
        <w:t>&lt;/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1D8A885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669C2952"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name</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AutoLaunch</w:t>
      </w:r>
      <w:r w:rsidRPr="003D6250">
        <w:rPr>
          <w:rFonts w:ascii="Consolas" w:hAnsi="Consolas" w:cs="Consolas"/>
          <w:color w:val="auto"/>
          <w:sz w:val="16"/>
          <w:szCs w:val="16"/>
        </w:rPr>
        <w:t>"</w:t>
      </w:r>
      <w:r w:rsidRPr="003D6250">
        <w:rPr>
          <w:rFonts w:ascii="Consolas" w:hAnsi="Consolas" w:cs="Consolas"/>
          <w:color w:val="0000FF"/>
          <w:sz w:val="16"/>
          <w:szCs w:val="16"/>
        </w:rPr>
        <w:t xml:space="preserve"> </w:t>
      </w:r>
      <w:r w:rsidRPr="003D6250">
        <w:rPr>
          <w:rFonts w:ascii="Consolas" w:hAnsi="Consolas" w:cs="Consolas"/>
          <w:color w:val="FF0000"/>
          <w:sz w:val="16"/>
          <w:szCs w:val="16"/>
        </w:rPr>
        <w:t>serializeAs</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Xml</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0FEA1AD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23145ABC"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xmlns:xsi</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http://www.w3.org/2001/XMLSchema-instance</w:t>
      </w:r>
      <w:r w:rsidRPr="003D6250">
        <w:rPr>
          <w:rFonts w:ascii="Consolas" w:hAnsi="Consolas" w:cs="Consolas"/>
          <w:color w:val="auto"/>
          <w:sz w:val="16"/>
          <w:szCs w:val="16"/>
        </w:rPr>
        <w:t>"</w:t>
      </w:r>
    </w:p>
    <w:p w14:paraId="5EE9B3B7"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w:t>
      </w:r>
      <w:r w:rsidRPr="003D6250">
        <w:rPr>
          <w:rFonts w:ascii="Consolas" w:hAnsi="Consolas" w:cs="Consolas"/>
          <w:color w:val="FF0000"/>
          <w:sz w:val="16"/>
          <w:szCs w:val="16"/>
        </w:rPr>
        <w:t>xmlns:xsd</w:t>
      </w:r>
      <w:r w:rsidRPr="003D6250">
        <w:rPr>
          <w:rFonts w:ascii="Consolas" w:hAnsi="Consolas" w:cs="Consolas"/>
          <w:color w:val="0000FF"/>
          <w:sz w:val="16"/>
          <w:szCs w:val="16"/>
        </w:rPr>
        <w:t>=</w:t>
      </w:r>
      <w:r w:rsidRPr="003D6250">
        <w:rPr>
          <w:rFonts w:ascii="Consolas" w:hAnsi="Consolas" w:cs="Consolas"/>
          <w:color w:val="auto"/>
          <w:sz w:val="16"/>
          <w:szCs w:val="16"/>
        </w:rPr>
        <w:t>"</w:t>
      </w:r>
      <w:r w:rsidRPr="003D6250">
        <w:rPr>
          <w:rFonts w:ascii="Consolas" w:hAnsi="Consolas" w:cs="Consolas"/>
          <w:color w:val="0000FF"/>
          <w:sz w:val="16"/>
          <w:szCs w:val="16"/>
        </w:rPr>
        <w:t>http://www.w3.org/2001/XMLSchema</w:t>
      </w:r>
      <w:r w:rsidRPr="003D6250">
        <w:rPr>
          <w:rFonts w:ascii="Consolas" w:hAnsi="Consolas" w:cs="Consolas"/>
          <w:color w:val="auto"/>
          <w:sz w:val="16"/>
          <w:szCs w:val="16"/>
        </w:rPr>
        <w:t>"</w:t>
      </w:r>
      <w:r w:rsidRPr="003D6250">
        <w:rPr>
          <w:rFonts w:ascii="Consolas" w:hAnsi="Consolas" w:cs="Consolas"/>
          <w:color w:val="0000FF"/>
          <w:sz w:val="16"/>
          <w:szCs w:val="16"/>
        </w:rPr>
        <w:t>&gt;</w:t>
      </w:r>
    </w:p>
    <w:p w14:paraId="46A05004"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Primary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0F2A8FC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string</w:t>
      </w:r>
      <w:r w:rsidRPr="003D6250">
        <w:rPr>
          <w:rFonts w:ascii="Consolas" w:hAnsi="Consolas" w:cs="Consolas"/>
          <w:color w:val="0000FF"/>
          <w:sz w:val="16"/>
          <w:szCs w:val="16"/>
        </w:rPr>
        <w:t>&gt;</w:t>
      </w:r>
      <w:r w:rsidRPr="003D6250">
        <w:rPr>
          <w:rFonts w:ascii="Consolas" w:hAnsi="Consolas" w:cs="Consolas"/>
          <w:color w:val="auto"/>
          <w:sz w:val="16"/>
          <w:szCs w:val="16"/>
        </w:rPr>
        <w:t>AEO Dev Secondary Mid-Tier</w:t>
      </w:r>
      <w:r w:rsidRPr="003D6250">
        <w:rPr>
          <w:rFonts w:ascii="Consolas" w:hAnsi="Consolas" w:cs="Consolas"/>
          <w:color w:val="0000FF"/>
          <w:sz w:val="16"/>
          <w:szCs w:val="16"/>
        </w:rPr>
        <w:t>&lt;/</w:t>
      </w:r>
      <w:r w:rsidRPr="003D6250">
        <w:rPr>
          <w:rFonts w:ascii="Consolas" w:hAnsi="Consolas" w:cs="Consolas"/>
          <w:color w:val="A31515"/>
          <w:sz w:val="16"/>
          <w:szCs w:val="16"/>
        </w:rPr>
        <w:t>string</w:t>
      </w:r>
      <w:r w:rsidRPr="003D6250">
        <w:rPr>
          <w:rFonts w:ascii="Consolas" w:hAnsi="Consolas" w:cs="Consolas"/>
          <w:color w:val="0000FF"/>
          <w:sz w:val="16"/>
          <w:szCs w:val="16"/>
        </w:rPr>
        <w:t>&gt;</w:t>
      </w:r>
    </w:p>
    <w:p w14:paraId="6EDBB05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ArrayOfString</w:t>
      </w:r>
      <w:r w:rsidRPr="003D6250">
        <w:rPr>
          <w:rFonts w:ascii="Consolas" w:hAnsi="Consolas" w:cs="Consolas"/>
          <w:color w:val="0000FF"/>
          <w:sz w:val="16"/>
          <w:szCs w:val="16"/>
        </w:rPr>
        <w:t>&gt;</w:t>
      </w:r>
    </w:p>
    <w:p w14:paraId="7D08157F"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value</w:t>
      </w:r>
      <w:r w:rsidRPr="003D6250">
        <w:rPr>
          <w:rFonts w:ascii="Consolas" w:hAnsi="Consolas" w:cs="Consolas"/>
          <w:color w:val="0000FF"/>
          <w:sz w:val="16"/>
          <w:szCs w:val="16"/>
        </w:rPr>
        <w:t>&gt;</w:t>
      </w:r>
    </w:p>
    <w:p w14:paraId="3A2DB5ED"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setting</w:t>
      </w:r>
      <w:r w:rsidRPr="003D6250">
        <w:rPr>
          <w:rFonts w:ascii="Consolas" w:hAnsi="Consolas" w:cs="Consolas"/>
          <w:color w:val="0000FF"/>
          <w:sz w:val="16"/>
          <w:szCs w:val="16"/>
        </w:rPr>
        <w:t>&gt;</w:t>
      </w:r>
    </w:p>
    <w:p w14:paraId="06A92AA1"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EPBatchClient.Properties.Settings</w:t>
      </w:r>
      <w:r w:rsidRPr="003D6250">
        <w:rPr>
          <w:rFonts w:ascii="Consolas" w:hAnsi="Consolas" w:cs="Consolas"/>
          <w:color w:val="0000FF"/>
          <w:sz w:val="16"/>
          <w:szCs w:val="16"/>
        </w:rPr>
        <w:t>&gt;</w:t>
      </w:r>
    </w:p>
    <w:p w14:paraId="22D51AB0" w14:textId="77777777" w:rsidR="003D6250" w:rsidRPr="003D6250" w:rsidRDefault="003D6250" w:rsidP="003D6250">
      <w:pPr>
        <w:autoSpaceDE w:val="0"/>
        <w:autoSpaceDN w:val="0"/>
        <w:adjustRightInd w:val="0"/>
        <w:jc w:val="left"/>
        <w:rPr>
          <w:rFonts w:ascii="Consolas" w:hAnsi="Consolas" w:cs="Consolas"/>
          <w:color w:val="auto"/>
          <w:sz w:val="16"/>
          <w:szCs w:val="16"/>
        </w:rPr>
      </w:pPr>
      <w:r w:rsidRPr="003D6250">
        <w:rPr>
          <w:rFonts w:ascii="Consolas" w:hAnsi="Consolas" w:cs="Consolas"/>
          <w:color w:val="0000FF"/>
          <w:sz w:val="16"/>
          <w:szCs w:val="16"/>
        </w:rPr>
        <w:t xml:space="preserve">    &lt;/</w:t>
      </w:r>
      <w:r w:rsidRPr="003D6250">
        <w:rPr>
          <w:rFonts w:ascii="Consolas" w:hAnsi="Consolas" w:cs="Consolas"/>
          <w:color w:val="A31515"/>
          <w:sz w:val="16"/>
          <w:szCs w:val="16"/>
        </w:rPr>
        <w:t>userSettings</w:t>
      </w:r>
      <w:r w:rsidRPr="003D6250">
        <w:rPr>
          <w:rFonts w:ascii="Consolas" w:hAnsi="Consolas" w:cs="Consolas"/>
          <w:color w:val="0000FF"/>
          <w:sz w:val="16"/>
          <w:szCs w:val="16"/>
        </w:rPr>
        <w:t>&gt;</w:t>
      </w:r>
    </w:p>
    <w:p w14:paraId="646D8E41" w14:textId="77777777" w:rsidR="003D6250" w:rsidRPr="003D6250" w:rsidRDefault="003D6250" w:rsidP="003D6250">
      <w:pPr>
        <w:autoSpaceDE w:val="0"/>
        <w:autoSpaceDN w:val="0"/>
        <w:adjustRightInd w:val="0"/>
        <w:jc w:val="left"/>
        <w:rPr>
          <w:rFonts w:ascii="Consolas" w:hAnsi="Consolas" w:cs="Consolas"/>
          <w:color w:val="0000FF"/>
          <w:sz w:val="16"/>
          <w:szCs w:val="16"/>
        </w:rPr>
      </w:pPr>
      <w:r w:rsidRPr="003D6250">
        <w:rPr>
          <w:rFonts w:ascii="Consolas" w:hAnsi="Consolas" w:cs="Consolas"/>
          <w:color w:val="0000FF"/>
          <w:sz w:val="16"/>
          <w:szCs w:val="16"/>
        </w:rPr>
        <w:t>&lt;/</w:t>
      </w:r>
      <w:r w:rsidRPr="003D6250">
        <w:rPr>
          <w:rFonts w:ascii="Consolas" w:hAnsi="Consolas" w:cs="Consolas"/>
          <w:color w:val="A31515"/>
          <w:sz w:val="16"/>
          <w:szCs w:val="16"/>
        </w:rPr>
        <w:t>configuration</w:t>
      </w:r>
      <w:r w:rsidRPr="003D6250">
        <w:rPr>
          <w:rFonts w:ascii="Consolas" w:hAnsi="Consolas" w:cs="Consolas"/>
          <w:color w:val="0000FF"/>
          <w:sz w:val="16"/>
          <w:szCs w:val="16"/>
        </w:rPr>
        <w:t>&gt;</w:t>
      </w:r>
    </w:p>
    <w:p w14:paraId="59F735EB" w14:textId="77777777" w:rsidR="00514226" w:rsidRDefault="00514226" w:rsidP="00514226">
      <w:pPr>
        <w:pStyle w:val="Heading1"/>
        <w:tabs>
          <w:tab w:val="left" w:pos="7740"/>
          <w:tab w:val="right" w:pos="9360"/>
        </w:tabs>
      </w:pPr>
      <w:bookmarkStart w:id="176" w:name="_Toc39674446"/>
      <w:r>
        <w:lastRenderedPageBreak/>
        <w:t xml:space="preserve">EP Batch </w:t>
      </w:r>
      <w:r w:rsidR="009F2CEB">
        <w:t>Facility</w:t>
      </w:r>
      <w:r>
        <w:t xml:space="preserve"> Installation</w:t>
      </w:r>
      <w:r>
        <w:tab/>
        <w:t xml:space="preserve">Section </w:t>
      </w:r>
      <w:r w:rsidR="000710B6">
        <w:t>8</w:t>
      </w:r>
      <w:bookmarkEnd w:id="176"/>
    </w:p>
    <w:p w14:paraId="7BDC5E32" w14:textId="77777777" w:rsidR="00B73ECF" w:rsidRPr="00B73ECF" w:rsidRDefault="00C93E58" w:rsidP="00B73ECF">
      <w:pPr>
        <w:pStyle w:val="Heading2"/>
      </w:pPr>
      <w:bookmarkStart w:id="177" w:name="_EP_Batch_Client"/>
      <w:bookmarkStart w:id="178" w:name="_Toc39674447"/>
      <w:bookmarkEnd w:id="177"/>
      <w:r>
        <w:t>EP Batch Client and EP Batch Ser</w:t>
      </w:r>
      <w:r w:rsidR="002E72E0">
        <w:t>vice</w:t>
      </w:r>
      <w:bookmarkEnd w:id="178"/>
    </w:p>
    <w:p w14:paraId="50169E99" w14:textId="77777777" w:rsidR="003D6250" w:rsidRDefault="00514226" w:rsidP="003D6250">
      <w:r>
        <w:t xml:space="preserve">Both the EP Batch Client and EP Batch </w:t>
      </w:r>
      <w:r w:rsidR="002E72E0">
        <w:rPr>
          <w:rFonts w:cs="Arial"/>
          <w:szCs w:val="20"/>
        </w:rPr>
        <w:t>Service</w:t>
      </w:r>
      <w:r w:rsidR="002E72E0">
        <w:t xml:space="preserve"> </w:t>
      </w:r>
      <w:r>
        <w:t xml:space="preserve">are installed using individual Microsoft Installer packages.  By default both of these installer packages install into the </w:t>
      </w:r>
      <w:r w:rsidRPr="00514226">
        <w:t>C:\Program Files (x86)</w:t>
      </w:r>
      <w:r>
        <w:t xml:space="preserve"> directory.</w:t>
      </w:r>
    </w:p>
    <w:p w14:paraId="0ECF25EE" w14:textId="77777777" w:rsidR="00514226" w:rsidRDefault="00514226" w:rsidP="003D6250"/>
    <w:p w14:paraId="3BEEE6D7" w14:textId="77777777" w:rsidR="00514226" w:rsidRDefault="00514226" w:rsidP="003D6250">
      <w:r>
        <w:t>The EP Batch Client install package will place a short cut to the EP Batch Client on the users desktop as well as on the Start menu.</w:t>
      </w:r>
    </w:p>
    <w:p w14:paraId="571A959A" w14:textId="77777777" w:rsidR="00514226" w:rsidRDefault="00514226" w:rsidP="003D6250"/>
    <w:p w14:paraId="31EA2A6F" w14:textId="77777777" w:rsidR="00514226" w:rsidRDefault="00514226" w:rsidP="003D6250">
      <w:r>
        <w:t xml:space="preserve">The EP Batch </w:t>
      </w:r>
      <w:r w:rsidR="002E72E0">
        <w:rPr>
          <w:rFonts w:cs="Arial"/>
          <w:szCs w:val="20"/>
        </w:rPr>
        <w:t>Service</w:t>
      </w:r>
      <w:r w:rsidR="002E72E0">
        <w:t xml:space="preserve"> </w:t>
      </w:r>
      <w:r>
        <w:t xml:space="preserve">install </w:t>
      </w:r>
      <w:r w:rsidR="00BA5DE6">
        <w:t>package also installs</w:t>
      </w:r>
      <w:r>
        <w:t xml:space="preserve"> two scripts for the convenience of registering and unregistering the EP Batch Service.  The two scripts are:</w:t>
      </w:r>
    </w:p>
    <w:p w14:paraId="7F6AB6F7" w14:textId="77777777" w:rsidR="00514226" w:rsidRDefault="00514226" w:rsidP="003D6250"/>
    <w:p w14:paraId="3BFA2F58" w14:textId="77777777" w:rsidR="00514226" w:rsidRPr="00514226" w:rsidRDefault="00514226" w:rsidP="00514226">
      <w:pPr>
        <w:pStyle w:val="ListParagraph"/>
        <w:numPr>
          <w:ilvl w:val="0"/>
          <w:numId w:val="37"/>
        </w:numPr>
      </w:pPr>
      <w:r w:rsidRPr="007625A9">
        <w:rPr>
          <w:rFonts w:ascii="Arial" w:hAnsi="Arial" w:cs="Arial"/>
          <w:b/>
          <w:sz w:val="16"/>
          <w:szCs w:val="16"/>
        </w:rPr>
        <w:t>InstallEPBatchService.bat</w:t>
      </w:r>
      <w:r>
        <w:rPr>
          <w:rFonts w:ascii="Arial" w:hAnsi="Arial" w:cs="Arial"/>
          <w:sz w:val="16"/>
          <w:szCs w:val="16"/>
        </w:rPr>
        <w:t xml:space="preserve"> – This script must be manually run after the install package has been installed</w:t>
      </w:r>
      <w:r w:rsidR="00BA5DE6">
        <w:rPr>
          <w:rFonts w:ascii="Arial" w:hAnsi="Arial" w:cs="Arial"/>
          <w:sz w:val="16"/>
          <w:szCs w:val="16"/>
        </w:rPr>
        <w:t xml:space="preserve">.  </w:t>
      </w:r>
      <w:r>
        <w:rPr>
          <w:rFonts w:ascii="Arial" w:hAnsi="Arial" w:cs="Arial"/>
          <w:sz w:val="16"/>
          <w:szCs w:val="16"/>
        </w:rPr>
        <w:t xml:space="preserve"> </w:t>
      </w:r>
      <w:r w:rsidR="00BA5DE6">
        <w:rPr>
          <w:rFonts w:ascii="Arial" w:hAnsi="Arial" w:cs="Arial"/>
          <w:sz w:val="16"/>
          <w:szCs w:val="16"/>
        </w:rPr>
        <w:t>The EP Batch Serivce will be</w:t>
      </w:r>
      <w:r>
        <w:rPr>
          <w:rFonts w:ascii="Arial" w:hAnsi="Arial" w:cs="Arial"/>
          <w:sz w:val="16"/>
          <w:szCs w:val="16"/>
        </w:rPr>
        <w:t xml:space="preserve"> </w:t>
      </w:r>
      <w:r w:rsidR="00BA5DE6">
        <w:rPr>
          <w:rFonts w:ascii="Arial" w:hAnsi="Arial" w:cs="Arial"/>
          <w:sz w:val="16"/>
          <w:szCs w:val="16"/>
        </w:rPr>
        <w:t xml:space="preserve">registered </w:t>
      </w:r>
      <w:r>
        <w:rPr>
          <w:rFonts w:ascii="Arial" w:hAnsi="Arial" w:cs="Arial"/>
          <w:sz w:val="16"/>
          <w:szCs w:val="16"/>
        </w:rPr>
        <w:t>with Microsoft Windows</w:t>
      </w:r>
      <w:r w:rsidR="008B4FB0">
        <w:rPr>
          <w:rFonts w:ascii="Arial" w:hAnsi="Arial" w:cs="Arial"/>
          <w:sz w:val="16"/>
          <w:szCs w:val="16"/>
        </w:rPr>
        <w:t xml:space="preserve">, configured (See </w:t>
      </w:r>
      <w:hyperlink w:anchor="_Suggested_Batch_Service" w:history="1">
        <w:r w:rsidR="008B4FB0" w:rsidRPr="00514226">
          <w:rPr>
            <w:rStyle w:val="Hyperlink"/>
            <w:rFonts w:ascii="Arial" w:hAnsi="Arial" w:cs="Arial"/>
            <w:sz w:val="16"/>
            <w:szCs w:val="16"/>
          </w:rPr>
          <w:t>Suggested Batch Service Settings</w:t>
        </w:r>
      </w:hyperlink>
      <w:r w:rsidR="008B4FB0">
        <w:rPr>
          <w:rFonts w:ascii="Arial" w:hAnsi="Arial" w:cs="Arial"/>
          <w:sz w:val="16"/>
          <w:szCs w:val="16"/>
        </w:rPr>
        <w:t>)</w:t>
      </w:r>
      <w:r w:rsidR="00BA5DE6">
        <w:rPr>
          <w:rFonts w:ascii="Arial" w:hAnsi="Arial" w:cs="Arial"/>
          <w:sz w:val="16"/>
          <w:szCs w:val="16"/>
        </w:rPr>
        <w:t xml:space="preserve"> and then started</w:t>
      </w:r>
      <w:r w:rsidR="008B4FB0">
        <w:rPr>
          <w:rFonts w:ascii="Arial" w:hAnsi="Arial" w:cs="Arial"/>
          <w:sz w:val="16"/>
          <w:szCs w:val="16"/>
        </w:rPr>
        <w:t xml:space="preserve">.  </w:t>
      </w:r>
      <w:r w:rsidR="00BA5DE6">
        <w:rPr>
          <w:rFonts w:ascii="Arial" w:hAnsi="Arial" w:cs="Arial"/>
          <w:sz w:val="16"/>
          <w:szCs w:val="16"/>
        </w:rPr>
        <w:t>Be prepared to provide Administrator credentials when prompted.</w:t>
      </w:r>
    </w:p>
    <w:p w14:paraId="07F72880" w14:textId="77777777" w:rsidR="00514226" w:rsidRPr="0074036B" w:rsidRDefault="00514226" w:rsidP="00514226">
      <w:pPr>
        <w:pStyle w:val="ListParagraph"/>
        <w:numPr>
          <w:ilvl w:val="0"/>
          <w:numId w:val="37"/>
        </w:numPr>
      </w:pPr>
      <w:r w:rsidRPr="007625A9">
        <w:rPr>
          <w:rFonts w:ascii="Arial" w:hAnsi="Arial" w:cs="Arial"/>
          <w:b/>
          <w:sz w:val="16"/>
          <w:szCs w:val="16"/>
        </w:rPr>
        <w:t>UninstallEPBatchService.bat</w:t>
      </w:r>
      <w:r w:rsidR="00BA5DE6">
        <w:rPr>
          <w:rFonts w:ascii="Arial" w:hAnsi="Arial" w:cs="Arial"/>
          <w:sz w:val="16"/>
          <w:szCs w:val="16"/>
        </w:rPr>
        <w:t xml:space="preserve"> </w:t>
      </w:r>
      <w:r w:rsidR="00A6737A">
        <w:rPr>
          <w:rFonts w:ascii="Arial" w:hAnsi="Arial" w:cs="Arial"/>
          <w:sz w:val="16"/>
          <w:szCs w:val="16"/>
        </w:rPr>
        <w:t>–</w:t>
      </w:r>
      <w:r w:rsidR="00BA5DE6">
        <w:rPr>
          <w:rFonts w:ascii="Arial" w:hAnsi="Arial" w:cs="Arial"/>
          <w:sz w:val="16"/>
          <w:szCs w:val="16"/>
        </w:rPr>
        <w:t xml:space="preserve"> </w:t>
      </w:r>
      <w:r w:rsidR="00A6737A">
        <w:rPr>
          <w:rFonts w:ascii="Arial" w:hAnsi="Arial" w:cs="Arial"/>
          <w:sz w:val="16"/>
          <w:szCs w:val="16"/>
        </w:rPr>
        <w:t>Stops the EP Batch Service and unregisters it with Microsoft Windows.</w:t>
      </w:r>
    </w:p>
    <w:p w14:paraId="2FD96EB3" w14:textId="77777777" w:rsidR="0074036B" w:rsidRDefault="0074036B" w:rsidP="0074036B"/>
    <w:p w14:paraId="43788558" w14:textId="77777777" w:rsidR="0074036B" w:rsidRDefault="0074036B" w:rsidP="0074036B">
      <w:r>
        <w:t xml:space="preserve">By default, the EP Batch </w:t>
      </w:r>
      <w:r w:rsidR="002E72E0">
        <w:rPr>
          <w:rFonts w:cs="Arial"/>
          <w:szCs w:val="20"/>
        </w:rPr>
        <w:t>Service</w:t>
      </w:r>
      <w:r w:rsidR="002E72E0">
        <w:t xml:space="preserve"> </w:t>
      </w:r>
      <w:r>
        <w:t xml:space="preserve">expects </w:t>
      </w:r>
      <w:r w:rsidR="008749A1">
        <w:t xml:space="preserve">the </w:t>
      </w:r>
      <w:r>
        <w:t xml:space="preserve">batch working directory (location of scripts and console applications) to be the D:\EP_Batch directory.  This can be changed from the application settings file (See </w:t>
      </w:r>
      <w:hyperlink w:anchor="_Sample_Applications_Settings" w:history="1">
        <w:r w:rsidR="0094797E">
          <w:rPr>
            <w:rStyle w:val="Hyperlink"/>
          </w:rPr>
          <w:t>Sample Application</w:t>
        </w:r>
        <w:r w:rsidRPr="0074036B">
          <w:rPr>
            <w:rStyle w:val="Hyperlink"/>
          </w:rPr>
          <w:t xml:space="preserve"> Settings</w:t>
        </w:r>
      </w:hyperlink>
      <w:r>
        <w:t>).</w:t>
      </w:r>
    </w:p>
    <w:p w14:paraId="01A06347" w14:textId="77777777" w:rsidR="0094797E" w:rsidRDefault="0094797E" w:rsidP="0074036B"/>
    <w:p w14:paraId="010D5A43" w14:textId="77777777" w:rsidR="00B73ECF" w:rsidRDefault="00C93E58" w:rsidP="00B73ECF">
      <w:pPr>
        <w:pStyle w:val="Heading2"/>
      </w:pPr>
      <w:bookmarkStart w:id="179" w:name="_Toc39674448"/>
      <w:r>
        <w:t xml:space="preserve">Batch Command </w:t>
      </w:r>
      <w:r w:rsidR="00B73ECF">
        <w:t>Console Applications</w:t>
      </w:r>
      <w:r w:rsidR="00FE7435">
        <w:t xml:space="preserve"> and Scripts</w:t>
      </w:r>
      <w:bookmarkEnd w:id="179"/>
    </w:p>
    <w:p w14:paraId="784C6A0B" w14:textId="7D329386" w:rsidR="0094797E" w:rsidRDefault="0094797E" w:rsidP="0074036B">
      <w:r>
        <w:t xml:space="preserve">The batch scripts and console applications are available as </w:t>
      </w:r>
      <w:r w:rsidR="00C83706">
        <w:t>a single</w:t>
      </w:r>
      <w:r>
        <w:t>.zip file</w:t>
      </w:r>
      <w:r w:rsidR="00C83706">
        <w:t>:</w:t>
      </w:r>
    </w:p>
    <w:p w14:paraId="268D2C0F" w14:textId="77777777" w:rsidR="00C3124F" w:rsidRDefault="00C3124F" w:rsidP="0074036B"/>
    <w:p w14:paraId="7A1D08EC" w14:textId="691C7A06" w:rsidR="00C3124F" w:rsidRPr="00233A24" w:rsidRDefault="00C83706" w:rsidP="00C3124F">
      <w:pPr>
        <w:pStyle w:val="ListParagraph"/>
        <w:numPr>
          <w:ilvl w:val="0"/>
          <w:numId w:val="38"/>
        </w:numPr>
        <w:rPr>
          <w:rFonts w:ascii="Arial" w:hAnsi="Arial" w:cs="Arial"/>
          <w:sz w:val="16"/>
          <w:szCs w:val="16"/>
        </w:rPr>
      </w:pPr>
      <w:r>
        <w:rPr>
          <w:rFonts w:ascii="Arial" w:hAnsi="Arial" w:cs="Arial"/>
          <w:b/>
          <w:sz w:val="16"/>
          <w:szCs w:val="16"/>
        </w:rPr>
        <w:t>EP Batch Facility [version].zip</w:t>
      </w:r>
    </w:p>
    <w:p w14:paraId="46EC378D" w14:textId="77777777" w:rsidR="00233A24" w:rsidRDefault="00233A24" w:rsidP="00233A24">
      <w:pPr>
        <w:rPr>
          <w:rFonts w:asciiTheme="minorHAnsi" w:hAnsiTheme="minorHAnsi" w:cstheme="minorHAnsi"/>
          <w:sz w:val="16"/>
          <w:szCs w:val="16"/>
        </w:rPr>
      </w:pPr>
    </w:p>
    <w:p w14:paraId="6F1BF2C3" w14:textId="77777777" w:rsidR="00233A24" w:rsidRDefault="00233A24" w:rsidP="00233A24">
      <w:r>
        <w:t>Once the batch scripts have been extracted, the following files need to be manually edited to conform to the current EP Implementation:</w:t>
      </w:r>
    </w:p>
    <w:p w14:paraId="1E3D1B2D" w14:textId="77777777" w:rsidR="00233A24" w:rsidRDefault="00233A24" w:rsidP="00233A24">
      <w:pPr>
        <w:rPr>
          <w:rFonts w:asciiTheme="minorHAnsi" w:hAnsiTheme="minorHAnsi" w:cstheme="minorHAnsi"/>
          <w:sz w:val="16"/>
          <w:szCs w:val="16"/>
        </w:rPr>
      </w:pPr>
    </w:p>
    <w:p w14:paraId="29485C66"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ActualsCubeSync.bat</w:t>
      </w:r>
      <w:r w:rsidRPr="00042B1A">
        <w:rPr>
          <w:rFonts w:ascii="Arial" w:hAnsi="Arial" w:cs="Arial"/>
          <w:sz w:val="16"/>
          <w:szCs w:val="16"/>
        </w:rPr>
        <w:t xml:space="preserve"> – Modify to reflect current Actuals Quartz Cubes</w:t>
      </w:r>
      <w:r>
        <w:rPr>
          <w:rFonts w:ascii="Arial" w:hAnsi="Arial" w:cs="Arial"/>
          <w:sz w:val="16"/>
          <w:szCs w:val="16"/>
        </w:rPr>
        <w:t xml:space="preserve"> (primary and secondary)</w:t>
      </w:r>
    </w:p>
    <w:p w14:paraId="580D80BB" w14:textId="0754081C" w:rsidR="00311EA6" w:rsidRDefault="00311EA6" w:rsidP="00233A24">
      <w:pPr>
        <w:pStyle w:val="ListParagraph"/>
        <w:numPr>
          <w:ilvl w:val="0"/>
          <w:numId w:val="39"/>
        </w:numPr>
        <w:rPr>
          <w:rFonts w:ascii="Arial" w:hAnsi="Arial" w:cs="Arial"/>
          <w:sz w:val="16"/>
          <w:szCs w:val="16"/>
        </w:rPr>
      </w:pPr>
      <w:r w:rsidRPr="009514FF">
        <w:rPr>
          <w:rFonts w:ascii="Arial" w:hAnsi="Arial" w:cs="Arial"/>
          <w:b/>
          <w:sz w:val="16"/>
          <w:szCs w:val="16"/>
        </w:rPr>
        <w:t>EPBatchFacility.xml</w:t>
      </w:r>
      <w:r>
        <w:rPr>
          <w:rFonts w:ascii="Arial" w:hAnsi="Arial" w:cs="Arial"/>
          <w:sz w:val="16"/>
          <w:szCs w:val="16"/>
        </w:rPr>
        <w:t xml:space="preserve"> – Modify to reflect current JI </w:t>
      </w:r>
      <w:r w:rsidR="00C83706">
        <w:rPr>
          <w:rFonts w:ascii="Arial" w:hAnsi="Arial" w:cs="Arial"/>
          <w:sz w:val="16"/>
          <w:szCs w:val="16"/>
        </w:rPr>
        <w:t>schema password</w:t>
      </w:r>
    </w:p>
    <w:p w14:paraId="397BB7C0"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FoundationActualsDataUpdate.bat</w:t>
      </w:r>
      <w:r w:rsidRPr="00042B1A">
        <w:rPr>
          <w:rFonts w:ascii="Arial" w:hAnsi="Arial" w:cs="Arial"/>
          <w:sz w:val="16"/>
          <w:szCs w:val="16"/>
        </w:rPr>
        <w:t xml:space="preserve"> – Modify to reflect current Actuals Fact Table Families</w:t>
      </w:r>
      <w:r>
        <w:rPr>
          <w:rFonts w:ascii="Arial" w:hAnsi="Arial" w:cs="Arial"/>
          <w:sz w:val="16"/>
          <w:szCs w:val="16"/>
        </w:rPr>
        <w:t xml:space="preserve"> (primary only)</w:t>
      </w:r>
    </w:p>
    <w:p w14:paraId="5A4519EA" w14:textId="57426F1A"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FoundationPlanDataUpdate.bat</w:t>
      </w:r>
      <w:r w:rsidRPr="00042B1A">
        <w:rPr>
          <w:rFonts w:ascii="Arial" w:hAnsi="Arial" w:cs="Arial"/>
          <w:sz w:val="16"/>
          <w:szCs w:val="16"/>
        </w:rPr>
        <w:t xml:space="preserve"> – Modify to reflect current User Plan Fact Table Families</w:t>
      </w:r>
      <w:r>
        <w:rPr>
          <w:rFonts w:ascii="Arial" w:hAnsi="Arial" w:cs="Arial"/>
          <w:sz w:val="16"/>
          <w:szCs w:val="16"/>
        </w:rPr>
        <w:t xml:space="preserve"> (primary only)</w:t>
      </w:r>
    </w:p>
    <w:p w14:paraId="2AAD24CB" w14:textId="0AC47CBC" w:rsidR="00B43058" w:rsidRPr="00042B1A" w:rsidRDefault="00B43058" w:rsidP="00233A24">
      <w:pPr>
        <w:pStyle w:val="ListParagraph"/>
        <w:numPr>
          <w:ilvl w:val="0"/>
          <w:numId w:val="39"/>
        </w:numPr>
        <w:rPr>
          <w:rFonts w:ascii="Arial" w:hAnsi="Arial" w:cs="Arial"/>
          <w:sz w:val="16"/>
          <w:szCs w:val="16"/>
        </w:rPr>
      </w:pPr>
      <w:r>
        <w:rPr>
          <w:rFonts w:ascii="Arial" w:hAnsi="Arial" w:cs="Arial"/>
          <w:b/>
          <w:sz w:val="16"/>
          <w:szCs w:val="16"/>
        </w:rPr>
        <w:t>GatherSchemaStats</w:t>
      </w:r>
      <w:r w:rsidRPr="0067780A">
        <w:rPr>
          <w:rFonts w:ascii="Arial" w:hAnsi="Arial" w:cs="Arial"/>
          <w:b/>
          <w:bCs/>
          <w:sz w:val="16"/>
          <w:szCs w:val="16"/>
        </w:rPr>
        <w:t>.bat</w:t>
      </w:r>
      <w:r w:rsidR="0067780A">
        <w:rPr>
          <w:rFonts w:ascii="Arial" w:hAnsi="Arial" w:cs="Arial"/>
          <w:b/>
          <w:bCs/>
          <w:sz w:val="16"/>
          <w:szCs w:val="16"/>
        </w:rPr>
        <w:t xml:space="preserve"> </w:t>
      </w:r>
      <w:r w:rsidR="0067780A">
        <w:rPr>
          <w:rFonts w:ascii="Arial" w:hAnsi="Arial" w:cs="Arial"/>
          <w:sz w:val="16"/>
          <w:szCs w:val="16"/>
        </w:rPr>
        <w:t xml:space="preserve">– Modify to reflect </w:t>
      </w:r>
      <w:r w:rsidR="00A904B5">
        <w:rPr>
          <w:rFonts w:ascii="Arial" w:hAnsi="Arial" w:cs="Arial"/>
          <w:sz w:val="16"/>
          <w:szCs w:val="16"/>
        </w:rPr>
        <w:t>ekbf, ext and Quartz Cube schemas (primary only)</w:t>
      </w:r>
    </w:p>
    <w:p w14:paraId="280005B1" w14:textId="77777777" w:rsidR="00311EA6" w:rsidRPr="00042B1A"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GlobalVariables.bat</w:t>
      </w:r>
      <w:r w:rsidRPr="00042B1A">
        <w:rPr>
          <w:rFonts w:ascii="Arial" w:hAnsi="Arial" w:cs="Arial"/>
          <w:sz w:val="16"/>
          <w:szCs w:val="16"/>
        </w:rPr>
        <w:t xml:space="preserve"> – Modify to reflect current EP Implmentation</w:t>
      </w:r>
      <w:r>
        <w:rPr>
          <w:rFonts w:ascii="Arial" w:hAnsi="Arial" w:cs="Arial"/>
          <w:sz w:val="16"/>
          <w:szCs w:val="16"/>
        </w:rPr>
        <w:t xml:space="preserve"> (primary and secondary)</w:t>
      </w:r>
    </w:p>
    <w:p w14:paraId="23E72F6B" w14:textId="2B85519F" w:rsidR="00311EA6" w:rsidRDefault="00311EA6" w:rsidP="00233A24">
      <w:pPr>
        <w:pStyle w:val="ListParagraph"/>
        <w:numPr>
          <w:ilvl w:val="0"/>
          <w:numId w:val="39"/>
        </w:numPr>
        <w:rPr>
          <w:rFonts w:ascii="Arial" w:hAnsi="Arial" w:cs="Arial"/>
          <w:sz w:val="16"/>
          <w:szCs w:val="16"/>
        </w:rPr>
      </w:pPr>
      <w:r w:rsidRPr="00042B1A">
        <w:rPr>
          <w:rFonts w:ascii="Arial" w:hAnsi="Arial" w:cs="Arial"/>
          <w:b/>
          <w:sz w:val="16"/>
          <w:szCs w:val="16"/>
        </w:rPr>
        <w:t>PlanCubeSync.bat</w:t>
      </w:r>
      <w:r w:rsidRPr="00042B1A">
        <w:rPr>
          <w:rFonts w:ascii="Arial" w:hAnsi="Arial" w:cs="Arial"/>
          <w:sz w:val="16"/>
          <w:szCs w:val="16"/>
        </w:rPr>
        <w:t xml:space="preserve"> – Modify to reflect current User Plan Quartz Cubes</w:t>
      </w:r>
      <w:r>
        <w:rPr>
          <w:rFonts w:ascii="Arial" w:hAnsi="Arial" w:cs="Arial"/>
          <w:sz w:val="16"/>
          <w:szCs w:val="16"/>
        </w:rPr>
        <w:t xml:space="preserve"> (primary and secondary)</w:t>
      </w:r>
    </w:p>
    <w:p w14:paraId="34990D31" w14:textId="0BD7AEFA" w:rsidR="00C57413" w:rsidRPr="00C57413" w:rsidRDefault="00C57413" w:rsidP="00C57413">
      <w:pPr>
        <w:pStyle w:val="ListParagraph"/>
        <w:numPr>
          <w:ilvl w:val="0"/>
          <w:numId w:val="39"/>
        </w:numPr>
        <w:rPr>
          <w:rFonts w:ascii="Arial" w:hAnsi="Arial" w:cs="Arial"/>
          <w:sz w:val="16"/>
          <w:szCs w:val="16"/>
        </w:rPr>
      </w:pPr>
      <w:r w:rsidRPr="00C57413">
        <w:rPr>
          <w:rFonts w:ascii="Arial" w:hAnsi="Arial" w:cs="Arial"/>
          <w:b/>
          <w:sz w:val="16"/>
          <w:szCs w:val="16"/>
        </w:rPr>
        <w:t xml:space="preserve">QuartzCubeSync.bat </w:t>
      </w:r>
      <w:r w:rsidRPr="00042B1A">
        <w:rPr>
          <w:rFonts w:ascii="Arial" w:hAnsi="Arial" w:cs="Arial"/>
          <w:sz w:val="16"/>
          <w:szCs w:val="16"/>
        </w:rPr>
        <w:t>– Modify to reflect current Quartz Cubes</w:t>
      </w:r>
      <w:r>
        <w:rPr>
          <w:rFonts w:ascii="Arial" w:hAnsi="Arial" w:cs="Arial"/>
          <w:sz w:val="16"/>
          <w:szCs w:val="16"/>
        </w:rPr>
        <w:t xml:space="preserve"> (primary and secondary)</w:t>
      </w:r>
    </w:p>
    <w:p w14:paraId="64D5D0AB" w14:textId="7B7B68B8" w:rsidR="00880DDF" w:rsidRDefault="00880DDF" w:rsidP="00233A24">
      <w:pPr>
        <w:pStyle w:val="ListParagraph"/>
        <w:numPr>
          <w:ilvl w:val="0"/>
          <w:numId w:val="39"/>
        </w:numPr>
        <w:rPr>
          <w:rFonts w:ascii="Arial" w:hAnsi="Arial" w:cs="Arial"/>
          <w:sz w:val="16"/>
          <w:szCs w:val="16"/>
        </w:rPr>
      </w:pPr>
      <w:r w:rsidRPr="00880DDF">
        <w:rPr>
          <w:rFonts w:ascii="Arial" w:hAnsi="Arial" w:cs="Arial"/>
          <w:b/>
          <w:sz w:val="16"/>
          <w:szCs w:val="16"/>
        </w:rPr>
        <w:t>QuartzPurgeAgedData.bat</w:t>
      </w:r>
      <w:r>
        <w:rPr>
          <w:rFonts w:ascii="Arial" w:hAnsi="Arial" w:cs="Arial"/>
          <w:sz w:val="16"/>
          <w:szCs w:val="16"/>
        </w:rPr>
        <w:t xml:space="preserve"> –</w:t>
      </w:r>
      <w:r w:rsidRPr="00042B1A">
        <w:rPr>
          <w:rFonts w:ascii="Arial" w:hAnsi="Arial" w:cs="Arial"/>
          <w:sz w:val="16"/>
          <w:szCs w:val="16"/>
        </w:rPr>
        <w:t>Modify to reflect current Quartz Cubes</w:t>
      </w:r>
      <w:r>
        <w:rPr>
          <w:rFonts w:ascii="Arial" w:hAnsi="Arial" w:cs="Arial"/>
          <w:sz w:val="16"/>
          <w:szCs w:val="16"/>
        </w:rPr>
        <w:t xml:space="preserve"> (primary and secondary)</w:t>
      </w:r>
    </w:p>
    <w:p w14:paraId="486D623D" w14:textId="51304899" w:rsidR="0067780A" w:rsidRDefault="00091057" w:rsidP="00233A24">
      <w:pPr>
        <w:pStyle w:val="ListParagraph"/>
        <w:numPr>
          <w:ilvl w:val="0"/>
          <w:numId w:val="39"/>
        </w:numPr>
        <w:rPr>
          <w:rFonts w:ascii="Arial" w:hAnsi="Arial" w:cs="Arial"/>
          <w:sz w:val="16"/>
          <w:szCs w:val="16"/>
        </w:rPr>
      </w:pPr>
      <w:r>
        <w:rPr>
          <w:rFonts w:ascii="Arial" w:hAnsi="Arial" w:cs="Arial"/>
          <w:b/>
          <w:sz w:val="16"/>
          <w:szCs w:val="16"/>
        </w:rPr>
        <w:t>s</w:t>
      </w:r>
      <w:r w:rsidR="0067780A">
        <w:rPr>
          <w:rFonts w:ascii="Arial" w:hAnsi="Arial" w:cs="Arial"/>
          <w:b/>
          <w:sz w:val="16"/>
          <w:szCs w:val="16"/>
        </w:rPr>
        <w:t>ftp_support_global_variables</w:t>
      </w:r>
      <w:r w:rsidR="0067780A" w:rsidRPr="0067780A">
        <w:rPr>
          <w:rFonts w:ascii="Arial" w:hAnsi="Arial" w:cs="Arial"/>
          <w:b/>
          <w:bCs/>
          <w:sz w:val="16"/>
          <w:szCs w:val="16"/>
        </w:rPr>
        <w:t>.vbs</w:t>
      </w:r>
      <w:r w:rsidR="0067780A">
        <w:rPr>
          <w:rFonts w:ascii="Arial" w:hAnsi="Arial" w:cs="Arial"/>
          <w:b/>
          <w:bCs/>
          <w:sz w:val="16"/>
          <w:szCs w:val="16"/>
        </w:rPr>
        <w:t xml:space="preserve"> </w:t>
      </w:r>
      <w:r>
        <w:rPr>
          <w:rFonts w:ascii="Arial" w:hAnsi="Arial" w:cs="Arial"/>
          <w:sz w:val="16"/>
          <w:szCs w:val="16"/>
        </w:rPr>
        <w:t xml:space="preserve">– </w:t>
      </w:r>
      <w:r w:rsidR="003659B1">
        <w:rPr>
          <w:rFonts w:ascii="Arial" w:hAnsi="Arial" w:cs="Arial"/>
          <w:sz w:val="16"/>
          <w:szCs w:val="16"/>
        </w:rPr>
        <w:t>Integration configuration parameters that need to be set</w:t>
      </w:r>
    </w:p>
    <w:p w14:paraId="480E51A8" w14:textId="46763243" w:rsidR="00F123DA" w:rsidRDefault="00F123DA" w:rsidP="00F123DA">
      <w:pPr>
        <w:rPr>
          <w:rFonts w:cs="Arial"/>
          <w:sz w:val="16"/>
          <w:szCs w:val="16"/>
        </w:rPr>
      </w:pPr>
    </w:p>
    <w:p w14:paraId="3F730DA8" w14:textId="2E112D5E" w:rsidR="00F123DA" w:rsidRPr="00FA5857" w:rsidRDefault="00F123DA" w:rsidP="00F123DA">
      <w:r w:rsidRPr="00FA5857">
        <w:t xml:space="preserve">For Mulesoft implementations, the following files </w:t>
      </w:r>
      <w:r w:rsidR="00FA5857" w:rsidRPr="00FA5857">
        <w:t>contain configuration parameters that need to be set…</w:t>
      </w:r>
    </w:p>
    <w:p w14:paraId="7712E6B9" w14:textId="45C67A11" w:rsidR="00EF3DBF" w:rsidRDefault="00EF3DBF" w:rsidP="00EF3DBF">
      <w:pPr>
        <w:rPr>
          <w:rFonts w:cs="Arial"/>
          <w:sz w:val="16"/>
          <w:szCs w:val="16"/>
        </w:rPr>
      </w:pPr>
    </w:p>
    <w:p w14:paraId="7BA7A1B2" w14:textId="5AAAC5B5" w:rsidR="009724F0" w:rsidRPr="009724F0" w:rsidRDefault="009724F0" w:rsidP="009724F0">
      <w:pPr>
        <w:pStyle w:val="ListParagraph"/>
        <w:numPr>
          <w:ilvl w:val="0"/>
          <w:numId w:val="39"/>
        </w:numPr>
        <w:rPr>
          <w:rFonts w:ascii="Arial" w:hAnsi="Arial" w:cs="Arial"/>
          <w:b/>
          <w:sz w:val="16"/>
          <w:szCs w:val="16"/>
        </w:rPr>
      </w:pPr>
      <w:r w:rsidRPr="009724F0">
        <w:rPr>
          <w:rFonts w:ascii="Arial" w:hAnsi="Arial" w:cs="Arial"/>
          <w:b/>
          <w:sz w:val="16"/>
          <w:szCs w:val="16"/>
        </w:rPr>
        <w:t>SetEKBSchemaProperties.json</w:t>
      </w:r>
    </w:p>
    <w:p w14:paraId="68F33075" w14:textId="20731FAA" w:rsidR="009724F0" w:rsidRPr="009724F0" w:rsidRDefault="009724F0" w:rsidP="009724F0">
      <w:pPr>
        <w:pStyle w:val="ListParagraph"/>
        <w:numPr>
          <w:ilvl w:val="0"/>
          <w:numId w:val="39"/>
        </w:numPr>
        <w:rPr>
          <w:rFonts w:ascii="Arial" w:hAnsi="Arial" w:cs="Arial"/>
          <w:b/>
          <w:sz w:val="16"/>
          <w:szCs w:val="16"/>
        </w:rPr>
      </w:pPr>
      <w:r w:rsidRPr="009724F0">
        <w:rPr>
          <w:rFonts w:ascii="Arial" w:hAnsi="Arial" w:cs="Arial"/>
          <w:b/>
          <w:sz w:val="16"/>
          <w:szCs w:val="16"/>
        </w:rPr>
        <w:t>SetEmailProperties.json</w:t>
      </w:r>
    </w:p>
    <w:p w14:paraId="5496F003" w14:textId="316590DC" w:rsidR="009724F0" w:rsidRPr="009724F0" w:rsidRDefault="009724F0" w:rsidP="009724F0">
      <w:pPr>
        <w:pStyle w:val="ListParagraph"/>
        <w:numPr>
          <w:ilvl w:val="0"/>
          <w:numId w:val="39"/>
        </w:numPr>
        <w:rPr>
          <w:rFonts w:ascii="Arial" w:hAnsi="Arial" w:cs="Arial"/>
          <w:b/>
          <w:sz w:val="16"/>
          <w:szCs w:val="16"/>
        </w:rPr>
      </w:pPr>
      <w:r w:rsidRPr="009724F0">
        <w:rPr>
          <w:rFonts w:ascii="Arial" w:hAnsi="Arial" w:cs="Arial"/>
          <w:b/>
          <w:sz w:val="16"/>
          <w:szCs w:val="16"/>
        </w:rPr>
        <w:t>SetEXTSchemaProperties.json</w:t>
      </w:r>
    </w:p>
    <w:p w14:paraId="3D82986E" w14:textId="7066C377" w:rsidR="009724F0" w:rsidRPr="009724F0" w:rsidRDefault="009724F0" w:rsidP="009724F0">
      <w:pPr>
        <w:pStyle w:val="ListParagraph"/>
        <w:numPr>
          <w:ilvl w:val="0"/>
          <w:numId w:val="39"/>
        </w:numPr>
        <w:rPr>
          <w:rFonts w:ascii="Arial" w:hAnsi="Arial" w:cs="Arial"/>
          <w:b/>
          <w:sz w:val="16"/>
          <w:szCs w:val="16"/>
        </w:rPr>
      </w:pPr>
      <w:r w:rsidRPr="009724F0">
        <w:rPr>
          <w:rFonts w:ascii="Arial" w:hAnsi="Arial" w:cs="Arial"/>
          <w:b/>
          <w:sz w:val="16"/>
          <w:szCs w:val="16"/>
        </w:rPr>
        <w:t>SetFrameworkProperties.json</w:t>
      </w:r>
    </w:p>
    <w:p w14:paraId="561E78AB" w14:textId="43CED24E" w:rsidR="009724F0" w:rsidRPr="009724F0" w:rsidRDefault="009724F0" w:rsidP="009724F0">
      <w:pPr>
        <w:pStyle w:val="ListParagraph"/>
        <w:numPr>
          <w:ilvl w:val="0"/>
          <w:numId w:val="39"/>
        </w:numPr>
        <w:rPr>
          <w:rFonts w:ascii="Arial" w:hAnsi="Arial" w:cs="Arial"/>
          <w:b/>
          <w:sz w:val="16"/>
          <w:szCs w:val="16"/>
        </w:rPr>
      </w:pPr>
      <w:r w:rsidRPr="009724F0">
        <w:rPr>
          <w:rFonts w:ascii="Arial" w:hAnsi="Arial" w:cs="Arial"/>
          <w:b/>
          <w:sz w:val="16"/>
          <w:szCs w:val="16"/>
        </w:rPr>
        <w:t>SetHTTPProperties.json</w:t>
      </w:r>
    </w:p>
    <w:p w14:paraId="6A45B46A" w14:textId="420B3A78" w:rsidR="009724F0" w:rsidRPr="009724F0" w:rsidRDefault="009724F0" w:rsidP="009724F0">
      <w:pPr>
        <w:pStyle w:val="ListParagraph"/>
        <w:numPr>
          <w:ilvl w:val="0"/>
          <w:numId w:val="39"/>
        </w:numPr>
        <w:rPr>
          <w:rFonts w:ascii="Arial" w:hAnsi="Arial" w:cs="Arial"/>
          <w:b/>
          <w:sz w:val="16"/>
          <w:szCs w:val="16"/>
        </w:rPr>
      </w:pPr>
      <w:r w:rsidRPr="009724F0">
        <w:rPr>
          <w:rFonts w:ascii="Arial" w:hAnsi="Arial" w:cs="Arial"/>
          <w:b/>
          <w:sz w:val="16"/>
          <w:szCs w:val="16"/>
        </w:rPr>
        <w:t>SetJIProperties.json</w:t>
      </w:r>
    </w:p>
    <w:p w14:paraId="3D74CF6D" w14:textId="77777777" w:rsidR="009724F0" w:rsidRPr="009724F0" w:rsidRDefault="009724F0" w:rsidP="009724F0">
      <w:pPr>
        <w:rPr>
          <w:rFonts w:cs="Arial"/>
          <w:b/>
          <w:sz w:val="16"/>
          <w:szCs w:val="16"/>
        </w:rPr>
      </w:pPr>
    </w:p>
    <w:p w14:paraId="2B2A32A8" w14:textId="21147C40" w:rsidR="00EF3DBF" w:rsidRPr="00B237C9" w:rsidRDefault="00EF3DBF" w:rsidP="00EF3DBF">
      <w:pPr>
        <w:rPr>
          <w:rFonts w:cs="Arial"/>
          <w:szCs w:val="20"/>
        </w:rPr>
      </w:pPr>
      <w:r w:rsidRPr="00B237C9">
        <w:rPr>
          <w:rFonts w:cs="Arial"/>
          <w:b/>
          <w:szCs w:val="20"/>
        </w:rPr>
        <w:t>Note</w:t>
      </w:r>
      <w:r w:rsidR="000711CA">
        <w:rPr>
          <w:rFonts w:cs="Arial"/>
          <w:szCs w:val="20"/>
        </w:rPr>
        <w:t xml:space="preserve">: The ActualsCubeSync.bat, </w:t>
      </w:r>
      <w:r w:rsidRPr="00B237C9">
        <w:rPr>
          <w:rFonts w:cs="Arial"/>
          <w:szCs w:val="20"/>
        </w:rPr>
        <w:t>PlanCubeSync.bat</w:t>
      </w:r>
      <w:r w:rsidR="000711CA">
        <w:rPr>
          <w:rFonts w:cs="Arial"/>
          <w:szCs w:val="20"/>
        </w:rPr>
        <w:t xml:space="preserve"> and QuartzPurgeAgedData.bat</w:t>
      </w:r>
      <w:r w:rsidRPr="00B237C9">
        <w:rPr>
          <w:rFonts w:cs="Arial"/>
          <w:szCs w:val="20"/>
        </w:rPr>
        <w:t xml:space="preserve"> are not the same between primary and secondary.  These scripts need to reference only those Cubes </w:t>
      </w:r>
      <w:r w:rsidR="00FF6145" w:rsidRPr="00B237C9">
        <w:rPr>
          <w:rFonts w:cs="Arial"/>
          <w:szCs w:val="20"/>
        </w:rPr>
        <w:t>whose working directories (temp, log and sort) reside</w:t>
      </w:r>
      <w:r w:rsidRPr="00B237C9">
        <w:rPr>
          <w:rFonts w:cs="Arial"/>
          <w:szCs w:val="20"/>
        </w:rPr>
        <w:t xml:space="preserve"> on the particular server.  GlobalVariables.bat is different between primary and secondary since this file identifies whether the server is a primary or secondary (See PRISEC in </w:t>
      </w:r>
      <w:hyperlink w:anchor="_Global_Variables" w:history="1">
        <w:r w:rsidRPr="00B237C9">
          <w:rPr>
            <w:rStyle w:val="Hyperlink"/>
            <w:rFonts w:cs="Arial"/>
            <w:szCs w:val="20"/>
          </w:rPr>
          <w:t>Global Variables</w:t>
        </w:r>
      </w:hyperlink>
      <w:r w:rsidRPr="00B237C9">
        <w:rPr>
          <w:rFonts w:cs="Arial"/>
          <w:szCs w:val="20"/>
        </w:rPr>
        <w:t>).</w:t>
      </w:r>
    </w:p>
    <w:sectPr w:rsidR="00EF3DBF" w:rsidRPr="00B237C9" w:rsidSect="00C668E6">
      <w:footerReference w:type="default" r:id="rId91"/>
      <w:pgSz w:w="12240" w:h="15840" w:code="1"/>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3A200" w14:textId="77777777" w:rsidR="00B52259" w:rsidRDefault="00B52259">
      <w:r>
        <w:separator/>
      </w:r>
    </w:p>
  </w:endnote>
  <w:endnote w:type="continuationSeparator" w:id="0">
    <w:p w14:paraId="36980048" w14:textId="77777777" w:rsidR="00B52259" w:rsidRDefault="00B52259">
      <w:r>
        <w:continuationSeparator/>
      </w:r>
    </w:p>
  </w:endnote>
  <w:endnote w:type="continuationNotice" w:id="1">
    <w:p w14:paraId="08A132D7" w14:textId="77777777" w:rsidR="00B52259" w:rsidRDefault="00B5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67C76" w14:textId="77777777" w:rsidR="00C815E9" w:rsidRDefault="00C815E9" w:rsidP="004E4567">
    <w:pPr>
      <w:pStyle w:val="Footer"/>
      <w:framePr w:wrap="around" w:vAnchor="text" w:hAnchor="margin" w:xAlign="right" w:y="1"/>
    </w:pPr>
    <w:r>
      <w:fldChar w:fldCharType="begin"/>
    </w:r>
    <w:r>
      <w:instrText xml:space="preserve">PAGE  </w:instrText>
    </w:r>
    <w:r>
      <w:fldChar w:fldCharType="end"/>
    </w:r>
  </w:p>
  <w:p w14:paraId="5971AB1C" w14:textId="77777777" w:rsidR="00C815E9" w:rsidRDefault="00C815E9" w:rsidP="007636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9D4C" w14:textId="77777777" w:rsidR="00C815E9" w:rsidRPr="00C165C6" w:rsidRDefault="00C815E9" w:rsidP="00C165C6">
    <w:pPr>
      <w:pStyle w:val="Footer"/>
      <w:tabs>
        <w:tab w:val="right" w:pos="9540"/>
      </w:tabs>
      <w:rPr>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2E447" w14:textId="77777777" w:rsidR="00C815E9" w:rsidRPr="00561A37" w:rsidRDefault="00C815E9" w:rsidP="00561A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935CD" w14:textId="4C925B5B" w:rsidR="00C815E9" w:rsidRPr="00C165C6" w:rsidRDefault="00C815E9" w:rsidP="00561A37">
    <w:pPr>
      <w:pStyle w:val="Footer"/>
      <w:tabs>
        <w:tab w:val="right" w:pos="9360"/>
      </w:tabs>
      <w:rPr>
        <w:szCs w:val="16"/>
      </w:rPr>
    </w:pPr>
    <w:r w:rsidRPr="00CB3C03">
      <w:t xml:space="preserve">© </w:t>
    </w:r>
    <w:r>
      <w:t>2020 Blue Yonder</w:t>
    </w:r>
    <w:r>
      <w:rPr>
        <w:szCs w:val="16"/>
      </w:rPr>
      <w:t>, Inc. - Confidential</w:t>
    </w:r>
    <w:r w:rsidRPr="00C165C6">
      <w:rPr>
        <w:szCs w:val="16"/>
      </w:rPr>
      <w:tab/>
    </w:r>
    <w:r>
      <w:fldChar w:fldCharType="begin"/>
    </w:r>
    <w:r>
      <w:instrText xml:space="preserve"> PAGE </w:instrText>
    </w:r>
    <w:r>
      <w:fldChar w:fldCharType="separate"/>
    </w:r>
    <w:r>
      <w:rPr>
        <w:noProof/>
      </w:rPr>
      <w:t>64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CA11E" w14:textId="77777777" w:rsidR="00B52259" w:rsidRDefault="00B52259">
      <w:r>
        <w:separator/>
      </w:r>
    </w:p>
  </w:footnote>
  <w:footnote w:type="continuationSeparator" w:id="0">
    <w:p w14:paraId="6DA2FE9B" w14:textId="77777777" w:rsidR="00B52259" w:rsidRDefault="00B52259">
      <w:r>
        <w:continuationSeparator/>
      </w:r>
    </w:p>
  </w:footnote>
  <w:footnote w:type="continuationNotice" w:id="1">
    <w:p w14:paraId="40F55AE9" w14:textId="77777777" w:rsidR="00B52259" w:rsidRDefault="00B52259"/>
  </w:footnote>
  <w:footnote w:id="2">
    <w:p w14:paraId="3658F075" w14:textId="77777777" w:rsidR="00C815E9" w:rsidRDefault="00C815E9">
      <w:pPr>
        <w:pStyle w:val="FootnoteText"/>
      </w:pPr>
      <w:r>
        <w:rPr>
          <w:rStyle w:val="FootnoteReference"/>
        </w:rPr>
        <w:footnoteRef/>
      </w:r>
      <w:r>
        <w:t xml:space="preserve"> As of EP release 8.0, EKBS, EKBP and EKBF have been merged into a single schema.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774A5" w14:textId="77777777" w:rsidR="00C815E9" w:rsidRPr="00120852" w:rsidRDefault="00C815E9" w:rsidP="00120852">
    <w:pPr>
      <w:pStyle w:val="Header"/>
      <w:pBdr>
        <w:bottom w:val="single" w:sz="4" w:space="0" w:color="005596"/>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14CB" w14:textId="2BD6F7BD" w:rsidR="00C815E9" w:rsidRDefault="00C815E9" w:rsidP="00120852">
    <w:pPr>
      <w:pStyle w:val="Header"/>
      <w:pBdr>
        <w:bottom w:val="none" w:sz="0" w:space="0" w:color="auto"/>
      </w:pBdr>
    </w:pPr>
    <w:r>
      <w:rPr>
        <w:noProof/>
      </w:rPr>
      <w:drawing>
        <wp:anchor distT="0" distB="0" distL="114300" distR="114300" simplePos="0" relativeHeight="251656192" behindDoc="0" locked="0" layoutInCell="1" allowOverlap="1" wp14:anchorId="70EAE240" wp14:editId="779F386B">
          <wp:simplePos x="0" y="0"/>
          <wp:positionH relativeFrom="margin">
            <wp:posOffset>2114550</wp:posOffset>
          </wp:positionH>
          <wp:positionV relativeFrom="paragraph">
            <wp:posOffset>371475</wp:posOffset>
          </wp:positionV>
          <wp:extent cx="1999615" cy="2933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B5F3" w14:textId="4F960D4C" w:rsidR="00C815E9" w:rsidRDefault="00C815E9">
    <w:pPr>
      <w:pStyle w:val="Header"/>
    </w:pPr>
    <w:r>
      <w:rPr>
        <w:noProof/>
      </w:rPr>
      <w:drawing>
        <wp:anchor distT="0" distB="0" distL="114300" distR="114300" simplePos="0" relativeHeight="251667456" behindDoc="0" locked="0" layoutInCell="1" allowOverlap="1" wp14:anchorId="329368AF" wp14:editId="70235BF1">
          <wp:simplePos x="0" y="0"/>
          <wp:positionH relativeFrom="margin">
            <wp:posOffset>3952875</wp:posOffset>
          </wp:positionH>
          <wp:positionV relativeFrom="paragraph">
            <wp:posOffset>-257175</wp:posOffset>
          </wp:positionV>
          <wp:extent cx="1999615" cy="29337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p w14:paraId="609DDD42" w14:textId="77777777" w:rsidR="00C815E9" w:rsidRDefault="00C815E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D1B4" w14:textId="77777777" w:rsidR="00C815E9" w:rsidRPr="00274429" w:rsidRDefault="00C815E9" w:rsidP="00274429">
    <w:pPr>
      <w:pStyle w:val="Header"/>
    </w:pPr>
    <w:r w:rsidRPr="00274429">
      <w:t>JDA Software Group,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3AB"/>
    <w:multiLevelType w:val="hybridMultilevel"/>
    <w:tmpl w:val="89F8907E"/>
    <w:lvl w:ilvl="0" w:tplc="CDACE8E6">
      <w:start w:val="1"/>
      <w:numFmt w:val="bullet"/>
      <w:lvlText w:val="•"/>
      <w:lvlJc w:val="left"/>
      <w:pPr>
        <w:tabs>
          <w:tab w:val="num" w:pos="720"/>
        </w:tabs>
        <w:ind w:left="720" w:hanging="360"/>
      </w:pPr>
      <w:rPr>
        <w:rFonts w:ascii="Times New Roman" w:hAnsi="Times New Roman" w:hint="default"/>
      </w:rPr>
    </w:lvl>
    <w:lvl w:ilvl="1" w:tplc="3C9A6896">
      <w:start w:val="1221"/>
      <w:numFmt w:val="bullet"/>
      <w:lvlText w:val="–"/>
      <w:lvlJc w:val="left"/>
      <w:pPr>
        <w:tabs>
          <w:tab w:val="num" w:pos="1440"/>
        </w:tabs>
        <w:ind w:left="1440" w:hanging="360"/>
      </w:pPr>
      <w:rPr>
        <w:rFonts w:ascii="Times New Roman" w:hAnsi="Times New Roman" w:hint="default"/>
      </w:rPr>
    </w:lvl>
    <w:lvl w:ilvl="2" w:tplc="E1809D4A">
      <w:start w:val="1221"/>
      <w:numFmt w:val="bullet"/>
      <w:lvlText w:val="•"/>
      <w:lvlJc w:val="left"/>
      <w:pPr>
        <w:tabs>
          <w:tab w:val="num" w:pos="2160"/>
        </w:tabs>
        <w:ind w:left="2160" w:hanging="360"/>
      </w:pPr>
      <w:rPr>
        <w:rFonts w:ascii="Times New Roman" w:hAnsi="Times New Roman" w:hint="default"/>
      </w:rPr>
    </w:lvl>
    <w:lvl w:ilvl="3" w:tplc="B8F66C40" w:tentative="1">
      <w:start w:val="1"/>
      <w:numFmt w:val="bullet"/>
      <w:lvlText w:val="•"/>
      <w:lvlJc w:val="left"/>
      <w:pPr>
        <w:tabs>
          <w:tab w:val="num" w:pos="2880"/>
        </w:tabs>
        <w:ind w:left="2880" w:hanging="360"/>
      </w:pPr>
      <w:rPr>
        <w:rFonts w:ascii="Times New Roman" w:hAnsi="Times New Roman" w:hint="default"/>
      </w:rPr>
    </w:lvl>
    <w:lvl w:ilvl="4" w:tplc="491C4CEA" w:tentative="1">
      <w:start w:val="1"/>
      <w:numFmt w:val="bullet"/>
      <w:lvlText w:val="•"/>
      <w:lvlJc w:val="left"/>
      <w:pPr>
        <w:tabs>
          <w:tab w:val="num" w:pos="3600"/>
        </w:tabs>
        <w:ind w:left="3600" w:hanging="360"/>
      </w:pPr>
      <w:rPr>
        <w:rFonts w:ascii="Times New Roman" w:hAnsi="Times New Roman" w:hint="default"/>
      </w:rPr>
    </w:lvl>
    <w:lvl w:ilvl="5" w:tplc="38884A26" w:tentative="1">
      <w:start w:val="1"/>
      <w:numFmt w:val="bullet"/>
      <w:lvlText w:val="•"/>
      <w:lvlJc w:val="left"/>
      <w:pPr>
        <w:tabs>
          <w:tab w:val="num" w:pos="4320"/>
        </w:tabs>
        <w:ind w:left="4320" w:hanging="360"/>
      </w:pPr>
      <w:rPr>
        <w:rFonts w:ascii="Times New Roman" w:hAnsi="Times New Roman" w:hint="default"/>
      </w:rPr>
    </w:lvl>
    <w:lvl w:ilvl="6" w:tplc="069834E8" w:tentative="1">
      <w:start w:val="1"/>
      <w:numFmt w:val="bullet"/>
      <w:lvlText w:val="•"/>
      <w:lvlJc w:val="left"/>
      <w:pPr>
        <w:tabs>
          <w:tab w:val="num" w:pos="5040"/>
        </w:tabs>
        <w:ind w:left="5040" w:hanging="360"/>
      </w:pPr>
      <w:rPr>
        <w:rFonts w:ascii="Times New Roman" w:hAnsi="Times New Roman" w:hint="default"/>
      </w:rPr>
    </w:lvl>
    <w:lvl w:ilvl="7" w:tplc="20C8177A" w:tentative="1">
      <w:start w:val="1"/>
      <w:numFmt w:val="bullet"/>
      <w:lvlText w:val="•"/>
      <w:lvlJc w:val="left"/>
      <w:pPr>
        <w:tabs>
          <w:tab w:val="num" w:pos="5760"/>
        </w:tabs>
        <w:ind w:left="5760" w:hanging="360"/>
      </w:pPr>
      <w:rPr>
        <w:rFonts w:ascii="Times New Roman" w:hAnsi="Times New Roman" w:hint="default"/>
      </w:rPr>
    </w:lvl>
    <w:lvl w:ilvl="8" w:tplc="0620330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AB7BE7"/>
    <w:multiLevelType w:val="hybridMultilevel"/>
    <w:tmpl w:val="36F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B12CF"/>
    <w:multiLevelType w:val="hybridMultilevel"/>
    <w:tmpl w:val="8AE86436"/>
    <w:lvl w:ilvl="0" w:tplc="3AC29CD8">
      <w:start w:val="1"/>
      <w:numFmt w:val="bullet"/>
      <w:lvlText w:val="–"/>
      <w:lvlJc w:val="left"/>
      <w:pPr>
        <w:tabs>
          <w:tab w:val="num" w:pos="720"/>
        </w:tabs>
        <w:ind w:left="720" w:hanging="360"/>
      </w:pPr>
      <w:rPr>
        <w:rFonts w:ascii="Times New Roman" w:hAnsi="Times New Roman" w:hint="default"/>
      </w:rPr>
    </w:lvl>
    <w:lvl w:ilvl="1" w:tplc="8B387C80">
      <w:start w:val="1"/>
      <w:numFmt w:val="bullet"/>
      <w:lvlText w:val="–"/>
      <w:lvlJc w:val="left"/>
      <w:pPr>
        <w:tabs>
          <w:tab w:val="num" w:pos="1440"/>
        </w:tabs>
        <w:ind w:left="1440" w:hanging="360"/>
      </w:pPr>
      <w:rPr>
        <w:rFonts w:ascii="Times New Roman" w:hAnsi="Times New Roman" w:hint="default"/>
      </w:rPr>
    </w:lvl>
    <w:lvl w:ilvl="2" w:tplc="DA06B596">
      <w:start w:val="1303"/>
      <w:numFmt w:val="bullet"/>
      <w:lvlText w:val="•"/>
      <w:lvlJc w:val="left"/>
      <w:pPr>
        <w:tabs>
          <w:tab w:val="num" w:pos="2160"/>
        </w:tabs>
        <w:ind w:left="2160" w:hanging="360"/>
      </w:pPr>
      <w:rPr>
        <w:rFonts w:ascii="Times New Roman" w:hAnsi="Times New Roman" w:hint="default"/>
      </w:rPr>
    </w:lvl>
    <w:lvl w:ilvl="3" w:tplc="D7DCA71C" w:tentative="1">
      <w:start w:val="1"/>
      <w:numFmt w:val="bullet"/>
      <w:lvlText w:val="–"/>
      <w:lvlJc w:val="left"/>
      <w:pPr>
        <w:tabs>
          <w:tab w:val="num" w:pos="2880"/>
        </w:tabs>
        <w:ind w:left="2880" w:hanging="360"/>
      </w:pPr>
      <w:rPr>
        <w:rFonts w:ascii="Times New Roman" w:hAnsi="Times New Roman" w:hint="default"/>
      </w:rPr>
    </w:lvl>
    <w:lvl w:ilvl="4" w:tplc="83DC01E6" w:tentative="1">
      <w:start w:val="1"/>
      <w:numFmt w:val="bullet"/>
      <w:lvlText w:val="–"/>
      <w:lvlJc w:val="left"/>
      <w:pPr>
        <w:tabs>
          <w:tab w:val="num" w:pos="3600"/>
        </w:tabs>
        <w:ind w:left="3600" w:hanging="360"/>
      </w:pPr>
      <w:rPr>
        <w:rFonts w:ascii="Times New Roman" w:hAnsi="Times New Roman" w:hint="default"/>
      </w:rPr>
    </w:lvl>
    <w:lvl w:ilvl="5" w:tplc="519C386A" w:tentative="1">
      <w:start w:val="1"/>
      <w:numFmt w:val="bullet"/>
      <w:lvlText w:val="–"/>
      <w:lvlJc w:val="left"/>
      <w:pPr>
        <w:tabs>
          <w:tab w:val="num" w:pos="4320"/>
        </w:tabs>
        <w:ind w:left="4320" w:hanging="360"/>
      </w:pPr>
      <w:rPr>
        <w:rFonts w:ascii="Times New Roman" w:hAnsi="Times New Roman" w:hint="default"/>
      </w:rPr>
    </w:lvl>
    <w:lvl w:ilvl="6" w:tplc="A57AC2CE" w:tentative="1">
      <w:start w:val="1"/>
      <w:numFmt w:val="bullet"/>
      <w:lvlText w:val="–"/>
      <w:lvlJc w:val="left"/>
      <w:pPr>
        <w:tabs>
          <w:tab w:val="num" w:pos="5040"/>
        </w:tabs>
        <w:ind w:left="5040" w:hanging="360"/>
      </w:pPr>
      <w:rPr>
        <w:rFonts w:ascii="Times New Roman" w:hAnsi="Times New Roman" w:hint="default"/>
      </w:rPr>
    </w:lvl>
    <w:lvl w:ilvl="7" w:tplc="145EA378" w:tentative="1">
      <w:start w:val="1"/>
      <w:numFmt w:val="bullet"/>
      <w:lvlText w:val="–"/>
      <w:lvlJc w:val="left"/>
      <w:pPr>
        <w:tabs>
          <w:tab w:val="num" w:pos="5760"/>
        </w:tabs>
        <w:ind w:left="5760" w:hanging="360"/>
      </w:pPr>
      <w:rPr>
        <w:rFonts w:ascii="Times New Roman" w:hAnsi="Times New Roman" w:hint="default"/>
      </w:rPr>
    </w:lvl>
    <w:lvl w:ilvl="8" w:tplc="DE2CFBF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EF6224E"/>
    <w:multiLevelType w:val="hybridMultilevel"/>
    <w:tmpl w:val="F9247F50"/>
    <w:lvl w:ilvl="0" w:tplc="D29658EE">
      <w:start w:val="1"/>
      <w:numFmt w:val="bullet"/>
      <w:lvlText w:val=""/>
      <w:lvlJc w:val="left"/>
      <w:pPr>
        <w:tabs>
          <w:tab w:val="num" w:pos="720"/>
        </w:tabs>
        <w:ind w:left="720" w:hanging="360"/>
      </w:pPr>
      <w:rPr>
        <w:rFonts w:ascii="Symbol" w:hAnsi="Symbol" w:hint="default"/>
      </w:rPr>
    </w:lvl>
    <w:lvl w:ilvl="1" w:tplc="37506E72" w:tentative="1">
      <w:start w:val="1"/>
      <w:numFmt w:val="bullet"/>
      <w:lvlText w:val="o"/>
      <w:lvlJc w:val="left"/>
      <w:pPr>
        <w:tabs>
          <w:tab w:val="num" w:pos="1440"/>
        </w:tabs>
        <w:ind w:left="1440" w:hanging="360"/>
      </w:pPr>
      <w:rPr>
        <w:rFonts w:ascii="Courier New" w:hAnsi="Courier New" w:cs="Courier New" w:hint="default"/>
      </w:rPr>
    </w:lvl>
    <w:lvl w:ilvl="2" w:tplc="74F65B38" w:tentative="1">
      <w:start w:val="1"/>
      <w:numFmt w:val="bullet"/>
      <w:lvlText w:val=""/>
      <w:lvlJc w:val="left"/>
      <w:pPr>
        <w:tabs>
          <w:tab w:val="num" w:pos="2160"/>
        </w:tabs>
        <w:ind w:left="2160" w:hanging="360"/>
      </w:pPr>
      <w:rPr>
        <w:rFonts w:ascii="Wingdings" w:hAnsi="Wingdings" w:hint="default"/>
      </w:rPr>
    </w:lvl>
    <w:lvl w:ilvl="3" w:tplc="09AEB800" w:tentative="1">
      <w:start w:val="1"/>
      <w:numFmt w:val="bullet"/>
      <w:lvlText w:val=""/>
      <w:lvlJc w:val="left"/>
      <w:pPr>
        <w:tabs>
          <w:tab w:val="num" w:pos="2880"/>
        </w:tabs>
        <w:ind w:left="2880" w:hanging="360"/>
      </w:pPr>
      <w:rPr>
        <w:rFonts w:ascii="Symbol" w:hAnsi="Symbol" w:hint="default"/>
      </w:rPr>
    </w:lvl>
    <w:lvl w:ilvl="4" w:tplc="46DA6FEA" w:tentative="1">
      <w:start w:val="1"/>
      <w:numFmt w:val="bullet"/>
      <w:lvlText w:val="o"/>
      <w:lvlJc w:val="left"/>
      <w:pPr>
        <w:tabs>
          <w:tab w:val="num" w:pos="3600"/>
        </w:tabs>
        <w:ind w:left="3600" w:hanging="360"/>
      </w:pPr>
      <w:rPr>
        <w:rFonts w:ascii="Courier New" w:hAnsi="Courier New" w:cs="Courier New" w:hint="default"/>
      </w:rPr>
    </w:lvl>
    <w:lvl w:ilvl="5" w:tplc="DD280992" w:tentative="1">
      <w:start w:val="1"/>
      <w:numFmt w:val="bullet"/>
      <w:lvlText w:val=""/>
      <w:lvlJc w:val="left"/>
      <w:pPr>
        <w:tabs>
          <w:tab w:val="num" w:pos="4320"/>
        </w:tabs>
        <w:ind w:left="4320" w:hanging="360"/>
      </w:pPr>
      <w:rPr>
        <w:rFonts w:ascii="Wingdings" w:hAnsi="Wingdings" w:hint="default"/>
      </w:rPr>
    </w:lvl>
    <w:lvl w:ilvl="6" w:tplc="76D897B8" w:tentative="1">
      <w:start w:val="1"/>
      <w:numFmt w:val="bullet"/>
      <w:lvlText w:val=""/>
      <w:lvlJc w:val="left"/>
      <w:pPr>
        <w:tabs>
          <w:tab w:val="num" w:pos="5040"/>
        </w:tabs>
        <w:ind w:left="5040" w:hanging="360"/>
      </w:pPr>
      <w:rPr>
        <w:rFonts w:ascii="Symbol" w:hAnsi="Symbol" w:hint="default"/>
      </w:rPr>
    </w:lvl>
    <w:lvl w:ilvl="7" w:tplc="099ACFBC" w:tentative="1">
      <w:start w:val="1"/>
      <w:numFmt w:val="bullet"/>
      <w:lvlText w:val="o"/>
      <w:lvlJc w:val="left"/>
      <w:pPr>
        <w:tabs>
          <w:tab w:val="num" w:pos="5760"/>
        </w:tabs>
        <w:ind w:left="5760" w:hanging="360"/>
      </w:pPr>
      <w:rPr>
        <w:rFonts w:ascii="Courier New" w:hAnsi="Courier New" w:cs="Courier New" w:hint="default"/>
      </w:rPr>
    </w:lvl>
    <w:lvl w:ilvl="8" w:tplc="F5CAF58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226F7"/>
    <w:multiLevelType w:val="hybridMultilevel"/>
    <w:tmpl w:val="01F4285C"/>
    <w:lvl w:ilvl="0" w:tplc="EA960BF6">
      <w:start w:val="1"/>
      <w:numFmt w:val="bullet"/>
      <w:lvlText w:val=""/>
      <w:lvlJc w:val="left"/>
      <w:pPr>
        <w:tabs>
          <w:tab w:val="num" w:pos="720"/>
        </w:tabs>
        <w:ind w:left="720" w:hanging="360"/>
      </w:pPr>
      <w:rPr>
        <w:rFonts w:ascii="Symbol" w:hAnsi="Symbol" w:hint="default"/>
      </w:rPr>
    </w:lvl>
    <w:lvl w:ilvl="1" w:tplc="176E60C4">
      <w:start w:val="1"/>
      <w:numFmt w:val="bullet"/>
      <w:lvlText w:val="o"/>
      <w:lvlJc w:val="left"/>
      <w:pPr>
        <w:tabs>
          <w:tab w:val="num" w:pos="1440"/>
        </w:tabs>
        <w:ind w:left="1440" w:hanging="360"/>
      </w:pPr>
      <w:rPr>
        <w:rFonts w:ascii="Courier New" w:hAnsi="Courier New" w:cs="Courier New" w:hint="default"/>
      </w:rPr>
    </w:lvl>
    <w:lvl w:ilvl="2" w:tplc="99943AB0" w:tentative="1">
      <w:start w:val="1"/>
      <w:numFmt w:val="bullet"/>
      <w:lvlText w:val=""/>
      <w:lvlJc w:val="left"/>
      <w:pPr>
        <w:tabs>
          <w:tab w:val="num" w:pos="2160"/>
        </w:tabs>
        <w:ind w:left="2160" w:hanging="360"/>
      </w:pPr>
      <w:rPr>
        <w:rFonts w:ascii="Wingdings" w:hAnsi="Wingdings" w:hint="default"/>
      </w:rPr>
    </w:lvl>
    <w:lvl w:ilvl="3" w:tplc="E8280590" w:tentative="1">
      <w:start w:val="1"/>
      <w:numFmt w:val="bullet"/>
      <w:lvlText w:val=""/>
      <w:lvlJc w:val="left"/>
      <w:pPr>
        <w:tabs>
          <w:tab w:val="num" w:pos="2880"/>
        </w:tabs>
        <w:ind w:left="2880" w:hanging="360"/>
      </w:pPr>
      <w:rPr>
        <w:rFonts w:ascii="Symbol" w:hAnsi="Symbol" w:hint="default"/>
      </w:rPr>
    </w:lvl>
    <w:lvl w:ilvl="4" w:tplc="C4C2CC32" w:tentative="1">
      <w:start w:val="1"/>
      <w:numFmt w:val="bullet"/>
      <w:lvlText w:val="o"/>
      <w:lvlJc w:val="left"/>
      <w:pPr>
        <w:tabs>
          <w:tab w:val="num" w:pos="3600"/>
        </w:tabs>
        <w:ind w:left="3600" w:hanging="360"/>
      </w:pPr>
      <w:rPr>
        <w:rFonts w:ascii="Courier New" w:hAnsi="Courier New" w:cs="Courier New" w:hint="default"/>
      </w:rPr>
    </w:lvl>
    <w:lvl w:ilvl="5" w:tplc="11D43A1C" w:tentative="1">
      <w:start w:val="1"/>
      <w:numFmt w:val="bullet"/>
      <w:lvlText w:val=""/>
      <w:lvlJc w:val="left"/>
      <w:pPr>
        <w:tabs>
          <w:tab w:val="num" w:pos="4320"/>
        </w:tabs>
        <w:ind w:left="4320" w:hanging="360"/>
      </w:pPr>
      <w:rPr>
        <w:rFonts w:ascii="Wingdings" w:hAnsi="Wingdings" w:hint="default"/>
      </w:rPr>
    </w:lvl>
    <w:lvl w:ilvl="6" w:tplc="C950A112" w:tentative="1">
      <w:start w:val="1"/>
      <w:numFmt w:val="bullet"/>
      <w:lvlText w:val=""/>
      <w:lvlJc w:val="left"/>
      <w:pPr>
        <w:tabs>
          <w:tab w:val="num" w:pos="5040"/>
        </w:tabs>
        <w:ind w:left="5040" w:hanging="360"/>
      </w:pPr>
      <w:rPr>
        <w:rFonts w:ascii="Symbol" w:hAnsi="Symbol" w:hint="default"/>
      </w:rPr>
    </w:lvl>
    <w:lvl w:ilvl="7" w:tplc="D76CFE00" w:tentative="1">
      <w:start w:val="1"/>
      <w:numFmt w:val="bullet"/>
      <w:lvlText w:val="o"/>
      <w:lvlJc w:val="left"/>
      <w:pPr>
        <w:tabs>
          <w:tab w:val="num" w:pos="5760"/>
        </w:tabs>
        <w:ind w:left="5760" w:hanging="360"/>
      </w:pPr>
      <w:rPr>
        <w:rFonts w:ascii="Courier New" w:hAnsi="Courier New" w:cs="Courier New" w:hint="default"/>
      </w:rPr>
    </w:lvl>
    <w:lvl w:ilvl="8" w:tplc="DD26BAA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F9492C"/>
    <w:multiLevelType w:val="hybridMultilevel"/>
    <w:tmpl w:val="18AE201C"/>
    <w:lvl w:ilvl="0" w:tplc="D2B86FD6">
      <w:start w:val="1"/>
      <w:numFmt w:val="decimal"/>
      <w:lvlText w:val="%1."/>
      <w:lvlJc w:val="left"/>
      <w:pPr>
        <w:ind w:left="720" w:hanging="360"/>
      </w:pPr>
    </w:lvl>
    <w:lvl w:ilvl="1" w:tplc="E202271E" w:tentative="1">
      <w:start w:val="1"/>
      <w:numFmt w:val="lowerLetter"/>
      <w:lvlText w:val="%2."/>
      <w:lvlJc w:val="left"/>
      <w:pPr>
        <w:ind w:left="1440" w:hanging="360"/>
      </w:pPr>
    </w:lvl>
    <w:lvl w:ilvl="2" w:tplc="FF7E3C48" w:tentative="1">
      <w:start w:val="1"/>
      <w:numFmt w:val="lowerRoman"/>
      <w:lvlText w:val="%3."/>
      <w:lvlJc w:val="right"/>
      <w:pPr>
        <w:ind w:left="2160" w:hanging="180"/>
      </w:pPr>
    </w:lvl>
    <w:lvl w:ilvl="3" w:tplc="0316A230" w:tentative="1">
      <w:start w:val="1"/>
      <w:numFmt w:val="decimal"/>
      <w:lvlText w:val="%4."/>
      <w:lvlJc w:val="left"/>
      <w:pPr>
        <w:ind w:left="2880" w:hanging="360"/>
      </w:pPr>
    </w:lvl>
    <w:lvl w:ilvl="4" w:tplc="AAE0C796" w:tentative="1">
      <w:start w:val="1"/>
      <w:numFmt w:val="lowerLetter"/>
      <w:lvlText w:val="%5."/>
      <w:lvlJc w:val="left"/>
      <w:pPr>
        <w:ind w:left="3600" w:hanging="360"/>
      </w:pPr>
    </w:lvl>
    <w:lvl w:ilvl="5" w:tplc="683069A0" w:tentative="1">
      <w:start w:val="1"/>
      <w:numFmt w:val="lowerRoman"/>
      <w:lvlText w:val="%6."/>
      <w:lvlJc w:val="right"/>
      <w:pPr>
        <w:ind w:left="4320" w:hanging="180"/>
      </w:pPr>
    </w:lvl>
    <w:lvl w:ilvl="6" w:tplc="962482D8" w:tentative="1">
      <w:start w:val="1"/>
      <w:numFmt w:val="decimal"/>
      <w:lvlText w:val="%7."/>
      <w:lvlJc w:val="left"/>
      <w:pPr>
        <w:ind w:left="5040" w:hanging="360"/>
      </w:pPr>
    </w:lvl>
    <w:lvl w:ilvl="7" w:tplc="F9F838EA" w:tentative="1">
      <w:start w:val="1"/>
      <w:numFmt w:val="lowerLetter"/>
      <w:lvlText w:val="%8."/>
      <w:lvlJc w:val="left"/>
      <w:pPr>
        <w:ind w:left="5760" w:hanging="360"/>
      </w:pPr>
    </w:lvl>
    <w:lvl w:ilvl="8" w:tplc="DF985182" w:tentative="1">
      <w:start w:val="1"/>
      <w:numFmt w:val="lowerRoman"/>
      <w:lvlText w:val="%9."/>
      <w:lvlJc w:val="right"/>
      <w:pPr>
        <w:ind w:left="6480" w:hanging="180"/>
      </w:pPr>
    </w:lvl>
  </w:abstractNum>
  <w:abstractNum w:abstractNumId="6" w15:restartNumberingAfterBreak="0">
    <w:nsid w:val="1590616E"/>
    <w:multiLevelType w:val="hybridMultilevel"/>
    <w:tmpl w:val="C82029D0"/>
    <w:lvl w:ilvl="0" w:tplc="EA288096">
      <w:start w:val="1"/>
      <w:numFmt w:val="decimal"/>
      <w:lvlText w:val="%1."/>
      <w:lvlJc w:val="left"/>
      <w:pPr>
        <w:ind w:left="720" w:hanging="360"/>
      </w:pPr>
    </w:lvl>
    <w:lvl w:ilvl="1" w:tplc="5CDE279C">
      <w:start w:val="1"/>
      <w:numFmt w:val="lowerLetter"/>
      <w:lvlText w:val="%2."/>
      <w:lvlJc w:val="left"/>
      <w:pPr>
        <w:ind w:left="1440" w:hanging="360"/>
      </w:pPr>
    </w:lvl>
    <w:lvl w:ilvl="2" w:tplc="09C2ACAC">
      <w:start w:val="1"/>
      <w:numFmt w:val="lowerRoman"/>
      <w:lvlText w:val="%3."/>
      <w:lvlJc w:val="right"/>
      <w:pPr>
        <w:ind w:left="2160" w:hanging="180"/>
      </w:pPr>
    </w:lvl>
    <w:lvl w:ilvl="3" w:tplc="DF9276F2" w:tentative="1">
      <w:start w:val="1"/>
      <w:numFmt w:val="decimal"/>
      <w:lvlText w:val="%4."/>
      <w:lvlJc w:val="left"/>
      <w:pPr>
        <w:ind w:left="2880" w:hanging="360"/>
      </w:pPr>
    </w:lvl>
    <w:lvl w:ilvl="4" w:tplc="A1442FEC" w:tentative="1">
      <w:start w:val="1"/>
      <w:numFmt w:val="lowerLetter"/>
      <w:lvlText w:val="%5."/>
      <w:lvlJc w:val="left"/>
      <w:pPr>
        <w:ind w:left="3600" w:hanging="360"/>
      </w:pPr>
    </w:lvl>
    <w:lvl w:ilvl="5" w:tplc="F120EA56" w:tentative="1">
      <w:start w:val="1"/>
      <w:numFmt w:val="lowerRoman"/>
      <w:lvlText w:val="%6."/>
      <w:lvlJc w:val="right"/>
      <w:pPr>
        <w:ind w:left="4320" w:hanging="180"/>
      </w:pPr>
    </w:lvl>
    <w:lvl w:ilvl="6" w:tplc="A664C0C6" w:tentative="1">
      <w:start w:val="1"/>
      <w:numFmt w:val="decimal"/>
      <w:lvlText w:val="%7."/>
      <w:lvlJc w:val="left"/>
      <w:pPr>
        <w:ind w:left="5040" w:hanging="360"/>
      </w:pPr>
    </w:lvl>
    <w:lvl w:ilvl="7" w:tplc="0D82AF30" w:tentative="1">
      <w:start w:val="1"/>
      <w:numFmt w:val="lowerLetter"/>
      <w:lvlText w:val="%8."/>
      <w:lvlJc w:val="left"/>
      <w:pPr>
        <w:ind w:left="5760" w:hanging="360"/>
      </w:pPr>
    </w:lvl>
    <w:lvl w:ilvl="8" w:tplc="5464D68E" w:tentative="1">
      <w:start w:val="1"/>
      <w:numFmt w:val="lowerRoman"/>
      <w:lvlText w:val="%9."/>
      <w:lvlJc w:val="right"/>
      <w:pPr>
        <w:ind w:left="6480" w:hanging="180"/>
      </w:pPr>
    </w:lvl>
  </w:abstractNum>
  <w:abstractNum w:abstractNumId="7" w15:restartNumberingAfterBreak="0">
    <w:nsid w:val="1678294F"/>
    <w:multiLevelType w:val="hybridMultilevel"/>
    <w:tmpl w:val="E15C33E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50C88"/>
    <w:multiLevelType w:val="hybridMultilevel"/>
    <w:tmpl w:val="BDDE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82EBC"/>
    <w:multiLevelType w:val="hybridMultilevel"/>
    <w:tmpl w:val="64463182"/>
    <w:lvl w:ilvl="0" w:tplc="3A285E34">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7E57B4"/>
    <w:multiLevelType w:val="hybridMultilevel"/>
    <w:tmpl w:val="9FAA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35AE5"/>
    <w:multiLevelType w:val="hybridMultilevel"/>
    <w:tmpl w:val="AA94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D4911"/>
    <w:multiLevelType w:val="hybridMultilevel"/>
    <w:tmpl w:val="AD38C896"/>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F7BE0"/>
    <w:multiLevelType w:val="hybridMultilevel"/>
    <w:tmpl w:val="1CF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1EAD"/>
    <w:multiLevelType w:val="hybridMultilevel"/>
    <w:tmpl w:val="34A28FBE"/>
    <w:lvl w:ilvl="0" w:tplc="36D038B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73460"/>
    <w:multiLevelType w:val="hybridMultilevel"/>
    <w:tmpl w:val="277C43B2"/>
    <w:lvl w:ilvl="0" w:tplc="F18C0BEA">
      <w:start w:val="1"/>
      <w:numFmt w:val="bullet"/>
      <w:lvlText w:val="–"/>
      <w:lvlJc w:val="left"/>
      <w:pPr>
        <w:tabs>
          <w:tab w:val="num" w:pos="720"/>
        </w:tabs>
        <w:ind w:left="720" w:hanging="360"/>
      </w:pPr>
      <w:rPr>
        <w:rFonts w:ascii="Times New Roman" w:hAnsi="Times New Roman" w:hint="default"/>
      </w:rPr>
    </w:lvl>
    <w:lvl w:ilvl="1" w:tplc="5A5E454C">
      <w:start w:val="1"/>
      <w:numFmt w:val="bullet"/>
      <w:lvlText w:val="–"/>
      <w:lvlJc w:val="left"/>
      <w:pPr>
        <w:tabs>
          <w:tab w:val="num" w:pos="1440"/>
        </w:tabs>
        <w:ind w:left="1440" w:hanging="360"/>
      </w:pPr>
      <w:rPr>
        <w:rFonts w:ascii="Times New Roman" w:hAnsi="Times New Roman" w:hint="default"/>
      </w:rPr>
    </w:lvl>
    <w:lvl w:ilvl="2" w:tplc="E4EA6610">
      <w:start w:val="1079"/>
      <w:numFmt w:val="bullet"/>
      <w:lvlText w:val="•"/>
      <w:lvlJc w:val="left"/>
      <w:pPr>
        <w:tabs>
          <w:tab w:val="num" w:pos="2160"/>
        </w:tabs>
        <w:ind w:left="2160" w:hanging="360"/>
      </w:pPr>
      <w:rPr>
        <w:rFonts w:ascii="Times New Roman" w:hAnsi="Times New Roman" w:hint="default"/>
      </w:rPr>
    </w:lvl>
    <w:lvl w:ilvl="3" w:tplc="0AB2C6E8" w:tentative="1">
      <w:start w:val="1"/>
      <w:numFmt w:val="bullet"/>
      <w:lvlText w:val="–"/>
      <w:lvlJc w:val="left"/>
      <w:pPr>
        <w:tabs>
          <w:tab w:val="num" w:pos="2880"/>
        </w:tabs>
        <w:ind w:left="2880" w:hanging="360"/>
      </w:pPr>
      <w:rPr>
        <w:rFonts w:ascii="Times New Roman" w:hAnsi="Times New Roman" w:hint="default"/>
      </w:rPr>
    </w:lvl>
    <w:lvl w:ilvl="4" w:tplc="34B69954" w:tentative="1">
      <w:start w:val="1"/>
      <w:numFmt w:val="bullet"/>
      <w:lvlText w:val="–"/>
      <w:lvlJc w:val="left"/>
      <w:pPr>
        <w:tabs>
          <w:tab w:val="num" w:pos="3600"/>
        </w:tabs>
        <w:ind w:left="3600" w:hanging="360"/>
      </w:pPr>
      <w:rPr>
        <w:rFonts w:ascii="Times New Roman" w:hAnsi="Times New Roman" w:hint="default"/>
      </w:rPr>
    </w:lvl>
    <w:lvl w:ilvl="5" w:tplc="8FF08D3A" w:tentative="1">
      <w:start w:val="1"/>
      <w:numFmt w:val="bullet"/>
      <w:lvlText w:val="–"/>
      <w:lvlJc w:val="left"/>
      <w:pPr>
        <w:tabs>
          <w:tab w:val="num" w:pos="4320"/>
        </w:tabs>
        <w:ind w:left="4320" w:hanging="360"/>
      </w:pPr>
      <w:rPr>
        <w:rFonts w:ascii="Times New Roman" w:hAnsi="Times New Roman" w:hint="default"/>
      </w:rPr>
    </w:lvl>
    <w:lvl w:ilvl="6" w:tplc="58A2A9CE" w:tentative="1">
      <w:start w:val="1"/>
      <w:numFmt w:val="bullet"/>
      <w:lvlText w:val="–"/>
      <w:lvlJc w:val="left"/>
      <w:pPr>
        <w:tabs>
          <w:tab w:val="num" w:pos="5040"/>
        </w:tabs>
        <w:ind w:left="5040" w:hanging="360"/>
      </w:pPr>
      <w:rPr>
        <w:rFonts w:ascii="Times New Roman" w:hAnsi="Times New Roman" w:hint="default"/>
      </w:rPr>
    </w:lvl>
    <w:lvl w:ilvl="7" w:tplc="E5C66F5E" w:tentative="1">
      <w:start w:val="1"/>
      <w:numFmt w:val="bullet"/>
      <w:lvlText w:val="–"/>
      <w:lvlJc w:val="left"/>
      <w:pPr>
        <w:tabs>
          <w:tab w:val="num" w:pos="5760"/>
        </w:tabs>
        <w:ind w:left="5760" w:hanging="360"/>
      </w:pPr>
      <w:rPr>
        <w:rFonts w:ascii="Times New Roman" w:hAnsi="Times New Roman" w:hint="default"/>
      </w:rPr>
    </w:lvl>
    <w:lvl w:ilvl="8" w:tplc="F558C7F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61A4C30"/>
    <w:multiLevelType w:val="hybridMultilevel"/>
    <w:tmpl w:val="1F8E0DA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6657833"/>
    <w:multiLevelType w:val="hybridMultilevel"/>
    <w:tmpl w:val="35C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F2BEF"/>
    <w:multiLevelType w:val="hybridMultilevel"/>
    <w:tmpl w:val="3E5CD792"/>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7755F"/>
    <w:multiLevelType w:val="hybridMultilevel"/>
    <w:tmpl w:val="4308E32A"/>
    <w:lvl w:ilvl="0" w:tplc="A08ECDD4">
      <w:start w:val="1"/>
      <w:numFmt w:val="bullet"/>
      <w:lvlText w:val=""/>
      <w:lvlJc w:val="left"/>
      <w:pPr>
        <w:tabs>
          <w:tab w:val="num" w:pos="720"/>
        </w:tabs>
        <w:ind w:left="720" w:hanging="360"/>
      </w:pPr>
      <w:rPr>
        <w:rFonts w:ascii="Symbol" w:hAnsi="Symbol" w:hint="default"/>
      </w:rPr>
    </w:lvl>
    <w:lvl w:ilvl="1" w:tplc="E4727608">
      <w:start w:val="1"/>
      <w:numFmt w:val="bullet"/>
      <w:lvlText w:val="o"/>
      <w:lvlJc w:val="left"/>
      <w:pPr>
        <w:tabs>
          <w:tab w:val="num" w:pos="1440"/>
        </w:tabs>
        <w:ind w:left="1440" w:hanging="360"/>
      </w:pPr>
      <w:rPr>
        <w:rFonts w:ascii="Courier New" w:hAnsi="Courier New" w:cs="Courier New" w:hint="default"/>
      </w:rPr>
    </w:lvl>
    <w:lvl w:ilvl="2" w:tplc="98022D68">
      <w:start w:val="1"/>
      <w:numFmt w:val="bullet"/>
      <w:lvlText w:val=""/>
      <w:lvlJc w:val="left"/>
      <w:pPr>
        <w:tabs>
          <w:tab w:val="num" w:pos="2160"/>
        </w:tabs>
        <w:ind w:left="2160" w:hanging="360"/>
      </w:pPr>
      <w:rPr>
        <w:rFonts w:ascii="Wingdings" w:hAnsi="Wingdings" w:hint="default"/>
      </w:rPr>
    </w:lvl>
    <w:lvl w:ilvl="3" w:tplc="44CA5B6C" w:tentative="1">
      <w:start w:val="1"/>
      <w:numFmt w:val="bullet"/>
      <w:lvlText w:val=""/>
      <w:lvlJc w:val="left"/>
      <w:pPr>
        <w:tabs>
          <w:tab w:val="num" w:pos="2880"/>
        </w:tabs>
        <w:ind w:left="2880" w:hanging="360"/>
      </w:pPr>
      <w:rPr>
        <w:rFonts w:ascii="Symbol" w:hAnsi="Symbol" w:hint="default"/>
      </w:rPr>
    </w:lvl>
    <w:lvl w:ilvl="4" w:tplc="BA1C40E4" w:tentative="1">
      <w:start w:val="1"/>
      <w:numFmt w:val="bullet"/>
      <w:lvlText w:val="o"/>
      <w:lvlJc w:val="left"/>
      <w:pPr>
        <w:tabs>
          <w:tab w:val="num" w:pos="3600"/>
        </w:tabs>
        <w:ind w:left="3600" w:hanging="360"/>
      </w:pPr>
      <w:rPr>
        <w:rFonts w:ascii="Courier New" w:hAnsi="Courier New" w:cs="Courier New" w:hint="default"/>
      </w:rPr>
    </w:lvl>
    <w:lvl w:ilvl="5" w:tplc="F9EA52CE" w:tentative="1">
      <w:start w:val="1"/>
      <w:numFmt w:val="bullet"/>
      <w:lvlText w:val=""/>
      <w:lvlJc w:val="left"/>
      <w:pPr>
        <w:tabs>
          <w:tab w:val="num" w:pos="4320"/>
        </w:tabs>
        <w:ind w:left="4320" w:hanging="360"/>
      </w:pPr>
      <w:rPr>
        <w:rFonts w:ascii="Wingdings" w:hAnsi="Wingdings" w:hint="default"/>
      </w:rPr>
    </w:lvl>
    <w:lvl w:ilvl="6" w:tplc="22EC2636" w:tentative="1">
      <w:start w:val="1"/>
      <w:numFmt w:val="bullet"/>
      <w:lvlText w:val=""/>
      <w:lvlJc w:val="left"/>
      <w:pPr>
        <w:tabs>
          <w:tab w:val="num" w:pos="5040"/>
        </w:tabs>
        <w:ind w:left="5040" w:hanging="360"/>
      </w:pPr>
      <w:rPr>
        <w:rFonts w:ascii="Symbol" w:hAnsi="Symbol" w:hint="default"/>
      </w:rPr>
    </w:lvl>
    <w:lvl w:ilvl="7" w:tplc="2DA0B3A2" w:tentative="1">
      <w:start w:val="1"/>
      <w:numFmt w:val="bullet"/>
      <w:lvlText w:val="o"/>
      <w:lvlJc w:val="left"/>
      <w:pPr>
        <w:tabs>
          <w:tab w:val="num" w:pos="5760"/>
        </w:tabs>
        <w:ind w:left="5760" w:hanging="360"/>
      </w:pPr>
      <w:rPr>
        <w:rFonts w:ascii="Courier New" w:hAnsi="Courier New" w:cs="Courier New" w:hint="default"/>
      </w:rPr>
    </w:lvl>
    <w:lvl w:ilvl="8" w:tplc="CB1C822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BB2"/>
    <w:multiLevelType w:val="multilevel"/>
    <w:tmpl w:val="D4FA22F2"/>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21" w15:restartNumberingAfterBreak="0">
    <w:nsid w:val="3AC26652"/>
    <w:multiLevelType w:val="hybridMultilevel"/>
    <w:tmpl w:val="24E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2B2457"/>
    <w:multiLevelType w:val="hybridMultilevel"/>
    <w:tmpl w:val="A210C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5C19"/>
    <w:multiLevelType w:val="hybridMultilevel"/>
    <w:tmpl w:val="031EE156"/>
    <w:lvl w:ilvl="0" w:tplc="9D7C2E18">
      <w:start w:val="1"/>
      <w:numFmt w:val="bullet"/>
      <w:lvlText w:val=""/>
      <w:lvlJc w:val="left"/>
      <w:pPr>
        <w:tabs>
          <w:tab w:val="num" w:pos="720"/>
        </w:tabs>
        <w:ind w:left="720" w:hanging="360"/>
      </w:pPr>
      <w:rPr>
        <w:rFonts w:ascii="Symbol" w:hAnsi="Symbol" w:hint="default"/>
        <w:color w:val="auto"/>
      </w:rPr>
    </w:lvl>
    <w:lvl w:ilvl="1" w:tplc="CD1E9F56" w:tentative="1">
      <w:start w:val="1"/>
      <w:numFmt w:val="bullet"/>
      <w:lvlText w:val="o"/>
      <w:lvlJc w:val="left"/>
      <w:pPr>
        <w:tabs>
          <w:tab w:val="num" w:pos="1440"/>
        </w:tabs>
        <w:ind w:left="1440" w:hanging="360"/>
      </w:pPr>
      <w:rPr>
        <w:rFonts w:ascii="Courier New" w:hAnsi="Courier New" w:cs="Courier New" w:hint="default"/>
      </w:rPr>
    </w:lvl>
    <w:lvl w:ilvl="2" w:tplc="123E5834" w:tentative="1">
      <w:start w:val="1"/>
      <w:numFmt w:val="bullet"/>
      <w:lvlText w:val=""/>
      <w:lvlJc w:val="left"/>
      <w:pPr>
        <w:tabs>
          <w:tab w:val="num" w:pos="2160"/>
        </w:tabs>
        <w:ind w:left="2160" w:hanging="360"/>
      </w:pPr>
      <w:rPr>
        <w:rFonts w:ascii="Wingdings" w:hAnsi="Wingdings" w:hint="default"/>
      </w:rPr>
    </w:lvl>
    <w:lvl w:ilvl="3" w:tplc="43DCDECA" w:tentative="1">
      <w:start w:val="1"/>
      <w:numFmt w:val="bullet"/>
      <w:lvlText w:val=""/>
      <w:lvlJc w:val="left"/>
      <w:pPr>
        <w:tabs>
          <w:tab w:val="num" w:pos="2880"/>
        </w:tabs>
        <w:ind w:left="2880" w:hanging="360"/>
      </w:pPr>
      <w:rPr>
        <w:rFonts w:ascii="Symbol" w:hAnsi="Symbol" w:hint="default"/>
      </w:rPr>
    </w:lvl>
    <w:lvl w:ilvl="4" w:tplc="6506F61C" w:tentative="1">
      <w:start w:val="1"/>
      <w:numFmt w:val="bullet"/>
      <w:lvlText w:val="o"/>
      <w:lvlJc w:val="left"/>
      <w:pPr>
        <w:tabs>
          <w:tab w:val="num" w:pos="3600"/>
        </w:tabs>
        <w:ind w:left="3600" w:hanging="360"/>
      </w:pPr>
      <w:rPr>
        <w:rFonts w:ascii="Courier New" w:hAnsi="Courier New" w:cs="Courier New" w:hint="default"/>
      </w:rPr>
    </w:lvl>
    <w:lvl w:ilvl="5" w:tplc="49DA8140" w:tentative="1">
      <w:start w:val="1"/>
      <w:numFmt w:val="bullet"/>
      <w:lvlText w:val=""/>
      <w:lvlJc w:val="left"/>
      <w:pPr>
        <w:tabs>
          <w:tab w:val="num" w:pos="4320"/>
        </w:tabs>
        <w:ind w:left="4320" w:hanging="360"/>
      </w:pPr>
      <w:rPr>
        <w:rFonts w:ascii="Wingdings" w:hAnsi="Wingdings" w:hint="default"/>
      </w:rPr>
    </w:lvl>
    <w:lvl w:ilvl="6" w:tplc="03FC304E" w:tentative="1">
      <w:start w:val="1"/>
      <w:numFmt w:val="bullet"/>
      <w:lvlText w:val=""/>
      <w:lvlJc w:val="left"/>
      <w:pPr>
        <w:tabs>
          <w:tab w:val="num" w:pos="5040"/>
        </w:tabs>
        <w:ind w:left="5040" w:hanging="360"/>
      </w:pPr>
      <w:rPr>
        <w:rFonts w:ascii="Symbol" w:hAnsi="Symbol" w:hint="default"/>
      </w:rPr>
    </w:lvl>
    <w:lvl w:ilvl="7" w:tplc="8AB6E764" w:tentative="1">
      <w:start w:val="1"/>
      <w:numFmt w:val="bullet"/>
      <w:lvlText w:val="o"/>
      <w:lvlJc w:val="left"/>
      <w:pPr>
        <w:tabs>
          <w:tab w:val="num" w:pos="5760"/>
        </w:tabs>
        <w:ind w:left="5760" w:hanging="360"/>
      </w:pPr>
      <w:rPr>
        <w:rFonts w:ascii="Courier New" w:hAnsi="Courier New" w:cs="Courier New" w:hint="default"/>
      </w:rPr>
    </w:lvl>
    <w:lvl w:ilvl="8" w:tplc="80EC79A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3AD1193"/>
    <w:multiLevelType w:val="hybridMultilevel"/>
    <w:tmpl w:val="F4D2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90488"/>
    <w:multiLevelType w:val="hybridMultilevel"/>
    <w:tmpl w:val="EF820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6135C"/>
    <w:multiLevelType w:val="hybridMultilevel"/>
    <w:tmpl w:val="01044DB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644FCF"/>
    <w:multiLevelType w:val="hybridMultilevel"/>
    <w:tmpl w:val="E3F81C4C"/>
    <w:lvl w:ilvl="0" w:tplc="7CE6E974">
      <w:start w:val="1"/>
      <w:numFmt w:val="bullet"/>
      <w:lvlText w:val=""/>
      <w:lvlJc w:val="left"/>
      <w:pPr>
        <w:tabs>
          <w:tab w:val="num" w:pos="720"/>
        </w:tabs>
        <w:ind w:left="720" w:hanging="360"/>
      </w:pPr>
      <w:rPr>
        <w:rFonts w:ascii="Symbol" w:hAnsi="Symbol" w:hint="default"/>
      </w:rPr>
    </w:lvl>
    <w:lvl w:ilvl="1" w:tplc="AB509EAC" w:tentative="1">
      <w:start w:val="1"/>
      <w:numFmt w:val="bullet"/>
      <w:lvlText w:val="o"/>
      <w:lvlJc w:val="left"/>
      <w:pPr>
        <w:tabs>
          <w:tab w:val="num" w:pos="1440"/>
        </w:tabs>
        <w:ind w:left="1440" w:hanging="360"/>
      </w:pPr>
      <w:rPr>
        <w:rFonts w:ascii="Courier New" w:hAnsi="Courier New" w:cs="Courier New" w:hint="default"/>
      </w:rPr>
    </w:lvl>
    <w:lvl w:ilvl="2" w:tplc="D34CAC82" w:tentative="1">
      <w:start w:val="1"/>
      <w:numFmt w:val="bullet"/>
      <w:lvlText w:val=""/>
      <w:lvlJc w:val="left"/>
      <w:pPr>
        <w:tabs>
          <w:tab w:val="num" w:pos="2160"/>
        </w:tabs>
        <w:ind w:left="2160" w:hanging="360"/>
      </w:pPr>
      <w:rPr>
        <w:rFonts w:ascii="Wingdings" w:hAnsi="Wingdings" w:hint="default"/>
      </w:rPr>
    </w:lvl>
    <w:lvl w:ilvl="3" w:tplc="70B8A42A" w:tentative="1">
      <w:start w:val="1"/>
      <w:numFmt w:val="bullet"/>
      <w:lvlText w:val=""/>
      <w:lvlJc w:val="left"/>
      <w:pPr>
        <w:tabs>
          <w:tab w:val="num" w:pos="2880"/>
        </w:tabs>
        <w:ind w:left="2880" w:hanging="360"/>
      </w:pPr>
      <w:rPr>
        <w:rFonts w:ascii="Symbol" w:hAnsi="Symbol" w:hint="default"/>
      </w:rPr>
    </w:lvl>
    <w:lvl w:ilvl="4" w:tplc="8E90BAF2" w:tentative="1">
      <w:start w:val="1"/>
      <w:numFmt w:val="bullet"/>
      <w:lvlText w:val="o"/>
      <w:lvlJc w:val="left"/>
      <w:pPr>
        <w:tabs>
          <w:tab w:val="num" w:pos="3600"/>
        </w:tabs>
        <w:ind w:left="3600" w:hanging="360"/>
      </w:pPr>
      <w:rPr>
        <w:rFonts w:ascii="Courier New" w:hAnsi="Courier New" w:cs="Courier New" w:hint="default"/>
      </w:rPr>
    </w:lvl>
    <w:lvl w:ilvl="5" w:tplc="87846904" w:tentative="1">
      <w:start w:val="1"/>
      <w:numFmt w:val="bullet"/>
      <w:lvlText w:val=""/>
      <w:lvlJc w:val="left"/>
      <w:pPr>
        <w:tabs>
          <w:tab w:val="num" w:pos="4320"/>
        </w:tabs>
        <w:ind w:left="4320" w:hanging="360"/>
      </w:pPr>
      <w:rPr>
        <w:rFonts w:ascii="Wingdings" w:hAnsi="Wingdings" w:hint="default"/>
      </w:rPr>
    </w:lvl>
    <w:lvl w:ilvl="6" w:tplc="318E8B22" w:tentative="1">
      <w:start w:val="1"/>
      <w:numFmt w:val="bullet"/>
      <w:lvlText w:val=""/>
      <w:lvlJc w:val="left"/>
      <w:pPr>
        <w:tabs>
          <w:tab w:val="num" w:pos="5040"/>
        </w:tabs>
        <w:ind w:left="5040" w:hanging="360"/>
      </w:pPr>
      <w:rPr>
        <w:rFonts w:ascii="Symbol" w:hAnsi="Symbol" w:hint="default"/>
      </w:rPr>
    </w:lvl>
    <w:lvl w:ilvl="7" w:tplc="2ACAE5F8" w:tentative="1">
      <w:start w:val="1"/>
      <w:numFmt w:val="bullet"/>
      <w:lvlText w:val="o"/>
      <w:lvlJc w:val="left"/>
      <w:pPr>
        <w:tabs>
          <w:tab w:val="num" w:pos="5760"/>
        </w:tabs>
        <w:ind w:left="5760" w:hanging="360"/>
      </w:pPr>
      <w:rPr>
        <w:rFonts w:ascii="Courier New" w:hAnsi="Courier New" w:cs="Courier New" w:hint="default"/>
      </w:rPr>
    </w:lvl>
    <w:lvl w:ilvl="8" w:tplc="0CCAE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F001CC"/>
    <w:multiLevelType w:val="hybridMultilevel"/>
    <w:tmpl w:val="591287F0"/>
    <w:lvl w:ilvl="0" w:tplc="36A49BC4">
      <w:start w:val="1"/>
      <w:numFmt w:val="bullet"/>
      <w:lvlText w:val="–"/>
      <w:lvlJc w:val="left"/>
      <w:pPr>
        <w:tabs>
          <w:tab w:val="num" w:pos="720"/>
        </w:tabs>
        <w:ind w:left="720" w:hanging="360"/>
      </w:pPr>
      <w:rPr>
        <w:rFonts w:ascii="Times New Roman" w:hAnsi="Times New Roman" w:hint="default"/>
      </w:rPr>
    </w:lvl>
    <w:lvl w:ilvl="1" w:tplc="3D5EA700">
      <w:start w:val="1"/>
      <w:numFmt w:val="bullet"/>
      <w:lvlText w:val="–"/>
      <w:lvlJc w:val="left"/>
      <w:pPr>
        <w:tabs>
          <w:tab w:val="num" w:pos="1440"/>
        </w:tabs>
        <w:ind w:left="1440" w:hanging="360"/>
      </w:pPr>
      <w:rPr>
        <w:rFonts w:ascii="Times New Roman" w:hAnsi="Times New Roman" w:hint="default"/>
      </w:rPr>
    </w:lvl>
    <w:lvl w:ilvl="2" w:tplc="2F82FADA">
      <w:start w:val="3145"/>
      <w:numFmt w:val="bullet"/>
      <w:lvlText w:val="•"/>
      <w:lvlJc w:val="left"/>
      <w:pPr>
        <w:tabs>
          <w:tab w:val="num" w:pos="2160"/>
        </w:tabs>
        <w:ind w:left="2160" w:hanging="360"/>
      </w:pPr>
      <w:rPr>
        <w:rFonts w:ascii="Times New Roman" w:hAnsi="Times New Roman" w:hint="default"/>
      </w:rPr>
    </w:lvl>
    <w:lvl w:ilvl="3" w:tplc="46C41C2C">
      <w:start w:val="3145"/>
      <w:numFmt w:val="bullet"/>
      <w:lvlText w:val="–"/>
      <w:lvlJc w:val="left"/>
      <w:pPr>
        <w:tabs>
          <w:tab w:val="num" w:pos="2880"/>
        </w:tabs>
        <w:ind w:left="2880" w:hanging="360"/>
      </w:pPr>
      <w:rPr>
        <w:rFonts w:ascii="Times New Roman" w:hAnsi="Times New Roman" w:hint="default"/>
      </w:rPr>
    </w:lvl>
    <w:lvl w:ilvl="4" w:tplc="239434AC" w:tentative="1">
      <w:start w:val="1"/>
      <w:numFmt w:val="bullet"/>
      <w:lvlText w:val="–"/>
      <w:lvlJc w:val="left"/>
      <w:pPr>
        <w:tabs>
          <w:tab w:val="num" w:pos="3600"/>
        </w:tabs>
        <w:ind w:left="3600" w:hanging="360"/>
      </w:pPr>
      <w:rPr>
        <w:rFonts w:ascii="Times New Roman" w:hAnsi="Times New Roman" w:hint="default"/>
      </w:rPr>
    </w:lvl>
    <w:lvl w:ilvl="5" w:tplc="FEFA5040" w:tentative="1">
      <w:start w:val="1"/>
      <w:numFmt w:val="bullet"/>
      <w:lvlText w:val="–"/>
      <w:lvlJc w:val="left"/>
      <w:pPr>
        <w:tabs>
          <w:tab w:val="num" w:pos="4320"/>
        </w:tabs>
        <w:ind w:left="4320" w:hanging="360"/>
      </w:pPr>
      <w:rPr>
        <w:rFonts w:ascii="Times New Roman" w:hAnsi="Times New Roman" w:hint="default"/>
      </w:rPr>
    </w:lvl>
    <w:lvl w:ilvl="6" w:tplc="3E84B8C8" w:tentative="1">
      <w:start w:val="1"/>
      <w:numFmt w:val="bullet"/>
      <w:lvlText w:val="–"/>
      <w:lvlJc w:val="left"/>
      <w:pPr>
        <w:tabs>
          <w:tab w:val="num" w:pos="5040"/>
        </w:tabs>
        <w:ind w:left="5040" w:hanging="360"/>
      </w:pPr>
      <w:rPr>
        <w:rFonts w:ascii="Times New Roman" w:hAnsi="Times New Roman" w:hint="default"/>
      </w:rPr>
    </w:lvl>
    <w:lvl w:ilvl="7" w:tplc="3E3859D0" w:tentative="1">
      <w:start w:val="1"/>
      <w:numFmt w:val="bullet"/>
      <w:lvlText w:val="–"/>
      <w:lvlJc w:val="left"/>
      <w:pPr>
        <w:tabs>
          <w:tab w:val="num" w:pos="5760"/>
        </w:tabs>
        <w:ind w:left="5760" w:hanging="360"/>
      </w:pPr>
      <w:rPr>
        <w:rFonts w:ascii="Times New Roman" w:hAnsi="Times New Roman" w:hint="default"/>
      </w:rPr>
    </w:lvl>
    <w:lvl w:ilvl="8" w:tplc="EEC8040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2749B3"/>
    <w:multiLevelType w:val="hybridMultilevel"/>
    <w:tmpl w:val="48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933EC"/>
    <w:multiLevelType w:val="hybridMultilevel"/>
    <w:tmpl w:val="5B96E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1A036B2"/>
    <w:multiLevelType w:val="hybridMultilevel"/>
    <w:tmpl w:val="A19666F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6F44"/>
    <w:multiLevelType w:val="hybridMultilevel"/>
    <w:tmpl w:val="BA64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86F38"/>
    <w:multiLevelType w:val="hybridMultilevel"/>
    <w:tmpl w:val="EC2C0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9659C9"/>
    <w:multiLevelType w:val="hybridMultilevel"/>
    <w:tmpl w:val="6A1E6ED4"/>
    <w:lvl w:ilvl="0" w:tplc="90AA2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36" w15:restartNumberingAfterBreak="0">
    <w:nsid w:val="586F624D"/>
    <w:multiLevelType w:val="hybridMultilevel"/>
    <w:tmpl w:val="EDF0D044"/>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6833DE"/>
    <w:multiLevelType w:val="hybridMultilevel"/>
    <w:tmpl w:val="FBAE0F34"/>
    <w:lvl w:ilvl="0" w:tplc="85EAF328">
      <w:start w:val="1"/>
      <w:numFmt w:val="bullet"/>
      <w:lvlText w:val="•"/>
      <w:lvlJc w:val="left"/>
      <w:pPr>
        <w:tabs>
          <w:tab w:val="num" w:pos="720"/>
        </w:tabs>
        <w:ind w:left="720" w:hanging="360"/>
      </w:pPr>
      <w:rPr>
        <w:rFonts w:ascii="Times New Roman" w:hAnsi="Times New Roman" w:hint="default"/>
      </w:rPr>
    </w:lvl>
    <w:lvl w:ilvl="1" w:tplc="E7728812" w:tentative="1">
      <w:start w:val="1"/>
      <w:numFmt w:val="bullet"/>
      <w:lvlText w:val="•"/>
      <w:lvlJc w:val="left"/>
      <w:pPr>
        <w:tabs>
          <w:tab w:val="num" w:pos="1440"/>
        </w:tabs>
        <w:ind w:left="1440" w:hanging="360"/>
      </w:pPr>
      <w:rPr>
        <w:rFonts w:ascii="Times New Roman" w:hAnsi="Times New Roman" w:hint="default"/>
      </w:rPr>
    </w:lvl>
    <w:lvl w:ilvl="2" w:tplc="8D7C43C4">
      <w:start w:val="1"/>
      <w:numFmt w:val="bullet"/>
      <w:lvlText w:val="•"/>
      <w:lvlJc w:val="left"/>
      <w:pPr>
        <w:tabs>
          <w:tab w:val="num" w:pos="2160"/>
        </w:tabs>
        <w:ind w:left="2160" w:hanging="360"/>
      </w:pPr>
      <w:rPr>
        <w:rFonts w:ascii="Times New Roman" w:hAnsi="Times New Roman" w:hint="default"/>
      </w:rPr>
    </w:lvl>
    <w:lvl w:ilvl="3" w:tplc="2FD442F8" w:tentative="1">
      <w:start w:val="1"/>
      <w:numFmt w:val="bullet"/>
      <w:lvlText w:val="•"/>
      <w:lvlJc w:val="left"/>
      <w:pPr>
        <w:tabs>
          <w:tab w:val="num" w:pos="2880"/>
        </w:tabs>
        <w:ind w:left="2880" w:hanging="360"/>
      </w:pPr>
      <w:rPr>
        <w:rFonts w:ascii="Times New Roman" w:hAnsi="Times New Roman" w:hint="default"/>
      </w:rPr>
    </w:lvl>
    <w:lvl w:ilvl="4" w:tplc="B22263F4" w:tentative="1">
      <w:start w:val="1"/>
      <w:numFmt w:val="bullet"/>
      <w:lvlText w:val="•"/>
      <w:lvlJc w:val="left"/>
      <w:pPr>
        <w:tabs>
          <w:tab w:val="num" w:pos="3600"/>
        </w:tabs>
        <w:ind w:left="3600" w:hanging="360"/>
      </w:pPr>
      <w:rPr>
        <w:rFonts w:ascii="Times New Roman" w:hAnsi="Times New Roman" w:hint="default"/>
      </w:rPr>
    </w:lvl>
    <w:lvl w:ilvl="5" w:tplc="EEEED7E0" w:tentative="1">
      <w:start w:val="1"/>
      <w:numFmt w:val="bullet"/>
      <w:lvlText w:val="•"/>
      <w:lvlJc w:val="left"/>
      <w:pPr>
        <w:tabs>
          <w:tab w:val="num" w:pos="4320"/>
        </w:tabs>
        <w:ind w:left="4320" w:hanging="360"/>
      </w:pPr>
      <w:rPr>
        <w:rFonts w:ascii="Times New Roman" w:hAnsi="Times New Roman" w:hint="default"/>
      </w:rPr>
    </w:lvl>
    <w:lvl w:ilvl="6" w:tplc="6F6C2338" w:tentative="1">
      <w:start w:val="1"/>
      <w:numFmt w:val="bullet"/>
      <w:lvlText w:val="•"/>
      <w:lvlJc w:val="left"/>
      <w:pPr>
        <w:tabs>
          <w:tab w:val="num" w:pos="5040"/>
        </w:tabs>
        <w:ind w:left="5040" w:hanging="360"/>
      </w:pPr>
      <w:rPr>
        <w:rFonts w:ascii="Times New Roman" w:hAnsi="Times New Roman" w:hint="default"/>
      </w:rPr>
    </w:lvl>
    <w:lvl w:ilvl="7" w:tplc="A03E1392" w:tentative="1">
      <w:start w:val="1"/>
      <w:numFmt w:val="bullet"/>
      <w:lvlText w:val="•"/>
      <w:lvlJc w:val="left"/>
      <w:pPr>
        <w:tabs>
          <w:tab w:val="num" w:pos="5760"/>
        </w:tabs>
        <w:ind w:left="5760" w:hanging="360"/>
      </w:pPr>
      <w:rPr>
        <w:rFonts w:ascii="Times New Roman" w:hAnsi="Times New Roman" w:hint="default"/>
      </w:rPr>
    </w:lvl>
    <w:lvl w:ilvl="8" w:tplc="12580A1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59927ACA"/>
    <w:multiLevelType w:val="hybridMultilevel"/>
    <w:tmpl w:val="E04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FA26A4"/>
    <w:multiLevelType w:val="hybridMultilevel"/>
    <w:tmpl w:val="3AB806DA"/>
    <w:lvl w:ilvl="0" w:tplc="1A16111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720F90"/>
    <w:multiLevelType w:val="hybridMultilevel"/>
    <w:tmpl w:val="7AC8F056"/>
    <w:lvl w:ilvl="0" w:tplc="793A275A">
      <w:start w:val="1"/>
      <w:numFmt w:val="bullet"/>
      <w:lvlText w:val=""/>
      <w:lvlJc w:val="left"/>
      <w:pPr>
        <w:tabs>
          <w:tab w:val="num" w:pos="720"/>
        </w:tabs>
        <w:ind w:left="720" w:hanging="360"/>
      </w:pPr>
      <w:rPr>
        <w:rFonts w:ascii="Symbol" w:hAnsi="Symbol" w:hint="default"/>
      </w:rPr>
    </w:lvl>
    <w:lvl w:ilvl="1" w:tplc="2B48C4FC" w:tentative="1">
      <w:start w:val="1"/>
      <w:numFmt w:val="bullet"/>
      <w:lvlText w:val="o"/>
      <w:lvlJc w:val="left"/>
      <w:pPr>
        <w:tabs>
          <w:tab w:val="num" w:pos="1440"/>
        </w:tabs>
        <w:ind w:left="1440" w:hanging="360"/>
      </w:pPr>
      <w:rPr>
        <w:rFonts w:ascii="Courier New" w:hAnsi="Courier New" w:cs="Courier New" w:hint="default"/>
      </w:rPr>
    </w:lvl>
    <w:lvl w:ilvl="2" w:tplc="94A4E142" w:tentative="1">
      <w:start w:val="1"/>
      <w:numFmt w:val="bullet"/>
      <w:lvlText w:val=""/>
      <w:lvlJc w:val="left"/>
      <w:pPr>
        <w:tabs>
          <w:tab w:val="num" w:pos="2160"/>
        </w:tabs>
        <w:ind w:left="2160" w:hanging="360"/>
      </w:pPr>
      <w:rPr>
        <w:rFonts w:ascii="Wingdings" w:hAnsi="Wingdings" w:hint="default"/>
      </w:rPr>
    </w:lvl>
    <w:lvl w:ilvl="3" w:tplc="5874AD5C" w:tentative="1">
      <w:start w:val="1"/>
      <w:numFmt w:val="bullet"/>
      <w:lvlText w:val=""/>
      <w:lvlJc w:val="left"/>
      <w:pPr>
        <w:tabs>
          <w:tab w:val="num" w:pos="2880"/>
        </w:tabs>
        <w:ind w:left="2880" w:hanging="360"/>
      </w:pPr>
      <w:rPr>
        <w:rFonts w:ascii="Symbol" w:hAnsi="Symbol" w:hint="default"/>
      </w:rPr>
    </w:lvl>
    <w:lvl w:ilvl="4" w:tplc="23605B0E" w:tentative="1">
      <w:start w:val="1"/>
      <w:numFmt w:val="bullet"/>
      <w:lvlText w:val="o"/>
      <w:lvlJc w:val="left"/>
      <w:pPr>
        <w:tabs>
          <w:tab w:val="num" w:pos="3600"/>
        </w:tabs>
        <w:ind w:left="3600" w:hanging="360"/>
      </w:pPr>
      <w:rPr>
        <w:rFonts w:ascii="Courier New" w:hAnsi="Courier New" w:cs="Courier New" w:hint="default"/>
      </w:rPr>
    </w:lvl>
    <w:lvl w:ilvl="5" w:tplc="BC5A3AE0" w:tentative="1">
      <w:start w:val="1"/>
      <w:numFmt w:val="bullet"/>
      <w:lvlText w:val=""/>
      <w:lvlJc w:val="left"/>
      <w:pPr>
        <w:tabs>
          <w:tab w:val="num" w:pos="4320"/>
        </w:tabs>
        <w:ind w:left="4320" w:hanging="360"/>
      </w:pPr>
      <w:rPr>
        <w:rFonts w:ascii="Wingdings" w:hAnsi="Wingdings" w:hint="default"/>
      </w:rPr>
    </w:lvl>
    <w:lvl w:ilvl="6" w:tplc="36AAA334" w:tentative="1">
      <w:start w:val="1"/>
      <w:numFmt w:val="bullet"/>
      <w:lvlText w:val=""/>
      <w:lvlJc w:val="left"/>
      <w:pPr>
        <w:tabs>
          <w:tab w:val="num" w:pos="5040"/>
        </w:tabs>
        <w:ind w:left="5040" w:hanging="360"/>
      </w:pPr>
      <w:rPr>
        <w:rFonts w:ascii="Symbol" w:hAnsi="Symbol" w:hint="default"/>
      </w:rPr>
    </w:lvl>
    <w:lvl w:ilvl="7" w:tplc="8FE4A948" w:tentative="1">
      <w:start w:val="1"/>
      <w:numFmt w:val="bullet"/>
      <w:lvlText w:val="o"/>
      <w:lvlJc w:val="left"/>
      <w:pPr>
        <w:tabs>
          <w:tab w:val="num" w:pos="5760"/>
        </w:tabs>
        <w:ind w:left="5760" w:hanging="360"/>
      </w:pPr>
      <w:rPr>
        <w:rFonts w:ascii="Courier New" w:hAnsi="Courier New" w:cs="Courier New" w:hint="default"/>
      </w:rPr>
    </w:lvl>
    <w:lvl w:ilvl="8" w:tplc="D03AFA2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D45A94"/>
    <w:multiLevelType w:val="hybridMultilevel"/>
    <w:tmpl w:val="576AD508"/>
    <w:lvl w:ilvl="0" w:tplc="63122E42">
      <w:start w:val="1"/>
      <w:numFmt w:val="decimal"/>
      <w:lvlText w:val="%1."/>
      <w:lvlJc w:val="left"/>
      <w:pPr>
        <w:ind w:left="720" w:hanging="360"/>
      </w:pPr>
    </w:lvl>
    <w:lvl w:ilvl="1" w:tplc="202A475C">
      <w:start w:val="1"/>
      <w:numFmt w:val="lowerLetter"/>
      <w:lvlText w:val="%2."/>
      <w:lvlJc w:val="left"/>
      <w:pPr>
        <w:ind w:left="1440" w:hanging="360"/>
      </w:pPr>
    </w:lvl>
    <w:lvl w:ilvl="2" w:tplc="1D605286" w:tentative="1">
      <w:start w:val="1"/>
      <w:numFmt w:val="lowerRoman"/>
      <w:lvlText w:val="%3."/>
      <w:lvlJc w:val="right"/>
      <w:pPr>
        <w:ind w:left="2160" w:hanging="180"/>
      </w:pPr>
    </w:lvl>
    <w:lvl w:ilvl="3" w:tplc="421239A4" w:tentative="1">
      <w:start w:val="1"/>
      <w:numFmt w:val="decimal"/>
      <w:lvlText w:val="%4."/>
      <w:lvlJc w:val="left"/>
      <w:pPr>
        <w:ind w:left="2880" w:hanging="360"/>
      </w:pPr>
    </w:lvl>
    <w:lvl w:ilvl="4" w:tplc="D00E6366" w:tentative="1">
      <w:start w:val="1"/>
      <w:numFmt w:val="lowerLetter"/>
      <w:lvlText w:val="%5."/>
      <w:lvlJc w:val="left"/>
      <w:pPr>
        <w:ind w:left="3600" w:hanging="360"/>
      </w:pPr>
    </w:lvl>
    <w:lvl w:ilvl="5" w:tplc="967CA86A" w:tentative="1">
      <w:start w:val="1"/>
      <w:numFmt w:val="lowerRoman"/>
      <w:lvlText w:val="%6."/>
      <w:lvlJc w:val="right"/>
      <w:pPr>
        <w:ind w:left="4320" w:hanging="180"/>
      </w:pPr>
    </w:lvl>
    <w:lvl w:ilvl="6" w:tplc="5E123A3E" w:tentative="1">
      <w:start w:val="1"/>
      <w:numFmt w:val="decimal"/>
      <w:lvlText w:val="%7."/>
      <w:lvlJc w:val="left"/>
      <w:pPr>
        <w:ind w:left="5040" w:hanging="360"/>
      </w:pPr>
    </w:lvl>
    <w:lvl w:ilvl="7" w:tplc="B734BFE4" w:tentative="1">
      <w:start w:val="1"/>
      <w:numFmt w:val="lowerLetter"/>
      <w:lvlText w:val="%8."/>
      <w:lvlJc w:val="left"/>
      <w:pPr>
        <w:ind w:left="5760" w:hanging="360"/>
      </w:pPr>
    </w:lvl>
    <w:lvl w:ilvl="8" w:tplc="0EC05926" w:tentative="1">
      <w:start w:val="1"/>
      <w:numFmt w:val="lowerRoman"/>
      <w:lvlText w:val="%9."/>
      <w:lvlJc w:val="right"/>
      <w:pPr>
        <w:ind w:left="6480" w:hanging="180"/>
      </w:pPr>
    </w:lvl>
  </w:abstractNum>
  <w:abstractNum w:abstractNumId="42" w15:restartNumberingAfterBreak="0">
    <w:nsid w:val="6EE47ECD"/>
    <w:multiLevelType w:val="hybridMultilevel"/>
    <w:tmpl w:val="908A8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C11508"/>
    <w:multiLevelType w:val="hybridMultilevel"/>
    <w:tmpl w:val="247C1C38"/>
    <w:lvl w:ilvl="0" w:tplc="8328374A">
      <w:start w:val="1"/>
      <w:numFmt w:val="bullet"/>
      <w:lvlText w:val="•"/>
      <w:lvlJc w:val="left"/>
      <w:pPr>
        <w:tabs>
          <w:tab w:val="num" w:pos="720"/>
        </w:tabs>
        <w:ind w:left="720" w:hanging="360"/>
      </w:pPr>
      <w:rPr>
        <w:rFonts w:ascii="Times New Roman" w:hAnsi="Times New Roman" w:hint="default"/>
      </w:rPr>
    </w:lvl>
    <w:lvl w:ilvl="1" w:tplc="81A40E46">
      <w:start w:val="1163"/>
      <w:numFmt w:val="bullet"/>
      <w:lvlText w:val="–"/>
      <w:lvlJc w:val="left"/>
      <w:pPr>
        <w:tabs>
          <w:tab w:val="num" w:pos="1440"/>
        </w:tabs>
        <w:ind w:left="1440" w:hanging="360"/>
      </w:pPr>
      <w:rPr>
        <w:rFonts w:ascii="Times New Roman" w:hAnsi="Times New Roman" w:hint="default"/>
      </w:rPr>
    </w:lvl>
    <w:lvl w:ilvl="2" w:tplc="E1760B94">
      <w:start w:val="1163"/>
      <w:numFmt w:val="bullet"/>
      <w:lvlText w:val="•"/>
      <w:lvlJc w:val="left"/>
      <w:pPr>
        <w:tabs>
          <w:tab w:val="num" w:pos="2160"/>
        </w:tabs>
        <w:ind w:left="2160" w:hanging="360"/>
      </w:pPr>
      <w:rPr>
        <w:rFonts w:ascii="Times New Roman" w:hAnsi="Times New Roman" w:hint="default"/>
      </w:rPr>
    </w:lvl>
    <w:lvl w:ilvl="3" w:tplc="6D7CBA08">
      <w:start w:val="1163"/>
      <w:numFmt w:val="bullet"/>
      <w:lvlText w:val="–"/>
      <w:lvlJc w:val="left"/>
      <w:pPr>
        <w:tabs>
          <w:tab w:val="num" w:pos="2880"/>
        </w:tabs>
        <w:ind w:left="2880" w:hanging="360"/>
      </w:pPr>
      <w:rPr>
        <w:rFonts w:ascii="Times New Roman" w:hAnsi="Times New Roman" w:hint="default"/>
      </w:rPr>
    </w:lvl>
    <w:lvl w:ilvl="4" w:tplc="5EFC3C36">
      <w:start w:val="1163"/>
      <w:numFmt w:val="bullet"/>
      <w:lvlText w:val="»"/>
      <w:lvlJc w:val="left"/>
      <w:pPr>
        <w:tabs>
          <w:tab w:val="num" w:pos="3600"/>
        </w:tabs>
        <w:ind w:left="3600" w:hanging="360"/>
      </w:pPr>
      <w:rPr>
        <w:rFonts w:ascii="Times New Roman" w:hAnsi="Times New Roman" w:hint="default"/>
      </w:rPr>
    </w:lvl>
    <w:lvl w:ilvl="5" w:tplc="390A8150" w:tentative="1">
      <w:start w:val="1"/>
      <w:numFmt w:val="bullet"/>
      <w:lvlText w:val="•"/>
      <w:lvlJc w:val="left"/>
      <w:pPr>
        <w:tabs>
          <w:tab w:val="num" w:pos="4320"/>
        </w:tabs>
        <w:ind w:left="4320" w:hanging="360"/>
      </w:pPr>
      <w:rPr>
        <w:rFonts w:ascii="Times New Roman" w:hAnsi="Times New Roman" w:hint="default"/>
      </w:rPr>
    </w:lvl>
    <w:lvl w:ilvl="6" w:tplc="76F03570" w:tentative="1">
      <w:start w:val="1"/>
      <w:numFmt w:val="bullet"/>
      <w:lvlText w:val="•"/>
      <w:lvlJc w:val="left"/>
      <w:pPr>
        <w:tabs>
          <w:tab w:val="num" w:pos="5040"/>
        </w:tabs>
        <w:ind w:left="5040" w:hanging="360"/>
      </w:pPr>
      <w:rPr>
        <w:rFonts w:ascii="Times New Roman" w:hAnsi="Times New Roman" w:hint="default"/>
      </w:rPr>
    </w:lvl>
    <w:lvl w:ilvl="7" w:tplc="7534BEB6" w:tentative="1">
      <w:start w:val="1"/>
      <w:numFmt w:val="bullet"/>
      <w:lvlText w:val="•"/>
      <w:lvlJc w:val="left"/>
      <w:pPr>
        <w:tabs>
          <w:tab w:val="num" w:pos="5760"/>
        </w:tabs>
        <w:ind w:left="5760" w:hanging="360"/>
      </w:pPr>
      <w:rPr>
        <w:rFonts w:ascii="Times New Roman" w:hAnsi="Times New Roman" w:hint="default"/>
      </w:rPr>
    </w:lvl>
    <w:lvl w:ilvl="8" w:tplc="C4B87454"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AD045BC"/>
    <w:multiLevelType w:val="hybridMultilevel"/>
    <w:tmpl w:val="17F2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603E8"/>
    <w:multiLevelType w:val="hybridMultilevel"/>
    <w:tmpl w:val="FC0A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E6E3C"/>
    <w:multiLevelType w:val="hybridMultilevel"/>
    <w:tmpl w:val="959CF21A"/>
    <w:lvl w:ilvl="0" w:tplc="48DCB1A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19"/>
  </w:num>
  <w:num w:numId="4">
    <w:abstractNumId w:val="4"/>
  </w:num>
  <w:num w:numId="5">
    <w:abstractNumId w:val="43"/>
  </w:num>
  <w:num w:numId="6">
    <w:abstractNumId w:val="28"/>
  </w:num>
  <w:num w:numId="7">
    <w:abstractNumId w:val="2"/>
  </w:num>
  <w:num w:numId="8">
    <w:abstractNumId w:val="37"/>
  </w:num>
  <w:num w:numId="9">
    <w:abstractNumId w:val="15"/>
  </w:num>
  <w:num w:numId="10">
    <w:abstractNumId w:val="0"/>
  </w:num>
  <w:num w:numId="11">
    <w:abstractNumId w:val="34"/>
  </w:num>
  <w:num w:numId="12">
    <w:abstractNumId w:val="6"/>
  </w:num>
  <w:num w:numId="13">
    <w:abstractNumId w:val="41"/>
  </w:num>
  <w:num w:numId="14">
    <w:abstractNumId w:val="5"/>
  </w:num>
  <w:num w:numId="15">
    <w:abstractNumId w:val="9"/>
  </w:num>
  <w:num w:numId="16">
    <w:abstractNumId w:val="40"/>
  </w:num>
  <w:num w:numId="17">
    <w:abstractNumId w:val="26"/>
  </w:num>
  <w:num w:numId="18">
    <w:abstractNumId w:val="3"/>
  </w:num>
  <w:num w:numId="19">
    <w:abstractNumId w:val="27"/>
  </w:num>
  <w:num w:numId="20">
    <w:abstractNumId w:val="23"/>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42"/>
  </w:num>
  <w:num w:numId="24">
    <w:abstractNumId w:val="22"/>
  </w:num>
  <w:num w:numId="25">
    <w:abstractNumId w:val="38"/>
  </w:num>
  <w:num w:numId="26">
    <w:abstractNumId w:val="30"/>
  </w:num>
  <w:num w:numId="27">
    <w:abstractNumId w:val="21"/>
  </w:num>
  <w:num w:numId="28">
    <w:abstractNumId w:val="17"/>
  </w:num>
  <w:num w:numId="29">
    <w:abstractNumId w:val="32"/>
  </w:num>
  <w:num w:numId="30">
    <w:abstractNumId w:val="13"/>
  </w:num>
  <w:num w:numId="31">
    <w:abstractNumId w:val="11"/>
  </w:num>
  <w:num w:numId="32">
    <w:abstractNumId w:val="44"/>
  </w:num>
  <w:num w:numId="33">
    <w:abstractNumId w:val="29"/>
  </w:num>
  <w:num w:numId="34">
    <w:abstractNumId w:val="31"/>
  </w:num>
  <w:num w:numId="35">
    <w:abstractNumId w:val="12"/>
  </w:num>
  <w:num w:numId="36">
    <w:abstractNumId w:val="7"/>
  </w:num>
  <w:num w:numId="37">
    <w:abstractNumId w:val="36"/>
  </w:num>
  <w:num w:numId="38">
    <w:abstractNumId w:val="39"/>
  </w:num>
  <w:num w:numId="39">
    <w:abstractNumId w:val="18"/>
  </w:num>
  <w:num w:numId="40">
    <w:abstractNumId w:val="33"/>
  </w:num>
  <w:num w:numId="41">
    <w:abstractNumId w:val="1"/>
  </w:num>
  <w:num w:numId="42">
    <w:abstractNumId w:val="8"/>
  </w:num>
  <w:num w:numId="43">
    <w:abstractNumId w:val="46"/>
  </w:num>
  <w:num w:numId="44">
    <w:abstractNumId w:val="14"/>
  </w:num>
  <w:num w:numId="45">
    <w:abstractNumId w:val="24"/>
  </w:num>
  <w:num w:numId="46">
    <w:abstractNumId w:val="10"/>
  </w:num>
  <w:num w:numId="47">
    <w:abstractNumId w:val="4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6759"/>
    <w:rsid w:val="00000451"/>
    <w:rsid w:val="00000D39"/>
    <w:rsid w:val="00000E1E"/>
    <w:rsid w:val="00000FCE"/>
    <w:rsid w:val="000013E5"/>
    <w:rsid w:val="00001EA7"/>
    <w:rsid w:val="00001FBE"/>
    <w:rsid w:val="00002348"/>
    <w:rsid w:val="000025DE"/>
    <w:rsid w:val="0000316A"/>
    <w:rsid w:val="000037D5"/>
    <w:rsid w:val="000037E3"/>
    <w:rsid w:val="00003877"/>
    <w:rsid w:val="00004351"/>
    <w:rsid w:val="00004E8E"/>
    <w:rsid w:val="00005703"/>
    <w:rsid w:val="00005B8D"/>
    <w:rsid w:val="00005CCA"/>
    <w:rsid w:val="000072DA"/>
    <w:rsid w:val="00007B65"/>
    <w:rsid w:val="000105DF"/>
    <w:rsid w:val="0001107B"/>
    <w:rsid w:val="00011281"/>
    <w:rsid w:val="00011537"/>
    <w:rsid w:val="000115D5"/>
    <w:rsid w:val="0001163D"/>
    <w:rsid w:val="000119BB"/>
    <w:rsid w:val="00011D66"/>
    <w:rsid w:val="00012F84"/>
    <w:rsid w:val="00013408"/>
    <w:rsid w:val="00013ED2"/>
    <w:rsid w:val="000140C4"/>
    <w:rsid w:val="000151DE"/>
    <w:rsid w:val="00015342"/>
    <w:rsid w:val="000155B5"/>
    <w:rsid w:val="000160C0"/>
    <w:rsid w:val="000164D5"/>
    <w:rsid w:val="000168DF"/>
    <w:rsid w:val="000168E5"/>
    <w:rsid w:val="00016E91"/>
    <w:rsid w:val="000178D9"/>
    <w:rsid w:val="000179B1"/>
    <w:rsid w:val="000202CA"/>
    <w:rsid w:val="0002094F"/>
    <w:rsid w:val="000212E5"/>
    <w:rsid w:val="0002145F"/>
    <w:rsid w:val="00021B08"/>
    <w:rsid w:val="00021B0D"/>
    <w:rsid w:val="0002255A"/>
    <w:rsid w:val="00023A08"/>
    <w:rsid w:val="00023BB0"/>
    <w:rsid w:val="00023C2A"/>
    <w:rsid w:val="0002427C"/>
    <w:rsid w:val="00024F0F"/>
    <w:rsid w:val="000259F1"/>
    <w:rsid w:val="00025B00"/>
    <w:rsid w:val="00026190"/>
    <w:rsid w:val="0002620A"/>
    <w:rsid w:val="0002623D"/>
    <w:rsid w:val="00026C0A"/>
    <w:rsid w:val="00030235"/>
    <w:rsid w:val="00030835"/>
    <w:rsid w:val="00030B1C"/>
    <w:rsid w:val="000313D3"/>
    <w:rsid w:val="000313F5"/>
    <w:rsid w:val="000318C6"/>
    <w:rsid w:val="00032169"/>
    <w:rsid w:val="00032179"/>
    <w:rsid w:val="00032487"/>
    <w:rsid w:val="00032596"/>
    <w:rsid w:val="0003436E"/>
    <w:rsid w:val="000343BB"/>
    <w:rsid w:val="00034648"/>
    <w:rsid w:val="000353BD"/>
    <w:rsid w:val="00035682"/>
    <w:rsid w:val="0003675C"/>
    <w:rsid w:val="000374D1"/>
    <w:rsid w:val="000407DC"/>
    <w:rsid w:val="000413FD"/>
    <w:rsid w:val="00041587"/>
    <w:rsid w:val="00042889"/>
    <w:rsid w:val="00042B1A"/>
    <w:rsid w:val="00042F82"/>
    <w:rsid w:val="000437EA"/>
    <w:rsid w:val="00043A57"/>
    <w:rsid w:val="00043B88"/>
    <w:rsid w:val="000443E3"/>
    <w:rsid w:val="00044779"/>
    <w:rsid w:val="000449AC"/>
    <w:rsid w:val="00044B71"/>
    <w:rsid w:val="00045160"/>
    <w:rsid w:val="0004560D"/>
    <w:rsid w:val="000456D2"/>
    <w:rsid w:val="000458BA"/>
    <w:rsid w:val="00046344"/>
    <w:rsid w:val="00046405"/>
    <w:rsid w:val="000465A7"/>
    <w:rsid w:val="000465E1"/>
    <w:rsid w:val="000468F1"/>
    <w:rsid w:val="00046A6F"/>
    <w:rsid w:val="000470E1"/>
    <w:rsid w:val="0004746D"/>
    <w:rsid w:val="00047A1B"/>
    <w:rsid w:val="00047B29"/>
    <w:rsid w:val="00050219"/>
    <w:rsid w:val="00050251"/>
    <w:rsid w:val="000504A0"/>
    <w:rsid w:val="000505C1"/>
    <w:rsid w:val="000509DC"/>
    <w:rsid w:val="00050DF9"/>
    <w:rsid w:val="0005119A"/>
    <w:rsid w:val="00051E2E"/>
    <w:rsid w:val="000527DB"/>
    <w:rsid w:val="00052B6B"/>
    <w:rsid w:val="00052C93"/>
    <w:rsid w:val="00052FAA"/>
    <w:rsid w:val="00052FDA"/>
    <w:rsid w:val="000539BF"/>
    <w:rsid w:val="00054021"/>
    <w:rsid w:val="00054734"/>
    <w:rsid w:val="0005487B"/>
    <w:rsid w:val="00054C92"/>
    <w:rsid w:val="00055029"/>
    <w:rsid w:val="0005559B"/>
    <w:rsid w:val="00055D17"/>
    <w:rsid w:val="00055EAB"/>
    <w:rsid w:val="00055FEB"/>
    <w:rsid w:val="0005606B"/>
    <w:rsid w:val="0005639A"/>
    <w:rsid w:val="0005650B"/>
    <w:rsid w:val="0005656A"/>
    <w:rsid w:val="000565C9"/>
    <w:rsid w:val="00056F09"/>
    <w:rsid w:val="0005792F"/>
    <w:rsid w:val="0005799D"/>
    <w:rsid w:val="00057CB5"/>
    <w:rsid w:val="0006057F"/>
    <w:rsid w:val="0006105B"/>
    <w:rsid w:val="00061210"/>
    <w:rsid w:val="000615E2"/>
    <w:rsid w:val="000618DC"/>
    <w:rsid w:val="0006293E"/>
    <w:rsid w:val="00062A42"/>
    <w:rsid w:val="00062FAF"/>
    <w:rsid w:val="00062FF8"/>
    <w:rsid w:val="00063413"/>
    <w:rsid w:val="00063657"/>
    <w:rsid w:val="00063713"/>
    <w:rsid w:val="00063A4B"/>
    <w:rsid w:val="00064190"/>
    <w:rsid w:val="0006433C"/>
    <w:rsid w:val="00064EAE"/>
    <w:rsid w:val="000667D4"/>
    <w:rsid w:val="00066A63"/>
    <w:rsid w:val="00066CF9"/>
    <w:rsid w:val="00066E36"/>
    <w:rsid w:val="00066E67"/>
    <w:rsid w:val="00067584"/>
    <w:rsid w:val="00067D1D"/>
    <w:rsid w:val="00067E22"/>
    <w:rsid w:val="000702C8"/>
    <w:rsid w:val="000704AE"/>
    <w:rsid w:val="00070764"/>
    <w:rsid w:val="00070B0B"/>
    <w:rsid w:val="000710B6"/>
    <w:rsid w:val="000710EA"/>
    <w:rsid w:val="000711CA"/>
    <w:rsid w:val="0007224E"/>
    <w:rsid w:val="000727CE"/>
    <w:rsid w:val="00073073"/>
    <w:rsid w:val="0007346F"/>
    <w:rsid w:val="0007347C"/>
    <w:rsid w:val="000738B8"/>
    <w:rsid w:val="00073BB0"/>
    <w:rsid w:val="000752C3"/>
    <w:rsid w:val="00075E40"/>
    <w:rsid w:val="00076057"/>
    <w:rsid w:val="00076313"/>
    <w:rsid w:val="00076D4D"/>
    <w:rsid w:val="000779B5"/>
    <w:rsid w:val="00077BD2"/>
    <w:rsid w:val="00077D57"/>
    <w:rsid w:val="000801FB"/>
    <w:rsid w:val="0008059A"/>
    <w:rsid w:val="00080F58"/>
    <w:rsid w:val="00080FCC"/>
    <w:rsid w:val="00081260"/>
    <w:rsid w:val="00081581"/>
    <w:rsid w:val="00081629"/>
    <w:rsid w:val="00081AA0"/>
    <w:rsid w:val="00081D77"/>
    <w:rsid w:val="00081FBD"/>
    <w:rsid w:val="00082156"/>
    <w:rsid w:val="000832F3"/>
    <w:rsid w:val="0008334D"/>
    <w:rsid w:val="000834FB"/>
    <w:rsid w:val="000838A9"/>
    <w:rsid w:val="00083C8C"/>
    <w:rsid w:val="0008403D"/>
    <w:rsid w:val="00084333"/>
    <w:rsid w:val="00084C6E"/>
    <w:rsid w:val="00084CD3"/>
    <w:rsid w:val="00084E23"/>
    <w:rsid w:val="00085263"/>
    <w:rsid w:val="0008547D"/>
    <w:rsid w:val="00085810"/>
    <w:rsid w:val="0008680A"/>
    <w:rsid w:val="00086AE6"/>
    <w:rsid w:val="000902A4"/>
    <w:rsid w:val="00090CD4"/>
    <w:rsid w:val="00090FA1"/>
    <w:rsid w:val="00091057"/>
    <w:rsid w:val="000914B6"/>
    <w:rsid w:val="0009167A"/>
    <w:rsid w:val="00091C8D"/>
    <w:rsid w:val="0009210D"/>
    <w:rsid w:val="0009220D"/>
    <w:rsid w:val="00093511"/>
    <w:rsid w:val="00093A21"/>
    <w:rsid w:val="0009423A"/>
    <w:rsid w:val="00094402"/>
    <w:rsid w:val="0009445E"/>
    <w:rsid w:val="00094BB1"/>
    <w:rsid w:val="00094DC8"/>
    <w:rsid w:val="000956D8"/>
    <w:rsid w:val="00096B60"/>
    <w:rsid w:val="000972FF"/>
    <w:rsid w:val="00097538"/>
    <w:rsid w:val="00097947"/>
    <w:rsid w:val="00097C53"/>
    <w:rsid w:val="00097FB4"/>
    <w:rsid w:val="00097FEF"/>
    <w:rsid w:val="000A0617"/>
    <w:rsid w:val="000A0AC1"/>
    <w:rsid w:val="000A14B5"/>
    <w:rsid w:val="000A17D4"/>
    <w:rsid w:val="000A2CB3"/>
    <w:rsid w:val="000A352F"/>
    <w:rsid w:val="000A3CF9"/>
    <w:rsid w:val="000A3F61"/>
    <w:rsid w:val="000A44E4"/>
    <w:rsid w:val="000A4C87"/>
    <w:rsid w:val="000A4E97"/>
    <w:rsid w:val="000A7004"/>
    <w:rsid w:val="000A7F8E"/>
    <w:rsid w:val="000B0323"/>
    <w:rsid w:val="000B0D78"/>
    <w:rsid w:val="000B13B8"/>
    <w:rsid w:val="000B240F"/>
    <w:rsid w:val="000B2E42"/>
    <w:rsid w:val="000B3A0B"/>
    <w:rsid w:val="000B3CA9"/>
    <w:rsid w:val="000B3DCA"/>
    <w:rsid w:val="000B409A"/>
    <w:rsid w:val="000B5146"/>
    <w:rsid w:val="000B63D0"/>
    <w:rsid w:val="000B6A71"/>
    <w:rsid w:val="000B6CC0"/>
    <w:rsid w:val="000B749D"/>
    <w:rsid w:val="000B7D2C"/>
    <w:rsid w:val="000C056E"/>
    <w:rsid w:val="000C05D5"/>
    <w:rsid w:val="000C0CCF"/>
    <w:rsid w:val="000C1478"/>
    <w:rsid w:val="000C16FB"/>
    <w:rsid w:val="000C28DF"/>
    <w:rsid w:val="000C3103"/>
    <w:rsid w:val="000C32A3"/>
    <w:rsid w:val="000C33DA"/>
    <w:rsid w:val="000C40E9"/>
    <w:rsid w:val="000C41F4"/>
    <w:rsid w:val="000C42F8"/>
    <w:rsid w:val="000C48C2"/>
    <w:rsid w:val="000C52CD"/>
    <w:rsid w:val="000C5311"/>
    <w:rsid w:val="000C61C7"/>
    <w:rsid w:val="000C70CC"/>
    <w:rsid w:val="000C7269"/>
    <w:rsid w:val="000C7BD2"/>
    <w:rsid w:val="000C7BDD"/>
    <w:rsid w:val="000D1124"/>
    <w:rsid w:val="000D13C3"/>
    <w:rsid w:val="000D1759"/>
    <w:rsid w:val="000D24CB"/>
    <w:rsid w:val="000D2CA2"/>
    <w:rsid w:val="000D3094"/>
    <w:rsid w:val="000D3E60"/>
    <w:rsid w:val="000D411B"/>
    <w:rsid w:val="000D4273"/>
    <w:rsid w:val="000D43F7"/>
    <w:rsid w:val="000D5995"/>
    <w:rsid w:val="000D5A33"/>
    <w:rsid w:val="000D5ACA"/>
    <w:rsid w:val="000D5F5E"/>
    <w:rsid w:val="000D6779"/>
    <w:rsid w:val="000D6A48"/>
    <w:rsid w:val="000D7502"/>
    <w:rsid w:val="000D7878"/>
    <w:rsid w:val="000E0824"/>
    <w:rsid w:val="000E0A45"/>
    <w:rsid w:val="000E0B01"/>
    <w:rsid w:val="000E0BDA"/>
    <w:rsid w:val="000E0BE7"/>
    <w:rsid w:val="000E0D16"/>
    <w:rsid w:val="000E0EA0"/>
    <w:rsid w:val="000E0F1D"/>
    <w:rsid w:val="000E20AF"/>
    <w:rsid w:val="000E26E7"/>
    <w:rsid w:val="000E2793"/>
    <w:rsid w:val="000E2C01"/>
    <w:rsid w:val="000E2F33"/>
    <w:rsid w:val="000E326A"/>
    <w:rsid w:val="000E33E2"/>
    <w:rsid w:val="000E3FFD"/>
    <w:rsid w:val="000E4E12"/>
    <w:rsid w:val="000E589D"/>
    <w:rsid w:val="000E5EC4"/>
    <w:rsid w:val="000E5F4F"/>
    <w:rsid w:val="000E6725"/>
    <w:rsid w:val="000E6CAA"/>
    <w:rsid w:val="000E725B"/>
    <w:rsid w:val="000E757A"/>
    <w:rsid w:val="000E7A27"/>
    <w:rsid w:val="000E7D5E"/>
    <w:rsid w:val="000E7E2B"/>
    <w:rsid w:val="000F08B5"/>
    <w:rsid w:val="000F162B"/>
    <w:rsid w:val="000F1E2D"/>
    <w:rsid w:val="000F1E67"/>
    <w:rsid w:val="000F254D"/>
    <w:rsid w:val="000F2675"/>
    <w:rsid w:val="000F2CD3"/>
    <w:rsid w:val="000F34AB"/>
    <w:rsid w:val="000F3535"/>
    <w:rsid w:val="000F3892"/>
    <w:rsid w:val="000F44C2"/>
    <w:rsid w:val="000F4637"/>
    <w:rsid w:val="000F4EAF"/>
    <w:rsid w:val="000F5151"/>
    <w:rsid w:val="000F552E"/>
    <w:rsid w:val="000F5576"/>
    <w:rsid w:val="000F5BE4"/>
    <w:rsid w:val="000F71C2"/>
    <w:rsid w:val="000F731C"/>
    <w:rsid w:val="000F767F"/>
    <w:rsid w:val="000F791E"/>
    <w:rsid w:val="000F7D0F"/>
    <w:rsid w:val="00100ADC"/>
    <w:rsid w:val="00100D11"/>
    <w:rsid w:val="00101BE3"/>
    <w:rsid w:val="00101BE6"/>
    <w:rsid w:val="00101BFC"/>
    <w:rsid w:val="00102064"/>
    <w:rsid w:val="001020B9"/>
    <w:rsid w:val="001027CB"/>
    <w:rsid w:val="001029A1"/>
    <w:rsid w:val="00103084"/>
    <w:rsid w:val="001030C7"/>
    <w:rsid w:val="00103216"/>
    <w:rsid w:val="001035C8"/>
    <w:rsid w:val="001045DC"/>
    <w:rsid w:val="00104C17"/>
    <w:rsid w:val="00104C92"/>
    <w:rsid w:val="0010527E"/>
    <w:rsid w:val="00105520"/>
    <w:rsid w:val="001055ED"/>
    <w:rsid w:val="00105705"/>
    <w:rsid w:val="00105B31"/>
    <w:rsid w:val="001060DA"/>
    <w:rsid w:val="00106D31"/>
    <w:rsid w:val="00107AD7"/>
    <w:rsid w:val="00110354"/>
    <w:rsid w:val="001103ED"/>
    <w:rsid w:val="001105FD"/>
    <w:rsid w:val="00110C50"/>
    <w:rsid w:val="00110CA9"/>
    <w:rsid w:val="00111B4A"/>
    <w:rsid w:val="00111C62"/>
    <w:rsid w:val="00112167"/>
    <w:rsid w:val="00112307"/>
    <w:rsid w:val="0011396F"/>
    <w:rsid w:val="00114550"/>
    <w:rsid w:val="0011608F"/>
    <w:rsid w:val="00116B9D"/>
    <w:rsid w:val="00116D89"/>
    <w:rsid w:val="00117455"/>
    <w:rsid w:val="001177D3"/>
    <w:rsid w:val="00117E16"/>
    <w:rsid w:val="00120852"/>
    <w:rsid w:val="00120992"/>
    <w:rsid w:val="00120B5A"/>
    <w:rsid w:val="00121700"/>
    <w:rsid w:val="00121C3D"/>
    <w:rsid w:val="0012206C"/>
    <w:rsid w:val="00122974"/>
    <w:rsid w:val="00123489"/>
    <w:rsid w:val="00123BA9"/>
    <w:rsid w:val="0012406C"/>
    <w:rsid w:val="001241B8"/>
    <w:rsid w:val="001246D3"/>
    <w:rsid w:val="0012522F"/>
    <w:rsid w:val="00125777"/>
    <w:rsid w:val="0012583D"/>
    <w:rsid w:val="00125AD9"/>
    <w:rsid w:val="00125EDB"/>
    <w:rsid w:val="00127B04"/>
    <w:rsid w:val="001307C0"/>
    <w:rsid w:val="00130DA5"/>
    <w:rsid w:val="00131025"/>
    <w:rsid w:val="00131114"/>
    <w:rsid w:val="00131E4E"/>
    <w:rsid w:val="0013271D"/>
    <w:rsid w:val="0013299C"/>
    <w:rsid w:val="00132B7E"/>
    <w:rsid w:val="00133649"/>
    <w:rsid w:val="001336BC"/>
    <w:rsid w:val="0013377C"/>
    <w:rsid w:val="0013423D"/>
    <w:rsid w:val="00134265"/>
    <w:rsid w:val="00134E1D"/>
    <w:rsid w:val="00135190"/>
    <w:rsid w:val="00135426"/>
    <w:rsid w:val="00135611"/>
    <w:rsid w:val="00135969"/>
    <w:rsid w:val="00135BE5"/>
    <w:rsid w:val="00136141"/>
    <w:rsid w:val="00136221"/>
    <w:rsid w:val="001364BE"/>
    <w:rsid w:val="00136C22"/>
    <w:rsid w:val="0013763E"/>
    <w:rsid w:val="00137B5D"/>
    <w:rsid w:val="001406CB"/>
    <w:rsid w:val="00140760"/>
    <w:rsid w:val="001408A0"/>
    <w:rsid w:val="001419EF"/>
    <w:rsid w:val="001420DB"/>
    <w:rsid w:val="00142F7D"/>
    <w:rsid w:val="001430F0"/>
    <w:rsid w:val="0014395C"/>
    <w:rsid w:val="00143FD8"/>
    <w:rsid w:val="0014439C"/>
    <w:rsid w:val="00144753"/>
    <w:rsid w:val="0014493F"/>
    <w:rsid w:val="00144C13"/>
    <w:rsid w:val="00144CCC"/>
    <w:rsid w:val="001456D1"/>
    <w:rsid w:val="00145B2F"/>
    <w:rsid w:val="00145C55"/>
    <w:rsid w:val="001463FD"/>
    <w:rsid w:val="00146EF6"/>
    <w:rsid w:val="00147173"/>
    <w:rsid w:val="00147345"/>
    <w:rsid w:val="00147472"/>
    <w:rsid w:val="0015094B"/>
    <w:rsid w:val="00150BDF"/>
    <w:rsid w:val="00151156"/>
    <w:rsid w:val="00151200"/>
    <w:rsid w:val="0015159F"/>
    <w:rsid w:val="00152317"/>
    <w:rsid w:val="001523BB"/>
    <w:rsid w:val="00152ACE"/>
    <w:rsid w:val="00152C5F"/>
    <w:rsid w:val="00153482"/>
    <w:rsid w:val="0015353A"/>
    <w:rsid w:val="0015366D"/>
    <w:rsid w:val="001543EC"/>
    <w:rsid w:val="001546C6"/>
    <w:rsid w:val="0015493A"/>
    <w:rsid w:val="0015493C"/>
    <w:rsid w:val="00155AFD"/>
    <w:rsid w:val="00156580"/>
    <w:rsid w:val="00156612"/>
    <w:rsid w:val="00156DE3"/>
    <w:rsid w:val="00156E8F"/>
    <w:rsid w:val="00157468"/>
    <w:rsid w:val="00157931"/>
    <w:rsid w:val="001579AF"/>
    <w:rsid w:val="00157FC5"/>
    <w:rsid w:val="00160512"/>
    <w:rsid w:val="001606EA"/>
    <w:rsid w:val="00160A63"/>
    <w:rsid w:val="00160CE7"/>
    <w:rsid w:val="00161C75"/>
    <w:rsid w:val="00161C8D"/>
    <w:rsid w:val="0016214A"/>
    <w:rsid w:val="00162254"/>
    <w:rsid w:val="0016270D"/>
    <w:rsid w:val="001627C4"/>
    <w:rsid w:val="00163A79"/>
    <w:rsid w:val="0016416A"/>
    <w:rsid w:val="0016433E"/>
    <w:rsid w:val="0016435E"/>
    <w:rsid w:val="001647BF"/>
    <w:rsid w:val="00164D76"/>
    <w:rsid w:val="0016527B"/>
    <w:rsid w:val="00165735"/>
    <w:rsid w:val="00166589"/>
    <w:rsid w:val="001666B5"/>
    <w:rsid w:val="00166A55"/>
    <w:rsid w:val="00166B97"/>
    <w:rsid w:val="00166EB1"/>
    <w:rsid w:val="0016701A"/>
    <w:rsid w:val="00167206"/>
    <w:rsid w:val="00167462"/>
    <w:rsid w:val="0016776B"/>
    <w:rsid w:val="001706BF"/>
    <w:rsid w:val="00170CCB"/>
    <w:rsid w:val="00170DD3"/>
    <w:rsid w:val="00170EDC"/>
    <w:rsid w:val="00171A9D"/>
    <w:rsid w:val="00171B55"/>
    <w:rsid w:val="00172C6D"/>
    <w:rsid w:val="00173252"/>
    <w:rsid w:val="00173452"/>
    <w:rsid w:val="00173A58"/>
    <w:rsid w:val="00174B12"/>
    <w:rsid w:val="00174D27"/>
    <w:rsid w:val="001763F6"/>
    <w:rsid w:val="00177A1B"/>
    <w:rsid w:val="00177B29"/>
    <w:rsid w:val="00177E49"/>
    <w:rsid w:val="001808C1"/>
    <w:rsid w:val="00180EF3"/>
    <w:rsid w:val="001810BA"/>
    <w:rsid w:val="001815D3"/>
    <w:rsid w:val="001816FB"/>
    <w:rsid w:val="001818B1"/>
    <w:rsid w:val="00181D8C"/>
    <w:rsid w:val="00182B5C"/>
    <w:rsid w:val="00182FC1"/>
    <w:rsid w:val="00184418"/>
    <w:rsid w:val="00184DB3"/>
    <w:rsid w:val="00185BDC"/>
    <w:rsid w:val="00185E53"/>
    <w:rsid w:val="00185EE9"/>
    <w:rsid w:val="00186244"/>
    <w:rsid w:val="0018647A"/>
    <w:rsid w:val="001867E2"/>
    <w:rsid w:val="00186BB5"/>
    <w:rsid w:val="001871F4"/>
    <w:rsid w:val="001874A3"/>
    <w:rsid w:val="00187BA7"/>
    <w:rsid w:val="00190414"/>
    <w:rsid w:val="001910F2"/>
    <w:rsid w:val="001913B4"/>
    <w:rsid w:val="001916EE"/>
    <w:rsid w:val="001919C1"/>
    <w:rsid w:val="00191F98"/>
    <w:rsid w:val="0019289D"/>
    <w:rsid w:val="0019394D"/>
    <w:rsid w:val="00193B41"/>
    <w:rsid w:val="00193EFB"/>
    <w:rsid w:val="00194467"/>
    <w:rsid w:val="0019463C"/>
    <w:rsid w:val="00194888"/>
    <w:rsid w:val="00195327"/>
    <w:rsid w:val="0019562C"/>
    <w:rsid w:val="0019586A"/>
    <w:rsid w:val="00196AB2"/>
    <w:rsid w:val="001972A3"/>
    <w:rsid w:val="00197F9E"/>
    <w:rsid w:val="001A0297"/>
    <w:rsid w:val="001A03D7"/>
    <w:rsid w:val="001A10C4"/>
    <w:rsid w:val="001A185B"/>
    <w:rsid w:val="001A1F97"/>
    <w:rsid w:val="001A240B"/>
    <w:rsid w:val="001A2855"/>
    <w:rsid w:val="001A3056"/>
    <w:rsid w:val="001A4ACD"/>
    <w:rsid w:val="001A4CDE"/>
    <w:rsid w:val="001A5118"/>
    <w:rsid w:val="001A5291"/>
    <w:rsid w:val="001A5AFC"/>
    <w:rsid w:val="001A5F95"/>
    <w:rsid w:val="001A5FD2"/>
    <w:rsid w:val="001A655A"/>
    <w:rsid w:val="001A6921"/>
    <w:rsid w:val="001A7384"/>
    <w:rsid w:val="001A7724"/>
    <w:rsid w:val="001B1158"/>
    <w:rsid w:val="001B1467"/>
    <w:rsid w:val="001B178F"/>
    <w:rsid w:val="001B1AB3"/>
    <w:rsid w:val="001B1BD5"/>
    <w:rsid w:val="001B1DA8"/>
    <w:rsid w:val="001B2711"/>
    <w:rsid w:val="001B27DE"/>
    <w:rsid w:val="001B2B1D"/>
    <w:rsid w:val="001B2F5C"/>
    <w:rsid w:val="001B3069"/>
    <w:rsid w:val="001B3344"/>
    <w:rsid w:val="001B3392"/>
    <w:rsid w:val="001B372B"/>
    <w:rsid w:val="001B3BF6"/>
    <w:rsid w:val="001B3FF7"/>
    <w:rsid w:val="001B415D"/>
    <w:rsid w:val="001B4DFC"/>
    <w:rsid w:val="001B56D9"/>
    <w:rsid w:val="001B63B8"/>
    <w:rsid w:val="001B6AED"/>
    <w:rsid w:val="001B75C5"/>
    <w:rsid w:val="001B76C1"/>
    <w:rsid w:val="001B78D6"/>
    <w:rsid w:val="001C0163"/>
    <w:rsid w:val="001C0BBD"/>
    <w:rsid w:val="001C13EC"/>
    <w:rsid w:val="001C173E"/>
    <w:rsid w:val="001C192A"/>
    <w:rsid w:val="001C24FD"/>
    <w:rsid w:val="001C27B5"/>
    <w:rsid w:val="001C33D1"/>
    <w:rsid w:val="001C3459"/>
    <w:rsid w:val="001C455A"/>
    <w:rsid w:val="001C464C"/>
    <w:rsid w:val="001C56C6"/>
    <w:rsid w:val="001C60B2"/>
    <w:rsid w:val="001C6587"/>
    <w:rsid w:val="001C66BC"/>
    <w:rsid w:val="001D055F"/>
    <w:rsid w:val="001D0D5A"/>
    <w:rsid w:val="001D0F94"/>
    <w:rsid w:val="001D1825"/>
    <w:rsid w:val="001D22F7"/>
    <w:rsid w:val="001D2780"/>
    <w:rsid w:val="001D331A"/>
    <w:rsid w:val="001D3372"/>
    <w:rsid w:val="001D360A"/>
    <w:rsid w:val="001D37E8"/>
    <w:rsid w:val="001D43F1"/>
    <w:rsid w:val="001D4412"/>
    <w:rsid w:val="001D472A"/>
    <w:rsid w:val="001D5376"/>
    <w:rsid w:val="001D565D"/>
    <w:rsid w:val="001D5B03"/>
    <w:rsid w:val="001D6378"/>
    <w:rsid w:val="001D6F47"/>
    <w:rsid w:val="001D729F"/>
    <w:rsid w:val="001D75BD"/>
    <w:rsid w:val="001D7AE7"/>
    <w:rsid w:val="001D7F26"/>
    <w:rsid w:val="001D7FD2"/>
    <w:rsid w:val="001E0307"/>
    <w:rsid w:val="001E0BF8"/>
    <w:rsid w:val="001E1090"/>
    <w:rsid w:val="001E117F"/>
    <w:rsid w:val="001E1C6E"/>
    <w:rsid w:val="001E225A"/>
    <w:rsid w:val="001E2A53"/>
    <w:rsid w:val="001E2D34"/>
    <w:rsid w:val="001E30CC"/>
    <w:rsid w:val="001E469D"/>
    <w:rsid w:val="001E484B"/>
    <w:rsid w:val="001E489D"/>
    <w:rsid w:val="001E4968"/>
    <w:rsid w:val="001E606A"/>
    <w:rsid w:val="001E6C0A"/>
    <w:rsid w:val="001F0A3A"/>
    <w:rsid w:val="001F0E18"/>
    <w:rsid w:val="001F19EA"/>
    <w:rsid w:val="001F1A71"/>
    <w:rsid w:val="001F250D"/>
    <w:rsid w:val="001F3262"/>
    <w:rsid w:val="001F3A62"/>
    <w:rsid w:val="001F3A86"/>
    <w:rsid w:val="001F3B08"/>
    <w:rsid w:val="001F3BDF"/>
    <w:rsid w:val="001F4586"/>
    <w:rsid w:val="001F53EE"/>
    <w:rsid w:val="001F5549"/>
    <w:rsid w:val="001F595F"/>
    <w:rsid w:val="001F5BDD"/>
    <w:rsid w:val="001F5D1E"/>
    <w:rsid w:val="001F6FB0"/>
    <w:rsid w:val="001F70FA"/>
    <w:rsid w:val="001F7657"/>
    <w:rsid w:val="0020004F"/>
    <w:rsid w:val="002003C4"/>
    <w:rsid w:val="00200665"/>
    <w:rsid w:val="00201196"/>
    <w:rsid w:val="00201B00"/>
    <w:rsid w:val="00201DD8"/>
    <w:rsid w:val="002027A5"/>
    <w:rsid w:val="00202975"/>
    <w:rsid w:val="002036A6"/>
    <w:rsid w:val="0020373F"/>
    <w:rsid w:val="00203CDB"/>
    <w:rsid w:val="002044A5"/>
    <w:rsid w:val="00204E7E"/>
    <w:rsid w:val="00205929"/>
    <w:rsid w:val="00205AEA"/>
    <w:rsid w:val="00205C38"/>
    <w:rsid w:val="00211492"/>
    <w:rsid w:val="00212407"/>
    <w:rsid w:val="002130E4"/>
    <w:rsid w:val="0021345E"/>
    <w:rsid w:val="002137DA"/>
    <w:rsid w:val="00213A74"/>
    <w:rsid w:val="00213FE2"/>
    <w:rsid w:val="00214D5F"/>
    <w:rsid w:val="00214F03"/>
    <w:rsid w:val="002157E0"/>
    <w:rsid w:val="00216119"/>
    <w:rsid w:val="002161C2"/>
    <w:rsid w:val="002165F8"/>
    <w:rsid w:val="0021723A"/>
    <w:rsid w:val="00220AA2"/>
    <w:rsid w:val="00220D1B"/>
    <w:rsid w:val="00220FF5"/>
    <w:rsid w:val="00221B87"/>
    <w:rsid w:val="002224EF"/>
    <w:rsid w:val="00222E34"/>
    <w:rsid w:val="00223494"/>
    <w:rsid w:val="00223B3F"/>
    <w:rsid w:val="00223BB5"/>
    <w:rsid w:val="00223CAE"/>
    <w:rsid w:val="00225A55"/>
    <w:rsid w:val="002276C4"/>
    <w:rsid w:val="0022780F"/>
    <w:rsid w:val="00230D4E"/>
    <w:rsid w:val="0023156A"/>
    <w:rsid w:val="00232154"/>
    <w:rsid w:val="00232A32"/>
    <w:rsid w:val="00232B7C"/>
    <w:rsid w:val="002333EA"/>
    <w:rsid w:val="00233456"/>
    <w:rsid w:val="0023382D"/>
    <w:rsid w:val="00233A24"/>
    <w:rsid w:val="00233F3B"/>
    <w:rsid w:val="00234BF4"/>
    <w:rsid w:val="00234D7D"/>
    <w:rsid w:val="00234FF4"/>
    <w:rsid w:val="002353E0"/>
    <w:rsid w:val="002354D1"/>
    <w:rsid w:val="00235E64"/>
    <w:rsid w:val="00236002"/>
    <w:rsid w:val="00236CA6"/>
    <w:rsid w:val="00237011"/>
    <w:rsid w:val="00240C11"/>
    <w:rsid w:val="00240C3B"/>
    <w:rsid w:val="00240D4A"/>
    <w:rsid w:val="00240F17"/>
    <w:rsid w:val="00241670"/>
    <w:rsid w:val="00242644"/>
    <w:rsid w:val="00242A66"/>
    <w:rsid w:val="00244197"/>
    <w:rsid w:val="00244402"/>
    <w:rsid w:val="002444E2"/>
    <w:rsid w:val="00244C35"/>
    <w:rsid w:val="00244E7B"/>
    <w:rsid w:val="00245644"/>
    <w:rsid w:val="0024652C"/>
    <w:rsid w:val="0024690C"/>
    <w:rsid w:val="00246CE2"/>
    <w:rsid w:val="00247008"/>
    <w:rsid w:val="00247107"/>
    <w:rsid w:val="00247B29"/>
    <w:rsid w:val="00250165"/>
    <w:rsid w:val="00250DCD"/>
    <w:rsid w:val="00251143"/>
    <w:rsid w:val="002511B1"/>
    <w:rsid w:val="0025166B"/>
    <w:rsid w:val="00251759"/>
    <w:rsid w:val="002517E1"/>
    <w:rsid w:val="00251AD7"/>
    <w:rsid w:val="0025230C"/>
    <w:rsid w:val="00252AF6"/>
    <w:rsid w:val="0025302E"/>
    <w:rsid w:val="00253465"/>
    <w:rsid w:val="00253AB4"/>
    <w:rsid w:val="00254315"/>
    <w:rsid w:val="0025477A"/>
    <w:rsid w:val="00254997"/>
    <w:rsid w:val="00255302"/>
    <w:rsid w:val="002559CF"/>
    <w:rsid w:val="00255A29"/>
    <w:rsid w:val="00255EA7"/>
    <w:rsid w:val="0025653A"/>
    <w:rsid w:val="002568E2"/>
    <w:rsid w:val="0025750A"/>
    <w:rsid w:val="002579B8"/>
    <w:rsid w:val="00257F20"/>
    <w:rsid w:val="00261489"/>
    <w:rsid w:val="0026184C"/>
    <w:rsid w:val="002619D8"/>
    <w:rsid w:val="00261AB3"/>
    <w:rsid w:val="00262008"/>
    <w:rsid w:val="00262CF6"/>
    <w:rsid w:val="00262FB4"/>
    <w:rsid w:val="00263206"/>
    <w:rsid w:val="002633A9"/>
    <w:rsid w:val="00263573"/>
    <w:rsid w:val="00263FD0"/>
    <w:rsid w:val="00264356"/>
    <w:rsid w:val="00264642"/>
    <w:rsid w:val="0026486D"/>
    <w:rsid w:val="00264D3F"/>
    <w:rsid w:val="00265045"/>
    <w:rsid w:val="00265B8D"/>
    <w:rsid w:val="0026622D"/>
    <w:rsid w:val="002662BE"/>
    <w:rsid w:val="00266342"/>
    <w:rsid w:val="00266957"/>
    <w:rsid w:val="00266FA3"/>
    <w:rsid w:val="00267056"/>
    <w:rsid w:val="002700AB"/>
    <w:rsid w:val="00270321"/>
    <w:rsid w:val="00270AD2"/>
    <w:rsid w:val="00271C6D"/>
    <w:rsid w:val="0027266E"/>
    <w:rsid w:val="0027267E"/>
    <w:rsid w:val="00272705"/>
    <w:rsid w:val="00273128"/>
    <w:rsid w:val="00273146"/>
    <w:rsid w:val="002733B2"/>
    <w:rsid w:val="00274429"/>
    <w:rsid w:val="00274612"/>
    <w:rsid w:val="00274718"/>
    <w:rsid w:val="00274C5F"/>
    <w:rsid w:val="00274D73"/>
    <w:rsid w:val="00274E5D"/>
    <w:rsid w:val="0027666A"/>
    <w:rsid w:val="0027736C"/>
    <w:rsid w:val="00277AF3"/>
    <w:rsid w:val="002804CD"/>
    <w:rsid w:val="00280A9A"/>
    <w:rsid w:val="00281A9B"/>
    <w:rsid w:val="00281B8A"/>
    <w:rsid w:val="002820FF"/>
    <w:rsid w:val="00282118"/>
    <w:rsid w:val="0028274D"/>
    <w:rsid w:val="00282B4E"/>
    <w:rsid w:val="00283719"/>
    <w:rsid w:val="00283F25"/>
    <w:rsid w:val="00284707"/>
    <w:rsid w:val="00285D18"/>
    <w:rsid w:val="002860F9"/>
    <w:rsid w:val="002865C3"/>
    <w:rsid w:val="00286D09"/>
    <w:rsid w:val="002878A8"/>
    <w:rsid w:val="0029006E"/>
    <w:rsid w:val="00290AC1"/>
    <w:rsid w:val="00290E2B"/>
    <w:rsid w:val="00290FCA"/>
    <w:rsid w:val="00291258"/>
    <w:rsid w:val="002913B1"/>
    <w:rsid w:val="00291878"/>
    <w:rsid w:val="002919E7"/>
    <w:rsid w:val="00291E8E"/>
    <w:rsid w:val="00291FEA"/>
    <w:rsid w:val="00292573"/>
    <w:rsid w:val="002927E2"/>
    <w:rsid w:val="002928A8"/>
    <w:rsid w:val="0029367C"/>
    <w:rsid w:val="00294558"/>
    <w:rsid w:val="002946C8"/>
    <w:rsid w:val="00295789"/>
    <w:rsid w:val="002959C4"/>
    <w:rsid w:val="00296560"/>
    <w:rsid w:val="00296C21"/>
    <w:rsid w:val="00297A3D"/>
    <w:rsid w:val="00297E31"/>
    <w:rsid w:val="002A058E"/>
    <w:rsid w:val="002A15E1"/>
    <w:rsid w:val="002A15E7"/>
    <w:rsid w:val="002A1685"/>
    <w:rsid w:val="002A178A"/>
    <w:rsid w:val="002A1DF2"/>
    <w:rsid w:val="002A2344"/>
    <w:rsid w:val="002A2AE1"/>
    <w:rsid w:val="002A2E4B"/>
    <w:rsid w:val="002A349E"/>
    <w:rsid w:val="002A358B"/>
    <w:rsid w:val="002A3F5D"/>
    <w:rsid w:val="002A4C99"/>
    <w:rsid w:val="002A56A0"/>
    <w:rsid w:val="002A5941"/>
    <w:rsid w:val="002A5C32"/>
    <w:rsid w:val="002A615A"/>
    <w:rsid w:val="002A6227"/>
    <w:rsid w:val="002A63F1"/>
    <w:rsid w:val="002A6447"/>
    <w:rsid w:val="002A738B"/>
    <w:rsid w:val="002A78A4"/>
    <w:rsid w:val="002A7C4F"/>
    <w:rsid w:val="002B0676"/>
    <w:rsid w:val="002B0C35"/>
    <w:rsid w:val="002B0E62"/>
    <w:rsid w:val="002B149A"/>
    <w:rsid w:val="002B1838"/>
    <w:rsid w:val="002B248C"/>
    <w:rsid w:val="002B2830"/>
    <w:rsid w:val="002B29C9"/>
    <w:rsid w:val="002B2F99"/>
    <w:rsid w:val="002B34F1"/>
    <w:rsid w:val="002B4075"/>
    <w:rsid w:val="002B4A58"/>
    <w:rsid w:val="002B5513"/>
    <w:rsid w:val="002B5C03"/>
    <w:rsid w:val="002B64D1"/>
    <w:rsid w:val="002B6EAE"/>
    <w:rsid w:val="002B712C"/>
    <w:rsid w:val="002B722D"/>
    <w:rsid w:val="002B7BD8"/>
    <w:rsid w:val="002B7D98"/>
    <w:rsid w:val="002C0733"/>
    <w:rsid w:val="002C09F1"/>
    <w:rsid w:val="002C0CF5"/>
    <w:rsid w:val="002C140E"/>
    <w:rsid w:val="002C1B28"/>
    <w:rsid w:val="002C1D07"/>
    <w:rsid w:val="002C2049"/>
    <w:rsid w:val="002C2C7D"/>
    <w:rsid w:val="002C3119"/>
    <w:rsid w:val="002C3402"/>
    <w:rsid w:val="002C39EF"/>
    <w:rsid w:val="002C5C30"/>
    <w:rsid w:val="002C5E92"/>
    <w:rsid w:val="002C7248"/>
    <w:rsid w:val="002C739A"/>
    <w:rsid w:val="002C7BB4"/>
    <w:rsid w:val="002D0159"/>
    <w:rsid w:val="002D19AE"/>
    <w:rsid w:val="002D1B93"/>
    <w:rsid w:val="002D1BD5"/>
    <w:rsid w:val="002D1D4F"/>
    <w:rsid w:val="002D2313"/>
    <w:rsid w:val="002D23A7"/>
    <w:rsid w:val="002D34B2"/>
    <w:rsid w:val="002D3C2B"/>
    <w:rsid w:val="002D3DF5"/>
    <w:rsid w:val="002D433E"/>
    <w:rsid w:val="002D461E"/>
    <w:rsid w:val="002D4852"/>
    <w:rsid w:val="002D55B0"/>
    <w:rsid w:val="002D5902"/>
    <w:rsid w:val="002D5927"/>
    <w:rsid w:val="002D6618"/>
    <w:rsid w:val="002D6BD8"/>
    <w:rsid w:val="002D6C4D"/>
    <w:rsid w:val="002D6E96"/>
    <w:rsid w:val="002D7012"/>
    <w:rsid w:val="002D7290"/>
    <w:rsid w:val="002D7459"/>
    <w:rsid w:val="002D7541"/>
    <w:rsid w:val="002D7B97"/>
    <w:rsid w:val="002D7DDD"/>
    <w:rsid w:val="002E0783"/>
    <w:rsid w:val="002E1638"/>
    <w:rsid w:val="002E1FDB"/>
    <w:rsid w:val="002E21C1"/>
    <w:rsid w:val="002E2510"/>
    <w:rsid w:val="002E2BCC"/>
    <w:rsid w:val="002E324B"/>
    <w:rsid w:val="002E328B"/>
    <w:rsid w:val="002E3DCB"/>
    <w:rsid w:val="002E3F27"/>
    <w:rsid w:val="002E3F84"/>
    <w:rsid w:val="002E49CA"/>
    <w:rsid w:val="002E4A14"/>
    <w:rsid w:val="002E51B4"/>
    <w:rsid w:val="002E57C3"/>
    <w:rsid w:val="002E61D5"/>
    <w:rsid w:val="002E6492"/>
    <w:rsid w:val="002E725B"/>
    <w:rsid w:val="002E72E0"/>
    <w:rsid w:val="002E756F"/>
    <w:rsid w:val="002E778F"/>
    <w:rsid w:val="002E7A13"/>
    <w:rsid w:val="002E7D32"/>
    <w:rsid w:val="002F0027"/>
    <w:rsid w:val="002F1A70"/>
    <w:rsid w:val="002F1D28"/>
    <w:rsid w:val="002F1EE5"/>
    <w:rsid w:val="002F22D9"/>
    <w:rsid w:val="002F2934"/>
    <w:rsid w:val="002F3024"/>
    <w:rsid w:val="002F3566"/>
    <w:rsid w:val="002F388A"/>
    <w:rsid w:val="002F39F0"/>
    <w:rsid w:val="002F3C4D"/>
    <w:rsid w:val="002F3C82"/>
    <w:rsid w:val="002F3F45"/>
    <w:rsid w:val="002F4313"/>
    <w:rsid w:val="002F44F2"/>
    <w:rsid w:val="002F50B1"/>
    <w:rsid w:val="002F5C80"/>
    <w:rsid w:val="002F5CE6"/>
    <w:rsid w:val="002F5D96"/>
    <w:rsid w:val="002F5F0B"/>
    <w:rsid w:val="002F634A"/>
    <w:rsid w:val="002F643E"/>
    <w:rsid w:val="002F6A67"/>
    <w:rsid w:val="002F6F38"/>
    <w:rsid w:val="002F7465"/>
    <w:rsid w:val="002F799E"/>
    <w:rsid w:val="002F7A2E"/>
    <w:rsid w:val="002F7BCB"/>
    <w:rsid w:val="00300172"/>
    <w:rsid w:val="003006BD"/>
    <w:rsid w:val="0030187B"/>
    <w:rsid w:val="00302332"/>
    <w:rsid w:val="00302714"/>
    <w:rsid w:val="003027AB"/>
    <w:rsid w:val="00302844"/>
    <w:rsid w:val="00302C41"/>
    <w:rsid w:val="00302CD7"/>
    <w:rsid w:val="00302D0A"/>
    <w:rsid w:val="00303390"/>
    <w:rsid w:val="0030363B"/>
    <w:rsid w:val="00303649"/>
    <w:rsid w:val="003043CC"/>
    <w:rsid w:val="00304B92"/>
    <w:rsid w:val="0030561D"/>
    <w:rsid w:val="00305971"/>
    <w:rsid w:val="003059FD"/>
    <w:rsid w:val="00305B06"/>
    <w:rsid w:val="00305CF6"/>
    <w:rsid w:val="00307441"/>
    <w:rsid w:val="00307D0F"/>
    <w:rsid w:val="00307E3C"/>
    <w:rsid w:val="00310703"/>
    <w:rsid w:val="00310EF8"/>
    <w:rsid w:val="003111A2"/>
    <w:rsid w:val="0031127D"/>
    <w:rsid w:val="00311760"/>
    <w:rsid w:val="00311B0E"/>
    <w:rsid w:val="00311C01"/>
    <w:rsid w:val="00311D68"/>
    <w:rsid w:val="00311EA6"/>
    <w:rsid w:val="00312038"/>
    <w:rsid w:val="003121FF"/>
    <w:rsid w:val="003123A9"/>
    <w:rsid w:val="00312867"/>
    <w:rsid w:val="003130E9"/>
    <w:rsid w:val="003135F7"/>
    <w:rsid w:val="003136AC"/>
    <w:rsid w:val="00313B7D"/>
    <w:rsid w:val="00314236"/>
    <w:rsid w:val="00315819"/>
    <w:rsid w:val="00315910"/>
    <w:rsid w:val="00315CA9"/>
    <w:rsid w:val="003160F8"/>
    <w:rsid w:val="003161B5"/>
    <w:rsid w:val="0031692B"/>
    <w:rsid w:val="00316A71"/>
    <w:rsid w:val="00316F0B"/>
    <w:rsid w:val="00317416"/>
    <w:rsid w:val="00317D1D"/>
    <w:rsid w:val="00320359"/>
    <w:rsid w:val="003205A7"/>
    <w:rsid w:val="00321959"/>
    <w:rsid w:val="00321C64"/>
    <w:rsid w:val="00321DDD"/>
    <w:rsid w:val="0032357B"/>
    <w:rsid w:val="00323A4A"/>
    <w:rsid w:val="00323FE7"/>
    <w:rsid w:val="00324AF9"/>
    <w:rsid w:val="00324DEC"/>
    <w:rsid w:val="00326007"/>
    <w:rsid w:val="0032619F"/>
    <w:rsid w:val="003278DC"/>
    <w:rsid w:val="00327EEA"/>
    <w:rsid w:val="00330733"/>
    <w:rsid w:val="00330B32"/>
    <w:rsid w:val="00330FF0"/>
    <w:rsid w:val="003311E6"/>
    <w:rsid w:val="003314E6"/>
    <w:rsid w:val="003315A5"/>
    <w:rsid w:val="00331982"/>
    <w:rsid w:val="00331EAF"/>
    <w:rsid w:val="0033201E"/>
    <w:rsid w:val="0033204C"/>
    <w:rsid w:val="00332263"/>
    <w:rsid w:val="0033230B"/>
    <w:rsid w:val="0033254F"/>
    <w:rsid w:val="003329A3"/>
    <w:rsid w:val="00332DB9"/>
    <w:rsid w:val="00333095"/>
    <w:rsid w:val="003331B3"/>
    <w:rsid w:val="00333FD2"/>
    <w:rsid w:val="003340BC"/>
    <w:rsid w:val="003344B8"/>
    <w:rsid w:val="00334775"/>
    <w:rsid w:val="00334C22"/>
    <w:rsid w:val="00334D51"/>
    <w:rsid w:val="00334F68"/>
    <w:rsid w:val="00335198"/>
    <w:rsid w:val="00335A1A"/>
    <w:rsid w:val="00336219"/>
    <w:rsid w:val="0033621D"/>
    <w:rsid w:val="0033663C"/>
    <w:rsid w:val="0033667E"/>
    <w:rsid w:val="0033680B"/>
    <w:rsid w:val="00336861"/>
    <w:rsid w:val="00336B35"/>
    <w:rsid w:val="00336F8E"/>
    <w:rsid w:val="0033717C"/>
    <w:rsid w:val="003379F7"/>
    <w:rsid w:val="00337BCB"/>
    <w:rsid w:val="003406CC"/>
    <w:rsid w:val="00340A35"/>
    <w:rsid w:val="00340B22"/>
    <w:rsid w:val="00340E31"/>
    <w:rsid w:val="0034106A"/>
    <w:rsid w:val="0034341C"/>
    <w:rsid w:val="00343711"/>
    <w:rsid w:val="00344311"/>
    <w:rsid w:val="00344C44"/>
    <w:rsid w:val="0034500F"/>
    <w:rsid w:val="003455B4"/>
    <w:rsid w:val="003455D5"/>
    <w:rsid w:val="003458F6"/>
    <w:rsid w:val="00345B81"/>
    <w:rsid w:val="00345FDB"/>
    <w:rsid w:val="003470DF"/>
    <w:rsid w:val="0034775B"/>
    <w:rsid w:val="00347DE3"/>
    <w:rsid w:val="00347EFB"/>
    <w:rsid w:val="0035057E"/>
    <w:rsid w:val="00351AC5"/>
    <w:rsid w:val="00351ADC"/>
    <w:rsid w:val="00351C30"/>
    <w:rsid w:val="00351FB7"/>
    <w:rsid w:val="003523D1"/>
    <w:rsid w:val="0035389F"/>
    <w:rsid w:val="0035394F"/>
    <w:rsid w:val="00353A76"/>
    <w:rsid w:val="00354DA5"/>
    <w:rsid w:val="00355181"/>
    <w:rsid w:val="003551D6"/>
    <w:rsid w:val="00356B73"/>
    <w:rsid w:val="003574FC"/>
    <w:rsid w:val="00357A40"/>
    <w:rsid w:val="00360DAE"/>
    <w:rsid w:val="00361070"/>
    <w:rsid w:val="00361162"/>
    <w:rsid w:val="00361A9C"/>
    <w:rsid w:val="00361EC0"/>
    <w:rsid w:val="00362B1E"/>
    <w:rsid w:val="003633C6"/>
    <w:rsid w:val="00364266"/>
    <w:rsid w:val="00364725"/>
    <w:rsid w:val="003653E6"/>
    <w:rsid w:val="003658F5"/>
    <w:rsid w:val="003659B1"/>
    <w:rsid w:val="003661F8"/>
    <w:rsid w:val="003668E0"/>
    <w:rsid w:val="00366A29"/>
    <w:rsid w:val="00366B4B"/>
    <w:rsid w:val="00366B95"/>
    <w:rsid w:val="003670B8"/>
    <w:rsid w:val="003670D9"/>
    <w:rsid w:val="0036750E"/>
    <w:rsid w:val="00367B1B"/>
    <w:rsid w:val="0037016D"/>
    <w:rsid w:val="003701D5"/>
    <w:rsid w:val="003706A9"/>
    <w:rsid w:val="0037074E"/>
    <w:rsid w:val="00370992"/>
    <w:rsid w:val="003715F9"/>
    <w:rsid w:val="003718CA"/>
    <w:rsid w:val="003720AC"/>
    <w:rsid w:val="003720E9"/>
    <w:rsid w:val="00372285"/>
    <w:rsid w:val="00372339"/>
    <w:rsid w:val="003726E3"/>
    <w:rsid w:val="00372FDE"/>
    <w:rsid w:val="00373017"/>
    <w:rsid w:val="00373558"/>
    <w:rsid w:val="00373BDC"/>
    <w:rsid w:val="003742E6"/>
    <w:rsid w:val="00374836"/>
    <w:rsid w:val="00375BCE"/>
    <w:rsid w:val="003767A3"/>
    <w:rsid w:val="00376809"/>
    <w:rsid w:val="0037708B"/>
    <w:rsid w:val="00377FCA"/>
    <w:rsid w:val="003807D0"/>
    <w:rsid w:val="003811D3"/>
    <w:rsid w:val="00381285"/>
    <w:rsid w:val="00381304"/>
    <w:rsid w:val="00381CD1"/>
    <w:rsid w:val="003828B6"/>
    <w:rsid w:val="003833AB"/>
    <w:rsid w:val="00383C1A"/>
    <w:rsid w:val="00383F91"/>
    <w:rsid w:val="00384470"/>
    <w:rsid w:val="00384585"/>
    <w:rsid w:val="0038466B"/>
    <w:rsid w:val="00384A13"/>
    <w:rsid w:val="00385A7D"/>
    <w:rsid w:val="00386233"/>
    <w:rsid w:val="00386479"/>
    <w:rsid w:val="00386760"/>
    <w:rsid w:val="003868D6"/>
    <w:rsid w:val="00387239"/>
    <w:rsid w:val="003878B9"/>
    <w:rsid w:val="00387EDA"/>
    <w:rsid w:val="00390474"/>
    <w:rsid w:val="00390B81"/>
    <w:rsid w:val="00390EEB"/>
    <w:rsid w:val="0039179E"/>
    <w:rsid w:val="00391B91"/>
    <w:rsid w:val="00391CCB"/>
    <w:rsid w:val="00392C48"/>
    <w:rsid w:val="0039328A"/>
    <w:rsid w:val="00393466"/>
    <w:rsid w:val="003936A4"/>
    <w:rsid w:val="003940C1"/>
    <w:rsid w:val="003945BB"/>
    <w:rsid w:val="003946E2"/>
    <w:rsid w:val="00394CE9"/>
    <w:rsid w:val="00394E14"/>
    <w:rsid w:val="00395D7F"/>
    <w:rsid w:val="00395E67"/>
    <w:rsid w:val="00396F7C"/>
    <w:rsid w:val="003A003B"/>
    <w:rsid w:val="003A03CE"/>
    <w:rsid w:val="003A07BA"/>
    <w:rsid w:val="003A1AE1"/>
    <w:rsid w:val="003A2458"/>
    <w:rsid w:val="003A2761"/>
    <w:rsid w:val="003A27C9"/>
    <w:rsid w:val="003A2DD1"/>
    <w:rsid w:val="003A2E1B"/>
    <w:rsid w:val="003A3634"/>
    <w:rsid w:val="003A3F5C"/>
    <w:rsid w:val="003A4010"/>
    <w:rsid w:val="003A4450"/>
    <w:rsid w:val="003A460F"/>
    <w:rsid w:val="003A49A3"/>
    <w:rsid w:val="003A49A7"/>
    <w:rsid w:val="003A4C0C"/>
    <w:rsid w:val="003A513E"/>
    <w:rsid w:val="003A53AB"/>
    <w:rsid w:val="003A5E70"/>
    <w:rsid w:val="003A5FD0"/>
    <w:rsid w:val="003A6357"/>
    <w:rsid w:val="003A67D4"/>
    <w:rsid w:val="003A6D06"/>
    <w:rsid w:val="003A6F03"/>
    <w:rsid w:val="003A718B"/>
    <w:rsid w:val="003B0BBD"/>
    <w:rsid w:val="003B10C6"/>
    <w:rsid w:val="003B21E3"/>
    <w:rsid w:val="003B2625"/>
    <w:rsid w:val="003B2AF1"/>
    <w:rsid w:val="003B34F0"/>
    <w:rsid w:val="003B3EAF"/>
    <w:rsid w:val="003B40FD"/>
    <w:rsid w:val="003B4334"/>
    <w:rsid w:val="003B48BE"/>
    <w:rsid w:val="003B53A4"/>
    <w:rsid w:val="003B5553"/>
    <w:rsid w:val="003B5680"/>
    <w:rsid w:val="003B684D"/>
    <w:rsid w:val="003B7788"/>
    <w:rsid w:val="003B7DA5"/>
    <w:rsid w:val="003C046C"/>
    <w:rsid w:val="003C090F"/>
    <w:rsid w:val="003C0FC5"/>
    <w:rsid w:val="003C10C3"/>
    <w:rsid w:val="003C19E0"/>
    <w:rsid w:val="003C1C7A"/>
    <w:rsid w:val="003C1FFE"/>
    <w:rsid w:val="003C2497"/>
    <w:rsid w:val="003C24F3"/>
    <w:rsid w:val="003C2988"/>
    <w:rsid w:val="003C2A45"/>
    <w:rsid w:val="003C323F"/>
    <w:rsid w:val="003C3EF0"/>
    <w:rsid w:val="003C43FD"/>
    <w:rsid w:val="003C4CE2"/>
    <w:rsid w:val="003C5307"/>
    <w:rsid w:val="003C5AF9"/>
    <w:rsid w:val="003C60ED"/>
    <w:rsid w:val="003C65FD"/>
    <w:rsid w:val="003C759F"/>
    <w:rsid w:val="003D095F"/>
    <w:rsid w:val="003D0C31"/>
    <w:rsid w:val="003D12AD"/>
    <w:rsid w:val="003D180F"/>
    <w:rsid w:val="003D270D"/>
    <w:rsid w:val="003D32AD"/>
    <w:rsid w:val="003D3751"/>
    <w:rsid w:val="003D4045"/>
    <w:rsid w:val="003D43C6"/>
    <w:rsid w:val="003D4635"/>
    <w:rsid w:val="003D4F2C"/>
    <w:rsid w:val="003D53E3"/>
    <w:rsid w:val="003D5F46"/>
    <w:rsid w:val="003D6250"/>
    <w:rsid w:val="003D6E60"/>
    <w:rsid w:val="003D7072"/>
    <w:rsid w:val="003D790A"/>
    <w:rsid w:val="003D7A6A"/>
    <w:rsid w:val="003D7AFF"/>
    <w:rsid w:val="003D7B05"/>
    <w:rsid w:val="003E0425"/>
    <w:rsid w:val="003E051E"/>
    <w:rsid w:val="003E069F"/>
    <w:rsid w:val="003E0DDF"/>
    <w:rsid w:val="003E0E53"/>
    <w:rsid w:val="003E10FE"/>
    <w:rsid w:val="003E1170"/>
    <w:rsid w:val="003E26FE"/>
    <w:rsid w:val="003E343D"/>
    <w:rsid w:val="003E35F2"/>
    <w:rsid w:val="003E3648"/>
    <w:rsid w:val="003E3F59"/>
    <w:rsid w:val="003E401D"/>
    <w:rsid w:val="003E510A"/>
    <w:rsid w:val="003E5411"/>
    <w:rsid w:val="003E5BA1"/>
    <w:rsid w:val="003E5EE6"/>
    <w:rsid w:val="003E60A4"/>
    <w:rsid w:val="003E65C4"/>
    <w:rsid w:val="003E6721"/>
    <w:rsid w:val="003E674F"/>
    <w:rsid w:val="003E6C26"/>
    <w:rsid w:val="003E749A"/>
    <w:rsid w:val="003E7C9C"/>
    <w:rsid w:val="003F015E"/>
    <w:rsid w:val="003F04F1"/>
    <w:rsid w:val="003F0D0C"/>
    <w:rsid w:val="003F1C5A"/>
    <w:rsid w:val="003F2522"/>
    <w:rsid w:val="003F2FE4"/>
    <w:rsid w:val="003F3149"/>
    <w:rsid w:val="003F3210"/>
    <w:rsid w:val="003F321C"/>
    <w:rsid w:val="003F3536"/>
    <w:rsid w:val="003F3898"/>
    <w:rsid w:val="003F3B58"/>
    <w:rsid w:val="003F3C93"/>
    <w:rsid w:val="003F43ED"/>
    <w:rsid w:val="003F513B"/>
    <w:rsid w:val="003F533F"/>
    <w:rsid w:val="003F59AC"/>
    <w:rsid w:val="003F6595"/>
    <w:rsid w:val="003F6BF4"/>
    <w:rsid w:val="003F6DED"/>
    <w:rsid w:val="003F722C"/>
    <w:rsid w:val="003F79C6"/>
    <w:rsid w:val="003F7A0F"/>
    <w:rsid w:val="003F7B80"/>
    <w:rsid w:val="003F7D2C"/>
    <w:rsid w:val="003F7F9A"/>
    <w:rsid w:val="0040026C"/>
    <w:rsid w:val="00400CB2"/>
    <w:rsid w:val="00400E2F"/>
    <w:rsid w:val="00401ECE"/>
    <w:rsid w:val="00401FEE"/>
    <w:rsid w:val="00402464"/>
    <w:rsid w:val="00403286"/>
    <w:rsid w:val="0040352C"/>
    <w:rsid w:val="00403936"/>
    <w:rsid w:val="00403F98"/>
    <w:rsid w:val="004042B3"/>
    <w:rsid w:val="00404301"/>
    <w:rsid w:val="00404557"/>
    <w:rsid w:val="0040480D"/>
    <w:rsid w:val="004048C0"/>
    <w:rsid w:val="004048FD"/>
    <w:rsid w:val="00407E2D"/>
    <w:rsid w:val="004101FF"/>
    <w:rsid w:val="00410F12"/>
    <w:rsid w:val="004111EC"/>
    <w:rsid w:val="004117DB"/>
    <w:rsid w:val="00412363"/>
    <w:rsid w:val="004127F6"/>
    <w:rsid w:val="00412CBE"/>
    <w:rsid w:val="00412CF8"/>
    <w:rsid w:val="004133D3"/>
    <w:rsid w:val="004137DA"/>
    <w:rsid w:val="00413ACE"/>
    <w:rsid w:val="00413B18"/>
    <w:rsid w:val="00413D8D"/>
    <w:rsid w:val="004142F0"/>
    <w:rsid w:val="004145BC"/>
    <w:rsid w:val="00415C62"/>
    <w:rsid w:val="00416BC6"/>
    <w:rsid w:val="00416F62"/>
    <w:rsid w:val="00417602"/>
    <w:rsid w:val="00417A87"/>
    <w:rsid w:val="00420271"/>
    <w:rsid w:val="004209FA"/>
    <w:rsid w:val="00420D35"/>
    <w:rsid w:val="004213E2"/>
    <w:rsid w:val="004215D2"/>
    <w:rsid w:val="004216BA"/>
    <w:rsid w:val="00421EB3"/>
    <w:rsid w:val="00421EF1"/>
    <w:rsid w:val="0042247A"/>
    <w:rsid w:val="0042294C"/>
    <w:rsid w:val="00422A22"/>
    <w:rsid w:val="00422F08"/>
    <w:rsid w:val="00423373"/>
    <w:rsid w:val="00423EF6"/>
    <w:rsid w:val="00424561"/>
    <w:rsid w:val="004245AA"/>
    <w:rsid w:val="0042543C"/>
    <w:rsid w:val="00425A15"/>
    <w:rsid w:val="0042669B"/>
    <w:rsid w:val="00426869"/>
    <w:rsid w:val="00426C6C"/>
    <w:rsid w:val="00427127"/>
    <w:rsid w:val="00427145"/>
    <w:rsid w:val="004271F9"/>
    <w:rsid w:val="00427411"/>
    <w:rsid w:val="0042749C"/>
    <w:rsid w:val="00427758"/>
    <w:rsid w:val="0042782E"/>
    <w:rsid w:val="00430A3E"/>
    <w:rsid w:val="00430B25"/>
    <w:rsid w:val="004310F4"/>
    <w:rsid w:val="00431159"/>
    <w:rsid w:val="0043129B"/>
    <w:rsid w:val="004314DB"/>
    <w:rsid w:val="00431EF5"/>
    <w:rsid w:val="00431F1B"/>
    <w:rsid w:val="00431F97"/>
    <w:rsid w:val="00432F38"/>
    <w:rsid w:val="00433FB5"/>
    <w:rsid w:val="004347BF"/>
    <w:rsid w:val="00435355"/>
    <w:rsid w:val="0043597A"/>
    <w:rsid w:val="00435CB5"/>
    <w:rsid w:val="0043637A"/>
    <w:rsid w:val="00436960"/>
    <w:rsid w:val="00437087"/>
    <w:rsid w:val="004373BA"/>
    <w:rsid w:val="004373C8"/>
    <w:rsid w:val="004374E4"/>
    <w:rsid w:val="00437C77"/>
    <w:rsid w:val="004402A7"/>
    <w:rsid w:val="0044096C"/>
    <w:rsid w:val="00440AC7"/>
    <w:rsid w:val="00440DCE"/>
    <w:rsid w:val="00440DE6"/>
    <w:rsid w:val="00441025"/>
    <w:rsid w:val="004418A9"/>
    <w:rsid w:val="00442562"/>
    <w:rsid w:val="00442735"/>
    <w:rsid w:val="00442EC4"/>
    <w:rsid w:val="00443EFA"/>
    <w:rsid w:val="00443F6D"/>
    <w:rsid w:val="00443FFC"/>
    <w:rsid w:val="00444532"/>
    <w:rsid w:val="00445194"/>
    <w:rsid w:val="0044561F"/>
    <w:rsid w:val="004460E6"/>
    <w:rsid w:val="00446108"/>
    <w:rsid w:val="00446368"/>
    <w:rsid w:val="00446921"/>
    <w:rsid w:val="004502B7"/>
    <w:rsid w:val="00450578"/>
    <w:rsid w:val="00450790"/>
    <w:rsid w:val="00450F7A"/>
    <w:rsid w:val="00451515"/>
    <w:rsid w:val="004519CC"/>
    <w:rsid w:val="00451B35"/>
    <w:rsid w:val="004521AD"/>
    <w:rsid w:val="00452946"/>
    <w:rsid w:val="00452F8A"/>
    <w:rsid w:val="0045330A"/>
    <w:rsid w:val="004534DD"/>
    <w:rsid w:val="004539FE"/>
    <w:rsid w:val="00454091"/>
    <w:rsid w:val="0045432F"/>
    <w:rsid w:val="00454350"/>
    <w:rsid w:val="004543A9"/>
    <w:rsid w:val="00455331"/>
    <w:rsid w:val="00455626"/>
    <w:rsid w:val="00455A89"/>
    <w:rsid w:val="00455F31"/>
    <w:rsid w:val="00456091"/>
    <w:rsid w:val="00456475"/>
    <w:rsid w:val="004572F4"/>
    <w:rsid w:val="004574DD"/>
    <w:rsid w:val="00457681"/>
    <w:rsid w:val="004577D7"/>
    <w:rsid w:val="00457A74"/>
    <w:rsid w:val="00460E6D"/>
    <w:rsid w:val="004611CD"/>
    <w:rsid w:val="0046138B"/>
    <w:rsid w:val="00461B3B"/>
    <w:rsid w:val="00461CE1"/>
    <w:rsid w:val="00461D5E"/>
    <w:rsid w:val="00462126"/>
    <w:rsid w:val="0046277B"/>
    <w:rsid w:val="00462CE4"/>
    <w:rsid w:val="00462E27"/>
    <w:rsid w:val="00463675"/>
    <w:rsid w:val="004636C2"/>
    <w:rsid w:val="00463EC2"/>
    <w:rsid w:val="0046496E"/>
    <w:rsid w:val="00465887"/>
    <w:rsid w:val="00466022"/>
    <w:rsid w:val="004669EE"/>
    <w:rsid w:val="00466FED"/>
    <w:rsid w:val="0046727D"/>
    <w:rsid w:val="0046734A"/>
    <w:rsid w:val="00467592"/>
    <w:rsid w:val="00467632"/>
    <w:rsid w:val="00470B61"/>
    <w:rsid w:val="00471204"/>
    <w:rsid w:val="004712A3"/>
    <w:rsid w:val="00471F7A"/>
    <w:rsid w:val="004736BE"/>
    <w:rsid w:val="00473851"/>
    <w:rsid w:val="00473BB3"/>
    <w:rsid w:val="00473CFD"/>
    <w:rsid w:val="00473D2D"/>
    <w:rsid w:val="00474130"/>
    <w:rsid w:val="00474420"/>
    <w:rsid w:val="004746D9"/>
    <w:rsid w:val="00475261"/>
    <w:rsid w:val="004753E2"/>
    <w:rsid w:val="00476204"/>
    <w:rsid w:val="00476521"/>
    <w:rsid w:val="0047671A"/>
    <w:rsid w:val="004768B2"/>
    <w:rsid w:val="0047693A"/>
    <w:rsid w:val="0047772A"/>
    <w:rsid w:val="00477B9B"/>
    <w:rsid w:val="004804CB"/>
    <w:rsid w:val="00480564"/>
    <w:rsid w:val="004806DC"/>
    <w:rsid w:val="004809C0"/>
    <w:rsid w:val="00482180"/>
    <w:rsid w:val="004827DD"/>
    <w:rsid w:val="00483323"/>
    <w:rsid w:val="004841A9"/>
    <w:rsid w:val="004843F8"/>
    <w:rsid w:val="00484657"/>
    <w:rsid w:val="00484D85"/>
    <w:rsid w:val="00484DB8"/>
    <w:rsid w:val="004852E6"/>
    <w:rsid w:val="004854F2"/>
    <w:rsid w:val="00485892"/>
    <w:rsid w:val="0048682F"/>
    <w:rsid w:val="00486981"/>
    <w:rsid w:val="00486C34"/>
    <w:rsid w:val="00487A13"/>
    <w:rsid w:val="00487CA7"/>
    <w:rsid w:val="00487DDD"/>
    <w:rsid w:val="00490342"/>
    <w:rsid w:val="00490B05"/>
    <w:rsid w:val="0049106E"/>
    <w:rsid w:val="004911FD"/>
    <w:rsid w:val="00491301"/>
    <w:rsid w:val="0049169C"/>
    <w:rsid w:val="00492637"/>
    <w:rsid w:val="004926FA"/>
    <w:rsid w:val="0049301D"/>
    <w:rsid w:val="004931C2"/>
    <w:rsid w:val="00493292"/>
    <w:rsid w:val="004939F2"/>
    <w:rsid w:val="00494E0C"/>
    <w:rsid w:val="00494ECE"/>
    <w:rsid w:val="0049577F"/>
    <w:rsid w:val="00496089"/>
    <w:rsid w:val="0049680C"/>
    <w:rsid w:val="00497347"/>
    <w:rsid w:val="004974ED"/>
    <w:rsid w:val="0049758A"/>
    <w:rsid w:val="00497809"/>
    <w:rsid w:val="00497A0C"/>
    <w:rsid w:val="00497BB9"/>
    <w:rsid w:val="004A21E1"/>
    <w:rsid w:val="004A225E"/>
    <w:rsid w:val="004A229F"/>
    <w:rsid w:val="004A2931"/>
    <w:rsid w:val="004A2F32"/>
    <w:rsid w:val="004A2F74"/>
    <w:rsid w:val="004A30F1"/>
    <w:rsid w:val="004A30F9"/>
    <w:rsid w:val="004A4B89"/>
    <w:rsid w:val="004A4FBC"/>
    <w:rsid w:val="004A5A58"/>
    <w:rsid w:val="004A71ED"/>
    <w:rsid w:val="004A774A"/>
    <w:rsid w:val="004A77B8"/>
    <w:rsid w:val="004B067B"/>
    <w:rsid w:val="004B0F33"/>
    <w:rsid w:val="004B1767"/>
    <w:rsid w:val="004B17E7"/>
    <w:rsid w:val="004B1950"/>
    <w:rsid w:val="004B1AEC"/>
    <w:rsid w:val="004B1D95"/>
    <w:rsid w:val="004B1DB5"/>
    <w:rsid w:val="004B1E9D"/>
    <w:rsid w:val="004B2150"/>
    <w:rsid w:val="004B24F5"/>
    <w:rsid w:val="004B2A48"/>
    <w:rsid w:val="004B327D"/>
    <w:rsid w:val="004B35F7"/>
    <w:rsid w:val="004B43E1"/>
    <w:rsid w:val="004B528F"/>
    <w:rsid w:val="004B56E7"/>
    <w:rsid w:val="004B578F"/>
    <w:rsid w:val="004B5994"/>
    <w:rsid w:val="004B5A79"/>
    <w:rsid w:val="004B718C"/>
    <w:rsid w:val="004C026E"/>
    <w:rsid w:val="004C028C"/>
    <w:rsid w:val="004C02CE"/>
    <w:rsid w:val="004C0675"/>
    <w:rsid w:val="004C0AFB"/>
    <w:rsid w:val="004C1135"/>
    <w:rsid w:val="004C1A85"/>
    <w:rsid w:val="004C2F33"/>
    <w:rsid w:val="004C3014"/>
    <w:rsid w:val="004C338A"/>
    <w:rsid w:val="004C3DED"/>
    <w:rsid w:val="004C4249"/>
    <w:rsid w:val="004C59EC"/>
    <w:rsid w:val="004C6469"/>
    <w:rsid w:val="004C7856"/>
    <w:rsid w:val="004C785A"/>
    <w:rsid w:val="004C7F42"/>
    <w:rsid w:val="004D0843"/>
    <w:rsid w:val="004D131A"/>
    <w:rsid w:val="004D13A3"/>
    <w:rsid w:val="004D13E3"/>
    <w:rsid w:val="004D1B7C"/>
    <w:rsid w:val="004D1BB3"/>
    <w:rsid w:val="004D1BB8"/>
    <w:rsid w:val="004D22F8"/>
    <w:rsid w:val="004D2403"/>
    <w:rsid w:val="004D2B0E"/>
    <w:rsid w:val="004D2DAE"/>
    <w:rsid w:val="004D2FEF"/>
    <w:rsid w:val="004D35F9"/>
    <w:rsid w:val="004D3EBB"/>
    <w:rsid w:val="004D3F7F"/>
    <w:rsid w:val="004D4304"/>
    <w:rsid w:val="004D4418"/>
    <w:rsid w:val="004D4BF7"/>
    <w:rsid w:val="004D5570"/>
    <w:rsid w:val="004D5C28"/>
    <w:rsid w:val="004D5EAD"/>
    <w:rsid w:val="004D6177"/>
    <w:rsid w:val="004D6DF2"/>
    <w:rsid w:val="004D73A0"/>
    <w:rsid w:val="004D75C0"/>
    <w:rsid w:val="004D7774"/>
    <w:rsid w:val="004D7915"/>
    <w:rsid w:val="004D7BD2"/>
    <w:rsid w:val="004E03A2"/>
    <w:rsid w:val="004E0867"/>
    <w:rsid w:val="004E09CF"/>
    <w:rsid w:val="004E110E"/>
    <w:rsid w:val="004E1225"/>
    <w:rsid w:val="004E24BA"/>
    <w:rsid w:val="004E25A7"/>
    <w:rsid w:val="004E283D"/>
    <w:rsid w:val="004E2D1D"/>
    <w:rsid w:val="004E2EA1"/>
    <w:rsid w:val="004E3206"/>
    <w:rsid w:val="004E342D"/>
    <w:rsid w:val="004E3DCA"/>
    <w:rsid w:val="004E4567"/>
    <w:rsid w:val="004E5428"/>
    <w:rsid w:val="004E5437"/>
    <w:rsid w:val="004E57BD"/>
    <w:rsid w:val="004E5D14"/>
    <w:rsid w:val="004E6552"/>
    <w:rsid w:val="004E6AEF"/>
    <w:rsid w:val="004E6B7B"/>
    <w:rsid w:val="004E6C30"/>
    <w:rsid w:val="004E7005"/>
    <w:rsid w:val="004F0CB4"/>
    <w:rsid w:val="004F11A8"/>
    <w:rsid w:val="004F2038"/>
    <w:rsid w:val="004F23F3"/>
    <w:rsid w:val="004F2F30"/>
    <w:rsid w:val="004F32F5"/>
    <w:rsid w:val="004F378A"/>
    <w:rsid w:val="004F5613"/>
    <w:rsid w:val="004F5834"/>
    <w:rsid w:val="004F598B"/>
    <w:rsid w:val="004F646F"/>
    <w:rsid w:val="004F6756"/>
    <w:rsid w:val="004F6F74"/>
    <w:rsid w:val="004F78D7"/>
    <w:rsid w:val="004F7B5D"/>
    <w:rsid w:val="00501715"/>
    <w:rsid w:val="0050192C"/>
    <w:rsid w:val="00501C69"/>
    <w:rsid w:val="005025D8"/>
    <w:rsid w:val="005028F6"/>
    <w:rsid w:val="00502B00"/>
    <w:rsid w:val="00502F41"/>
    <w:rsid w:val="00502FB5"/>
    <w:rsid w:val="00503AF4"/>
    <w:rsid w:val="00503D64"/>
    <w:rsid w:val="005040C0"/>
    <w:rsid w:val="0050430A"/>
    <w:rsid w:val="0050585B"/>
    <w:rsid w:val="00506353"/>
    <w:rsid w:val="00506A16"/>
    <w:rsid w:val="00506F97"/>
    <w:rsid w:val="00507120"/>
    <w:rsid w:val="005072AA"/>
    <w:rsid w:val="005079B3"/>
    <w:rsid w:val="00507A7D"/>
    <w:rsid w:val="0051062C"/>
    <w:rsid w:val="00510A8B"/>
    <w:rsid w:val="00510C35"/>
    <w:rsid w:val="00510F9B"/>
    <w:rsid w:val="00511243"/>
    <w:rsid w:val="005115B9"/>
    <w:rsid w:val="0051203A"/>
    <w:rsid w:val="005120AC"/>
    <w:rsid w:val="005128CC"/>
    <w:rsid w:val="00512C2D"/>
    <w:rsid w:val="0051304A"/>
    <w:rsid w:val="00513AC4"/>
    <w:rsid w:val="00514226"/>
    <w:rsid w:val="00514730"/>
    <w:rsid w:val="005147EE"/>
    <w:rsid w:val="005149D1"/>
    <w:rsid w:val="00514EF2"/>
    <w:rsid w:val="00514FBC"/>
    <w:rsid w:val="00515426"/>
    <w:rsid w:val="00515522"/>
    <w:rsid w:val="005156CE"/>
    <w:rsid w:val="00515C0D"/>
    <w:rsid w:val="00516018"/>
    <w:rsid w:val="0051660C"/>
    <w:rsid w:val="0051661D"/>
    <w:rsid w:val="00516B37"/>
    <w:rsid w:val="00520192"/>
    <w:rsid w:val="005203A9"/>
    <w:rsid w:val="00520F64"/>
    <w:rsid w:val="00521301"/>
    <w:rsid w:val="0052165F"/>
    <w:rsid w:val="00522042"/>
    <w:rsid w:val="005224F7"/>
    <w:rsid w:val="00522675"/>
    <w:rsid w:val="0052287F"/>
    <w:rsid w:val="005235FC"/>
    <w:rsid w:val="0052360C"/>
    <w:rsid w:val="00523A16"/>
    <w:rsid w:val="0052493E"/>
    <w:rsid w:val="00524C43"/>
    <w:rsid w:val="00524FA6"/>
    <w:rsid w:val="00525ED3"/>
    <w:rsid w:val="00526425"/>
    <w:rsid w:val="00526C0F"/>
    <w:rsid w:val="00526C6E"/>
    <w:rsid w:val="0052743F"/>
    <w:rsid w:val="00527536"/>
    <w:rsid w:val="0052794F"/>
    <w:rsid w:val="00527ADE"/>
    <w:rsid w:val="00530670"/>
    <w:rsid w:val="00530711"/>
    <w:rsid w:val="0053123C"/>
    <w:rsid w:val="0053136E"/>
    <w:rsid w:val="00531AAF"/>
    <w:rsid w:val="00531BFB"/>
    <w:rsid w:val="005320D3"/>
    <w:rsid w:val="005323CE"/>
    <w:rsid w:val="00532C53"/>
    <w:rsid w:val="00532DA7"/>
    <w:rsid w:val="005333F9"/>
    <w:rsid w:val="00533AEF"/>
    <w:rsid w:val="00533D87"/>
    <w:rsid w:val="00534787"/>
    <w:rsid w:val="005354E3"/>
    <w:rsid w:val="005357FC"/>
    <w:rsid w:val="00536253"/>
    <w:rsid w:val="00540205"/>
    <w:rsid w:val="0054067B"/>
    <w:rsid w:val="005408AB"/>
    <w:rsid w:val="00540A56"/>
    <w:rsid w:val="00541B84"/>
    <w:rsid w:val="00542185"/>
    <w:rsid w:val="0054234D"/>
    <w:rsid w:val="00542A76"/>
    <w:rsid w:val="005434B7"/>
    <w:rsid w:val="00543AAB"/>
    <w:rsid w:val="00544496"/>
    <w:rsid w:val="0054477A"/>
    <w:rsid w:val="00544BBA"/>
    <w:rsid w:val="00544F8D"/>
    <w:rsid w:val="0054536F"/>
    <w:rsid w:val="005457B8"/>
    <w:rsid w:val="00545D70"/>
    <w:rsid w:val="005466E4"/>
    <w:rsid w:val="00546C72"/>
    <w:rsid w:val="00547620"/>
    <w:rsid w:val="0054798C"/>
    <w:rsid w:val="00547BF8"/>
    <w:rsid w:val="00550987"/>
    <w:rsid w:val="00551167"/>
    <w:rsid w:val="005515B1"/>
    <w:rsid w:val="005523CB"/>
    <w:rsid w:val="00552A1B"/>
    <w:rsid w:val="005531BC"/>
    <w:rsid w:val="005531FB"/>
    <w:rsid w:val="0055425B"/>
    <w:rsid w:val="0055454C"/>
    <w:rsid w:val="00554B92"/>
    <w:rsid w:val="005557C4"/>
    <w:rsid w:val="00555CF2"/>
    <w:rsid w:val="005568FD"/>
    <w:rsid w:val="00556A2A"/>
    <w:rsid w:val="0055762A"/>
    <w:rsid w:val="00557C3C"/>
    <w:rsid w:val="005604A0"/>
    <w:rsid w:val="0056072E"/>
    <w:rsid w:val="005608E4"/>
    <w:rsid w:val="00560B65"/>
    <w:rsid w:val="00560FAE"/>
    <w:rsid w:val="005616F1"/>
    <w:rsid w:val="005619B0"/>
    <w:rsid w:val="00561A37"/>
    <w:rsid w:val="00561AE5"/>
    <w:rsid w:val="00561C91"/>
    <w:rsid w:val="005621E4"/>
    <w:rsid w:val="005629DE"/>
    <w:rsid w:val="00562EAB"/>
    <w:rsid w:val="005636C2"/>
    <w:rsid w:val="00563856"/>
    <w:rsid w:val="005648E6"/>
    <w:rsid w:val="00564B5D"/>
    <w:rsid w:val="00564B67"/>
    <w:rsid w:val="00565570"/>
    <w:rsid w:val="005655F8"/>
    <w:rsid w:val="00565CF0"/>
    <w:rsid w:val="00566642"/>
    <w:rsid w:val="005667FB"/>
    <w:rsid w:val="00566EA8"/>
    <w:rsid w:val="005675D4"/>
    <w:rsid w:val="005677F8"/>
    <w:rsid w:val="00567D00"/>
    <w:rsid w:val="00567D68"/>
    <w:rsid w:val="00567DAF"/>
    <w:rsid w:val="005702E5"/>
    <w:rsid w:val="00570367"/>
    <w:rsid w:val="00570BFB"/>
    <w:rsid w:val="00571E16"/>
    <w:rsid w:val="00572689"/>
    <w:rsid w:val="005736A2"/>
    <w:rsid w:val="00575769"/>
    <w:rsid w:val="005774C3"/>
    <w:rsid w:val="00577755"/>
    <w:rsid w:val="00577A9F"/>
    <w:rsid w:val="005804D3"/>
    <w:rsid w:val="0058052D"/>
    <w:rsid w:val="00580837"/>
    <w:rsid w:val="005809DB"/>
    <w:rsid w:val="00581705"/>
    <w:rsid w:val="005819A3"/>
    <w:rsid w:val="00581E85"/>
    <w:rsid w:val="0058217A"/>
    <w:rsid w:val="0058268A"/>
    <w:rsid w:val="0058295A"/>
    <w:rsid w:val="00584871"/>
    <w:rsid w:val="00584A66"/>
    <w:rsid w:val="00584B11"/>
    <w:rsid w:val="00584C5F"/>
    <w:rsid w:val="0058566B"/>
    <w:rsid w:val="00585B32"/>
    <w:rsid w:val="00585CBE"/>
    <w:rsid w:val="005860F4"/>
    <w:rsid w:val="00586518"/>
    <w:rsid w:val="005867C5"/>
    <w:rsid w:val="00586DD0"/>
    <w:rsid w:val="00587EDC"/>
    <w:rsid w:val="00590787"/>
    <w:rsid w:val="00590B68"/>
    <w:rsid w:val="005916B7"/>
    <w:rsid w:val="005920DE"/>
    <w:rsid w:val="005924BA"/>
    <w:rsid w:val="005925A8"/>
    <w:rsid w:val="0059261E"/>
    <w:rsid w:val="005931EB"/>
    <w:rsid w:val="00593434"/>
    <w:rsid w:val="005949E7"/>
    <w:rsid w:val="00595140"/>
    <w:rsid w:val="00595219"/>
    <w:rsid w:val="005956A1"/>
    <w:rsid w:val="00596257"/>
    <w:rsid w:val="00596BDD"/>
    <w:rsid w:val="005979A8"/>
    <w:rsid w:val="005979D4"/>
    <w:rsid w:val="00597B77"/>
    <w:rsid w:val="00597E9E"/>
    <w:rsid w:val="005A0268"/>
    <w:rsid w:val="005A063C"/>
    <w:rsid w:val="005A076E"/>
    <w:rsid w:val="005A08B9"/>
    <w:rsid w:val="005A193A"/>
    <w:rsid w:val="005A1E51"/>
    <w:rsid w:val="005A1EF4"/>
    <w:rsid w:val="005A20FE"/>
    <w:rsid w:val="005A234D"/>
    <w:rsid w:val="005A26E0"/>
    <w:rsid w:val="005A2ECF"/>
    <w:rsid w:val="005A39D9"/>
    <w:rsid w:val="005A3A3C"/>
    <w:rsid w:val="005A3F96"/>
    <w:rsid w:val="005A42F5"/>
    <w:rsid w:val="005A43CD"/>
    <w:rsid w:val="005A452F"/>
    <w:rsid w:val="005A4FDE"/>
    <w:rsid w:val="005A507B"/>
    <w:rsid w:val="005A5461"/>
    <w:rsid w:val="005A5C31"/>
    <w:rsid w:val="005A5FCE"/>
    <w:rsid w:val="005A63CB"/>
    <w:rsid w:val="005A6EE3"/>
    <w:rsid w:val="005A6F26"/>
    <w:rsid w:val="005A7044"/>
    <w:rsid w:val="005A755F"/>
    <w:rsid w:val="005A7729"/>
    <w:rsid w:val="005B0468"/>
    <w:rsid w:val="005B0D13"/>
    <w:rsid w:val="005B0F48"/>
    <w:rsid w:val="005B1BA2"/>
    <w:rsid w:val="005B1C76"/>
    <w:rsid w:val="005B23A6"/>
    <w:rsid w:val="005B29CA"/>
    <w:rsid w:val="005B2A92"/>
    <w:rsid w:val="005B2C49"/>
    <w:rsid w:val="005B3071"/>
    <w:rsid w:val="005B3687"/>
    <w:rsid w:val="005B52A6"/>
    <w:rsid w:val="005B58D6"/>
    <w:rsid w:val="005B6156"/>
    <w:rsid w:val="005B67DB"/>
    <w:rsid w:val="005B73E8"/>
    <w:rsid w:val="005B794E"/>
    <w:rsid w:val="005B7D7F"/>
    <w:rsid w:val="005B7E2B"/>
    <w:rsid w:val="005C16F6"/>
    <w:rsid w:val="005C1E9A"/>
    <w:rsid w:val="005C2780"/>
    <w:rsid w:val="005C2906"/>
    <w:rsid w:val="005C2B0E"/>
    <w:rsid w:val="005C2B10"/>
    <w:rsid w:val="005C2E74"/>
    <w:rsid w:val="005C442C"/>
    <w:rsid w:val="005C44D6"/>
    <w:rsid w:val="005C48A0"/>
    <w:rsid w:val="005C4AE1"/>
    <w:rsid w:val="005C5266"/>
    <w:rsid w:val="005C5552"/>
    <w:rsid w:val="005C5590"/>
    <w:rsid w:val="005C56C9"/>
    <w:rsid w:val="005C5B7A"/>
    <w:rsid w:val="005C5C49"/>
    <w:rsid w:val="005C5C5D"/>
    <w:rsid w:val="005C5DCE"/>
    <w:rsid w:val="005C5EA9"/>
    <w:rsid w:val="005C5F38"/>
    <w:rsid w:val="005C62C9"/>
    <w:rsid w:val="005C6858"/>
    <w:rsid w:val="005C68C9"/>
    <w:rsid w:val="005C6FDC"/>
    <w:rsid w:val="005C78C8"/>
    <w:rsid w:val="005C7B13"/>
    <w:rsid w:val="005C7ED7"/>
    <w:rsid w:val="005D00BA"/>
    <w:rsid w:val="005D1680"/>
    <w:rsid w:val="005D1764"/>
    <w:rsid w:val="005D183E"/>
    <w:rsid w:val="005D3618"/>
    <w:rsid w:val="005D3BA6"/>
    <w:rsid w:val="005D3D43"/>
    <w:rsid w:val="005D5007"/>
    <w:rsid w:val="005D5B67"/>
    <w:rsid w:val="005D67A5"/>
    <w:rsid w:val="005D6895"/>
    <w:rsid w:val="005E08CD"/>
    <w:rsid w:val="005E09E9"/>
    <w:rsid w:val="005E0C69"/>
    <w:rsid w:val="005E0E7A"/>
    <w:rsid w:val="005E0EDC"/>
    <w:rsid w:val="005E1038"/>
    <w:rsid w:val="005E1530"/>
    <w:rsid w:val="005E24C0"/>
    <w:rsid w:val="005E2E5D"/>
    <w:rsid w:val="005E300B"/>
    <w:rsid w:val="005E3281"/>
    <w:rsid w:val="005E3437"/>
    <w:rsid w:val="005E3539"/>
    <w:rsid w:val="005E3586"/>
    <w:rsid w:val="005E359A"/>
    <w:rsid w:val="005E3EA6"/>
    <w:rsid w:val="005E424D"/>
    <w:rsid w:val="005E4351"/>
    <w:rsid w:val="005E5022"/>
    <w:rsid w:val="005E538E"/>
    <w:rsid w:val="005E5445"/>
    <w:rsid w:val="005E5BA7"/>
    <w:rsid w:val="005E5C71"/>
    <w:rsid w:val="005E5EB1"/>
    <w:rsid w:val="005E5F22"/>
    <w:rsid w:val="005E6376"/>
    <w:rsid w:val="005E65DD"/>
    <w:rsid w:val="005E6BD4"/>
    <w:rsid w:val="005E6DA2"/>
    <w:rsid w:val="005E72A1"/>
    <w:rsid w:val="005E799A"/>
    <w:rsid w:val="005E7BA6"/>
    <w:rsid w:val="005F02EE"/>
    <w:rsid w:val="005F09F5"/>
    <w:rsid w:val="005F0FEF"/>
    <w:rsid w:val="005F1DDF"/>
    <w:rsid w:val="005F2AFC"/>
    <w:rsid w:val="005F2F51"/>
    <w:rsid w:val="005F3D81"/>
    <w:rsid w:val="005F4134"/>
    <w:rsid w:val="005F4464"/>
    <w:rsid w:val="005F44B7"/>
    <w:rsid w:val="005F477E"/>
    <w:rsid w:val="005F4EBA"/>
    <w:rsid w:val="005F52D2"/>
    <w:rsid w:val="005F60CE"/>
    <w:rsid w:val="005F6A17"/>
    <w:rsid w:val="005F6A3F"/>
    <w:rsid w:val="005F6E98"/>
    <w:rsid w:val="005F6F55"/>
    <w:rsid w:val="005F779D"/>
    <w:rsid w:val="005F77DE"/>
    <w:rsid w:val="005F7D00"/>
    <w:rsid w:val="006002DE"/>
    <w:rsid w:val="00600620"/>
    <w:rsid w:val="00600AE4"/>
    <w:rsid w:val="00600B81"/>
    <w:rsid w:val="00600B8F"/>
    <w:rsid w:val="00600BA1"/>
    <w:rsid w:val="006011A1"/>
    <w:rsid w:val="0060129A"/>
    <w:rsid w:val="006014C4"/>
    <w:rsid w:val="006015A2"/>
    <w:rsid w:val="00601A0B"/>
    <w:rsid w:val="00601AE8"/>
    <w:rsid w:val="006020EC"/>
    <w:rsid w:val="006021E7"/>
    <w:rsid w:val="006029B5"/>
    <w:rsid w:val="00602EF6"/>
    <w:rsid w:val="00603125"/>
    <w:rsid w:val="00603814"/>
    <w:rsid w:val="006041DF"/>
    <w:rsid w:val="00604EBA"/>
    <w:rsid w:val="0060534D"/>
    <w:rsid w:val="0060577D"/>
    <w:rsid w:val="00606A2C"/>
    <w:rsid w:val="00606FBB"/>
    <w:rsid w:val="00607455"/>
    <w:rsid w:val="00607EF1"/>
    <w:rsid w:val="00610903"/>
    <w:rsid w:val="00611021"/>
    <w:rsid w:val="00611C35"/>
    <w:rsid w:val="00611DEB"/>
    <w:rsid w:val="00614A2D"/>
    <w:rsid w:val="00614B40"/>
    <w:rsid w:val="00614BDF"/>
    <w:rsid w:val="00616108"/>
    <w:rsid w:val="006162F8"/>
    <w:rsid w:val="00616D40"/>
    <w:rsid w:val="00617377"/>
    <w:rsid w:val="006175C7"/>
    <w:rsid w:val="006176CE"/>
    <w:rsid w:val="00617724"/>
    <w:rsid w:val="00617918"/>
    <w:rsid w:val="00617DE4"/>
    <w:rsid w:val="00620053"/>
    <w:rsid w:val="0062017F"/>
    <w:rsid w:val="00620769"/>
    <w:rsid w:val="006208B8"/>
    <w:rsid w:val="00620CCC"/>
    <w:rsid w:val="00620F38"/>
    <w:rsid w:val="00621163"/>
    <w:rsid w:val="006215A2"/>
    <w:rsid w:val="006226EE"/>
    <w:rsid w:val="00622D2B"/>
    <w:rsid w:val="006236D2"/>
    <w:rsid w:val="00623AE4"/>
    <w:rsid w:val="00624044"/>
    <w:rsid w:val="00624545"/>
    <w:rsid w:val="00624BE1"/>
    <w:rsid w:val="00624EA5"/>
    <w:rsid w:val="006251C9"/>
    <w:rsid w:val="00625E85"/>
    <w:rsid w:val="00626C15"/>
    <w:rsid w:val="0063000B"/>
    <w:rsid w:val="0063003A"/>
    <w:rsid w:val="00630120"/>
    <w:rsid w:val="0063091C"/>
    <w:rsid w:val="006309E0"/>
    <w:rsid w:val="00631352"/>
    <w:rsid w:val="006319D7"/>
    <w:rsid w:val="00631CC4"/>
    <w:rsid w:val="00631DAB"/>
    <w:rsid w:val="006322E5"/>
    <w:rsid w:val="0063271C"/>
    <w:rsid w:val="00632C96"/>
    <w:rsid w:val="006340C4"/>
    <w:rsid w:val="00634493"/>
    <w:rsid w:val="00634511"/>
    <w:rsid w:val="00635262"/>
    <w:rsid w:val="0063577B"/>
    <w:rsid w:val="006357FA"/>
    <w:rsid w:val="006358E1"/>
    <w:rsid w:val="0063593B"/>
    <w:rsid w:val="00635D1E"/>
    <w:rsid w:val="00636830"/>
    <w:rsid w:val="00637E42"/>
    <w:rsid w:val="006400DD"/>
    <w:rsid w:val="006406C6"/>
    <w:rsid w:val="00640A34"/>
    <w:rsid w:val="00641B79"/>
    <w:rsid w:val="0064223E"/>
    <w:rsid w:val="00642E06"/>
    <w:rsid w:val="00642F7D"/>
    <w:rsid w:val="0064342F"/>
    <w:rsid w:val="006437FC"/>
    <w:rsid w:val="00643A7F"/>
    <w:rsid w:val="006442ED"/>
    <w:rsid w:val="00645040"/>
    <w:rsid w:val="006467DA"/>
    <w:rsid w:val="006469E3"/>
    <w:rsid w:val="00646CD3"/>
    <w:rsid w:val="00647C8C"/>
    <w:rsid w:val="00650082"/>
    <w:rsid w:val="00650132"/>
    <w:rsid w:val="00650D53"/>
    <w:rsid w:val="00651067"/>
    <w:rsid w:val="00651290"/>
    <w:rsid w:val="006513B1"/>
    <w:rsid w:val="0065157C"/>
    <w:rsid w:val="00651738"/>
    <w:rsid w:val="0065232D"/>
    <w:rsid w:val="00652366"/>
    <w:rsid w:val="00652870"/>
    <w:rsid w:val="00652F77"/>
    <w:rsid w:val="006533A4"/>
    <w:rsid w:val="006537A1"/>
    <w:rsid w:val="0065448C"/>
    <w:rsid w:val="00654577"/>
    <w:rsid w:val="0065528F"/>
    <w:rsid w:val="00655318"/>
    <w:rsid w:val="006553A7"/>
    <w:rsid w:val="00655908"/>
    <w:rsid w:val="00655A90"/>
    <w:rsid w:val="00655DBA"/>
    <w:rsid w:val="00655FC1"/>
    <w:rsid w:val="00656033"/>
    <w:rsid w:val="0065750D"/>
    <w:rsid w:val="00657546"/>
    <w:rsid w:val="00657AD3"/>
    <w:rsid w:val="006605E9"/>
    <w:rsid w:val="00660A0D"/>
    <w:rsid w:val="00660E79"/>
    <w:rsid w:val="006611D5"/>
    <w:rsid w:val="00661619"/>
    <w:rsid w:val="00661E1B"/>
    <w:rsid w:val="00661FD5"/>
    <w:rsid w:val="0066246D"/>
    <w:rsid w:val="006626BB"/>
    <w:rsid w:val="00662BA0"/>
    <w:rsid w:val="00662EDD"/>
    <w:rsid w:val="0066385E"/>
    <w:rsid w:val="00663E30"/>
    <w:rsid w:val="00664290"/>
    <w:rsid w:val="0066431F"/>
    <w:rsid w:val="00664537"/>
    <w:rsid w:val="006646F2"/>
    <w:rsid w:val="00664845"/>
    <w:rsid w:val="00664EA0"/>
    <w:rsid w:val="006661D2"/>
    <w:rsid w:val="00666F2E"/>
    <w:rsid w:val="00667580"/>
    <w:rsid w:val="006675C2"/>
    <w:rsid w:val="00667F85"/>
    <w:rsid w:val="00670395"/>
    <w:rsid w:val="00670545"/>
    <w:rsid w:val="0067070D"/>
    <w:rsid w:val="00670ECC"/>
    <w:rsid w:val="00671888"/>
    <w:rsid w:val="00671A43"/>
    <w:rsid w:val="00672162"/>
    <w:rsid w:val="006728A7"/>
    <w:rsid w:val="006729BC"/>
    <w:rsid w:val="0067354F"/>
    <w:rsid w:val="0067382C"/>
    <w:rsid w:val="00674132"/>
    <w:rsid w:val="00675044"/>
    <w:rsid w:val="006752A0"/>
    <w:rsid w:val="006757C7"/>
    <w:rsid w:val="006760BB"/>
    <w:rsid w:val="006762A0"/>
    <w:rsid w:val="00676F68"/>
    <w:rsid w:val="0067780A"/>
    <w:rsid w:val="0068000C"/>
    <w:rsid w:val="006805B4"/>
    <w:rsid w:val="00681580"/>
    <w:rsid w:val="00681655"/>
    <w:rsid w:val="006818EA"/>
    <w:rsid w:val="00681923"/>
    <w:rsid w:val="00681BC3"/>
    <w:rsid w:val="00682582"/>
    <w:rsid w:val="00682BA7"/>
    <w:rsid w:val="00682D67"/>
    <w:rsid w:val="00683130"/>
    <w:rsid w:val="00683512"/>
    <w:rsid w:val="00683581"/>
    <w:rsid w:val="00683A49"/>
    <w:rsid w:val="00683F5D"/>
    <w:rsid w:val="006842F0"/>
    <w:rsid w:val="006843AC"/>
    <w:rsid w:val="00684B1A"/>
    <w:rsid w:val="0068506F"/>
    <w:rsid w:val="00685241"/>
    <w:rsid w:val="00685AAB"/>
    <w:rsid w:val="00685C70"/>
    <w:rsid w:val="006861C0"/>
    <w:rsid w:val="006874DE"/>
    <w:rsid w:val="0068789D"/>
    <w:rsid w:val="0068796A"/>
    <w:rsid w:val="006879FE"/>
    <w:rsid w:val="00687B23"/>
    <w:rsid w:val="00687BA9"/>
    <w:rsid w:val="0069022C"/>
    <w:rsid w:val="00690E93"/>
    <w:rsid w:val="006915ED"/>
    <w:rsid w:val="006927C1"/>
    <w:rsid w:val="006929A2"/>
    <w:rsid w:val="006929A4"/>
    <w:rsid w:val="0069334D"/>
    <w:rsid w:val="00693706"/>
    <w:rsid w:val="00693FDC"/>
    <w:rsid w:val="00694766"/>
    <w:rsid w:val="00695004"/>
    <w:rsid w:val="0069652A"/>
    <w:rsid w:val="00696BB2"/>
    <w:rsid w:val="00696CCC"/>
    <w:rsid w:val="00696F51"/>
    <w:rsid w:val="006973C6"/>
    <w:rsid w:val="00697E3D"/>
    <w:rsid w:val="00697F75"/>
    <w:rsid w:val="006A2E32"/>
    <w:rsid w:val="006A331D"/>
    <w:rsid w:val="006A4451"/>
    <w:rsid w:val="006A44F8"/>
    <w:rsid w:val="006A46C7"/>
    <w:rsid w:val="006A5969"/>
    <w:rsid w:val="006A5CE8"/>
    <w:rsid w:val="006A6230"/>
    <w:rsid w:val="006A63E0"/>
    <w:rsid w:val="006A6F4D"/>
    <w:rsid w:val="006A75EC"/>
    <w:rsid w:val="006A7AB9"/>
    <w:rsid w:val="006B006A"/>
    <w:rsid w:val="006B026C"/>
    <w:rsid w:val="006B04CD"/>
    <w:rsid w:val="006B072B"/>
    <w:rsid w:val="006B0879"/>
    <w:rsid w:val="006B19DA"/>
    <w:rsid w:val="006B1F75"/>
    <w:rsid w:val="006B2716"/>
    <w:rsid w:val="006B2780"/>
    <w:rsid w:val="006B376A"/>
    <w:rsid w:val="006B4127"/>
    <w:rsid w:val="006B4569"/>
    <w:rsid w:val="006B4944"/>
    <w:rsid w:val="006B4B82"/>
    <w:rsid w:val="006B569B"/>
    <w:rsid w:val="006B5834"/>
    <w:rsid w:val="006B5FCE"/>
    <w:rsid w:val="006B6096"/>
    <w:rsid w:val="006B62E1"/>
    <w:rsid w:val="006B6E85"/>
    <w:rsid w:val="006B7D5A"/>
    <w:rsid w:val="006C0486"/>
    <w:rsid w:val="006C06FB"/>
    <w:rsid w:val="006C0C23"/>
    <w:rsid w:val="006C0C88"/>
    <w:rsid w:val="006C114F"/>
    <w:rsid w:val="006C21CF"/>
    <w:rsid w:val="006C2C80"/>
    <w:rsid w:val="006C433C"/>
    <w:rsid w:val="006C49A1"/>
    <w:rsid w:val="006C4F4F"/>
    <w:rsid w:val="006C5368"/>
    <w:rsid w:val="006C5E50"/>
    <w:rsid w:val="006C61C6"/>
    <w:rsid w:val="006C61E2"/>
    <w:rsid w:val="006C677D"/>
    <w:rsid w:val="006C6EF7"/>
    <w:rsid w:val="006C7019"/>
    <w:rsid w:val="006C77D1"/>
    <w:rsid w:val="006C78A0"/>
    <w:rsid w:val="006C7FC1"/>
    <w:rsid w:val="006D0336"/>
    <w:rsid w:val="006D0494"/>
    <w:rsid w:val="006D04D3"/>
    <w:rsid w:val="006D0A48"/>
    <w:rsid w:val="006D0C4A"/>
    <w:rsid w:val="006D0D35"/>
    <w:rsid w:val="006D1270"/>
    <w:rsid w:val="006D153E"/>
    <w:rsid w:val="006D240D"/>
    <w:rsid w:val="006D277B"/>
    <w:rsid w:val="006D27A0"/>
    <w:rsid w:val="006D2AF1"/>
    <w:rsid w:val="006D3B01"/>
    <w:rsid w:val="006D3C35"/>
    <w:rsid w:val="006D42F6"/>
    <w:rsid w:val="006D5B54"/>
    <w:rsid w:val="006D6415"/>
    <w:rsid w:val="006D65AE"/>
    <w:rsid w:val="006D6AE9"/>
    <w:rsid w:val="006D7252"/>
    <w:rsid w:val="006D77E5"/>
    <w:rsid w:val="006D7CBC"/>
    <w:rsid w:val="006E1741"/>
    <w:rsid w:val="006E19E4"/>
    <w:rsid w:val="006E1B9F"/>
    <w:rsid w:val="006E1D56"/>
    <w:rsid w:val="006E1FB0"/>
    <w:rsid w:val="006E20EB"/>
    <w:rsid w:val="006E2E3B"/>
    <w:rsid w:val="006E325A"/>
    <w:rsid w:val="006E345F"/>
    <w:rsid w:val="006E38E5"/>
    <w:rsid w:val="006E3FD6"/>
    <w:rsid w:val="006E42DF"/>
    <w:rsid w:val="006E43C8"/>
    <w:rsid w:val="006E4967"/>
    <w:rsid w:val="006E5CBF"/>
    <w:rsid w:val="006E6586"/>
    <w:rsid w:val="006E6ADA"/>
    <w:rsid w:val="006E6F88"/>
    <w:rsid w:val="006E6FED"/>
    <w:rsid w:val="006E7A6B"/>
    <w:rsid w:val="006E7F69"/>
    <w:rsid w:val="006F0110"/>
    <w:rsid w:val="006F0202"/>
    <w:rsid w:val="006F0ED2"/>
    <w:rsid w:val="006F1775"/>
    <w:rsid w:val="006F1C50"/>
    <w:rsid w:val="006F39C2"/>
    <w:rsid w:val="006F58E1"/>
    <w:rsid w:val="006F5DB9"/>
    <w:rsid w:val="006F6A1B"/>
    <w:rsid w:val="006F6C10"/>
    <w:rsid w:val="006F6D5B"/>
    <w:rsid w:val="00700000"/>
    <w:rsid w:val="007002E0"/>
    <w:rsid w:val="0070031C"/>
    <w:rsid w:val="0070031F"/>
    <w:rsid w:val="007003E9"/>
    <w:rsid w:val="007005C3"/>
    <w:rsid w:val="00700692"/>
    <w:rsid w:val="00700A5F"/>
    <w:rsid w:val="00700AC3"/>
    <w:rsid w:val="00700B56"/>
    <w:rsid w:val="00700C32"/>
    <w:rsid w:val="00701207"/>
    <w:rsid w:val="00701F3C"/>
    <w:rsid w:val="00702E0D"/>
    <w:rsid w:val="00703364"/>
    <w:rsid w:val="007033DE"/>
    <w:rsid w:val="0070397D"/>
    <w:rsid w:val="00703ACD"/>
    <w:rsid w:val="00704503"/>
    <w:rsid w:val="00704638"/>
    <w:rsid w:val="00704721"/>
    <w:rsid w:val="0070524C"/>
    <w:rsid w:val="0070534D"/>
    <w:rsid w:val="00705917"/>
    <w:rsid w:val="0070631C"/>
    <w:rsid w:val="00706326"/>
    <w:rsid w:val="007070B0"/>
    <w:rsid w:val="007071D2"/>
    <w:rsid w:val="00707405"/>
    <w:rsid w:val="0070744A"/>
    <w:rsid w:val="00707558"/>
    <w:rsid w:val="00707F2C"/>
    <w:rsid w:val="00710622"/>
    <w:rsid w:val="00710B6C"/>
    <w:rsid w:val="00710DB0"/>
    <w:rsid w:val="00710F56"/>
    <w:rsid w:val="00711A89"/>
    <w:rsid w:val="007123D3"/>
    <w:rsid w:val="00712AA9"/>
    <w:rsid w:val="00712BD1"/>
    <w:rsid w:val="00712F25"/>
    <w:rsid w:val="00713869"/>
    <w:rsid w:val="00713C2B"/>
    <w:rsid w:val="00714108"/>
    <w:rsid w:val="00715546"/>
    <w:rsid w:val="00715E81"/>
    <w:rsid w:val="0071632C"/>
    <w:rsid w:val="0071654A"/>
    <w:rsid w:val="007173C4"/>
    <w:rsid w:val="00720445"/>
    <w:rsid w:val="00720F8E"/>
    <w:rsid w:val="00721357"/>
    <w:rsid w:val="00721CC0"/>
    <w:rsid w:val="00721EFE"/>
    <w:rsid w:val="00722331"/>
    <w:rsid w:val="007225FF"/>
    <w:rsid w:val="007226FE"/>
    <w:rsid w:val="00722EF2"/>
    <w:rsid w:val="007234C1"/>
    <w:rsid w:val="007243F9"/>
    <w:rsid w:val="00725221"/>
    <w:rsid w:val="00726418"/>
    <w:rsid w:val="0072649A"/>
    <w:rsid w:val="00726B86"/>
    <w:rsid w:val="007274DD"/>
    <w:rsid w:val="007277BE"/>
    <w:rsid w:val="00727BA1"/>
    <w:rsid w:val="00727C7B"/>
    <w:rsid w:val="00730216"/>
    <w:rsid w:val="00730735"/>
    <w:rsid w:val="007307DF"/>
    <w:rsid w:val="00730A69"/>
    <w:rsid w:val="00730F49"/>
    <w:rsid w:val="007324D6"/>
    <w:rsid w:val="0073260E"/>
    <w:rsid w:val="00732A11"/>
    <w:rsid w:val="007334C8"/>
    <w:rsid w:val="00733E31"/>
    <w:rsid w:val="00734962"/>
    <w:rsid w:val="00734F6D"/>
    <w:rsid w:val="00734F92"/>
    <w:rsid w:val="007353EF"/>
    <w:rsid w:val="00735C12"/>
    <w:rsid w:val="007376EE"/>
    <w:rsid w:val="00737780"/>
    <w:rsid w:val="007400CB"/>
    <w:rsid w:val="00740122"/>
    <w:rsid w:val="007401A4"/>
    <w:rsid w:val="0074036B"/>
    <w:rsid w:val="007404EE"/>
    <w:rsid w:val="007404F3"/>
    <w:rsid w:val="0074086E"/>
    <w:rsid w:val="0074092D"/>
    <w:rsid w:val="00740988"/>
    <w:rsid w:val="00741128"/>
    <w:rsid w:val="00741560"/>
    <w:rsid w:val="00742CF6"/>
    <w:rsid w:val="00742D2A"/>
    <w:rsid w:val="00742E89"/>
    <w:rsid w:val="00743317"/>
    <w:rsid w:val="0074354F"/>
    <w:rsid w:val="00743D4B"/>
    <w:rsid w:val="007445D9"/>
    <w:rsid w:val="00744A6E"/>
    <w:rsid w:val="00745434"/>
    <w:rsid w:val="00745E0E"/>
    <w:rsid w:val="00746055"/>
    <w:rsid w:val="00746228"/>
    <w:rsid w:val="0074661F"/>
    <w:rsid w:val="007466F8"/>
    <w:rsid w:val="00746782"/>
    <w:rsid w:val="00746935"/>
    <w:rsid w:val="00746D51"/>
    <w:rsid w:val="0074712A"/>
    <w:rsid w:val="00747455"/>
    <w:rsid w:val="0075015B"/>
    <w:rsid w:val="00750B92"/>
    <w:rsid w:val="007511C2"/>
    <w:rsid w:val="00752544"/>
    <w:rsid w:val="0075264F"/>
    <w:rsid w:val="00752B53"/>
    <w:rsid w:val="007536E0"/>
    <w:rsid w:val="0075394B"/>
    <w:rsid w:val="00753FD0"/>
    <w:rsid w:val="00755EAE"/>
    <w:rsid w:val="0075618A"/>
    <w:rsid w:val="00756B06"/>
    <w:rsid w:val="00756F2D"/>
    <w:rsid w:val="00757053"/>
    <w:rsid w:val="00760365"/>
    <w:rsid w:val="00760B66"/>
    <w:rsid w:val="007610E6"/>
    <w:rsid w:val="00761E7F"/>
    <w:rsid w:val="00761E94"/>
    <w:rsid w:val="007625A9"/>
    <w:rsid w:val="00762730"/>
    <w:rsid w:val="00762C91"/>
    <w:rsid w:val="0076300B"/>
    <w:rsid w:val="00763654"/>
    <w:rsid w:val="00764AE5"/>
    <w:rsid w:val="0076625D"/>
    <w:rsid w:val="00766870"/>
    <w:rsid w:val="00766E4E"/>
    <w:rsid w:val="007679A1"/>
    <w:rsid w:val="007705BD"/>
    <w:rsid w:val="00770B3B"/>
    <w:rsid w:val="00770BB2"/>
    <w:rsid w:val="00770D1C"/>
    <w:rsid w:val="00770E2E"/>
    <w:rsid w:val="00770F2A"/>
    <w:rsid w:val="0077149B"/>
    <w:rsid w:val="00772133"/>
    <w:rsid w:val="00772266"/>
    <w:rsid w:val="00772755"/>
    <w:rsid w:val="00774758"/>
    <w:rsid w:val="00774BC2"/>
    <w:rsid w:val="00774CF3"/>
    <w:rsid w:val="00775043"/>
    <w:rsid w:val="0077597D"/>
    <w:rsid w:val="00775BD0"/>
    <w:rsid w:val="00776237"/>
    <w:rsid w:val="00776C0C"/>
    <w:rsid w:val="0077711C"/>
    <w:rsid w:val="00777292"/>
    <w:rsid w:val="0078010A"/>
    <w:rsid w:val="00780530"/>
    <w:rsid w:val="007806AA"/>
    <w:rsid w:val="007811E4"/>
    <w:rsid w:val="0078320D"/>
    <w:rsid w:val="00783220"/>
    <w:rsid w:val="0078372C"/>
    <w:rsid w:val="00784752"/>
    <w:rsid w:val="0078511C"/>
    <w:rsid w:val="00785B5A"/>
    <w:rsid w:val="00786051"/>
    <w:rsid w:val="00787838"/>
    <w:rsid w:val="00787D63"/>
    <w:rsid w:val="007905A8"/>
    <w:rsid w:val="00790AE1"/>
    <w:rsid w:val="007910B8"/>
    <w:rsid w:val="007911EE"/>
    <w:rsid w:val="00791784"/>
    <w:rsid w:val="00791B22"/>
    <w:rsid w:val="00791C27"/>
    <w:rsid w:val="00792ABA"/>
    <w:rsid w:val="00792C07"/>
    <w:rsid w:val="00793A2B"/>
    <w:rsid w:val="007945AB"/>
    <w:rsid w:val="007947DC"/>
    <w:rsid w:val="00794CE9"/>
    <w:rsid w:val="0079505F"/>
    <w:rsid w:val="00795D4F"/>
    <w:rsid w:val="00795E8F"/>
    <w:rsid w:val="00796346"/>
    <w:rsid w:val="007963CC"/>
    <w:rsid w:val="00796479"/>
    <w:rsid w:val="00796AA6"/>
    <w:rsid w:val="00796B1E"/>
    <w:rsid w:val="00797314"/>
    <w:rsid w:val="0079758C"/>
    <w:rsid w:val="00797975"/>
    <w:rsid w:val="00797BF5"/>
    <w:rsid w:val="007A1AE6"/>
    <w:rsid w:val="007A2031"/>
    <w:rsid w:val="007A211D"/>
    <w:rsid w:val="007A2733"/>
    <w:rsid w:val="007A27BF"/>
    <w:rsid w:val="007A3159"/>
    <w:rsid w:val="007A39F8"/>
    <w:rsid w:val="007A3AB1"/>
    <w:rsid w:val="007A3E93"/>
    <w:rsid w:val="007A3FCD"/>
    <w:rsid w:val="007A5110"/>
    <w:rsid w:val="007A5268"/>
    <w:rsid w:val="007A5CC6"/>
    <w:rsid w:val="007A6094"/>
    <w:rsid w:val="007A609E"/>
    <w:rsid w:val="007A6C7F"/>
    <w:rsid w:val="007B0F29"/>
    <w:rsid w:val="007B0F39"/>
    <w:rsid w:val="007B145C"/>
    <w:rsid w:val="007B1620"/>
    <w:rsid w:val="007B1D64"/>
    <w:rsid w:val="007B2029"/>
    <w:rsid w:val="007B26DA"/>
    <w:rsid w:val="007B303C"/>
    <w:rsid w:val="007B33EF"/>
    <w:rsid w:val="007B3498"/>
    <w:rsid w:val="007B3E8B"/>
    <w:rsid w:val="007B3E96"/>
    <w:rsid w:val="007B41A8"/>
    <w:rsid w:val="007B4BE0"/>
    <w:rsid w:val="007B5219"/>
    <w:rsid w:val="007B56E5"/>
    <w:rsid w:val="007B5FB9"/>
    <w:rsid w:val="007B606B"/>
    <w:rsid w:val="007B633C"/>
    <w:rsid w:val="007B640D"/>
    <w:rsid w:val="007B7097"/>
    <w:rsid w:val="007B7553"/>
    <w:rsid w:val="007B7633"/>
    <w:rsid w:val="007C1453"/>
    <w:rsid w:val="007C2A84"/>
    <w:rsid w:val="007C4632"/>
    <w:rsid w:val="007C56F3"/>
    <w:rsid w:val="007C5CDE"/>
    <w:rsid w:val="007C5F3C"/>
    <w:rsid w:val="007C6109"/>
    <w:rsid w:val="007D05FF"/>
    <w:rsid w:val="007D083E"/>
    <w:rsid w:val="007D0C03"/>
    <w:rsid w:val="007D0E10"/>
    <w:rsid w:val="007D13F6"/>
    <w:rsid w:val="007D1672"/>
    <w:rsid w:val="007D1A0E"/>
    <w:rsid w:val="007D1CE9"/>
    <w:rsid w:val="007D267F"/>
    <w:rsid w:val="007D29A8"/>
    <w:rsid w:val="007D4422"/>
    <w:rsid w:val="007D4546"/>
    <w:rsid w:val="007D4B5A"/>
    <w:rsid w:val="007D5723"/>
    <w:rsid w:val="007D5804"/>
    <w:rsid w:val="007D60CE"/>
    <w:rsid w:val="007D6782"/>
    <w:rsid w:val="007D6E64"/>
    <w:rsid w:val="007D7284"/>
    <w:rsid w:val="007E0115"/>
    <w:rsid w:val="007E01C5"/>
    <w:rsid w:val="007E031C"/>
    <w:rsid w:val="007E184E"/>
    <w:rsid w:val="007E1E28"/>
    <w:rsid w:val="007E24E0"/>
    <w:rsid w:val="007E29CF"/>
    <w:rsid w:val="007E2FDB"/>
    <w:rsid w:val="007E345A"/>
    <w:rsid w:val="007E3C9E"/>
    <w:rsid w:val="007E4D7C"/>
    <w:rsid w:val="007E5330"/>
    <w:rsid w:val="007E5BBA"/>
    <w:rsid w:val="007E5F5D"/>
    <w:rsid w:val="007E6199"/>
    <w:rsid w:val="007E63FB"/>
    <w:rsid w:val="007E67C4"/>
    <w:rsid w:val="007E6BA6"/>
    <w:rsid w:val="007E7244"/>
    <w:rsid w:val="007E7BE8"/>
    <w:rsid w:val="007F0371"/>
    <w:rsid w:val="007F0AA7"/>
    <w:rsid w:val="007F0EC1"/>
    <w:rsid w:val="007F15CB"/>
    <w:rsid w:val="007F1854"/>
    <w:rsid w:val="007F1FBF"/>
    <w:rsid w:val="007F2823"/>
    <w:rsid w:val="007F2C54"/>
    <w:rsid w:val="007F31B4"/>
    <w:rsid w:val="007F3487"/>
    <w:rsid w:val="007F3F54"/>
    <w:rsid w:val="007F457F"/>
    <w:rsid w:val="007F47E3"/>
    <w:rsid w:val="007F5499"/>
    <w:rsid w:val="007F5768"/>
    <w:rsid w:val="007F606D"/>
    <w:rsid w:val="007F6CD0"/>
    <w:rsid w:val="007F6DC1"/>
    <w:rsid w:val="007F76C1"/>
    <w:rsid w:val="007F7AC5"/>
    <w:rsid w:val="0080041F"/>
    <w:rsid w:val="0080077E"/>
    <w:rsid w:val="00801075"/>
    <w:rsid w:val="00801148"/>
    <w:rsid w:val="008017AF"/>
    <w:rsid w:val="00801BB9"/>
    <w:rsid w:val="00801BDD"/>
    <w:rsid w:val="00802DDA"/>
    <w:rsid w:val="008031F1"/>
    <w:rsid w:val="008037C5"/>
    <w:rsid w:val="00803A74"/>
    <w:rsid w:val="00803DFA"/>
    <w:rsid w:val="0080426D"/>
    <w:rsid w:val="0080443F"/>
    <w:rsid w:val="00804F92"/>
    <w:rsid w:val="00805598"/>
    <w:rsid w:val="008059E7"/>
    <w:rsid w:val="00805AF5"/>
    <w:rsid w:val="00806022"/>
    <w:rsid w:val="00806556"/>
    <w:rsid w:val="00806C6F"/>
    <w:rsid w:val="00806ECD"/>
    <w:rsid w:val="00807EB9"/>
    <w:rsid w:val="00807ED1"/>
    <w:rsid w:val="008102C3"/>
    <w:rsid w:val="0081100D"/>
    <w:rsid w:val="0081148F"/>
    <w:rsid w:val="00812208"/>
    <w:rsid w:val="008129C8"/>
    <w:rsid w:val="00812DF4"/>
    <w:rsid w:val="00813845"/>
    <w:rsid w:val="008138C3"/>
    <w:rsid w:val="008143FA"/>
    <w:rsid w:val="00814629"/>
    <w:rsid w:val="00814910"/>
    <w:rsid w:val="00814A4F"/>
    <w:rsid w:val="00814DD0"/>
    <w:rsid w:val="00815135"/>
    <w:rsid w:val="00815C65"/>
    <w:rsid w:val="00816951"/>
    <w:rsid w:val="008172C1"/>
    <w:rsid w:val="00820265"/>
    <w:rsid w:val="008204A9"/>
    <w:rsid w:val="0082065D"/>
    <w:rsid w:val="008207DB"/>
    <w:rsid w:val="00821145"/>
    <w:rsid w:val="0082150F"/>
    <w:rsid w:val="00821BA2"/>
    <w:rsid w:val="00822011"/>
    <w:rsid w:val="00822232"/>
    <w:rsid w:val="008224EB"/>
    <w:rsid w:val="00823B30"/>
    <w:rsid w:val="00823D0A"/>
    <w:rsid w:val="00823FF6"/>
    <w:rsid w:val="00824098"/>
    <w:rsid w:val="00824C7D"/>
    <w:rsid w:val="00825463"/>
    <w:rsid w:val="00825658"/>
    <w:rsid w:val="0082672F"/>
    <w:rsid w:val="008269DB"/>
    <w:rsid w:val="008279F3"/>
    <w:rsid w:val="00827B11"/>
    <w:rsid w:val="00827B28"/>
    <w:rsid w:val="00830772"/>
    <w:rsid w:val="008307E2"/>
    <w:rsid w:val="00831023"/>
    <w:rsid w:val="00831832"/>
    <w:rsid w:val="00832008"/>
    <w:rsid w:val="008320A1"/>
    <w:rsid w:val="00832732"/>
    <w:rsid w:val="008327FB"/>
    <w:rsid w:val="008332E6"/>
    <w:rsid w:val="00833515"/>
    <w:rsid w:val="00833945"/>
    <w:rsid w:val="00833B61"/>
    <w:rsid w:val="00833E4C"/>
    <w:rsid w:val="008356D1"/>
    <w:rsid w:val="00835D0F"/>
    <w:rsid w:val="008364A0"/>
    <w:rsid w:val="00836A96"/>
    <w:rsid w:val="00840475"/>
    <w:rsid w:val="00840E51"/>
    <w:rsid w:val="00841016"/>
    <w:rsid w:val="008411B8"/>
    <w:rsid w:val="00841479"/>
    <w:rsid w:val="00841863"/>
    <w:rsid w:val="00842D11"/>
    <w:rsid w:val="008438B3"/>
    <w:rsid w:val="00843EDB"/>
    <w:rsid w:val="0084407E"/>
    <w:rsid w:val="0084439C"/>
    <w:rsid w:val="00844CE2"/>
    <w:rsid w:val="00845220"/>
    <w:rsid w:val="008452DA"/>
    <w:rsid w:val="00845BD8"/>
    <w:rsid w:val="00845F93"/>
    <w:rsid w:val="00846010"/>
    <w:rsid w:val="0084676A"/>
    <w:rsid w:val="00846FB6"/>
    <w:rsid w:val="00847B46"/>
    <w:rsid w:val="00847F32"/>
    <w:rsid w:val="008507DE"/>
    <w:rsid w:val="008510E5"/>
    <w:rsid w:val="008516A6"/>
    <w:rsid w:val="00852290"/>
    <w:rsid w:val="008528E9"/>
    <w:rsid w:val="00852EC9"/>
    <w:rsid w:val="0085366A"/>
    <w:rsid w:val="00853CF7"/>
    <w:rsid w:val="00854B09"/>
    <w:rsid w:val="008564B7"/>
    <w:rsid w:val="00856514"/>
    <w:rsid w:val="00856A92"/>
    <w:rsid w:val="00856B65"/>
    <w:rsid w:val="00856F8B"/>
    <w:rsid w:val="00857122"/>
    <w:rsid w:val="00860315"/>
    <w:rsid w:val="0086044A"/>
    <w:rsid w:val="008607D1"/>
    <w:rsid w:val="00860B92"/>
    <w:rsid w:val="00860FA8"/>
    <w:rsid w:val="008619A1"/>
    <w:rsid w:val="00861D76"/>
    <w:rsid w:val="00861DE1"/>
    <w:rsid w:val="00861F08"/>
    <w:rsid w:val="0086273A"/>
    <w:rsid w:val="008627DB"/>
    <w:rsid w:val="00862C5D"/>
    <w:rsid w:val="00863152"/>
    <w:rsid w:val="008633D9"/>
    <w:rsid w:val="0086390A"/>
    <w:rsid w:val="00863B63"/>
    <w:rsid w:val="008640B3"/>
    <w:rsid w:val="00864930"/>
    <w:rsid w:val="00864AF3"/>
    <w:rsid w:val="008655EB"/>
    <w:rsid w:val="008657C0"/>
    <w:rsid w:val="00865B69"/>
    <w:rsid w:val="008664AA"/>
    <w:rsid w:val="00866AEA"/>
    <w:rsid w:val="00866F6C"/>
    <w:rsid w:val="00867102"/>
    <w:rsid w:val="008673B1"/>
    <w:rsid w:val="008673F4"/>
    <w:rsid w:val="00867A14"/>
    <w:rsid w:val="00867DE8"/>
    <w:rsid w:val="008700B6"/>
    <w:rsid w:val="00870600"/>
    <w:rsid w:val="00870F63"/>
    <w:rsid w:val="00870FA4"/>
    <w:rsid w:val="008716E9"/>
    <w:rsid w:val="00871890"/>
    <w:rsid w:val="00871B4F"/>
    <w:rsid w:val="00872341"/>
    <w:rsid w:val="00872D2A"/>
    <w:rsid w:val="00872F47"/>
    <w:rsid w:val="008730DF"/>
    <w:rsid w:val="00873714"/>
    <w:rsid w:val="00873934"/>
    <w:rsid w:val="008749A1"/>
    <w:rsid w:val="00874A8B"/>
    <w:rsid w:val="0087555B"/>
    <w:rsid w:val="00875779"/>
    <w:rsid w:val="00875D65"/>
    <w:rsid w:val="00876559"/>
    <w:rsid w:val="00876D21"/>
    <w:rsid w:val="00877265"/>
    <w:rsid w:val="00877838"/>
    <w:rsid w:val="00877866"/>
    <w:rsid w:val="00877C29"/>
    <w:rsid w:val="008802EA"/>
    <w:rsid w:val="008804F6"/>
    <w:rsid w:val="008808FE"/>
    <w:rsid w:val="00880DDF"/>
    <w:rsid w:val="008811A2"/>
    <w:rsid w:val="00881F76"/>
    <w:rsid w:val="0088206C"/>
    <w:rsid w:val="00883840"/>
    <w:rsid w:val="00883B4E"/>
    <w:rsid w:val="00883FF5"/>
    <w:rsid w:val="008841F5"/>
    <w:rsid w:val="00884686"/>
    <w:rsid w:val="00884D77"/>
    <w:rsid w:val="00885A41"/>
    <w:rsid w:val="00885A62"/>
    <w:rsid w:val="00886815"/>
    <w:rsid w:val="0088698D"/>
    <w:rsid w:val="00886FB3"/>
    <w:rsid w:val="00886FD0"/>
    <w:rsid w:val="0088727D"/>
    <w:rsid w:val="00887AF4"/>
    <w:rsid w:val="00890135"/>
    <w:rsid w:val="008909F9"/>
    <w:rsid w:val="00890CCD"/>
    <w:rsid w:val="0089114D"/>
    <w:rsid w:val="008912A0"/>
    <w:rsid w:val="00892BEC"/>
    <w:rsid w:val="00892C51"/>
    <w:rsid w:val="00892FF1"/>
    <w:rsid w:val="0089393E"/>
    <w:rsid w:val="00893D41"/>
    <w:rsid w:val="008941CA"/>
    <w:rsid w:val="008942BD"/>
    <w:rsid w:val="00894C71"/>
    <w:rsid w:val="0089607C"/>
    <w:rsid w:val="0089645E"/>
    <w:rsid w:val="008968B9"/>
    <w:rsid w:val="00896965"/>
    <w:rsid w:val="00896D35"/>
    <w:rsid w:val="00897B29"/>
    <w:rsid w:val="008A045F"/>
    <w:rsid w:val="008A0555"/>
    <w:rsid w:val="008A0AB1"/>
    <w:rsid w:val="008A0B2E"/>
    <w:rsid w:val="008A13A0"/>
    <w:rsid w:val="008A14DB"/>
    <w:rsid w:val="008A1E6E"/>
    <w:rsid w:val="008A1FD3"/>
    <w:rsid w:val="008A2C17"/>
    <w:rsid w:val="008A2C67"/>
    <w:rsid w:val="008A2DE9"/>
    <w:rsid w:val="008A4034"/>
    <w:rsid w:val="008A4D2F"/>
    <w:rsid w:val="008A5909"/>
    <w:rsid w:val="008A59F9"/>
    <w:rsid w:val="008A6166"/>
    <w:rsid w:val="008A670D"/>
    <w:rsid w:val="008A7841"/>
    <w:rsid w:val="008A7C25"/>
    <w:rsid w:val="008B04A8"/>
    <w:rsid w:val="008B0789"/>
    <w:rsid w:val="008B0FE6"/>
    <w:rsid w:val="008B25AD"/>
    <w:rsid w:val="008B2904"/>
    <w:rsid w:val="008B29B5"/>
    <w:rsid w:val="008B2BF3"/>
    <w:rsid w:val="008B2F30"/>
    <w:rsid w:val="008B33B1"/>
    <w:rsid w:val="008B3C01"/>
    <w:rsid w:val="008B3F5E"/>
    <w:rsid w:val="008B405B"/>
    <w:rsid w:val="008B43E9"/>
    <w:rsid w:val="008B4514"/>
    <w:rsid w:val="008B4925"/>
    <w:rsid w:val="008B4AFE"/>
    <w:rsid w:val="008B4FB0"/>
    <w:rsid w:val="008B5181"/>
    <w:rsid w:val="008B52D3"/>
    <w:rsid w:val="008B5475"/>
    <w:rsid w:val="008B569D"/>
    <w:rsid w:val="008B573A"/>
    <w:rsid w:val="008B5756"/>
    <w:rsid w:val="008B681D"/>
    <w:rsid w:val="008B68AD"/>
    <w:rsid w:val="008B6BC8"/>
    <w:rsid w:val="008B6CA3"/>
    <w:rsid w:val="008B6FA6"/>
    <w:rsid w:val="008B7C4A"/>
    <w:rsid w:val="008B7DAD"/>
    <w:rsid w:val="008B7ED0"/>
    <w:rsid w:val="008C0771"/>
    <w:rsid w:val="008C12F7"/>
    <w:rsid w:val="008C1A16"/>
    <w:rsid w:val="008C1AC8"/>
    <w:rsid w:val="008C1D90"/>
    <w:rsid w:val="008C2657"/>
    <w:rsid w:val="008C2CB0"/>
    <w:rsid w:val="008C303F"/>
    <w:rsid w:val="008C32BC"/>
    <w:rsid w:val="008C3843"/>
    <w:rsid w:val="008C468A"/>
    <w:rsid w:val="008C4732"/>
    <w:rsid w:val="008C4945"/>
    <w:rsid w:val="008C4F8F"/>
    <w:rsid w:val="008C5138"/>
    <w:rsid w:val="008C52B2"/>
    <w:rsid w:val="008C5987"/>
    <w:rsid w:val="008C5B57"/>
    <w:rsid w:val="008C5F18"/>
    <w:rsid w:val="008C61B0"/>
    <w:rsid w:val="008C6297"/>
    <w:rsid w:val="008C657F"/>
    <w:rsid w:val="008C6FBA"/>
    <w:rsid w:val="008C73C5"/>
    <w:rsid w:val="008C7591"/>
    <w:rsid w:val="008C7763"/>
    <w:rsid w:val="008C7939"/>
    <w:rsid w:val="008D023F"/>
    <w:rsid w:val="008D077C"/>
    <w:rsid w:val="008D147B"/>
    <w:rsid w:val="008D19A2"/>
    <w:rsid w:val="008D1C73"/>
    <w:rsid w:val="008D1D30"/>
    <w:rsid w:val="008D20C9"/>
    <w:rsid w:val="008D29C3"/>
    <w:rsid w:val="008D340A"/>
    <w:rsid w:val="008D3856"/>
    <w:rsid w:val="008D42DE"/>
    <w:rsid w:val="008D4CC2"/>
    <w:rsid w:val="008D52D0"/>
    <w:rsid w:val="008E0823"/>
    <w:rsid w:val="008E091E"/>
    <w:rsid w:val="008E09F5"/>
    <w:rsid w:val="008E0C5E"/>
    <w:rsid w:val="008E1BB1"/>
    <w:rsid w:val="008E2878"/>
    <w:rsid w:val="008E2D40"/>
    <w:rsid w:val="008E44F8"/>
    <w:rsid w:val="008E4A88"/>
    <w:rsid w:val="008E4EF0"/>
    <w:rsid w:val="008E5354"/>
    <w:rsid w:val="008E559B"/>
    <w:rsid w:val="008E56DE"/>
    <w:rsid w:val="008E622F"/>
    <w:rsid w:val="008E7134"/>
    <w:rsid w:val="008E73C6"/>
    <w:rsid w:val="008E7691"/>
    <w:rsid w:val="008E7B01"/>
    <w:rsid w:val="008F0CD0"/>
    <w:rsid w:val="008F0DA5"/>
    <w:rsid w:val="008F0FDC"/>
    <w:rsid w:val="008F1044"/>
    <w:rsid w:val="008F1244"/>
    <w:rsid w:val="008F137E"/>
    <w:rsid w:val="008F1916"/>
    <w:rsid w:val="008F197D"/>
    <w:rsid w:val="008F1D0D"/>
    <w:rsid w:val="008F2269"/>
    <w:rsid w:val="008F2B3C"/>
    <w:rsid w:val="008F2BA2"/>
    <w:rsid w:val="008F3360"/>
    <w:rsid w:val="008F3620"/>
    <w:rsid w:val="008F369C"/>
    <w:rsid w:val="008F3726"/>
    <w:rsid w:val="008F380A"/>
    <w:rsid w:val="008F3818"/>
    <w:rsid w:val="008F4070"/>
    <w:rsid w:val="008F4CB1"/>
    <w:rsid w:val="008F641E"/>
    <w:rsid w:val="008F67C2"/>
    <w:rsid w:val="008F7344"/>
    <w:rsid w:val="008F76A2"/>
    <w:rsid w:val="008F7903"/>
    <w:rsid w:val="008F7AC1"/>
    <w:rsid w:val="008F7E1E"/>
    <w:rsid w:val="009001F8"/>
    <w:rsid w:val="009002C4"/>
    <w:rsid w:val="009003D2"/>
    <w:rsid w:val="0090279D"/>
    <w:rsid w:val="009029C8"/>
    <w:rsid w:val="00904AB9"/>
    <w:rsid w:val="00904C88"/>
    <w:rsid w:val="00904D76"/>
    <w:rsid w:val="0090703B"/>
    <w:rsid w:val="009072FA"/>
    <w:rsid w:val="00907857"/>
    <w:rsid w:val="00910321"/>
    <w:rsid w:val="009105AB"/>
    <w:rsid w:val="00910EDE"/>
    <w:rsid w:val="0091136F"/>
    <w:rsid w:val="009114B4"/>
    <w:rsid w:val="00911B97"/>
    <w:rsid w:val="00911EB4"/>
    <w:rsid w:val="00912615"/>
    <w:rsid w:val="00912A38"/>
    <w:rsid w:val="00912C59"/>
    <w:rsid w:val="009134B1"/>
    <w:rsid w:val="0091360F"/>
    <w:rsid w:val="009146A1"/>
    <w:rsid w:val="009151C9"/>
    <w:rsid w:val="0091529B"/>
    <w:rsid w:val="0091560D"/>
    <w:rsid w:val="00915627"/>
    <w:rsid w:val="009165AC"/>
    <w:rsid w:val="00916602"/>
    <w:rsid w:val="0091785B"/>
    <w:rsid w:val="00917EE5"/>
    <w:rsid w:val="00920426"/>
    <w:rsid w:val="00920682"/>
    <w:rsid w:val="00920D60"/>
    <w:rsid w:val="00920DC9"/>
    <w:rsid w:val="00920E75"/>
    <w:rsid w:val="0092130A"/>
    <w:rsid w:val="009218E4"/>
    <w:rsid w:val="009226EF"/>
    <w:rsid w:val="00922AA4"/>
    <w:rsid w:val="00922D68"/>
    <w:rsid w:val="00923315"/>
    <w:rsid w:val="00923706"/>
    <w:rsid w:val="0092399F"/>
    <w:rsid w:val="00923A32"/>
    <w:rsid w:val="00924909"/>
    <w:rsid w:val="0092512C"/>
    <w:rsid w:val="0092515D"/>
    <w:rsid w:val="00925408"/>
    <w:rsid w:val="00926335"/>
    <w:rsid w:val="00926F69"/>
    <w:rsid w:val="009270D0"/>
    <w:rsid w:val="009275D6"/>
    <w:rsid w:val="009279E0"/>
    <w:rsid w:val="00927BC1"/>
    <w:rsid w:val="00930098"/>
    <w:rsid w:val="00930484"/>
    <w:rsid w:val="0093052C"/>
    <w:rsid w:val="00931C71"/>
    <w:rsid w:val="00932233"/>
    <w:rsid w:val="00932AD5"/>
    <w:rsid w:val="00932BF4"/>
    <w:rsid w:val="009340BA"/>
    <w:rsid w:val="009346FF"/>
    <w:rsid w:val="009350A4"/>
    <w:rsid w:val="00935B72"/>
    <w:rsid w:val="009369E9"/>
    <w:rsid w:val="00937602"/>
    <w:rsid w:val="00937F61"/>
    <w:rsid w:val="00940497"/>
    <w:rsid w:val="0094069A"/>
    <w:rsid w:val="009416F6"/>
    <w:rsid w:val="00942746"/>
    <w:rsid w:val="009427F0"/>
    <w:rsid w:val="00942BC3"/>
    <w:rsid w:val="00942E85"/>
    <w:rsid w:val="00943AD6"/>
    <w:rsid w:val="00943B59"/>
    <w:rsid w:val="00943DF4"/>
    <w:rsid w:val="00943EEC"/>
    <w:rsid w:val="009450B5"/>
    <w:rsid w:val="00945183"/>
    <w:rsid w:val="0094575D"/>
    <w:rsid w:val="0094590B"/>
    <w:rsid w:val="00945C0F"/>
    <w:rsid w:val="00945FF6"/>
    <w:rsid w:val="009460A2"/>
    <w:rsid w:val="009477B1"/>
    <w:rsid w:val="009478F9"/>
    <w:rsid w:val="0094797E"/>
    <w:rsid w:val="00950225"/>
    <w:rsid w:val="00950322"/>
    <w:rsid w:val="00950382"/>
    <w:rsid w:val="00950449"/>
    <w:rsid w:val="00950987"/>
    <w:rsid w:val="009511B5"/>
    <w:rsid w:val="009514FF"/>
    <w:rsid w:val="009532BE"/>
    <w:rsid w:val="00953448"/>
    <w:rsid w:val="009535B7"/>
    <w:rsid w:val="0095398C"/>
    <w:rsid w:val="00953B16"/>
    <w:rsid w:val="00953BDA"/>
    <w:rsid w:val="009541C7"/>
    <w:rsid w:val="00954746"/>
    <w:rsid w:val="00954B06"/>
    <w:rsid w:val="00954D57"/>
    <w:rsid w:val="00954E03"/>
    <w:rsid w:val="00954FA6"/>
    <w:rsid w:val="009552D5"/>
    <w:rsid w:val="00956229"/>
    <w:rsid w:val="00956BC7"/>
    <w:rsid w:val="00956C31"/>
    <w:rsid w:val="00957E9B"/>
    <w:rsid w:val="0096014A"/>
    <w:rsid w:val="00960248"/>
    <w:rsid w:val="009609AA"/>
    <w:rsid w:val="009615B3"/>
    <w:rsid w:val="0096199F"/>
    <w:rsid w:val="00962354"/>
    <w:rsid w:val="00962735"/>
    <w:rsid w:val="00962DEE"/>
    <w:rsid w:val="00962ED6"/>
    <w:rsid w:val="00963033"/>
    <w:rsid w:val="00963250"/>
    <w:rsid w:val="009634A9"/>
    <w:rsid w:val="0096388B"/>
    <w:rsid w:val="00963E13"/>
    <w:rsid w:val="0096414E"/>
    <w:rsid w:val="00964A3C"/>
    <w:rsid w:val="009655BC"/>
    <w:rsid w:val="0096629D"/>
    <w:rsid w:val="00966E30"/>
    <w:rsid w:val="009677E0"/>
    <w:rsid w:val="00967954"/>
    <w:rsid w:val="009701B3"/>
    <w:rsid w:val="00970256"/>
    <w:rsid w:val="00970DB9"/>
    <w:rsid w:val="00970F36"/>
    <w:rsid w:val="0097135F"/>
    <w:rsid w:val="00971519"/>
    <w:rsid w:val="00971AB0"/>
    <w:rsid w:val="0097202E"/>
    <w:rsid w:val="009721DE"/>
    <w:rsid w:val="00972244"/>
    <w:rsid w:val="009724F0"/>
    <w:rsid w:val="009725A9"/>
    <w:rsid w:val="0097289E"/>
    <w:rsid w:val="00972B00"/>
    <w:rsid w:val="009731F4"/>
    <w:rsid w:val="00973E12"/>
    <w:rsid w:val="00974018"/>
    <w:rsid w:val="00974912"/>
    <w:rsid w:val="00974980"/>
    <w:rsid w:val="00975059"/>
    <w:rsid w:val="00975387"/>
    <w:rsid w:val="00975A52"/>
    <w:rsid w:val="00975D7B"/>
    <w:rsid w:val="00975E37"/>
    <w:rsid w:val="009760E8"/>
    <w:rsid w:val="00977056"/>
    <w:rsid w:val="00977122"/>
    <w:rsid w:val="00977A64"/>
    <w:rsid w:val="00977DC4"/>
    <w:rsid w:val="0098055D"/>
    <w:rsid w:val="009813D1"/>
    <w:rsid w:val="00981662"/>
    <w:rsid w:val="00983121"/>
    <w:rsid w:val="00983B9D"/>
    <w:rsid w:val="00984814"/>
    <w:rsid w:val="00984B90"/>
    <w:rsid w:val="00984D78"/>
    <w:rsid w:val="00985FCE"/>
    <w:rsid w:val="0098671B"/>
    <w:rsid w:val="00987444"/>
    <w:rsid w:val="00987BE3"/>
    <w:rsid w:val="00987C36"/>
    <w:rsid w:val="0099078A"/>
    <w:rsid w:val="0099083C"/>
    <w:rsid w:val="00990E5C"/>
    <w:rsid w:val="00991391"/>
    <w:rsid w:val="00991FCE"/>
    <w:rsid w:val="0099255A"/>
    <w:rsid w:val="009929C2"/>
    <w:rsid w:val="00993007"/>
    <w:rsid w:val="00993050"/>
    <w:rsid w:val="00993100"/>
    <w:rsid w:val="009931D8"/>
    <w:rsid w:val="009938D9"/>
    <w:rsid w:val="00993B15"/>
    <w:rsid w:val="00993DBA"/>
    <w:rsid w:val="00993DBF"/>
    <w:rsid w:val="0099437D"/>
    <w:rsid w:val="00994727"/>
    <w:rsid w:val="009961D1"/>
    <w:rsid w:val="00996323"/>
    <w:rsid w:val="00996AEA"/>
    <w:rsid w:val="00996E95"/>
    <w:rsid w:val="00997216"/>
    <w:rsid w:val="00997721"/>
    <w:rsid w:val="00997878"/>
    <w:rsid w:val="00997B0C"/>
    <w:rsid w:val="00997B6D"/>
    <w:rsid w:val="00997E55"/>
    <w:rsid w:val="00997FF1"/>
    <w:rsid w:val="009A05D3"/>
    <w:rsid w:val="009A0B85"/>
    <w:rsid w:val="009A16EA"/>
    <w:rsid w:val="009A1908"/>
    <w:rsid w:val="009A1A9C"/>
    <w:rsid w:val="009A1C7C"/>
    <w:rsid w:val="009A1D95"/>
    <w:rsid w:val="009A1DC7"/>
    <w:rsid w:val="009A21CE"/>
    <w:rsid w:val="009A27B9"/>
    <w:rsid w:val="009A2F01"/>
    <w:rsid w:val="009A3B09"/>
    <w:rsid w:val="009A4022"/>
    <w:rsid w:val="009A4462"/>
    <w:rsid w:val="009A4CAB"/>
    <w:rsid w:val="009A5017"/>
    <w:rsid w:val="009A5486"/>
    <w:rsid w:val="009A59A4"/>
    <w:rsid w:val="009A5C69"/>
    <w:rsid w:val="009A5E01"/>
    <w:rsid w:val="009A66A6"/>
    <w:rsid w:val="009A68C7"/>
    <w:rsid w:val="009A6DCF"/>
    <w:rsid w:val="009A72C5"/>
    <w:rsid w:val="009A73A5"/>
    <w:rsid w:val="009A751E"/>
    <w:rsid w:val="009A77F1"/>
    <w:rsid w:val="009A7A9D"/>
    <w:rsid w:val="009A7D73"/>
    <w:rsid w:val="009A7E81"/>
    <w:rsid w:val="009B0019"/>
    <w:rsid w:val="009B021D"/>
    <w:rsid w:val="009B093A"/>
    <w:rsid w:val="009B1338"/>
    <w:rsid w:val="009B1589"/>
    <w:rsid w:val="009B1A2F"/>
    <w:rsid w:val="009B23C8"/>
    <w:rsid w:val="009B2B99"/>
    <w:rsid w:val="009B2C5F"/>
    <w:rsid w:val="009B3C63"/>
    <w:rsid w:val="009B4352"/>
    <w:rsid w:val="009B4642"/>
    <w:rsid w:val="009B51F9"/>
    <w:rsid w:val="009B554F"/>
    <w:rsid w:val="009B6904"/>
    <w:rsid w:val="009B6AA2"/>
    <w:rsid w:val="009B7DC9"/>
    <w:rsid w:val="009C009E"/>
    <w:rsid w:val="009C029D"/>
    <w:rsid w:val="009C0545"/>
    <w:rsid w:val="009C0AEA"/>
    <w:rsid w:val="009C1512"/>
    <w:rsid w:val="009C2689"/>
    <w:rsid w:val="009C2BC9"/>
    <w:rsid w:val="009C2E94"/>
    <w:rsid w:val="009C3E1C"/>
    <w:rsid w:val="009C3E86"/>
    <w:rsid w:val="009C43DD"/>
    <w:rsid w:val="009C4BEA"/>
    <w:rsid w:val="009C505B"/>
    <w:rsid w:val="009C507B"/>
    <w:rsid w:val="009C5C4D"/>
    <w:rsid w:val="009C5DC9"/>
    <w:rsid w:val="009C5EB5"/>
    <w:rsid w:val="009C6174"/>
    <w:rsid w:val="009C662A"/>
    <w:rsid w:val="009C6E16"/>
    <w:rsid w:val="009C7227"/>
    <w:rsid w:val="009C72A2"/>
    <w:rsid w:val="009D0253"/>
    <w:rsid w:val="009D02D9"/>
    <w:rsid w:val="009D03F1"/>
    <w:rsid w:val="009D0557"/>
    <w:rsid w:val="009D0F43"/>
    <w:rsid w:val="009D1004"/>
    <w:rsid w:val="009D10C6"/>
    <w:rsid w:val="009D1904"/>
    <w:rsid w:val="009D1EEC"/>
    <w:rsid w:val="009D2050"/>
    <w:rsid w:val="009D21A9"/>
    <w:rsid w:val="009D234B"/>
    <w:rsid w:val="009D415D"/>
    <w:rsid w:val="009D4218"/>
    <w:rsid w:val="009D4A8C"/>
    <w:rsid w:val="009D638F"/>
    <w:rsid w:val="009D65F3"/>
    <w:rsid w:val="009D6925"/>
    <w:rsid w:val="009D6BC1"/>
    <w:rsid w:val="009D708B"/>
    <w:rsid w:val="009D7AA6"/>
    <w:rsid w:val="009E127E"/>
    <w:rsid w:val="009E2F5F"/>
    <w:rsid w:val="009E341E"/>
    <w:rsid w:val="009E3C34"/>
    <w:rsid w:val="009E42F3"/>
    <w:rsid w:val="009E4894"/>
    <w:rsid w:val="009E48D8"/>
    <w:rsid w:val="009E4BA7"/>
    <w:rsid w:val="009E56D3"/>
    <w:rsid w:val="009E5C9A"/>
    <w:rsid w:val="009E60BA"/>
    <w:rsid w:val="009E6409"/>
    <w:rsid w:val="009E682F"/>
    <w:rsid w:val="009E6CF4"/>
    <w:rsid w:val="009E71E1"/>
    <w:rsid w:val="009E73FC"/>
    <w:rsid w:val="009E77E4"/>
    <w:rsid w:val="009E7A0C"/>
    <w:rsid w:val="009E7B8D"/>
    <w:rsid w:val="009F01E9"/>
    <w:rsid w:val="009F0508"/>
    <w:rsid w:val="009F0630"/>
    <w:rsid w:val="009F0760"/>
    <w:rsid w:val="009F2CEB"/>
    <w:rsid w:val="009F3E9B"/>
    <w:rsid w:val="009F4E7D"/>
    <w:rsid w:val="009F5D5D"/>
    <w:rsid w:val="009F72D0"/>
    <w:rsid w:val="009F781D"/>
    <w:rsid w:val="009F7D81"/>
    <w:rsid w:val="00A0100A"/>
    <w:rsid w:val="00A01523"/>
    <w:rsid w:val="00A01775"/>
    <w:rsid w:val="00A01E7E"/>
    <w:rsid w:val="00A022E5"/>
    <w:rsid w:val="00A02AED"/>
    <w:rsid w:val="00A02B2E"/>
    <w:rsid w:val="00A03901"/>
    <w:rsid w:val="00A04188"/>
    <w:rsid w:val="00A04E32"/>
    <w:rsid w:val="00A04EED"/>
    <w:rsid w:val="00A05074"/>
    <w:rsid w:val="00A052E0"/>
    <w:rsid w:val="00A05655"/>
    <w:rsid w:val="00A05868"/>
    <w:rsid w:val="00A05A50"/>
    <w:rsid w:val="00A05C66"/>
    <w:rsid w:val="00A05D0B"/>
    <w:rsid w:val="00A0609F"/>
    <w:rsid w:val="00A066CA"/>
    <w:rsid w:val="00A06F31"/>
    <w:rsid w:val="00A07032"/>
    <w:rsid w:val="00A10540"/>
    <w:rsid w:val="00A10F71"/>
    <w:rsid w:val="00A11685"/>
    <w:rsid w:val="00A121C0"/>
    <w:rsid w:val="00A125F1"/>
    <w:rsid w:val="00A130C4"/>
    <w:rsid w:val="00A135D7"/>
    <w:rsid w:val="00A138AA"/>
    <w:rsid w:val="00A13CA9"/>
    <w:rsid w:val="00A15900"/>
    <w:rsid w:val="00A15F58"/>
    <w:rsid w:val="00A161DC"/>
    <w:rsid w:val="00A1729C"/>
    <w:rsid w:val="00A176D0"/>
    <w:rsid w:val="00A1785A"/>
    <w:rsid w:val="00A216B1"/>
    <w:rsid w:val="00A21873"/>
    <w:rsid w:val="00A21AE4"/>
    <w:rsid w:val="00A21D1E"/>
    <w:rsid w:val="00A22086"/>
    <w:rsid w:val="00A22393"/>
    <w:rsid w:val="00A232EC"/>
    <w:rsid w:val="00A2348D"/>
    <w:rsid w:val="00A23ADA"/>
    <w:rsid w:val="00A23F8C"/>
    <w:rsid w:val="00A24350"/>
    <w:rsid w:val="00A2472D"/>
    <w:rsid w:val="00A249BC"/>
    <w:rsid w:val="00A2502F"/>
    <w:rsid w:val="00A2511E"/>
    <w:rsid w:val="00A258FA"/>
    <w:rsid w:val="00A25AFB"/>
    <w:rsid w:val="00A25DD3"/>
    <w:rsid w:val="00A25F03"/>
    <w:rsid w:val="00A26E1B"/>
    <w:rsid w:val="00A27039"/>
    <w:rsid w:val="00A272C2"/>
    <w:rsid w:val="00A3107D"/>
    <w:rsid w:val="00A313C6"/>
    <w:rsid w:val="00A31626"/>
    <w:rsid w:val="00A3171D"/>
    <w:rsid w:val="00A31A93"/>
    <w:rsid w:val="00A325BA"/>
    <w:rsid w:val="00A326FB"/>
    <w:rsid w:val="00A3293E"/>
    <w:rsid w:val="00A32D45"/>
    <w:rsid w:val="00A32F5A"/>
    <w:rsid w:val="00A33201"/>
    <w:rsid w:val="00A33C47"/>
    <w:rsid w:val="00A33E6F"/>
    <w:rsid w:val="00A342B4"/>
    <w:rsid w:val="00A34764"/>
    <w:rsid w:val="00A34D0F"/>
    <w:rsid w:val="00A360E2"/>
    <w:rsid w:val="00A3632F"/>
    <w:rsid w:val="00A363CA"/>
    <w:rsid w:val="00A3703B"/>
    <w:rsid w:val="00A37CF2"/>
    <w:rsid w:val="00A402BB"/>
    <w:rsid w:val="00A406C5"/>
    <w:rsid w:val="00A40FB0"/>
    <w:rsid w:val="00A41013"/>
    <w:rsid w:val="00A41F09"/>
    <w:rsid w:val="00A42076"/>
    <w:rsid w:val="00A42715"/>
    <w:rsid w:val="00A42AFC"/>
    <w:rsid w:val="00A432C3"/>
    <w:rsid w:val="00A43A56"/>
    <w:rsid w:val="00A43D6C"/>
    <w:rsid w:val="00A43ED6"/>
    <w:rsid w:val="00A43FA3"/>
    <w:rsid w:val="00A44262"/>
    <w:rsid w:val="00A444F8"/>
    <w:rsid w:val="00A44A7A"/>
    <w:rsid w:val="00A44B6A"/>
    <w:rsid w:val="00A45291"/>
    <w:rsid w:val="00A45B6C"/>
    <w:rsid w:val="00A465C3"/>
    <w:rsid w:val="00A4672F"/>
    <w:rsid w:val="00A46A27"/>
    <w:rsid w:val="00A46C6C"/>
    <w:rsid w:val="00A46DEB"/>
    <w:rsid w:val="00A47007"/>
    <w:rsid w:val="00A470DB"/>
    <w:rsid w:val="00A476BE"/>
    <w:rsid w:val="00A47BD3"/>
    <w:rsid w:val="00A501B0"/>
    <w:rsid w:val="00A51564"/>
    <w:rsid w:val="00A527EF"/>
    <w:rsid w:val="00A52824"/>
    <w:rsid w:val="00A52E3C"/>
    <w:rsid w:val="00A538F3"/>
    <w:rsid w:val="00A53D7B"/>
    <w:rsid w:val="00A54497"/>
    <w:rsid w:val="00A544D0"/>
    <w:rsid w:val="00A54898"/>
    <w:rsid w:val="00A55107"/>
    <w:rsid w:val="00A55431"/>
    <w:rsid w:val="00A554B5"/>
    <w:rsid w:val="00A5558C"/>
    <w:rsid w:val="00A559D4"/>
    <w:rsid w:val="00A55E19"/>
    <w:rsid w:val="00A560FD"/>
    <w:rsid w:val="00A56735"/>
    <w:rsid w:val="00A56963"/>
    <w:rsid w:val="00A57752"/>
    <w:rsid w:val="00A57ADA"/>
    <w:rsid w:val="00A600C8"/>
    <w:rsid w:val="00A606D2"/>
    <w:rsid w:val="00A60A14"/>
    <w:rsid w:val="00A61309"/>
    <w:rsid w:val="00A6283D"/>
    <w:rsid w:val="00A62C96"/>
    <w:rsid w:val="00A63369"/>
    <w:rsid w:val="00A633A8"/>
    <w:rsid w:val="00A6357B"/>
    <w:rsid w:val="00A63796"/>
    <w:rsid w:val="00A63989"/>
    <w:rsid w:val="00A63EC3"/>
    <w:rsid w:val="00A63F03"/>
    <w:rsid w:val="00A642FE"/>
    <w:rsid w:val="00A650D1"/>
    <w:rsid w:val="00A65230"/>
    <w:rsid w:val="00A65468"/>
    <w:rsid w:val="00A6559A"/>
    <w:rsid w:val="00A660C2"/>
    <w:rsid w:val="00A66655"/>
    <w:rsid w:val="00A6713C"/>
    <w:rsid w:val="00A6737A"/>
    <w:rsid w:val="00A67599"/>
    <w:rsid w:val="00A67712"/>
    <w:rsid w:val="00A67B24"/>
    <w:rsid w:val="00A70343"/>
    <w:rsid w:val="00A704FE"/>
    <w:rsid w:val="00A70781"/>
    <w:rsid w:val="00A70854"/>
    <w:rsid w:val="00A70BC2"/>
    <w:rsid w:val="00A70D0F"/>
    <w:rsid w:val="00A70E1B"/>
    <w:rsid w:val="00A715D9"/>
    <w:rsid w:val="00A7169C"/>
    <w:rsid w:val="00A71F77"/>
    <w:rsid w:val="00A71FFA"/>
    <w:rsid w:val="00A72C1B"/>
    <w:rsid w:val="00A73646"/>
    <w:rsid w:val="00A73DA8"/>
    <w:rsid w:val="00A74513"/>
    <w:rsid w:val="00A74BB6"/>
    <w:rsid w:val="00A74C42"/>
    <w:rsid w:val="00A76B1C"/>
    <w:rsid w:val="00A76DD3"/>
    <w:rsid w:val="00A80BCD"/>
    <w:rsid w:val="00A81744"/>
    <w:rsid w:val="00A8183E"/>
    <w:rsid w:val="00A82143"/>
    <w:rsid w:val="00A8223A"/>
    <w:rsid w:val="00A82548"/>
    <w:rsid w:val="00A82B1C"/>
    <w:rsid w:val="00A834A8"/>
    <w:rsid w:val="00A83739"/>
    <w:rsid w:val="00A843E5"/>
    <w:rsid w:val="00A84DFD"/>
    <w:rsid w:val="00A84F38"/>
    <w:rsid w:val="00A85663"/>
    <w:rsid w:val="00A85D50"/>
    <w:rsid w:val="00A85E1A"/>
    <w:rsid w:val="00A86D59"/>
    <w:rsid w:val="00A86D5E"/>
    <w:rsid w:val="00A87273"/>
    <w:rsid w:val="00A872B2"/>
    <w:rsid w:val="00A87DEE"/>
    <w:rsid w:val="00A90051"/>
    <w:rsid w:val="00A902EF"/>
    <w:rsid w:val="00A904B5"/>
    <w:rsid w:val="00A90A00"/>
    <w:rsid w:val="00A91891"/>
    <w:rsid w:val="00A91BE0"/>
    <w:rsid w:val="00A91E0C"/>
    <w:rsid w:val="00A92EBD"/>
    <w:rsid w:val="00A933AE"/>
    <w:rsid w:val="00A93608"/>
    <w:rsid w:val="00A937B5"/>
    <w:rsid w:val="00A93BC0"/>
    <w:rsid w:val="00A940C0"/>
    <w:rsid w:val="00A94571"/>
    <w:rsid w:val="00A948D1"/>
    <w:rsid w:val="00A94C3A"/>
    <w:rsid w:val="00A95ACA"/>
    <w:rsid w:val="00A95EAB"/>
    <w:rsid w:val="00A963E9"/>
    <w:rsid w:val="00A9661B"/>
    <w:rsid w:val="00A9674A"/>
    <w:rsid w:val="00A969C3"/>
    <w:rsid w:val="00A96BA2"/>
    <w:rsid w:val="00A97019"/>
    <w:rsid w:val="00A97A31"/>
    <w:rsid w:val="00A97C54"/>
    <w:rsid w:val="00AA09E8"/>
    <w:rsid w:val="00AA0A8A"/>
    <w:rsid w:val="00AA0D64"/>
    <w:rsid w:val="00AA1B97"/>
    <w:rsid w:val="00AA2496"/>
    <w:rsid w:val="00AA27B1"/>
    <w:rsid w:val="00AA2B60"/>
    <w:rsid w:val="00AA2B6C"/>
    <w:rsid w:val="00AA2FD0"/>
    <w:rsid w:val="00AA3C2D"/>
    <w:rsid w:val="00AA41E0"/>
    <w:rsid w:val="00AA42D3"/>
    <w:rsid w:val="00AA4B27"/>
    <w:rsid w:val="00AA4BED"/>
    <w:rsid w:val="00AA587B"/>
    <w:rsid w:val="00AA5BCB"/>
    <w:rsid w:val="00AA5D08"/>
    <w:rsid w:val="00AA5EB0"/>
    <w:rsid w:val="00AA6355"/>
    <w:rsid w:val="00AA73DE"/>
    <w:rsid w:val="00AA75A7"/>
    <w:rsid w:val="00AA79AE"/>
    <w:rsid w:val="00AB021F"/>
    <w:rsid w:val="00AB0664"/>
    <w:rsid w:val="00AB0950"/>
    <w:rsid w:val="00AB0AA2"/>
    <w:rsid w:val="00AB0DE3"/>
    <w:rsid w:val="00AB0E87"/>
    <w:rsid w:val="00AB1348"/>
    <w:rsid w:val="00AB1AF1"/>
    <w:rsid w:val="00AB3C42"/>
    <w:rsid w:val="00AB491D"/>
    <w:rsid w:val="00AB4E5C"/>
    <w:rsid w:val="00AB4E65"/>
    <w:rsid w:val="00AB503A"/>
    <w:rsid w:val="00AB5501"/>
    <w:rsid w:val="00AB5BD2"/>
    <w:rsid w:val="00AB5BE6"/>
    <w:rsid w:val="00AB657B"/>
    <w:rsid w:val="00AB6F73"/>
    <w:rsid w:val="00AB7015"/>
    <w:rsid w:val="00AB716D"/>
    <w:rsid w:val="00AB743A"/>
    <w:rsid w:val="00AB754A"/>
    <w:rsid w:val="00AB774D"/>
    <w:rsid w:val="00AB7769"/>
    <w:rsid w:val="00AB7B70"/>
    <w:rsid w:val="00AC00E0"/>
    <w:rsid w:val="00AC010E"/>
    <w:rsid w:val="00AC05EE"/>
    <w:rsid w:val="00AC07E0"/>
    <w:rsid w:val="00AC1030"/>
    <w:rsid w:val="00AC1C35"/>
    <w:rsid w:val="00AC1D88"/>
    <w:rsid w:val="00AC2C3B"/>
    <w:rsid w:val="00AC3032"/>
    <w:rsid w:val="00AC3252"/>
    <w:rsid w:val="00AC3725"/>
    <w:rsid w:val="00AC3936"/>
    <w:rsid w:val="00AC582C"/>
    <w:rsid w:val="00AC5F32"/>
    <w:rsid w:val="00AC5F76"/>
    <w:rsid w:val="00AC632A"/>
    <w:rsid w:val="00AC6AC1"/>
    <w:rsid w:val="00AC6E4F"/>
    <w:rsid w:val="00AC783E"/>
    <w:rsid w:val="00AD078C"/>
    <w:rsid w:val="00AD0DA9"/>
    <w:rsid w:val="00AD1299"/>
    <w:rsid w:val="00AD14C8"/>
    <w:rsid w:val="00AD1A03"/>
    <w:rsid w:val="00AD1D8D"/>
    <w:rsid w:val="00AD1EE3"/>
    <w:rsid w:val="00AD360B"/>
    <w:rsid w:val="00AD3773"/>
    <w:rsid w:val="00AD3C9C"/>
    <w:rsid w:val="00AD48AE"/>
    <w:rsid w:val="00AD4A92"/>
    <w:rsid w:val="00AD4A9C"/>
    <w:rsid w:val="00AD5B5A"/>
    <w:rsid w:val="00AD5EA7"/>
    <w:rsid w:val="00AD674B"/>
    <w:rsid w:val="00AD690A"/>
    <w:rsid w:val="00AD69D2"/>
    <w:rsid w:val="00AD7170"/>
    <w:rsid w:val="00AD7508"/>
    <w:rsid w:val="00AD7826"/>
    <w:rsid w:val="00AD79EE"/>
    <w:rsid w:val="00AE02E6"/>
    <w:rsid w:val="00AE0687"/>
    <w:rsid w:val="00AE0863"/>
    <w:rsid w:val="00AE0B77"/>
    <w:rsid w:val="00AE0F05"/>
    <w:rsid w:val="00AE126C"/>
    <w:rsid w:val="00AE16D1"/>
    <w:rsid w:val="00AE1A3A"/>
    <w:rsid w:val="00AE1C48"/>
    <w:rsid w:val="00AE2669"/>
    <w:rsid w:val="00AE26E1"/>
    <w:rsid w:val="00AE2884"/>
    <w:rsid w:val="00AE2986"/>
    <w:rsid w:val="00AE2C2F"/>
    <w:rsid w:val="00AE3A9F"/>
    <w:rsid w:val="00AE3B90"/>
    <w:rsid w:val="00AE3CF5"/>
    <w:rsid w:val="00AE4A2F"/>
    <w:rsid w:val="00AE4AEE"/>
    <w:rsid w:val="00AE5B86"/>
    <w:rsid w:val="00AE5C7D"/>
    <w:rsid w:val="00AE63AF"/>
    <w:rsid w:val="00AE6B24"/>
    <w:rsid w:val="00AE6D9D"/>
    <w:rsid w:val="00AE70B0"/>
    <w:rsid w:val="00AE72A3"/>
    <w:rsid w:val="00AE7513"/>
    <w:rsid w:val="00AE7AEC"/>
    <w:rsid w:val="00AE7B00"/>
    <w:rsid w:val="00AE7B34"/>
    <w:rsid w:val="00AF0005"/>
    <w:rsid w:val="00AF0278"/>
    <w:rsid w:val="00AF0A65"/>
    <w:rsid w:val="00AF0B2B"/>
    <w:rsid w:val="00AF0EA0"/>
    <w:rsid w:val="00AF2694"/>
    <w:rsid w:val="00AF293E"/>
    <w:rsid w:val="00AF2B0A"/>
    <w:rsid w:val="00AF2BB1"/>
    <w:rsid w:val="00AF31FC"/>
    <w:rsid w:val="00AF36EA"/>
    <w:rsid w:val="00AF3883"/>
    <w:rsid w:val="00AF39AD"/>
    <w:rsid w:val="00AF4618"/>
    <w:rsid w:val="00AF4B3B"/>
    <w:rsid w:val="00AF4D1E"/>
    <w:rsid w:val="00AF5944"/>
    <w:rsid w:val="00AF6141"/>
    <w:rsid w:val="00AF69F0"/>
    <w:rsid w:val="00AF6AC9"/>
    <w:rsid w:val="00AF6B18"/>
    <w:rsid w:val="00B00595"/>
    <w:rsid w:val="00B0078E"/>
    <w:rsid w:val="00B00B73"/>
    <w:rsid w:val="00B00FD6"/>
    <w:rsid w:val="00B011FF"/>
    <w:rsid w:val="00B01589"/>
    <w:rsid w:val="00B01A94"/>
    <w:rsid w:val="00B01E08"/>
    <w:rsid w:val="00B0244F"/>
    <w:rsid w:val="00B02B03"/>
    <w:rsid w:val="00B032D7"/>
    <w:rsid w:val="00B03B55"/>
    <w:rsid w:val="00B03DC4"/>
    <w:rsid w:val="00B04436"/>
    <w:rsid w:val="00B04E64"/>
    <w:rsid w:val="00B053D0"/>
    <w:rsid w:val="00B05AEB"/>
    <w:rsid w:val="00B05EEB"/>
    <w:rsid w:val="00B0620B"/>
    <w:rsid w:val="00B06FE9"/>
    <w:rsid w:val="00B070A1"/>
    <w:rsid w:val="00B07A40"/>
    <w:rsid w:val="00B07AFC"/>
    <w:rsid w:val="00B1002B"/>
    <w:rsid w:val="00B1086D"/>
    <w:rsid w:val="00B109E7"/>
    <w:rsid w:val="00B1187F"/>
    <w:rsid w:val="00B11902"/>
    <w:rsid w:val="00B11CF7"/>
    <w:rsid w:val="00B11EDE"/>
    <w:rsid w:val="00B12849"/>
    <w:rsid w:val="00B13221"/>
    <w:rsid w:val="00B1371D"/>
    <w:rsid w:val="00B13FCB"/>
    <w:rsid w:val="00B1450B"/>
    <w:rsid w:val="00B14537"/>
    <w:rsid w:val="00B14587"/>
    <w:rsid w:val="00B156EE"/>
    <w:rsid w:val="00B15BC9"/>
    <w:rsid w:val="00B15CF8"/>
    <w:rsid w:val="00B1649A"/>
    <w:rsid w:val="00B168F4"/>
    <w:rsid w:val="00B16EA2"/>
    <w:rsid w:val="00B16F0F"/>
    <w:rsid w:val="00B17103"/>
    <w:rsid w:val="00B17286"/>
    <w:rsid w:val="00B17410"/>
    <w:rsid w:val="00B1769C"/>
    <w:rsid w:val="00B17720"/>
    <w:rsid w:val="00B17B06"/>
    <w:rsid w:val="00B17DA2"/>
    <w:rsid w:val="00B17FDE"/>
    <w:rsid w:val="00B21857"/>
    <w:rsid w:val="00B219F6"/>
    <w:rsid w:val="00B22581"/>
    <w:rsid w:val="00B2272E"/>
    <w:rsid w:val="00B22AB9"/>
    <w:rsid w:val="00B237C9"/>
    <w:rsid w:val="00B23E1A"/>
    <w:rsid w:val="00B241D7"/>
    <w:rsid w:val="00B24841"/>
    <w:rsid w:val="00B26185"/>
    <w:rsid w:val="00B264F0"/>
    <w:rsid w:val="00B26E13"/>
    <w:rsid w:val="00B26E2A"/>
    <w:rsid w:val="00B27061"/>
    <w:rsid w:val="00B27EFA"/>
    <w:rsid w:val="00B27F08"/>
    <w:rsid w:val="00B27F7A"/>
    <w:rsid w:val="00B30838"/>
    <w:rsid w:val="00B312A2"/>
    <w:rsid w:val="00B31821"/>
    <w:rsid w:val="00B31D0F"/>
    <w:rsid w:val="00B3249A"/>
    <w:rsid w:val="00B3263C"/>
    <w:rsid w:val="00B32718"/>
    <w:rsid w:val="00B32B95"/>
    <w:rsid w:val="00B333CD"/>
    <w:rsid w:val="00B336CB"/>
    <w:rsid w:val="00B34F44"/>
    <w:rsid w:val="00B35149"/>
    <w:rsid w:val="00B35C7C"/>
    <w:rsid w:val="00B35DC8"/>
    <w:rsid w:val="00B370CB"/>
    <w:rsid w:val="00B3747E"/>
    <w:rsid w:val="00B37AD3"/>
    <w:rsid w:val="00B37B1B"/>
    <w:rsid w:val="00B40753"/>
    <w:rsid w:val="00B40EE4"/>
    <w:rsid w:val="00B41118"/>
    <w:rsid w:val="00B412D9"/>
    <w:rsid w:val="00B413F0"/>
    <w:rsid w:val="00B4165B"/>
    <w:rsid w:val="00B419BC"/>
    <w:rsid w:val="00B41C40"/>
    <w:rsid w:val="00B4267E"/>
    <w:rsid w:val="00B43058"/>
    <w:rsid w:val="00B43408"/>
    <w:rsid w:val="00B434D2"/>
    <w:rsid w:val="00B44CF4"/>
    <w:rsid w:val="00B4578D"/>
    <w:rsid w:val="00B462FD"/>
    <w:rsid w:val="00B46FE5"/>
    <w:rsid w:val="00B47118"/>
    <w:rsid w:val="00B512B3"/>
    <w:rsid w:val="00B51B8B"/>
    <w:rsid w:val="00B51F24"/>
    <w:rsid w:val="00B52259"/>
    <w:rsid w:val="00B52A58"/>
    <w:rsid w:val="00B52E08"/>
    <w:rsid w:val="00B531B3"/>
    <w:rsid w:val="00B53674"/>
    <w:rsid w:val="00B540C3"/>
    <w:rsid w:val="00B5495D"/>
    <w:rsid w:val="00B55805"/>
    <w:rsid w:val="00B55BD4"/>
    <w:rsid w:val="00B5605C"/>
    <w:rsid w:val="00B5617B"/>
    <w:rsid w:val="00B5644C"/>
    <w:rsid w:val="00B56A47"/>
    <w:rsid w:val="00B57029"/>
    <w:rsid w:val="00B57C25"/>
    <w:rsid w:val="00B57D9F"/>
    <w:rsid w:val="00B6008A"/>
    <w:rsid w:val="00B605F7"/>
    <w:rsid w:val="00B60876"/>
    <w:rsid w:val="00B60E45"/>
    <w:rsid w:val="00B6142E"/>
    <w:rsid w:val="00B61643"/>
    <w:rsid w:val="00B61D37"/>
    <w:rsid w:val="00B61DA2"/>
    <w:rsid w:val="00B621C4"/>
    <w:rsid w:val="00B63930"/>
    <w:rsid w:val="00B6425C"/>
    <w:rsid w:val="00B64D6D"/>
    <w:rsid w:val="00B650A8"/>
    <w:rsid w:val="00B65368"/>
    <w:rsid w:val="00B65978"/>
    <w:rsid w:val="00B661DD"/>
    <w:rsid w:val="00B66FBE"/>
    <w:rsid w:val="00B67311"/>
    <w:rsid w:val="00B6733C"/>
    <w:rsid w:val="00B67B52"/>
    <w:rsid w:val="00B67DEF"/>
    <w:rsid w:val="00B707C6"/>
    <w:rsid w:val="00B7091F"/>
    <w:rsid w:val="00B71805"/>
    <w:rsid w:val="00B71B7F"/>
    <w:rsid w:val="00B724DD"/>
    <w:rsid w:val="00B7299C"/>
    <w:rsid w:val="00B72A9B"/>
    <w:rsid w:val="00B73C43"/>
    <w:rsid w:val="00B73ECF"/>
    <w:rsid w:val="00B743D0"/>
    <w:rsid w:val="00B74C43"/>
    <w:rsid w:val="00B752C0"/>
    <w:rsid w:val="00B754F5"/>
    <w:rsid w:val="00B766C3"/>
    <w:rsid w:val="00B76907"/>
    <w:rsid w:val="00B772E6"/>
    <w:rsid w:val="00B77821"/>
    <w:rsid w:val="00B7784D"/>
    <w:rsid w:val="00B77A28"/>
    <w:rsid w:val="00B77CCD"/>
    <w:rsid w:val="00B77D78"/>
    <w:rsid w:val="00B809CE"/>
    <w:rsid w:val="00B80EFE"/>
    <w:rsid w:val="00B817F4"/>
    <w:rsid w:val="00B828A2"/>
    <w:rsid w:val="00B82C24"/>
    <w:rsid w:val="00B837FF"/>
    <w:rsid w:val="00B83A7C"/>
    <w:rsid w:val="00B83B4F"/>
    <w:rsid w:val="00B84518"/>
    <w:rsid w:val="00B85BF3"/>
    <w:rsid w:val="00B86628"/>
    <w:rsid w:val="00B86ACA"/>
    <w:rsid w:val="00B87609"/>
    <w:rsid w:val="00B877BF"/>
    <w:rsid w:val="00B8781E"/>
    <w:rsid w:val="00B87860"/>
    <w:rsid w:val="00B87EA0"/>
    <w:rsid w:val="00B904CA"/>
    <w:rsid w:val="00B90BC1"/>
    <w:rsid w:val="00B91033"/>
    <w:rsid w:val="00B92651"/>
    <w:rsid w:val="00B92AAB"/>
    <w:rsid w:val="00B92F39"/>
    <w:rsid w:val="00B931B1"/>
    <w:rsid w:val="00B93408"/>
    <w:rsid w:val="00B938DD"/>
    <w:rsid w:val="00B93A35"/>
    <w:rsid w:val="00B94422"/>
    <w:rsid w:val="00B949F9"/>
    <w:rsid w:val="00B94F4E"/>
    <w:rsid w:val="00B95000"/>
    <w:rsid w:val="00B953A9"/>
    <w:rsid w:val="00B955F5"/>
    <w:rsid w:val="00B95C77"/>
    <w:rsid w:val="00B95D7E"/>
    <w:rsid w:val="00B95F3E"/>
    <w:rsid w:val="00B96D0C"/>
    <w:rsid w:val="00B97156"/>
    <w:rsid w:val="00B976A7"/>
    <w:rsid w:val="00BA0334"/>
    <w:rsid w:val="00BA081C"/>
    <w:rsid w:val="00BA1007"/>
    <w:rsid w:val="00BA15EA"/>
    <w:rsid w:val="00BA1BD1"/>
    <w:rsid w:val="00BA1FC8"/>
    <w:rsid w:val="00BA1FD2"/>
    <w:rsid w:val="00BA2010"/>
    <w:rsid w:val="00BA2502"/>
    <w:rsid w:val="00BA3343"/>
    <w:rsid w:val="00BA34D9"/>
    <w:rsid w:val="00BA3728"/>
    <w:rsid w:val="00BA3CD1"/>
    <w:rsid w:val="00BA47BD"/>
    <w:rsid w:val="00BA58A4"/>
    <w:rsid w:val="00BA5DE6"/>
    <w:rsid w:val="00BA6364"/>
    <w:rsid w:val="00BA64AB"/>
    <w:rsid w:val="00BA64D9"/>
    <w:rsid w:val="00BA6595"/>
    <w:rsid w:val="00BA68A1"/>
    <w:rsid w:val="00BA6E0F"/>
    <w:rsid w:val="00BA731C"/>
    <w:rsid w:val="00BA7A57"/>
    <w:rsid w:val="00BB0046"/>
    <w:rsid w:val="00BB01EB"/>
    <w:rsid w:val="00BB02F5"/>
    <w:rsid w:val="00BB0328"/>
    <w:rsid w:val="00BB0527"/>
    <w:rsid w:val="00BB0777"/>
    <w:rsid w:val="00BB11DA"/>
    <w:rsid w:val="00BB1638"/>
    <w:rsid w:val="00BB18BE"/>
    <w:rsid w:val="00BB21E8"/>
    <w:rsid w:val="00BB2453"/>
    <w:rsid w:val="00BB2F9B"/>
    <w:rsid w:val="00BB3315"/>
    <w:rsid w:val="00BB35AC"/>
    <w:rsid w:val="00BB3625"/>
    <w:rsid w:val="00BB3A91"/>
    <w:rsid w:val="00BB4229"/>
    <w:rsid w:val="00BB4242"/>
    <w:rsid w:val="00BB4413"/>
    <w:rsid w:val="00BB4958"/>
    <w:rsid w:val="00BB4A0A"/>
    <w:rsid w:val="00BB4E8E"/>
    <w:rsid w:val="00BB4FDD"/>
    <w:rsid w:val="00BB5414"/>
    <w:rsid w:val="00BB5B65"/>
    <w:rsid w:val="00BB73FD"/>
    <w:rsid w:val="00BB77A6"/>
    <w:rsid w:val="00BC0EA2"/>
    <w:rsid w:val="00BC1E04"/>
    <w:rsid w:val="00BC2183"/>
    <w:rsid w:val="00BC2564"/>
    <w:rsid w:val="00BC278C"/>
    <w:rsid w:val="00BC2E24"/>
    <w:rsid w:val="00BC3A05"/>
    <w:rsid w:val="00BC52E8"/>
    <w:rsid w:val="00BC5B70"/>
    <w:rsid w:val="00BC5E05"/>
    <w:rsid w:val="00BC64AB"/>
    <w:rsid w:val="00BC7555"/>
    <w:rsid w:val="00BC7780"/>
    <w:rsid w:val="00BC7B7B"/>
    <w:rsid w:val="00BC7BC0"/>
    <w:rsid w:val="00BD0DDD"/>
    <w:rsid w:val="00BD0FF0"/>
    <w:rsid w:val="00BD1037"/>
    <w:rsid w:val="00BD1609"/>
    <w:rsid w:val="00BD1620"/>
    <w:rsid w:val="00BD16F0"/>
    <w:rsid w:val="00BD1F8E"/>
    <w:rsid w:val="00BD21FA"/>
    <w:rsid w:val="00BD3218"/>
    <w:rsid w:val="00BD33E9"/>
    <w:rsid w:val="00BD3AB7"/>
    <w:rsid w:val="00BD48ED"/>
    <w:rsid w:val="00BD557E"/>
    <w:rsid w:val="00BD5993"/>
    <w:rsid w:val="00BD5AB7"/>
    <w:rsid w:val="00BD5C9D"/>
    <w:rsid w:val="00BD5E20"/>
    <w:rsid w:val="00BD60F4"/>
    <w:rsid w:val="00BD611F"/>
    <w:rsid w:val="00BD6364"/>
    <w:rsid w:val="00BD698F"/>
    <w:rsid w:val="00BD7434"/>
    <w:rsid w:val="00BD7B6A"/>
    <w:rsid w:val="00BE0251"/>
    <w:rsid w:val="00BE046A"/>
    <w:rsid w:val="00BE1963"/>
    <w:rsid w:val="00BE25A7"/>
    <w:rsid w:val="00BE276C"/>
    <w:rsid w:val="00BE2951"/>
    <w:rsid w:val="00BE3420"/>
    <w:rsid w:val="00BE3E9D"/>
    <w:rsid w:val="00BE3F88"/>
    <w:rsid w:val="00BE4863"/>
    <w:rsid w:val="00BE4B55"/>
    <w:rsid w:val="00BE52A5"/>
    <w:rsid w:val="00BE53E3"/>
    <w:rsid w:val="00BE61F4"/>
    <w:rsid w:val="00BE6554"/>
    <w:rsid w:val="00BE665A"/>
    <w:rsid w:val="00BE7502"/>
    <w:rsid w:val="00BE7738"/>
    <w:rsid w:val="00BF00FD"/>
    <w:rsid w:val="00BF0342"/>
    <w:rsid w:val="00BF040B"/>
    <w:rsid w:val="00BF070F"/>
    <w:rsid w:val="00BF0DD3"/>
    <w:rsid w:val="00BF110C"/>
    <w:rsid w:val="00BF164B"/>
    <w:rsid w:val="00BF1741"/>
    <w:rsid w:val="00BF17EE"/>
    <w:rsid w:val="00BF1948"/>
    <w:rsid w:val="00BF1B0D"/>
    <w:rsid w:val="00BF291C"/>
    <w:rsid w:val="00BF3209"/>
    <w:rsid w:val="00BF38D3"/>
    <w:rsid w:val="00BF51F9"/>
    <w:rsid w:val="00BF5E84"/>
    <w:rsid w:val="00BF5F8D"/>
    <w:rsid w:val="00BF70F8"/>
    <w:rsid w:val="00BF73D1"/>
    <w:rsid w:val="00BF779C"/>
    <w:rsid w:val="00C00458"/>
    <w:rsid w:val="00C00491"/>
    <w:rsid w:val="00C01B65"/>
    <w:rsid w:val="00C01DE8"/>
    <w:rsid w:val="00C02886"/>
    <w:rsid w:val="00C02BD4"/>
    <w:rsid w:val="00C02CD1"/>
    <w:rsid w:val="00C0335B"/>
    <w:rsid w:val="00C03464"/>
    <w:rsid w:val="00C03608"/>
    <w:rsid w:val="00C03B6F"/>
    <w:rsid w:val="00C03C0E"/>
    <w:rsid w:val="00C046C7"/>
    <w:rsid w:val="00C0524A"/>
    <w:rsid w:val="00C05749"/>
    <w:rsid w:val="00C05D8C"/>
    <w:rsid w:val="00C05F93"/>
    <w:rsid w:val="00C062F1"/>
    <w:rsid w:val="00C0709E"/>
    <w:rsid w:val="00C07266"/>
    <w:rsid w:val="00C07CA7"/>
    <w:rsid w:val="00C07D9E"/>
    <w:rsid w:val="00C100CA"/>
    <w:rsid w:val="00C1121A"/>
    <w:rsid w:val="00C11C11"/>
    <w:rsid w:val="00C11EFB"/>
    <w:rsid w:val="00C12B61"/>
    <w:rsid w:val="00C12F10"/>
    <w:rsid w:val="00C13190"/>
    <w:rsid w:val="00C14222"/>
    <w:rsid w:val="00C147FB"/>
    <w:rsid w:val="00C1489D"/>
    <w:rsid w:val="00C149E6"/>
    <w:rsid w:val="00C14A13"/>
    <w:rsid w:val="00C14A8C"/>
    <w:rsid w:val="00C14C4D"/>
    <w:rsid w:val="00C14D3E"/>
    <w:rsid w:val="00C1583D"/>
    <w:rsid w:val="00C165C6"/>
    <w:rsid w:val="00C169A9"/>
    <w:rsid w:val="00C16CE9"/>
    <w:rsid w:val="00C17D97"/>
    <w:rsid w:val="00C17F95"/>
    <w:rsid w:val="00C20334"/>
    <w:rsid w:val="00C20A68"/>
    <w:rsid w:val="00C20D09"/>
    <w:rsid w:val="00C22F4C"/>
    <w:rsid w:val="00C23339"/>
    <w:rsid w:val="00C238A8"/>
    <w:rsid w:val="00C239F5"/>
    <w:rsid w:val="00C24043"/>
    <w:rsid w:val="00C253E1"/>
    <w:rsid w:val="00C25417"/>
    <w:rsid w:val="00C257B4"/>
    <w:rsid w:val="00C25A5F"/>
    <w:rsid w:val="00C25AFD"/>
    <w:rsid w:val="00C25D51"/>
    <w:rsid w:val="00C26D26"/>
    <w:rsid w:val="00C270C0"/>
    <w:rsid w:val="00C27308"/>
    <w:rsid w:val="00C27579"/>
    <w:rsid w:val="00C2776B"/>
    <w:rsid w:val="00C3035A"/>
    <w:rsid w:val="00C305FD"/>
    <w:rsid w:val="00C309F9"/>
    <w:rsid w:val="00C30DEF"/>
    <w:rsid w:val="00C3124F"/>
    <w:rsid w:val="00C3126C"/>
    <w:rsid w:val="00C32256"/>
    <w:rsid w:val="00C324A0"/>
    <w:rsid w:val="00C328F7"/>
    <w:rsid w:val="00C32C37"/>
    <w:rsid w:val="00C32E03"/>
    <w:rsid w:val="00C337ED"/>
    <w:rsid w:val="00C33BD1"/>
    <w:rsid w:val="00C3434C"/>
    <w:rsid w:val="00C35093"/>
    <w:rsid w:val="00C357C8"/>
    <w:rsid w:val="00C35946"/>
    <w:rsid w:val="00C36089"/>
    <w:rsid w:val="00C36759"/>
    <w:rsid w:val="00C367DA"/>
    <w:rsid w:val="00C36DAF"/>
    <w:rsid w:val="00C37916"/>
    <w:rsid w:val="00C4050B"/>
    <w:rsid w:val="00C41409"/>
    <w:rsid w:val="00C41BF8"/>
    <w:rsid w:val="00C42351"/>
    <w:rsid w:val="00C42DBB"/>
    <w:rsid w:val="00C42E18"/>
    <w:rsid w:val="00C4343F"/>
    <w:rsid w:val="00C43764"/>
    <w:rsid w:val="00C438CE"/>
    <w:rsid w:val="00C43EA6"/>
    <w:rsid w:val="00C43FE2"/>
    <w:rsid w:val="00C44085"/>
    <w:rsid w:val="00C453BD"/>
    <w:rsid w:val="00C4554F"/>
    <w:rsid w:val="00C45744"/>
    <w:rsid w:val="00C45D1E"/>
    <w:rsid w:val="00C45D59"/>
    <w:rsid w:val="00C470C0"/>
    <w:rsid w:val="00C47198"/>
    <w:rsid w:val="00C47F69"/>
    <w:rsid w:val="00C508B0"/>
    <w:rsid w:val="00C517C7"/>
    <w:rsid w:val="00C52453"/>
    <w:rsid w:val="00C524B9"/>
    <w:rsid w:val="00C526B5"/>
    <w:rsid w:val="00C52B08"/>
    <w:rsid w:val="00C5354E"/>
    <w:rsid w:val="00C535A7"/>
    <w:rsid w:val="00C5373F"/>
    <w:rsid w:val="00C53F0F"/>
    <w:rsid w:val="00C54B69"/>
    <w:rsid w:val="00C55080"/>
    <w:rsid w:val="00C5550A"/>
    <w:rsid w:val="00C5575B"/>
    <w:rsid w:val="00C5585B"/>
    <w:rsid w:val="00C5632A"/>
    <w:rsid w:val="00C56C73"/>
    <w:rsid w:val="00C56DE2"/>
    <w:rsid w:val="00C5739F"/>
    <w:rsid w:val="00C57413"/>
    <w:rsid w:val="00C57C11"/>
    <w:rsid w:val="00C60416"/>
    <w:rsid w:val="00C611AB"/>
    <w:rsid w:val="00C615D7"/>
    <w:rsid w:val="00C61660"/>
    <w:rsid w:val="00C61E8C"/>
    <w:rsid w:val="00C61F0D"/>
    <w:rsid w:val="00C61FAB"/>
    <w:rsid w:val="00C6280E"/>
    <w:rsid w:val="00C62D7C"/>
    <w:rsid w:val="00C6359E"/>
    <w:rsid w:val="00C6377F"/>
    <w:rsid w:val="00C63B61"/>
    <w:rsid w:val="00C640F0"/>
    <w:rsid w:val="00C64753"/>
    <w:rsid w:val="00C64956"/>
    <w:rsid w:val="00C64A37"/>
    <w:rsid w:val="00C653FD"/>
    <w:rsid w:val="00C657A4"/>
    <w:rsid w:val="00C65E75"/>
    <w:rsid w:val="00C668E6"/>
    <w:rsid w:val="00C71312"/>
    <w:rsid w:val="00C72154"/>
    <w:rsid w:val="00C72BC9"/>
    <w:rsid w:val="00C72BCA"/>
    <w:rsid w:val="00C72E48"/>
    <w:rsid w:val="00C73420"/>
    <w:rsid w:val="00C7351A"/>
    <w:rsid w:val="00C7355D"/>
    <w:rsid w:val="00C73B74"/>
    <w:rsid w:val="00C73C1A"/>
    <w:rsid w:val="00C74B1E"/>
    <w:rsid w:val="00C74DF1"/>
    <w:rsid w:val="00C7566D"/>
    <w:rsid w:val="00C756A9"/>
    <w:rsid w:val="00C76782"/>
    <w:rsid w:val="00C77085"/>
    <w:rsid w:val="00C77C35"/>
    <w:rsid w:val="00C77D98"/>
    <w:rsid w:val="00C80674"/>
    <w:rsid w:val="00C809B3"/>
    <w:rsid w:val="00C80E8E"/>
    <w:rsid w:val="00C80F9F"/>
    <w:rsid w:val="00C814A5"/>
    <w:rsid w:val="00C815E9"/>
    <w:rsid w:val="00C81CFC"/>
    <w:rsid w:val="00C8264C"/>
    <w:rsid w:val="00C83236"/>
    <w:rsid w:val="00C83559"/>
    <w:rsid w:val="00C83706"/>
    <w:rsid w:val="00C84EEC"/>
    <w:rsid w:val="00C85552"/>
    <w:rsid w:val="00C8623F"/>
    <w:rsid w:val="00C86423"/>
    <w:rsid w:val="00C86575"/>
    <w:rsid w:val="00C8718F"/>
    <w:rsid w:val="00C8725D"/>
    <w:rsid w:val="00C87898"/>
    <w:rsid w:val="00C90AC5"/>
    <w:rsid w:val="00C90B2C"/>
    <w:rsid w:val="00C90DE5"/>
    <w:rsid w:val="00C924ED"/>
    <w:rsid w:val="00C926FE"/>
    <w:rsid w:val="00C934C1"/>
    <w:rsid w:val="00C938E4"/>
    <w:rsid w:val="00C93E58"/>
    <w:rsid w:val="00C9453D"/>
    <w:rsid w:val="00C94600"/>
    <w:rsid w:val="00C9474C"/>
    <w:rsid w:val="00C94B85"/>
    <w:rsid w:val="00C95929"/>
    <w:rsid w:val="00C95B36"/>
    <w:rsid w:val="00C95C29"/>
    <w:rsid w:val="00C95C3E"/>
    <w:rsid w:val="00C95D97"/>
    <w:rsid w:val="00C96060"/>
    <w:rsid w:val="00C96245"/>
    <w:rsid w:val="00C9628B"/>
    <w:rsid w:val="00C96447"/>
    <w:rsid w:val="00C9651A"/>
    <w:rsid w:val="00C96A5B"/>
    <w:rsid w:val="00C96EDD"/>
    <w:rsid w:val="00CA0165"/>
    <w:rsid w:val="00CA0181"/>
    <w:rsid w:val="00CA01B6"/>
    <w:rsid w:val="00CA0D48"/>
    <w:rsid w:val="00CA0FAE"/>
    <w:rsid w:val="00CA1D1D"/>
    <w:rsid w:val="00CA1E9B"/>
    <w:rsid w:val="00CA273F"/>
    <w:rsid w:val="00CA2A55"/>
    <w:rsid w:val="00CA2B82"/>
    <w:rsid w:val="00CA2DAB"/>
    <w:rsid w:val="00CA3123"/>
    <w:rsid w:val="00CA3268"/>
    <w:rsid w:val="00CA3506"/>
    <w:rsid w:val="00CA381B"/>
    <w:rsid w:val="00CA57C0"/>
    <w:rsid w:val="00CA582D"/>
    <w:rsid w:val="00CA5B73"/>
    <w:rsid w:val="00CA60C0"/>
    <w:rsid w:val="00CA6690"/>
    <w:rsid w:val="00CA66B3"/>
    <w:rsid w:val="00CB00DA"/>
    <w:rsid w:val="00CB0297"/>
    <w:rsid w:val="00CB0432"/>
    <w:rsid w:val="00CB04BD"/>
    <w:rsid w:val="00CB0D8A"/>
    <w:rsid w:val="00CB14BD"/>
    <w:rsid w:val="00CB1910"/>
    <w:rsid w:val="00CB1A6B"/>
    <w:rsid w:val="00CB1A99"/>
    <w:rsid w:val="00CB292A"/>
    <w:rsid w:val="00CB2C07"/>
    <w:rsid w:val="00CB3C03"/>
    <w:rsid w:val="00CB3D53"/>
    <w:rsid w:val="00CB3F29"/>
    <w:rsid w:val="00CB4E41"/>
    <w:rsid w:val="00CB5963"/>
    <w:rsid w:val="00CB6647"/>
    <w:rsid w:val="00CB6A8B"/>
    <w:rsid w:val="00CB7D88"/>
    <w:rsid w:val="00CB7F45"/>
    <w:rsid w:val="00CC0DB2"/>
    <w:rsid w:val="00CC198D"/>
    <w:rsid w:val="00CC1BD3"/>
    <w:rsid w:val="00CC3574"/>
    <w:rsid w:val="00CC3BA3"/>
    <w:rsid w:val="00CC41D7"/>
    <w:rsid w:val="00CC430A"/>
    <w:rsid w:val="00CC4473"/>
    <w:rsid w:val="00CC4750"/>
    <w:rsid w:val="00CC5284"/>
    <w:rsid w:val="00CC5540"/>
    <w:rsid w:val="00CC5C5F"/>
    <w:rsid w:val="00CC5F28"/>
    <w:rsid w:val="00CC6275"/>
    <w:rsid w:val="00CC6297"/>
    <w:rsid w:val="00CC66B3"/>
    <w:rsid w:val="00CC6897"/>
    <w:rsid w:val="00CC6A2F"/>
    <w:rsid w:val="00CD0247"/>
    <w:rsid w:val="00CD076F"/>
    <w:rsid w:val="00CD083C"/>
    <w:rsid w:val="00CD08B2"/>
    <w:rsid w:val="00CD095B"/>
    <w:rsid w:val="00CD0BE9"/>
    <w:rsid w:val="00CD0D89"/>
    <w:rsid w:val="00CD1CD1"/>
    <w:rsid w:val="00CD1E40"/>
    <w:rsid w:val="00CD21BA"/>
    <w:rsid w:val="00CD2986"/>
    <w:rsid w:val="00CD2B5A"/>
    <w:rsid w:val="00CD3AC7"/>
    <w:rsid w:val="00CD3BCC"/>
    <w:rsid w:val="00CD3C79"/>
    <w:rsid w:val="00CD443F"/>
    <w:rsid w:val="00CD4A49"/>
    <w:rsid w:val="00CD4FA5"/>
    <w:rsid w:val="00CD54B7"/>
    <w:rsid w:val="00CD5B64"/>
    <w:rsid w:val="00CD6324"/>
    <w:rsid w:val="00CD78AA"/>
    <w:rsid w:val="00CD79E4"/>
    <w:rsid w:val="00CD7DA1"/>
    <w:rsid w:val="00CE04A3"/>
    <w:rsid w:val="00CE090E"/>
    <w:rsid w:val="00CE0924"/>
    <w:rsid w:val="00CE1075"/>
    <w:rsid w:val="00CE1252"/>
    <w:rsid w:val="00CE1C06"/>
    <w:rsid w:val="00CE1EA3"/>
    <w:rsid w:val="00CE2075"/>
    <w:rsid w:val="00CE2658"/>
    <w:rsid w:val="00CE36C7"/>
    <w:rsid w:val="00CE3DDF"/>
    <w:rsid w:val="00CE42E1"/>
    <w:rsid w:val="00CE4B63"/>
    <w:rsid w:val="00CE4BCC"/>
    <w:rsid w:val="00CE5493"/>
    <w:rsid w:val="00CE5687"/>
    <w:rsid w:val="00CE5A1F"/>
    <w:rsid w:val="00CE5FD1"/>
    <w:rsid w:val="00CE650A"/>
    <w:rsid w:val="00CE7735"/>
    <w:rsid w:val="00CE7D59"/>
    <w:rsid w:val="00CF05DC"/>
    <w:rsid w:val="00CF155D"/>
    <w:rsid w:val="00CF16C1"/>
    <w:rsid w:val="00CF16E0"/>
    <w:rsid w:val="00CF1F0F"/>
    <w:rsid w:val="00CF2827"/>
    <w:rsid w:val="00CF2AD9"/>
    <w:rsid w:val="00CF3AF2"/>
    <w:rsid w:val="00CF3E51"/>
    <w:rsid w:val="00CF4682"/>
    <w:rsid w:val="00CF50C8"/>
    <w:rsid w:val="00CF51E3"/>
    <w:rsid w:val="00CF558D"/>
    <w:rsid w:val="00CF5AA5"/>
    <w:rsid w:val="00CF7797"/>
    <w:rsid w:val="00CF7B2C"/>
    <w:rsid w:val="00CF7DAE"/>
    <w:rsid w:val="00D0058F"/>
    <w:rsid w:val="00D0129E"/>
    <w:rsid w:val="00D02349"/>
    <w:rsid w:val="00D02633"/>
    <w:rsid w:val="00D033BC"/>
    <w:rsid w:val="00D03831"/>
    <w:rsid w:val="00D04405"/>
    <w:rsid w:val="00D0440C"/>
    <w:rsid w:val="00D05AD0"/>
    <w:rsid w:val="00D06DDE"/>
    <w:rsid w:val="00D074A9"/>
    <w:rsid w:val="00D0792C"/>
    <w:rsid w:val="00D07980"/>
    <w:rsid w:val="00D079D5"/>
    <w:rsid w:val="00D07B70"/>
    <w:rsid w:val="00D10075"/>
    <w:rsid w:val="00D100FC"/>
    <w:rsid w:val="00D104CD"/>
    <w:rsid w:val="00D106D5"/>
    <w:rsid w:val="00D10950"/>
    <w:rsid w:val="00D111D3"/>
    <w:rsid w:val="00D11706"/>
    <w:rsid w:val="00D11BA5"/>
    <w:rsid w:val="00D12CF6"/>
    <w:rsid w:val="00D13643"/>
    <w:rsid w:val="00D13FEA"/>
    <w:rsid w:val="00D142A7"/>
    <w:rsid w:val="00D1476E"/>
    <w:rsid w:val="00D1583D"/>
    <w:rsid w:val="00D16492"/>
    <w:rsid w:val="00D16BD0"/>
    <w:rsid w:val="00D1770B"/>
    <w:rsid w:val="00D178D3"/>
    <w:rsid w:val="00D17909"/>
    <w:rsid w:val="00D17C47"/>
    <w:rsid w:val="00D17C4C"/>
    <w:rsid w:val="00D2011F"/>
    <w:rsid w:val="00D20575"/>
    <w:rsid w:val="00D212D3"/>
    <w:rsid w:val="00D214DC"/>
    <w:rsid w:val="00D21E5F"/>
    <w:rsid w:val="00D223F9"/>
    <w:rsid w:val="00D226D3"/>
    <w:rsid w:val="00D22974"/>
    <w:rsid w:val="00D22C7F"/>
    <w:rsid w:val="00D23248"/>
    <w:rsid w:val="00D233CE"/>
    <w:rsid w:val="00D23624"/>
    <w:rsid w:val="00D23634"/>
    <w:rsid w:val="00D23697"/>
    <w:rsid w:val="00D23E93"/>
    <w:rsid w:val="00D2445F"/>
    <w:rsid w:val="00D24868"/>
    <w:rsid w:val="00D2493B"/>
    <w:rsid w:val="00D24DCA"/>
    <w:rsid w:val="00D24DD0"/>
    <w:rsid w:val="00D25444"/>
    <w:rsid w:val="00D2545D"/>
    <w:rsid w:val="00D27046"/>
    <w:rsid w:val="00D27417"/>
    <w:rsid w:val="00D27431"/>
    <w:rsid w:val="00D302B7"/>
    <w:rsid w:val="00D30F3A"/>
    <w:rsid w:val="00D31253"/>
    <w:rsid w:val="00D31709"/>
    <w:rsid w:val="00D31C48"/>
    <w:rsid w:val="00D32358"/>
    <w:rsid w:val="00D328E7"/>
    <w:rsid w:val="00D329D4"/>
    <w:rsid w:val="00D33066"/>
    <w:rsid w:val="00D337FE"/>
    <w:rsid w:val="00D34331"/>
    <w:rsid w:val="00D3540B"/>
    <w:rsid w:val="00D35974"/>
    <w:rsid w:val="00D35D7E"/>
    <w:rsid w:val="00D37466"/>
    <w:rsid w:val="00D376AC"/>
    <w:rsid w:val="00D377AF"/>
    <w:rsid w:val="00D37F22"/>
    <w:rsid w:val="00D40671"/>
    <w:rsid w:val="00D4093E"/>
    <w:rsid w:val="00D40C9E"/>
    <w:rsid w:val="00D4158F"/>
    <w:rsid w:val="00D41B45"/>
    <w:rsid w:val="00D424F9"/>
    <w:rsid w:val="00D42599"/>
    <w:rsid w:val="00D4268E"/>
    <w:rsid w:val="00D42D6C"/>
    <w:rsid w:val="00D42DBB"/>
    <w:rsid w:val="00D430EB"/>
    <w:rsid w:val="00D43B06"/>
    <w:rsid w:val="00D440ED"/>
    <w:rsid w:val="00D447F6"/>
    <w:rsid w:val="00D44D14"/>
    <w:rsid w:val="00D45AB2"/>
    <w:rsid w:val="00D45BEC"/>
    <w:rsid w:val="00D45CCF"/>
    <w:rsid w:val="00D45DB7"/>
    <w:rsid w:val="00D5007B"/>
    <w:rsid w:val="00D50833"/>
    <w:rsid w:val="00D50E88"/>
    <w:rsid w:val="00D51415"/>
    <w:rsid w:val="00D515B0"/>
    <w:rsid w:val="00D51FF9"/>
    <w:rsid w:val="00D5247A"/>
    <w:rsid w:val="00D52F14"/>
    <w:rsid w:val="00D551B4"/>
    <w:rsid w:val="00D553FD"/>
    <w:rsid w:val="00D55445"/>
    <w:rsid w:val="00D560B3"/>
    <w:rsid w:val="00D563C2"/>
    <w:rsid w:val="00D56F7B"/>
    <w:rsid w:val="00D57295"/>
    <w:rsid w:val="00D577DE"/>
    <w:rsid w:val="00D60889"/>
    <w:rsid w:val="00D609D5"/>
    <w:rsid w:val="00D60F3B"/>
    <w:rsid w:val="00D619FF"/>
    <w:rsid w:val="00D626FA"/>
    <w:rsid w:val="00D62AA2"/>
    <w:rsid w:val="00D62C07"/>
    <w:rsid w:val="00D62C13"/>
    <w:rsid w:val="00D63AC0"/>
    <w:rsid w:val="00D64163"/>
    <w:rsid w:val="00D644CF"/>
    <w:rsid w:val="00D64DD6"/>
    <w:rsid w:val="00D65DE4"/>
    <w:rsid w:val="00D66148"/>
    <w:rsid w:val="00D66FD9"/>
    <w:rsid w:val="00D67503"/>
    <w:rsid w:val="00D70B3E"/>
    <w:rsid w:val="00D70BD7"/>
    <w:rsid w:val="00D70C5E"/>
    <w:rsid w:val="00D719FB"/>
    <w:rsid w:val="00D723B4"/>
    <w:rsid w:val="00D72809"/>
    <w:rsid w:val="00D72E4A"/>
    <w:rsid w:val="00D72F21"/>
    <w:rsid w:val="00D73B71"/>
    <w:rsid w:val="00D74254"/>
    <w:rsid w:val="00D7426C"/>
    <w:rsid w:val="00D75693"/>
    <w:rsid w:val="00D757C9"/>
    <w:rsid w:val="00D7760F"/>
    <w:rsid w:val="00D77709"/>
    <w:rsid w:val="00D77F9C"/>
    <w:rsid w:val="00D805FC"/>
    <w:rsid w:val="00D8089D"/>
    <w:rsid w:val="00D8089F"/>
    <w:rsid w:val="00D80F5F"/>
    <w:rsid w:val="00D820B1"/>
    <w:rsid w:val="00D82132"/>
    <w:rsid w:val="00D8479B"/>
    <w:rsid w:val="00D8513B"/>
    <w:rsid w:val="00D86407"/>
    <w:rsid w:val="00D86721"/>
    <w:rsid w:val="00D868D6"/>
    <w:rsid w:val="00D86BAD"/>
    <w:rsid w:val="00D87A1B"/>
    <w:rsid w:val="00D90870"/>
    <w:rsid w:val="00D90C33"/>
    <w:rsid w:val="00D90E9A"/>
    <w:rsid w:val="00D9105D"/>
    <w:rsid w:val="00D91CFC"/>
    <w:rsid w:val="00D91DE9"/>
    <w:rsid w:val="00D9227D"/>
    <w:rsid w:val="00D9263F"/>
    <w:rsid w:val="00D929B1"/>
    <w:rsid w:val="00D92B24"/>
    <w:rsid w:val="00D931BC"/>
    <w:rsid w:val="00D93278"/>
    <w:rsid w:val="00D93367"/>
    <w:rsid w:val="00D93492"/>
    <w:rsid w:val="00D937AC"/>
    <w:rsid w:val="00D940AC"/>
    <w:rsid w:val="00D943FE"/>
    <w:rsid w:val="00D950C8"/>
    <w:rsid w:val="00D95707"/>
    <w:rsid w:val="00D95963"/>
    <w:rsid w:val="00D95A9D"/>
    <w:rsid w:val="00D96DFA"/>
    <w:rsid w:val="00D97210"/>
    <w:rsid w:val="00D97C7F"/>
    <w:rsid w:val="00DA0292"/>
    <w:rsid w:val="00DA04CF"/>
    <w:rsid w:val="00DA0762"/>
    <w:rsid w:val="00DA092F"/>
    <w:rsid w:val="00DA1490"/>
    <w:rsid w:val="00DA17EA"/>
    <w:rsid w:val="00DA182B"/>
    <w:rsid w:val="00DA1B63"/>
    <w:rsid w:val="00DA1E6C"/>
    <w:rsid w:val="00DA22DE"/>
    <w:rsid w:val="00DA2B3F"/>
    <w:rsid w:val="00DA2D04"/>
    <w:rsid w:val="00DA2F6E"/>
    <w:rsid w:val="00DA3F93"/>
    <w:rsid w:val="00DA44CC"/>
    <w:rsid w:val="00DA4738"/>
    <w:rsid w:val="00DA5E2A"/>
    <w:rsid w:val="00DA62B0"/>
    <w:rsid w:val="00DA62EA"/>
    <w:rsid w:val="00DA74A8"/>
    <w:rsid w:val="00DA7664"/>
    <w:rsid w:val="00DA782B"/>
    <w:rsid w:val="00DA784B"/>
    <w:rsid w:val="00DA7F66"/>
    <w:rsid w:val="00DB0026"/>
    <w:rsid w:val="00DB0460"/>
    <w:rsid w:val="00DB096E"/>
    <w:rsid w:val="00DB0975"/>
    <w:rsid w:val="00DB1770"/>
    <w:rsid w:val="00DB23CB"/>
    <w:rsid w:val="00DB2CFB"/>
    <w:rsid w:val="00DB2ED0"/>
    <w:rsid w:val="00DB31D1"/>
    <w:rsid w:val="00DB36F2"/>
    <w:rsid w:val="00DB3857"/>
    <w:rsid w:val="00DB4794"/>
    <w:rsid w:val="00DB4BEF"/>
    <w:rsid w:val="00DB4E15"/>
    <w:rsid w:val="00DB5945"/>
    <w:rsid w:val="00DB638D"/>
    <w:rsid w:val="00DB66B9"/>
    <w:rsid w:val="00DB6C46"/>
    <w:rsid w:val="00DB771B"/>
    <w:rsid w:val="00DB7A2F"/>
    <w:rsid w:val="00DC0112"/>
    <w:rsid w:val="00DC08B0"/>
    <w:rsid w:val="00DC0EE7"/>
    <w:rsid w:val="00DC2F87"/>
    <w:rsid w:val="00DC360F"/>
    <w:rsid w:val="00DC43FD"/>
    <w:rsid w:val="00DC49E1"/>
    <w:rsid w:val="00DC4E8F"/>
    <w:rsid w:val="00DC5047"/>
    <w:rsid w:val="00DC54DF"/>
    <w:rsid w:val="00DC61DE"/>
    <w:rsid w:val="00DC6219"/>
    <w:rsid w:val="00DC7245"/>
    <w:rsid w:val="00DC776E"/>
    <w:rsid w:val="00DC7964"/>
    <w:rsid w:val="00DC7D48"/>
    <w:rsid w:val="00DC7D90"/>
    <w:rsid w:val="00DD0398"/>
    <w:rsid w:val="00DD07A4"/>
    <w:rsid w:val="00DD1114"/>
    <w:rsid w:val="00DD1339"/>
    <w:rsid w:val="00DD1CB0"/>
    <w:rsid w:val="00DD1FDD"/>
    <w:rsid w:val="00DD203F"/>
    <w:rsid w:val="00DD25B0"/>
    <w:rsid w:val="00DD282B"/>
    <w:rsid w:val="00DD4671"/>
    <w:rsid w:val="00DD4788"/>
    <w:rsid w:val="00DD4D2C"/>
    <w:rsid w:val="00DD4E0C"/>
    <w:rsid w:val="00DD592F"/>
    <w:rsid w:val="00DD5B8E"/>
    <w:rsid w:val="00DD6B31"/>
    <w:rsid w:val="00DD6E43"/>
    <w:rsid w:val="00DD75E7"/>
    <w:rsid w:val="00DD79DD"/>
    <w:rsid w:val="00DD7D9D"/>
    <w:rsid w:val="00DD7F58"/>
    <w:rsid w:val="00DE03F7"/>
    <w:rsid w:val="00DE099B"/>
    <w:rsid w:val="00DE222A"/>
    <w:rsid w:val="00DE2298"/>
    <w:rsid w:val="00DE2444"/>
    <w:rsid w:val="00DE29B4"/>
    <w:rsid w:val="00DE2E19"/>
    <w:rsid w:val="00DE3EDF"/>
    <w:rsid w:val="00DE3F12"/>
    <w:rsid w:val="00DE431E"/>
    <w:rsid w:val="00DE4F4B"/>
    <w:rsid w:val="00DE50C1"/>
    <w:rsid w:val="00DE5172"/>
    <w:rsid w:val="00DE54A5"/>
    <w:rsid w:val="00DE561B"/>
    <w:rsid w:val="00DE6135"/>
    <w:rsid w:val="00DE65A6"/>
    <w:rsid w:val="00DE6B39"/>
    <w:rsid w:val="00DE6BED"/>
    <w:rsid w:val="00DE6BF6"/>
    <w:rsid w:val="00DE6E6C"/>
    <w:rsid w:val="00DE7FC9"/>
    <w:rsid w:val="00DF0B2A"/>
    <w:rsid w:val="00DF154E"/>
    <w:rsid w:val="00DF15EA"/>
    <w:rsid w:val="00DF1612"/>
    <w:rsid w:val="00DF1759"/>
    <w:rsid w:val="00DF283A"/>
    <w:rsid w:val="00DF3419"/>
    <w:rsid w:val="00DF35FF"/>
    <w:rsid w:val="00DF3887"/>
    <w:rsid w:val="00DF3931"/>
    <w:rsid w:val="00DF3B39"/>
    <w:rsid w:val="00DF3D70"/>
    <w:rsid w:val="00DF3FC6"/>
    <w:rsid w:val="00DF494E"/>
    <w:rsid w:val="00DF4B29"/>
    <w:rsid w:val="00DF4C67"/>
    <w:rsid w:val="00DF5414"/>
    <w:rsid w:val="00DF5A14"/>
    <w:rsid w:val="00DF65A0"/>
    <w:rsid w:val="00DF6687"/>
    <w:rsid w:val="00DF7230"/>
    <w:rsid w:val="00DF755A"/>
    <w:rsid w:val="00DF75AF"/>
    <w:rsid w:val="00DF7CE4"/>
    <w:rsid w:val="00E00023"/>
    <w:rsid w:val="00E000E9"/>
    <w:rsid w:val="00E007A5"/>
    <w:rsid w:val="00E00827"/>
    <w:rsid w:val="00E00A1F"/>
    <w:rsid w:val="00E00B6F"/>
    <w:rsid w:val="00E01E18"/>
    <w:rsid w:val="00E027EE"/>
    <w:rsid w:val="00E02AF9"/>
    <w:rsid w:val="00E02F3A"/>
    <w:rsid w:val="00E036A5"/>
    <w:rsid w:val="00E04290"/>
    <w:rsid w:val="00E04347"/>
    <w:rsid w:val="00E051E0"/>
    <w:rsid w:val="00E05C48"/>
    <w:rsid w:val="00E05D6F"/>
    <w:rsid w:val="00E06609"/>
    <w:rsid w:val="00E06770"/>
    <w:rsid w:val="00E06CC9"/>
    <w:rsid w:val="00E07390"/>
    <w:rsid w:val="00E07B74"/>
    <w:rsid w:val="00E10520"/>
    <w:rsid w:val="00E10737"/>
    <w:rsid w:val="00E10EDB"/>
    <w:rsid w:val="00E10F28"/>
    <w:rsid w:val="00E112F9"/>
    <w:rsid w:val="00E11460"/>
    <w:rsid w:val="00E115F3"/>
    <w:rsid w:val="00E119B6"/>
    <w:rsid w:val="00E11D0E"/>
    <w:rsid w:val="00E11EF4"/>
    <w:rsid w:val="00E12272"/>
    <w:rsid w:val="00E12B09"/>
    <w:rsid w:val="00E12D94"/>
    <w:rsid w:val="00E131B7"/>
    <w:rsid w:val="00E1352F"/>
    <w:rsid w:val="00E135B1"/>
    <w:rsid w:val="00E140E0"/>
    <w:rsid w:val="00E1462F"/>
    <w:rsid w:val="00E150E3"/>
    <w:rsid w:val="00E15366"/>
    <w:rsid w:val="00E156FD"/>
    <w:rsid w:val="00E158A6"/>
    <w:rsid w:val="00E15940"/>
    <w:rsid w:val="00E16915"/>
    <w:rsid w:val="00E16946"/>
    <w:rsid w:val="00E16E64"/>
    <w:rsid w:val="00E17BEE"/>
    <w:rsid w:val="00E203E0"/>
    <w:rsid w:val="00E2109C"/>
    <w:rsid w:val="00E2120D"/>
    <w:rsid w:val="00E21641"/>
    <w:rsid w:val="00E21827"/>
    <w:rsid w:val="00E219AB"/>
    <w:rsid w:val="00E22641"/>
    <w:rsid w:val="00E22C26"/>
    <w:rsid w:val="00E23249"/>
    <w:rsid w:val="00E236CD"/>
    <w:rsid w:val="00E23A97"/>
    <w:rsid w:val="00E24207"/>
    <w:rsid w:val="00E249B4"/>
    <w:rsid w:val="00E24FAB"/>
    <w:rsid w:val="00E26184"/>
    <w:rsid w:val="00E26359"/>
    <w:rsid w:val="00E265AF"/>
    <w:rsid w:val="00E26A36"/>
    <w:rsid w:val="00E27A3D"/>
    <w:rsid w:val="00E27EF8"/>
    <w:rsid w:val="00E27F6D"/>
    <w:rsid w:val="00E303BB"/>
    <w:rsid w:val="00E304BD"/>
    <w:rsid w:val="00E313F4"/>
    <w:rsid w:val="00E3178B"/>
    <w:rsid w:val="00E31C36"/>
    <w:rsid w:val="00E329B1"/>
    <w:rsid w:val="00E32F44"/>
    <w:rsid w:val="00E331CB"/>
    <w:rsid w:val="00E34BA4"/>
    <w:rsid w:val="00E34FD0"/>
    <w:rsid w:val="00E35E09"/>
    <w:rsid w:val="00E365BD"/>
    <w:rsid w:val="00E3678B"/>
    <w:rsid w:val="00E36D2B"/>
    <w:rsid w:val="00E37722"/>
    <w:rsid w:val="00E37A2A"/>
    <w:rsid w:val="00E37C58"/>
    <w:rsid w:val="00E4057A"/>
    <w:rsid w:val="00E409DC"/>
    <w:rsid w:val="00E41B52"/>
    <w:rsid w:val="00E42722"/>
    <w:rsid w:val="00E429DB"/>
    <w:rsid w:val="00E42B20"/>
    <w:rsid w:val="00E435C1"/>
    <w:rsid w:val="00E43B19"/>
    <w:rsid w:val="00E43CDA"/>
    <w:rsid w:val="00E44544"/>
    <w:rsid w:val="00E44B06"/>
    <w:rsid w:val="00E454B4"/>
    <w:rsid w:val="00E45930"/>
    <w:rsid w:val="00E46B62"/>
    <w:rsid w:val="00E47842"/>
    <w:rsid w:val="00E519DD"/>
    <w:rsid w:val="00E53724"/>
    <w:rsid w:val="00E53D14"/>
    <w:rsid w:val="00E5458F"/>
    <w:rsid w:val="00E54720"/>
    <w:rsid w:val="00E55CDF"/>
    <w:rsid w:val="00E55D7B"/>
    <w:rsid w:val="00E5615D"/>
    <w:rsid w:val="00E56407"/>
    <w:rsid w:val="00E56870"/>
    <w:rsid w:val="00E569F8"/>
    <w:rsid w:val="00E56CB7"/>
    <w:rsid w:val="00E56CED"/>
    <w:rsid w:val="00E56FE0"/>
    <w:rsid w:val="00E571FF"/>
    <w:rsid w:val="00E576F4"/>
    <w:rsid w:val="00E57872"/>
    <w:rsid w:val="00E5790C"/>
    <w:rsid w:val="00E602D4"/>
    <w:rsid w:val="00E60861"/>
    <w:rsid w:val="00E60C92"/>
    <w:rsid w:val="00E610D3"/>
    <w:rsid w:val="00E623A9"/>
    <w:rsid w:val="00E63010"/>
    <w:rsid w:val="00E64913"/>
    <w:rsid w:val="00E65C11"/>
    <w:rsid w:val="00E662A3"/>
    <w:rsid w:val="00E6669A"/>
    <w:rsid w:val="00E666C6"/>
    <w:rsid w:val="00E66D0E"/>
    <w:rsid w:val="00E67DA8"/>
    <w:rsid w:val="00E67F43"/>
    <w:rsid w:val="00E70DA9"/>
    <w:rsid w:val="00E71085"/>
    <w:rsid w:val="00E714BB"/>
    <w:rsid w:val="00E71985"/>
    <w:rsid w:val="00E723C5"/>
    <w:rsid w:val="00E72590"/>
    <w:rsid w:val="00E725CF"/>
    <w:rsid w:val="00E72808"/>
    <w:rsid w:val="00E72D65"/>
    <w:rsid w:val="00E733AD"/>
    <w:rsid w:val="00E7344A"/>
    <w:rsid w:val="00E73757"/>
    <w:rsid w:val="00E73BAD"/>
    <w:rsid w:val="00E73E34"/>
    <w:rsid w:val="00E73FF9"/>
    <w:rsid w:val="00E7447A"/>
    <w:rsid w:val="00E7552D"/>
    <w:rsid w:val="00E7581C"/>
    <w:rsid w:val="00E75C67"/>
    <w:rsid w:val="00E7657D"/>
    <w:rsid w:val="00E76A5F"/>
    <w:rsid w:val="00E76E1B"/>
    <w:rsid w:val="00E82249"/>
    <w:rsid w:val="00E82532"/>
    <w:rsid w:val="00E829C4"/>
    <w:rsid w:val="00E82FF1"/>
    <w:rsid w:val="00E839D8"/>
    <w:rsid w:val="00E83D83"/>
    <w:rsid w:val="00E8498B"/>
    <w:rsid w:val="00E84A34"/>
    <w:rsid w:val="00E85349"/>
    <w:rsid w:val="00E859A1"/>
    <w:rsid w:val="00E867DE"/>
    <w:rsid w:val="00E86B56"/>
    <w:rsid w:val="00E87366"/>
    <w:rsid w:val="00E8780E"/>
    <w:rsid w:val="00E87C17"/>
    <w:rsid w:val="00E87CD9"/>
    <w:rsid w:val="00E903F8"/>
    <w:rsid w:val="00E9051A"/>
    <w:rsid w:val="00E906E9"/>
    <w:rsid w:val="00E90928"/>
    <w:rsid w:val="00E910B5"/>
    <w:rsid w:val="00E9156E"/>
    <w:rsid w:val="00E91869"/>
    <w:rsid w:val="00E91BBC"/>
    <w:rsid w:val="00E91DA3"/>
    <w:rsid w:val="00E91E90"/>
    <w:rsid w:val="00E920B0"/>
    <w:rsid w:val="00E925DE"/>
    <w:rsid w:val="00E92E02"/>
    <w:rsid w:val="00E941E1"/>
    <w:rsid w:val="00E94F13"/>
    <w:rsid w:val="00E94FE0"/>
    <w:rsid w:val="00E95158"/>
    <w:rsid w:val="00E951A6"/>
    <w:rsid w:val="00E95434"/>
    <w:rsid w:val="00E95556"/>
    <w:rsid w:val="00E9583D"/>
    <w:rsid w:val="00E95C1D"/>
    <w:rsid w:val="00E9603E"/>
    <w:rsid w:val="00E960A3"/>
    <w:rsid w:val="00E9610B"/>
    <w:rsid w:val="00E96C59"/>
    <w:rsid w:val="00E97018"/>
    <w:rsid w:val="00E9759B"/>
    <w:rsid w:val="00EA0255"/>
    <w:rsid w:val="00EA03C8"/>
    <w:rsid w:val="00EA0C2E"/>
    <w:rsid w:val="00EA0F79"/>
    <w:rsid w:val="00EA11A6"/>
    <w:rsid w:val="00EA14FD"/>
    <w:rsid w:val="00EA1AC3"/>
    <w:rsid w:val="00EA1F41"/>
    <w:rsid w:val="00EA285D"/>
    <w:rsid w:val="00EA2B39"/>
    <w:rsid w:val="00EA3801"/>
    <w:rsid w:val="00EA3ACA"/>
    <w:rsid w:val="00EA4171"/>
    <w:rsid w:val="00EA4BB8"/>
    <w:rsid w:val="00EA5073"/>
    <w:rsid w:val="00EA50BD"/>
    <w:rsid w:val="00EA5588"/>
    <w:rsid w:val="00EA5D59"/>
    <w:rsid w:val="00EA63B0"/>
    <w:rsid w:val="00EA68A3"/>
    <w:rsid w:val="00EA7356"/>
    <w:rsid w:val="00EA73C4"/>
    <w:rsid w:val="00EA75BD"/>
    <w:rsid w:val="00EA7B3F"/>
    <w:rsid w:val="00EB034D"/>
    <w:rsid w:val="00EB06E3"/>
    <w:rsid w:val="00EB0AF0"/>
    <w:rsid w:val="00EB1549"/>
    <w:rsid w:val="00EB15F1"/>
    <w:rsid w:val="00EB19FC"/>
    <w:rsid w:val="00EB261C"/>
    <w:rsid w:val="00EB371E"/>
    <w:rsid w:val="00EB5081"/>
    <w:rsid w:val="00EB5399"/>
    <w:rsid w:val="00EB5B86"/>
    <w:rsid w:val="00EB5DF3"/>
    <w:rsid w:val="00EB60E9"/>
    <w:rsid w:val="00EB6273"/>
    <w:rsid w:val="00EB6A5E"/>
    <w:rsid w:val="00EB6BAA"/>
    <w:rsid w:val="00EB7307"/>
    <w:rsid w:val="00EB7510"/>
    <w:rsid w:val="00EB767F"/>
    <w:rsid w:val="00EB76C5"/>
    <w:rsid w:val="00EC03B2"/>
    <w:rsid w:val="00EC077C"/>
    <w:rsid w:val="00EC07B5"/>
    <w:rsid w:val="00EC0E8E"/>
    <w:rsid w:val="00EC0F74"/>
    <w:rsid w:val="00EC0FC9"/>
    <w:rsid w:val="00EC14C5"/>
    <w:rsid w:val="00EC165F"/>
    <w:rsid w:val="00EC17F3"/>
    <w:rsid w:val="00EC1ADE"/>
    <w:rsid w:val="00EC2A8C"/>
    <w:rsid w:val="00EC403F"/>
    <w:rsid w:val="00EC45AD"/>
    <w:rsid w:val="00EC4843"/>
    <w:rsid w:val="00EC48FC"/>
    <w:rsid w:val="00EC4980"/>
    <w:rsid w:val="00EC5BCB"/>
    <w:rsid w:val="00EC5BE1"/>
    <w:rsid w:val="00EC5EB6"/>
    <w:rsid w:val="00EC664F"/>
    <w:rsid w:val="00EC66A6"/>
    <w:rsid w:val="00EC67D2"/>
    <w:rsid w:val="00EC6C40"/>
    <w:rsid w:val="00EC7BB2"/>
    <w:rsid w:val="00EC7F85"/>
    <w:rsid w:val="00ED0208"/>
    <w:rsid w:val="00ED04C9"/>
    <w:rsid w:val="00ED0644"/>
    <w:rsid w:val="00ED0F55"/>
    <w:rsid w:val="00ED1432"/>
    <w:rsid w:val="00ED1B26"/>
    <w:rsid w:val="00ED1BC9"/>
    <w:rsid w:val="00ED1F27"/>
    <w:rsid w:val="00ED20CC"/>
    <w:rsid w:val="00ED22FC"/>
    <w:rsid w:val="00ED2728"/>
    <w:rsid w:val="00ED34CB"/>
    <w:rsid w:val="00ED3CF2"/>
    <w:rsid w:val="00ED3D48"/>
    <w:rsid w:val="00ED4381"/>
    <w:rsid w:val="00ED509C"/>
    <w:rsid w:val="00ED5399"/>
    <w:rsid w:val="00ED5B7F"/>
    <w:rsid w:val="00ED701C"/>
    <w:rsid w:val="00ED740E"/>
    <w:rsid w:val="00ED789C"/>
    <w:rsid w:val="00EE00BB"/>
    <w:rsid w:val="00EE0663"/>
    <w:rsid w:val="00EE144F"/>
    <w:rsid w:val="00EE1A7D"/>
    <w:rsid w:val="00EE2897"/>
    <w:rsid w:val="00EE4230"/>
    <w:rsid w:val="00EE4452"/>
    <w:rsid w:val="00EE5382"/>
    <w:rsid w:val="00EE59EB"/>
    <w:rsid w:val="00EE5DAE"/>
    <w:rsid w:val="00EE65F9"/>
    <w:rsid w:val="00EE6816"/>
    <w:rsid w:val="00EE683B"/>
    <w:rsid w:val="00EE6A8D"/>
    <w:rsid w:val="00EE6FD7"/>
    <w:rsid w:val="00EE7062"/>
    <w:rsid w:val="00EE7C31"/>
    <w:rsid w:val="00EE7E56"/>
    <w:rsid w:val="00EF1173"/>
    <w:rsid w:val="00EF1BDE"/>
    <w:rsid w:val="00EF1D3F"/>
    <w:rsid w:val="00EF2523"/>
    <w:rsid w:val="00EF3767"/>
    <w:rsid w:val="00EF37AF"/>
    <w:rsid w:val="00EF37CD"/>
    <w:rsid w:val="00EF397A"/>
    <w:rsid w:val="00EF3CC6"/>
    <w:rsid w:val="00EF3DBF"/>
    <w:rsid w:val="00EF4084"/>
    <w:rsid w:val="00EF4287"/>
    <w:rsid w:val="00EF4382"/>
    <w:rsid w:val="00EF49AC"/>
    <w:rsid w:val="00EF4F5E"/>
    <w:rsid w:val="00EF777E"/>
    <w:rsid w:val="00F00184"/>
    <w:rsid w:val="00F00A44"/>
    <w:rsid w:val="00F0159E"/>
    <w:rsid w:val="00F018E4"/>
    <w:rsid w:val="00F01D95"/>
    <w:rsid w:val="00F022AE"/>
    <w:rsid w:val="00F027F0"/>
    <w:rsid w:val="00F028B7"/>
    <w:rsid w:val="00F03356"/>
    <w:rsid w:val="00F0340F"/>
    <w:rsid w:val="00F03BAF"/>
    <w:rsid w:val="00F041C7"/>
    <w:rsid w:val="00F0434C"/>
    <w:rsid w:val="00F0453D"/>
    <w:rsid w:val="00F04B27"/>
    <w:rsid w:val="00F04F4B"/>
    <w:rsid w:val="00F04F7D"/>
    <w:rsid w:val="00F04FF4"/>
    <w:rsid w:val="00F05230"/>
    <w:rsid w:val="00F053E2"/>
    <w:rsid w:val="00F054FE"/>
    <w:rsid w:val="00F058C1"/>
    <w:rsid w:val="00F0598B"/>
    <w:rsid w:val="00F05F15"/>
    <w:rsid w:val="00F06184"/>
    <w:rsid w:val="00F06CD5"/>
    <w:rsid w:val="00F06F05"/>
    <w:rsid w:val="00F06FA9"/>
    <w:rsid w:val="00F0715D"/>
    <w:rsid w:val="00F07531"/>
    <w:rsid w:val="00F100B8"/>
    <w:rsid w:val="00F10D4D"/>
    <w:rsid w:val="00F10FA9"/>
    <w:rsid w:val="00F117D5"/>
    <w:rsid w:val="00F118FE"/>
    <w:rsid w:val="00F11CAB"/>
    <w:rsid w:val="00F121E1"/>
    <w:rsid w:val="00F12376"/>
    <w:rsid w:val="00F123DA"/>
    <w:rsid w:val="00F1280F"/>
    <w:rsid w:val="00F13246"/>
    <w:rsid w:val="00F14FD5"/>
    <w:rsid w:val="00F15462"/>
    <w:rsid w:val="00F15969"/>
    <w:rsid w:val="00F1649F"/>
    <w:rsid w:val="00F16A2D"/>
    <w:rsid w:val="00F17271"/>
    <w:rsid w:val="00F176E0"/>
    <w:rsid w:val="00F178C2"/>
    <w:rsid w:val="00F204EC"/>
    <w:rsid w:val="00F218E0"/>
    <w:rsid w:val="00F222A7"/>
    <w:rsid w:val="00F2273C"/>
    <w:rsid w:val="00F23698"/>
    <w:rsid w:val="00F23775"/>
    <w:rsid w:val="00F25499"/>
    <w:rsid w:val="00F255E5"/>
    <w:rsid w:val="00F256D6"/>
    <w:rsid w:val="00F25F95"/>
    <w:rsid w:val="00F26BF4"/>
    <w:rsid w:val="00F26D19"/>
    <w:rsid w:val="00F26DAB"/>
    <w:rsid w:val="00F274CA"/>
    <w:rsid w:val="00F279D9"/>
    <w:rsid w:val="00F306AB"/>
    <w:rsid w:val="00F3140D"/>
    <w:rsid w:val="00F31705"/>
    <w:rsid w:val="00F317B5"/>
    <w:rsid w:val="00F319F9"/>
    <w:rsid w:val="00F3218B"/>
    <w:rsid w:val="00F323F4"/>
    <w:rsid w:val="00F32851"/>
    <w:rsid w:val="00F330F6"/>
    <w:rsid w:val="00F3381B"/>
    <w:rsid w:val="00F33D9C"/>
    <w:rsid w:val="00F3450D"/>
    <w:rsid w:val="00F3460F"/>
    <w:rsid w:val="00F34E35"/>
    <w:rsid w:val="00F3503D"/>
    <w:rsid w:val="00F35595"/>
    <w:rsid w:val="00F35846"/>
    <w:rsid w:val="00F35AF1"/>
    <w:rsid w:val="00F35B82"/>
    <w:rsid w:val="00F3645B"/>
    <w:rsid w:val="00F36617"/>
    <w:rsid w:val="00F368EF"/>
    <w:rsid w:val="00F36A0A"/>
    <w:rsid w:val="00F36AC7"/>
    <w:rsid w:val="00F36CAE"/>
    <w:rsid w:val="00F374A3"/>
    <w:rsid w:val="00F375FB"/>
    <w:rsid w:val="00F37B61"/>
    <w:rsid w:val="00F40B53"/>
    <w:rsid w:val="00F4111D"/>
    <w:rsid w:val="00F41A72"/>
    <w:rsid w:val="00F41A8F"/>
    <w:rsid w:val="00F41B54"/>
    <w:rsid w:val="00F42529"/>
    <w:rsid w:val="00F427E5"/>
    <w:rsid w:val="00F4282B"/>
    <w:rsid w:val="00F43407"/>
    <w:rsid w:val="00F436B1"/>
    <w:rsid w:val="00F44497"/>
    <w:rsid w:val="00F44C6A"/>
    <w:rsid w:val="00F4520B"/>
    <w:rsid w:val="00F4551B"/>
    <w:rsid w:val="00F45827"/>
    <w:rsid w:val="00F46BDE"/>
    <w:rsid w:val="00F47350"/>
    <w:rsid w:val="00F474ED"/>
    <w:rsid w:val="00F479B4"/>
    <w:rsid w:val="00F50108"/>
    <w:rsid w:val="00F5032D"/>
    <w:rsid w:val="00F50AD3"/>
    <w:rsid w:val="00F50CBC"/>
    <w:rsid w:val="00F51117"/>
    <w:rsid w:val="00F51278"/>
    <w:rsid w:val="00F513BD"/>
    <w:rsid w:val="00F51D04"/>
    <w:rsid w:val="00F521CA"/>
    <w:rsid w:val="00F5229C"/>
    <w:rsid w:val="00F5238A"/>
    <w:rsid w:val="00F5375E"/>
    <w:rsid w:val="00F54035"/>
    <w:rsid w:val="00F5546B"/>
    <w:rsid w:val="00F55992"/>
    <w:rsid w:val="00F559A8"/>
    <w:rsid w:val="00F55BA5"/>
    <w:rsid w:val="00F55D06"/>
    <w:rsid w:val="00F5606F"/>
    <w:rsid w:val="00F562C2"/>
    <w:rsid w:val="00F566CE"/>
    <w:rsid w:val="00F568E5"/>
    <w:rsid w:val="00F56B34"/>
    <w:rsid w:val="00F576A4"/>
    <w:rsid w:val="00F57E87"/>
    <w:rsid w:val="00F6028E"/>
    <w:rsid w:val="00F607CA"/>
    <w:rsid w:val="00F60AB4"/>
    <w:rsid w:val="00F610D2"/>
    <w:rsid w:val="00F614D0"/>
    <w:rsid w:val="00F614E7"/>
    <w:rsid w:val="00F617DC"/>
    <w:rsid w:val="00F62298"/>
    <w:rsid w:val="00F62365"/>
    <w:rsid w:val="00F639CB"/>
    <w:rsid w:val="00F63DFD"/>
    <w:rsid w:val="00F63F40"/>
    <w:rsid w:val="00F64033"/>
    <w:rsid w:val="00F6468D"/>
    <w:rsid w:val="00F65A06"/>
    <w:rsid w:val="00F65A50"/>
    <w:rsid w:val="00F65D2D"/>
    <w:rsid w:val="00F661A7"/>
    <w:rsid w:val="00F667A5"/>
    <w:rsid w:val="00F675DD"/>
    <w:rsid w:val="00F67C7E"/>
    <w:rsid w:val="00F7055F"/>
    <w:rsid w:val="00F706A4"/>
    <w:rsid w:val="00F714BF"/>
    <w:rsid w:val="00F71C67"/>
    <w:rsid w:val="00F71FF4"/>
    <w:rsid w:val="00F74091"/>
    <w:rsid w:val="00F746DC"/>
    <w:rsid w:val="00F7565A"/>
    <w:rsid w:val="00F75B19"/>
    <w:rsid w:val="00F767E7"/>
    <w:rsid w:val="00F76928"/>
    <w:rsid w:val="00F76CFB"/>
    <w:rsid w:val="00F76E3F"/>
    <w:rsid w:val="00F77239"/>
    <w:rsid w:val="00F77ED6"/>
    <w:rsid w:val="00F8093B"/>
    <w:rsid w:val="00F81706"/>
    <w:rsid w:val="00F81B2C"/>
    <w:rsid w:val="00F81B41"/>
    <w:rsid w:val="00F81D72"/>
    <w:rsid w:val="00F81F80"/>
    <w:rsid w:val="00F83C97"/>
    <w:rsid w:val="00F83C9E"/>
    <w:rsid w:val="00F83F54"/>
    <w:rsid w:val="00F84567"/>
    <w:rsid w:val="00F84938"/>
    <w:rsid w:val="00F8567F"/>
    <w:rsid w:val="00F86021"/>
    <w:rsid w:val="00F862F2"/>
    <w:rsid w:val="00F87417"/>
    <w:rsid w:val="00F87B69"/>
    <w:rsid w:val="00F87BE6"/>
    <w:rsid w:val="00F87E84"/>
    <w:rsid w:val="00F902D4"/>
    <w:rsid w:val="00F9051D"/>
    <w:rsid w:val="00F90678"/>
    <w:rsid w:val="00F909E3"/>
    <w:rsid w:val="00F91293"/>
    <w:rsid w:val="00F912EB"/>
    <w:rsid w:val="00F91525"/>
    <w:rsid w:val="00F91A19"/>
    <w:rsid w:val="00F92753"/>
    <w:rsid w:val="00F92B9E"/>
    <w:rsid w:val="00F92D39"/>
    <w:rsid w:val="00F92EC4"/>
    <w:rsid w:val="00F933F6"/>
    <w:rsid w:val="00F935D2"/>
    <w:rsid w:val="00F939EA"/>
    <w:rsid w:val="00F93B7D"/>
    <w:rsid w:val="00F95070"/>
    <w:rsid w:val="00F9534D"/>
    <w:rsid w:val="00F9584F"/>
    <w:rsid w:val="00F95C12"/>
    <w:rsid w:val="00F96544"/>
    <w:rsid w:val="00F96BF8"/>
    <w:rsid w:val="00F96EBC"/>
    <w:rsid w:val="00F96EE6"/>
    <w:rsid w:val="00F96F3F"/>
    <w:rsid w:val="00F97EE0"/>
    <w:rsid w:val="00FA04F0"/>
    <w:rsid w:val="00FA0A35"/>
    <w:rsid w:val="00FA0DF9"/>
    <w:rsid w:val="00FA1A6F"/>
    <w:rsid w:val="00FA1C24"/>
    <w:rsid w:val="00FA31B3"/>
    <w:rsid w:val="00FA40AB"/>
    <w:rsid w:val="00FA4E3F"/>
    <w:rsid w:val="00FA5857"/>
    <w:rsid w:val="00FA690F"/>
    <w:rsid w:val="00FA6B9A"/>
    <w:rsid w:val="00FB0114"/>
    <w:rsid w:val="00FB0116"/>
    <w:rsid w:val="00FB0134"/>
    <w:rsid w:val="00FB0746"/>
    <w:rsid w:val="00FB10A6"/>
    <w:rsid w:val="00FB13D3"/>
    <w:rsid w:val="00FB1933"/>
    <w:rsid w:val="00FB1A53"/>
    <w:rsid w:val="00FB1AF1"/>
    <w:rsid w:val="00FB2F6C"/>
    <w:rsid w:val="00FB33A9"/>
    <w:rsid w:val="00FB3DBE"/>
    <w:rsid w:val="00FB4999"/>
    <w:rsid w:val="00FB4B7A"/>
    <w:rsid w:val="00FB539C"/>
    <w:rsid w:val="00FB5BD1"/>
    <w:rsid w:val="00FB6C0C"/>
    <w:rsid w:val="00FC065B"/>
    <w:rsid w:val="00FC146B"/>
    <w:rsid w:val="00FC1D6A"/>
    <w:rsid w:val="00FC1E96"/>
    <w:rsid w:val="00FC23FE"/>
    <w:rsid w:val="00FC2B60"/>
    <w:rsid w:val="00FC2C1D"/>
    <w:rsid w:val="00FC3359"/>
    <w:rsid w:val="00FC346C"/>
    <w:rsid w:val="00FC3974"/>
    <w:rsid w:val="00FC3EA0"/>
    <w:rsid w:val="00FC44F1"/>
    <w:rsid w:val="00FC4572"/>
    <w:rsid w:val="00FC4845"/>
    <w:rsid w:val="00FC49DC"/>
    <w:rsid w:val="00FC4E32"/>
    <w:rsid w:val="00FC4F9E"/>
    <w:rsid w:val="00FC5630"/>
    <w:rsid w:val="00FC6E86"/>
    <w:rsid w:val="00FC6FFB"/>
    <w:rsid w:val="00FC701C"/>
    <w:rsid w:val="00FC70A3"/>
    <w:rsid w:val="00FC75B8"/>
    <w:rsid w:val="00FC764B"/>
    <w:rsid w:val="00FC7823"/>
    <w:rsid w:val="00FD0A47"/>
    <w:rsid w:val="00FD0E73"/>
    <w:rsid w:val="00FD1B9D"/>
    <w:rsid w:val="00FD48ED"/>
    <w:rsid w:val="00FD4B79"/>
    <w:rsid w:val="00FD4E51"/>
    <w:rsid w:val="00FD51FB"/>
    <w:rsid w:val="00FD525D"/>
    <w:rsid w:val="00FD564E"/>
    <w:rsid w:val="00FD601F"/>
    <w:rsid w:val="00FD66FF"/>
    <w:rsid w:val="00FD6EB7"/>
    <w:rsid w:val="00FD7946"/>
    <w:rsid w:val="00FE0270"/>
    <w:rsid w:val="00FE029E"/>
    <w:rsid w:val="00FE02D2"/>
    <w:rsid w:val="00FE0E26"/>
    <w:rsid w:val="00FE0FA8"/>
    <w:rsid w:val="00FE174C"/>
    <w:rsid w:val="00FE17D4"/>
    <w:rsid w:val="00FE1AF1"/>
    <w:rsid w:val="00FE1D9B"/>
    <w:rsid w:val="00FE20F5"/>
    <w:rsid w:val="00FE2414"/>
    <w:rsid w:val="00FE2441"/>
    <w:rsid w:val="00FE2DA5"/>
    <w:rsid w:val="00FE314C"/>
    <w:rsid w:val="00FE3639"/>
    <w:rsid w:val="00FE38F1"/>
    <w:rsid w:val="00FE576B"/>
    <w:rsid w:val="00FE5B3F"/>
    <w:rsid w:val="00FE5FE1"/>
    <w:rsid w:val="00FE5FF9"/>
    <w:rsid w:val="00FE614C"/>
    <w:rsid w:val="00FE73F1"/>
    <w:rsid w:val="00FE7435"/>
    <w:rsid w:val="00FE782E"/>
    <w:rsid w:val="00FE792C"/>
    <w:rsid w:val="00FE7F79"/>
    <w:rsid w:val="00FF0094"/>
    <w:rsid w:val="00FF0500"/>
    <w:rsid w:val="00FF05E9"/>
    <w:rsid w:val="00FF06F5"/>
    <w:rsid w:val="00FF0BC5"/>
    <w:rsid w:val="00FF1483"/>
    <w:rsid w:val="00FF1576"/>
    <w:rsid w:val="00FF32A4"/>
    <w:rsid w:val="00FF342B"/>
    <w:rsid w:val="00FF345C"/>
    <w:rsid w:val="00FF400B"/>
    <w:rsid w:val="00FF4C15"/>
    <w:rsid w:val="00FF4C41"/>
    <w:rsid w:val="00FF55A6"/>
    <w:rsid w:val="00FF5687"/>
    <w:rsid w:val="00FF57A8"/>
    <w:rsid w:val="00FF6145"/>
    <w:rsid w:val="00FF68AD"/>
    <w:rsid w:val="00FF7D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8406B4"/>
  <w15:docId w15:val="{4F3A5D24-0A83-409D-A0DB-F158C2BD2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5A58"/>
    <w:pPr>
      <w:jc w:val="both"/>
    </w:pPr>
    <w:rPr>
      <w:rFonts w:ascii="Arial" w:hAnsi="Arial"/>
      <w:color w:val="000000"/>
      <w:szCs w:val="24"/>
    </w:rPr>
  </w:style>
  <w:style w:type="paragraph" w:styleId="Heading1">
    <w:name w:val="heading 1"/>
    <w:aliases w:val="Page Title"/>
    <w:next w:val="Normal"/>
    <w:link w:val="Heading1Char"/>
    <w:qFormat/>
    <w:rsid w:val="004A5A58"/>
    <w:pPr>
      <w:pageBreakBefore/>
      <w:spacing w:before="60" w:after="60"/>
      <w:outlineLvl w:val="0"/>
    </w:pPr>
    <w:rPr>
      <w:rFonts w:ascii="Arial" w:hAnsi="Arial" w:cs="Arial"/>
      <w:b/>
      <w:bCs/>
      <w:color w:val="000000"/>
      <w:kern w:val="32"/>
      <w:sz w:val="36"/>
      <w:szCs w:val="32"/>
    </w:rPr>
  </w:style>
  <w:style w:type="paragraph" w:styleId="Heading2">
    <w:name w:val="heading 2"/>
    <w:aliases w:val="Page Subtitle"/>
    <w:next w:val="Normal"/>
    <w:link w:val="Heading2Char"/>
    <w:qFormat/>
    <w:rsid w:val="004A5A58"/>
    <w:pPr>
      <w:keepNext/>
      <w:spacing w:before="180" w:after="60"/>
      <w:outlineLvl w:val="1"/>
    </w:pPr>
    <w:rPr>
      <w:rFonts w:ascii="Arial" w:hAnsi="Arial" w:cs="Arial"/>
      <w:b/>
      <w:bCs/>
      <w:iCs/>
      <w:color w:val="005596"/>
      <w:sz w:val="28"/>
      <w:szCs w:val="28"/>
    </w:rPr>
  </w:style>
  <w:style w:type="paragraph" w:styleId="Heading3">
    <w:name w:val="heading 3"/>
    <w:aliases w:val="Page 2nd Subtitle"/>
    <w:next w:val="Normal"/>
    <w:link w:val="Heading3Char"/>
    <w:qFormat/>
    <w:rsid w:val="004A5A58"/>
    <w:pPr>
      <w:keepNext/>
      <w:spacing w:before="120" w:after="60"/>
      <w:outlineLvl w:val="2"/>
    </w:pPr>
    <w:rPr>
      <w:rFonts w:ascii="Arial" w:hAnsi="Arial" w:cs="Arial"/>
      <w:b/>
      <w:bCs/>
      <w:color w:val="4099DC"/>
      <w:sz w:val="22"/>
      <w:szCs w:val="26"/>
    </w:rPr>
  </w:style>
  <w:style w:type="paragraph" w:styleId="Heading4">
    <w:name w:val="heading 4"/>
    <w:aliases w:val="h4"/>
    <w:basedOn w:val="Normal"/>
    <w:next w:val="Normal"/>
    <w:qFormat/>
    <w:rsid w:val="004A5A58"/>
    <w:pPr>
      <w:keepNext/>
      <w:spacing w:before="60" w:after="40"/>
      <w:outlineLvl w:val="3"/>
    </w:pPr>
    <w:rPr>
      <w:b/>
      <w:bCs/>
      <w:szCs w:val="28"/>
    </w:rPr>
  </w:style>
  <w:style w:type="paragraph" w:styleId="Heading5">
    <w:name w:val="heading 5"/>
    <w:basedOn w:val="Normal"/>
    <w:next w:val="Normal"/>
    <w:link w:val="Heading5Char"/>
    <w:unhideWhenUsed/>
    <w:qFormat/>
    <w:rsid w:val="004A5A58"/>
    <w:pPr>
      <w:keepNext/>
      <w:keepLines/>
      <w:spacing w:before="40" w:after="20"/>
      <w:outlineLvl w:val="4"/>
    </w:pPr>
    <w:rPr>
      <w:rFonts w:eastAsiaTheme="majorEastAsia" w:cstheme="majorBidi"/>
      <w:i/>
      <w:color w:val="000000" w:themeColor="text1"/>
      <w:u w:val="single"/>
    </w:rPr>
  </w:style>
  <w:style w:type="paragraph" w:styleId="Heading6">
    <w:name w:val="heading 6"/>
    <w:basedOn w:val="Normal"/>
    <w:next w:val="Normal"/>
    <w:link w:val="Heading6Char"/>
    <w:unhideWhenUsed/>
    <w:qFormat/>
    <w:rsid w:val="004A5A58"/>
    <w:pPr>
      <w:keepNext/>
      <w:keepLines/>
      <w:spacing w:before="20" w:after="20"/>
      <w:outlineLvl w:val="5"/>
    </w:pPr>
    <w:rPr>
      <w:rFonts w:eastAsiaTheme="majorEastAsia" w:cstheme="majorBidi"/>
      <w:iCs/>
      <w:color w:val="000000" w:themeColor="text1"/>
      <w:u w:val="single"/>
    </w:rPr>
  </w:style>
  <w:style w:type="paragraph" w:styleId="Heading7">
    <w:name w:val="heading 7"/>
    <w:basedOn w:val="Normal"/>
    <w:next w:val="Normal"/>
    <w:link w:val="Heading7Char"/>
    <w:rsid w:val="004A5A58"/>
    <w:pPr>
      <w:outlineLvl w:val="6"/>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A6283D"/>
    <w:pPr>
      <w:pBdr>
        <w:bottom w:val="single" w:sz="4" w:space="1" w:color="005596"/>
      </w:pBdr>
      <w:jc w:val="right"/>
    </w:pPr>
    <w:rPr>
      <w:rFonts w:ascii="Arial Narrow" w:hAnsi="Arial Narrow"/>
      <w:color w:val="005596"/>
      <w:sz w:val="24"/>
      <w:szCs w:val="24"/>
    </w:rPr>
  </w:style>
  <w:style w:type="paragraph" w:styleId="Footer">
    <w:name w:val="footer"/>
    <w:link w:val="FooterChar"/>
    <w:rsid w:val="00A6283D"/>
    <w:pPr>
      <w:tabs>
        <w:tab w:val="left" w:pos="9360"/>
      </w:tabs>
      <w:jc w:val="both"/>
    </w:pPr>
    <w:rPr>
      <w:rFonts w:ascii="Arial" w:hAnsi="Arial"/>
      <w:sz w:val="16"/>
      <w:szCs w:val="24"/>
    </w:rPr>
  </w:style>
  <w:style w:type="character" w:styleId="CommentReference">
    <w:name w:val="annotation reference"/>
    <w:basedOn w:val="DefaultParagraphFont"/>
    <w:semiHidden/>
    <w:rsid w:val="00F47350"/>
    <w:rPr>
      <w:sz w:val="16"/>
      <w:szCs w:val="16"/>
    </w:rPr>
  </w:style>
  <w:style w:type="paragraph" w:styleId="CommentText">
    <w:name w:val="annotation text"/>
    <w:basedOn w:val="Normal"/>
    <w:link w:val="CommentTextChar"/>
    <w:semiHidden/>
    <w:rsid w:val="00F47350"/>
    <w:rPr>
      <w:szCs w:val="20"/>
    </w:rPr>
  </w:style>
  <w:style w:type="paragraph" w:styleId="CommentSubject">
    <w:name w:val="annotation subject"/>
    <w:basedOn w:val="CommentText"/>
    <w:next w:val="CommentText"/>
    <w:semiHidden/>
    <w:rsid w:val="00F47350"/>
    <w:rPr>
      <w:b/>
      <w:bCs/>
    </w:rPr>
  </w:style>
  <w:style w:type="paragraph" w:styleId="BalloonText">
    <w:name w:val="Balloon Text"/>
    <w:basedOn w:val="Normal"/>
    <w:link w:val="BalloonTextChar"/>
    <w:semiHidden/>
    <w:rsid w:val="00F47350"/>
    <w:rPr>
      <w:rFonts w:ascii="Tahoma" w:hAnsi="Tahoma" w:cs="Tahoma"/>
      <w:sz w:val="16"/>
      <w:szCs w:val="16"/>
    </w:rPr>
  </w:style>
  <w:style w:type="paragraph" w:customStyle="1" w:styleId="CoverTitle">
    <w:name w:val="Cover Title"/>
    <w:rsid w:val="009151C9"/>
    <w:rPr>
      <w:rFonts w:ascii="Arial Bold" w:hAnsi="Arial Bold"/>
      <w:b/>
      <w:color w:val="003580"/>
      <w:sz w:val="56"/>
      <w:szCs w:val="24"/>
    </w:rPr>
  </w:style>
  <w:style w:type="paragraph" w:customStyle="1" w:styleId="CoverSubtitle">
    <w:name w:val="Cover Subtitle"/>
    <w:rsid w:val="009151C9"/>
    <w:rPr>
      <w:rFonts w:ascii="Arial" w:hAnsi="Arial"/>
      <w:color w:val="003580"/>
      <w:sz w:val="36"/>
      <w:szCs w:val="24"/>
    </w:rPr>
  </w:style>
  <w:style w:type="paragraph" w:customStyle="1" w:styleId="CoverSecondSubtitle">
    <w:name w:val="Cover Second Subtitle"/>
    <w:link w:val="CoverSecondSubtitleChar"/>
    <w:rsid w:val="009151C9"/>
    <w:rPr>
      <w:rFonts w:ascii="Arial Bold" w:hAnsi="Arial Bold"/>
      <w:b/>
      <w:bCs/>
      <w:color w:val="003580"/>
      <w:sz w:val="28"/>
    </w:rPr>
  </w:style>
  <w:style w:type="paragraph" w:customStyle="1" w:styleId="TableTitle">
    <w:name w:val="Table Title"/>
    <w:rsid w:val="00561A37"/>
    <w:pPr>
      <w:spacing w:before="60" w:after="60"/>
      <w:jc w:val="center"/>
    </w:pPr>
    <w:rPr>
      <w:rFonts w:ascii="Arial" w:hAnsi="Arial"/>
      <w:b/>
      <w:bCs/>
      <w:color w:val="FFFFFF"/>
    </w:rPr>
  </w:style>
  <w:style w:type="paragraph" w:customStyle="1" w:styleId="TableText">
    <w:name w:val="Table Text"/>
    <w:basedOn w:val="BalloonText"/>
    <w:rsid w:val="00772266"/>
    <w:pPr>
      <w:spacing w:before="60" w:after="60"/>
      <w:jc w:val="left"/>
    </w:pPr>
    <w:rPr>
      <w:rFonts w:ascii="Arial" w:hAnsi="Arial"/>
      <w:sz w:val="20"/>
    </w:rPr>
  </w:style>
  <w:style w:type="character" w:customStyle="1" w:styleId="Heading7Char">
    <w:name w:val="Heading 7 Char"/>
    <w:basedOn w:val="DefaultParagraphFont"/>
    <w:link w:val="Heading7"/>
    <w:rsid w:val="004A5A58"/>
    <w:rPr>
      <w:rFonts w:ascii="Arial" w:hAnsi="Arial"/>
      <w:i/>
      <w:color w:val="000000"/>
      <w:szCs w:val="24"/>
    </w:rPr>
  </w:style>
  <w:style w:type="character" w:customStyle="1" w:styleId="Heading3Char">
    <w:name w:val="Heading 3 Char"/>
    <w:aliases w:val="Page 2nd Subtitle Char"/>
    <w:basedOn w:val="DefaultParagraphFont"/>
    <w:link w:val="Heading3"/>
    <w:rsid w:val="004A5A58"/>
    <w:rPr>
      <w:rFonts w:ascii="Arial" w:hAnsi="Arial" w:cs="Arial"/>
      <w:b/>
      <w:bCs/>
      <w:color w:val="4099DC"/>
      <w:sz w:val="22"/>
      <w:szCs w:val="26"/>
    </w:rPr>
  </w:style>
  <w:style w:type="character" w:customStyle="1" w:styleId="CoverSecondSubtitleChar">
    <w:name w:val="Cover Second Subtitle Char"/>
    <w:basedOn w:val="DefaultParagraphFont"/>
    <w:link w:val="CoverSecondSubtitle"/>
    <w:rsid w:val="009151C9"/>
    <w:rPr>
      <w:rFonts w:ascii="Arial Bold" w:hAnsi="Arial Bold"/>
      <w:b/>
      <w:bCs/>
      <w:color w:val="003580"/>
      <w:sz w:val="28"/>
      <w:lang w:val="en-US" w:eastAsia="en-US" w:bidi="ar-SA"/>
    </w:rPr>
  </w:style>
  <w:style w:type="paragraph" w:customStyle="1" w:styleId="BulletedText">
    <w:name w:val="Bulleted Text"/>
    <w:basedOn w:val="Normal"/>
    <w:rsid w:val="00506A16"/>
    <w:pPr>
      <w:numPr>
        <w:numId w:val="1"/>
      </w:numPr>
    </w:pPr>
  </w:style>
  <w:style w:type="paragraph" w:styleId="TOC1">
    <w:name w:val="toc 1"/>
    <w:basedOn w:val="Normal"/>
    <w:next w:val="Normal"/>
    <w:autoRedefine/>
    <w:uiPriority w:val="39"/>
    <w:rsid w:val="00AB743A"/>
    <w:pPr>
      <w:spacing w:before="120" w:after="120"/>
      <w:jc w:val="left"/>
    </w:pPr>
    <w:rPr>
      <w:rFonts w:asciiTheme="minorHAnsi" w:hAnsiTheme="minorHAnsi"/>
      <w:b/>
      <w:bCs/>
      <w:caps/>
      <w:szCs w:val="20"/>
    </w:rPr>
  </w:style>
  <w:style w:type="paragraph" w:styleId="TOC2">
    <w:name w:val="toc 2"/>
    <w:basedOn w:val="Normal"/>
    <w:next w:val="Normal"/>
    <w:autoRedefine/>
    <w:uiPriority w:val="39"/>
    <w:rsid w:val="005F09F5"/>
    <w:pPr>
      <w:ind w:left="200"/>
      <w:jc w:val="left"/>
    </w:pPr>
    <w:rPr>
      <w:rFonts w:asciiTheme="minorHAnsi" w:hAnsiTheme="minorHAnsi"/>
      <w:smallCaps/>
      <w:szCs w:val="20"/>
    </w:rPr>
  </w:style>
  <w:style w:type="paragraph" w:customStyle="1" w:styleId="LegalNotice">
    <w:name w:val="Legal Notice"/>
    <w:basedOn w:val="Normal"/>
    <w:next w:val="Normal"/>
    <w:rsid w:val="00502FB5"/>
    <w:pPr>
      <w:spacing w:before="60" w:after="60"/>
    </w:pPr>
    <w:rPr>
      <w:b/>
      <w:szCs w:val="20"/>
    </w:rPr>
  </w:style>
  <w:style w:type="paragraph" w:customStyle="1" w:styleId="TOC">
    <w:name w:val="TOC"/>
    <w:basedOn w:val="Normal"/>
    <w:next w:val="Normal"/>
    <w:rsid w:val="00502FB5"/>
    <w:pPr>
      <w:keepNext/>
      <w:spacing w:before="60" w:after="60"/>
    </w:pPr>
    <w:rPr>
      <w:b/>
      <w:kern w:val="32"/>
      <w:sz w:val="36"/>
      <w:szCs w:val="36"/>
    </w:rPr>
  </w:style>
  <w:style w:type="paragraph" w:customStyle="1" w:styleId="Annotation">
    <w:name w:val="Annotation"/>
    <w:basedOn w:val="Normal"/>
    <w:link w:val="AnnotationChar"/>
    <w:rsid w:val="00AB743A"/>
    <w:rPr>
      <w:i/>
      <w:sz w:val="18"/>
      <w:szCs w:val="20"/>
    </w:rPr>
  </w:style>
  <w:style w:type="character" w:customStyle="1" w:styleId="AnnotationChar">
    <w:name w:val="Annotation Char"/>
    <w:basedOn w:val="DefaultParagraphFont"/>
    <w:link w:val="Annotation"/>
    <w:rsid w:val="00AB743A"/>
    <w:rPr>
      <w:rFonts w:ascii="Arial" w:hAnsi="Arial"/>
      <w:i/>
      <w:color w:val="000000"/>
      <w:sz w:val="18"/>
    </w:rPr>
  </w:style>
  <w:style w:type="table" w:styleId="TableGrid">
    <w:name w:val="Table Grid"/>
    <w:basedOn w:val="TableNormal"/>
    <w:rsid w:val="000456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tetoTeam">
    <w:name w:val="Note to Team"/>
    <w:basedOn w:val="Normal"/>
    <w:link w:val="NotetoTeamChar"/>
    <w:rsid w:val="008F197D"/>
    <w:rPr>
      <w:b/>
      <w:color w:val="FF0000"/>
    </w:rPr>
  </w:style>
  <w:style w:type="character" w:customStyle="1" w:styleId="NotetoTeamChar">
    <w:name w:val="Note to Team Char"/>
    <w:basedOn w:val="DefaultParagraphFont"/>
    <w:link w:val="NotetoTeam"/>
    <w:rsid w:val="008F197D"/>
    <w:rPr>
      <w:rFonts w:ascii="Garamond" w:hAnsi="Garamond"/>
      <w:b/>
      <w:color w:val="FF0000"/>
      <w:sz w:val="22"/>
      <w:szCs w:val="24"/>
      <w:lang w:val="en-US" w:eastAsia="en-US" w:bidi="ar-SA"/>
    </w:rPr>
  </w:style>
  <w:style w:type="numbering" w:customStyle="1" w:styleId="Numbered">
    <w:name w:val="Numbered"/>
    <w:basedOn w:val="NoList"/>
    <w:rsid w:val="004A5A58"/>
    <w:pPr>
      <w:numPr>
        <w:numId w:val="2"/>
      </w:numPr>
    </w:pPr>
  </w:style>
  <w:style w:type="paragraph" w:customStyle="1" w:styleId="NotetoTeam-Smallintables">
    <w:name w:val="Note to Team - Small (in tables)"/>
    <w:basedOn w:val="NotetoTeam"/>
    <w:link w:val="NotetoTeam-SmallintablesChar"/>
    <w:rsid w:val="00AB743A"/>
    <w:pPr>
      <w:keepNext/>
      <w:keepLines/>
    </w:pPr>
    <w:rPr>
      <w:sz w:val="16"/>
    </w:rPr>
  </w:style>
  <w:style w:type="paragraph" w:customStyle="1" w:styleId="TableText-Small">
    <w:name w:val="Table Text - Small"/>
    <w:basedOn w:val="TableText"/>
    <w:rsid w:val="00AB743A"/>
    <w:pPr>
      <w:keepNext/>
      <w:keepLines/>
    </w:pPr>
    <w:rPr>
      <w:sz w:val="16"/>
    </w:rPr>
  </w:style>
  <w:style w:type="character" w:customStyle="1" w:styleId="NotetoTeam-SmallintablesChar">
    <w:name w:val="Note to Team - Small (in tables) Char"/>
    <w:basedOn w:val="NotetoTeamChar"/>
    <w:link w:val="NotetoTeam-Smallintables"/>
    <w:rsid w:val="00AB743A"/>
    <w:rPr>
      <w:rFonts w:ascii="Arial" w:hAnsi="Arial"/>
      <w:b/>
      <w:color w:val="FF0000"/>
      <w:sz w:val="16"/>
      <w:szCs w:val="24"/>
      <w:lang w:val="en-US" w:eastAsia="en-US" w:bidi="ar-SA"/>
    </w:rPr>
  </w:style>
  <w:style w:type="table" w:customStyle="1" w:styleId="JDATable">
    <w:name w:val="JDA Table"/>
    <w:basedOn w:val="TableNormal"/>
    <w:uiPriority w:val="99"/>
    <w:qFormat/>
    <w:rsid w:val="0004560D"/>
    <w:rPr>
      <w:rFonts w:ascii="Arial" w:hAnsi="Arial"/>
    </w:rPr>
    <w:tblPr>
      <w:tblInd w:w="144" w:type="dxa"/>
      <w:tblBorders>
        <w:top w:val="single" w:sz="4" w:space="0" w:color="005596"/>
        <w:left w:val="single" w:sz="4" w:space="0" w:color="005596"/>
        <w:bottom w:val="single" w:sz="4" w:space="0" w:color="005596"/>
        <w:right w:val="single" w:sz="4" w:space="0" w:color="005596"/>
        <w:insideH w:val="single" w:sz="4" w:space="0" w:color="005596"/>
        <w:insideV w:val="single" w:sz="4" w:space="0" w:color="005596"/>
      </w:tblBorders>
    </w:tblPr>
    <w:trPr>
      <w:cantSplit/>
    </w:trPr>
    <w:tblStylePr w:type="firstRow">
      <w:tblPr/>
      <w:tcPr>
        <w:tcBorders>
          <w:top w:val="single" w:sz="4" w:space="0" w:color="005596"/>
          <w:left w:val="single" w:sz="4" w:space="0" w:color="005596"/>
          <w:bottom w:val="single" w:sz="4" w:space="0" w:color="005596"/>
          <w:right w:val="single" w:sz="4" w:space="0" w:color="005596"/>
          <w:insideH w:val="single" w:sz="4" w:space="0" w:color="005596"/>
          <w:insideV w:val="single" w:sz="4" w:space="0" w:color="005596"/>
          <w:tl2br w:val="nil"/>
          <w:tr2bl w:val="nil"/>
        </w:tcBorders>
        <w:shd w:val="clear" w:color="auto" w:fill="005596"/>
      </w:tcPr>
    </w:tblStylePr>
  </w:style>
  <w:style w:type="character" w:customStyle="1" w:styleId="Heading5Char">
    <w:name w:val="Heading 5 Char"/>
    <w:basedOn w:val="DefaultParagraphFont"/>
    <w:link w:val="Heading5"/>
    <w:rsid w:val="004A5A58"/>
    <w:rPr>
      <w:rFonts w:ascii="Arial" w:eastAsiaTheme="majorEastAsia" w:hAnsi="Arial" w:cstheme="majorBidi"/>
      <w:i/>
      <w:color w:val="000000" w:themeColor="text1"/>
      <w:szCs w:val="24"/>
      <w:u w:val="single"/>
    </w:rPr>
  </w:style>
  <w:style w:type="character" w:customStyle="1" w:styleId="Heading6Char">
    <w:name w:val="Heading 6 Char"/>
    <w:basedOn w:val="DefaultParagraphFont"/>
    <w:link w:val="Heading6"/>
    <w:rsid w:val="004A5A58"/>
    <w:rPr>
      <w:rFonts w:ascii="Arial" w:eastAsiaTheme="majorEastAsia" w:hAnsi="Arial" w:cstheme="majorBidi"/>
      <w:iCs/>
      <w:color w:val="000000" w:themeColor="text1"/>
      <w:szCs w:val="24"/>
      <w:u w:val="single"/>
    </w:rPr>
  </w:style>
  <w:style w:type="character" w:customStyle="1" w:styleId="Heading1Char">
    <w:name w:val="Heading 1 Char"/>
    <w:aliases w:val="Page Title Char"/>
    <w:basedOn w:val="DefaultParagraphFont"/>
    <w:link w:val="Heading1"/>
    <w:rsid w:val="00871890"/>
    <w:rPr>
      <w:rFonts w:ascii="Arial" w:hAnsi="Arial" w:cs="Arial"/>
      <w:b/>
      <w:bCs/>
      <w:color w:val="000000"/>
      <w:kern w:val="32"/>
      <w:sz w:val="36"/>
      <w:szCs w:val="32"/>
    </w:rPr>
  </w:style>
  <w:style w:type="character" w:customStyle="1" w:styleId="Heading2Char">
    <w:name w:val="Heading 2 Char"/>
    <w:aliases w:val="Page Subtitle Char"/>
    <w:basedOn w:val="DefaultParagraphFont"/>
    <w:link w:val="Heading2"/>
    <w:rsid w:val="00871890"/>
    <w:rPr>
      <w:rFonts w:ascii="Arial" w:hAnsi="Arial" w:cs="Arial"/>
      <w:b/>
      <w:bCs/>
      <w:iCs/>
      <w:color w:val="005596"/>
      <w:sz w:val="28"/>
      <w:szCs w:val="28"/>
    </w:rPr>
  </w:style>
  <w:style w:type="character" w:customStyle="1" w:styleId="HeaderChar">
    <w:name w:val="Header Char"/>
    <w:basedOn w:val="DefaultParagraphFont"/>
    <w:link w:val="Header"/>
    <w:uiPriority w:val="99"/>
    <w:rsid w:val="00871890"/>
    <w:rPr>
      <w:rFonts w:ascii="Arial Narrow" w:hAnsi="Arial Narrow"/>
      <w:color w:val="005596"/>
      <w:sz w:val="24"/>
      <w:szCs w:val="24"/>
    </w:rPr>
  </w:style>
  <w:style w:type="character" w:customStyle="1" w:styleId="FooterChar">
    <w:name w:val="Footer Char"/>
    <w:basedOn w:val="DefaultParagraphFont"/>
    <w:link w:val="Footer"/>
    <w:rsid w:val="00871890"/>
    <w:rPr>
      <w:rFonts w:ascii="Arial" w:hAnsi="Arial"/>
      <w:sz w:val="16"/>
      <w:szCs w:val="24"/>
    </w:rPr>
  </w:style>
  <w:style w:type="character" w:customStyle="1" w:styleId="CommentTextChar">
    <w:name w:val="Comment Text Char"/>
    <w:basedOn w:val="DefaultParagraphFont"/>
    <w:link w:val="CommentText"/>
    <w:semiHidden/>
    <w:rsid w:val="00871890"/>
    <w:rPr>
      <w:rFonts w:ascii="Arial" w:hAnsi="Arial"/>
      <w:color w:val="000000"/>
    </w:rPr>
  </w:style>
  <w:style w:type="paragraph" w:styleId="BodyTextIndent3">
    <w:name w:val="Body Text Indent 3"/>
    <w:basedOn w:val="Normal"/>
    <w:link w:val="BodyTextIndent3Char"/>
    <w:rsid w:val="00871890"/>
    <w:pPr>
      <w:tabs>
        <w:tab w:val="left" w:pos="0"/>
      </w:tabs>
      <w:ind w:left="720"/>
      <w:jc w:val="left"/>
    </w:pPr>
    <w:rPr>
      <w:color w:val="auto"/>
      <w:szCs w:val="20"/>
    </w:rPr>
  </w:style>
  <w:style w:type="character" w:customStyle="1" w:styleId="BodyTextIndent3Char">
    <w:name w:val="Body Text Indent 3 Char"/>
    <w:basedOn w:val="DefaultParagraphFont"/>
    <w:link w:val="BodyTextIndent3"/>
    <w:rsid w:val="00871890"/>
    <w:rPr>
      <w:rFonts w:ascii="Arial" w:hAnsi="Arial"/>
    </w:rPr>
  </w:style>
  <w:style w:type="paragraph" w:styleId="BodyText">
    <w:name w:val="Body Text"/>
    <w:basedOn w:val="Normal"/>
    <w:link w:val="BodyTextChar"/>
    <w:rsid w:val="00871890"/>
    <w:pPr>
      <w:spacing w:after="120"/>
    </w:pPr>
    <w:rPr>
      <w:rFonts w:ascii="Garamond" w:hAnsi="Garamond"/>
      <w:sz w:val="22"/>
    </w:rPr>
  </w:style>
  <w:style w:type="character" w:customStyle="1" w:styleId="BodyTextChar">
    <w:name w:val="Body Text Char"/>
    <w:basedOn w:val="DefaultParagraphFont"/>
    <w:link w:val="BodyText"/>
    <w:rsid w:val="00871890"/>
    <w:rPr>
      <w:rFonts w:ascii="Garamond" w:hAnsi="Garamond"/>
      <w:color w:val="000000"/>
      <w:sz w:val="22"/>
      <w:szCs w:val="24"/>
    </w:rPr>
  </w:style>
  <w:style w:type="paragraph" w:styleId="TOC4">
    <w:name w:val="toc 4"/>
    <w:basedOn w:val="Normal"/>
    <w:next w:val="Normal"/>
    <w:autoRedefine/>
    <w:uiPriority w:val="39"/>
    <w:rsid w:val="00871890"/>
    <w:pPr>
      <w:ind w:left="600"/>
      <w:jc w:val="left"/>
    </w:pPr>
    <w:rPr>
      <w:rFonts w:asciiTheme="minorHAnsi" w:hAnsiTheme="minorHAnsi"/>
      <w:sz w:val="18"/>
      <w:szCs w:val="18"/>
    </w:rPr>
  </w:style>
  <w:style w:type="paragraph" w:styleId="PlainText">
    <w:name w:val="Plain Text"/>
    <w:basedOn w:val="Normal"/>
    <w:link w:val="PlainTextChar"/>
    <w:rsid w:val="00871890"/>
    <w:pPr>
      <w:jc w:val="left"/>
    </w:pPr>
    <w:rPr>
      <w:rFonts w:ascii="Courier New" w:hAnsi="Courier New"/>
      <w:color w:val="auto"/>
      <w:szCs w:val="20"/>
    </w:rPr>
  </w:style>
  <w:style w:type="character" w:customStyle="1" w:styleId="PlainTextChar">
    <w:name w:val="Plain Text Char"/>
    <w:basedOn w:val="DefaultParagraphFont"/>
    <w:link w:val="PlainText"/>
    <w:rsid w:val="00871890"/>
    <w:rPr>
      <w:rFonts w:ascii="Courier New" w:hAnsi="Courier New"/>
    </w:rPr>
  </w:style>
  <w:style w:type="paragraph" w:styleId="ListParagraph">
    <w:name w:val="List Paragraph"/>
    <w:basedOn w:val="Normal"/>
    <w:uiPriority w:val="34"/>
    <w:qFormat/>
    <w:rsid w:val="00871890"/>
    <w:pPr>
      <w:spacing w:line="276" w:lineRule="auto"/>
      <w:ind w:left="720"/>
      <w:contextualSpacing/>
      <w:jc w:val="left"/>
    </w:pPr>
    <w:rPr>
      <w:rFonts w:ascii="Verdana" w:eastAsia="Calibri" w:hAnsi="Verdana"/>
      <w:color w:val="auto"/>
      <w:sz w:val="24"/>
    </w:rPr>
  </w:style>
  <w:style w:type="character" w:styleId="Hyperlink">
    <w:name w:val="Hyperlink"/>
    <w:basedOn w:val="DefaultParagraphFont"/>
    <w:uiPriority w:val="99"/>
    <w:unhideWhenUsed/>
    <w:rsid w:val="005F09F5"/>
    <w:rPr>
      <w:color w:val="0000FF" w:themeColor="hyperlink"/>
      <w:u w:val="single"/>
    </w:rPr>
  </w:style>
  <w:style w:type="paragraph" w:customStyle="1" w:styleId="List-Alpha">
    <w:name w:val="List-Alpha"/>
    <w:rsid w:val="004C6469"/>
    <w:pPr>
      <w:tabs>
        <w:tab w:val="num" w:pos="2160"/>
      </w:tabs>
      <w:spacing w:after="120"/>
      <w:ind w:left="2160" w:hanging="360"/>
    </w:pPr>
    <w:rPr>
      <w:rFonts w:ascii="Verdana" w:hAnsi="Verdana"/>
      <w:noProof/>
    </w:rPr>
  </w:style>
  <w:style w:type="paragraph" w:customStyle="1" w:styleId="StyleHeading2PageSubtitleBefore12ptAfter6pt">
    <w:name w:val="Style Heading 2Page Subtitle + Before:  12 pt After:  6 pt"/>
    <w:basedOn w:val="Heading2"/>
    <w:rsid w:val="00722331"/>
    <w:pPr>
      <w:tabs>
        <w:tab w:val="left" w:pos="567"/>
        <w:tab w:val="num" w:pos="1440"/>
      </w:tabs>
      <w:spacing w:before="240" w:after="120"/>
      <w:ind w:left="1440" w:hanging="360"/>
    </w:pPr>
    <w:rPr>
      <w:rFonts w:cs="Times New Roman"/>
      <w:iCs w:val="0"/>
      <w:color w:val="003580"/>
      <w:szCs w:val="20"/>
      <w:lang w:val="en-GB"/>
    </w:rPr>
  </w:style>
  <w:style w:type="paragraph" w:customStyle="1" w:styleId="JDAnormal">
    <w:name w:val="JDA normal"/>
    <w:basedOn w:val="Normal"/>
    <w:link w:val="JDAnormalChar"/>
    <w:rsid w:val="00722331"/>
    <w:pPr>
      <w:spacing w:before="180" w:after="180"/>
      <w:jc w:val="left"/>
    </w:pPr>
    <w:rPr>
      <w:rFonts w:ascii="Verdana" w:eastAsia="Batang" w:hAnsi="Verdana"/>
      <w:color w:val="auto"/>
      <w:sz w:val="18"/>
    </w:rPr>
  </w:style>
  <w:style w:type="character" w:customStyle="1" w:styleId="JDAnormalChar">
    <w:name w:val="JDA normal Char"/>
    <w:basedOn w:val="DefaultParagraphFont"/>
    <w:link w:val="JDAnormal"/>
    <w:rsid w:val="00722331"/>
    <w:rPr>
      <w:rFonts w:ascii="Verdana" w:eastAsia="Batang" w:hAnsi="Verdana"/>
      <w:sz w:val="18"/>
      <w:szCs w:val="24"/>
    </w:rPr>
  </w:style>
  <w:style w:type="paragraph" w:customStyle="1" w:styleId="Default">
    <w:name w:val="Default"/>
    <w:link w:val="DefaultChar"/>
    <w:rsid w:val="003D3751"/>
    <w:pPr>
      <w:autoSpaceDE w:val="0"/>
      <w:autoSpaceDN w:val="0"/>
      <w:adjustRightInd w:val="0"/>
    </w:pPr>
    <w:rPr>
      <w:rFonts w:ascii="Courier New" w:eastAsia="MS Mincho" w:hAnsi="Courier New" w:cs="Courier New"/>
      <w:color w:val="000000"/>
      <w:sz w:val="24"/>
      <w:szCs w:val="24"/>
      <w:lang w:eastAsia="ja-JP"/>
    </w:rPr>
  </w:style>
  <w:style w:type="character" w:customStyle="1" w:styleId="DefaultChar">
    <w:name w:val="Default Char"/>
    <w:basedOn w:val="DefaultParagraphFont"/>
    <w:link w:val="Default"/>
    <w:rsid w:val="003D3751"/>
    <w:rPr>
      <w:rFonts w:ascii="Courier New" w:eastAsia="MS Mincho" w:hAnsi="Courier New" w:cs="Courier New"/>
      <w:color w:val="000000"/>
      <w:sz w:val="24"/>
      <w:szCs w:val="24"/>
      <w:lang w:eastAsia="ja-JP"/>
    </w:rPr>
  </w:style>
  <w:style w:type="paragraph" w:styleId="NormalWeb">
    <w:name w:val="Normal (Web)"/>
    <w:basedOn w:val="Normal"/>
    <w:uiPriority w:val="99"/>
    <w:unhideWhenUsed/>
    <w:rsid w:val="0013271D"/>
    <w:pPr>
      <w:spacing w:before="100" w:beforeAutospacing="1" w:after="100" w:afterAutospacing="1"/>
      <w:jc w:val="left"/>
    </w:pPr>
    <w:rPr>
      <w:rFonts w:ascii="Times New Roman" w:hAnsi="Times New Roman"/>
      <w:color w:val="auto"/>
      <w:sz w:val="24"/>
    </w:rPr>
  </w:style>
  <w:style w:type="character" w:styleId="FollowedHyperlink">
    <w:name w:val="FollowedHyperlink"/>
    <w:basedOn w:val="DefaultParagraphFont"/>
    <w:uiPriority w:val="99"/>
    <w:unhideWhenUsed/>
    <w:rsid w:val="001020B9"/>
    <w:rPr>
      <w:color w:val="800080"/>
      <w:u w:val="single"/>
    </w:rPr>
  </w:style>
  <w:style w:type="paragraph" w:styleId="Subtitle">
    <w:name w:val="Subtitle"/>
    <w:basedOn w:val="Normal"/>
    <w:next w:val="Normal"/>
    <w:link w:val="SubtitleChar"/>
    <w:qFormat/>
    <w:rsid w:val="00B724DD"/>
    <w:pPr>
      <w:numPr>
        <w:ilvl w:val="1"/>
      </w:numPr>
    </w:pPr>
    <w:rPr>
      <w:rFonts w:asciiTheme="majorHAnsi" w:eastAsiaTheme="majorEastAsia" w:hAnsiTheme="majorHAnsi" w:cstheme="majorBidi"/>
      <w:i/>
      <w:iCs/>
      <w:color w:val="4099DC" w:themeColor="accent1"/>
      <w:spacing w:val="15"/>
      <w:sz w:val="24"/>
    </w:rPr>
  </w:style>
  <w:style w:type="character" w:customStyle="1" w:styleId="SubtitleChar">
    <w:name w:val="Subtitle Char"/>
    <w:basedOn w:val="DefaultParagraphFont"/>
    <w:link w:val="Subtitle"/>
    <w:rsid w:val="00B724DD"/>
    <w:rPr>
      <w:rFonts w:asciiTheme="majorHAnsi" w:eastAsiaTheme="majorEastAsia" w:hAnsiTheme="majorHAnsi" w:cstheme="majorBidi"/>
      <w:i/>
      <w:iCs/>
      <w:color w:val="4099DC" w:themeColor="accent1"/>
      <w:spacing w:val="15"/>
      <w:sz w:val="24"/>
      <w:szCs w:val="24"/>
    </w:rPr>
  </w:style>
  <w:style w:type="paragraph" w:styleId="NoSpacing">
    <w:name w:val="No Spacing"/>
    <w:uiPriority w:val="1"/>
    <w:qFormat/>
    <w:rsid w:val="00152C5F"/>
    <w:pPr>
      <w:jc w:val="both"/>
    </w:pPr>
    <w:rPr>
      <w:rFonts w:ascii="Garamond" w:hAnsi="Garamond"/>
      <w:color w:val="000000"/>
      <w:sz w:val="22"/>
      <w:szCs w:val="24"/>
      <w:lang w:val="en-GB"/>
    </w:rPr>
  </w:style>
  <w:style w:type="character" w:styleId="Strong">
    <w:name w:val="Strong"/>
    <w:basedOn w:val="DefaultParagraphFont"/>
    <w:qFormat/>
    <w:rsid w:val="00152C5F"/>
    <w:rPr>
      <w:b/>
      <w:bCs/>
    </w:rPr>
  </w:style>
  <w:style w:type="paragraph" w:styleId="TOC3">
    <w:name w:val="toc 3"/>
    <w:basedOn w:val="Normal"/>
    <w:next w:val="Normal"/>
    <w:autoRedefine/>
    <w:uiPriority w:val="39"/>
    <w:rsid w:val="004F598B"/>
    <w:pPr>
      <w:ind w:left="400"/>
      <w:jc w:val="left"/>
    </w:pPr>
    <w:rPr>
      <w:rFonts w:asciiTheme="minorHAnsi" w:hAnsiTheme="minorHAnsi"/>
      <w:i/>
      <w:iCs/>
      <w:szCs w:val="20"/>
    </w:rPr>
  </w:style>
  <w:style w:type="paragraph" w:styleId="TOC5">
    <w:name w:val="toc 5"/>
    <w:basedOn w:val="Normal"/>
    <w:next w:val="Normal"/>
    <w:autoRedefine/>
    <w:uiPriority w:val="39"/>
    <w:rsid w:val="004F598B"/>
    <w:pPr>
      <w:ind w:left="800"/>
      <w:jc w:val="left"/>
    </w:pPr>
    <w:rPr>
      <w:rFonts w:asciiTheme="minorHAnsi" w:hAnsiTheme="minorHAnsi"/>
      <w:sz w:val="18"/>
      <w:szCs w:val="18"/>
    </w:rPr>
  </w:style>
  <w:style w:type="paragraph" w:styleId="TOC6">
    <w:name w:val="toc 6"/>
    <w:basedOn w:val="Normal"/>
    <w:next w:val="Normal"/>
    <w:autoRedefine/>
    <w:uiPriority w:val="39"/>
    <w:rsid w:val="004F598B"/>
    <w:pPr>
      <w:ind w:left="1000"/>
      <w:jc w:val="left"/>
    </w:pPr>
    <w:rPr>
      <w:rFonts w:asciiTheme="minorHAnsi" w:hAnsiTheme="minorHAnsi"/>
      <w:sz w:val="18"/>
      <w:szCs w:val="18"/>
    </w:rPr>
  </w:style>
  <w:style w:type="paragraph" w:styleId="TOC7">
    <w:name w:val="toc 7"/>
    <w:basedOn w:val="Normal"/>
    <w:next w:val="Normal"/>
    <w:autoRedefine/>
    <w:uiPriority w:val="39"/>
    <w:rsid w:val="004F598B"/>
    <w:pPr>
      <w:ind w:left="1200"/>
      <w:jc w:val="left"/>
    </w:pPr>
    <w:rPr>
      <w:rFonts w:asciiTheme="minorHAnsi" w:hAnsiTheme="minorHAnsi"/>
      <w:sz w:val="18"/>
      <w:szCs w:val="18"/>
    </w:rPr>
  </w:style>
  <w:style w:type="paragraph" w:styleId="TOC8">
    <w:name w:val="toc 8"/>
    <w:basedOn w:val="Normal"/>
    <w:next w:val="Normal"/>
    <w:autoRedefine/>
    <w:uiPriority w:val="39"/>
    <w:rsid w:val="004F598B"/>
    <w:pPr>
      <w:ind w:left="1400"/>
      <w:jc w:val="left"/>
    </w:pPr>
    <w:rPr>
      <w:rFonts w:asciiTheme="minorHAnsi" w:hAnsiTheme="minorHAnsi"/>
      <w:sz w:val="18"/>
      <w:szCs w:val="18"/>
    </w:rPr>
  </w:style>
  <w:style w:type="paragraph" w:styleId="TOC9">
    <w:name w:val="toc 9"/>
    <w:basedOn w:val="Normal"/>
    <w:next w:val="Normal"/>
    <w:autoRedefine/>
    <w:uiPriority w:val="39"/>
    <w:rsid w:val="004F598B"/>
    <w:pPr>
      <w:ind w:left="1600"/>
      <w:jc w:val="left"/>
    </w:pPr>
    <w:rPr>
      <w:rFonts w:asciiTheme="minorHAnsi" w:hAnsiTheme="minorHAnsi"/>
      <w:sz w:val="18"/>
      <w:szCs w:val="18"/>
    </w:rPr>
  </w:style>
  <w:style w:type="paragraph" w:styleId="FootnoteText">
    <w:name w:val="footnote text"/>
    <w:basedOn w:val="Normal"/>
    <w:link w:val="FootnoteTextChar"/>
    <w:rsid w:val="00E27EF8"/>
    <w:rPr>
      <w:szCs w:val="20"/>
    </w:rPr>
  </w:style>
  <w:style w:type="character" w:customStyle="1" w:styleId="FootnoteTextChar">
    <w:name w:val="Footnote Text Char"/>
    <w:basedOn w:val="DefaultParagraphFont"/>
    <w:link w:val="FootnoteText"/>
    <w:rsid w:val="00E27EF8"/>
    <w:rPr>
      <w:rFonts w:ascii="Arial" w:hAnsi="Arial"/>
      <w:color w:val="000000"/>
    </w:rPr>
  </w:style>
  <w:style w:type="character" w:styleId="FootnoteReference">
    <w:name w:val="footnote reference"/>
    <w:basedOn w:val="DefaultParagraphFont"/>
    <w:rsid w:val="00E27EF8"/>
    <w:rPr>
      <w:vertAlign w:val="superscript"/>
    </w:rPr>
  </w:style>
  <w:style w:type="character" w:customStyle="1" w:styleId="BalloonTextChar">
    <w:name w:val="Balloon Text Char"/>
    <w:basedOn w:val="DefaultParagraphFont"/>
    <w:link w:val="BalloonText"/>
    <w:semiHidden/>
    <w:rsid w:val="008B0FE6"/>
    <w:rPr>
      <w:rFonts w:ascii="Tahoma" w:hAnsi="Tahoma" w:cs="Tahoma"/>
      <w:color w:val="000000"/>
      <w:sz w:val="16"/>
      <w:szCs w:val="16"/>
    </w:rPr>
  </w:style>
  <w:style w:type="character" w:styleId="UnresolvedMention">
    <w:name w:val="Unresolved Mention"/>
    <w:basedOn w:val="DefaultParagraphFont"/>
    <w:uiPriority w:val="99"/>
    <w:semiHidden/>
    <w:unhideWhenUsed/>
    <w:rsid w:val="00A704FE"/>
    <w:rPr>
      <w:color w:val="605E5C"/>
      <w:shd w:val="clear" w:color="auto" w:fill="E1DFDD"/>
    </w:rPr>
  </w:style>
  <w:style w:type="table" w:styleId="GridTable4-Accent3">
    <w:name w:val="Grid Table 4 Accent 3"/>
    <w:basedOn w:val="TableNormal"/>
    <w:uiPriority w:val="49"/>
    <w:rsid w:val="005A20FE"/>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9183">
      <w:bodyDiv w:val="1"/>
      <w:marLeft w:val="0"/>
      <w:marRight w:val="0"/>
      <w:marTop w:val="0"/>
      <w:marBottom w:val="0"/>
      <w:divBdr>
        <w:top w:val="none" w:sz="0" w:space="0" w:color="auto"/>
        <w:left w:val="none" w:sz="0" w:space="0" w:color="auto"/>
        <w:bottom w:val="none" w:sz="0" w:space="0" w:color="auto"/>
        <w:right w:val="none" w:sz="0" w:space="0" w:color="auto"/>
      </w:divBdr>
    </w:div>
    <w:div w:id="7490201">
      <w:bodyDiv w:val="1"/>
      <w:marLeft w:val="0"/>
      <w:marRight w:val="0"/>
      <w:marTop w:val="0"/>
      <w:marBottom w:val="0"/>
      <w:divBdr>
        <w:top w:val="none" w:sz="0" w:space="0" w:color="auto"/>
        <w:left w:val="none" w:sz="0" w:space="0" w:color="auto"/>
        <w:bottom w:val="none" w:sz="0" w:space="0" w:color="auto"/>
        <w:right w:val="none" w:sz="0" w:space="0" w:color="auto"/>
      </w:divBdr>
    </w:div>
    <w:div w:id="42488053">
      <w:bodyDiv w:val="1"/>
      <w:marLeft w:val="0"/>
      <w:marRight w:val="0"/>
      <w:marTop w:val="0"/>
      <w:marBottom w:val="0"/>
      <w:divBdr>
        <w:top w:val="none" w:sz="0" w:space="0" w:color="auto"/>
        <w:left w:val="none" w:sz="0" w:space="0" w:color="auto"/>
        <w:bottom w:val="none" w:sz="0" w:space="0" w:color="auto"/>
        <w:right w:val="none" w:sz="0" w:space="0" w:color="auto"/>
      </w:divBdr>
    </w:div>
    <w:div w:id="43453490">
      <w:bodyDiv w:val="1"/>
      <w:marLeft w:val="0"/>
      <w:marRight w:val="0"/>
      <w:marTop w:val="0"/>
      <w:marBottom w:val="0"/>
      <w:divBdr>
        <w:top w:val="none" w:sz="0" w:space="0" w:color="auto"/>
        <w:left w:val="none" w:sz="0" w:space="0" w:color="auto"/>
        <w:bottom w:val="none" w:sz="0" w:space="0" w:color="auto"/>
        <w:right w:val="none" w:sz="0" w:space="0" w:color="auto"/>
      </w:divBdr>
    </w:div>
    <w:div w:id="47649594">
      <w:bodyDiv w:val="1"/>
      <w:marLeft w:val="0"/>
      <w:marRight w:val="0"/>
      <w:marTop w:val="0"/>
      <w:marBottom w:val="0"/>
      <w:divBdr>
        <w:top w:val="none" w:sz="0" w:space="0" w:color="auto"/>
        <w:left w:val="none" w:sz="0" w:space="0" w:color="auto"/>
        <w:bottom w:val="none" w:sz="0" w:space="0" w:color="auto"/>
        <w:right w:val="none" w:sz="0" w:space="0" w:color="auto"/>
      </w:divBdr>
    </w:div>
    <w:div w:id="49815413">
      <w:bodyDiv w:val="1"/>
      <w:marLeft w:val="0"/>
      <w:marRight w:val="0"/>
      <w:marTop w:val="0"/>
      <w:marBottom w:val="0"/>
      <w:divBdr>
        <w:top w:val="none" w:sz="0" w:space="0" w:color="auto"/>
        <w:left w:val="none" w:sz="0" w:space="0" w:color="auto"/>
        <w:bottom w:val="none" w:sz="0" w:space="0" w:color="auto"/>
        <w:right w:val="none" w:sz="0" w:space="0" w:color="auto"/>
      </w:divBdr>
    </w:div>
    <w:div w:id="54857535">
      <w:bodyDiv w:val="1"/>
      <w:marLeft w:val="0"/>
      <w:marRight w:val="0"/>
      <w:marTop w:val="0"/>
      <w:marBottom w:val="0"/>
      <w:divBdr>
        <w:top w:val="none" w:sz="0" w:space="0" w:color="auto"/>
        <w:left w:val="none" w:sz="0" w:space="0" w:color="auto"/>
        <w:bottom w:val="none" w:sz="0" w:space="0" w:color="auto"/>
        <w:right w:val="none" w:sz="0" w:space="0" w:color="auto"/>
      </w:divBdr>
    </w:div>
    <w:div w:id="58865187">
      <w:bodyDiv w:val="1"/>
      <w:marLeft w:val="0"/>
      <w:marRight w:val="0"/>
      <w:marTop w:val="0"/>
      <w:marBottom w:val="0"/>
      <w:divBdr>
        <w:top w:val="none" w:sz="0" w:space="0" w:color="auto"/>
        <w:left w:val="none" w:sz="0" w:space="0" w:color="auto"/>
        <w:bottom w:val="none" w:sz="0" w:space="0" w:color="auto"/>
        <w:right w:val="none" w:sz="0" w:space="0" w:color="auto"/>
      </w:divBdr>
    </w:div>
    <w:div w:id="75321727">
      <w:bodyDiv w:val="1"/>
      <w:marLeft w:val="0"/>
      <w:marRight w:val="0"/>
      <w:marTop w:val="0"/>
      <w:marBottom w:val="0"/>
      <w:divBdr>
        <w:top w:val="none" w:sz="0" w:space="0" w:color="auto"/>
        <w:left w:val="none" w:sz="0" w:space="0" w:color="auto"/>
        <w:bottom w:val="none" w:sz="0" w:space="0" w:color="auto"/>
        <w:right w:val="none" w:sz="0" w:space="0" w:color="auto"/>
      </w:divBdr>
    </w:div>
    <w:div w:id="82800639">
      <w:bodyDiv w:val="1"/>
      <w:marLeft w:val="0"/>
      <w:marRight w:val="0"/>
      <w:marTop w:val="0"/>
      <w:marBottom w:val="0"/>
      <w:divBdr>
        <w:top w:val="none" w:sz="0" w:space="0" w:color="auto"/>
        <w:left w:val="none" w:sz="0" w:space="0" w:color="auto"/>
        <w:bottom w:val="none" w:sz="0" w:space="0" w:color="auto"/>
        <w:right w:val="none" w:sz="0" w:space="0" w:color="auto"/>
      </w:divBdr>
    </w:div>
    <w:div w:id="99187853">
      <w:bodyDiv w:val="1"/>
      <w:marLeft w:val="0"/>
      <w:marRight w:val="0"/>
      <w:marTop w:val="0"/>
      <w:marBottom w:val="0"/>
      <w:divBdr>
        <w:top w:val="none" w:sz="0" w:space="0" w:color="auto"/>
        <w:left w:val="none" w:sz="0" w:space="0" w:color="auto"/>
        <w:bottom w:val="none" w:sz="0" w:space="0" w:color="auto"/>
        <w:right w:val="none" w:sz="0" w:space="0" w:color="auto"/>
      </w:divBdr>
    </w:div>
    <w:div w:id="104690721">
      <w:bodyDiv w:val="1"/>
      <w:marLeft w:val="0"/>
      <w:marRight w:val="0"/>
      <w:marTop w:val="0"/>
      <w:marBottom w:val="0"/>
      <w:divBdr>
        <w:top w:val="none" w:sz="0" w:space="0" w:color="auto"/>
        <w:left w:val="none" w:sz="0" w:space="0" w:color="auto"/>
        <w:bottom w:val="none" w:sz="0" w:space="0" w:color="auto"/>
        <w:right w:val="none" w:sz="0" w:space="0" w:color="auto"/>
      </w:divBdr>
    </w:div>
    <w:div w:id="139345298">
      <w:bodyDiv w:val="1"/>
      <w:marLeft w:val="0"/>
      <w:marRight w:val="0"/>
      <w:marTop w:val="0"/>
      <w:marBottom w:val="0"/>
      <w:divBdr>
        <w:top w:val="none" w:sz="0" w:space="0" w:color="auto"/>
        <w:left w:val="none" w:sz="0" w:space="0" w:color="auto"/>
        <w:bottom w:val="none" w:sz="0" w:space="0" w:color="auto"/>
        <w:right w:val="none" w:sz="0" w:space="0" w:color="auto"/>
      </w:divBdr>
      <w:divsChild>
        <w:div w:id="320815896">
          <w:marLeft w:val="1166"/>
          <w:marRight w:val="0"/>
          <w:marTop w:val="0"/>
          <w:marBottom w:val="0"/>
          <w:divBdr>
            <w:top w:val="none" w:sz="0" w:space="0" w:color="auto"/>
            <w:left w:val="none" w:sz="0" w:space="0" w:color="auto"/>
            <w:bottom w:val="none" w:sz="0" w:space="0" w:color="auto"/>
            <w:right w:val="none" w:sz="0" w:space="0" w:color="auto"/>
          </w:divBdr>
        </w:div>
        <w:div w:id="327246603">
          <w:marLeft w:val="1166"/>
          <w:marRight w:val="0"/>
          <w:marTop w:val="0"/>
          <w:marBottom w:val="0"/>
          <w:divBdr>
            <w:top w:val="none" w:sz="0" w:space="0" w:color="auto"/>
            <w:left w:val="none" w:sz="0" w:space="0" w:color="auto"/>
            <w:bottom w:val="none" w:sz="0" w:space="0" w:color="auto"/>
            <w:right w:val="none" w:sz="0" w:space="0" w:color="auto"/>
          </w:divBdr>
        </w:div>
        <w:div w:id="1063525887">
          <w:marLeft w:val="1166"/>
          <w:marRight w:val="0"/>
          <w:marTop w:val="0"/>
          <w:marBottom w:val="0"/>
          <w:divBdr>
            <w:top w:val="none" w:sz="0" w:space="0" w:color="auto"/>
            <w:left w:val="none" w:sz="0" w:space="0" w:color="auto"/>
            <w:bottom w:val="none" w:sz="0" w:space="0" w:color="auto"/>
            <w:right w:val="none" w:sz="0" w:space="0" w:color="auto"/>
          </w:divBdr>
        </w:div>
        <w:div w:id="1095786373">
          <w:marLeft w:val="1166"/>
          <w:marRight w:val="0"/>
          <w:marTop w:val="0"/>
          <w:marBottom w:val="0"/>
          <w:divBdr>
            <w:top w:val="none" w:sz="0" w:space="0" w:color="auto"/>
            <w:left w:val="none" w:sz="0" w:space="0" w:color="auto"/>
            <w:bottom w:val="none" w:sz="0" w:space="0" w:color="auto"/>
            <w:right w:val="none" w:sz="0" w:space="0" w:color="auto"/>
          </w:divBdr>
        </w:div>
        <w:div w:id="1232161627">
          <w:marLeft w:val="1166"/>
          <w:marRight w:val="0"/>
          <w:marTop w:val="0"/>
          <w:marBottom w:val="0"/>
          <w:divBdr>
            <w:top w:val="none" w:sz="0" w:space="0" w:color="auto"/>
            <w:left w:val="none" w:sz="0" w:space="0" w:color="auto"/>
            <w:bottom w:val="none" w:sz="0" w:space="0" w:color="auto"/>
            <w:right w:val="none" w:sz="0" w:space="0" w:color="auto"/>
          </w:divBdr>
        </w:div>
        <w:div w:id="1351839721">
          <w:marLeft w:val="1166"/>
          <w:marRight w:val="0"/>
          <w:marTop w:val="0"/>
          <w:marBottom w:val="0"/>
          <w:divBdr>
            <w:top w:val="none" w:sz="0" w:space="0" w:color="auto"/>
            <w:left w:val="none" w:sz="0" w:space="0" w:color="auto"/>
            <w:bottom w:val="none" w:sz="0" w:space="0" w:color="auto"/>
            <w:right w:val="none" w:sz="0" w:space="0" w:color="auto"/>
          </w:divBdr>
        </w:div>
        <w:div w:id="1489595481">
          <w:marLeft w:val="1166"/>
          <w:marRight w:val="0"/>
          <w:marTop w:val="0"/>
          <w:marBottom w:val="0"/>
          <w:divBdr>
            <w:top w:val="none" w:sz="0" w:space="0" w:color="auto"/>
            <w:left w:val="none" w:sz="0" w:space="0" w:color="auto"/>
            <w:bottom w:val="none" w:sz="0" w:space="0" w:color="auto"/>
            <w:right w:val="none" w:sz="0" w:space="0" w:color="auto"/>
          </w:divBdr>
        </w:div>
        <w:div w:id="1551721788">
          <w:marLeft w:val="1166"/>
          <w:marRight w:val="0"/>
          <w:marTop w:val="0"/>
          <w:marBottom w:val="0"/>
          <w:divBdr>
            <w:top w:val="none" w:sz="0" w:space="0" w:color="auto"/>
            <w:left w:val="none" w:sz="0" w:space="0" w:color="auto"/>
            <w:bottom w:val="none" w:sz="0" w:space="0" w:color="auto"/>
            <w:right w:val="none" w:sz="0" w:space="0" w:color="auto"/>
          </w:divBdr>
        </w:div>
        <w:div w:id="1567760976">
          <w:marLeft w:val="1166"/>
          <w:marRight w:val="0"/>
          <w:marTop w:val="0"/>
          <w:marBottom w:val="0"/>
          <w:divBdr>
            <w:top w:val="none" w:sz="0" w:space="0" w:color="auto"/>
            <w:left w:val="none" w:sz="0" w:space="0" w:color="auto"/>
            <w:bottom w:val="none" w:sz="0" w:space="0" w:color="auto"/>
            <w:right w:val="none" w:sz="0" w:space="0" w:color="auto"/>
          </w:divBdr>
        </w:div>
        <w:div w:id="1957709282">
          <w:marLeft w:val="1166"/>
          <w:marRight w:val="0"/>
          <w:marTop w:val="0"/>
          <w:marBottom w:val="0"/>
          <w:divBdr>
            <w:top w:val="none" w:sz="0" w:space="0" w:color="auto"/>
            <w:left w:val="none" w:sz="0" w:space="0" w:color="auto"/>
            <w:bottom w:val="none" w:sz="0" w:space="0" w:color="auto"/>
            <w:right w:val="none" w:sz="0" w:space="0" w:color="auto"/>
          </w:divBdr>
        </w:div>
      </w:divsChild>
    </w:div>
    <w:div w:id="175271473">
      <w:bodyDiv w:val="1"/>
      <w:marLeft w:val="0"/>
      <w:marRight w:val="0"/>
      <w:marTop w:val="0"/>
      <w:marBottom w:val="0"/>
      <w:divBdr>
        <w:top w:val="none" w:sz="0" w:space="0" w:color="auto"/>
        <w:left w:val="none" w:sz="0" w:space="0" w:color="auto"/>
        <w:bottom w:val="none" w:sz="0" w:space="0" w:color="auto"/>
        <w:right w:val="none" w:sz="0" w:space="0" w:color="auto"/>
      </w:divBdr>
    </w:div>
    <w:div w:id="175968618">
      <w:bodyDiv w:val="1"/>
      <w:marLeft w:val="0"/>
      <w:marRight w:val="0"/>
      <w:marTop w:val="0"/>
      <w:marBottom w:val="0"/>
      <w:divBdr>
        <w:top w:val="none" w:sz="0" w:space="0" w:color="auto"/>
        <w:left w:val="none" w:sz="0" w:space="0" w:color="auto"/>
        <w:bottom w:val="none" w:sz="0" w:space="0" w:color="auto"/>
        <w:right w:val="none" w:sz="0" w:space="0" w:color="auto"/>
      </w:divBdr>
    </w:div>
    <w:div w:id="176508917">
      <w:bodyDiv w:val="1"/>
      <w:marLeft w:val="0"/>
      <w:marRight w:val="0"/>
      <w:marTop w:val="0"/>
      <w:marBottom w:val="0"/>
      <w:divBdr>
        <w:top w:val="none" w:sz="0" w:space="0" w:color="auto"/>
        <w:left w:val="none" w:sz="0" w:space="0" w:color="auto"/>
        <w:bottom w:val="none" w:sz="0" w:space="0" w:color="auto"/>
        <w:right w:val="none" w:sz="0" w:space="0" w:color="auto"/>
      </w:divBdr>
    </w:div>
    <w:div w:id="183397141">
      <w:bodyDiv w:val="1"/>
      <w:marLeft w:val="0"/>
      <w:marRight w:val="0"/>
      <w:marTop w:val="0"/>
      <w:marBottom w:val="0"/>
      <w:divBdr>
        <w:top w:val="none" w:sz="0" w:space="0" w:color="auto"/>
        <w:left w:val="none" w:sz="0" w:space="0" w:color="auto"/>
        <w:bottom w:val="none" w:sz="0" w:space="0" w:color="auto"/>
        <w:right w:val="none" w:sz="0" w:space="0" w:color="auto"/>
      </w:divBdr>
    </w:div>
    <w:div w:id="193882950">
      <w:bodyDiv w:val="1"/>
      <w:marLeft w:val="0"/>
      <w:marRight w:val="0"/>
      <w:marTop w:val="0"/>
      <w:marBottom w:val="0"/>
      <w:divBdr>
        <w:top w:val="none" w:sz="0" w:space="0" w:color="auto"/>
        <w:left w:val="none" w:sz="0" w:space="0" w:color="auto"/>
        <w:bottom w:val="none" w:sz="0" w:space="0" w:color="auto"/>
        <w:right w:val="none" w:sz="0" w:space="0" w:color="auto"/>
      </w:divBdr>
    </w:div>
    <w:div w:id="216432201">
      <w:bodyDiv w:val="1"/>
      <w:marLeft w:val="0"/>
      <w:marRight w:val="0"/>
      <w:marTop w:val="0"/>
      <w:marBottom w:val="0"/>
      <w:divBdr>
        <w:top w:val="none" w:sz="0" w:space="0" w:color="auto"/>
        <w:left w:val="none" w:sz="0" w:space="0" w:color="auto"/>
        <w:bottom w:val="none" w:sz="0" w:space="0" w:color="auto"/>
        <w:right w:val="none" w:sz="0" w:space="0" w:color="auto"/>
      </w:divBdr>
      <w:divsChild>
        <w:div w:id="385378441">
          <w:marLeft w:val="547"/>
          <w:marRight w:val="0"/>
          <w:marTop w:val="154"/>
          <w:marBottom w:val="0"/>
          <w:divBdr>
            <w:top w:val="none" w:sz="0" w:space="0" w:color="auto"/>
            <w:left w:val="none" w:sz="0" w:space="0" w:color="auto"/>
            <w:bottom w:val="none" w:sz="0" w:space="0" w:color="auto"/>
            <w:right w:val="none" w:sz="0" w:space="0" w:color="auto"/>
          </w:divBdr>
        </w:div>
        <w:div w:id="897471483">
          <w:marLeft w:val="1166"/>
          <w:marRight w:val="0"/>
          <w:marTop w:val="134"/>
          <w:marBottom w:val="0"/>
          <w:divBdr>
            <w:top w:val="none" w:sz="0" w:space="0" w:color="auto"/>
            <w:left w:val="none" w:sz="0" w:space="0" w:color="auto"/>
            <w:bottom w:val="none" w:sz="0" w:space="0" w:color="auto"/>
            <w:right w:val="none" w:sz="0" w:space="0" w:color="auto"/>
          </w:divBdr>
        </w:div>
        <w:div w:id="901067082">
          <w:marLeft w:val="1166"/>
          <w:marRight w:val="0"/>
          <w:marTop w:val="134"/>
          <w:marBottom w:val="0"/>
          <w:divBdr>
            <w:top w:val="none" w:sz="0" w:space="0" w:color="auto"/>
            <w:left w:val="none" w:sz="0" w:space="0" w:color="auto"/>
            <w:bottom w:val="none" w:sz="0" w:space="0" w:color="auto"/>
            <w:right w:val="none" w:sz="0" w:space="0" w:color="auto"/>
          </w:divBdr>
        </w:div>
        <w:div w:id="1698776295">
          <w:marLeft w:val="547"/>
          <w:marRight w:val="0"/>
          <w:marTop w:val="154"/>
          <w:marBottom w:val="0"/>
          <w:divBdr>
            <w:top w:val="none" w:sz="0" w:space="0" w:color="auto"/>
            <w:left w:val="none" w:sz="0" w:space="0" w:color="auto"/>
            <w:bottom w:val="none" w:sz="0" w:space="0" w:color="auto"/>
            <w:right w:val="none" w:sz="0" w:space="0" w:color="auto"/>
          </w:divBdr>
        </w:div>
        <w:div w:id="1909723889">
          <w:marLeft w:val="547"/>
          <w:marRight w:val="0"/>
          <w:marTop w:val="154"/>
          <w:marBottom w:val="0"/>
          <w:divBdr>
            <w:top w:val="none" w:sz="0" w:space="0" w:color="auto"/>
            <w:left w:val="none" w:sz="0" w:space="0" w:color="auto"/>
            <w:bottom w:val="none" w:sz="0" w:space="0" w:color="auto"/>
            <w:right w:val="none" w:sz="0" w:space="0" w:color="auto"/>
          </w:divBdr>
        </w:div>
        <w:div w:id="1926448703">
          <w:marLeft w:val="1166"/>
          <w:marRight w:val="0"/>
          <w:marTop w:val="134"/>
          <w:marBottom w:val="0"/>
          <w:divBdr>
            <w:top w:val="none" w:sz="0" w:space="0" w:color="auto"/>
            <w:left w:val="none" w:sz="0" w:space="0" w:color="auto"/>
            <w:bottom w:val="none" w:sz="0" w:space="0" w:color="auto"/>
            <w:right w:val="none" w:sz="0" w:space="0" w:color="auto"/>
          </w:divBdr>
        </w:div>
        <w:div w:id="2066679102">
          <w:marLeft w:val="1166"/>
          <w:marRight w:val="0"/>
          <w:marTop w:val="134"/>
          <w:marBottom w:val="0"/>
          <w:divBdr>
            <w:top w:val="none" w:sz="0" w:space="0" w:color="auto"/>
            <w:left w:val="none" w:sz="0" w:space="0" w:color="auto"/>
            <w:bottom w:val="none" w:sz="0" w:space="0" w:color="auto"/>
            <w:right w:val="none" w:sz="0" w:space="0" w:color="auto"/>
          </w:divBdr>
        </w:div>
      </w:divsChild>
    </w:div>
    <w:div w:id="219095207">
      <w:bodyDiv w:val="1"/>
      <w:marLeft w:val="0"/>
      <w:marRight w:val="0"/>
      <w:marTop w:val="0"/>
      <w:marBottom w:val="0"/>
      <w:divBdr>
        <w:top w:val="none" w:sz="0" w:space="0" w:color="auto"/>
        <w:left w:val="none" w:sz="0" w:space="0" w:color="auto"/>
        <w:bottom w:val="none" w:sz="0" w:space="0" w:color="auto"/>
        <w:right w:val="none" w:sz="0" w:space="0" w:color="auto"/>
      </w:divBdr>
      <w:divsChild>
        <w:div w:id="472403725">
          <w:marLeft w:val="3240"/>
          <w:marRight w:val="0"/>
          <w:marTop w:val="96"/>
          <w:marBottom w:val="0"/>
          <w:divBdr>
            <w:top w:val="none" w:sz="0" w:space="0" w:color="auto"/>
            <w:left w:val="none" w:sz="0" w:space="0" w:color="auto"/>
            <w:bottom w:val="none" w:sz="0" w:space="0" w:color="auto"/>
            <w:right w:val="none" w:sz="0" w:space="0" w:color="auto"/>
          </w:divBdr>
        </w:div>
        <w:div w:id="734741477">
          <w:marLeft w:val="2520"/>
          <w:marRight w:val="0"/>
          <w:marTop w:val="77"/>
          <w:marBottom w:val="0"/>
          <w:divBdr>
            <w:top w:val="none" w:sz="0" w:space="0" w:color="auto"/>
            <w:left w:val="none" w:sz="0" w:space="0" w:color="auto"/>
            <w:bottom w:val="none" w:sz="0" w:space="0" w:color="auto"/>
            <w:right w:val="none" w:sz="0" w:space="0" w:color="auto"/>
          </w:divBdr>
        </w:div>
        <w:div w:id="860779907">
          <w:marLeft w:val="2520"/>
          <w:marRight w:val="0"/>
          <w:marTop w:val="77"/>
          <w:marBottom w:val="0"/>
          <w:divBdr>
            <w:top w:val="none" w:sz="0" w:space="0" w:color="auto"/>
            <w:left w:val="none" w:sz="0" w:space="0" w:color="auto"/>
            <w:bottom w:val="none" w:sz="0" w:space="0" w:color="auto"/>
            <w:right w:val="none" w:sz="0" w:space="0" w:color="auto"/>
          </w:divBdr>
        </w:div>
        <w:div w:id="983394095">
          <w:marLeft w:val="3240"/>
          <w:marRight w:val="0"/>
          <w:marTop w:val="96"/>
          <w:marBottom w:val="0"/>
          <w:divBdr>
            <w:top w:val="none" w:sz="0" w:space="0" w:color="auto"/>
            <w:left w:val="none" w:sz="0" w:space="0" w:color="auto"/>
            <w:bottom w:val="none" w:sz="0" w:space="0" w:color="auto"/>
            <w:right w:val="none" w:sz="0" w:space="0" w:color="auto"/>
          </w:divBdr>
        </w:div>
        <w:div w:id="1071276417">
          <w:marLeft w:val="1800"/>
          <w:marRight w:val="0"/>
          <w:marTop w:val="115"/>
          <w:marBottom w:val="0"/>
          <w:divBdr>
            <w:top w:val="none" w:sz="0" w:space="0" w:color="auto"/>
            <w:left w:val="none" w:sz="0" w:space="0" w:color="auto"/>
            <w:bottom w:val="none" w:sz="0" w:space="0" w:color="auto"/>
            <w:right w:val="none" w:sz="0" w:space="0" w:color="auto"/>
          </w:divBdr>
        </w:div>
        <w:div w:id="1117871566">
          <w:marLeft w:val="1166"/>
          <w:marRight w:val="0"/>
          <w:marTop w:val="115"/>
          <w:marBottom w:val="0"/>
          <w:divBdr>
            <w:top w:val="none" w:sz="0" w:space="0" w:color="auto"/>
            <w:left w:val="none" w:sz="0" w:space="0" w:color="auto"/>
            <w:bottom w:val="none" w:sz="0" w:space="0" w:color="auto"/>
            <w:right w:val="none" w:sz="0" w:space="0" w:color="auto"/>
          </w:divBdr>
        </w:div>
        <w:div w:id="1216818285">
          <w:marLeft w:val="3240"/>
          <w:marRight w:val="0"/>
          <w:marTop w:val="96"/>
          <w:marBottom w:val="0"/>
          <w:divBdr>
            <w:top w:val="none" w:sz="0" w:space="0" w:color="auto"/>
            <w:left w:val="none" w:sz="0" w:space="0" w:color="auto"/>
            <w:bottom w:val="none" w:sz="0" w:space="0" w:color="auto"/>
            <w:right w:val="none" w:sz="0" w:space="0" w:color="auto"/>
          </w:divBdr>
        </w:div>
        <w:div w:id="1383093061">
          <w:marLeft w:val="1800"/>
          <w:marRight w:val="0"/>
          <w:marTop w:val="115"/>
          <w:marBottom w:val="0"/>
          <w:divBdr>
            <w:top w:val="none" w:sz="0" w:space="0" w:color="auto"/>
            <w:left w:val="none" w:sz="0" w:space="0" w:color="auto"/>
            <w:bottom w:val="none" w:sz="0" w:space="0" w:color="auto"/>
            <w:right w:val="none" w:sz="0" w:space="0" w:color="auto"/>
          </w:divBdr>
        </w:div>
        <w:div w:id="1482766205">
          <w:marLeft w:val="547"/>
          <w:marRight w:val="0"/>
          <w:marTop w:val="154"/>
          <w:marBottom w:val="0"/>
          <w:divBdr>
            <w:top w:val="none" w:sz="0" w:space="0" w:color="auto"/>
            <w:left w:val="none" w:sz="0" w:space="0" w:color="auto"/>
            <w:bottom w:val="none" w:sz="0" w:space="0" w:color="auto"/>
            <w:right w:val="none" w:sz="0" w:space="0" w:color="auto"/>
          </w:divBdr>
        </w:div>
        <w:div w:id="1551649315">
          <w:marLeft w:val="3240"/>
          <w:marRight w:val="0"/>
          <w:marTop w:val="96"/>
          <w:marBottom w:val="0"/>
          <w:divBdr>
            <w:top w:val="none" w:sz="0" w:space="0" w:color="auto"/>
            <w:left w:val="none" w:sz="0" w:space="0" w:color="auto"/>
            <w:bottom w:val="none" w:sz="0" w:space="0" w:color="auto"/>
            <w:right w:val="none" w:sz="0" w:space="0" w:color="auto"/>
          </w:divBdr>
        </w:div>
        <w:div w:id="1872104703">
          <w:marLeft w:val="1800"/>
          <w:marRight w:val="0"/>
          <w:marTop w:val="115"/>
          <w:marBottom w:val="0"/>
          <w:divBdr>
            <w:top w:val="none" w:sz="0" w:space="0" w:color="auto"/>
            <w:left w:val="none" w:sz="0" w:space="0" w:color="auto"/>
            <w:bottom w:val="none" w:sz="0" w:space="0" w:color="auto"/>
            <w:right w:val="none" w:sz="0" w:space="0" w:color="auto"/>
          </w:divBdr>
        </w:div>
      </w:divsChild>
    </w:div>
    <w:div w:id="219563542">
      <w:bodyDiv w:val="1"/>
      <w:marLeft w:val="0"/>
      <w:marRight w:val="0"/>
      <w:marTop w:val="0"/>
      <w:marBottom w:val="0"/>
      <w:divBdr>
        <w:top w:val="none" w:sz="0" w:space="0" w:color="auto"/>
        <w:left w:val="none" w:sz="0" w:space="0" w:color="auto"/>
        <w:bottom w:val="none" w:sz="0" w:space="0" w:color="auto"/>
        <w:right w:val="none" w:sz="0" w:space="0" w:color="auto"/>
      </w:divBdr>
    </w:div>
    <w:div w:id="224534509">
      <w:bodyDiv w:val="1"/>
      <w:marLeft w:val="0"/>
      <w:marRight w:val="0"/>
      <w:marTop w:val="0"/>
      <w:marBottom w:val="0"/>
      <w:divBdr>
        <w:top w:val="none" w:sz="0" w:space="0" w:color="auto"/>
        <w:left w:val="none" w:sz="0" w:space="0" w:color="auto"/>
        <w:bottom w:val="none" w:sz="0" w:space="0" w:color="auto"/>
        <w:right w:val="none" w:sz="0" w:space="0" w:color="auto"/>
      </w:divBdr>
      <w:divsChild>
        <w:div w:id="389304649">
          <w:marLeft w:val="173"/>
          <w:marRight w:val="0"/>
          <w:marTop w:val="0"/>
          <w:marBottom w:val="0"/>
          <w:divBdr>
            <w:top w:val="none" w:sz="0" w:space="0" w:color="auto"/>
            <w:left w:val="none" w:sz="0" w:space="0" w:color="auto"/>
            <w:bottom w:val="none" w:sz="0" w:space="0" w:color="auto"/>
            <w:right w:val="none" w:sz="0" w:space="0" w:color="auto"/>
          </w:divBdr>
        </w:div>
        <w:div w:id="1195776943">
          <w:marLeft w:val="173"/>
          <w:marRight w:val="0"/>
          <w:marTop w:val="0"/>
          <w:marBottom w:val="0"/>
          <w:divBdr>
            <w:top w:val="none" w:sz="0" w:space="0" w:color="auto"/>
            <w:left w:val="none" w:sz="0" w:space="0" w:color="auto"/>
            <w:bottom w:val="none" w:sz="0" w:space="0" w:color="auto"/>
            <w:right w:val="none" w:sz="0" w:space="0" w:color="auto"/>
          </w:divBdr>
        </w:div>
      </w:divsChild>
    </w:div>
    <w:div w:id="253175675">
      <w:bodyDiv w:val="1"/>
      <w:marLeft w:val="0"/>
      <w:marRight w:val="0"/>
      <w:marTop w:val="0"/>
      <w:marBottom w:val="0"/>
      <w:divBdr>
        <w:top w:val="none" w:sz="0" w:space="0" w:color="auto"/>
        <w:left w:val="none" w:sz="0" w:space="0" w:color="auto"/>
        <w:bottom w:val="none" w:sz="0" w:space="0" w:color="auto"/>
        <w:right w:val="none" w:sz="0" w:space="0" w:color="auto"/>
      </w:divBdr>
    </w:div>
    <w:div w:id="258299059">
      <w:bodyDiv w:val="1"/>
      <w:marLeft w:val="0"/>
      <w:marRight w:val="0"/>
      <w:marTop w:val="0"/>
      <w:marBottom w:val="0"/>
      <w:divBdr>
        <w:top w:val="none" w:sz="0" w:space="0" w:color="auto"/>
        <w:left w:val="none" w:sz="0" w:space="0" w:color="auto"/>
        <w:bottom w:val="none" w:sz="0" w:space="0" w:color="auto"/>
        <w:right w:val="none" w:sz="0" w:space="0" w:color="auto"/>
      </w:divBdr>
    </w:div>
    <w:div w:id="298346995">
      <w:bodyDiv w:val="1"/>
      <w:marLeft w:val="0"/>
      <w:marRight w:val="0"/>
      <w:marTop w:val="0"/>
      <w:marBottom w:val="0"/>
      <w:divBdr>
        <w:top w:val="none" w:sz="0" w:space="0" w:color="auto"/>
        <w:left w:val="none" w:sz="0" w:space="0" w:color="auto"/>
        <w:bottom w:val="none" w:sz="0" w:space="0" w:color="auto"/>
        <w:right w:val="none" w:sz="0" w:space="0" w:color="auto"/>
      </w:divBdr>
    </w:div>
    <w:div w:id="305933876">
      <w:bodyDiv w:val="1"/>
      <w:marLeft w:val="0"/>
      <w:marRight w:val="0"/>
      <w:marTop w:val="0"/>
      <w:marBottom w:val="0"/>
      <w:divBdr>
        <w:top w:val="none" w:sz="0" w:space="0" w:color="auto"/>
        <w:left w:val="none" w:sz="0" w:space="0" w:color="auto"/>
        <w:bottom w:val="none" w:sz="0" w:space="0" w:color="auto"/>
        <w:right w:val="none" w:sz="0" w:space="0" w:color="auto"/>
      </w:divBdr>
    </w:div>
    <w:div w:id="308365737">
      <w:bodyDiv w:val="1"/>
      <w:marLeft w:val="0"/>
      <w:marRight w:val="0"/>
      <w:marTop w:val="0"/>
      <w:marBottom w:val="0"/>
      <w:divBdr>
        <w:top w:val="none" w:sz="0" w:space="0" w:color="auto"/>
        <w:left w:val="none" w:sz="0" w:space="0" w:color="auto"/>
        <w:bottom w:val="none" w:sz="0" w:space="0" w:color="auto"/>
        <w:right w:val="none" w:sz="0" w:space="0" w:color="auto"/>
      </w:divBdr>
    </w:div>
    <w:div w:id="327366527">
      <w:bodyDiv w:val="1"/>
      <w:marLeft w:val="0"/>
      <w:marRight w:val="0"/>
      <w:marTop w:val="0"/>
      <w:marBottom w:val="0"/>
      <w:divBdr>
        <w:top w:val="none" w:sz="0" w:space="0" w:color="auto"/>
        <w:left w:val="none" w:sz="0" w:space="0" w:color="auto"/>
        <w:bottom w:val="none" w:sz="0" w:space="0" w:color="auto"/>
        <w:right w:val="none" w:sz="0" w:space="0" w:color="auto"/>
      </w:divBdr>
    </w:div>
    <w:div w:id="329138850">
      <w:bodyDiv w:val="1"/>
      <w:marLeft w:val="0"/>
      <w:marRight w:val="0"/>
      <w:marTop w:val="0"/>
      <w:marBottom w:val="0"/>
      <w:divBdr>
        <w:top w:val="none" w:sz="0" w:space="0" w:color="auto"/>
        <w:left w:val="none" w:sz="0" w:space="0" w:color="auto"/>
        <w:bottom w:val="none" w:sz="0" w:space="0" w:color="auto"/>
        <w:right w:val="none" w:sz="0" w:space="0" w:color="auto"/>
      </w:divBdr>
    </w:div>
    <w:div w:id="346565939">
      <w:bodyDiv w:val="1"/>
      <w:marLeft w:val="0"/>
      <w:marRight w:val="0"/>
      <w:marTop w:val="0"/>
      <w:marBottom w:val="0"/>
      <w:divBdr>
        <w:top w:val="none" w:sz="0" w:space="0" w:color="auto"/>
        <w:left w:val="none" w:sz="0" w:space="0" w:color="auto"/>
        <w:bottom w:val="none" w:sz="0" w:space="0" w:color="auto"/>
        <w:right w:val="none" w:sz="0" w:space="0" w:color="auto"/>
      </w:divBdr>
      <w:divsChild>
        <w:div w:id="353380990">
          <w:marLeft w:val="1166"/>
          <w:marRight w:val="0"/>
          <w:marTop w:val="115"/>
          <w:marBottom w:val="0"/>
          <w:divBdr>
            <w:top w:val="none" w:sz="0" w:space="0" w:color="auto"/>
            <w:left w:val="none" w:sz="0" w:space="0" w:color="auto"/>
            <w:bottom w:val="none" w:sz="0" w:space="0" w:color="auto"/>
            <w:right w:val="none" w:sz="0" w:space="0" w:color="auto"/>
          </w:divBdr>
        </w:div>
        <w:div w:id="816723886">
          <w:marLeft w:val="1800"/>
          <w:marRight w:val="0"/>
          <w:marTop w:val="115"/>
          <w:marBottom w:val="0"/>
          <w:divBdr>
            <w:top w:val="none" w:sz="0" w:space="0" w:color="auto"/>
            <w:left w:val="none" w:sz="0" w:space="0" w:color="auto"/>
            <w:bottom w:val="none" w:sz="0" w:space="0" w:color="auto"/>
            <w:right w:val="none" w:sz="0" w:space="0" w:color="auto"/>
          </w:divBdr>
        </w:div>
        <w:div w:id="972908580">
          <w:marLeft w:val="1800"/>
          <w:marRight w:val="0"/>
          <w:marTop w:val="115"/>
          <w:marBottom w:val="0"/>
          <w:divBdr>
            <w:top w:val="none" w:sz="0" w:space="0" w:color="auto"/>
            <w:left w:val="none" w:sz="0" w:space="0" w:color="auto"/>
            <w:bottom w:val="none" w:sz="0" w:space="0" w:color="auto"/>
            <w:right w:val="none" w:sz="0" w:space="0" w:color="auto"/>
          </w:divBdr>
        </w:div>
        <w:div w:id="976958876">
          <w:marLeft w:val="1800"/>
          <w:marRight w:val="0"/>
          <w:marTop w:val="115"/>
          <w:marBottom w:val="0"/>
          <w:divBdr>
            <w:top w:val="none" w:sz="0" w:space="0" w:color="auto"/>
            <w:left w:val="none" w:sz="0" w:space="0" w:color="auto"/>
            <w:bottom w:val="none" w:sz="0" w:space="0" w:color="auto"/>
            <w:right w:val="none" w:sz="0" w:space="0" w:color="auto"/>
          </w:divBdr>
        </w:div>
        <w:div w:id="1142038385">
          <w:marLeft w:val="1800"/>
          <w:marRight w:val="0"/>
          <w:marTop w:val="115"/>
          <w:marBottom w:val="0"/>
          <w:divBdr>
            <w:top w:val="none" w:sz="0" w:space="0" w:color="auto"/>
            <w:left w:val="none" w:sz="0" w:space="0" w:color="auto"/>
            <w:bottom w:val="none" w:sz="0" w:space="0" w:color="auto"/>
            <w:right w:val="none" w:sz="0" w:space="0" w:color="auto"/>
          </w:divBdr>
        </w:div>
        <w:div w:id="1413351290">
          <w:marLeft w:val="1166"/>
          <w:marRight w:val="0"/>
          <w:marTop w:val="115"/>
          <w:marBottom w:val="0"/>
          <w:divBdr>
            <w:top w:val="none" w:sz="0" w:space="0" w:color="auto"/>
            <w:left w:val="none" w:sz="0" w:space="0" w:color="auto"/>
            <w:bottom w:val="none" w:sz="0" w:space="0" w:color="auto"/>
            <w:right w:val="none" w:sz="0" w:space="0" w:color="auto"/>
          </w:divBdr>
        </w:div>
        <w:div w:id="1552963791">
          <w:marLeft w:val="1800"/>
          <w:marRight w:val="0"/>
          <w:marTop w:val="115"/>
          <w:marBottom w:val="0"/>
          <w:divBdr>
            <w:top w:val="none" w:sz="0" w:space="0" w:color="auto"/>
            <w:left w:val="none" w:sz="0" w:space="0" w:color="auto"/>
            <w:bottom w:val="none" w:sz="0" w:space="0" w:color="auto"/>
            <w:right w:val="none" w:sz="0" w:space="0" w:color="auto"/>
          </w:divBdr>
        </w:div>
        <w:div w:id="1650859038">
          <w:marLeft w:val="1800"/>
          <w:marRight w:val="0"/>
          <w:marTop w:val="115"/>
          <w:marBottom w:val="0"/>
          <w:divBdr>
            <w:top w:val="none" w:sz="0" w:space="0" w:color="auto"/>
            <w:left w:val="none" w:sz="0" w:space="0" w:color="auto"/>
            <w:bottom w:val="none" w:sz="0" w:space="0" w:color="auto"/>
            <w:right w:val="none" w:sz="0" w:space="0" w:color="auto"/>
          </w:divBdr>
        </w:div>
      </w:divsChild>
    </w:div>
    <w:div w:id="363094812">
      <w:bodyDiv w:val="1"/>
      <w:marLeft w:val="0"/>
      <w:marRight w:val="0"/>
      <w:marTop w:val="0"/>
      <w:marBottom w:val="0"/>
      <w:divBdr>
        <w:top w:val="none" w:sz="0" w:space="0" w:color="auto"/>
        <w:left w:val="none" w:sz="0" w:space="0" w:color="auto"/>
        <w:bottom w:val="none" w:sz="0" w:space="0" w:color="auto"/>
        <w:right w:val="none" w:sz="0" w:space="0" w:color="auto"/>
      </w:divBdr>
      <w:divsChild>
        <w:div w:id="1622498101">
          <w:marLeft w:val="1800"/>
          <w:marRight w:val="0"/>
          <w:marTop w:val="115"/>
          <w:marBottom w:val="0"/>
          <w:divBdr>
            <w:top w:val="none" w:sz="0" w:space="0" w:color="auto"/>
            <w:left w:val="none" w:sz="0" w:space="0" w:color="auto"/>
            <w:bottom w:val="none" w:sz="0" w:space="0" w:color="auto"/>
            <w:right w:val="none" w:sz="0" w:space="0" w:color="auto"/>
          </w:divBdr>
        </w:div>
      </w:divsChild>
    </w:div>
    <w:div w:id="367998955">
      <w:bodyDiv w:val="1"/>
      <w:marLeft w:val="0"/>
      <w:marRight w:val="0"/>
      <w:marTop w:val="0"/>
      <w:marBottom w:val="0"/>
      <w:divBdr>
        <w:top w:val="none" w:sz="0" w:space="0" w:color="auto"/>
        <w:left w:val="none" w:sz="0" w:space="0" w:color="auto"/>
        <w:bottom w:val="none" w:sz="0" w:space="0" w:color="auto"/>
        <w:right w:val="none" w:sz="0" w:space="0" w:color="auto"/>
      </w:divBdr>
    </w:div>
    <w:div w:id="386682787">
      <w:bodyDiv w:val="1"/>
      <w:marLeft w:val="0"/>
      <w:marRight w:val="0"/>
      <w:marTop w:val="0"/>
      <w:marBottom w:val="0"/>
      <w:divBdr>
        <w:top w:val="none" w:sz="0" w:space="0" w:color="auto"/>
        <w:left w:val="none" w:sz="0" w:space="0" w:color="auto"/>
        <w:bottom w:val="none" w:sz="0" w:space="0" w:color="auto"/>
        <w:right w:val="none" w:sz="0" w:space="0" w:color="auto"/>
      </w:divBdr>
    </w:div>
    <w:div w:id="390346188">
      <w:bodyDiv w:val="1"/>
      <w:marLeft w:val="0"/>
      <w:marRight w:val="0"/>
      <w:marTop w:val="0"/>
      <w:marBottom w:val="0"/>
      <w:divBdr>
        <w:top w:val="none" w:sz="0" w:space="0" w:color="auto"/>
        <w:left w:val="none" w:sz="0" w:space="0" w:color="auto"/>
        <w:bottom w:val="none" w:sz="0" w:space="0" w:color="auto"/>
        <w:right w:val="none" w:sz="0" w:space="0" w:color="auto"/>
      </w:divBdr>
      <w:divsChild>
        <w:div w:id="98138047">
          <w:marLeft w:val="547"/>
          <w:marRight w:val="0"/>
          <w:marTop w:val="106"/>
          <w:marBottom w:val="0"/>
          <w:divBdr>
            <w:top w:val="none" w:sz="0" w:space="0" w:color="auto"/>
            <w:left w:val="none" w:sz="0" w:space="0" w:color="auto"/>
            <w:bottom w:val="none" w:sz="0" w:space="0" w:color="auto"/>
            <w:right w:val="none" w:sz="0" w:space="0" w:color="auto"/>
          </w:divBdr>
        </w:div>
        <w:div w:id="105663762">
          <w:marLeft w:val="1166"/>
          <w:marRight w:val="0"/>
          <w:marTop w:val="86"/>
          <w:marBottom w:val="0"/>
          <w:divBdr>
            <w:top w:val="none" w:sz="0" w:space="0" w:color="auto"/>
            <w:left w:val="none" w:sz="0" w:space="0" w:color="auto"/>
            <w:bottom w:val="none" w:sz="0" w:space="0" w:color="auto"/>
            <w:right w:val="none" w:sz="0" w:space="0" w:color="auto"/>
          </w:divBdr>
        </w:div>
        <w:div w:id="187454992">
          <w:marLeft w:val="1166"/>
          <w:marRight w:val="0"/>
          <w:marTop w:val="86"/>
          <w:marBottom w:val="0"/>
          <w:divBdr>
            <w:top w:val="none" w:sz="0" w:space="0" w:color="auto"/>
            <w:left w:val="none" w:sz="0" w:space="0" w:color="auto"/>
            <w:bottom w:val="none" w:sz="0" w:space="0" w:color="auto"/>
            <w:right w:val="none" w:sz="0" w:space="0" w:color="auto"/>
          </w:divBdr>
        </w:div>
        <w:div w:id="251742240">
          <w:marLeft w:val="1166"/>
          <w:marRight w:val="0"/>
          <w:marTop w:val="86"/>
          <w:marBottom w:val="0"/>
          <w:divBdr>
            <w:top w:val="none" w:sz="0" w:space="0" w:color="auto"/>
            <w:left w:val="none" w:sz="0" w:space="0" w:color="auto"/>
            <w:bottom w:val="none" w:sz="0" w:space="0" w:color="auto"/>
            <w:right w:val="none" w:sz="0" w:space="0" w:color="auto"/>
          </w:divBdr>
        </w:div>
        <w:div w:id="405997656">
          <w:marLeft w:val="547"/>
          <w:marRight w:val="0"/>
          <w:marTop w:val="96"/>
          <w:marBottom w:val="0"/>
          <w:divBdr>
            <w:top w:val="none" w:sz="0" w:space="0" w:color="auto"/>
            <w:left w:val="none" w:sz="0" w:space="0" w:color="auto"/>
            <w:bottom w:val="none" w:sz="0" w:space="0" w:color="auto"/>
            <w:right w:val="none" w:sz="0" w:space="0" w:color="auto"/>
          </w:divBdr>
        </w:div>
        <w:div w:id="570626369">
          <w:marLeft w:val="1166"/>
          <w:marRight w:val="0"/>
          <w:marTop w:val="86"/>
          <w:marBottom w:val="0"/>
          <w:divBdr>
            <w:top w:val="none" w:sz="0" w:space="0" w:color="auto"/>
            <w:left w:val="none" w:sz="0" w:space="0" w:color="auto"/>
            <w:bottom w:val="none" w:sz="0" w:space="0" w:color="auto"/>
            <w:right w:val="none" w:sz="0" w:space="0" w:color="auto"/>
          </w:divBdr>
        </w:div>
        <w:div w:id="619144689">
          <w:marLeft w:val="1166"/>
          <w:marRight w:val="0"/>
          <w:marTop w:val="86"/>
          <w:marBottom w:val="0"/>
          <w:divBdr>
            <w:top w:val="none" w:sz="0" w:space="0" w:color="auto"/>
            <w:left w:val="none" w:sz="0" w:space="0" w:color="auto"/>
            <w:bottom w:val="none" w:sz="0" w:space="0" w:color="auto"/>
            <w:right w:val="none" w:sz="0" w:space="0" w:color="auto"/>
          </w:divBdr>
        </w:div>
        <w:div w:id="670714585">
          <w:marLeft w:val="547"/>
          <w:marRight w:val="0"/>
          <w:marTop w:val="96"/>
          <w:marBottom w:val="0"/>
          <w:divBdr>
            <w:top w:val="none" w:sz="0" w:space="0" w:color="auto"/>
            <w:left w:val="none" w:sz="0" w:space="0" w:color="auto"/>
            <w:bottom w:val="none" w:sz="0" w:space="0" w:color="auto"/>
            <w:right w:val="none" w:sz="0" w:space="0" w:color="auto"/>
          </w:divBdr>
        </w:div>
        <w:div w:id="922104054">
          <w:marLeft w:val="1166"/>
          <w:marRight w:val="0"/>
          <w:marTop w:val="86"/>
          <w:marBottom w:val="0"/>
          <w:divBdr>
            <w:top w:val="none" w:sz="0" w:space="0" w:color="auto"/>
            <w:left w:val="none" w:sz="0" w:space="0" w:color="auto"/>
            <w:bottom w:val="none" w:sz="0" w:space="0" w:color="auto"/>
            <w:right w:val="none" w:sz="0" w:space="0" w:color="auto"/>
          </w:divBdr>
        </w:div>
        <w:div w:id="966591364">
          <w:marLeft w:val="1166"/>
          <w:marRight w:val="0"/>
          <w:marTop w:val="86"/>
          <w:marBottom w:val="0"/>
          <w:divBdr>
            <w:top w:val="none" w:sz="0" w:space="0" w:color="auto"/>
            <w:left w:val="none" w:sz="0" w:space="0" w:color="auto"/>
            <w:bottom w:val="none" w:sz="0" w:space="0" w:color="auto"/>
            <w:right w:val="none" w:sz="0" w:space="0" w:color="auto"/>
          </w:divBdr>
        </w:div>
        <w:div w:id="986519551">
          <w:marLeft w:val="1166"/>
          <w:marRight w:val="0"/>
          <w:marTop w:val="86"/>
          <w:marBottom w:val="0"/>
          <w:divBdr>
            <w:top w:val="none" w:sz="0" w:space="0" w:color="auto"/>
            <w:left w:val="none" w:sz="0" w:space="0" w:color="auto"/>
            <w:bottom w:val="none" w:sz="0" w:space="0" w:color="auto"/>
            <w:right w:val="none" w:sz="0" w:space="0" w:color="auto"/>
          </w:divBdr>
        </w:div>
        <w:div w:id="1345210438">
          <w:marLeft w:val="1166"/>
          <w:marRight w:val="0"/>
          <w:marTop w:val="86"/>
          <w:marBottom w:val="0"/>
          <w:divBdr>
            <w:top w:val="none" w:sz="0" w:space="0" w:color="auto"/>
            <w:left w:val="none" w:sz="0" w:space="0" w:color="auto"/>
            <w:bottom w:val="none" w:sz="0" w:space="0" w:color="auto"/>
            <w:right w:val="none" w:sz="0" w:space="0" w:color="auto"/>
          </w:divBdr>
        </w:div>
        <w:div w:id="1378118351">
          <w:marLeft w:val="547"/>
          <w:marRight w:val="0"/>
          <w:marTop w:val="96"/>
          <w:marBottom w:val="0"/>
          <w:divBdr>
            <w:top w:val="none" w:sz="0" w:space="0" w:color="auto"/>
            <w:left w:val="none" w:sz="0" w:space="0" w:color="auto"/>
            <w:bottom w:val="none" w:sz="0" w:space="0" w:color="auto"/>
            <w:right w:val="none" w:sz="0" w:space="0" w:color="auto"/>
          </w:divBdr>
        </w:div>
        <w:div w:id="1649940505">
          <w:marLeft w:val="1166"/>
          <w:marRight w:val="0"/>
          <w:marTop w:val="86"/>
          <w:marBottom w:val="0"/>
          <w:divBdr>
            <w:top w:val="none" w:sz="0" w:space="0" w:color="auto"/>
            <w:left w:val="none" w:sz="0" w:space="0" w:color="auto"/>
            <w:bottom w:val="none" w:sz="0" w:space="0" w:color="auto"/>
            <w:right w:val="none" w:sz="0" w:space="0" w:color="auto"/>
          </w:divBdr>
        </w:div>
        <w:div w:id="1715614176">
          <w:marLeft w:val="1166"/>
          <w:marRight w:val="0"/>
          <w:marTop w:val="86"/>
          <w:marBottom w:val="0"/>
          <w:divBdr>
            <w:top w:val="none" w:sz="0" w:space="0" w:color="auto"/>
            <w:left w:val="none" w:sz="0" w:space="0" w:color="auto"/>
            <w:bottom w:val="none" w:sz="0" w:space="0" w:color="auto"/>
            <w:right w:val="none" w:sz="0" w:space="0" w:color="auto"/>
          </w:divBdr>
        </w:div>
        <w:div w:id="1783915017">
          <w:marLeft w:val="1166"/>
          <w:marRight w:val="0"/>
          <w:marTop w:val="86"/>
          <w:marBottom w:val="0"/>
          <w:divBdr>
            <w:top w:val="none" w:sz="0" w:space="0" w:color="auto"/>
            <w:left w:val="none" w:sz="0" w:space="0" w:color="auto"/>
            <w:bottom w:val="none" w:sz="0" w:space="0" w:color="auto"/>
            <w:right w:val="none" w:sz="0" w:space="0" w:color="auto"/>
          </w:divBdr>
        </w:div>
        <w:div w:id="1791436749">
          <w:marLeft w:val="1166"/>
          <w:marRight w:val="0"/>
          <w:marTop w:val="86"/>
          <w:marBottom w:val="0"/>
          <w:divBdr>
            <w:top w:val="none" w:sz="0" w:space="0" w:color="auto"/>
            <w:left w:val="none" w:sz="0" w:space="0" w:color="auto"/>
            <w:bottom w:val="none" w:sz="0" w:space="0" w:color="auto"/>
            <w:right w:val="none" w:sz="0" w:space="0" w:color="auto"/>
          </w:divBdr>
        </w:div>
        <w:div w:id="2040275104">
          <w:marLeft w:val="1166"/>
          <w:marRight w:val="0"/>
          <w:marTop w:val="86"/>
          <w:marBottom w:val="0"/>
          <w:divBdr>
            <w:top w:val="none" w:sz="0" w:space="0" w:color="auto"/>
            <w:left w:val="none" w:sz="0" w:space="0" w:color="auto"/>
            <w:bottom w:val="none" w:sz="0" w:space="0" w:color="auto"/>
            <w:right w:val="none" w:sz="0" w:space="0" w:color="auto"/>
          </w:divBdr>
        </w:div>
        <w:div w:id="2097095872">
          <w:marLeft w:val="547"/>
          <w:marRight w:val="0"/>
          <w:marTop w:val="96"/>
          <w:marBottom w:val="0"/>
          <w:divBdr>
            <w:top w:val="none" w:sz="0" w:space="0" w:color="auto"/>
            <w:left w:val="none" w:sz="0" w:space="0" w:color="auto"/>
            <w:bottom w:val="none" w:sz="0" w:space="0" w:color="auto"/>
            <w:right w:val="none" w:sz="0" w:space="0" w:color="auto"/>
          </w:divBdr>
        </w:div>
      </w:divsChild>
    </w:div>
    <w:div w:id="430668043">
      <w:bodyDiv w:val="1"/>
      <w:marLeft w:val="0"/>
      <w:marRight w:val="0"/>
      <w:marTop w:val="0"/>
      <w:marBottom w:val="0"/>
      <w:divBdr>
        <w:top w:val="none" w:sz="0" w:space="0" w:color="auto"/>
        <w:left w:val="none" w:sz="0" w:space="0" w:color="auto"/>
        <w:bottom w:val="none" w:sz="0" w:space="0" w:color="auto"/>
        <w:right w:val="none" w:sz="0" w:space="0" w:color="auto"/>
      </w:divBdr>
    </w:div>
    <w:div w:id="452333533">
      <w:bodyDiv w:val="1"/>
      <w:marLeft w:val="0"/>
      <w:marRight w:val="0"/>
      <w:marTop w:val="0"/>
      <w:marBottom w:val="0"/>
      <w:divBdr>
        <w:top w:val="none" w:sz="0" w:space="0" w:color="auto"/>
        <w:left w:val="none" w:sz="0" w:space="0" w:color="auto"/>
        <w:bottom w:val="none" w:sz="0" w:space="0" w:color="auto"/>
        <w:right w:val="none" w:sz="0" w:space="0" w:color="auto"/>
      </w:divBdr>
    </w:div>
    <w:div w:id="467748155">
      <w:bodyDiv w:val="1"/>
      <w:marLeft w:val="0"/>
      <w:marRight w:val="0"/>
      <w:marTop w:val="0"/>
      <w:marBottom w:val="0"/>
      <w:divBdr>
        <w:top w:val="none" w:sz="0" w:space="0" w:color="auto"/>
        <w:left w:val="none" w:sz="0" w:space="0" w:color="auto"/>
        <w:bottom w:val="none" w:sz="0" w:space="0" w:color="auto"/>
        <w:right w:val="none" w:sz="0" w:space="0" w:color="auto"/>
      </w:divBdr>
    </w:div>
    <w:div w:id="470707492">
      <w:bodyDiv w:val="1"/>
      <w:marLeft w:val="0"/>
      <w:marRight w:val="0"/>
      <w:marTop w:val="0"/>
      <w:marBottom w:val="0"/>
      <w:divBdr>
        <w:top w:val="none" w:sz="0" w:space="0" w:color="auto"/>
        <w:left w:val="none" w:sz="0" w:space="0" w:color="auto"/>
        <w:bottom w:val="none" w:sz="0" w:space="0" w:color="auto"/>
        <w:right w:val="none" w:sz="0" w:space="0" w:color="auto"/>
      </w:divBdr>
    </w:div>
    <w:div w:id="471486378">
      <w:bodyDiv w:val="1"/>
      <w:marLeft w:val="0"/>
      <w:marRight w:val="0"/>
      <w:marTop w:val="0"/>
      <w:marBottom w:val="0"/>
      <w:divBdr>
        <w:top w:val="none" w:sz="0" w:space="0" w:color="auto"/>
        <w:left w:val="none" w:sz="0" w:space="0" w:color="auto"/>
        <w:bottom w:val="none" w:sz="0" w:space="0" w:color="auto"/>
        <w:right w:val="none" w:sz="0" w:space="0" w:color="auto"/>
      </w:divBdr>
    </w:div>
    <w:div w:id="478962182">
      <w:bodyDiv w:val="1"/>
      <w:marLeft w:val="0"/>
      <w:marRight w:val="0"/>
      <w:marTop w:val="0"/>
      <w:marBottom w:val="0"/>
      <w:divBdr>
        <w:top w:val="none" w:sz="0" w:space="0" w:color="auto"/>
        <w:left w:val="none" w:sz="0" w:space="0" w:color="auto"/>
        <w:bottom w:val="none" w:sz="0" w:space="0" w:color="auto"/>
        <w:right w:val="none" w:sz="0" w:space="0" w:color="auto"/>
      </w:divBdr>
    </w:div>
    <w:div w:id="484586211">
      <w:bodyDiv w:val="1"/>
      <w:marLeft w:val="0"/>
      <w:marRight w:val="0"/>
      <w:marTop w:val="0"/>
      <w:marBottom w:val="0"/>
      <w:divBdr>
        <w:top w:val="none" w:sz="0" w:space="0" w:color="auto"/>
        <w:left w:val="none" w:sz="0" w:space="0" w:color="auto"/>
        <w:bottom w:val="none" w:sz="0" w:space="0" w:color="auto"/>
        <w:right w:val="none" w:sz="0" w:space="0" w:color="auto"/>
      </w:divBdr>
    </w:div>
    <w:div w:id="487596605">
      <w:bodyDiv w:val="1"/>
      <w:marLeft w:val="0"/>
      <w:marRight w:val="0"/>
      <w:marTop w:val="0"/>
      <w:marBottom w:val="0"/>
      <w:divBdr>
        <w:top w:val="none" w:sz="0" w:space="0" w:color="auto"/>
        <w:left w:val="none" w:sz="0" w:space="0" w:color="auto"/>
        <w:bottom w:val="none" w:sz="0" w:space="0" w:color="auto"/>
        <w:right w:val="none" w:sz="0" w:space="0" w:color="auto"/>
      </w:divBdr>
    </w:div>
    <w:div w:id="489253651">
      <w:bodyDiv w:val="1"/>
      <w:marLeft w:val="0"/>
      <w:marRight w:val="0"/>
      <w:marTop w:val="0"/>
      <w:marBottom w:val="0"/>
      <w:divBdr>
        <w:top w:val="none" w:sz="0" w:space="0" w:color="auto"/>
        <w:left w:val="none" w:sz="0" w:space="0" w:color="auto"/>
        <w:bottom w:val="none" w:sz="0" w:space="0" w:color="auto"/>
        <w:right w:val="none" w:sz="0" w:space="0" w:color="auto"/>
      </w:divBdr>
    </w:div>
    <w:div w:id="525564230">
      <w:bodyDiv w:val="1"/>
      <w:marLeft w:val="0"/>
      <w:marRight w:val="0"/>
      <w:marTop w:val="0"/>
      <w:marBottom w:val="0"/>
      <w:divBdr>
        <w:top w:val="none" w:sz="0" w:space="0" w:color="auto"/>
        <w:left w:val="none" w:sz="0" w:space="0" w:color="auto"/>
        <w:bottom w:val="none" w:sz="0" w:space="0" w:color="auto"/>
        <w:right w:val="none" w:sz="0" w:space="0" w:color="auto"/>
      </w:divBdr>
    </w:div>
    <w:div w:id="547843773">
      <w:bodyDiv w:val="1"/>
      <w:marLeft w:val="0"/>
      <w:marRight w:val="0"/>
      <w:marTop w:val="0"/>
      <w:marBottom w:val="0"/>
      <w:divBdr>
        <w:top w:val="none" w:sz="0" w:space="0" w:color="auto"/>
        <w:left w:val="none" w:sz="0" w:space="0" w:color="auto"/>
        <w:bottom w:val="none" w:sz="0" w:space="0" w:color="auto"/>
        <w:right w:val="none" w:sz="0" w:space="0" w:color="auto"/>
      </w:divBdr>
    </w:div>
    <w:div w:id="551815653">
      <w:bodyDiv w:val="1"/>
      <w:marLeft w:val="0"/>
      <w:marRight w:val="0"/>
      <w:marTop w:val="0"/>
      <w:marBottom w:val="0"/>
      <w:divBdr>
        <w:top w:val="none" w:sz="0" w:space="0" w:color="auto"/>
        <w:left w:val="none" w:sz="0" w:space="0" w:color="auto"/>
        <w:bottom w:val="none" w:sz="0" w:space="0" w:color="auto"/>
        <w:right w:val="none" w:sz="0" w:space="0" w:color="auto"/>
      </w:divBdr>
    </w:div>
    <w:div w:id="562909241">
      <w:bodyDiv w:val="1"/>
      <w:marLeft w:val="0"/>
      <w:marRight w:val="0"/>
      <w:marTop w:val="0"/>
      <w:marBottom w:val="0"/>
      <w:divBdr>
        <w:top w:val="none" w:sz="0" w:space="0" w:color="auto"/>
        <w:left w:val="none" w:sz="0" w:space="0" w:color="auto"/>
        <w:bottom w:val="none" w:sz="0" w:space="0" w:color="auto"/>
        <w:right w:val="none" w:sz="0" w:space="0" w:color="auto"/>
      </w:divBdr>
    </w:div>
    <w:div w:id="575437744">
      <w:bodyDiv w:val="1"/>
      <w:marLeft w:val="0"/>
      <w:marRight w:val="0"/>
      <w:marTop w:val="0"/>
      <w:marBottom w:val="0"/>
      <w:divBdr>
        <w:top w:val="none" w:sz="0" w:space="0" w:color="auto"/>
        <w:left w:val="none" w:sz="0" w:space="0" w:color="auto"/>
        <w:bottom w:val="none" w:sz="0" w:space="0" w:color="auto"/>
        <w:right w:val="none" w:sz="0" w:space="0" w:color="auto"/>
      </w:divBdr>
    </w:div>
    <w:div w:id="582955136">
      <w:bodyDiv w:val="1"/>
      <w:marLeft w:val="0"/>
      <w:marRight w:val="0"/>
      <w:marTop w:val="0"/>
      <w:marBottom w:val="0"/>
      <w:divBdr>
        <w:top w:val="none" w:sz="0" w:space="0" w:color="auto"/>
        <w:left w:val="none" w:sz="0" w:space="0" w:color="auto"/>
        <w:bottom w:val="none" w:sz="0" w:space="0" w:color="auto"/>
        <w:right w:val="none" w:sz="0" w:space="0" w:color="auto"/>
      </w:divBdr>
    </w:div>
    <w:div w:id="590554098">
      <w:bodyDiv w:val="1"/>
      <w:marLeft w:val="0"/>
      <w:marRight w:val="0"/>
      <w:marTop w:val="0"/>
      <w:marBottom w:val="0"/>
      <w:divBdr>
        <w:top w:val="none" w:sz="0" w:space="0" w:color="auto"/>
        <w:left w:val="none" w:sz="0" w:space="0" w:color="auto"/>
        <w:bottom w:val="none" w:sz="0" w:space="0" w:color="auto"/>
        <w:right w:val="none" w:sz="0" w:space="0" w:color="auto"/>
      </w:divBdr>
    </w:div>
    <w:div w:id="590629236">
      <w:bodyDiv w:val="1"/>
      <w:marLeft w:val="0"/>
      <w:marRight w:val="0"/>
      <w:marTop w:val="0"/>
      <w:marBottom w:val="0"/>
      <w:divBdr>
        <w:top w:val="none" w:sz="0" w:space="0" w:color="auto"/>
        <w:left w:val="none" w:sz="0" w:space="0" w:color="auto"/>
        <w:bottom w:val="none" w:sz="0" w:space="0" w:color="auto"/>
        <w:right w:val="none" w:sz="0" w:space="0" w:color="auto"/>
      </w:divBdr>
      <w:divsChild>
        <w:div w:id="679045045">
          <w:marLeft w:val="547"/>
          <w:marRight w:val="0"/>
          <w:marTop w:val="154"/>
          <w:marBottom w:val="0"/>
          <w:divBdr>
            <w:top w:val="none" w:sz="0" w:space="0" w:color="auto"/>
            <w:left w:val="none" w:sz="0" w:space="0" w:color="auto"/>
            <w:bottom w:val="none" w:sz="0" w:space="0" w:color="auto"/>
            <w:right w:val="none" w:sz="0" w:space="0" w:color="auto"/>
          </w:divBdr>
        </w:div>
        <w:div w:id="871695018">
          <w:marLeft w:val="1166"/>
          <w:marRight w:val="0"/>
          <w:marTop w:val="134"/>
          <w:marBottom w:val="0"/>
          <w:divBdr>
            <w:top w:val="none" w:sz="0" w:space="0" w:color="auto"/>
            <w:left w:val="none" w:sz="0" w:space="0" w:color="auto"/>
            <w:bottom w:val="none" w:sz="0" w:space="0" w:color="auto"/>
            <w:right w:val="none" w:sz="0" w:space="0" w:color="auto"/>
          </w:divBdr>
        </w:div>
        <w:div w:id="999966900">
          <w:marLeft w:val="547"/>
          <w:marRight w:val="0"/>
          <w:marTop w:val="154"/>
          <w:marBottom w:val="0"/>
          <w:divBdr>
            <w:top w:val="none" w:sz="0" w:space="0" w:color="auto"/>
            <w:left w:val="none" w:sz="0" w:space="0" w:color="auto"/>
            <w:bottom w:val="none" w:sz="0" w:space="0" w:color="auto"/>
            <w:right w:val="none" w:sz="0" w:space="0" w:color="auto"/>
          </w:divBdr>
        </w:div>
        <w:div w:id="1060714111">
          <w:marLeft w:val="1166"/>
          <w:marRight w:val="0"/>
          <w:marTop w:val="134"/>
          <w:marBottom w:val="0"/>
          <w:divBdr>
            <w:top w:val="none" w:sz="0" w:space="0" w:color="auto"/>
            <w:left w:val="none" w:sz="0" w:space="0" w:color="auto"/>
            <w:bottom w:val="none" w:sz="0" w:space="0" w:color="auto"/>
            <w:right w:val="none" w:sz="0" w:space="0" w:color="auto"/>
          </w:divBdr>
        </w:div>
        <w:div w:id="1224635534">
          <w:marLeft w:val="1166"/>
          <w:marRight w:val="0"/>
          <w:marTop w:val="134"/>
          <w:marBottom w:val="0"/>
          <w:divBdr>
            <w:top w:val="none" w:sz="0" w:space="0" w:color="auto"/>
            <w:left w:val="none" w:sz="0" w:space="0" w:color="auto"/>
            <w:bottom w:val="none" w:sz="0" w:space="0" w:color="auto"/>
            <w:right w:val="none" w:sz="0" w:space="0" w:color="auto"/>
          </w:divBdr>
        </w:div>
        <w:div w:id="1225991959">
          <w:marLeft w:val="1166"/>
          <w:marRight w:val="0"/>
          <w:marTop w:val="134"/>
          <w:marBottom w:val="0"/>
          <w:divBdr>
            <w:top w:val="none" w:sz="0" w:space="0" w:color="auto"/>
            <w:left w:val="none" w:sz="0" w:space="0" w:color="auto"/>
            <w:bottom w:val="none" w:sz="0" w:space="0" w:color="auto"/>
            <w:right w:val="none" w:sz="0" w:space="0" w:color="auto"/>
          </w:divBdr>
        </w:div>
        <w:div w:id="1820809054">
          <w:marLeft w:val="547"/>
          <w:marRight w:val="0"/>
          <w:marTop w:val="154"/>
          <w:marBottom w:val="0"/>
          <w:divBdr>
            <w:top w:val="none" w:sz="0" w:space="0" w:color="auto"/>
            <w:left w:val="none" w:sz="0" w:space="0" w:color="auto"/>
            <w:bottom w:val="none" w:sz="0" w:space="0" w:color="auto"/>
            <w:right w:val="none" w:sz="0" w:space="0" w:color="auto"/>
          </w:divBdr>
        </w:div>
      </w:divsChild>
    </w:div>
    <w:div w:id="592739518">
      <w:bodyDiv w:val="1"/>
      <w:marLeft w:val="0"/>
      <w:marRight w:val="0"/>
      <w:marTop w:val="0"/>
      <w:marBottom w:val="0"/>
      <w:divBdr>
        <w:top w:val="none" w:sz="0" w:space="0" w:color="auto"/>
        <w:left w:val="none" w:sz="0" w:space="0" w:color="auto"/>
        <w:bottom w:val="none" w:sz="0" w:space="0" w:color="auto"/>
        <w:right w:val="none" w:sz="0" w:space="0" w:color="auto"/>
      </w:divBdr>
    </w:div>
    <w:div w:id="597450972">
      <w:bodyDiv w:val="1"/>
      <w:marLeft w:val="0"/>
      <w:marRight w:val="0"/>
      <w:marTop w:val="0"/>
      <w:marBottom w:val="0"/>
      <w:divBdr>
        <w:top w:val="none" w:sz="0" w:space="0" w:color="auto"/>
        <w:left w:val="none" w:sz="0" w:space="0" w:color="auto"/>
        <w:bottom w:val="none" w:sz="0" w:space="0" w:color="auto"/>
        <w:right w:val="none" w:sz="0" w:space="0" w:color="auto"/>
      </w:divBdr>
    </w:div>
    <w:div w:id="608204424">
      <w:bodyDiv w:val="1"/>
      <w:marLeft w:val="0"/>
      <w:marRight w:val="0"/>
      <w:marTop w:val="0"/>
      <w:marBottom w:val="0"/>
      <w:divBdr>
        <w:top w:val="none" w:sz="0" w:space="0" w:color="auto"/>
        <w:left w:val="none" w:sz="0" w:space="0" w:color="auto"/>
        <w:bottom w:val="none" w:sz="0" w:space="0" w:color="auto"/>
        <w:right w:val="none" w:sz="0" w:space="0" w:color="auto"/>
      </w:divBdr>
    </w:div>
    <w:div w:id="619532445">
      <w:bodyDiv w:val="1"/>
      <w:marLeft w:val="0"/>
      <w:marRight w:val="0"/>
      <w:marTop w:val="0"/>
      <w:marBottom w:val="0"/>
      <w:divBdr>
        <w:top w:val="none" w:sz="0" w:space="0" w:color="auto"/>
        <w:left w:val="none" w:sz="0" w:space="0" w:color="auto"/>
        <w:bottom w:val="none" w:sz="0" w:space="0" w:color="auto"/>
        <w:right w:val="none" w:sz="0" w:space="0" w:color="auto"/>
      </w:divBdr>
    </w:div>
    <w:div w:id="635989215">
      <w:bodyDiv w:val="1"/>
      <w:marLeft w:val="0"/>
      <w:marRight w:val="0"/>
      <w:marTop w:val="0"/>
      <w:marBottom w:val="0"/>
      <w:divBdr>
        <w:top w:val="none" w:sz="0" w:space="0" w:color="auto"/>
        <w:left w:val="none" w:sz="0" w:space="0" w:color="auto"/>
        <w:bottom w:val="none" w:sz="0" w:space="0" w:color="auto"/>
        <w:right w:val="none" w:sz="0" w:space="0" w:color="auto"/>
      </w:divBdr>
    </w:div>
    <w:div w:id="648242665">
      <w:bodyDiv w:val="1"/>
      <w:marLeft w:val="0"/>
      <w:marRight w:val="0"/>
      <w:marTop w:val="0"/>
      <w:marBottom w:val="0"/>
      <w:divBdr>
        <w:top w:val="none" w:sz="0" w:space="0" w:color="auto"/>
        <w:left w:val="none" w:sz="0" w:space="0" w:color="auto"/>
        <w:bottom w:val="none" w:sz="0" w:space="0" w:color="auto"/>
        <w:right w:val="none" w:sz="0" w:space="0" w:color="auto"/>
      </w:divBdr>
    </w:div>
    <w:div w:id="648365171">
      <w:bodyDiv w:val="1"/>
      <w:marLeft w:val="0"/>
      <w:marRight w:val="0"/>
      <w:marTop w:val="0"/>
      <w:marBottom w:val="0"/>
      <w:divBdr>
        <w:top w:val="none" w:sz="0" w:space="0" w:color="auto"/>
        <w:left w:val="none" w:sz="0" w:space="0" w:color="auto"/>
        <w:bottom w:val="none" w:sz="0" w:space="0" w:color="auto"/>
        <w:right w:val="none" w:sz="0" w:space="0" w:color="auto"/>
      </w:divBdr>
      <w:divsChild>
        <w:div w:id="510534220">
          <w:marLeft w:val="1800"/>
          <w:marRight w:val="0"/>
          <w:marTop w:val="115"/>
          <w:marBottom w:val="0"/>
          <w:divBdr>
            <w:top w:val="none" w:sz="0" w:space="0" w:color="auto"/>
            <w:left w:val="none" w:sz="0" w:space="0" w:color="auto"/>
            <w:bottom w:val="none" w:sz="0" w:space="0" w:color="auto"/>
            <w:right w:val="none" w:sz="0" w:space="0" w:color="auto"/>
          </w:divBdr>
        </w:div>
        <w:div w:id="1182859665">
          <w:marLeft w:val="1800"/>
          <w:marRight w:val="0"/>
          <w:marTop w:val="115"/>
          <w:marBottom w:val="0"/>
          <w:divBdr>
            <w:top w:val="none" w:sz="0" w:space="0" w:color="auto"/>
            <w:left w:val="none" w:sz="0" w:space="0" w:color="auto"/>
            <w:bottom w:val="none" w:sz="0" w:space="0" w:color="auto"/>
            <w:right w:val="none" w:sz="0" w:space="0" w:color="auto"/>
          </w:divBdr>
        </w:div>
      </w:divsChild>
    </w:div>
    <w:div w:id="657810674">
      <w:bodyDiv w:val="1"/>
      <w:marLeft w:val="0"/>
      <w:marRight w:val="0"/>
      <w:marTop w:val="0"/>
      <w:marBottom w:val="0"/>
      <w:divBdr>
        <w:top w:val="none" w:sz="0" w:space="0" w:color="auto"/>
        <w:left w:val="none" w:sz="0" w:space="0" w:color="auto"/>
        <w:bottom w:val="none" w:sz="0" w:space="0" w:color="auto"/>
        <w:right w:val="none" w:sz="0" w:space="0" w:color="auto"/>
      </w:divBdr>
    </w:div>
    <w:div w:id="659232388">
      <w:bodyDiv w:val="1"/>
      <w:marLeft w:val="0"/>
      <w:marRight w:val="0"/>
      <w:marTop w:val="0"/>
      <w:marBottom w:val="0"/>
      <w:divBdr>
        <w:top w:val="none" w:sz="0" w:space="0" w:color="auto"/>
        <w:left w:val="none" w:sz="0" w:space="0" w:color="auto"/>
        <w:bottom w:val="none" w:sz="0" w:space="0" w:color="auto"/>
        <w:right w:val="none" w:sz="0" w:space="0" w:color="auto"/>
      </w:divBdr>
    </w:div>
    <w:div w:id="660620305">
      <w:bodyDiv w:val="1"/>
      <w:marLeft w:val="0"/>
      <w:marRight w:val="0"/>
      <w:marTop w:val="0"/>
      <w:marBottom w:val="0"/>
      <w:divBdr>
        <w:top w:val="none" w:sz="0" w:space="0" w:color="auto"/>
        <w:left w:val="none" w:sz="0" w:space="0" w:color="auto"/>
        <w:bottom w:val="none" w:sz="0" w:space="0" w:color="auto"/>
        <w:right w:val="none" w:sz="0" w:space="0" w:color="auto"/>
      </w:divBdr>
    </w:div>
    <w:div w:id="662202807">
      <w:bodyDiv w:val="1"/>
      <w:marLeft w:val="0"/>
      <w:marRight w:val="0"/>
      <w:marTop w:val="0"/>
      <w:marBottom w:val="0"/>
      <w:divBdr>
        <w:top w:val="none" w:sz="0" w:space="0" w:color="auto"/>
        <w:left w:val="none" w:sz="0" w:space="0" w:color="auto"/>
        <w:bottom w:val="none" w:sz="0" w:space="0" w:color="auto"/>
        <w:right w:val="none" w:sz="0" w:space="0" w:color="auto"/>
      </w:divBdr>
    </w:div>
    <w:div w:id="682777852">
      <w:bodyDiv w:val="1"/>
      <w:marLeft w:val="0"/>
      <w:marRight w:val="0"/>
      <w:marTop w:val="0"/>
      <w:marBottom w:val="0"/>
      <w:divBdr>
        <w:top w:val="none" w:sz="0" w:space="0" w:color="auto"/>
        <w:left w:val="none" w:sz="0" w:space="0" w:color="auto"/>
        <w:bottom w:val="none" w:sz="0" w:space="0" w:color="auto"/>
        <w:right w:val="none" w:sz="0" w:space="0" w:color="auto"/>
      </w:divBdr>
    </w:div>
    <w:div w:id="684138746">
      <w:bodyDiv w:val="1"/>
      <w:marLeft w:val="0"/>
      <w:marRight w:val="0"/>
      <w:marTop w:val="0"/>
      <w:marBottom w:val="0"/>
      <w:divBdr>
        <w:top w:val="none" w:sz="0" w:space="0" w:color="auto"/>
        <w:left w:val="none" w:sz="0" w:space="0" w:color="auto"/>
        <w:bottom w:val="none" w:sz="0" w:space="0" w:color="auto"/>
        <w:right w:val="none" w:sz="0" w:space="0" w:color="auto"/>
      </w:divBdr>
    </w:div>
    <w:div w:id="706872531">
      <w:bodyDiv w:val="1"/>
      <w:marLeft w:val="0"/>
      <w:marRight w:val="0"/>
      <w:marTop w:val="0"/>
      <w:marBottom w:val="0"/>
      <w:divBdr>
        <w:top w:val="none" w:sz="0" w:space="0" w:color="auto"/>
        <w:left w:val="none" w:sz="0" w:space="0" w:color="auto"/>
        <w:bottom w:val="none" w:sz="0" w:space="0" w:color="auto"/>
        <w:right w:val="none" w:sz="0" w:space="0" w:color="auto"/>
      </w:divBdr>
    </w:div>
    <w:div w:id="708452826">
      <w:bodyDiv w:val="1"/>
      <w:marLeft w:val="0"/>
      <w:marRight w:val="0"/>
      <w:marTop w:val="0"/>
      <w:marBottom w:val="0"/>
      <w:divBdr>
        <w:top w:val="none" w:sz="0" w:space="0" w:color="auto"/>
        <w:left w:val="none" w:sz="0" w:space="0" w:color="auto"/>
        <w:bottom w:val="none" w:sz="0" w:space="0" w:color="auto"/>
        <w:right w:val="none" w:sz="0" w:space="0" w:color="auto"/>
      </w:divBdr>
    </w:div>
    <w:div w:id="713314102">
      <w:bodyDiv w:val="1"/>
      <w:marLeft w:val="0"/>
      <w:marRight w:val="0"/>
      <w:marTop w:val="0"/>
      <w:marBottom w:val="0"/>
      <w:divBdr>
        <w:top w:val="none" w:sz="0" w:space="0" w:color="auto"/>
        <w:left w:val="none" w:sz="0" w:space="0" w:color="auto"/>
        <w:bottom w:val="none" w:sz="0" w:space="0" w:color="auto"/>
        <w:right w:val="none" w:sz="0" w:space="0" w:color="auto"/>
      </w:divBdr>
    </w:div>
    <w:div w:id="722875147">
      <w:bodyDiv w:val="1"/>
      <w:marLeft w:val="0"/>
      <w:marRight w:val="0"/>
      <w:marTop w:val="0"/>
      <w:marBottom w:val="0"/>
      <w:divBdr>
        <w:top w:val="none" w:sz="0" w:space="0" w:color="auto"/>
        <w:left w:val="none" w:sz="0" w:space="0" w:color="auto"/>
        <w:bottom w:val="none" w:sz="0" w:space="0" w:color="auto"/>
        <w:right w:val="none" w:sz="0" w:space="0" w:color="auto"/>
      </w:divBdr>
    </w:div>
    <w:div w:id="727874329">
      <w:bodyDiv w:val="1"/>
      <w:marLeft w:val="0"/>
      <w:marRight w:val="0"/>
      <w:marTop w:val="0"/>
      <w:marBottom w:val="0"/>
      <w:divBdr>
        <w:top w:val="none" w:sz="0" w:space="0" w:color="auto"/>
        <w:left w:val="none" w:sz="0" w:space="0" w:color="auto"/>
        <w:bottom w:val="none" w:sz="0" w:space="0" w:color="auto"/>
        <w:right w:val="none" w:sz="0" w:space="0" w:color="auto"/>
      </w:divBdr>
      <w:divsChild>
        <w:div w:id="146283888">
          <w:marLeft w:val="2520"/>
          <w:marRight w:val="0"/>
          <w:marTop w:val="96"/>
          <w:marBottom w:val="0"/>
          <w:divBdr>
            <w:top w:val="none" w:sz="0" w:space="0" w:color="auto"/>
            <w:left w:val="none" w:sz="0" w:space="0" w:color="auto"/>
            <w:bottom w:val="none" w:sz="0" w:space="0" w:color="auto"/>
            <w:right w:val="none" w:sz="0" w:space="0" w:color="auto"/>
          </w:divBdr>
        </w:div>
        <w:div w:id="333842782">
          <w:marLeft w:val="1166"/>
          <w:marRight w:val="0"/>
          <w:marTop w:val="115"/>
          <w:marBottom w:val="0"/>
          <w:divBdr>
            <w:top w:val="none" w:sz="0" w:space="0" w:color="auto"/>
            <w:left w:val="none" w:sz="0" w:space="0" w:color="auto"/>
            <w:bottom w:val="none" w:sz="0" w:space="0" w:color="auto"/>
            <w:right w:val="none" w:sz="0" w:space="0" w:color="auto"/>
          </w:divBdr>
        </w:div>
        <w:div w:id="683828426">
          <w:marLeft w:val="2520"/>
          <w:marRight w:val="0"/>
          <w:marTop w:val="96"/>
          <w:marBottom w:val="0"/>
          <w:divBdr>
            <w:top w:val="none" w:sz="0" w:space="0" w:color="auto"/>
            <w:left w:val="none" w:sz="0" w:space="0" w:color="auto"/>
            <w:bottom w:val="none" w:sz="0" w:space="0" w:color="auto"/>
            <w:right w:val="none" w:sz="0" w:space="0" w:color="auto"/>
          </w:divBdr>
        </w:div>
        <w:div w:id="782843530">
          <w:marLeft w:val="1166"/>
          <w:marRight w:val="0"/>
          <w:marTop w:val="115"/>
          <w:marBottom w:val="0"/>
          <w:divBdr>
            <w:top w:val="none" w:sz="0" w:space="0" w:color="auto"/>
            <w:left w:val="none" w:sz="0" w:space="0" w:color="auto"/>
            <w:bottom w:val="none" w:sz="0" w:space="0" w:color="auto"/>
            <w:right w:val="none" w:sz="0" w:space="0" w:color="auto"/>
          </w:divBdr>
        </w:div>
        <w:div w:id="1067264931">
          <w:marLeft w:val="1800"/>
          <w:marRight w:val="0"/>
          <w:marTop w:val="115"/>
          <w:marBottom w:val="0"/>
          <w:divBdr>
            <w:top w:val="none" w:sz="0" w:space="0" w:color="auto"/>
            <w:left w:val="none" w:sz="0" w:space="0" w:color="auto"/>
            <w:bottom w:val="none" w:sz="0" w:space="0" w:color="auto"/>
            <w:right w:val="none" w:sz="0" w:space="0" w:color="auto"/>
          </w:divBdr>
        </w:div>
        <w:div w:id="1463572818">
          <w:marLeft w:val="1800"/>
          <w:marRight w:val="0"/>
          <w:marTop w:val="115"/>
          <w:marBottom w:val="0"/>
          <w:divBdr>
            <w:top w:val="none" w:sz="0" w:space="0" w:color="auto"/>
            <w:left w:val="none" w:sz="0" w:space="0" w:color="auto"/>
            <w:bottom w:val="none" w:sz="0" w:space="0" w:color="auto"/>
            <w:right w:val="none" w:sz="0" w:space="0" w:color="auto"/>
          </w:divBdr>
        </w:div>
        <w:div w:id="1471750853">
          <w:marLeft w:val="1800"/>
          <w:marRight w:val="0"/>
          <w:marTop w:val="115"/>
          <w:marBottom w:val="0"/>
          <w:divBdr>
            <w:top w:val="none" w:sz="0" w:space="0" w:color="auto"/>
            <w:left w:val="none" w:sz="0" w:space="0" w:color="auto"/>
            <w:bottom w:val="none" w:sz="0" w:space="0" w:color="auto"/>
            <w:right w:val="none" w:sz="0" w:space="0" w:color="auto"/>
          </w:divBdr>
        </w:div>
        <w:div w:id="1591888885">
          <w:marLeft w:val="1800"/>
          <w:marRight w:val="0"/>
          <w:marTop w:val="115"/>
          <w:marBottom w:val="0"/>
          <w:divBdr>
            <w:top w:val="none" w:sz="0" w:space="0" w:color="auto"/>
            <w:left w:val="none" w:sz="0" w:space="0" w:color="auto"/>
            <w:bottom w:val="none" w:sz="0" w:space="0" w:color="auto"/>
            <w:right w:val="none" w:sz="0" w:space="0" w:color="auto"/>
          </w:divBdr>
        </w:div>
        <w:div w:id="1854807070">
          <w:marLeft w:val="2520"/>
          <w:marRight w:val="0"/>
          <w:marTop w:val="96"/>
          <w:marBottom w:val="0"/>
          <w:divBdr>
            <w:top w:val="none" w:sz="0" w:space="0" w:color="auto"/>
            <w:left w:val="none" w:sz="0" w:space="0" w:color="auto"/>
            <w:bottom w:val="none" w:sz="0" w:space="0" w:color="auto"/>
            <w:right w:val="none" w:sz="0" w:space="0" w:color="auto"/>
          </w:divBdr>
        </w:div>
        <w:div w:id="1983581758">
          <w:marLeft w:val="1800"/>
          <w:marRight w:val="0"/>
          <w:marTop w:val="115"/>
          <w:marBottom w:val="0"/>
          <w:divBdr>
            <w:top w:val="none" w:sz="0" w:space="0" w:color="auto"/>
            <w:left w:val="none" w:sz="0" w:space="0" w:color="auto"/>
            <w:bottom w:val="none" w:sz="0" w:space="0" w:color="auto"/>
            <w:right w:val="none" w:sz="0" w:space="0" w:color="auto"/>
          </w:divBdr>
        </w:div>
      </w:divsChild>
    </w:div>
    <w:div w:id="744183328">
      <w:bodyDiv w:val="1"/>
      <w:marLeft w:val="0"/>
      <w:marRight w:val="0"/>
      <w:marTop w:val="0"/>
      <w:marBottom w:val="0"/>
      <w:divBdr>
        <w:top w:val="none" w:sz="0" w:space="0" w:color="auto"/>
        <w:left w:val="none" w:sz="0" w:space="0" w:color="auto"/>
        <w:bottom w:val="none" w:sz="0" w:space="0" w:color="auto"/>
        <w:right w:val="none" w:sz="0" w:space="0" w:color="auto"/>
      </w:divBdr>
    </w:div>
    <w:div w:id="756485751">
      <w:bodyDiv w:val="1"/>
      <w:marLeft w:val="0"/>
      <w:marRight w:val="0"/>
      <w:marTop w:val="0"/>
      <w:marBottom w:val="0"/>
      <w:divBdr>
        <w:top w:val="none" w:sz="0" w:space="0" w:color="auto"/>
        <w:left w:val="none" w:sz="0" w:space="0" w:color="auto"/>
        <w:bottom w:val="none" w:sz="0" w:space="0" w:color="auto"/>
        <w:right w:val="none" w:sz="0" w:space="0" w:color="auto"/>
      </w:divBdr>
      <w:divsChild>
        <w:div w:id="913851848">
          <w:marLeft w:val="547"/>
          <w:marRight w:val="0"/>
          <w:marTop w:val="154"/>
          <w:marBottom w:val="0"/>
          <w:divBdr>
            <w:top w:val="none" w:sz="0" w:space="0" w:color="auto"/>
            <w:left w:val="none" w:sz="0" w:space="0" w:color="auto"/>
            <w:bottom w:val="none" w:sz="0" w:space="0" w:color="auto"/>
            <w:right w:val="none" w:sz="0" w:space="0" w:color="auto"/>
          </w:divBdr>
        </w:div>
      </w:divsChild>
    </w:div>
    <w:div w:id="777795302">
      <w:bodyDiv w:val="1"/>
      <w:marLeft w:val="0"/>
      <w:marRight w:val="0"/>
      <w:marTop w:val="0"/>
      <w:marBottom w:val="0"/>
      <w:divBdr>
        <w:top w:val="none" w:sz="0" w:space="0" w:color="auto"/>
        <w:left w:val="none" w:sz="0" w:space="0" w:color="auto"/>
        <w:bottom w:val="none" w:sz="0" w:space="0" w:color="auto"/>
        <w:right w:val="none" w:sz="0" w:space="0" w:color="auto"/>
      </w:divBdr>
    </w:div>
    <w:div w:id="779028703">
      <w:bodyDiv w:val="1"/>
      <w:marLeft w:val="0"/>
      <w:marRight w:val="0"/>
      <w:marTop w:val="0"/>
      <w:marBottom w:val="0"/>
      <w:divBdr>
        <w:top w:val="none" w:sz="0" w:space="0" w:color="auto"/>
        <w:left w:val="none" w:sz="0" w:space="0" w:color="auto"/>
        <w:bottom w:val="none" w:sz="0" w:space="0" w:color="auto"/>
        <w:right w:val="none" w:sz="0" w:space="0" w:color="auto"/>
      </w:divBdr>
    </w:div>
    <w:div w:id="790980990">
      <w:bodyDiv w:val="1"/>
      <w:marLeft w:val="0"/>
      <w:marRight w:val="0"/>
      <w:marTop w:val="0"/>
      <w:marBottom w:val="0"/>
      <w:divBdr>
        <w:top w:val="none" w:sz="0" w:space="0" w:color="auto"/>
        <w:left w:val="none" w:sz="0" w:space="0" w:color="auto"/>
        <w:bottom w:val="none" w:sz="0" w:space="0" w:color="auto"/>
        <w:right w:val="none" w:sz="0" w:space="0" w:color="auto"/>
      </w:divBdr>
    </w:div>
    <w:div w:id="795411513">
      <w:bodyDiv w:val="1"/>
      <w:marLeft w:val="0"/>
      <w:marRight w:val="0"/>
      <w:marTop w:val="0"/>
      <w:marBottom w:val="0"/>
      <w:divBdr>
        <w:top w:val="none" w:sz="0" w:space="0" w:color="auto"/>
        <w:left w:val="none" w:sz="0" w:space="0" w:color="auto"/>
        <w:bottom w:val="none" w:sz="0" w:space="0" w:color="auto"/>
        <w:right w:val="none" w:sz="0" w:space="0" w:color="auto"/>
      </w:divBdr>
    </w:div>
    <w:div w:id="808013103">
      <w:bodyDiv w:val="1"/>
      <w:marLeft w:val="0"/>
      <w:marRight w:val="0"/>
      <w:marTop w:val="0"/>
      <w:marBottom w:val="0"/>
      <w:divBdr>
        <w:top w:val="none" w:sz="0" w:space="0" w:color="auto"/>
        <w:left w:val="none" w:sz="0" w:space="0" w:color="auto"/>
        <w:bottom w:val="none" w:sz="0" w:space="0" w:color="auto"/>
        <w:right w:val="none" w:sz="0" w:space="0" w:color="auto"/>
      </w:divBdr>
    </w:div>
    <w:div w:id="812714637">
      <w:bodyDiv w:val="1"/>
      <w:marLeft w:val="0"/>
      <w:marRight w:val="0"/>
      <w:marTop w:val="0"/>
      <w:marBottom w:val="0"/>
      <w:divBdr>
        <w:top w:val="none" w:sz="0" w:space="0" w:color="auto"/>
        <w:left w:val="none" w:sz="0" w:space="0" w:color="auto"/>
        <w:bottom w:val="none" w:sz="0" w:space="0" w:color="auto"/>
        <w:right w:val="none" w:sz="0" w:space="0" w:color="auto"/>
      </w:divBdr>
    </w:div>
    <w:div w:id="835533253">
      <w:bodyDiv w:val="1"/>
      <w:marLeft w:val="0"/>
      <w:marRight w:val="0"/>
      <w:marTop w:val="0"/>
      <w:marBottom w:val="0"/>
      <w:divBdr>
        <w:top w:val="none" w:sz="0" w:space="0" w:color="auto"/>
        <w:left w:val="none" w:sz="0" w:space="0" w:color="auto"/>
        <w:bottom w:val="none" w:sz="0" w:space="0" w:color="auto"/>
        <w:right w:val="none" w:sz="0" w:space="0" w:color="auto"/>
      </w:divBdr>
    </w:div>
    <w:div w:id="839462556">
      <w:bodyDiv w:val="1"/>
      <w:marLeft w:val="0"/>
      <w:marRight w:val="0"/>
      <w:marTop w:val="0"/>
      <w:marBottom w:val="0"/>
      <w:divBdr>
        <w:top w:val="none" w:sz="0" w:space="0" w:color="auto"/>
        <w:left w:val="none" w:sz="0" w:space="0" w:color="auto"/>
        <w:bottom w:val="none" w:sz="0" w:space="0" w:color="auto"/>
        <w:right w:val="none" w:sz="0" w:space="0" w:color="auto"/>
      </w:divBdr>
    </w:div>
    <w:div w:id="844440928">
      <w:bodyDiv w:val="1"/>
      <w:marLeft w:val="0"/>
      <w:marRight w:val="0"/>
      <w:marTop w:val="0"/>
      <w:marBottom w:val="0"/>
      <w:divBdr>
        <w:top w:val="none" w:sz="0" w:space="0" w:color="auto"/>
        <w:left w:val="none" w:sz="0" w:space="0" w:color="auto"/>
        <w:bottom w:val="none" w:sz="0" w:space="0" w:color="auto"/>
        <w:right w:val="none" w:sz="0" w:space="0" w:color="auto"/>
      </w:divBdr>
    </w:div>
    <w:div w:id="854879164">
      <w:bodyDiv w:val="1"/>
      <w:marLeft w:val="0"/>
      <w:marRight w:val="0"/>
      <w:marTop w:val="0"/>
      <w:marBottom w:val="0"/>
      <w:divBdr>
        <w:top w:val="none" w:sz="0" w:space="0" w:color="auto"/>
        <w:left w:val="none" w:sz="0" w:space="0" w:color="auto"/>
        <w:bottom w:val="none" w:sz="0" w:space="0" w:color="auto"/>
        <w:right w:val="none" w:sz="0" w:space="0" w:color="auto"/>
      </w:divBdr>
    </w:div>
    <w:div w:id="868832526">
      <w:bodyDiv w:val="1"/>
      <w:marLeft w:val="0"/>
      <w:marRight w:val="0"/>
      <w:marTop w:val="0"/>
      <w:marBottom w:val="0"/>
      <w:divBdr>
        <w:top w:val="none" w:sz="0" w:space="0" w:color="auto"/>
        <w:left w:val="none" w:sz="0" w:space="0" w:color="auto"/>
        <w:bottom w:val="none" w:sz="0" w:space="0" w:color="auto"/>
        <w:right w:val="none" w:sz="0" w:space="0" w:color="auto"/>
      </w:divBdr>
    </w:div>
    <w:div w:id="878274590">
      <w:bodyDiv w:val="1"/>
      <w:marLeft w:val="0"/>
      <w:marRight w:val="0"/>
      <w:marTop w:val="0"/>
      <w:marBottom w:val="0"/>
      <w:divBdr>
        <w:top w:val="none" w:sz="0" w:space="0" w:color="auto"/>
        <w:left w:val="none" w:sz="0" w:space="0" w:color="auto"/>
        <w:bottom w:val="none" w:sz="0" w:space="0" w:color="auto"/>
        <w:right w:val="none" w:sz="0" w:space="0" w:color="auto"/>
      </w:divBdr>
    </w:div>
    <w:div w:id="900289724">
      <w:bodyDiv w:val="1"/>
      <w:marLeft w:val="0"/>
      <w:marRight w:val="0"/>
      <w:marTop w:val="0"/>
      <w:marBottom w:val="0"/>
      <w:divBdr>
        <w:top w:val="none" w:sz="0" w:space="0" w:color="auto"/>
        <w:left w:val="none" w:sz="0" w:space="0" w:color="auto"/>
        <w:bottom w:val="none" w:sz="0" w:space="0" w:color="auto"/>
        <w:right w:val="none" w:sz="0" w:space="0" w:color="auto"/>
      </w:divBdr>
    </w:div>
    <w:div w:id="935868311">
      <w:bodyDiv w:val="1"/>
      <w:marLeft w:val="0"/>
      <w:marRight w:val="0"/>
      <w:marTop w:val="0"/>
      <w:marBottom w:val="0"/>
      <w:divBdr>
        <w:top w:val="none" w:sz="0" w:space="0" w:color="auto"/>
        <w:left w:val="none" w:sz="0" w:space="0" w:color="auto"/>
        <w:bottom w:val="none" w:sz="0" w:space="0" w:color="auto"/>
        <w:right w:val="none" w:sz="0" w:space="0" w:color="auto"/>
      </w:divBdr>
    </w:div>
    <w:div w:id="937912653">
      <w:bodyDiv w:val="1"/>
      <w:marLeft w:val="0"/>
      <w:marRight w:val="0"/>
      <w:marTop w:val="0"/>
      <w:marBottom w:val="0"/>
      <w:divBdr>
        <w:top w:val="none" w:sz="0" w:space="0" w:color="auto"/>
        <w:left w:val="none" w:sz="0" w:space="0" w:color="auto"/>
        <w:bottom w:val="none" w:sz="0" w:space="0" w:color="auto"/>
        <w:right w:val="none" w:sz="0" w:space="0" w:color="auto"/>
      </w:divBdr>
    </w:div>
    <w:div w:id="944654493">
      <w:bodyDiv w:val="1"/>
      <w:marLeft w:val="0"/>
      <w:marRight w:val="0"/>
      <w:marTop w:val="0"/>
      <w:marBottom w:val="0"/>
      <w:divBdr>
        <w:top w:val="none" w:sz="0" w:space="0" w:color="auto"/>
        <w:left w:val="none" w:sz="0" w:space="0" w:color="auto"/>
        <w:bottom w:val="none" w:sz="0" w:space="0" w:color="auto"/>
        <w:right w:val="none" w:sz="0" w:space="0" w:color="auto"/>
      </w:divBdr>
    </w:div>
    <w:div w:id="967319742">
      <w:bodyDiv w:val="1"/>
      <w:marLeft w:val="0"/>
      <w:marRight w:val="0"/>
      <w:marTop w:val="0"/>
      <w:marBottom w:val="0"/>
      <w:divBdr>
        <w:top w:val="none" w:sz="0" w:space="0" w:color="auto"/>
        <w:left w:val="none" w:sz="0" w:space="0" w:color="auto"/>
        <w:bottom w:val="none" w:sz="0" w:space="0" w:color="auto"/>
        <w:right w:val="none" w:sz="0" w:space="0" w:color="auto"/>
      </w:divBdr>
    </w:div>
    <w:div w:id="977538605">
      <w:bodyDiv w:val="1"/>
      <w:marLeft w:val="0"/>
      <w:marRight w:val="0"/>
      <w:marTop w:val="0"/>
      <w:marBottom w:val="0"/>
      <w:divBdr>
        <w:top w:val="none" w:sz="0" w:space="0" w:color="auto"/>
        <w:left w:val="none" w:sz="0" w:space="0" w:color="auto"/>
        <w:bottom w:val="none" w:sz="0" w:space="0" w:color="auto"/>
        <w:right w:val="none" w:sz="0" w:space="0" w:color="auto"/>
      </w:divBdr>
      <w:divsChild>
        <w:div w:id="639765770">
          <w:marLeft w:val="1166"/>
          <w:marRight w:val="0"/>
          <w:marTop w:val="115"/>
          <w:marBottom w:val="0"/>
          <w:divBdr>
            <w:top w:val="none" w:sz="0" w:space="0" w:color="auto"/>
            <w:left w:val="none" w:sz="0" w:space="0" w:color="auto"/>
            <w:bottom w:val="none" w:sz="0" w:space="0" w:color="auto"/>
            <w:right w:val="none" w:sz="0" w:space="0" w:color="auto"/>
          </w:divBdr>
        </w:div>
        <w:div w:id="1373967816">
          <w:marLeft w:val="1166"/>
          <w:marRight w:val="0"/>
          <w:marTop w:val="115"/>
          <w:marBottom w:val="0"/>
          <w:divBdr>
            <w:top w:val="none" w:sz="0" w:space="0" w:color="auto"/>
            <w:left w:val="none" w:sz="0" w:space="0" w:color="auto"/>
            <w:bottom w:val="none" w:sz="0" w:space="0" w:color="auto"/>
            <w:right w:val="none" w:sz="0" w:space="0" w:color="auto"/>
          </w:divBdr>
        </w:div>
      </w:divsChild>
    </w:div>
    <w:div w:id="1007826136">
      <w:bodyDiv w:val="1"/>
      <w:marLeft w:val="0"/>
      <w:marRight w:val="0"/>
      <w:marTop w:val="0"/>
      <w:marBottom w:val="0"/>
      <w:divBdr>
        <w:top w:val="none" w:sz="0" w:space="0" w:color="auto"/>
        <w:left w:val="none" w:sz="0" w:space="0" w:color="auto"/>
        <w:bottom w:val="none" w:sz="0" w:space="0" w:color="auto"/>
        <w:right w:val="none" w:sz="0" w:space="0" w:color="auto"/>
      </w:divBdr>
    </w:div>
    <w:div w:id="1013411095">
      <w:bodyDiv w:val="1"/>
      <w:marLeft w:val="0"/>
      <w:marRight w:val="0"/>
      <w:marTop w:val="0"/>
      <w:marBottom w:val="0"/>
      <w:divBdr>
        <w:top w:val="none" w:sz="0" w:space="0" w:color="auto"/>
        <w:left w:val="none" w:sz="0" w:space="0" w:color="auto"/>
        <w:bottom w:val="none" w:sz="0" w:space="0" w:color="auto"/>
        <w:right w:val="none" w:sz="0" w:space="0" w:color="auto"/>
      </w:divBdr>
    </w:div>
    <w:div w:id="1045134359">
      <w:bodyDiv w:val="1"/>
      <w:marLeft w:val="0"/>
      <w:marRight w:val="0"/>
      <w:marTop w:val="0"/>
      <w:marBottom w:val="0"/>
      <w:divBdr>
        <w:top w:val="none" w:sz="0" w:space="0" w:color="auto"/>
        <w:left w:val="none" w:sz="0" w:space="0" w:color="auto"/>
        <w:bottom w:val="none" w:sz="0" w:space="0" w:color="auto"/>
        <w:right w:val="none" w:sz="0" w:space="0" w:color="auto"/>
      </w:divBdr>
    </w:div>
    <w:div w:id="1063140548">
      <w:bodyDiv w:val="1"/>
      <w:marLeft w:val="0"/>
      <w:marRight w:val="0"/>
      <w:marTop w:val="0"/>
      <w:marBottom w:val="0"/>
      <w:divBdr>
        <w:top w:val="none" w:sz="0" w:space="0" w:color="auto"/>
        <w:left w:val="none" w:sz="0" w:space="0" w:color="auto"/>
        <w:bottom w:val="none" w:sz="0" w:space="0" w:color="auto"/>
        <w:right w:val="none" w:sz="0" w:space="0" w:color="auto"/>
      </w:divBdr>
    </w:div>
    <w:div w:id="1068192373">
      <w:bodyDiv w:val="1"/>
      <w:marLeft w:val="0"/>
      <w:marRight w:val="0"/>
      <w:marTop w:val="0"/>
      <w:marBottom w:val="0"/>
      <w:divBdr>
        <w:top w:val="none" w:sz="0" w:space="0" w:color="auto"/>
        <w:left w:val="none" w:sz="0" w:space="0" w:color="auto"/>
        <w:bottom w:val="none" w:sz="0" w:space="0" w:color="auto"/>
        <w:right w:val="none" w:sz="0" w:space="0" w:color="auto"/>
      </w:divBdr>
    </w:div>
    <w:div w:id="1077675253">
      <w:bodyDiv w:val="1"/>
      <w:marLeft w:val="0"/>
      <w:marRight w:val="0"/>
      <w:marTop w:val="0"/>
      <w:marBottom w:val="0"/>
      <w:divBdr>
        <w:top w:val="none" w:sz="0" w:space="0" w:color="auto"/>
        <w:left w:val="none" w:sz="0" w:space="0" w:color="auto"/>
        <w:bottom w:val="none" w:sz="0" w:space="0" w:color="auto"/>
        <w:right w:val="none" w:sz="0" w:space="0" w:color="auto"/>
      </w:divBdr>
    </w:div>
    <w:div w:id="1087851006">
      <w:bodyDiv w:val="1"/>
      <w:marLeft w:val="0"/>
      <w:marRight w:val="0"/>
      <w:marTop w:val="0"/>
      <w:marBottom w:val="0"/>
      <w:divBdr>
        <w:top w:val="none" w:sz="0" w:space="0" w:color="auto"/>
        <w:left w:val="none" w:sz="0" w:space="0" w:color="auto"/>
        <w:bottom w:val="none" w:sz="0" w:space="0" w:color="auto"/>
        <w:right w:val="none" w:sz="0" w:space="0" w:color="auto"/>
      </w:divBdr>
    </w:div>
    <w:div w:id="1095636630">
      <w:bodyDiv w:val="1"/>
      <w:marLeft w:val="0"/>
      <w:marRight w:val="0"/>
      <w:marTop w:val="0"/>
      <w:marBottom w:val="0"/>
      <w:divBdr>
        <w:top w:val="none" w:sz="0" w:space="0" w:color="auto"/>
        <w:left w:val="none" w:sz="0" w:space="0" w:color="auto"/>
        <w:bottom w:val="none" w:sz="0" w:space="0" w:color="auto"/>
        <w:right w:val="none" w:sz="0" w:space="0" w:color="auto"/>
      </w:divBdr>
    </w:div>
    <w:div w:id="1110009429">
      <w:bodyDiv w:val="1"/>
      <w:marLeft w:val="0"/>
      <w:marRight w:val="0"/>
      <w:marTop w:val="0"/>
      <w:marBottom w:val="0"/>
      <w:divBdr>
        <w:top w:val="none" w:sz="0" w:space="0" w:color="auto"/>
        <w:left w:val="none" w:sz="0" w:space="0" w:color="auto"/>
        <w:bottom w:val="none" w:sz="0" w:space="0" w:color="auto"/>
        <w:right w:val="none" w:sz="0" w:space="0" w:color="auto"/>
      </w:divBdr>
    </w:div>
    <w:div w:id="1131286090">
      <w:bodyDiv w:val="1"/>
      <w:marLeft w:val="0"/>
      <w:marRight w:val="0"/>
      <w:marTop w:val="0"/>
      <w:marBottom w:val="0"/>
      <w:divBdr>
        <w:top w:val="none" w:sz="0" w:space="0" w:color="auto"/>
        <w:left w:val="none" w:sz="0" w:space="0" w:color="auto"/>
        <w:bottom w:val="none" w:sz="0" w:space="0" w:color="auto"/>
        <w:right w:val="none" w:sz="0" w:space="0" w:color="auto"/>
      </w:divBdr>
    </w:div>
    <w:div w:id="1138916168">
      <w:bodyDiv w:val="1"/>
      <w:marLeft w:val="0"/>
      <w:marRight w:val="0"/>
      <w:marTop w:val="0"/>
      <w:marBottom w:val="0"/>
      <w:divBdr>
        <w:top w:val="none" w:sz="0" w:space="0" w:color="auto"/>
        <w:left w:val="none" w:sz="0" w:space="0" w:color="auto"/>
        <w:bottom w:val="none" w:sz="0" w:space="0" w:color="auto"/>
        <w:right w:val="none" w:sz="0" w:space="0" w:color="auto"/>
      </w:divBdr>
    </w:div>
    <w:div w:id="1139305017">
      <w:bodyDiv w:val="1"/>
      <w:marLeft w:val="0"/>
      <w:marRight w:val="0"/>
      <w:marTop w:val="0"/>
      <w:marBottom w:val="0"/>
      <w:divBdr>
        <w:top w:val="none" w:sz="0" w:space="0" w:color="auto"/>
        <w:left w:val="none" w:sz="0" w:space="0" w:color="auto"/>
        <w:bottom w:val="none" w:sz="0" w:space="0" w:color="auto"/>
        <w:right w:val="none" w:sz="0" w:space="0" w:color="auto"/>
      </w:divBdr>
    </w:div>
    <w:div w:id="1139806725">
      <w:bodyDiv w:val="1"/>
      <w:marLeft w:val="0"/>
      <w:marRight w:val="0"/>
      <w:marTop w:val="0"/>
      <w:marBottom w:val="0"/>
      <w:divBdr>
        <w:top w:val="none" w:sz="0" w:space="0" w:color="auto"/>
        <w:left w:val="none" w:sz="0" w:space="0" w:color="auto"/>
        <w:bottom w:val="none" w:sz="0" w:space="0" w:color="auto"/>
        <w:right w:val="none" w:sz="0" w:space="0" w:color="auto"/>
      </w:divBdr>
    </w:div>
    <w:div w:id="1141968729">
      <w:bodyDiv w:val="1"/>
      <w:marLeft w:val="0"/>
      <w:marRight w:val="0"/>
      <w:marTop w:val="0"/>
      <w:marBottom w:val="0"/>
      <w:divBdr>
        <w:top w:val="none" w:sz="0" w:space="0" w:color="auto"/>
        <w:left w:val="none" w:sz="0" w:space="0" w:color="auto"/>
        <w:bottom w:val="none" w:sz="0" w:space="0" w:color="auto"/>
        <w:right w:val="none" w:sz="0" w:space="0" w:color="auto"/>
      </w:divBdr>
    </w:div>
    <w:div w:id="1144544487">
      <w:bodyDiv w:val="1"/>
      <w:marLeft w:val="0"/>
      <w:marRight w:val="0"/>
      <w:marTop w:val="0"/>
      <w:marBottom w:val="0"/>
      <w:divBdr>
        <w:top w:val="none" w:sz="0" w:space="0" w:color="auto"/>
        <w:left w:val="none" w:sz="0" w:space="0" w:color="auto"/>
        <w:bottom w:val="none" w:sz="0" w:space="0" w:color="auto"/>
        <w:right w:val="none" w:sz="0" w:space="0" w:color="auto"/>
      </w:divBdr>
    </w:div>
    <w:div w:id="1171603639">
      <w:bodyDiv w:val="1"/>
      <w:marLeft w:val="0"/>
      <w:marRight w:val="0"/>
      <w:marTop w:val="0"/>
      <w:marBottom w:val="0"/>
      <w:divBdr>
        <w:top w:val="none" w:sz="0" w:space="0" w:color="auto"/>
        <w:left w:val="none" w:sz="0" w:space="0" w:color="auto"/>
        <w:bottom w:val="none" w:sz="0" w:space="0" w:color="auto"/>
        <w:right w:val="none" w:sz="0" w:space="0" w:color="auto"/>
      </w:divBdr>
    </w:div>
    <w:div w:id="1172137764">
      <w:bodyDiv w:val="1"/>
      <w:marLeft w:val="0"/>
      <w:marRight w:val="0"/>
      <w:marTop w:val="0"/>
      <w:marBottom w:val="0"/>
      <w:divBdr>
        <w:top w:val="none" w:sz="0" w:space="0" w:color="auto"/>
        <w:left w:val="none" w:sz="0" w:space="0" w:color="auto"/>
        <w:bottom w:val="none" w:sz="0" w:space="0" w:color="auto"/>
        <w:right w:val="none" w:sz="0" w:space="0" w:color="auto"/>
      </w:divBdr>
    </w:div>
    <w:div w:id="1186863124">
      <w:bodyDiv w:val="1"/>
      <w:marLeft w:val="0"/>
      <w:marRight w:val="0"/>
      <w:marTop w:val="0"/>
      <w:marBottom w:val="0"/>
      <w:divBdr>
        <w:top w:val="none" w:sz="0" w:space="0" w:color="auto"/>
        <w:left w:val="none" w:sz="0" w:space="0" w:color="auto"/>
        <w:bottom w:val="none" w:sz="0" w:space="0" w:color="auto"/>
        <w:right w:val="none" w:sz="0" w:space="0" w:color="auto"/>
      </w:divBdr>
    </w:div>
    <w:div w:id="1198393099">
      <w:bodyDiv w:val="1"/>
      <w:marLeft w:val="0"/>
      <w:marRight w:val="0"/>
      <w:marTop w:val="0"/>
      <w:marBottom w:val="0"/>
      <w:divBdr>
        <w:top w:val="none" w:sz="0" w:space="0" w:color="auto"/>
        <w:left w:val="none" w:sz="0" w:space="0" w:color="auto"/>
        <w:bottom w:val="none" w:sz="0" w:space="0" w:color="auto"/>
        <w:right w:val="none" w:sz="0" w:space="0" w:color="auto"/>
      </w:divBdr>
      <w:divsChild>
        <w:div w:id="54663139">
          <w:marLeft w:val="1800"/>
          <w:marRight w:val="0"/>
          <w:marTop w:val="115"/>
          <w:marBottom w:val="0"/>
          <w:divBdr>
            <w:top w:val="none" w:sz="0" w:space="0" w:color="auto"/>
            <w:left w:val="none" w:sz="0" w:space="0" w:color="auto"/>
            <w:bottom w:val="none" w:sz="0" w:space="0" w:color="auto"/>
            <w:right w:val="none" w:sz="0" w:space="0" w:color="auto"/>
          </w:divBdr>
        </w:div>
        <w:div w:id="150803887">
          <w:marLeft w:val="1800"/>
          <w:marRight w:val="0"/>
          <w:marTop w:val="115"/>
          <w:marBottom w:val="0"/>
          <w:divBdr>
            <w:top w:val="none" w:sz="0" w:space="0" w:color="auto"/>
            <w:left w:val="none" w:sz="0" w:space="0" w:color="auto"/>
            <w:bottom w:val="none" w:sz="0" w:space="0" w:color="auto"/>
            <w:right w:val="none" w:sz="0" w:space="0" w:color="auto"/>
          </w:divBdr>
        </w:div>
        <w:div w:id="954562623">
          <w:marLeft w:val="1800"/>
          <w:marRight w:val="0"/>
          <w:marTop w:val="115"/>
          <w:marBottom w:val="0"/>
          <w:divBdr>
            <w:top w:val="none" w:sz="0" w:space="0" w:color="auto"/>
            <w:left w:val="none" w:sz="0" w:space="0" w:color="auto"/>
            <w:bottom w:val="none" w:sz="0" w:space="0" w:color="auto"/>
            <w:right w:val="none" w:sz="0" w:space="0" w:color="auto"/>
          </w:divBdr>
        </w:div>
        <w:div w:id="968701765">
          <w:marLeft w:val="1166"/>
          <w:marRight w:val="0"/>
          <w:marTop w:val="134"/>
          <w:marBottom w:val="0"/>
          <w:divBdr>
            <w:top w:val="none" w:sz="0" w:space="0" w:color="auto"/>
            <w:left w:val="none" w:sz="0" w:space="0" w:color="auto"/>
            <w:bottom w:val="none" w:sz="0" w:space="0" w:color="auto"/>
            <w:right w:val="none" w:sz="0" w:space="0" w:color="auto"/>
          </w:divBdr>
        </w:div>
        <w:div w:id="1496609276">
          <w:marLeft w:val="1166"/>
          <w:marRight w:val="0"/>
          <w:marTop w:val="134"/>
          <w:marBottom w:val="0"/>
          <w:divBdr>
            <w:top w:val="none" w:sz="0" w:space="0" w:color="auto"/>
            <w:left w:val="none" w:sz="0" w:space="0" w:color="auto"/>
            <w:bottom w:val="none" w:sz="0" w:space="0" w:color="auto"/>
            <w:right w:val="none" w:sz="0" w:space="0" w:color="auto"/>
          </w:divBdr>
        </w:div>
        <w:div w:id="1596593243">
          <w:marLeft w:val="1166"/>
          <w:marRight w:val="0"/>
          <w:marTop w:val="134"/>
          <w:marBottom w:val="0"/>
          <w:divBdr>
            <w:top w:val="none" w:sz="0" w:space="0" w:color="auto"/>
            <w:left w:val="none" w:sz="0" w:space="0" w:color="auto"/>
            <w:bottom w:val="none" w:sz="0" w:space="0" w:color="auto"/>
            <w:right w:val="none" w:sz="0" w:space="0" w:color="auto"/>
          </w:divBdr>
        </w:div>
        <w:div w:id="1605725585">
          <w:marLeft w:val="1166"/>
          <w:marRight w:val="0"/>
          <w:marTop w:val="134"/>
          <w:marBottom w:val="0"/>
          <w:divBdr>
            <w:top w:val="none" w:sz="0" w:space="0" w:color="auto"/>
            <w:left w:val="none" w:sz="0" w:space="0" w:color="auto"/>
            <w:bottom w:val="none" w:sz="0" w:space="0" w:color="auto"/>
            <w:right w:val="none" w:sz="0" w:space="0" w:color="auto"/>
          </w:divBdr>
        </w:div>
        <w:div w:id="1864899551">
          <w:marLeft w:val="1800"/>
          <w:marRight w:val="0"/>
          <w:marTop w:val="115"/>
          <w:marBottom w:val="0"/>
          <w:divBdr>
            <w:top w:val="none" w:sz="0" w:space="0" w:color="auto"/>
            <w:left w:val="none" w:sz="0" w:space="0" w:color="auto"/>
            <w:bottom w:val="none" w:sz="0" w:space="0" w:color="auto"/>
            <w:right w:val="none" w:sz="0" w:space="0" w:color="auto"/>
          </w:divBdr>
        </w:div>
        <w:div w:id="2037536442">
          <w:marLeft w:val="1800"/>
          <w:marRight w:val="0"/>
          <w:marTop w:val="115"/>
          <w:marBottom w:val="0"/>
          <w:divBdr>
            <w:top w:val="none" w:sz="0" w:space="0" w:color="auto"/>
            <w:left w:val="none" w:sz="0" w:space="0" w:color="auto"/>
            <w:bottom w:val="none" w:sz="0" w:space="0" w:color="auto"/>
            <w:right w:val="none" w:sz="0" w:space="0" w:color="auto"/>
          </w:divBdr>
        </w:div>
      </w:divsChild>
    </w:div>
    <w:div w:id="1204906024">
      <w:bodyDiv w:val="1"/>
      <w:marLeft w:val="0"/>
      <w:marRight w:val="0"/>
      <w:marTop w:val="0"/>
      <w:marBottom w:val="0"/>
      <w:divBdr>
        <w:top w:val="none" w:sz="0" w:space="0" w:color="auto"/>
        <w:left w:val="none" w:sz="0" w:space="0" w:color="auto"/>
        <w:bottom w:val="none" w:sz="0" w:space="0" w:color="auto"/>
        <w:right w:val="none" w:sz="0" w:space="0" w:color="auto"/>
      </w:divBdr>
    </w:div>
    <w:div w:id="1244292993">
      <w:bodyDiv w:val="1"/>
      <w:marLeft w:val="0"/>
      <w:marRight w:val="0"/>
      <w:marTop w:val="0"/>
      <w:marBottom w:val="0"/>
      <w:divBdr>
        <w:top w:val="none" w:sz="0" w:space="0" w:color="auto"/>
        <w:left w:val="none" w:sz="0" w:space="0" w:color="auto"/>
        <w:bottom w:val="none" w:sz="0" w:space="0" w:color="auto"/>
        <w:right w:val="none" w:sz="0" w:space="0" w:color="auto"/>
      </w:divBdr>
    </w:div>
    <w:div w:id="1250968633">
      <w:bodyDiv w:val="1"/>
      <w:marLeft w:val="0"/>
      <w:marRight w:val="0"/>
      <w:marTop w:val="0"/>
      <w:marBottom w:val="0"/>
      <w:divBdr>
        <w:top w:val="none" w:sz="0" w:space="0" w:color="auto"/>
        <w:left w:val="none" w:sz="0" w:space="0" w:color="auto"/>
        <w:bottom w:val="none" w:sz="0" w:space="0" w:color="auto"/>
        <w:right w:val="none" w:sz="0" w:space="0" w:color="auto"/>
      </w:divBdr>
    </w:div>
    <w:div w:id="1282150755">
      <w:bodyDiv w:val="1"/>
      <w:marLeft w:val="0"/>
      <w:marRight w:val="0"/>
      <w:marTop w:val="0"/>
      <w:marBottom w:val="0"/>
      <w:divBdr>
        <w:top w:val="none" w:sz="0" w:space="0" w:color="auto"/>
        <w:left w:val="none" w:sz="0" w:space="0" w:color="auto"/>
        <w:bottom w:val="none" w:sz="0" w:space="0" w:color="auto"/>
        <w:right w:val="none" w:sz="0" w:space="0" w:color="auto"/>
      </w:divBdr>
    </w:div>
    <w:div w:id="1307121308">
      <w:bodyDiv w:val="1"/>
      <w:marLeft w:val="0"/>
      <w:marRight w:val="0"/>
      <w:marTop w:val="0"/>
      <w:marBottom w:val="0"/>
      <w:divBdr>
        <w:top w:val="none" w:sz="0" w:space="0" w:color="auto"/>
        <w:left w:val="none" w:sz="0" w:space="0" w:color="auto"/>
        <w:bottom w:val="none" w:sz="0" w:space="0" w:color="auto"/>
        <w:right w:val="none" w:sz="0" w:space="0" w:color="auto"/>
      </w:divBdr>
    </w:div>
    <w:div w:id="1332022514">
      <w:bodyDiv w:val="1"/>
      <w:marLeft w:val="0"/>
      <w:marRight w:val="0"/>
      <w:marTop w:val="0"/>
      <w:marBottom w:val="0"/>
      <w:divBdr>
        <w:top w:val="none" w:sz="0" w:space="0" w:color="auto"/>
        <w:left w:val="none" w:sz="0" w:space="0" w:color="auto"/>
        <w:bottom w:val="none" w:sz="0" w:space="0" w:color="auto"/>
        <w:right w:val="none" w:sz="0" w:space="0" w:color="auto"/>
      </w:divBdr>
    </w:div>
    <w:div w:id="1338384119">
      <w:bodyDiv w:val="1"/>
      <w:marLeft w:val="0"/>
      <w:marRight w:val="0"/>
      <w:marTop w:val="0"/>
      <w:marBottom w:val="0"/>
      <w:divBdr>
        <w:top w:val="none" w:sz="0" w:space="0" w:color="auto"/>
        <w:left w:val="none" w:sz="0" w:space="0" w:color="auto"/>
        <w:bottom w:val="none" w:sz="0" w:space="0" w:color="auto"/>
        <w:right w:val="none" w:sz="0" w:space="0" w:color="auto"/>
      </w:divBdr>
    </w:div>
    <w:div w:id="1356619526">
      <w:bodyDiv w:val="1"/>
      <w:marLeft w:val="0"/>
      <w:marRight w:val="0"/>
      <w:marTop w:val="0"/>
      <w:marBottom w:val="0"/>
      <w:divBdr>
        <w:top w:val="none" w:sz="0" w:space="0" w:color="auto"/>
        <w:left w:val="none" w:sz="0" w:space="0" w:color="auto"/>
        <w:bottom w:val="none" w:sz="0" w:space="0" w:color="auto"/>
        <w:right w:val="none" w:sz="0" w:space="0" w:color="auto"/>
      </w:divBdr>
    </w:div>
    <w:div w:id="1365905032">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92849611">
      <w:bodyDiv w:val="1"/>
      <w:marLeft w:val="0"/>
      <w:marRight w:val="0"/>
      <w:marTop w:val="0"/>
      <w:marBottom w:val="0"/>
      <w:divBdr>
        <w:top w:val="none" w:sz="0" w:space="0" w:color="auto"/>
        <w:left w:val="none" w:sz="0" w:space="0" w:color="auto"/>
        <w:bottom w:val="none" w:sz="0" w:space="0" w:color="auto"/>
        <w:right w:val="none" w:sz="0" w:space="0" w:color="auto"/>
      </w:divBdr>
    </w:div>
    <w:div w:id="1399597042">
      <w:bodyDiv w:val="1"/>
      <w:marLeft w:val="0"/>
      <w:marRight w:val="0"/>
      <w:marTop w:val="0"/>
      <w:marBottom w:val="0"/>
      <w:divBdr>
        <w:top w:val="none" w:sz="0" w:space="0" w:color="auto"/>
        <w:left w:val="none" w:sz="0" w:space="0" w:color="auto"/>
        <w:bottom w:val="none" w:sz="0" w:space="0" w:color="auto"/>
        <w:right w:val="none" w:sz="0" w:space="0" w:color="auto"/>
      </w:divBdr>
    </w:div>
    <w:div w:id="1419449470">
      <w:bodyDiv w:val="1"/>
      <w:marLeft w:val="0"/>
      <w:marRight w:val="0"/>
      <w:marTop w:val="0"/>
      <w:marBottom w:val="0"/>
      <w:divBdr>
        <w:top w:val="none" w:sz="0" w:space="0" w:color="auto"/>
        <w:left w:val="none" w:sz="0" w:space="0" w:color="auto"/>
        <w:bottom w:val="none" w:sz="0" w:space="0" w:color="auto"/>
        <w:right w:val="none" w:sz="0" w:space="0" w:color="auto"/>
      </w:divBdr>
    </w:div>
    <w:div w:id="1428041118">
      <w:bodyDiv w:val="1"/>
      <w:marLeft w:val="0"/>
      <w:marRight w:val="0"/>
      <w:marTop w:val="0"/>
      <w:marBottom w:val="0"/>
      <w:divBdr>
        <w:top w:val="none" w:sz="0" w:space="0" w:color="auto"/>
        <w:left w:val="none" w:sz="0" w:space="0" w:color="auto"/>
        <w:bottom w:val="none" w:sz="0" w:space="0" w:color="auto"/>
        <w:right w:val="none" w:sz="0" w:space="0" w:color="auto"/>
      </w:divBdr>
    </w:div>
    <w:div w:id="1435318748">
      <w:bodyDiv w:val="1"/>
      <w:marLeft w:val="0"/>
      <w:marRight w:val="0"/>
      <w:marTop w:val="0"/>
      <w:marBottom w:val="0"/>
      <w:divBdr>
        <w:top w:val="none" w:sz="0" w:space="0" w:color="auto"/>
        <w:left w:val="none" w:sz="0" w:space="0" w:color="auto"/>
        <w:bottom w:val="none" w:sz="0" w:space="0" w:color="auto"/>
        <w:right w:val="none" w:sz="0" w:space="0" w:color="auto"/>
      </w:divBdr>
      <w:divsChild>
        <w:div w:id="607541240">
          <w:marLeft w:val="1800"/>
          <w:marRight w:val="0"/>
          <w:marTop w:val="115"/>
          <w:marBottom w:val="0"/>
          <w:divBdr>
            <w:top w:val="none" w:sz="0" w:space="0" w:color="auto"/>
            <w:left w:val="none" w:sz="0" w:space="0" w:color="auto"/>
            <w:bottom w:val="none" w:sz="0" w:space="0" w:color="auto"/>
            <w:right w:val="none" w:sz="0" w:space="0" w:color="auto"/>
          </w:divBdr>
        </w:div>
        <w:div w:id="1300575321">
          <w:marLeft w:val="1800"/>
          <w:marRight w:val="0"/>
          <w:marTop w:val="115"/>
          <w:marBottom w:val="0"/>
          <w:divBdr>
            <w:top w:val="none" w:sz="0" w:space="0" w:color="auto"/>
            <w:left w:val="none" w:sz="0" w:space="0" w:color="auto"/>
            <w:bottom w:val="none" w:sz="0" w:space="0" w:color="auto"/>
            <w:right w:val="none" w:sz="0" w:space="0" w:color="auto"/>
          </w:divBdr>
        </w:div>
        <w:div w:id="1690108877">
          <w:marLeft w:val="1800"/>
          <w:marRight w:val="0"/>
          <w:marTop w:val="115"/>
          <w:marBottom w:val="0"/>
          <w:divBdr>
            <w:top w:val="none" w:sz="0" w:space="0" w:color="auto"/>
            <w:left w:val="none" w:sz="0" w:space="0" w:color="auto"/>
            <w:bottom w:val="none" w:sz="0" w:space="0" w:color="auto"/>
            <w:right w:val="none" w:sz="0" w:space="0" w:color="auto"/>
          </w:divBdr>
        </w:div>
      </w:divsChild>
    </w:div>
    <w:div w:id="1436168669">
      <w:bodyDiv w:val="1"/>
      <w:marLeft w:val="0"/>
      <w:marRight w:val="0"/>
      <w:marTop w:val="0"/>
      <w:marBottom w:val="0"/>
      <w:divBdr>
        <w:top w:val="none" w:sz="0" w:space="0" w:color="auto"/>
        <w:left w:val="none" w:sz="0" w:space="0" w:color="auto"/>
        <w:bottom w:val="none" w:sz="0" w:space="0" w:color="auto"/>
        <w:right w:val="none" w:sz="0" w:space="0" w:color="auto"/>
      </w:divBdr>
      <w:divsChild>
        <w:div w:id="194393676">
          <w:marLeft w:val="547"/>
          <w:marRight w:val="0"/>
          <w:marTop w:val="154"/>
          <w:marBottom w:val="0"/>
          <w:divBdr>
            <w:top w:val="none" w:sz="0" w:space="0" w:color="auto"/>
            <w:left w:val="none" w:sz="0" w:space="0" w:color="auto"/>
            <w:bottom w:val="none" w:sz="0" w:space="0" w:color="auto"/>
            <w:right w:val="none" w:sz="0" w:space="0" w:color="auto"/>
          </w:divBdr>
        </w:div>
        <w:div w:id="398014645">
          <w:marLeft w:val="1166"/>
          <w:marRight w:val="0"/>
          <w:marTop w:val="134"/>
          <w:marBottom w:val="0"/>
          <w:divBdr>
            <w:top w:val="none" w:sz="0" w:space="0" w:color="auto"/>
            <w:left w:val="none" w:sz="0" w:space="0" w:color="auto"/>
            <w:bottom w:val="none" w:sz="0" w:space="0" w:color="auto"/>
            <w:right w:val="none" w:sz="0" w:space="0" w:color="auto"/>
          </w:divBdr>
        </w:div>
        <w:div w:id="457381448">
          <w:marLeft w:val="547"/>
          <w:marRight w:val="0"/>
          <w:marTop w:val="154"/>
          <w:marBottom w:val="0"/>
          <w:divBdr>
            <w:top w:val="none" w:sz="0" w:space="0" w:color="auto"/>
            <w:left w:val="none" w:sz="0" w:space="0" w:color="auto"/>
            <w:bottom w:val="none" w:sz="0" w:space="0" w:color="auto"/>
            <w:right w:val="none" w:sz="0" w:space="0" w:color="auto"/>
          </w:divBdr>
        </w:div>
        <w:div w:id="470221126">
          <w:marLeft w:val="1166"/>
          <w:marRight w:val="0"/>
          <w:marTop w:val="134"/>
          <w:marBottom w:val="0"/>
          <w:divBdr>
            <w:top w:val="none" w:sz="0" w:space="0" w:color="auto"/>
            <w:left w:val="none" w:sz="0" w:space="0" w:color="auto"/>
            <w:bottom w:val="none" w:sz="0" w:space="0" w:color="auto"/>
            <w:right w:val="none" w:sz="0" w:space="0" w:color="auto"/>
          </w:divBdr>
        </w:div>
        <w:div w:id="1077245426">
          <w:marLeft w:val="1166"/>
          <w:marRight w:val="0"/>
          <w:marTop w:val="134"/>
          <w:marBottom w:val="0"/>
          <w:divBdr>
            <w:top w:val="none" w:sz="0" w:space="0" w:color="auto"/>
            <w:left w:val="none" w:sz="0" w:space="0" w:color="auto"/>
            <w:bottom w:val="none" w:sz="0" w:space="0" w:color="auto"/>
            <w:right w:val="none" w:sz="0" w:space="0" w:color="auto"/>
          </w:divBdr>
        </w:div>
        <w:div w:id="1465076017">
          <w:marLeft w:val="1166"/>
          <w:marRight w:val="0"/>
          <w:marTop w:val="134"/>
          <w:marBottom w:val="0"/>
          <w:divBdr>
            <w:top w:val="none" w:sz="0" w:space="0" w:color="auto"/>
            <w:left w:val="none" w:sz="0" w:space="0" w:color="auto"/>
            <w:bottom w:val="none" w:sz="0" w:space="0" w:color="auto"/>
            <w:right w:val="none" w:sz="0" w:space="0" w:color="auto"/>
          </w:divBdr>
        </w:div>
        <w:div w:id="1624000331">
          <w:marLeft w:val="547"/>
          <w:marRight w:val="0"/>
          <w:marTop w:val="154"/>
          <w:marBottom w:val="0"/>
          <w:divBdr>
            <w:top w:val="none" w:sz="0" w:space="0" w:color="auto"/>
            <w:left w:val="none" w:sz="0" w:space="0" w:color="auto"/>
            <w:bottom w:val="none" w:sz="0" w:space="0" w:color="auto"/>
            <w:right w:val="none" w:sz="0" w:space="0" w:color="auto"/>
          </w:divBdr>
        </w:div>
      </w:divsChild>
    </w:div>
    <w:div w:id="1439719160">
      <w:bodyDiv w:val="1"/>
      <w:marLeft w:val="0"/>
      <w:marRight w:val="0"/>
      <w:marTop w:val="0"/>
      <w:marBottom w:val="0"/>
      <w:divBdr>
        <w:top w:val="none" w:sz="0" w:space="0" w:color="auto"/>
        <w:left w:val="none" w:sz="0" w:space="0" w:color="auto"/>
        <w:bottom w:val="none" w:sz="0" w:space="0" w:color="auto"/>
        <w:right w:val="none" w:sz="0" w:space="0" w:color="auto"/>
      </w:divBdr>
      <w:divsChild>
        <w:div w:id="334845123">
          <w:marLeft w:val="547"/>
          <w:marRight w:val="0"/>
          <w:marTop w:val="154"/>
          <w:marBottom w:val="0"/>
          <w:divBdr>
            <w:top w:val="none" w:sz="0" w:space="0" w:color="auto"/>
            <w:left w:val="none" w:sz="0" w:space="0" w:color="auto"/>
            <w:bottom w:val="none" w:sz="0" w:space="0" w:color="auto"/>
            <w:right w:val="none" w:sz="0" w:space="0" w:color="auto"/>
          </w:divBdr>
        </w:div>
        <w:div w:id="758871417">
          <w:marLeft w:val="1166"/>
          <w:marRight w:val="0"/>
          <w:marTop w:val="134"/>
          <w:marBottom w:val="0"/>
          <w:divBdr>
            <w:top w:val="none" w:sz="0" w:space="0" w:color="auto"/>
            <w:left w:val="none" w:sz="0" w:space="0" w:color="auto"/>
            <w:bottom w:val="none" w:sz="0" w:space="0" w:color="auto"/>
            <w:right w:val="none" w:sz="0" w:space="0" w:color="auto"/>
          </w:divBdr>
        </w:div>
        <w:div w:id="1125126667">
          <w:marLeft w:val="547"/>
          <w:marRight w:val="0"/>
          <w:marTop w:val="154"/>
          <w:marBottom w:val="0"/>
          <w:divBdr>
            <w:top w:val="none" w:sz="0" w:space="0" w:color="auto"/>
            <w:left w:val="none" w:sz="0" w:space="0" w:color="auto"/>
            <w:bottom w:val="none" w:sz="0" w:space="0" w:color="auto"/>
            <w:right w:val="none" w:sz="0" w:space="0" w:color="auto"/>
          </w:divBdr>
        </w:div>
        <w:div w:id="1289165960">
          <w:marLeft w:val="1166"/>
          <w:marRight w:val="0"/>
          <w:marTop w:val="134"/>
          <w:marBottom w:val="0"/>
          <w:divBdr>
            <w:top w:val="none" w:sz="0" w:space="0" w:color="auto"/>
            <w:left w:val="none" w:sz="0" w:space="0" w:color="auto"/>
            <w:bottom w:val="none" w:sz="0" w:space="0" w:color="auto"/>
            <w:right w:val="none" w:sz="0" w:space="0" w:color="auto"/>
          </w:divBdr>
        </w:div>
        <w:div w:id="1456484799">
          <w:marLeft w:val="1166"/>
          <w:marRight w:val="0"/>
          <w:marTop w:val="134"/>
          <w:marBottom w:val="0"/>
          <w:divBdr>
            <w:top w:val="none" w:sz="0" w:space="0" w:color="auto"/>
            <w:left w:val="none" w:sz="0" w:space="0" w:color="auto"/>
            <w:bottom w:val="none" w:sz="0" w:space="0" w:color="auto"/>
            <w:right w:val="none" w:sz="0" w:space="0" w:color="auto"/>
          </w:divBdr>
        </w:div>
        <w:div w:id="1552115361">
          <w:marLeft w:val="1166"/>
          <w:marRight w:val="0"/>
          <w:marTop w:val="134"/>
          <w:marBottom w:val="0"/>
          <w:divBdr>
            <w:top w:val="none" w:sz="0" w:space="0" w:color="auto"/>
            <w:left w:val="none" w:sz="0" w:space="0" w:color="auto"/>
            <w:bottom w:val="none" w:sz="0" w:space="0" w:color="auto"/>
            <w:right w:val="none" w:sz="0" w:space="0" w:color="auto"/>
          </w:divBdr>
        </w:div>
        <w:div w:id="2003265871">
          <w:marLeft w:val="547"/>
          <w:marRight w:val="0"/>
          <w:marTop w:val="154"/>
          <w:marBottom w:val="0"/>
          <w:divBdr>
            <w:top w:val="none" w:sz="0" w:space="0" w:color="auto"/>
            <w:left w:val="none" w:sz="0" w:space="0" w:color="auto"/>
            <w:bottom w:val="none" w:sz="0" w:space="0" w:color="auto"/>
            <w:right w:val="none" w:sz="0" w:space="0" w:color="auto"/>
          </w:divBdr>
        </w:div>
      </w:divsChild>
    </w:div>
    <w:div w:id="1440760361">
      <w:bodyDiv w:val="1"/>
      <w:marLeft w:val="0"/>
      <w:marRight w:val="0"/>
      <w:marTop w:val="0"/>
      <w:marBottom w:val="0"/>
      <w:divBdr>
        <w:top w:val="none" w:sz="0" w:space="0" w:color="auto"/>
        <w:left w:val="none" w:sz="0" w:space="0" w:color="auto"/>
        <w:bottom w:val="none" w:sz="0" w:space="0" w:color="auto"/>
        <w:right w:val="none" w:sz="0" w:space="0" w:color="auto"/>
      </w:divBdr>
    </w:div>
    <w:div w:id="1444227045">
      <w:bodyDiv w:val="1"/>
      <w:marLeft w:val="0"/>
      <w:marRight w:val="0"/>
      <w:marTop w:val="0"/>
      <w:marBottom w:val="0"/>
      <w:divBdr>
        <w:top w:val="none" w:sz="0" w:space="0" w:color="auto"/>
        <w:left w:val="none" w:sz="0" w:space="0" w:color="auto"/>
        <w:bottom w:val="none" w:sz="0" w:space="0" w:color="auto"/>
        <w:right w:val="none" w:sz="0" w:space="0" w:color="auto"/>
      </w:divBdr>
    </w:div>
    <w:div w:id="1452943283">
      <w:bodyDiv w:val="1"/>
      <w:marLeft w:val="0"/>
      <w:marRight w:val="0"/>
      <w:marTop w:val="0"/>
      <w:marBottom w:val="0"/>
      <w:divBdr>
        <w:top w:val="none" w:sz="0" w:space="0" w:color="auto"/>
        <w:left w:val="none" w:sz="0" w:space="0" w:color="auto"/>
        <w:bottom w:val="none" w:sz="0" w:space="0" w:color="auto"/>
        <w:right w:val="none" w:sz="0" w:space="0" w:color="auto"/>
      </w:divBdr>
    </w:div>
    <w:div w:id="1457528707">
      <w:bodyDiv w:val="1"/>
      <w:marLeft w:val="0"/>
      <w:marRight w:val="0"/>
      <w:marTop w:val="0"/>
      <w:marBottom w:val="0"/>
      <w:divBdr>
        <w:top w:val="none" w:sz="0" w:space="0" w:color="auto"/>
        <w:left w:val="none" w:sz="0" w:space="0" w:color="auto"/>
        <w:bottom w:val="none" w:sz="0" w:space="0" w:color="auto"/>
        <w:right w:val="none" w:sz="0" w:space="0" w:color="auto"/>
      </w:divBdr>
    </w:div>
    <w:div w:id="1458838185">
      <w:bodyDiv w:val="1"/>
      <w:marLeft w:val="0"/>
      <w:marRight w:val="0"/>
      <w:marTop w:val="0"/>
      <w:marBottom w:val="0"/>
      <w:divBdr>
        <w:top w:val="none" w:sz="0" w:space="0" w:color="auto"/>
        <w:left w:val="none" w:sz="0" w:space="0" w:color="auto"/>
        <w:bottom w:val="none" w:sz="0" w:space="0" w:color="auto"/>
        <w:right w:val="none" w:sz="0" w:space="0" w:color="auto"/>
      </w:divBdr>
    </w:div>
    <w:div w:id="1462721767">
      <w:bodyDiv w:val="1"/>
      <w:marLeft w:val="0"/>
      <w:marRight w:val="0"/>
      <w:marTop w:val="0"/>
      <w:marBottom w:val="0"/>
      <w:divBdr>
        <w:top w:val="none" w:sz="0" w:space="0" w:color="auto"/>
        <w:left w:val="none" w:sz="0" w:space="0" w:color="auto"/>
        <w:bottom w:val="none" w:sz="0" w:space="0" w:color="auto"/>
        <w:right w:val="none" w:sz="0" w:space="0" w:color="auto"/>
      </w:divBdr>
    </w:div>
    <w:div w:id="1473255821">
      <w:bodyDiv w:val="1"/>
      <w:marLeft w:val="0"/>
      <w:marRight w:val="0"/>
      <w:marTop w:val="0"/>
      <w:marBottom w:val="0"/>
      <w:divBdr>
        <w:top w:val="none" w:sz="0" w:space="0" w:color="auto"/>
        <w:left w:val="none" w:sz="0" w:space="0" w:color="auto"/>
        <w:bottom w:val="none" w:sz="0" w:space="0" w:color="auto"/>
        <w:right w:val="none" w:sz="0" w:space="0" w:color="auto"/>
      </w:divBdr>
    </w:div>
    <w:div w:id="1488938409">
      <w:bodyDiv w:val="1"/>
      <w:marLeft w:val="0"/>
      <w:marRight w:val="0"/>
      <w:marTop w:val="0"/>
      <w:marBottom w:val="0"/>
      <w:divBdr>
        <w:top w:val="none" w:sz="0" w:space="0" w:color="auto"/>
        <w:left w:val="none" w:sz="0" w:space="0" w:color="auto"/>
        <w:bottom w:val="none" w:sz="0" w:space="0" w:color="auto"/>
        <w:right w:val="none" w:sz="0" w:space="0" w:color="auto"/>
      </w:divBdr>
      <w:divsChild>
        <w:div w:id="369502029">
          <w:marLeft w:val="1800"/>
          <w:marRight w:val="0"/>
          <w:marTop w:val="115"/>
          <w:marBottom w:val="0"/>
          <w:divBdr>
            <w:top w:val="none" w:sz="0" w:space="0" w:color="auto"/>
            <w:left w:val="none" w:sz="0" w:space="0" w:color="auto"/>
            <w:bottom w:val="none" w:sz="0" w:space="0" w:color="auto"/>
            <w:right w:val="none" w:sz="0" w:space="0" w:color="auto"/>
          </w:divBdr>
        </w:div>
        <w:div w:id="421340358">
          <w:marLeft w:val="1800"/>
          <w:marRight w:val="0"/>
          <w:marTop w:val="115"/>
          <w:marBottom w:val="0"/>
          <w:divBdr>
            <w:top w:val="none" w:sz="0" w:space="0" w:color="auto"/>
            <w:left w:val="none" w:sz="0" w:space="0" w:color="auto"/>
            <w:bottom w:val="none" w:sz="0" w:space="0" w:color="auto"/>
            <w:right w:val="none" w:sz="0" w:space="0" w:color="auto"/>
          </w:divBdr>
        </w:div>
        <w:div w:id="583415555">
          <w:marLeft w:val="1800"/>
          <w:marRight w:val="0"/>
          <w:marTop w:val="115"/>
          <w:marBottom w:val="0"/>
          <w:divBdr>
            <w:top w:val="none" w:sz="0" w:space="0" w:color="auto"/>
            <w:left w:val="none" w:sz="0" w:space="0" w:color="auto"/>
            <w:bottom w:val="none" w:sz="0" w:space="0" w:color="auto"/>
            <w:right w:val="none" w:sz="0" w:space="0" w:color="auto"/>
          </w:divBdr>
        </w:div>
        <w:div w:id="637882751">
          <w:marLeft w:val="1166"/>
          <w:marRight w:val="0"/>
          <w:marTop w:val="115"/>
          <w:marBottom w:val="0"/>
          <w:divBdr>
            <w:top w:val="none" w:sz="0" w:space="0" w:color="auto"/>
            <w:left w:val="none" w:sz="0" w:space="0" w:color="auto"/>
            <w:bottom w:val="none" w:sz="0" w:space="0" w:color="auto"/>
            <w:right w:val="none" w:sz="0" w:space="0" w:color="auto"/>
          </w:divBdr>
        </w:div>
        <w:div w:id="865094962">
          <w:marLeft w:val="1800"/>
          <w:marRight w:val="0"/>
          <w:marTop w:val="115"/>
          <w:marBottom w:val="0"/>
          <w:divBdr>
            <w:top w:val="none" w:sz="0" w:space="0" w:color="auto"/>
            <w:left w:val="none" w:sz="0" w:space="0" w:color="auto"/>
            <w:bottom w:val="none" w:sz="0" w:space="0" w:color="auto"/>
            <w:right w:val="none" w:sz="0" w:space="0" w:color="auto"/>
          </w:divBdr>
        </w:div>
        <w:div w:id="1091241048">
          <w:marLeft w:val="1166"/>
          <w:marRight w:val="0"/>
          <w:marTop w:val="115"/>
          <w:marBottom w:val="0"/>
          <w:divBdr>
            <w:top w:val="none" w:sz="0" w:space="0" w:color="auto"/>
            <w:left w:val="none" w:sz="0" w:space="0" w:color="auto"/>
            <w:bottom w:val="none" w:sz="0" w:space="0" w:color="auto"/>
            <w:right w:val="none" w:sz="0" w:space="0" w:color="auto"/>
          </w:divBdr>
        </w:div>
        <w:div w:id="1678844770">
          <w:marLeft w:val="1800"/>
          <w:marRight w:val="0"/>
          <w:marTop w:val="115"/>
          <w:marBottom w:val="0"/>
          <w:divBdr>
            <w:top w:val="none" w:sz="0" w:space="0" w:color="auto"/>
            <w:left w:val="none" w:sz="0" w:space="0" w:color="auto"/>
            <w:bottom w:val="none" w:sz="0" w:space="0" w:color="auto"/>
            <w:right w:val="none" w:sz="0" w:space="0" w:color="auto"/>
          </w:divBdr>
        </w:div>
        <w:div w:id="1729112385">
          <w:marLeft w:val="2520"/>
          <w:marRight w:val="0"/>
          <w:marTop w:val="96"/>
          <w:marBottom w:val="0"/>
          <w:divBdr>
            <w:top w:val="none" w:sz="0" w:space="0" w:color="auto"/>
            <w:left w:val="none" w:sz="0" w:space="0" w:color="auto"/>
            <w:bottom w:val="none" w:sz="0" w:space="0" w:color="auto"/>
            <w:right w:val="none" w:sz="0" w:space="0" w:color="auto"/>
          </w:divBdr>
        </w:div>
        <w:div w:id="1826163635">
          <w:marLeft w:val="2520"/>
          <w:marRight w:val="0"/>
          <w:marTop w:val="96"/>
          <w:marBottom w:val="0"/>
          <w:divBdr>
            <w:top w:val="none" w:sz="0" w:space="0" w:color="auto"/>
            <w:left w:val="none" w:sz="0" w:space="0" w:color="auto"/>
            <w:bottom w:val="none" w:sz="0" w:space="0" w:color="auto"/>
            <w:right w:val="none" w:sz="0" w:space="0" w:color="auto"/>
          </w:divBdr>
        </w:div>
        <w:div w:id="2105035320">
          <w:marLeft w:val="2520"/>
          <w:marRight w:val="0"/>
          <w:marTop w:val="96"/>
          <w:marBottom w:val="0"/>
          <w:divBdr>
            <w:top w:val="none" w:sz="0" w:space="0" w:color="auto"/>
            <w:left w:val="none" w:sz="0" w:space="0" w:color="auto"/>
            <w:bottom w:val="none" w:sz="0" w:space="0" w:color="auto"/>
            <w:right w:val="none" w:sz="0" w:space="0" w:color="auto"/>
          </w:divBdr>
        </w:div>
      </w:divsChild>
    </w:div>
    <w:div w:id="1546865719">
      <w:bodyDiv w:val="1"/>
      <w:marLeft w:val="0"/>
      <w:marRight w:val="0"/>
      <w:marTop w:val="0"/>
      <w:marBottom w:val="0"/>
      <w:divBdr>
        <w:top w:val="none" w:sz="0" w:space="0" w:color="auto"/>
        <w:left w:val="none" w:sz="0" w:space="0" w:color="auto"/>
        <w:bottom w:val="none" w:sz="0" w:space="0" w:color="auto"/>
        <w:right w:val="none" w:sz="0" w:space="0" w:color="auto"/>
      </w:divBdr>
    </w:div>
    <w:div w:id="1572235002">
      <w:bodyDiv w:val="1"/>
      <w:marLeft w:val="0"/>
      <w:marRight w:val="0"/>
      <w:marTop w:val="0"/>
      <w:marBottom w:val="0"/>
      <w:divBdr>
        <w:top w:val="none" w:sz="0" w:space="0" w:color="auto"/>
        <w:left w:val="none" w:sz="0" w:space="0" w:color="auto"/>
        <w:bottom w:val="none" w:sz="0" w:space="0" w:color="auto"/>
        <w:right w:val="none" w:sz="0" w:space="0" w:color="auto"/>
      </w:divBdr>
    </w:div>
    <w:div w:id="1575124260">
      <w:bodyDiv w:val="1"/>
      <w:marLeft w:val="0"/>
      <w:marRight w:val="0"/>
      <w:marTop w:val="0"/>
      <w:marBottom w:val="0"/>
      <w:divBdr>
        <w:top w:val="none" w:sz="0" w:space="0" w:color="auto"/>
        <w:left w:val="none" w:sz="0" w:space="0" w:color="auto"/>
        <w:bottom w:val="none" w:sz="0" w:space="0" w:color="auto"/>
        <w:right w:val="none" w:sz="0" w:space="0" w:color="auto"/>
      </w:divBdr>
    </w:div>
    <w:div w:id="1593584067">
      <w:bodyDiv w:val="1"/>
      <w:marLeft w:val="0"/>
      <w:marRight w:val="0"/>
      <w:marTop w:val="0"/>
      <w:marBottom w:val="0"/>
      <w:divBdr>
        <w:top w:val="none" w:sz="0" w:space="0" w:color="auto"/>
        <w:left w:val="none" w:sz="0" w:space="0" w:color="auto"/>
        <w:bottom w:val="none" w:sz="0" w:space="0" w:color="auto"/>
        <w:right w:val="none" w:sz="0" w:space="0" w:color="auto"/>
      </w:divBdr>
    </w:div>
    <w:div w:id="1594194567">
      <w:bodyDiv w:val="1"/>
      <w:marLeft w:val="0"/>
      <w:marRight w:val="0"/>
      <w:marTop w:val="0"/>
      <w:marBottom w:val="0"/>
      <w:divBdr>
        <w:top w:val="none" w:sz="0" w:space="0" w:color="auto"/>
        <w:left w:val="none" w:sz="0" w:space="0" w:color="auto"/>
        <w:bottom w:val="none" w:sz="0" w:space="0" w:color="auto"/>
        <w:right w:val="none" w:sz="0" w:space="0" w:color="auto"/>
      </w:divBdr>
    </w:div>
    <w:div w:id="1605190834">
      <w:bodyDiv w:val="1"/>
      <w:marLeft w:val="0"/>
      <w:marRight w:val="0"/>
      <w:marTop w:val="0"/>
      <w:marBottom w:val="0"/>
      <w:divBdr>
        <w:top w:val="none" w:sz="0" w:space="0" w:color="auto"/>
        <w:left w:val="none" w:sz="0" w:space="0" w:color="auto"/>
        <w:bottom w:val="none" w:sz="0" w:space="0" w:color="auto"/>
        <w:right w:val="none" w:sz="0" w:space="0" w:color="auto"/>
      </w:divBdr>
      <w:divsChild>
        <w:div w:id="1698457997">
          <w:marLeft w:val="-960"/>
          <w:marRight w:val="0"/>
          <w:marTop w:val="0"/>
          <w:marBottom w:val="0"/>
          <w:divBdr>
            <w:top w:val="none" w:sz="0" w:space="0" w:color="auto"/>
            <w:left w:val="none" w:sz="0" w:space="0" w:color="auto"/>
            <w:bottom w:val="none" w:sz="0" w:space="0" w:color="auto"/>
            <w:right w:val="none" w:sz="0" w:space="0" w:color="auto"/>
          </w:divBdr>
        </w:div>
      </w:divsChild>
    </w:div>
    <w:div w:id="1613633696">
      <w:bodyDiv w:val="1"/>
      <w:marLeft w:val="0"/>
      <w:marRight w:val="0"/>
      <w:marTop w:val="0"/>
      <w:marBottom w:val="0"/>
      <w:divBdr>
        <w:top w:val="none" w:sz="0" w:space="0" w:color="auto"/>
        <w:left w:val="none" w:sz="0" w:space="0" w:color="auto"/>
        <w:bottom w:val="none" w:sz="0" w:space="0" w:color="auto"/>
        <w:right w:val="none" w:sz="0" w:space="0" w:color="auto"/>
      </w:divBdr>
    </w:div>
    <w:div w:id="1622803830">
      <w:bodyDiv w:val="1"/>
      <w:marLeft w:val="0"/>
      <w:marRight w:val="0"/>
      <w:marTop w:val="0"/>
      <w:marBottom w:val="0"/>
      <w:divBdr>
        <w:top w:val="none" w:sz="0" w:space="0" w:color="auto"/>
        <w:left w:val="none" w:sz="0" w:space="0" w:color="auto"/>
        <w:bottom w:val="none" w:sz="0" w:space="0" w:color="auto"/>
        <w:right w:val="none" w:sz="0" w:space="0" w:color="auto"/>
      </w:divBdr>
    </w:div>
    <w:div w:id="1623459908">
      <w:bodyDiv w:val="1"/>
      <w:marLeft w:val="0"/>
      <w:marRight w:val="0"/>
      <w:marTop w:val="0"/>
      <w:marBottom w:val="0"/>
      <w:divBdr>
        <w:top w:val="none" w:sz="0" w:space="0" w:color="auto"/>
        <w:left w:val="none" w:sz="0" w:space="0" w:color="auto"/>
        <w:bottom w:val="none" w:sz="0" w:space="0" w:color="auto"/>
        <w:right w:val="none" w:sz="0" w:space="0" w:color="auto"/>
      </w:divBdr>
    </w:div>
    <w:div w:id="1633100328">
      <w:bodyDiv w:val="1"/>
      <w:marLeft w:val="0"/>
      <w:marRight w:val="0"/>
      <w:marTop w:val="0"/>
      <w:marBottom w:val="0"/>
      <w:divBdr>
        <w:top w:val="none" w:sz="0" w:space="0" w:color="auto"/>
        <w:left w:val="none" w:sz="0" w:space="0" w:color="auto"/>
        <w:bottom w:val="none" w:sz="0" w:space="0" w:color="auto"/>
        <w:right w:val="none" w:sz="0" w:space="0" w:color="auto"/>
      </w:divBdr>
    </w:div>
    <w:div w:id="1641612295">
      <w:bodyDiv w:val="1"/>
      <w:marLeft w:val="0"/>
      <w:marRight w:val="0"/>
      <w:marTop w:val="0"/>
      <w:marBottom w:val="0"/>
      <w:divBdr>
        <w:top w:val="none" w:sz="0" w:space="0" w:color="auto"/>
        <w:left w:val="none" w:sz="0" w:space="0" w:color="auto"/>
        <w:bottom w:val="none" w:sz="0" w:space="0" w:color="auto"/>
        <w:right w:val="none" w:sz="0" w:space="0" w:color="auto"/>
      </w:divBdr>
    </w:div>
    <w:div w:id="1664819665">
      <w:bodyDiv w:val="1"/>
      <w:marLeft w:val="0"/>
      <w:marRight w:val="0"/>
      <w:marTop w:val="0"/>
      <w:marBottom w:val="0"/>
      <w:divBdr>
        <w:top w:val="none" w:sz="0" w:space="0" w:color="auto"/>
        <w:left w:val="none" w:sz="0" w:space="0" w:color="auto"/>
        <w:bottom w:val="none" w:sz="0" w:space="0" w:color="auto"/>
        <w:right w:val="none" w:sz="0" w:space="0" w:color="auto"/>
      </w:divBdr>
    </w:div>
    <w:div w:id="1693727323">
      <w:bodyDiv w:val="1"/>
      <w:marLeft w:val="0"/>
      <w:marRight w:val="0"/>
      <w:marTop w:val="0"/>
      <w:marBottom w:val="0"/>
      <w:divBdr>
        <w:top w:val="none" w:sz="0" w:space="0" w:color="auto"/>
        <w:left w:val="none" w:sz="0" w:space="0" w:color="auto"/>
        <w:bottom w:val="none" w:sz="0" w:space="0" w:color="auto"/>
        <w:right w:val="none" w:sz="0" w:space="0" w:color="auto"/>
      </w:divBdr>
    </w:div>
    <w:div w:id="1695382024">
      <w:bodyDiv w:val="1"/>
      <w:marLeft w:val="0"/>
      <w:marRight w:val="0"/>
      <w:marTop w:val="0"/>
      <w:marBottom w:val="0"/>
      <w:divBdr>
        <w:top w:val="none" w:sz="0" w:space="0" w:color="auto"/>
        <w:left w:val="none" w:sz="0" w:space="0" w:color="auto"/>
        <w:bottom w:val="none" w:sz="0" w:space="0" w:color="auto"/>
        <w:right w:val="none" w:sz="0" w:space="0" w:color="auto"/>
      </w:divBdr>
    </w:div>
    <w:div w:id="1708795752">
      <w:bodyDiv w:val="1"/>
      <w:marLeft w:val="0"/>
      <w:marRight w:val="0"/>
      <w:marTop w:val="0"/>
      <w:marBottom w:val="0"/>
      <w:divBdr>
        <w:top w:val="none" w:sz="0" w:space="0" w:color="auto"/>
        <w:left w:val="none" w:sz="0" w:space="0" w:color="auto"/>
        <w:bottom w:val="none" w:sz="0" w:space="0" w:color="auto"/>
        <w:right w:val="none" w:sz="0" w:space="0" w:color="auto"/>
      </w:divBdr>
    </w:div>
    <w:div w:id="1726680016">
      <w:bodyDiv w:val="1"/>
      <w:marLeft w:val="0"/>
      <w:marRight w:val="0"/>
      <w:marTop w:val="0"/>
      <w:marBottom w:val="0"/>
      <w:divBdr>
        <w:top w:val="none" w:sz="0" w:space="0" w:color="auto"/>
        <w:left w:val="none" w:sz="0" w:space="0" w:color="auto"/>
        <w:bottom w:val="none" w:sz="0" w:space="0" w:color="auto"/>
        <w:right w:val="none" w:sz="0" w:space="0" w:color="auto"/>
      </w:divBdr>
    </w:div>
    <w:div w:id="1736052185">
      <w:bodyDiv w:val="1"/>
      <w:marLeft w:val="0"/>
      <w:marRight w:val="0"/>
      <w:marTop w:val="0"/>
      <w:marBottom w:val="0"/>
      <w:divBdr>
        <w:top w:val="none" w:sz="0" w:space="0" w:color="auto"/>
        <w:left w:val="none" w:sz="0" w:space="0" w:color="auto"/>
        <w:bottom w:val="none" w:sz="0" w:space="0" w:color="auto"/>
        <w:right w:val="none" w:sz="0" w:space="0" w:color="auto"/>
      </w:divBdr>
    </w:div>
    <w:div w:id="1756633965">
      <w:bodyDiv w:val="1"/>
      <w:marLeft w:val="0"/>
      <w:marRight w:val="0"/>
      <w:marTop w:val="0"/>
      <w:marBottom w:val="0"/>
      <w:divBdr>
        <w:top w:val="none" w:sz="0" w:space="0" w:color="auto"/>
        <w:left w:val="none" w:sz="0" w:space="0" w:color="auto"/>
        <w:bottom w:val="none" w:sz="0" w:space="0" w:color="auto"/>
        <w:right w:val="none" w:sz="0" w:space="0" w:color="auto"/>
      </w:divBdr>
    </w:div>
    <w:div w:id="1756975875">
      <w:bodyDiv w:val="1"/>
      <w:marLeft w:val="0"/>
      <w:marRight w:val="0"/>
      <w:marTop w:val="0"/>
      <w:marBottom w:val="0"/>
      <w:divBdr>
        <w:top w:val="none" w:sz="0" w:space="0" w:color="auto"/>
        <w:left w:val="none" w:sz="0" w:space="0" w:color="auto"/>
        <w:bottom w:val="none" w:sz="0" w:space="0" w:color="auto"/>
        <w:right w:val="none" w:sz="0" w:space="0" w:color="auto"/>
      </w:divBdr>
    </w:div>
    <w:div w:id="1777872403">
      <w:bodyDiv w:val="1"/>
      <w:marLeft w:val="0"/>
      <w:marRight w:val="0"/>
      <w:marTop w:val="0"/>
      <w:marBottom w:val="0"/>
      <w:divBdr>
        <w:top w:val="none" w:sz="0" w:space="0" w:color="auto"/>
        <w:left w:val="none" w:sz="0" w:space="0" w:color="auto"/>
        <w:bottom w:val="none" w:sz="0" w:space="0" w:color="auto"/>
        <w:right w:val="none" w:sz="0" w:space="0" w:color="auto"/>
      </w:divBdr>
    </w:div>
    <w:div w:id="1787894499">
      <w:bodyDiv w:val="1"/>
      <w:marLeft w:val="0"/>
      <w:marRight w:val="0"/>
      <w:marTop w:val="0"/>
      <w:marBottom w:val="0"/>
      <w:divBdr>
        <w:top w:val="none" w:sz="0" w:space="0" w:color="auto"/>
        <w:left w:val="none" w:sz="0" w:space="0" w:color="auto"/>
        <w:bottom w:val="none" w:sz="0" w:space="0" w:color="auto"/>
        <w:right w:val="none" w:sz="0" w:space="0" w:color="auto"/>
      </w:divBdr>
    </w:div>
    <w:div w:id="1809009978">
      <w:bodyDiv w:val="1"/>
      <w:marLeft w:val="0"/>
      <w:marRight w:val="0"/>
      <w:marTop w:val="0"/>
      <w:marBottom w:val="0"/>
      <w:divBdr>
        <w:top w:val="none" w:sz="0" w:space="0" w:color="auto"/>
        <w:left w:val="none" w:sz="0" w:space="0" w:color="auto"/>
        <w:bottom w:val="none" w:sz="0" w:space="0" w:color="auto"/>
        <w:right w:val="none" w:sz="0" w:space="0" w:color="auto"/>
      </w:divBdr>
    </w:div>
    <w:div w:id="1810322039">
      <w:bodyDiv w:val="1"/>
      <w:marLeft w:val="0"/>
      <w:marRight w:val="0"/>
      <w:marTop w:val="0"/>
      <w:marBottom w:val="0"/>
      <w:divBdr>
        <w:top w:val="none" w:sz="0" w:space="0" w:color="auto"/>
        <w:left w:val="none" w:sz="0" w:space="0" w:color="auto"/>
        <w:bottom w:val="none" w:sz="0" w:space="0" w:color="auto"/>
        <w:right w:val="none" w:sz="0" w:space="0" w:color="auto"/>
      </w:divBdr>
    </w:div>
    <w:div w:id="1832409356">
      <w:bodyDiv w:val="1"/>
      <w:marLeft w:val="0"/>
      <w:marRight w:val="0"/>
      <w:marTop w:val="0"/>
      <w:marBottom w:val="0"/>
      <w:divBdr>
        <w:top w:val="none" w:sz="0" w:space="0" w:color="auto"/>
        <w:left w:val="none" w:sz="0" w:space="0" w:color="auto"/>
        <w:bottom w:val="none" w:sz="0" w:space="0" w:color="auto"/>
        <w:right w:val="none" w:sz="0" w:space="0" w:color="auto"/>
      </w:divBdr>
    </w:div>
    <w:div w:id="1850751941">
      <w:bodyDiv w:val="1"/>
      <w:marLeft w:val="0"/>
      <w:marRight w:val="0"/>
      <w:marTop w:val="0"/>
      <w:marBottom w:val="0"/>
      <w:divBdr>
        <w:top w:val="none" w:sz="0" w:space="0" w:color="auto"/>
        <w:left w:val="none" w:sz="0" w:space="0" w:color="auto"/>
        <w:bottom w:val="none" w:sz="0" w:space="0" w:color="auto"/>
        <w:right w:val="none" w:sz="0" w:space="0" w:color="auto"/>
      </w:divBdr>
    </w:div>
    <w:div w:id="1854102728">
      <w:bodyDiv w:val="1"/>
      <w:marLeft w:val="0"/>
      <w:marRight w:val="0"/>
      <w:marTop w:val="0"/>
      <w:marBottom w:val="0"/>
      <w:divBdr>
        <w:top w:val="none" w:sz="0" w:space="0" w:color="auto"/>
        <w:left w:val="none" w:sz="0" w:space="0" w:color="auto"/>
        <w:bottom w:val="none" w:sz="0" w:space="0" w:color="auto"/>
        <w:right w:val="none" w:sz="0" w:space="0" w:color="auto"/>
      </w:divBdr>
    </w:div>
    <w:div w:id="1860006379">
      <w:bodyDiv w:val="1"/>
      <w:marLeft w:val="0"/>
      <w:marRight w:val="0"/>
      <w:marTop w:val="0"/>
      <w:marBottom w:val="0"/>
      <w:divBdr>
        <w:top w:val="none" w:sz="0" w:space="0" w:color="auto"/>
        <w:left w:val="none" w:sz="0" w:space="0" w:color="auto"/>
        <w:bottom w:val="none" w:sz="0" w:space="0" w:color="auto"/>
        <w:right w:val="none" w:sz="0" w:space="0" w:color="auto"/>
      </w:divBdr>
    </w:div>
    <w:div w:id="1874924038">
      <w:bodyDiv w:val="1"/>
      <w:marLeft w:val="0"/>
      <w:marRight w:val="0"/>
      <w:marTop w:val="0"/>
      <w:marBottom w:val="0"/>
      <w:divBdr>
        <w:top w:val="none" w:sz="0" w:space="0" w:color="auto"/>
        <w:left w:val="none" w:sz="0" w:space="0" w:color="auto"/>
        <w:bottom w:val="none" w:sz="0" w:space="0" w:color="auto"/>
        <w:right w:val="none" w:sz="0" w:space="0" w:color="auto"/>
      </w:divBdr>
    </w:div>
    <w:div w:id="1880317664">
      <w:bodyDiv w:val="1"/>
      <w:marLeft w:val="0"/>
      <w:marRight w:val="0"/>
      <w:marTop w:val="0"/>
      <w:marBottom w:val="0"/>
      <w:divBdr>
        <w:top w:val="none" w:sz="0" w:space="0" w:color="auto"/>
        <w:left w:val="none" w:sz="0" w:space="0" w:color="auto"/>
        <w:bottom w:val="none" w:sz="0" w:space="0" w:color="auto"/>
        <w:right w:val="none" w:sz="0" w:space="0" w:color="auto"/>
      </w:divBdr>
    </w:div>
    <w:div w:id="1886403847">
      <w:bodyDiv w:val="1"/>
      <w:marLeft w:val="0"/>
      <w:marRight w:val="0"/>
      <w:marTop w:val="0"/>
      <w:marBottom w:val="0"/>
      <w:divBdr>
        <w:top w:val="none" w:sz="0" w:space="0" w:color="auto"/>
        <w:left w:val="none" w:sz="0" w:space="0" w:color="auto"/>
        <w:bottom w:val="none" w:sz="0" w:space="0" w:color="auto"/>
        <w:right w:val="none" w:sz="0" w:space="0" w:color="auto"/>
      </w:divBdr>
      <w:divsChild>
        <w:div w:id="245768951">
          <w:marLeft w:val="1166"/>
          <w:marRight w:val="0"/>
          <w:marTop w:val="115"/>
          <w:marBottom w:val="0"/>
          <w:divBdr>
            <w:top w:val="none" w:sz="0" w:space="0" w:color="auto"/>
            <w:left w:val="none" w:sz="0" w:space="0" w:color="auto"/>
            <w:bottom w:val="none" w:sz="0" w:space="0" w:color="auto"/>
            <w:right w:val="none" w:sz="0" w:space="0" w:color="auto"/>
          </w:divBdr>
        </w:div>
        <w:div w:id="636111098">
          <w:marLeft w:val="1800"/>
          <w:marRight w:val="0"/>
          <w:marTop w:val="96"/>
          <w:marBottom w:val="0"/>
          <w:divBdr>
            <w:top w:val="none" w:sz="0" w:space="0" w:color="auto"/>
            <w:left w:val="none" w:sz="0" w:space="0" w:color="auto"/>
            <w:bottom w:val="none" w:sz="0" w:space="0" w:color="auto"/>
            <w:right w:val="none" w:sz="0" w:space="0" w:color="auto"/>
          </w:divBdr>
        </w:div>
        <w:div w:id="738092202">
          <w:marLeft w:val="547"/>
          <w:marRight w:val="0"/>
          <w:marTop w:val="154"/>
          <w:marBottom w:val="0"/>
          <w:divBdr>
            <w:top w:val="none" w:sz="0" w:space="0" w:color="auto"/>
            <w:left w:val="none" w:sz="0" w:space="0" w:color="auto"/>
            <w:bottom w:val="none" w:sz="0" w:space="0" w:color="auto"/>
            <w:right w:val="none" w:sz="0" w:space="0" w:color="auto"/>
          </w:divBdr>
        </w:div>
        <w:div w:id="946737912">
          <w:marLeft w:val="1800"/>
          <w:marRight w:val="0"/>
          <w:marTop w:val="96"/>
          <w:marBottom w:val="0"/>
          <w:divBdr>
            <w:top w:val="none" w:sz="0" w:space="0" w:color="auto"/>
            <w:left w:val="none" w:sz="0" w:space="0" w:color="auto"/>
            <w:bottom w:val="none" w:sz="0" w:space="0" w:color="auto"/>
            <w:right w:val="none" w:sz="0" w:space="0" w:color="auto"/>
          </w:divBdr>
        </w:div>
        <w:div w:id="1094473104">
          <w:marLeft w:val="1166"/>
          <w:marRight w:val="0"/>
          <w:marTop w:val="115"/>
          <w:marBottom w:val="0"/>
          <w:divBdr>
            <w:top w:val="none" w:sz="0" w:space="0" w:color="auto"/>
            <w:left w:val="none" w:sz="0" w:space="0" w:color="auto"/>
            <w:bottom w:val="none" w:sz="0" w:space="0" w:color="auto"/>
            <w:right w:val="none" w:sz="0" w:space="0" w:color="auto"/>
          </w:divBdr>
        </w:div>
        <w:div w:id="1781219370">
          <w:marLeft w:val="1166"/>
          <w:marRight w:val="0"/>
          <w:marTop w:val="115"/>
          <w:marBottom w:val="0"/>
          <w:divBdr>
            <w:top w:val="none" w:sz="0" w:space="0" w:color="auto"/>
            <w:left w:val="none" w:sz="0" w:space="0" w:color="auto"/>
            <w:bottom w:val="none" w:sz="0" w:space="0" w:color="auto"/>
            <w:right w:val="none" w:sz="0" w:space="0" w:color="auto"/>
          </w:divBdr>
        </w:div>
      </w:divsChild>
    </w:div>
    <w:div w:id="1905482007">
      <w:bodyDiv w:val="1"/>
      <w:marLeft w:val="0"/>
      <w:marRight w:val="0"/>
      <w:marTop w:val="0"/>
      <w:marBottom w:val="0"/>
      <w:divBdr>
        <w:top w:val="none" w:sz="0" w:space="0" w:color="auto"/>
        <w:left w:val="none" w:sz="0" w:space="0" w:color="auto"/>
        <w:bottom w:val="none" w:sz="0" w:space="0" w:color="auto"/>
        <w:right w:val="none" w:sz="0" w:space="0" w:color="auto"/>
      </w:divBdr>
    </w:div>
    <w:div w:id="1905483493">
      <w:bodyDiv w:val="1"/>
      <w:marLeft w:val="0"/>
      <w:marRight w:val="0"/>
      <w:marTop w:val="0"/>
      <w:marBottom w:val="0"/>
      <w:divBdr>
        <w:top w:val="none" w:sz="0" w:space="0" w:color="auto"/>
        <w:left w:val="none" w:sz="0" w:space="0" w:color="auto"/>
        <w:bottom w:val="none" w:sz="0" w:space="0" w:color="auto"/>
        <w:right w:val="none" w:sz="0" w:space="0" w:color="auto"/>
      </w:divBdr>
    </w:div>
    <w:div w:id="1932353836">
      <w:bodyDiv w:val="1"/>
      <w:marLeft w:val="0"/>
      <w:marRight w:val="0"/>
      <w:marTop w:val="0"/>
      <w:marBottom w:val="0"/>
      <w:divBdr>
        <w:top w:val="none" w:sz="0" w:space="0" w:color="auto"/>
        <w:left w:val="none" w:sz="0" w:space="0" w:color="auto"/>
        <w:bottom w:val="none" w:sz="0" w:space="0" w:color="auto"/>
        <w:right w:val="none" w:sz="0" w:space="0" w:color="auto"/>
      </w:divBdr>
    </w:div>
    <w:div w:id="1937209223">
      <w:bodyDiv w:val="1"/>
      <w:marLeft w:val="0"/>
      <w:marRight w:val="0"/>
      <w:marTop w:val="0"/>
      <w:marBottom w:val="0"/>
      <w:divBdr>
        <w:top w:val="none" w:sz="0" w:space="0" w:color="auto"/>
        <w:left w:val="none" w:sz="0" w:space="0" w:color="auto"/>
        <w:bottom w:val="none" w:sz="0" w:space="0" w:color="auto"/>
        <w:right w:val="none" w:sz="0" w:space="0" w:color="auto"/>
      </w:divBdr>
    </w:div>
    <w:div w:id="1949848668">
      <w:bodyDiv w:val="1"/>
      <w:marLeft w:val="0"/>
      <w:marRight w:val="0"/>
      <w:marTop w:val="0"/>
      <w:marBottom w:val="0"/>
      <w:divBdr>
        <w:top w:val="none" w:sz="0" w:space="0" w:color="auto"/>
        <w:left w:val="none" w:sz="0" w:space="0" w:color="auto"/>
        <w:bottom w:val="none" w:sz="0" w:space="0" w:color="auto"/>
        <w:right w:val="none" w:sz="0" w:space="0" w:color="auto"/>
      </w:divBdr>
    </w:div>
    <w:div w:id="1983801691">
      <w:bodyDiv w:val="1"/>
      <w:marLeft w:val="15"/>
      <w:marRight w:val="15"/>
      <w:marTop w:val="15"/>
      <w:marBottom w:val="15"/>
      <w:divBdr>
        <w:top w:val="none" w:sz="0" w:space="0" w:color="auto"/>
        <w:left w:val="none" w:sz="0" w:space="0" w:color="auto"/>
        <w:bottom w:val="none" w:sz="0" w:space="0" w:color="auto"/>
        <w:right w:val="none" w:sz="0" w:space="0" w:color="auto"/>
      </w:divBdr>
    </w:div>
    <w:div w:id="2008245466">
      <w:bodyDiv w:val="1"/>
      <w:marLeft w:val="0"/>
      <w:marRight w:val="0"/>
      <w:marTop w:val="0"/>
      <w:marBottom w:val="0"/>
      <w:divBdr>
        <w:top w:val="none" w:sz="0" w:space="0" w:color="auto"/>
        <w:left w:val="none" w:sz="0" w:space="0" w:color="auto"/>
        <w:bottom w:val="none" w:sz="0" w:space="0" w:color="auto"/>
        <w:right w:val="none" w:sz="0" w:space="0" w:color="auto"/>
      </w:divBdr>
    </w:div>
    <w:div w:id="2037389321">
      <w:bodyDiv w:val="1"/>
      <w:marLeft w:val="0"/>
      <w:marRight w:val="0"/>
      <w:marTop w:val="0"/>
      <w:marBottom w:val="0"/>
      <w:divBdr>
        <w:top w:val="none" w:sz="0" w:space="0" w:color="auto"/>
        <w:left w:val="none" w:sz="0" w:space="0" w:color="auto"/>
        <w:bottom w:val="none" w:sz="0" w:space="0" w:color="auto"/>
        <w:right w:val="none" w:sz="0" w:space="0" w:color="auto"/>
      </w:divBdr>
      <w:divsChild>
        <w:div w:id="898321336">
          <w:marLeft w:val="1800"/>
          <w:marRight w:val="0"/>
          <w:marTop w:val="134"/>
          <w:marBottom w:val="0"/>
          <w:divBdr>
            <w:top w:val="none" w:sz="0" w:space="0" w:color="auto"/>
            <w:left w:val="none" w:sz="0" w:space="0" w:color="auto"/>
            <w:bottom w:val="none" w:sz="0" w:space="0" w:color="auto"/>
            <w:right w:val="none" w:sz="0" w:space="0" w:color="auto"/>
          </w:divBdr>
        </w:div>
      </w:divsChild>
    </w:div>
    <w:div w:id="2059207595">
      <w:bodyDiv w:val="1"/>
      <w:marLeft w:val="0"/>
      <w:marRight w:val="0"/>
      <w:marTop w:val="0"/>
      <w:marBottom w:val="0"/>
      <w:divBdr>
        <w:top w:val="none" w:sz="0" w:space="0" w:color="auto"/>
        <w:left w:val="none" w:sz="0" w:space="0" w:color="auto"/>
        <w:bottom w:val="none" w:sz="0" w:space="0" w:color="auto"/>
        <w:right w:val="none" w:sz="0" w:space="0" w:color="auto"/>
      </w:divBdr>
    </w:div>
    <w:div w:id="2067095914">
      <w:bodyDiv w:val="1"/>
      <w:marLeft w:val="0"/>
      <w:marRight w:val="0"/>
      <w:marTop w:val="0"/>
      <w:marBottom w:val="0"/>
      <w:divBdr>
        <w:top w:val="none" w:sz="0" w:space="0" w:color="auto"/>
        <w:left w:val="none" w:sz="0" w:space="0" w:color="auto"/>
        <w:bottom w:val="none" w:sz="0" w:space="0" w:color="auto"/>
        <w:right w:val="none" w:sz="0" w:space="0" w:color="auto"/>
      </w:divBdr>
    </w:div>
    <w:div w:id="2073458175">
      <w:bodyDiv w:val="1"/>
      <w:marLeft w:val="0"/>
      <w:marRight w:val="0"/>
      <w:marTop w:val="0"/>
      <w:marBottom w:val="0"/>
      <w:divBdr>
        <w:top w:val="none" w:sz="0" w:space="0" w:color="auto"/>
        <w:left w:val="none" w:sz="0" w:space="0" w:color="auto"/>
        <w:bottom w:val="none" w:sz="0" w:space="0" w:color="auto"/>
        <w:right w:val="none" w:sz="0" w:space="0" w:color="auto"/>
      </w:divBdr>
    </w:div>
    <w:div w:id="2073772270">
      <w:bodyDiv w:val="1"/>
      <w:marLeft w:val="0"/>
      <w:marRight w:val="0"/>
      <w:marTop w:val="0"/>
      <w:marBottom w:val="0"/>
      <w:divBdr>
        <w:top w:val="none" w:sz="0" w:space="0" w:color="auto"/>
        <w:left w:val="none" w:sz="0" w:space="0" w:color="auto"/>
        <w:bottom w:val="none" w:sz="0" w:space="0" w:color="auto"/>
        <w:right w:val="none" w:sz="0" w:space="0" w:color="auto"/>
      </w:divBdr>
    </w:div>
    <w:div w:id="2076585709">
      <w:bodyDiv w:val="1"/>
      <w:marLeft w:val="0"/>
      <w:marRight w:val="0"/>
      <w:marTop w:val="0"/>
      <w:marBottom w:val="0"/>
      <w:divBdr>
        <w:top w:val="none" w:sz="0" w:space="0" w:color="auto"/>
        <w:left w:val="none" w:sz="0" w:space="0" w:color="auto"/>
        <w:bottom w:val="none" w:sz="0" w:space="0" w:color="auto"/>
        <w:right w:val="none" w:sz="0" w:space="0" w:color="auto"/>
      </w:divBdr>
    </w:div>
    <w:div w:id="2078898709">
      <w:bodyDiv w:val="1"/>
      <w:marLeft w:val="0"/>
      <w:marRight w:val="0"/>
      <w:marTop w:val="0"/>
      <w:marBottom w:val="0"/>
      <w:divBdr>
        <w:top w:val="none" w:sz="0" w:space="0" w:color="auto"/>
        <w:left w:val="none" w:sz="0" w:space="0" w:color="auto"/>
        <w:bottom w:val="none" w:sz="0" w:space="0" w:color="auto"/>
        <w:right w:val="none" w:sz="0" w:space="0" w:color="auto"/>
      </w:divBdr>
    </w:div>
    <w:div w:id="2081370204">
      <w:bodyDiv w:val="1"/>
      <w:marLeft w:val="0"/>
      <w:marRight w:val="0"/>
      <w:marTop w:val="0"/>
      <w:marBottom w:val="0"/>
      <w:divBdr>
        <w:top w:val="none" w:sz="0" w:space="0" w:color="auto"/>
        <w:left w:val="none" w:sz="0" w:space="0" w:color="auto"/>
        <w:bottom w:val="none" w:sz="0" w:space="0" w:color="auto"/>
        <w:right w:val="none" w:sz="0" w:space="0" w:color="auto"/>
      </w:divBdr>
    </w:div>
    <w:div w:id="2112242174">
      <w:bodyDiv w:val="1"/>
      <w:marLeft w:val="0"/>
      <w:marRight w:val="0"/>
      <w:marTop w:val="0"/>
      <w:marBottom w:val="0"/>
      <w:divBdr>
        <w:top w:val="none" w:sz="0" w:space="0" w:color="auto"/>
        <w:left w:val="none" w:sz="0" w:space="0" w:color="auto"/>
        <w:bottom w:val="none" w:sz="0" w:space="0" w:color="auto"/>
        <w:right w:val="none" w:sz="0" w:space="0" w:color="auto"/>
      </w:divBdr>
    </w:div>
    <w:div w:id="2116097600">
      <w:bodyDiv w:val="1"/>
      <w:marLeft w:val="0"/>
      <w:marRight w:val="0"/>
      <w:marTop w:val="0"/>
      <w:marBottom w:val="0"/>
      <w:divBdr>
        <w:top w:val="none" w:sz="0" w:space="0" w:color="auto"/>
        <w:left w:val="none" w:sz="0" w:space="0" w:color="auto"/>
        <w:bottom w:val="none" w:sz="0" w:space="0" w:color="auto"/>
        <w:right w:val="none" w:sz="0" w:space="0" w:color="auto"/>
      </w:divBdr>
    </w:div>
    <w:div w:id="212029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oleObject" Target="embeddings/Microsoft_Visio_2003-2010_Drawing1.vsd"/><Relationship Id="rId39" Type="http://schemas.openxmlformats.org/officeDocument/2006/relationships/image" Target="media/image11.emf"/><Relationship Id="rId21" Type="http://schemas.openxmlformats.org/officeDocument/2006/relationships/oleObject" Target="embeddings/Microsoft_Visio_2003-2010_Drawing.vsd"/><Relationship Id="rId34" Type="http://schemas.openxmlformats.org/officeDocument/2006/relationships/image" Target="media/image9.emf"/><Relationship Id="rId42" Type="http://schemas.openxmlformats.org/officeDocument/2006/relationships/oleObject" Target="embeddings/Microsoft_Visio_2003-2010_Drawing9.vsd"/><Relationship Id="rId47" Type="http://schemas.openxmlformats.org/officeDocument/2006/relationships/oleObject" Target="embeddings/Microsoft_Visio_2003-2010_Drawing12.vsd"/><Relationship Id="rId50" Type="http://schemas.openxmlformats.org/officeDocument/2006/relationships/image" Target="media/image16.emf"/><Relationship Id="rId55" Type="http://schemas.openxmlformats.org/officeDocument/2006/relationships/oleObject" Target="embeddings/Microsoft_Visio_2003-2010_Drawing16.vsd"/><Relationship Id="rId63" Type="http://schemas.openxmlformats.org/officeDocument/2006/relationships/oleObject" Target="embeddings/Microsoft_Visio_2003-2010_Drawing21.vsd"/><Relationship Id="rId68" Type="http://schemas.openxmlformats.org/officeDocument/2006/relationships/oleObject" Target="embeddings/Microsoft_Visio_2003-2010_Drawing24.vsd"/><Relationship Id="rId76" Type="http://schemas.openxmlformats.org/officeDocument/2006/relationships/image" Target="media/image26.emf"/><Relationship Id="rId84" Type="http://schemas.openxmlformats.org/officeDocument/2006/relationships/image" Target="media/image29.emf"/><Relationship Id="rId89" Type="http://schemas.openxmlformats.org/officeDocument/2006/relationships/image" Target="media/image33.png"/><Relationship Id="rId7" Type="http://schemas.openxmlformats.org/officeDocument/2006/relationships/styles" Target="styles.xml"/><Relationship Id="rId71" Type="http://schemas.openxmlformats.org/officeDocument/2006/relationships/oleObject" Target="embeddings/Microsoft_Visio_2003-2010_Drawing26.vsd"/><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7.emf"/><Relationship Id="rId11" Type="http://schemas.openxmlformats.org/officeDocument/2006/relationships/endnotes" Target="endnotes.xml"/><Relationship Id="rId24" Type="http://schemas.openxmlformats.org/officeDocument/2006/relationships/hyperlink" Target="http://www.microsoft.com/en-us/download/details.aspx?id=17718" TargetMode="External"/><Relationship Id="rId32" Type="http://schemas.openxmlformats.org/officeDocument/2006/relationships/oleObject" Target="embeddings/Microsoft_Visio_2003-2010_Drawing3.vsd"/><Relationship Id="rId37" Type="http://schemas.openxmlformats.org/officeDocument/2006/relationships/image" Target="media/image10.emf"/><Relationship Id="rId40" Type="http://schemas.openxmlformats.org/officeDocument/2006/relationships/oleObject" Target="embeddings/Microsoft_Visio_2003-2010_Drawing8.vsd"/><Relationship Id="rId45" Type="http://schemas.openxmlformats.org/officeDocument/2006/relationships/oleObject" Target="embeddings/Microsoft_Visio_2003-2010_Drawing11.vsd"/><Relationship Id="rId53" Type="http://schemas.openxmlformats.org/officeDocument/2006/relationships/oleObject" Target="embeddings/Microsoft_Visio_2003-2010_Drawing14.vsd"/><Relationship Id="rId58" Type="http://schemas.openxmlformats.org/officeDocument/2006/relationships/image" Target="media/image18.emf"/><Relationship Id="rId66" Type="http://schemas.openxmlformats.org/officeDocument/2006/relationships/oleObject" Target="embeddings/Microsoft_Visio_2003-2010_Drawing23.vsd"/><Relationship Id="rId74" Type="http://schemas.openxmlformats.org/officeDocument/2006/relationships/image" Target="media/image25.emf"/><Relationship Id="rId79" Type="http://schemas.openxmlformats.org/officeDocument/2006/relationships/image" Target="media/image27.emf"/><Relationship Id="rId87" Type="http://schemas.openxmlformats.org/officeDocument/2006/relationships/image" Target="media/image31.png"/><Relationship Id="rId5" Type="http://schemas.openxmlformats.org/officeDocument/2006/relationships/customXml" Target="../customXml/item5.xml"/><Relationship Id="rId61" Type="http://schemas.openxmlformats.org/officeDocument/2006/relationships/oleObject" Target="embeddings/Microsoft_Visio_2003-2010_Drawing20.vsd"/><Relationship Id="rId82" Type="http://schemas.openxmlformats.org/officeDocument/2006/relationships/oleObject" Target="embeddings/Microsoft_Visio_2003-2010_Drawing32.vsd"/><Relationship Id="rId90" Type="http://schemas.openxmlformats.org/officeDocument/2006/relationships/image" Target="media/image34.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6.emf"/><Relationship Id="rId30" Type="http://schemas.openxmlformats.org/officeDocument/2006/relationships/package" Target="embeddings/Microsoft_Visio_Drawing1.vsdx"/><Relationship Id="rId35" Type="http://schemas.openxmlformats.org/officeDocument/2006/relationships/oleObject" Target="embeddings/Microsoft_Visio_2003-2010_Drawing5.vsd"/><Relationship Id="rId43" Type="http://schemas.openxmlformats.org/officeDocument/2006/relationships/image" Target="media/image13.emf"/><Relationship Id="rId48" Type="http://schemas.openxmlformats.org/officeDocument/2006/relationships/image" Target="media/image15.emf"/><Relationship Id="rId56" Type="http://schemas.openxmlformats.org/officeDocument/2006/relationships/oleObject" Target="embeddings/Microsoft_Visio_2003-2010_Drawing17.vsd"/><Relationship Id="rId64" Type="http://schemas.openxmlformats.org/officeDocument/2006/relationships/oleObject" Target="embeddings/Microsoft_Visio_2003-2010_Drawing22.vsd"/><Relationship Id="rId69" Type="http://schemas.openxmlformats.org/officeDocument/2006/relationships/image" Target="media/image23.emf"/><Relationship Id="rId77" Type="http://schemas.openxmlformats.org/officeDocument/2006/relationships/oleObject" Target="embeddings/Microsoft_Visio_2003-2010_Drawing29.vsd"/><Relationship Id="rId8" Type="http://schemas.openxmlformats.org/officeDocument/2006/relationships/settings" Target="settings.xml"/><Relationship Id="rId51" Type="http://schemas.openxmlformats.org/officeDocument/2006/relationships/oleObject" Target="embeddings/Microsoft_Visio_2003-2010_Drawing13.vsd"/><Relationship Id="rId72" Type="http://schemas.openxmlformats.org/officeDocument/2006/relationships/image" Target="media/image24.emf"/><Relationship Id="rId80" Type="http://schemas.openxmlformats.org/officeDocument/2006/relationships/oleObject" Target="embeddings/Microsoft_Visio_2003-2010_Drawing31.vsd"/><Relationship Id="rId85" Type="http://schemas.openxmlformats.org/officeDocument/2006/relationships/oleObject" Target="embeddings/Microsoft_Visio_2003-2010_Drawing33.vsd"/><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oleObject" Target="embeddings/Microsoft_Visio_2003-2010_Drawing4.vsd"/><Relationship Id="rId38" Type="http://schemas.openxmlformats.org/officeDocument/2006/relationships/oleObject" Target="embeddings/Microsoft_Visio_2003-2010_Drawing7.vsd"/><Relationship Id="rId46" Type="http://schemas.openxmlformats.org/officeDocument/2006/relationships/image" Target="media/image14.emf"/><Relationship Id="rId59" Type="http://schemas.openxmlformats.org/officeDocument/2006/relationships/oleObject" Target="embeddings/Microsoft_Visio_2003-2010_Drawing19.vsd"/><Relationship Id="rId67" Type="http://schemas.openxmlformats.org/officeDocument/2006/relationships/image" Target="media/image22.emf"/><Relationship Id="rId20" Type="http://schemas.openxmlformats.org/officeDocument/2006/relationships/image" Target="media/image3.emf"/><Relationship Id="rId41" Type="http://schemas.openxmlformats.org/officeDocument/2006/relationships/image" Target="media/image12.emf"/><Relationship Id="rId54" Type="http://schemas.openxmlformats.org/officeDocument/2006/relationships/oleObject" Target="embeddings/Microsoft_Visio_2003-2010_Drawing15.vsd"/><Relationship Id="rId62" Type="http://schemas.openxmlformats.org/officeDocument/2006/relationships/image" Target="media/image20.emf"/><Relationship Id="rId70" Type="http://schemas.openxmlformats.org/officeDocument/2006/relationships/oleObject" Target="embeddings/Microsoft_Visio_2003-2010_Drawing25.vsd"/><Relationship Id="rId75" Type="http://schemas.openxmlformats.org/officeDocument/2006/relationships/oleObject" Target="embeddings/Microsoft_Visio_2003-2010_Drawing28.vsd"/><Relationship Id="rId83" Type="http://schemas.openxmlformats.org/officeDocument/2006/relationships/hyperlink" Target="http://www.microsoft.com/en-us/download/details.aspx?id=17718" TargetMode="External"/><Relationship Id="rId88" Type="http://schemas.openxmlformats.org/officeDocument/2006/relationships/image" Target="media/image32.png"/><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vsdx"/><Relationship Id="rId28" Type="http://schemas.openxmlformats.org/officeDocument/2006/relationships/oleObject" Target="embeddings/Microsoft_Visio_2003-2010_Drawing2.vsd"/><Relationship Id="rId36" Type="http://schemas.openxmlformats.org/officeDocument/2006/relationships/oleObject" Target="embeddings/Microsoft_Visio_2003-2010_Drawing6.vsd"/><Relationship Id="rId49" Type="http://schemas.openxmlformats.org/officeDocument/2006/relationships/package" Target="embeddings/Microsoft_Visio_Drawing2.vsdx"/><Relationship Id="rId57" Type="http://schemas.openxmlformats.org/officeDocument/2006/relationships/oleObject" Target="embeddings/Microsoft_Visio_2003-2010_Drawing18.vsd"/><Relationship Id="rId10" Type="http://schemas.openxmlformats.org/officeDocument/2006/relationships/footnotes" Target="footnotes.xml"/><Relationship Id="rId31" Type="http://schemas.openxmlformats.org/officeDocument/2006/relationships/image" Target="media/image8.emf"/><Relationship Id="rId44" Type="http://schemas.openxmlformats.org/officeDocument/2006/relationships/oleObject" Target="embeddings/Microsoft_Visio_2003-2010_Drawing10.vsd"/><Relationship Id="rId52" Type="http://schemas.openxmlformats.org/officeDocument/2006/relationships/image" Target="media/image17.emf"/><Relationship Id="rId60" Type="http://schemas.openxmlformats.org/officeDocument/2006/relationships/image" Target="media/image19.emf"/><Relationship Id="rId65" Type="http://schemas.openxmlformats.org/officeDocument/2006/relationships/image" Target="media/image21.emf"/><Relationship Id="rId73" Type="http://schemas.openxmlformats.org/officeDocument/2006/relationships/oleObject" Target="embeddings/Microsoft_Visio_2003-2010_Drawing27.vsd"/><Relationship Id="rId78" Type="http://schemas.openxmlformats.org/officeDocument/2006/relationships/oleObject" Target="embeddings/Microsoft_Visio_2003-2010_Drawing30.vsd"/><Relationship Id="rId81" Type="http://schemas.openxmlformats.org/officeDocument/2006/relationships/image" Target="media/image28.emf"/><Relationship Id="rId86"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1006880\Local%20Settings\Temporary%20Internet%20Files\Content.Outlook\F0HP37ZR\JDA%20Corporate%20Documentation%20Template%20v2.dotx" TargetMode="External"/></Relationships>
</file>

<file path=word/theme/theme1.xml><?xml version="1.0" encoding="utf-8"?>
<a:theme xmlns:a="http://schemas.openxmlformats.org/drawingml/2006/main" name="Office Theme">
  <a:themeElements>
    <a:clrScheme name="JDA">
      <a:dk1>
        <a:sysClr val="windowText" lastClr="000000"/>
      </a:dk1>
      <a:lt1>
        <a:sysClr val="window" lastClr="FFFFFF"/>
      </a:lt1>
      <a:dk2>
        <a:srgbClr val="005596"/>
      </a:dk2>
      <a:lt2>
        <a:srgbClr val="C0C0C0"/>
      </a:lt2>
      <a:accent1>
        <a:srgbClr val="4099DC"/>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6B027810276DF40808F102A41436104" ma:contentTypeVersion="13" ma:contentTypeDescription="Create a new document." ma:contentTypeScope="" ma:versionID="9d4c384babc5ff96419d32f08982e27b">
  <xsd:schema xmlns:xsd="http://www.w3.org/2001/XMLSchema" xmlns:xs="http://www.w3.org/2001/XMLSchema" xmlns:p="http://schemas.microsoft.com/office/2006/metadata/properties" xmlns:ns3="0995df06-2561-4969-8a41-92592a224338" xmlns:ns4="291982b6-c8ca-46d1-9479-68ad7c9e9d04" targetNamespace="http://schemas.microsoft.com/office/2006/metadata/properties" ma:root="true" ma:fieldsID="ff3bf77cd980bc7dd81a6bbf6eef15d9" ns3:_="" ns4:_="">
    <xsd:import namespace="0995df06-2561-4969-8a41-92592a224338"/>
    <xsd:import namespace="291982b6-c8ca-46d1-9479-68ad7c9e9d0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95df06-2561-4969-8a41-92592a2243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91982b6-c8ca-46d1-9479-68ad7c9e9d0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4B9649-060E-4EAB-9141-3A03D174B8AC}">
  <ds:schemaRefs>
    <ds:schemaRef ds:uri="http://schemas.microsoft.com/office/2006/metadata/properties"/>
  </ds:schemaRefs>
</ds:datastoreItem>
</file>

<file path=customXml/itemProps2.xml><?xml version="1.0" encoding="utf-8"?>
<ds:datastoreItem xmlns:ds="http://schemas.openxmlformats.org/officeDocument/2006/customXml" ds:itemID="{D186D7FC-789D-41E3-A411-ECD25FA83747}">
  <ds:schemaRefs>
    <ds:schemaRef ds:uri="http://schemas.openxmlformats.org/officeDocument/2006/bibliography"/>
  </ds:schemaRefs>
</ds:datastoreItem>
</file>

<file path=customXml/itemProps3.xml><?xml version="1.0" encoding="utf-8"?>
<ds:datastoreItem xmlns:ds="http://schemas.openxmlformats.org/officeDocument/2006/customXml" ds:itemID="{6367A9EC-8056-4520-9997-CEE4B779DBFD}">
  <ds:schemaRefs>
    <ds:schemaRef ds:uri="http://schemas.microsoft.com/office/2006/metadata/longProperties"/>
  </ds:schemaRefs>
</ds:datastoreItem>
</file>

<file path=customXml/itemProps4.xml><?xml version="1.0" encoding="utf-8"?>
<ds:datastoreItem xmlns:ds="http://schemas.openxmlformats.org/officeDocument/2006/customXml" ds:itemID="{7B2A6AE4-7EC0-4D20-B213-9889A70922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95df06-2561-4969-8a41-92592a224338"/>
    <ds:schemaRef ds:uri="291982b6-c8ca-46d1-9479-68ad7c9e9d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20B030A-FDD7-43C4-B654-46915214CD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JDA Corporate Documentation Template v2.dotx</Template>
  <TotalTime>2409</TotalTime>
  <Pages>82</Pages>
  <Words>15738</Words>
  <Characters>89710</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EP Batch Facility</vt:lpstr>
    </vt:vector>
  </TitlesOfParts>
  <Company>JDA Software Group, Inc.</Company>
  <LinksUpToDate>false</LinksUpToDate>
  <CharactersWithSpaces>105238</CharactersWithSpaces>
  <SharedDoc>false</SharedDoc>
  <HLinks>
    <vt:vector size="828" baseType="variant">
      <vt:variant>
        <vt:i4>3735604</vt:i4>
      </vt:variant>
      <vt:variant>
        <vt:i4>747</vt:i4>
      </vt:variant>
      <vt:variant>
        <vt:i4>0</vt:i4>
      </vt:variant>
      <vt:variant>
        <vt:i4>5</vt:i4>
      </vt:variant>
      <vt:variant>
        <vt:lpwstr/>
      </vt:variant>
      <vt:variant>
        <vt:lpwstr>_Global_Variables</vt:lpwstr>
      </vt:variant>
      <vt:variant>
        <vt:i4>3342357</vt:i4>
      </vt:variant>
      <vt:variant>
        <vt:i4>744</vt:i4>
      </vt:variant>
      <vt:variant>
        <vt:i4>0</vt:i4>
      </vt:variant>
      <vt:variant>
        <vt:i4>5</vt:i4>
      </vt:variant>
      <vt:variant>
        <vt:lpwstr/>
      </vt:variant>
      <vt:variant>
        <vt:lpwstr>_Sample_Applications_Settings</vt:lpwstr>
      </vt:variant>
      <vt:variant>
        <vt:i4>1179689</vt:i4>
      </vt:variant>
      <vt:variant>
        <vt:i4>741</vt:i4>
      </vt:variant>
      <vt:variant>
        <vt:i4>0</vt:i4>
      </vt:variant>
      <vt:variant>
        <vt:i4>5</vt:i4>
      </vt:variant>
      <vt:variant>
        <vt:lpwstr/>
      </vt:variant>
      <vt:variant>
        <vt:lpwstr>_Suggested_Batch_Service</vt:lpwstr>
      </vt:variant>
      <vt:variant>
        <vt:i4>2031663</vt:i4>
      </vt:variant>
      <vt:variant>
        <vt:i4>738</vt:i4>
      </vt:variant>
      <vt:variant>
        <vt:i4>0</vt:i4>
      </vt:variant>
      <vt:variant>
        <vt:i4>5</vt:i4>
      </vt:variant>
      <vt:variant>
        <vt:lpwstr/>
      </vt:variant>
      <vt:variant>
        <vt:lpwstr>_Foundation_Structure_Update</vt:lpwstr>
      </vt:variant>
      <vt:variant>
        <vt:i4>3538949</vt:i4>
      </vt:variant>
      <vt:variant>
        <vt:i4>735</vt:i4>
      </vt:variant>
      <vt:variant>
        <vt:i4>0</vt:i4>
      </vt:variant>
      <vt:variant>
        <vt:i4>5</vt:i4>
      </vt:variant>
      <vt:variant>
        <vt:lpwstr/>
      </vt:variant>
      <vt:variant>
        <vt:lpwstr>_Quartz_Cube_Sync</vt:lpwstr>
      </vt:variant>
      <vt:variant>
        <vt:i4>4391031</vt:i4>
      </vt:variant>
      <vt:variant>
        <vt:i4>732</vt:i4>
      </vt:variant>
      <vt:variant>
        <vt:i4>0</vt:i4>
      </vt:variant>
      <vt:variant>
        <vt:i4>5</vt:i4>
      </vt:variant>
      <vt:variant>
        <vt:lpwstr/>
      </vt:variant>
      <vt:variant>
        <vt:lpwstr>_Actuals_Cube_Sync</vt:lpwstr>
      </vt:variant>
      <vt:variant>
        <vt:i4>4391034</vt:i4>
      </vt:variant>
      <vt:variant>
        <vt:i4>729</vt:i4>
      </vt:variant>
      <vt:variant>
        <vt:i4>0</vt:i4>
      </vt:variant>
      <vt:variant>
        <vt:i4>5</vt:i4>
      </vt:variant>
      <vt:variant>
        <vt:lpwstr/>
      </vt:variant>
      <vt:variant>
        <vt:lpwstr>_Plan_Cube_Sync</vt:lpwstr>
      </vt:variant>
      <vt:variant>
        <vt:i4>4063249</vt:i4>
      </vt:variant>
      <vt:variant>
        <vt:i4>726</vt:i4>
      </vt:variant>
      <vt:variant>
        <vt:i4>0</vt:i4>
      </vt:variant>
      <vt:variant>
        <vt:i4>5</vt:i4>
      </vt:variant>
      <vt:variant>
        <vt:lpwstr/>
      </vt:variant>
      <vt:variant>
        <vt:lpwstr>_Stop_EP_Services</vt:lpwstr>
      </vt:variant>
      <vt:variant>
        <vt:i4>6226043</vt:i4>
      </vt:variant>
      <vt:variant>
        <vt:i4>723</vt:i4>
      </vt:variant>
      <vt:variant>
        <vt:i4>0</vt:i4>
      </vt:variant>
      <vt:variant>
        <vt:i4>5</vt:i4>
      </vt:variant>
      <vt:variant>
        <vt:lpwstr/>
      </vt:variant>
      <vt:variant>
        <vt:lpwstr>_Start_EP_Services</vt:lpwstr>
      </vt:variant>
      <vt:variant>
        <vt:i4>2162705</vt:i4>
      </vt:variant>
      <vt:variant>
        <vt:i4>720</vt:i4>
      </vt:variant>
      <vt:variant>
        <vt:i4>0</vt:i4>
      </vt:variant>
      <vt:variant>
        <vt:i4>5</vt:i4>
      </vt:variant>
      <vt:variant>
        <vt:lpwstr/>
      </vt:variant>
      <vt:variant>
        <vt:lpwstr>_JI_Meta_Data</vt:lpwstr>
      </vt:variant>
      <vt:variant>
        <vt:i4>5242989</vt:i4>
      </vt:variant>
      <vt:variant>
        <vt:i4>717</vt:i4>
      </vt:variant>
      <vt:variant>
        <vt:i4>0</vt:i4>
      </vt:variant>
      <vt:variant>
        <vt:i4>5</vt:i4>
      </vt:variant>
      <vt:variant>
        <vt:lpwstr/>
      </vt:variant>
      <vt:variant>
        <vt:lpwstr>_JI_Member_Data</vt:lpwstr>
      </vt:variant>
      <vt:variant>
        <vt:i4>65567</vt:i4>
      </vt:variant>
      <vt:variant>
        <vt:i4>714</vt:i4>
      </vt:variant>
      <vt:variant>
        <vt:i4>0</vt:i4>
      </vt:variant>
      <vt:variant>
        <vt:i4>5</vt:i4>
      </vt:variant>
      <vt:variant>
        <vt:lpwstr/>
      </vt:variant>
      <vt:variant>
        <vt:lpwstr>_Rebuild_Contexts</vt:lpwstr>
      </vt:variant>
      <vt:variant>
        <vt:i4>2162711</vt:i4>
      </vt:variant>
      <vt:variant>
        <vt:i4>711</vt:i4>
      </vt:variant>
      <vt:variant>
        <vt:i4>0</vt:i4>
      </vt:variant>
      <vt:variant>
        <vt:i4>5</vt:i4>
      </vt:variant>
      <vt:variant>
        <vt:lpwstr/>
      </vt:variant>
      <vt:variant>
        <vt:lpwstr>_Foundation_Plan_Data</vt:lpwstr>
      </vt:variant>
      <vt:variant>
        <vt:i4>1441839</vt:i4>
      </vt:variant>
      <vt:variant>
        <vt:i4>708</vt:i4>
      </vt:variant>
      <vt:variant>
        <vt:i4>0</vt:i4>
      </vt:variant>
      <vt:variant>
        <vt:i4>5</vt:i4>
      </vt:variant>
      <vt:variant>
        <vt:lpwstr/>
      </vt:variant>
      <vt:variant>
        <vt:lpwstr>_Foundation_Actuals_Data</vt:lpwstr>
      </vt:variant>
      <vt:variant>
        <vt:i4>7405641</vt:i4>
      </vt:variant>
      <vt:variant>
        <vt:i4>705</vt:i4>
      </vt:variant>
      <vt:variant>
        <vt:i4>0</vt:i4>
      </vt:variant>
      <vt:variant>
        <vt:i4>5</vt:i4>
      </vt:variant>
      <vt:variant>
        <vt:lpwstr/>
      </vt:variant>
      <vt:variant>
        <vt:lpwstr>_FDE_Stage_Fact</vt:lpwstr>
      </vt:variant>
      <vt:variant>
        <vt:i4>3670017</vt:i4>
      </vt:variant>
      <vt:variant>
        <vt:i4>702</vt:i4>
      </vt:variant>
      <vt:variant>
        <vt:i4>0</vt:i4>
      </vt:variant>
      <vt:variant>
        <vt:i4>5</vt:i4>
      </vt:variant>
      <vt:variant>
        <vt:lpwstr/>
      </vt:variant>
      <vt:variant>
        <vt:lpwstr>_FDE_Data_Update</vt:lpwstr>
      </vt:variant>
      <vt:variant>
        <vt:i4>4849736</vt:i4>
      </vt:variant>
      <vt:variant>
        <vt:i4>696</vt:i4>
      </vt:variant>
      <vt:variant>
        <vt:i4>0</vt:i4>
      </vt:variant>
      <vt:variant>
        <vt:i4>5</vt:i4>
      </vt:variant>
      <vt:variant>
        <vt:lpwstr>http://www.microsoft.com/en-us/download/details.aspx?id=17718</vt:lpwstr>
      </vt:variant>
      <vt:variant>
        <vt:lpwstr/>
      </vt:variant>
      <vt:variant>
        <vt:i4>5898365</vt:i4>
      </vt:variant>
      <vt:variant>
        <vt:i4>675</vt:i4>
      </vt:variant>
      <vt:variant>
        <vt:i4>0</vt:i4>
      </vt:variant>
      <vt:variant>
        <vt:i4>5</vt:i4>
      </vt:variant>
      <vt:variant>
        <vt:lpwstr/>
      </vt:variant>
      <vt:variant>
        <vt:lpwstr>_Foundation_Data_Remove</vt:lpwstr>
      </vt:variant>
      <vt:variant>
        <vt:i4>5898365</vt:i4>
      </vt:variant>
      <vt:variant>
        <vt:i4>672</vt:i4>
      </vt:variant>
      <vt:variant>
        <vt:i4>0</vt:i4>
      </vt:variant>
      <vt:variant>
        <vt:i4>5</vt:i4>
      </vt:variant>
      <vt:variant>
        <vt:lpwstr/>
      </vt:variant>
      <vt:variant>
        <vt:lpwstr>_Foundation_Data_Remove</vt:lpwstr>
      </vt:variant>
      <vt:variant>
        <vt:i4>5636198</vt:i4>
      </vt:variant>
      <vt:variant>
        <vt:i4>669</vt:i4>
      </vt:variant>
      <vt:variant>
        <vt:i4>0</vt:i4>
      </vt:variant>
      <vt:variant>
        <vt:i4>5</vt:i4>
      </vt:variant>
      <vt:variant>
        <vt:lpwstr/>
      </vt:variant>
      <vt:variant>
        <vt:lpwstr>_Foundation_Data_Update</vt:lpwstr>
      </vt:variant>
      <vt:variant>
        <vt:i4>2162711</vt:i4>
      </vt:variant>
      <vt:variant>
        <vt:i4>666</vt:i4>
      </vt:variant>
      <vt:variant>
        <vt:i4>0</vt:i4>
      </vt:variant>
      <vt:variant>
        <vt:i4>5</vt:i4>
      </vt:variant>
      <vt:variant>
        <vt:lpwstr/>
      </vt:variant>
      <vt:variant>
        <vt:lpwstr>_Foundation_Plan_Data</vt:lpwstr>
      </vt:variant>
      <vt:variant>
        <vt:i4>3735604</vt:i4>
      </vt:variant>
      <vt:variant>
        <vt:i4>651</vt:i4>
      </vt:variant>
      <vt:variant>
        <vt:i4>0</vt:i4>
      </vt:variant>
      <vt:variant>
        <vt:i4>5</vt:i4>
      </vt:variant>
      <vt:variant>
        <vt:lpwstr/>
      </vt:variant>
      <vt:variant>
        <vt:lpwstr>_Global_Variables</vt:lpwstr>
      </vt:variant>
      <vt:variant>
        <vt:i4>3735604</vt:i4>
      </vt:variant>
      <vt:variant>
        <vt:i4>648</vt:i4>
      </vt:variant>
      <vt:variant>
        <vt:i4>0</vt:i4>
      </vt:variant>
      <vt:variant>
        <vt:i4>5</vt:i4>
      </vt:variant>
      <vt:variant>
        <vt:lpwstr/>
      </vt:variant>
      <vt:variant>
        <vt:lpwstr>_Global_Variables</vt:lpwstr>
      </vt:variant>
      <vt:variant>
        <vt:i4>327718</vt:i4>
      </vt:variant>
      <vt:variant>
        <vt:i4>642</vt:i4>
      </vt:variant>
      <vt:variant>
        <vt:i4>0</vt:i4>
      </vt:variant>
      <vt:variant>
        <vt:i4>5</vt:i4>
      </vt:variant>
      <vt:variant>
        <vt:lpwstr/>
      </vt:variant>
      <vt:variant>
        <vt:lpwstr>_Foundation_Set_Time</vt:lpwstr>
      </vt:variant>
      <vt:variant>
        <vt:i4>327718</vt:i4>
      </vt:variant>
      <vt:variant>
        <vt:i4>639</vt:i4>
      </vt:variant>
      <vt:variant>
        <vt:i4>0</vt:i4>
      </vt:variant>
      <vt:variant>
        <vt:i4>5</vt:i4>
      </vt:variant>
      <vt:variant>
        <vt:lpwstr/>
      </vt:variant>
      <vt:variant>
        <vt:lpwstr>_Foundation_Set_Time</vt:lpwstr>
      </vt:variant>
      <vt:variant>
        <vt:i4>327718</vt:i4>
      </vt:variant>
      <vt:variant>
        <vt:i4>636</vt:i4>
      </vt:variant>
      <vt:variant>
        <vt:i4>0</vt:i4>
      </vt:variant>
      <vt:variant>
        <vt:i4>5</vt:i4>
      </vt:variant>
      <vt:variant>
        <vt:lpwstr/>
      </vt:variant>
      <vt:variant>
        <vt:lpwstr>_Foundation_Set_Time</vt:lpwstr>
      </vt:variant>
      <vt:variant>
        <vt:i4>327718</vt:i4>
      </vt:variant>
      <vt:variant>
        <vt:i4>633</vt:i4>
      </vt:variant>
      <vt:variant>
        <vt:i4>0</vt:i4>
      </vt:variant>
      <vt:variant>
        <vt:i4>5</vt:i4>
      </vt:variant>
      <vt:variant>
        <vt:lpwstr/>
      </vt:variant>
      <vt:variant>
        <vt:lpwstr>_Foundation_Set_Time</vt:lpwstr>
      </vt:variant>
      <vt:variant>
        <vt:i4>3211284</vt:i4>
      </vt:variant>
      <vt:variant>
        <vt:i4>630</vt:i4>
      </vt:variant>
      <vt:variant>
        <vt:i4>0</vt:i4>
      </vt:variant>
      <vt:variant>
        <vt:i4>5</vt:i4>
      </vt:variant>
      <vt:variant>
        <vt:lpwstr/>
      </vt:variant>
      <vt:variant>
        <vt:lpwstr>_Latest_Fact_Data</vt:lpwstr>
      </vt:variant>
      <vt:variant>
        <vt:i4>3735604</vt:i4>
      </vt:variant>
      <vt:variant>
        <vt:i4>627</vt:i4>
      </vt:variant>
      <vt:variant>
        <vt:i4>0</vt:i4>
      </vt:variant>
      <vt:variant>
        <vt:i4>5</vt:i4>
      </vt:variant>
      <vt:variant>
        <vt:lpwstr/>
      </vt:variant>
      <vt:variant>
        <vt:lpwstr>_Global_Variables</vt:lpwstr>
      </vt:variant>
      <vt:variant>
        <vt:i4>5898365</vt:i4>
      </vt:variant>
      <vt:variant>
        <vt:i4>621</vt:i4>
      </vt:variant>
      <vt:variant>
        <vt:i4>0</vt:i4>
      </vt:variant>
      <vt:variant>
        <vt:i4>5</vt:i4>
      </vt:variant>
      <vt:variant>
        <vt:lpwstr/>
      </vt:variant>
      <vt:variant>
        <vt:lpwstr>_Foundation_Data_Remove</vt:lpwstr>
      </vt:variant>
      <vt:variant>
        <vt:i4>5898365</vt:i4>
      </vt:variant>
      <vt:variant>
        <vt:i4>618</vt:i4>
      </vt:variant>
      <vt:variant>
        <vt:i4>0</vt:i4>
      </vt:variant>
      <vt:variant>
        <vt:i4>5</vt:i4>
      </vt:variant>
      <vt:variant>
        <vt:lpwstr/>
      </vt:variant>
      <vt:variant>
        <vt:lpwstr>_Foundation_Data_Remove</vt:lpwstr>
      </vt:variant>
      <vt:variant>
        <vt:i4>4784242</vt:i4>
      </vt:variant>
      <vt:variant>
        <vt:i4>603</vt:i4>
      </vt:variant>
      <vt:variant>
        <vt:i4>0</vt:i4>
      </vt:variant>
      <vt:variant>
        <vt:i4>5</vt:i4>
      </vt:variant>
      <vt:variant>
        <vt:lpwstr/>
      </vt:variant>
      <vt:variant>
        <vt:lpwstr>_Copy_Fact_Data</vt:lpwstr>
      </vt:variant>
      <vt:variant>
        <vt:i4>1835058</vt:i4>
      </vt:variant>
      <vt:variant>
        <vt:i4>600</vt:i4>
      </vt:variant>
      <vt:variant>
        <vt:i4>0</vt:i4>
      </vt:variant>
      <vt:variant>
        <vt:i4>5</vt:i4>
      </vt:variant>
      <vt:variant>
        <vt:lpwstr/>
      </vt:variant>
      <vt:variant>
        <vt:lpwstr>_FDU_Transaction_History</vt:lpwstr>
      </vt:variant>
      <vt:variant>
        <vt:i4>5046377</vt:i4>
      </vt:variant>
      <vt:variant>
        <vt:i4>594</vt:i4>
      </vt:variant>
      <vt:variant>
        <vt:i4>0</vt:i4>
      </vt:variant>
      <vt:variant>
        <vt:i4>5</vt:i4>
      </vt:variant>
      <vt:variant>
        <vt:lpwstr/>
      </vt:variant>
      <vt:variant>
        <vt:lpwstr>_Quartz_Sync_Foundation</vt:lpwstr>
      </vt:variant>
      <vt:variant>
        <vt:i4>5046377</vt:i4>
      </vt:variant>
      <vt:variant>
        <vt:i4>591</vt:i4>
      </vt:variant>
      <vt:variant>
        <vt:i4>0</vt:i4>
      </vt:variant>
      <vt:variant>
        <vt:i4>5</vt:i4>
      </vt:variant>
      <vt:variant>
        <vt:lpwstr/>
      </vt:variant>
      <vt:variant>
        <vt:lpwstr>_Quartz_Sync_Foundation</vt:lpwstr>
      </vt:variant>
      <vt:variant>
        <vt:i4>5046377</vt:i4>
      </vt:variant>
      <vt:variant>
        <vt:i4>588</vt:i4>
      </vt:variant>
      <vt:variant>
        <vt:i4>0</vt:i4>
      </vt:variant>
      <vt:variant>
        <vt:i4>5</vt:i4>
      </vt:variant>
      <vt:variant>
        <vt:lpwstr/>
      </vt:variant>
      <vt:variant>
        <vt:lpwstr>_Quartz_Sync_Foundation</vt:lpwstr>
      </vt:variant>
      <vt:variant>
        <vt:i4>5046377</vt:i4>
      </vt:variant>
      <vt:variant>
        <vt:i4>585</vt:i4>
      </vt:variant>
      <vt:variant>
        <vt:i4>0</vt:i4>
      </vt:variant>
      <vt:variant>
        <vt:i4>5</vt:i4>
      </vt:variant>
      <vt:variant>
        <vt:lpwstr/>
      </vt:variant>
      <vt:variant>
        <vt:lpwstr>_Quartz_Sync_Foundation</vt:lpwstr>
      </vt:variant>
      <vt:variant>
        <vt:i4>5046377</vt:i4>
      </vt:variant>
      <vt:variant>
        <vt:i4>579</vt:i4>
      </vt:variant>
      <vt:variant>
        <vt:i4>0</vt:i4>
      </vt:variant>
      <vt:variant>
        <vt:i4>5</vt:i4>
      </vt:variant>
      <vt:variant>
        <vt:lpwstr/>
      </vt:variant>
      <vt:variant>
        <vt:lpwstr>_Quartz_Sync_Foundation</vt:lpwstr>
      </vt:variant>
      <vt:variant>
        <vt:i4>5374055</vt:i4>
      </vt:variant>
      <vt:variant>
        <vt:i4>576</vt:i4>
      </vt:variant>
      <vt:variant>
        <vt:i4>0</vt:i4>
      </vt:variant>
      <vt:variant>
        <vt:i4>5</vt:i4>
      </vt:variant>
      <vt:variant>
        <vt:lpwstr/>
      </vt:variant>
      <vt:variant>
        <vt:lpwstr>_Quartz_Data_Remove</vt:lpwstr>
      </vt:variant>
      <vt:variant>
        <vt:i4>5046377</vt:i4>
      </vt:variant>
      <vt:variant>
        <vt:i4>570</vt:i4>
      </vt:variant>
      <vt:variant>
        <vt:i4>0</vt:i4>
      </vt:variant>
      <vt:variant>
        <vt:i4>5</vt:i4>
      </vt:variant>
      <vt:variant>
        <vt:lpwstr/>
      </vt:variant>
      <vt:variant>
        <vt:lpwstr>_Quartz_Sync_Foundation</vt:lpwstr>
      </vt:variant>
      <vt:variant>
        <vt:i4>5374055</vt:i4>
      </vt:variant>
      <vt:variant>
        <vt:i4>567</vt:i4>
      </vt:variant>
      <vt:variant>
        <vt:i4>0</vt:i4>
      </vt:variant>
      <vt:variant>
        <vt:i4>5</vt:i4>
      </vt:variant>
      <vt:variant>
        <vt:lpwstr/>
      </vt:variant>
      <vt:variant>
        <vt:lpwstr>_Quartz_Data_Remove</vt:lpwstr>
      </vt:variant>
      <vt:variant>
        <vt:i4>6684743</vt:i4>
      </vt:variant>
      <vt:variant>
        <vt:i4>564</vt:i4>
      </vt:variant>
      <vt:variant>
        <vt:i4>0</vt:i4>
      </vt:variant>
      <vt:variant>
        <vt:i4>5</vt:i4>
      </vt:variant>
      <vt:variant>
        <vt:lpwstr/>
      </vt:variant>
      <vt:variant>
        <vt:lpwstr>_Global_Variables_1</vt:lpwstr>
      </vt:variant>
      <vt:variant>
        <vt:i4>1703989</vt:i4>
      </vt:variant>
      <vt:variant>
        <vt:i4>561</vt:i4>
      </vt:variant>
      <vt:variant>
        <vt:i4>0</vt:i4>
      </vt:variant>
      <vt:variant>
        <vt:i4>5</vt:i4>
      </vt:variant>
      <vt:variant>
        <vt:lpwstr/>
      </vt:variant>
      <vt:variant>
        <vt:lpwstr>_EP_Batch_Client</vt:lpwstr>
      </vt:variant>
      <vt:variant>
        <vt:i4>5898365</vt:i4>
      </vt:variant>
      <vt:variant>
        <vt:i4>555</vt:i4>
      </vt:variant>
      <vt:variant>
        <vt:i4>0</vt:i4>
      </vt:variant>
      <vt:variant>
        <vt:i4>5</vt:i4>
      </vt:variant>
      <vt:variant>
        <vt:lpwstr/>
      </vt:variant>
      <vt:variant>
        <vt:lpwstr>_Foundation_Data_Remove</vt:lpwstr>
      </vt:variant>
      <vt:variant>
        <vt:i4>5898365</vt:i4>
      </vt:variant>
      <vt:variant>
        <vt:i4>552</vt:i4>
      </vt:variant>
      <vt:variant>
        <vt:i4>0</vt:i4>
      </vt:variant>
      <vt:variant>
        <vt:i4>5</vt:i4>
      </vt:variant>
      <vt:variant>
        <vt:lpwstr/>
      </vt:variant>
      <vt:variant>
        <vt:lpwstr>_Foundation_Data_Remove</vt:lpwstr>
      </vt:variant>
      <vt:variant>
        <vt:i4>5636198</vt:i4>
      </vt:variant>
      <vt:variant>
        <vt:i4>549</vt:i4>
      </vt:variant>
      <vt:variant>
        <vt:i4>0</vt:i4>
      </vt:variant>
      <vt:variant>
        <vt:i4>5</vt:i4>
      </vt:variant>
      <vt:variant>
        <vt:lpwstr/>
      </vt:variant>
      <vt:variant>
        <vt:lpwstr>_Foundation_Data_Update</vt:lpwstr>
      </vt:variant>
      <vt:variant>
        <vt:i4>2162711</vt:i4>
      </vt:variant>
      <vt:variant>
        <vt:i4>546</vt:i4>
      </vt:variant>
      <vt:variant>
        <vt:i4>0</vt:i4>
      </vt:variant>
      <vt:variant>
        <vt:i4>5</vt:i4>
      </vt:variant>
      <vt:variant>
        <vt:lpwstr/>
      </vt:variant>
      <vt:variant>
        <vt:lpwstr>_Foundation_Plan_Data</vt:lpwstr>
      </vt:variant>
      <vt:variant>
        <vt:i4>5898365</vt:i4>
      </vt:variant>
      <vt:variant>
        <vt:i4>543</vt:i4>
      </vt:variant>
      <vt:variant>
        <vt:i4>0</vt:i4>
      </vt:variant>
      <vt:variant>
        <vt:i4>5</vt:i4>
      </vt:variant>
      <vt:variant>
        <vt:lpwstr/>
      </vt:variant>
      <vt:variant>
        <vt:lpwstr>_Foundation_Data_Remove</vt:lpwstr>
      </vt:variant>
      <vt:variant>
        <vt:i4>5898365</vt:i4>
      </vt:variant>
      <vt:variant>
        <vt:i4>540</vt:i4>
      </vt:variant>
      <vt:variant>
        <vt:i4>0</vt:i4>
      </vt:variant>
      <vt:variant>
        <vt:i4>5</vt:i4>
      </vt:variant>
      <vt:variant>
        <vt:lpwstr/>
      </vt:variant>
      <vt:variant>
        <vt:lpwstr>_Foundation_Data_Remove</vt:lpwstr>
      </vt:variant>
      <vt:variant>
        <vt:i4>1900596</vt:i4>
      </vt:variant>
      <vt:variant>
        <vt:i4>531</vt:i4>
      </vt:variant>
      <vt:variant>
        <vt:i4>0</vt:i4>
      </vt:variant>
      <vt:variant>
        <vt:i4>5</vt:i4>
      </vt:variant>
      <vt:variant>
        <vt:lpwstr/>
      </vt:variant>
      <vt:variant>
        <vt:lpwstr>_Process_Adhoc_Batch</vt:lpwstr>
      </vt:variant>
      <vt:variant>
        <vt:i4>7274596</vt:i4>
      </vt:variant>
      <vt:variant>
        <vt:i4>528</vt:i4>
      </vt:variant>
      <vt:variant>
        <vt:i4>0</vt:i4>
      </vt:variant>
      <vt:variant>
        <vt:i4>5</vt:i4>
      </vt:variant>
      <vt:variant>
        <vt:lpwstr/>
      </vt:variant>
      <vt:variant>
        <vt:lpwstr>_Start_Process</vt:lpwstr>
      </vt:variant>
      <vt:variant>
        <vt:i4>4849736</vt:i4>
      </vt:variant>
      <vt:variant>
        <vt:i4>525</vt:i4>
      </vt:variant>
      <vt:variant>
        <vt:i4>0</vt:i4>
      </vt:variant>
      <vt:variant>
        <vt:i4>5</vt:i4>
      </vt:variant>
      <vt:variant>
        <vt:lpwstr>http://www.microsoft.com/en-us/download/details.aspx?id=17718</vt:lpwstr>
      </vt:variant>
      <vt:variant>
        <vt:lpwstr/>
      </vt:variant>
      <vt:variant>
        <vt:i4>1769526</vt:i4>
      </vt:variant>
      <vt:variant>
        <vt:i4>512</vt:i4>
      </vt:variant>
      <vt:variant>
        <vt:i4>0</vt:i4>
      </vt:variant>
      <vt:variant>
        <vt:i4>5</vt:i4>
      </vt:variant>
      <vt:variant>
        <vt:lpwstr/>
      </vt:variant>
      <vt:variant>
        <vt:lpwstr>_Toc526842148</vt:lpwstr>
      </vt:variant>
      <vt:variant>
        <vt:i4>1769526</vt:i4>
      </vt:variant>
      <vt:variant>
        <vt:i4>506</vt:i4>
      </vt:variant>
      <vt:variant>
        <vt:i4>0</vt:i4>
      </vt:variant>
      <vt:variant>
        <vt:i4>5</vt:i4>
      </vt:variant>
      <vt:variant>
        <vt:lpwstr/>
      </vt:variant>
      <vt:variant>
        <vt:lpwstr>_Toc526842147</vt:lpwstr>
      </vt:variant>
      <vt:variant>
        <vt:i4>1769526</vt:i4>
      </vt:variant>
      <vt:variant>
        <vt:i4>500</vt:i4>
      </vt:variant>
      <vt:variant>
        <vt:i4>0</vt:i4>
      </vt:variant>
      <vt:variant>
        <vt:i4>5</vt:i4>
      </vt:variant>
      <vt:variant>
        <vt:lpwstr/>
      </vt:variant>
      <vt:variant>
        <vt:lpwstr>_Toc526842146</vt:lpwstr>
      </vt:variant>
      <vt:variant>
        <vt:i4>1769526</vt:i4>
      </vt:variant>
      <vt:variant>
        <vt:i4>494</vt:i4>
      </vt:variant>
      <vt:variant>
        <vt:i4>0</vt:i4>
      </vt:variant>
      <vt:variant>
        <vt:i4>5</vt:i4>
      </vt:variant>
      <vt:variant>
        <vt:lpwstr/>
      </vt:variant>
      <vt:variant>
        <vt:lpwstr>_Toc526842145</vt:lpwstr>
      </vt:variant>
      <vt:variant>
        <vt:i4>1769526</vt:i4>
      </vt:variant>
      <vt:variant>
        <vt:i4>488</vt:i4>
      </vt:variant>
      <vt:variant>
        <vt:i4>0</vt:i4>
      </vt:variant>
      <vt:variant>
        <vt:i4>5</vt:i4>
      </vt:variant>
      <vt:variant>
        <vt:lpwstr/>
      </vt:variant>
      <vt:variant>
        <vt:lpwstr>_Toc526842144</vt:lpwstr>
      </vt:variant>
      <vt:variant>
        <vt:i4>1769526</vt:i4>
      </vt:variant>
      <vt:variant>
        <vt:i4>482</vt:i4>
      </vt:variant>
      <vt:variant>
        <vt:i4>0</vt:i4>
      </vt:variant>
      <vt:variant>
        <vt:i4>5</vt:i4>
      </vt:variant>
      <vt:variant>
        <vt:lpwstr/>
      </vt:variant>
      <vt:variant>
        <vt:lpwstr>_Toc526842143</vt:lpwstr>
      </vt:variant>
      <vt:variant>
        <vt:i4>1769526</vt:i4>
      </vt:variant>
      <vt:variant>
        <vt:i4>476</vt:i4>
      </vt:variant>
      <vt:variant>
        <vt:i4>0</vt:i4>
      </vt:variant>
      <vt:variant>
        <vt:i4>5</vt:i4>
      </vt:variant>
      <vt:variant>
        <vt:lpwstr/>
      </vt:variant>
      <vt:variant>
        <vt:lpwstr>_Toc526842142</vt:lpwstr>
      </vt:variant>
      <vt:variant>
        <vt:i4>1769526</vt:i4>
      </vt:variant>
      <vt:variant>
        <vt:i4>470</vt:i4>
      </vt:variant>
      <vt:variant>
        <vt:i4>0</vt:i4>
      </vt:variant>
      <vt:variant>
        <vt:i4>5</vt:i4>
      </vt:variant>
      <vt:variant>
        <vt:lpwstr/>
      </vt:variant>
      <vt:variant>
        <vt:lpwstr>_Toc526842141</vt:lpwstr>
      </vt:variant>
      <vt:variant>
        <vt:i4>1769526</vt:i4>
      </vt:variant>
      <vt:variant>
        <vt:i4>464</vt:i4>
      </vt:variant>
      <vt:variant>
        <vt:i4>0</vt:i4>
      </vt:variant>
      <vt:variant>
        <vt:i4>5</vt:i4>
      </vt:variant>
      <vt:variant>
        <vt:lpwstr/>
      </vt:variant>
      <vt:variant>
        <vt:lpwstr>_Toc526842140</vt:lpwstr>
      </vt:variant>
      <vt:variant>
        <vt:i4>1835062</vt:i4>
      </vt:variant>
      <vt:variant>
        <vt:i4>458</vt:i4>
      </vt:variant>
      <vt:variant>
        <vt:i4>0</vt:i4>
      </vt:variant>
      <vt:variant>
        <vt:i4>5</vt:i4>
      </vt:variant>
      <vt:variant>
        <vt:lpwstr/>
      </vt:variant>
      <vt:variant>
        <vt:lpwstr>_Toc526842139</vt:lpwstr>
      </vt:variant>
      <vt:variant>
        <vt:i4>1835062</vt:i4>
      </vt:variant>
      <vt:variant>
        <vt:i4>452</vt:i4>
      </vt:variant>
      <vt:variant>
        <vt:i4>0</vt:i4>
      </vt:variant>
      <vt:variant>
        <vt:i4>5</vt:i4>
      </vt:variant>
      <vt:variant>
        <vt:lpwstr/>
      </vt:variant>
      <vt:variant>
        <vt:lpwstr>_Toc526842138</vt:lpwstr>
      </vt:variant>
      <vt:variant>
        <vt:i4>1835062</vt:i4>
      </vt:variant>
      <vt:variant>
        <vt:i4>446</vt:i4>
      </vt:variant>
      <vt:variant>
        <vt:i4>0</vt:i4>
      </vt:variant>
      <vt:variant>
        <vt:i4>5</vt:i4>
      </vt:variant>
      <vt:variant>
        <vt:lpwstr/>
      </vt:variant>
      <vt:variant>
        <vt:lpwstr>_Toc526842137</vt:lpwstr>
      </vt:variant>
      <vt:variant>
        <vt:i4>1835062</vt:i4>
      </vt:variant>
      <vt:variant>
        <vt:i4>440</vt:i4>
      </vt:variant>
      <vt:variant>
        <vt:i4>0</vt:i4>
      </vt:variant>
      <vt:variant>
        <vt:i4>5</vt:i4>
      </vt:variant>
      <vt:variant>
        <vt:lpwstr/>
      </vt:variant>
      <vt:variant>
        <vt:lpwstr>_Toc526842136</vt:lpwstr>
      </vt:variant>
      <vt:variant>
        <vt:i4>1835062</vt:i4>
      </vt:variant>
      <vt:variant>
        <vt:i4>434</vt:i4>
      </vt:variant>
      <vt:variant>
        <vt:i4>0</vt:i4>
      </vt:variant>
      <vt:variant>
        <vt:i4>5</vt:i4>
      </vt:variant>
      <vt:variant>
        <vt:lpwstr/>
      </vt:variant>
      <vt:variant>
        <vt:lpwstr>_Toc526842135</vt:lpwstr>
      </vt:variant>
      <vt:variant>
        <vt:i4>1835062</vt:i4>
      </vt:variant>
      <vt:variant>
        <vt:i4>428</vt:i4>
      </vt:variant>
      <vt:variant>
        <vt:i4>0</vt:i4>
      </vt:variant>
      <vt:variant>
        <vt:i4>5</vt:i4>
      </vt:variant>
      <vt:variant>
        <vt:lpwstr/>
      </vt:variant>
      <vt:variant>
        <vt:lpwstr>_Toc526842134</vt:lpwstr>
      </vt:variant>
      <vt:variant>
        <vt:i4>1835062</vt:i4>
      </vt:variant>
      <vt:variant>
        <vt:i4>422</vt:i4>
      </vt:variant>
      <vt:variant>
        <vt:i4>0</vt:i4>
      </vt:variant>
      <vt:variant>
        <vt:i4>5</vt:i4>
      </vt:variant>
      <vt:variant>
        <vt:lpwstr/>
      </vt:variant>
      <vt:variant>
        <vt:lpwstr>_Toc526842133</vt:lpwstr>
      </vt:variant>
      <vt:variant>
        <vt:i4>1835062</vt:i4>
      </vt:variant>
      <vt:variant>
        <vt:i4>416</vt:i4>
      </vt:variant>
      <vt:variant>
        <vt:i4>0</vt:i4>
      </vt:variant>
      <vt:variant>
        <vt:i4>5</vt:i4>
      </vt:variant>
      <vt:variant>
        <vt:lpwstr/>
      </vt:variant>
      <vt:variant>
        <vt:lpwstr>_Toc526842132</vt:lpwstr>
      </vt:variant>
      <vt:variant>
        <vt:i4>1835062</vt:i4>
      </vt:variant>
      <vt:variant>
        <vt:i4>410</vt:i4>
      </vt:variant>
      <vt:variant>
        <vt:i4>0</vt:i4>
      </vt:variant>
      <vt:variant>
        <vt:i4>5</vt:i4>
      </vt:variant>
      <vt:variant>
        <vt:lpwstr/>
      </vt:variant>
      <vt:variant>
        <vt:lpwstr>_Toc526842131</vt:lpwstr>
      </vt:variant>
      <vt:variant>
        <vt:i4>1835062</vt:i4>
      </vt:variant>
      <vt:variant>
        <vt:i4>404</vt:i4>
      </vt:variant>
      <vt:variant>
        <vt:i4>0</vt:i4>
      </vt:variant>
      <vt:variant>
        <vt:i4>5</vt:i4>
      </vt:variant>
      <vt:variant>
        <vt:lpwstr/>
      </vt:variant>
      <vt:variant>
        <vt:lpwstr>_Toc526842130</vt:lpwstr>
      </vt:variant>
      <vt:variant>
        <vt:i4>1900598</vt:i4>
      </vt:variant>
      <vt:variant>
        <vt:i4>398</vt:i4>
      </vt:variant>
      <vt:variant>
        <vt:i4>0</vt:i4>
      </vt:variant>
      <vt:variant>
        <vt:i4>5</vt:i4>
      </vt:variant>
      <vt:variant>
        <vt:lpwstr/>
      </vt:variant>
      <vt:variant>
        <vt:lpwstr>_Toc526842129</vt:lpwstr>
      </vt:variant>
      <vt:variant>
        <vt:i4>1900598</vt:i4>
      </vt:variant>
      <vt:variant>
        <vt:i4>392</vt:i4>
      </vt:variant>
      <vt:variant>
        <vt:i4>0</vt:i4>
      </vt:variant>
      <vt:variant>
        <vt:i4>5</vt:i4>
      </vt:variant>
      <vt:variant>
        <vt:lpwstr/>
      </vt:variant>
      <vt:variant>
        <vt:lpwstr>_Toc526842128</vt:lpwstr>
      </vt:variant>
      <vt:variant>
        <vt:i4>1900598</vt:i4>
      </vt:variant>
      <vt:variant>
        <vt:i4>386</vt:i4>
      </vt:variant>
      <vt:variant>
        <vt:i4>0</vt:i4>
      </vt:variant>
      <vt:variant>
        <vt:i4>5</vt:i4>
      </vt:variant>
      <vt:variant>
        <vt:lpwstr/>
      </vt:variant>
      <vt:variant>
        <vt:lpwstr>_Toc526842127</vt:lpwstr>
      </vt:variant>
      <vt:variant>
        <vt:i4>1900598</vt:i4>
      </vt:variant>
      <vt:variant>
        <vt:i4>380</vt:i4>
      </vt:variant>
      <vt:variant>
        <vt:i4>0</vt:i4>
      </vt:variant>
      <vt:variant>
        <vt:i4>5</vt:i4>
      </vt:variant>
      <vt:variant>
        <vt:lpwstr/>
      </vt:variant>
      <vt:variant>
        <vt:lpwstr>_Toc526842126</vt:lpwstr>
      </vt:variant>
      <vt:variant>
        <vt:i4>1900598</vt:i4>
      </vt:variant>
      <vt:variant>
        <vt:i4>374</vt:i4>
      </vt:variant>
      <vt:variant>
        <vt:i4>0</vt:i4>
      </vt:variant>
      <vt:variant>
        <vt:i4>5</vt:i4>
      </vt:variant>
      <vt:variant>
        <vt:lpwstr/>
      </vt:variant>
      <vt:variant>
        <vt:lpwstr>_Toc526842125</vt:lpwstr>
      </vt:variant>
      <vt:variant>
        <vt:i4>1900598</vt:i4>
      </vt:variant>
      <vt:variant>
        <vt:i4>368</vt:i4>
      </vt:variant>
      <vt:variant>
        <vt:i4>0</vt:i4>
      </vt:variant>
      <vt:variant>
        <vt:i4>5</vt:i4>
      </vt:variant>
      <vt:variant>
        <vt:lpwstr/>
      </vt:variant>
      <vt:variant>
        <vt:lpwstr>_Toc526842124</vt:lpwstr>
      </vt:variant>
      <vt:variant>
        <vt:i4>1900598</vt:i4>
      </vt:variant>
      <vt:variant>
        <vt:i4>362</vt:i4>
      </vt:variant>
      <vt:variant>
        <vt:i4>0</vt:i4>
      </vt:variant>
      <vt:variant>
        <vt:i4>5</vt:i4>
      </vt:variant>
      <vt:variant>
        <vt:lpwstr/>
      </vt:variant>
      <vt:variant>
        <vt:lpwstr>_Toc526842123</vt:lpwstr>
      </vt:variant>
      <vt:variant>
        <vt:i4>1900598</vt:i4>
      </vt:variant>
      <vt:variant>
        <vt:i4>356</vt:i4>
      </vt:variant>
      <vt:variant>
        <vt:i4>0</vt:i4>
      </vt:variant>
      <vt:variant>
        <vt:i4>5</vt:i4>
      </vt:variant>
      <vt:variant>
        <vt:lpwstr/>
      </vt:variant>
      <vt:variant>
        <vt:lpwstr>_Toc526842122</vt:lpwstr>
      </vt:variant>
      <vt:variant>
        <vt:i4>1900598</vt:i4>
      </vt:variant>
      <vt:variant>
        <vt:i4>350</vt:i4>
      </vt:variant>
      <vt:variant>
        <vt:i4>0</vt:i4>
      </vt:variant>
      <vt:variant>
        <vt:i4>5</vt:i4>
      </vt:variant>
      <vt:variant>
        <vt:lpwstr/>
      </vt:variant>
      <vt:variant>
        <vt:lpwstr>_Toc526842121</vt:lpwstr>
      </vt:variant>
      <vt:variant>
        <vt:i4>1900598</vt:i4>
      </vt:variant>
      <vt:variant>
        <vt:i4>344</vt:i4>
      </vt:variant>
      <vt:variant>
        <vt:i4>0</vt:i4>
      </vt:variant>
      <vt:variant>
        <vt:i4>5</vt:i4>
      </vt:variant>
      <vt:variant>
        <vt:lpwstr/>
      </vt:variant>
      <vt:variant>
        <vt:lpwstr>_Toc526842120</vt:lpwstr>
      </vt:variant>
      <vt:variant>
        <vt:i4>1966134</vt:i4>
      </vt:variant>
      <vt:variant>
        <vt:i4>338</vt:i4>
      </vt:variant>
      <vt:variant>
        <vt:i4>0</vt:i4>
      </vt:variant>
      <vt:variant>
        <vt:i4>5</vt:i4>
      </vt:variant>
      <vt:variant>
        <vt:lpwstr/>
      </vt:variant>
      <vt:variant>
        <vt:lpwstr>_Toc526842119</vt:lpwstr>
      </vt:variant>
      <vt:variant>
        <vt:i4>1966134</vt:i4>
      </vt:variant>
      <vt:variant>
        <vt:i4>332</vt:i4>
      </vt:variant>
      <vt:variant>
        <vt:i4>0</vt:i4>
      </vt:variant>
      <vt:variant>
        <vt:i4>5</vt:i4>
      </vt:variant>
      <vt:variant>
        <vt:lpwstr/>
      </vt:variant>
      <vt:variant>
        <vt:lpwstr>_Toc526842118</vt:lpwstr>
      </vt:variant>
      <vt:variant>
        <vt:i4>1966134</vt:i4>
      </vt:variant>
      <vt:variant>
        <vt:i4>326</vt:i4>
      </vt:variant>
      <vt:variant>
        <vt:i4>0</vt:i4>
      </vt:variant>
      <vt:variant>
        <vt:i4>5</vt:i4>
      </vt:variant>
      <vt:variant>
        <vt:lpwstr/>
      </vt:variant>
      <vt:variant>
        <vt:lpwstr>_Toc526842117</vt:lpwstr>
      </vt:variant>
      <vt:variant>
        <vt:i4>1966134</vt:i4>
      </vt:variant>
      <vt:variant>
        <vt:i4>320</vt:i4>
      </vt:variant>
      <vt:variant>
        <vt:i4>0</vt:i4>
      </vt:variant>
      <vt:variant>
        <vt:i4>5</vt:i4>
      </vt:variant>
      <vt:variant>
        <vt:lpwstr/>
      </vt:variant>
      <vt:variant>
        <vt:lpwstr>_Toc526842116</vt:lpwstr>
      </vt:variant>
      <vt:variant>
        <vt:i4>1966134</vt:i4>
      </vt:variant>
      <vt:variant>
        <vt:i4>314</vt:i4>
      </vt:variant>
      <vt:variant>
        <vt:i4>0</vt:i4>
      </vt:variant>
      <vt:variant>
        <vt:i4>5</vt:i4>
      </vt:variant>
      <vt:variant>
        <vt:lpwstr/>
      </vt:variant>
      <vt:variant>
        <vt:lpwstr>_Toc526842115</vt:lpwstr>
      </vt:variant>
      <vt:variant>
        <vt:i4>1966134</vt:i4>
      </vt:variant>
      <vt:variant>
        <vt:i4>308</vt:i4>
      </vt:variant>
      <vt:variant>
        <vt:i4>0</vt:i4>
      </vt:variant>
      <vt:variant>
        <vt:i4>5</vt:i4>
      </vt:variant>
      <vt:variant>
        <vt:lpwstr/>
      </vt:variant>
      <vt:variant>
        <vt:lpwstr>_Toc526842114</vt:lpwstr>
      </vt:variant>
      <vt:variant>
        <vt:i4>1966134</vt:i4>
      </vt:variant>
      <vt:variant>
        <vt:i4>302</vt:i4>
      </vt:variant>
      <vt:variant>
        <vt:i4>0</vt:i4>
      </vt:variant>
      <vt:variant>
        <vt:i4>5</vt:i4>
      </vt:variant>
      <vt:variant>
        <vt:lpwstr/>
      </vt:variant>
      <vt:variant>
        <vt:lpwstr>_Toc526842113</vt:lpwstr>
      </vt:variant>
      <vt:variant>
        <vt:i4>1966134</vt:i4>
      </vt:variant>
      <vt:variant>
        <vt:i4>296</vt:i4>
      </vt:variant>
      <vt:variant>
        <vt:i4>0</vt:i4>
      </vt:variant>
      <vt:variant>
        <vt:i4>5</vt:i4>
      </vt:variant>
      <vt:variant>
        <vt:lpwstr/>
      </vt:variant>
      <vt:variant>
        <vt:lpwstr>_Toc526842112</vt:lpwstr>
      </vt:variant>
      <vt:variant>
        <vt:i4>1966134</vt:i4>
      </vt:variant>
      <vt:variant>
        <vt:i4>290</vt:i4>
      </vt:variant>
      <vt:variant>
        <vt:i4>0</vt:i4>
      </vt:variant>
      <vt:variant>
        <vt:i4>5</vt:i4>
      </vt:variant>
      <vt:variant>
        <vt:lpwstr/>
      </vt:variant>
      <vt:variant>
        <vt:lpwstr>_Toc526842111</vt:lpwstr>
      </vt:variant>
      <vt:variant>
        <vt:i4>1966134</vt:i4>
      </vt:variant>
      <vt:variant>
        <vt:i4>284</vt:i4>
      </vt:variant>
      <vt:variant>
        <vt:i4>0</vt:i4>
      </vt:variant>
      <vt:variant>
        <vt:i4>5</vt:i4>
      </vt:variant>
      <vt:variant>
        <vt:lpwstr/>
      </vt:variant>
      <vt:variant>
        <vt:lpwstr>_Toc526842110</vt:lpwstr>
      </vt:variant>
      <vt:variant>
        <vt:i4>2031670</vt:i4>
      </vt:variant>
      <vt:variant>
        <vt:i4>278</vt:i4>
      </vt:variant>
      <vt:variant>
        <vt:i4>0</vt:i4>
      </vt:variant>
      <vt:variant>
        <vt:i4>5</vt:i4>
      </vt:variant>
      <vt:variant>
        <vt:lpwstr/>
      </vt:variant>
      <vt:variant>
        <vt:lpwstr>_Toc526842109</vt:lpwstr>
      </vt:variant>
      <vt:variant>
        <vt:i4>2031670</vt:i4>
      </vt:variant>
      <vt:variant>
        <vt:i4>272</vt:i4>
      </vt:variant>
      <vt:variant>
        <vt:i4>0</vt:i4>
      </vt:variant>
      <vt:variant>
        <vt:i4>5</vt:i4>
      </vt:variant>
      <vt:variant>
        <vt:lpwstr/>
      </vt:variant>
      <vt:variant>
        <vt:lpwstr>_Toc526842108</vt:lpwstr>
      </vt:variant>
      <vt:variant>
        <vt:i4>2031670</vt:i4>
      </vt:variant>
      <vt:variant>
        <vt:i4>266</vt:i4>
      </vt:variant>
      <vt:variant>
        <vt:i4>0</vt:i4>
      </vt:variant>
      <vt:variant>
        <vt:i4>5</vt:i4>
      </vt:variant>
      <vt:variant>
        <vt:lpwstr/>
      </vt:variant>
      <vt:variant>
        <vt:lpwstr>_Toc526842107</vt:lpwstr>
      </vt:variant>
      <vt:variant>
        <vt:i4>2031670</vt:i4>
      </vt:variant>
      <vt:variant>
        <vt:i4>260</vt:i4>
      </vt:variant>
      <vt:variant>
        <vt:i4>0</vt:i4>
      </vt:variant>
      <vt:variant>
        <vt:i4>5</vt:i4>
      </vt:variant>
      <vt:variant>
        <vt:lpwstr/>
      </vt:variant>
      <vt:variant>
        <vt:lpwstr>_Toc526842106</vt:lpwstr>
      </vt:variant>
      <vt:variant>
        <vt:i4>2031670</vt:i4>
      </vt:variant>
      <vt:variant>
        <vt:i4>254</vt:i4>
      </vt:variant>
      <vt:variant>
        <vt:i4>0</vt:i4>
      </vt:variant>
      <vt:variant>
        <vt:i4>5</vt:i4>
      </vt:variant>
      <vt:variant>
        <vt:lpwstr/>
      </vt:variant>
      <vt:variant>
        <vt:lpwstr>_Toc526842105</vt:lpwstr>
      </vt:variant>
      <vt:variant>
        <vt:i4>2031670</vt:i4>
      </vt:variant>
      <vt:variant>
        <vt:i4>248</vt:i4>
      </vt:variant>
      <vt:variant>
        <vt:i4>0</vt:i4>
      </vt:variant>
      <vt:variant>
        <vt:i4>5</vt:i4>
      </vt:variant>
      <vt:variant>
        <vt:lpwstr/>
      </vt:variant>
      <vt:variant>
        <vt:lpwstr>_Toc526842104</vt:lpwstr>
      </vt:variant>
      <vt:variant>
        <vt:i4>2031670</vt:i4>
      </vt:variant>
      <vt:variant>
        <vt:i4>242</vt:i4>
      </vt:variant>
      <vt:variant>
        <vt:i4>0</vt:i4>
      </vt:variant>
      <vt:variant>
        <vt:i4>5</vt:i4>
      </vt:variant>
      <vt:variant>
        <vt:lpwstr/>
      </vt:variant>
      <vt:variant>
        <vt:lpwstr>_Toc526842103</vt:lpwstr>
      </vt:variant>
      <vt:variant>
        <vt:i4>2031670</vt:i4>
      </vt:variant>
      <vt:variant>
        <vt:i4>236</vt:i4>
      </vt:variant>
      <vt:variant>
        <vt:i4>0</vt:i4>
      </vt:variant>
      <vt:variant>
        <vt:i4>5</vt:i4>
      </vt:variant>
      <vt:variant>
        <vt:lpwstr/>
      </vt:variant>
      <vt:variant>
        <vt:lpwstr>_Toc526842102</vt:lpwstr>
      </vt:variant>
      <vt:variant>
        <vt:i4>2031670</vt:i4>
      </vt:variant>
      <vt:variant>
        <vt:i4>230</vt:i4>
      </vt:variant>
      <vt:variant>
        <vt:i4>0</vt:i4>
      </vt:variant>
      <vt:variant>
        <vt:i4>5</vt:i4>
      </vt:variant>
      <vt:variant>
        <vt:lpwstr/>
      </vt:variant>
      <vt:variant>
        <vt:lpwstr>_Toc526842101</vt:lpwstr>
      </vt:variant>
      <vt:variant>
        <vt:i4>2031670</vt:i4>
      </vt:variant>
      <vt:variant>
        <vt:i4>224</vt:i4>
      </vt:variant>
      <vt:variant>
        <vt:i4>0</vt:i4>
      </vt:variant>
      <vt:variant>
        <vt:i4>5</vt:i4>
      </vt:variant>
      <vt:variant>
        <vt:lpwstr/>
      </vt:variant>
      <vt:variant>
        <vt:lpwstr>_Toc526842100</vt:lpwstr>
      </vt:variant>
      <vt:variant>
        <vt:i4>1441847</vt:i4>
      </vt:variant>
      <vt:variant>
        <vt:i4>218</vt:i4>
      </vt:variant>
      <vt:variant>
        <vt:i4>0</vt:i4>
      </vt:variant>
      <vt:variant>
        <vt:i4>5</vt:i4>
      </vt:variant>
      <vt:variant>
        <vt:lpwstr/>
      </vt:variant>
      <vt:variant>
        <vt:lpwstr>_Toc526842099</vt:lpwstr>
      </vt:variant>
      <vt:variant>
        <vt:i4>1441847</vt:i4>
      </vt:variant>
      <vt:variant>
        <vt:i4>212</vt:i4>
      </vt:variant>
      <vt:variant>
        <vt:i4>0</vt:i4>
      </vt:variant>
      <vt:variant>
        <vt:i4>5</vt:i4>
      </vt:variant>
      <vt:variant>
        <vt:lpwstr/>
      </vt:variant>
      <vt:variant>
        <vt:lpwstr>_Toc526842098</vt:lpwstr>
      </vt:variant>
      <vt:variant>
        <vt:i4>1441847</vt:i4>
      </vt:variant>
      <vt:variant>
        <vt:i4>206</vt:i4>
      </vt:variant>
      <vt:variant>
        <vt:i4>0</vt:i4>
      </vt:variant>
      <vt:variant>
        <vt:i4>5</vt:i4>
      </vt:variant>
      <vt:variant>
        <vt:lpwstr/>
      </vt:variant>
      <vt:variant>
        <vt:lpwstr>_Toc526842097</vt:lpwstr>
      </vt:variant>
      <vt:variant>
        <vt:i4>1441847</vt:i4>
      </vt:variant>
      <vt:variant>
        <vt:i4>200</vt:i4>
      </vt:variant>
      <vt:variant>
        <vt:i4>0</vt:i4>
      </vt:variant>
      <vt:variant>
        <vt:i4>5</vt:i4>
      </vt:variant>
      <vt:variant>
        <vt:lpwstr/>
      </vt:variant>
      <vt:variant>
        <vt:lpwstr>_Toc526842096</vt:lpwstr>
      </vt:variant>
      <vt:variant>
        <vt:i4>1441847</vt:i4>
      </vt:variant>
      <vt:variant>
        <vt:i4>194</vt:i4>
      </vt:variant>
      <vt:variant>
        <vt:i4>0</vt:i4>
      </vt:variant>
      <vt:variant>
        <vt:i4>5</vt:i4>
      </vt:variant>
      <vt:variant>
        <vt:lpwstr/>
      </vt:variant>
      <vt:variant>
        <vt:lpwstr>_Toc526842095</vt:lpwstr>
      </vt:variant>
      <vt:variant>
        <vt:i4>1441847</vt:i4>
      </vt:variant>
      <vt:variant>
        <vt:i4>188</vt:i4>
      </vt:variant>
      <vt:variant>
        <vt:i4>0</vt:i4>
      </vt:variant>
      <vt:variant>
        <vt:i4>5</vt:i4>
      </vt:variant>
      <vt:variant>
        <vt:lpwstr/>
      </vt:variant>
      <vt:variant>
        <vt:lpwstr>_Toc526842094</vt:lpwstr>
      </vt:variant>
      <vt:variant>
        <vt:i4>1441847</vt:i4>
      </vt:variant>
      <vt:variant>
        <vt:i4>182</vt:i4>
      </vt:variant>
      <vt:variant>
        <vt:i4>0</vt:i4>
      </vt:variant>
      <vt:variant>
        <vt:i4>5</vt:i4>
      </vt:variant>
      <vt:variant>
        <vt:lpwstr/>
      </vt:variant>
      <vt:variant>
        <vt:lpwstr>_Toc526842093</vt:lpwstr>
      </vt:variant>
      <vt:variant>
        <vt:i4>1441847</vt:i4>
      </vt:variant>
      <vt:variant>
        <vt:i4>176</vt:i4>
      </vt:variant>
      <vt:variant>
        <vt:i4>0</vt:i4>
      </vt:variant>
      <vt:variant>
        <vt:i4>5</vt:i4>
      </vt:variant>
      <vt:variant>
        <vt:lpwstr/>
      </vt:variant>
      <vt:variant>
        <vt:lpwstr>_Toc526842092</vt:lpwstr>
      </vt:variant>
      <vt:variant>
        <vt:i4>1441847</vt:i4>
      </vt:variant>
      <vt:variant>
        <vt:i4>170</vt:i4>
      </vt:variant>
      <vt:variant>
        <vt:i4>0</vt:i4>
      </vt:variant>
      <vt:variant>
        <vt:i4>5</vt:i4>
      </vt:variant>
      <vt:variant>
        <vt:lpwstr/>
      </vt:variant>
      <vt:variant>
        <vt:lpwstr>_Toc526842091</vt:lpwstr>
      </vt:variant>
      <vt:variant>
        <vt:i4>1441847</vt:i4>
      </vt:variant>
      <vt:variant>
        <vt:i4>164</vt:i4>
      </vt:variant>
      <vt:variant>
        <vt:i4>0</vt:i4>
      </vt:variant>
      <vt:variant>
        <vt:i4>5</vt:i4>
      </vt:variant>
      <vt:variant>
        <vt:lpwstr/>
      </vt:variant>
      <vt:variant>
        <vt:lpwstr>_Toc526842090</vt:lpwstr>
      </vt:variant>
      <vt:variant>
        <vt:i4>1507383</vt:i4>
      </vt:variant>
      <vt:variant>
        <vt:i4>158</vt:i4>
      </vt:variant>
      <vt:variant>
        <vt:i4>0</vt:i4>
      </vt:variant>
      <vt:variant>
        <vt:i4>5</vt:i4>
      </vt:variant>
      <vt:variant>
        <vt:lpwstr/>
      </vt:variant>
      <vt:variant>
        <vt:lpwstr>_Toc526842089</vt:lpwstr>
      </vt:variant>
      <vt:variant>
        <vt:i4>1507383</vt:i4>
      </vt:variant>
      <vt:variant>
        <vt:i4>152</vt:i4>
      </vt:variant>
      <vt:variant>
        <vt:i4>0</vt:i4>
      </vt:variant>
      <vt:variant>
        <vt:i4>5</vt:i4>
      </vt:variant>
      <vt:variant>
        <vt:lpwstr/>
      </vt:variant>
      <vt:variant>
        <vt:lpwstr>_Toc526842088</vt:lpwstr>
      </vt:variant>
      <vt:variant>
        <vt:i4>1507383</vt:i4>
      </vt:variant>
      <vt:variant>
        <vt:i4>146</vt:i4>
      </vt:variant>
      <vt:variant>
        <vt:i4>0</vt:i4>
      </vt:variant>
      <vt:variant>
        <vt:i4>5</vt:i4>
      </vt:variant>
      <vt:variant>
        <vt:lpwstr/>
      </vt:variant>
      <vt:variant>
        <vt:lpwstr>_Toc526842087</vt:lpwstr>
      </vt:variant>
      <vt:variant>
        <vt:i4>1507383</vt:i4>
      </vt:variant>
      <vt:variant>
        <vt:i4>140</vt:i4>
      </vt:variant>
      <vt:variant>
        <vt:i4>0</vt:i4>
      </vt:variant>
      <vt:variant>
        <vt:i4>5</vt:i4>
      </vt:variant>
      <vt:variant>
        <vt:lpwstr/>
      </vt:variant>
      <vt:variant>
        <vt:lpwstr>_Toc526842086</vt:lpwstr>
      </vt:variant>
      <vt:variant>
        <vt:i4>1507383</vt:i4>
      </vt:variant>
      <vt:variant>
        <vt:i4>134</vt:i4>
      </vt:variant>
      <vt:variant>
        <vt:i4>0</vt:i4>
      </vt:variant>
      <vt:variant>
        <vt:i4>5</vt:i4>
      </vt:variant>
      <vt:variant>
        <vt:lpwstr/>
      </vt:variant>
      <vt:variant>
        <vt:lpwstr>_Toc526842085</vt:lpwstr>
      </vt:variant>
      <vt:variant>
        <vt:i4>1507383</vt:i4>
      </vt:variant>
      <vt:variant>
        <vt:i4>128</vt:i4>
      </vt:variant>
      <vt:variant>
        <vt:i4>0</vt:i4>
      </vt:variant>
      <vt:variant>
        <vt:i4>5</vt:i4>
      </vt:variant>
      <vt:variant>
        <vt:lpwstr/>
      </vt:variant>
      <vt:variant>
        <vt:lpwstr>_Toc526842084</vt:lpwstr>
      </vt:variant>
      <vt:variant>
        <vt:i4>1507383</vt:i4>
      </vt:variant>
      <vt:variant>
        <vt:i4>122</vt:i4>
      </vt:variant>
      <vt:variant>
        <vt:i4>0</vt:i4>
      </vt:variant>
      <vt:variant>
        <vt:i4>5</vt:i4>
      </vt:variant>
      <vt:variant>
        <vt:lpwstr/>
      </vt:variant>
      <vt:variant>
        <vt:lpwstr>_Toc526842083</vt:lpwstr>
      </vt:variant>
      <vt:variant>
        <vt:i4>1507383</vt:i4>
      </vt:variant>
      <vt:variant>
        <vt:i4>116</vt:i4>
      </vt:variant>
      <vt:variant>
        <vt:i4>0</vt:i4>
      </vt:variant>
      <vt:variant>
        <vt:i4>5</vt:i4>
      </vt:variant>
      <vt:variant>
        <vt:lpwstr/>
      </vt:variant>
      <vt:variant>
        <vt:lpwstr>_Toc526842082</vt:lpwstr>
      </vt:variant>
      <vt:variant>
        <vt:i4>1507383</vt:i4>
      </vt:variant>
      <vt:variant>
        <vt:i4>110</vt:i4>
      </vt:variant>
      <vt:variant>
        <vt:i4>0</vt:i4>
      </vt:variant>
      <vt:variant>
        <vt:i4>5</vt:i4>
      </vt:variant>
      <vt:variant>
        <vt:lpwstr/>
      </vt:variant>
      <vt:variant>
        <vt:lpwstr>_Toc526842081</vt:lpwstr>
      </vt:variant>
      <vt:variant>
        <vt:i4>1507383</vt:i4>
      </vt:variant>
      <vt:variant>
        <vt:i4>104</vt:i4>
      </vt:variant>
      <vt:variant>
        <vt:i4>0</vt:i4>
      </vt:variant>
      <vt:variant>
        <vt:i4>5</vt:i4>
      </vt:variant>
      <vt:variant>
        <vt:lpwstr/>
      </vt:variant>
      <vt:variant>
        <vt:lpwstr>_Toc526842080</vt:lpwstr>
      </vt:variant>
      <vt:variant>
        <vt:i4>1572919</vt:i4>
      </vt:variant>
      <vt:variant>
        <vt:i4>98</vt:i4>
      </vt:variant>
      <vt:variant>
        <vt:i4>0</vt:i4>
      </vt:variant>
      <vt:variant>
        <vt:i4>5</vt:i4>
      </vt:variant>
      <vt:variant>
        <vt:lpwstr/>
      </vt:variant>
      <vt:variant>
        <vt:lpwstr>_Toc526842079</vt:lpwstr>
      </vt:variant>
      <vt:variant>
        <vt:i4>1572919</vt:i4>
      </vt:variant>
      <vt:variant>
        <vt:i4>92</vt:i4>
      </vt:variant>
      <vt:variant>
        <vt:i4>0</vt:i4>
      </vt:variant>
      <vt:variant>
        <vt:i4>5</vt:i4>
      </vt:variant>
      <vt:variant>
        <vt:lpwstr/>
      </vt:variant>
      <vt:variant>
        <vt:lpwstr>_Toc526842078</vt:lpwstr>
      </vt:variant>
      <vt:variant>
        <vt:i4>1572919</vt:i4>
      </vt:variant>
      <vt:variant>
        <vt:i4>86</vt:i4>
      </vt:variant>
      <vt:variant>
        <vt:i4>0</vt:i4>
      </vt:variant>
      <vt:variant>
        <vt:i4>5</vt:i4>
      </vt:variant>
      <vt:variant>
        <vt:lpwstr/>
      </vt:variant>
      <vt:variant>
        <vt:lpwstr>_Toc526842077</vt:lpwstr>
      </vt:variant>
      <vt:variant>
        <vt:i4>1572919</vt:i4>
      </vt:variant>
      <vt:variant>
        <vt:i4>80</vt:i4>
      </vt:variant>
      <vt:variant>
        <vt:i4>0</vt:i4>
      </vt:variant>
      <vt:variant>
        <vt:i4>5</vt:i4>
      </vt:variant>
      <vt:variant>
        <vt:lpwstr/>
      </vt:variant>
      <vt:variant>
        <vt:lpwstr>_Toc526842076</vt:lpwstr>
      </vt:variant>
      <vt:variant>
        <vt:i4>1572919</vt:i4>
      </vt:variant>
      <vt:variant>
        <vt:i4>74</vt:i4>
      </vt:variant>
      <vt:variant>
        <vt:i4>0</vt:i4>
      </vt:variant>
      <vt:variant>
        <vt:i4>5</vt:i4>
      </vt:variant>
      <vt:variant>
        <vt:lpwstr/>
      </vt:variant>
      <vt:variant>
        <vt:lpwstr>_Toc526842075</vt:lpwstr>
      </vt:variant>
      <vt:variant>
        <vt:i4>1572919</vt:i4>
      </vt:variant>
      <vt:variant>
        <vt:i4>68</vt:i4>
      </vt:variant>
      <vt:variant>
        <vt:i4>0</vt:i4>
      </vt:variant>
      <vt:variant>
        <vt:i4>5</vt:i4>
      </vt:variant>
      <vt:variant>
        <vt:lpwstr/>
      </vt:variant>
      <vt:variant>
        <vt:lpwstr>_Toc526842074</vt:lpwstr>
      </vt:variant>
      <vt:variant>
        <vt:i4>1572919</vt:i4>
      </vt:variant>
      <vt:variant>
        <vt:i4>62</vt:i4>
      </vt:variant>
      <vt:variant>
        <vt:i4>0</vt:i4>
      </vt:variant>
      <vt:variant>
        <vt:i4>5</vt:i4>
      </vt:variant>
      <vt:variant>
        <vt:lpwstr/>
      </vt:variant>
      <vt:variant>
        <vt:lpwstr>_Toc526842073</vt:lpwstr>
      </vt:variant>
      <vt:variant>
        <vt:i4>1572919</vt:i4>
      </vt:variant>
      <vt:variant>
        <vt:i4>56</vt:i4>
      </vt:variant>
      <vt:variant>
        <vt:i4>0</vt:i4>
      </vt:variant>
      <vt:variant>
        <vt:i4>5</vt:i4>
      </vt:variant>
      <vt:variant>
        <vt:lpwstr/>
      </vt:variant>
      <vt:variant>
        <vt:lpwstr>_Toc526842072</vt:lpwstr>
      </vt:variant>
      <vt:variant>
        <vt:i4>1572919</vt:i4>
      </vt:variant>
      <vt:variant>
        <vt:i4>50</vt:i4>
      </vt:variant>
      <vt:variant>
        <vt:i4>0</vt:i4>
      </vt:variant>
      <vt:variant>
        <vt:i4>5</vt:i4>
      </vt:variant>
      <vt:variant>
        <vt:lpwstr/>
      </vt:variant>
      <vt:variant>
        <vt:lpwstr>_Toc526842071</vt:lpwstr>
      </vt:variant>
      <vt:variant>
        <vt:i4>1572919</vt:i4>
      </vt:variant>
      <vt:variant>
        <vt:i4>44</vt:i4>
      </vt:variant>
      <vt:variant>
        <vt:i4>0</vt:i4>
      </vt:variant>
      <vt:variant>
        <vt:i4>5</vt:i4>
      </vt:variant>
      <vt:variant>
        <vt:lpwstr/>
      </vt:variant>
      <vt:variant>
        <vt:lpwstr>_Toc526842070</vt:lpwstr>
      </vt:variant>
      <vt:variant>
        <vt:i4>1638455</vt:i4>
      </vt:variant>
      <vt:variant>
        <vt:i4>38</vt:i4>
      </vt:variant>
      <vt:variant>
        <vt:i4>0</vt:i4>
      </vt:variant>
      <vt:variant>
        <vt:i4>5</vt:i4>
      </vt:variant>
      <vt:variant>
        <vt:lpwstr/>
      </vt:variant>
      <vt:variant>
        <vt:lpwstr>_Toc526842069</vt:lpwstr>
      </vt:variant>
      <vt:variant>
        <vt:i4>1638455</vt:i4>
      </vt:variant>
      <vt:variant>
        <vt:i4>32</vt:i4>
      </vt:variant>
      <vt:variant>
        <vt:i4>0</vt:i4>
      </vt:variant>
      <vt:variant>
        <vt:i4>5</vt:i4>
      </vt:variant>
      <vt:variant>
        <vt:lpwstr/>
      </vt:variant>
      <vt:variant>
        <vt:lpwstr>_Toc526842068</vt:lpwstr>
      </vt:variant>
      <vt:variant>
        <vt:i4>1638455</vt:i4>
      </vt:variant>
      <vt:variant>
        <vt:i4>26</vt:i4>
      </vt:variant>
      <vt:variant>
        <vt:i4>0</vt:i4>
      </vt:variant>
      <vt:variant>
        <vt:i4>5</vt:i4>
      </vt:variant>
      <vt:variant>
        <vt:lpwstr/>
      </vt:variant>
      <vt:variant>
        <vt:lpwstr>_Toc526842067</vt:lpwstr>
      </vt:variant>
      <vt:variant>
        <vt:i4>1638455</vt:i4>
      </vt:variant>
      <vt:variant>
        <vt:i4>20</vt:i4>
      </vt:variant>
      <vt:variant>
        <vt:i4>0</vt:i4>
      </vt:variant>
      <vt:variant>
        <vt:i4>5</vt:i4>
      </vt:variant>
      <vt:variant>
        <vt:lpwstr/>
      </vt:variant>
      <vt:variant>
        <vt:lpwstr>_Toc526842066</vt:lpwstr>
      </vt:variant>
      <vt:variant>
        <vt:i4>1638455</vt:i4>
      </vt:variant>
      <vt:variant>
        <vt:i4>14</vt:i4>
      </vt:variant>
      <vt:variant>
        <vt:i4>0</vt:i4>
      </vt:variant>
      <vt:variant>
        <vt:i4>5</vt:i4>
      </vt:variant>
      <vt:variant>
        <vt:lpwstr/>
      </vt:variant>
      <vt:variant>
        <vt:lpwstr>_Toc526842065</vt:lpwstr>
      </vt:variant>
      <vt:variant>
        <vt:i4>1638455</vt:i4>
      </vt:variant>
      <vt:variant>
        <vt:i4>8</vt:i4>
      </vt:variant>
      <vt:variant>
        <vt:i4>0</vt:i4>
      </vt:variant>
      <vt:variant>
        <vt:i4>5</vt:i4>
      </vt:variant>
      <vt:variant>
        <vt:lpwstr/>
      </vt:variant>
      <vt:variant>
        <vt:lpwstr>_Toc526842064</vt:lpwstr>
      </vt:variant>
      <vt:variant>
        <vt:i4>1638455</vt:i4>
      </vt:variant>
      <vt:variant>
        <vt:i4>2</vt:i4>
      </vt:variant>
      <vt:variant>
        <vt:i4>0</vt:i4>
      </vt:variant>
      <vt:variant>
        <vt:i4>5</vt:i4>
      </vt:variant>
      <vt:variant>
        <vt:lpwstr/>
      </vt:variant>
      <vt:variant>
        <vt:lpwstr>_Toc526842063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 Batch Facility</dc:title>
  <dc:subject/>
  <dc:creator>John Acuna</dc:creator>
  <cp:keywords/>
  <cp:lastModifiedBy>John Acuna (CW)</cp:lastModifiedBy>
  <cp:revision>347</cp:revision>
  <cp:lastPrinted>2022-02-23T20:47:00Z</cp:lastPrinted>
  <dcterms:created xsi:type="dcterms:W3CDTF">2020-05-04T19:41:00Z</dcterms:created>
  <dcterms:modified xsi:type="dcterms:W3CDTF">2022-02-23T20:47:00Z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0">
    <vt:lpwstr/>
  </property>
  <property fmtid="{D5CDD505-2E9C-101B-9397-08002B2CF9AE}" pid="3" name="Products">
    <vt:lpwstr>;#N/A;#</vt:lpwstr>
  </property>
  <property fmtid="{D5CDD505-2E9C-101B-9397-08002B2CF9AE}" pid="4" name="xd_Signature">
    <vt:lpwstr/>
  </property>
  <property fmtid="{D5CDD505-2E9C-101B-9397-08002B2CF9AE}" pid="5" name="display_urn:schemas-microsoft-com:office:office#Editor">
    <vt:lpwstr>Karen Oxenford-Melcher</vt:lpwstr>
  </property>
  <property fmtid="{D5CDD505-2E9C-101B-9397-08002B2CF9AE}" pid="6" name="display_urn:schemas-microsoft-com:office:office#Author">
    <vt:lpwstr>Karen Oxenford-Melcher</vt:lpwstr>
  </property>
  <property fmtid="{D5CDD505-2E9C-101B-9397-08002B2CF9AE}" pid="7" name="TemplateUrl">
    <vt:lpwstr/>
  </property>
  <property fmtid="{D5CDD505-2E9C-101B-9397-08002B2CF9AE}" pid="8" name="xd_ProgID">
    <vt:lpwstr/>
  </property>
  <property fmtid="{D5CDD505-2E9C-101B-9397-08002B2CF9AE}" pid="9" name="Order">
    <vt:lpwstr>8000.00000000000</vt:lpwstr>
  </property>
  <property fmtid="{D5CDD505-2E9C-101B-9397-08002B2CF9AE}" pid="10" name="ContentType">
    <vt:lpwstr>Document Center Docs</vt:lpwstr>
  </property>
  <property fmtid="{D5CDD505-2E9C-101B-9397-08002B2CF9AE}" pid="11" name="ContentTypeId">
    <vt:lpwstr>0x01010096B027810276DF40808F102A41436104</vt:lpwstr>
  </property>
</Properties>
</file>