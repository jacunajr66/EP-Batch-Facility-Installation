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3DED13" w14:textId="3AC636F6" w:rsidR="00871890" w:rsidRPr="00924909" w:rsidRDefault="008E4A88" w:rsidP="004D13A3">
      <w:pPr>
        <w:pStyle w:val="CoverTitle"/>
        <w:ind w:left="-2880"/>
        <w:rPr>
          <w:rFonts w:ascii="Calibri" w:hAnsi="Calibri" w:cs="Arial"/>
          <w:b w:val="0"/>
          <w:noProof/>
          <w:color w:val="00B0F0"/>
          <w:sz w:val="72"/>
          <w:szCs w:val="72"/>
        </w:rPr>
      </w:pPr>
      <w:r w:rsidRPr="00924909">
        <w:rPr>
          <w:rFonts w:ascii="Calibri" w:hAnsi="Calibri" w:cs="Arial"/>
          <w:b w:val="0"/>
          <w:noProof/>
          <w:color w:val="00B0F0"/>
          <w:sz w:val="72"/>
          <w:szCs w:val="72"/>
        </w:rPr>
        <w:t>E</w:t>
      </w:r>
      <w:r w:rsidR="00E35E09">
        <w:rPr>
          <w:rFonts w:ascii="Calibri" w:hAnsi="Calibri" w:cs="Arial"/>
          <w:b w:val="0"/>
          <w:noProof/>
          <w:color w:val="00B0F0"/>
          <w:sz w:val="72"/>
          <w:szCs w:val="72"/>
        </w:rPr>
        <w:t>nterprise Planning</w:t>
      </w:r>
      <w:r w:rsidRPr="00924909">
        <w:rPr>
          <w:rFonts w:ascii="Calibri" w:hAnsi="Calibri" w:cs="Arial"/>
          <w:b w:val="0"/>
          <w:noProof/>
          <w:color w:val="00B0F0"/>
          <w:sz w:val="72"/>
          <w:szCs w:val="72"/>
        </w:rPr>
        <w:t xml:space="preserve"> Batch Facility</w:t>
      </w:r>
    </w:p>
    <w:p w14:paraId="4CBCED89" w14:textId="77777777" w:rsidR="00E12D94" w:rsidRDefault="00E12D94" w:rsidP="004D13A3">
      <w:pPr>
        <w:pStyle w:val="CoverSubtitle"/>
        <w:ind w:left="-2880"/>
      </w:pPr>
    </w:p>
    <w:p w14:paraId="2A1D38CA" w14:textId="77777777" w:rsidR="008B0FE6" w:rsidRPr="00566642" w:rsidRDefault="003D43C6" w:rsidP="004D13A3">
      <w:pPr>
        <w:pStyle w:val="CoverSecondSubtitle"/>
        <w:ind w:left="-2880"/>
        <w:rPr>
          <w:rFonts w:ascii="Calibri" w:hAnsi="Calibri" w:cs="Arial"/>
          <w:b w:val="0"/>
          <w:bCs w:val="0"/>
          <w:noProof/>
          <w:color w:val="auto"/>
          <w:sz w:val="44"/>
          <w:szCs w:val="44"/>
        </w:rPr>
      </w:pPr>
      <w:r w:rsidRPr="00566642">
        <w:rPr>
          <w:rFonts w:ascii="Calibri" w:hAnsi="Calibri" w:cs="Arial"/>
          <w:b w:val="0"/>
          <w:bCs w:val="0"/>
          <w:noProof/>
          <w:color w:val="auto"/>
          <w:sz w:val="44"/>
          <w:szCs w:val="44"/>
        </w:rPr>
        <w:t>Technical Design Document</w:t>
      </w:r>
    </w:p>
    <w:p w14:paraId="3E1853EE" w14:textId="7CB03302" w:rsidR="008B0FE6" w:rsidRDefault="008B0FE6" w:rsidP="004D13A3">
      <w:pPr>
        <w:pStyle w:val="CoverSecondSubtitle"/>
        <w:ind w:left="-2880"/>
        <w:rPr>
          <w:color w:val="00B0F0"/>
          <w:sz w:val="24"/>
        </w:rPr>
      </w:pPr>
    </w:p>
    <w:p w14:paraId="0EA1DB5A" w14:textId="77777777" w:rsidR="004D2B0E" w:rsidRPr="00D24C8C" w:rsidRDefault="004D2B0E" w:rsidP="004D13A3">
      <w:pPr>
        <w:pStyle w:val="CoverSecondSubtitle"/>
        <w:ind w:left="-2880"/>
        <w:rPr>
          <w:color w:val="00B0F0"/>
          <w:sz w:val="24"/>
        </w:rPr>
      </w:pPr>
    </w:p>
    <w:p w14:paraId="4658B44B" w14:textId="77777777" w:rsidR="008B0FE6" w:rsidRPr="00D24C8C" w:rsidRDefault="008B0FE6" w:rsidP="004D13A3">
      <w:pPr>
        <w:pStyle w:val="CoverSecondSubtitle"/>
        <w:ind w:left="-2880"/>
        <w:rPr>
          <w:color w:val="00B0F0"/>
          <w:sz w:val="24"/>
        </w:rPr>
      </w:pPr>
    </w:p>
    <w:p w14:paraId="54096B20" w14:textId="2A51A490" w:rsidR="008B0FE6" w:rsidRDefault="008B0FE6" w:rsidP="004D13A3">
      <w:pPr>
        <w:pStyle w:val="CoverSecondSubtitle"/>
        <w:ind w:left="-2880"/>
        <w:rPr>
          <w:color w:val="auto"/>
        </w:rPr>
      </w:pPr>
      <w:r w:rsidRPr="00E05856">
        <w:rPr>
          <w:color w:val="auto"/>
        </w:rPr>
        <w:t>Date Created</w:t>
      </w:r>
      <w:r w:rsidRPr="00D24C8C">
        <w:rPr>
          <w:color w:val="auto"/>
        </w:rPr>
        <w:t xml:space="preserve">: </w:t>
      </w:r>
      <w:r>
        <w:rPr>
          <w:color w:val="auto"/>
        </w:rPr>
        <w:tab/>
      </w:r>
      <w:r w:rsidR="00B200C1">
        <w:rPr>
          <w:rFonts w:ascii="Calibri" w:hAnsi="Calibri"/>
          <w:b w:val="0"/>
          <w:color w:val="auto"/>
          <w:sz w:val="32"/>
          <w:szCs w:val="24"/>
        </w:rPr>
        <w:t>February</w:t>
      </w:r>
      <w:r w:rsidR="00A527EF">
        <w:rPr>
          <w:rFonts w:ascii="Calibri" w:hAnsi="Calibri"/>
          <w:b w:val="0"/>
          <w:color w:val="auto"/>
          <w:sz w:val="32"/>
          <w:szCs w:val="24"/>
        </w:rPr>
        <w:t xml:space="preserve"> 2</w:t>
      </w:r>
      <w:r w:rsidR="00B200C1">
        <w:rPr>
          <w:rFonts w:ascii="Calibri" w:hAnsi="Calibri"/>
          <w:b w:val="0"/>
          <w:color w:val="auto"/>
          <w:sz w:val="32"/>
          <w:szCs w:val="24"/>
        </w:rPr>
        <w:t>2, 2013</w:t>
      </w:r>
    </w:p>
    <w:p w14:paraId="085F8837" w14:textId="5687C4D7" w:rsidR="008B0FE6" w:rsidRPr="00D24C8C" w:rsidRDefault="008B0FE6" w:rsidP="004D13A3">
      <w:pPr>
        <w:pStyle w:val="CoverSecondSubtitle"/>
        <w:ind w:left="-2880"/>
        <w:rPr>
          <w:color w:val="auto"/>
        </w:rPr>
      </w:pPr>
      <w:r w:rsidRPr="00E05856">
        <w:rPr>
          <w:color w:val="auto"/>
        </w:rPr>
        <w:t>Date Updated</w:t>
      </w:r>
      <w:r w:rsidRPr="00D24C8C">
        <w:rPr>
          <w:color w:val="auto"/>
        </w:rPr>
        <w:t xml:space="preserve">: </w:t>
      </w:r>
      <w:r>
        <w:rPr>
          <w:color w:val="auto"/>
        </w:rPr>
        <w:tab/>
      </w:r>
      <w:proofErr w:type="spellStart"/>
      <w:r w:rsidR="00B200C1">
        <w:rPr>
          <w:rFonts w:ascii="Calibri" w:hAnsi="Calibri"/>
          <w:b w:val="0"/>
          <w:color w:val="auto"/>
          <w:sz w:val="32"/>
          <w:szCs w:val="24"/>
        </w:rPr>
        <w:t>Septermber</w:t>
      </w:r>
      <w:proofErr w:type="spellEnd"/>
      <w:r w:rsidR="00B200C1">
        <w:rPr>
          <w:rFonts w:ascii="Calibri" w:hAnsi="Calibri"/>
          <w:b w:val="0"/>
          <w:color w:val="auto"/>
          <w:sz w:val="32"/>
          <w:szCs w:val="24"/>
        </w:rPr>
        <w:t xml:space="preserve"> 14</w:t>
      </w:r>
      <w:r w:rsidRPr="006C21CF">
        <w:rPr>
          <w:rFonts w:ascii="Calibri" w:hAnsi="Calibri"/>
          <w:b w:val="0"/>
          <w:color w:val="auto"/>
          <w:sz w:val="32"/>
          <w:szCs w:val="24"/>
        </w:rPr>
        <w:t>, 202</w:t>
      </w:r>
      <w:r w:rsidR="00B200C1">
        <w:rPr>
          <w:rFonts w:ascii="Calibri" w:hAnsi="Calibri"/>
          <w:b w:val="0"/>
          <w:color w:val="auto"/>
          <w:sz w:val="32"/>
          <w:szCs w:val="24"/>
        </w:rPr>
        <w:t>2</w:t>
      </w:r>
    </w:p>
    <w:p w14:paraId="06F16F86" w14:textId="5E8BE6E4" w:rsidR="00987C36" w:rsidRPr="008B0FE6" w:rsidRDefault="008B0FE6" w:rsidP="004D13A3">
      <w:pPr>
        <w:pStyle w:val="CoverSubtitle"/>
        <w:ind w:left="-2880"/>
        <w:rPr>
          <w:rFonts w:ascii="Arial Bold" w:hAnsi="Arial Bold"/>
          <w:b/>
          <w:bCs/>
          <w:color w:val="auto"/>
          <w:sz w:val="28"/>
          <w:szCs w:val="20"/>
        </w:rPr>
      </w:pPr>
      <w:r w:rsidRPr="008B0FE6">
        <w:rPr>
          <w:rFonts w:ascii="Arial Bold" w:hAnsi="Arial Bold"/>
          <w:b/>
          <w:bCs/>
          <w:color w:val="auto"/>
          <w:sz w:val="28"/>
          <w:szCs w:val="20"/>
        </w:rPr>
        <w:t xml:space="preserve">Version: </w:t>
      </w:r>
      <w:r w:rsidRPr="008B0FE6">
        <w:rPr>
          <w:rFonts w:ascii="Arial Bold" w:hAnsi="Arial Bold"/>
          <w:b/>
          <w:bCs/>
          <w:color w:val="auto"/>
          <w:sz w:val="28"/>
          <w:szCs w:val="20"/>
        </w:rPr>
        <w:tab/>
      </w:r>
      <w:r w:rsidRPr="008B0FE6">
        <w:rPr>
          <w:rFonts w:ascii="Arial Bold" w:hAnsi="Arial Bold"/>
          <w:b/>
          <w:bCs/>
          <w:color w:val="auto"/>
          <w:sz w:val="28"/>
          <w:szCs w:val="20"/>
        </w:rPr>
        <w:tab/>
      </w:r>
      <w:r w:rsidRPr="006C21CF">
        <w:rPr>
          <w:rFonts w:ascii="Calibri" w:hAnsi="Calibri"/>
          <w:bCs/>
          <w:color w:val="auto"/>
          <w:sz w:val="32"/>
        </w:rPr>
        <w:t>20</w:t>
      </w:r>
      <w:r w:rsidR="00B200C1">
        <w:rPr>
          <w:rFonts w:ascii="Calibri" w:hAnsi="Calibri"/>
          <w:bCs/>
          <w:color w:val="auto"/>
          <w:sz w:val="32"/>
        </w:rPr>
        <w:t>22</w:t>
      </w:r>
      <w:r w:rsidRPr="006C21CF">
        <w:rPr>
          <w:rFonts w:ascii="Calibri" w:hAnsi="Calibri"/>
          <w:bCs/>
          <w:color w:val="auto"/>
          <w:sz w:val="32"/>
        </w:rPr>
        <w:t>.</w:t>
      </w:r>
      <w:r w:rsidR="00B200C1">
        <w:rPr>
          <w:rFonts w:ascii="Calibri" w:hAnsi="Calibri"/>
          <w:bCs/>
          <w:color w:val="auto"/>
          <w:sz w:val="32"/>
        </w:rPr>
        <w:t>1</w:t>
      </w:r>
      <w:r w:rsidRPr="006C21CF">
        <w:rPr>
          <w:rFonts w:ascii="Calibri" w:hAnsi="Calibri"/>
          <w:bCs/>
          <w:color w:val="auto"/>
          <w:sz w:val="32"/>
        </w:rPr>
        <w:t>.0.0</w:t>
      </w:r>
    </w:p>
    <w:p w14:paraId="172422B7" w14:textId="6437178A" w:rsidR="00372FDE" w:rsidRPr="009151C9" w:rsidRDefault="00544496" w:rsidP="004D13A3">
      <w:pPr>
        <w:ind w:left="-2880"/>
      </w:pPr>
      <w:r>
        <w:rPr>
          <w:bCs/>
          <w:noProof/>
          <w:color w:val="C0C0C0" w:themeColor="background2"/>
        </w:rPr>
        <w:drawing>
          <wp:anchor distT="0" distB="0" distL="114300" distR="114300" simplePos="0" relativeHeight="251658240" behindDoc="1" locked="0" layoutInCell="1" allowOverlap="1" wp14:anchorId="4215E23F" wp14:editId="308EF302">
            <wp:simplePos x="0" y="0"/>
            <wp:positionH relativeFrom="column">
              <wp:posOffset>-2743200</wp:posOffset>
            </wp:positionH>
            <wp:positionV relativeFrom="paragraph">
              <wp:posOffset>1504315</wp:posOffset>
            </wp:positionV>
            <wp:extent cx="8179357" cy="4031088"/>
            <wp:effectExtent l="0" t="0" r="0"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_cover_image.jpg"/>
                    <pic:cNvPicPr/>
                  </pic:nvPicPr>
                  <pic:blipFill rotWithShape="1">
                    <a:blip r:embed="rId12"/>
                    <a:srcRect b="24245"/>
                    <a:stretch/>
                  </pic:blipFill>
                  <pic:spPr bwMode="auto">
                    <a:xfrm>
                      <a:off x="0" y="0"/>
                      <a:ext cx="8179357" cy="40310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548951" w14:textId="77777777" w:rsidR="00274429" w:rsidRDefault="00274429" w:rsidP="007E2FDB">
      <w:pPr>
        <w:pStyle w:val="Heading1"/>
        <w:sectPr w:rsidR="00274429" w:rsidSect="004D13A3">
          <w:headerReference w:type="default" r:id="rId13"/>
          <w:footerReference w:type="even" r:id="rId14"/>
          <w:footerReference w:type="default" r:id="rId15"/>
          <w:headerReference w:type="first" r:id="rId16"/>
          <w:pgSz w:w="12240" w:h="15840" w:code="1"/>
          <w:pgMar w:top="4320" w:right="1440" w:bottom="1440" w:left="4320" w:header="720" w:footer="720" w:gutter="0"/>
          <w:cols w:space="720"/>
          <w:titlePg/>
          <w:docGrid w:linePitch="360"/>
        </w:sectPr>
      </w:pPr>
    </w:p>
    <w:p w14:paraId="4E04DF1B" w14:textId="77777777" w:rsidR="00F12376" w:rsidRDefault="00F12376" w:rsidP="00390B81">
      <w:pPr>
        <w:spacing w:before="60" w:after="60"/>
        <w:rPr>
          <w:rFonts w:ascii="Calibri" w:eastAsia="MS Mincho" w:hAnsi="Calibri"/>
          <w:b/>
          <w:szCs w:val="20"/>
        </w:rPr>
      </w:pPr>
    </w:p>
    <w:p w14:paraId="2E5B12DD" w14:textId="77777777" w:rsidR="00F12376" w:rsidRDefault="00F12376" w:rsidP="00390B81">
      <w:pPr>
        <w:spacing w:before="60" w:after="60"/>
        <w:rPr>
          <w:rFonts w:ascii="Calibri" w:eastAsia="MS Mincho" w:hAnsi="Calibri"/>
          <w:b/>
          <w:szCs w:val="20"/>
        </w:rPr>
      </w:pPr>
    </w:p>
    <w:p w14:paraId="5DD5B1FE" w14:textId="77777777" w:rsidR="00F12376" w:rsidRDefault="00F12376" w:rsidP="00390B81">
      <w:pPr>
        <w:spacing w:before="60" w:after="60"/>
        <w:rPr>
          <w:rFonts w:ascii="Calibri" w:eastAsia="MS Mincho" w:hAnsi="Calibri"/>
          <w:b/>
          <w:szCs w:val="20"/>
        </w:rPr>
      </w:pPr>
    </w:p>
    <w:p w14:paraId="0E1F7E6A" w14:textId="77777777" w:rsidR="00F12376" w:rsidRDefault="00F12376" w:rsidP="00390B81">
      <w:pPr>
        <w:spacing w:before="60" w:after="60"/>
        <w:rPr>
          <w:rFonts w:ascii="Calibri" w:eastAsia="MS Mincho" w:hAnsi="Calibri"/>
          <w:b/>
          <w:szCs w:val="20"/>
        </w:rPr>
      </w:pPr>
    </w:p>
    <w:p w14:paraId="0A13F400" w14:textId="77777777" w:rsidR="00F12376" w:rsidRDefault="00F12376" w:rsidP="00390B81">
      <w:pPr>
        <w:spacing w:before="60" w:after="60"/>
        <w:rPr>
          <w:rFonts w:ascii="Calibri" w:eastAsia="MS Mincho" w:hAnsi="Calibri"/>
          <w:b/>
          <w:szCs w:val="20"/>
        </w:rPr>
      </w:pPr>
    </w:p>
    <w:p w14:paraId="02A6AECA" w14:textId="77777777" w:rsidR="00F12376" w:rsidRDefault="00F12376" w:rsidP="00390B81">
      <w:pPr>
        <w:spacing w:before="60" w:after="60"/>
        <w:rPr>
          <w:rFonts w:ascii="Calibri" w:eastAsia="MS Mincho" w:hAnsi="Calibri"/>
          <w:b/>
          <w:szCs w:val="20"/>
        </w:rPr>
      </w:pPr>
    </w:p>
    <w:p w14:paraId="4EF74AB8" w14:textId="77777777" w:rsidR="00F12376" w:rsidRDefault="00F12376" w:rsidP="00390B81">
      <w:pPr>
        <w:spacing w:before="60" w:after="60"/>
        <w:rPr>
          <w:rFonts w:ascii="Calibri" w:eastAsia="MS Mincho" w:hAnsi="Calibri"/>
          <w:b/>
          <w:szCs w:val="20"/>
        </w:rPr>
      </w:pPr>
    </w:p>
    <w:p w14:paraId="3FA98CC2" w14:textId="77777777" w:rsidR="00F12376" w:rsidRDefault="00F12376" w:rsidP="00390B81">
      <w:pPr>
        <w:spacing w:before="60" w:after="60"/>
        <w:rPr>
          <w:rFonts w:ascii="Calibri" w:eastAsia="MS Mincho" w:hAnsi="Calibri"/>
          <w:b/>
          <w:szCs w:val="20"/>
        </w:rPr>
      </w:pPr>
    </w:p>
    <w:p w14:paraId="2039883F" w14:textId="6689B714" w:rsidR="00390B81" w:rsidRPr="00390B81" w:rsidRDefault="00390B81" w:rsidP="00390B81">
      <w:pPr>
        <w:spacing w:before="60" w:after="60"/>
        <w:rPr>
          <w:rFonts w:ascii="Calibri" w:eastAsia="MS Mincho" w:hAnsi="Calibri"/>
          <w:b/>
          <w:szCs w:val="20"/>
        </w:rPr>
      </w:pPr>
      <w:r w:rsidRPr="00390B81">
        <w:rPr>
          <w:rFonts w:ascii="Calibri" w:eastAsia="MS Mincho" w:hAnsi="Calibri"/>
          <w:b/>
          <w:szCs w:val="20"/>
        </w:rPr>
        <w:t>Legal Notice</w:t>
      </w:r>
    </w:p>
    <w:p w14:paraId="5A2CA876" w14:textId="77777777" w:rsidR="00390B81" w:rsidRPr="00390B81" w:rsidRDefault="00390B81" w:rsidP="00390B81">
      <w:pPr>
        <w:tabs>
          <w:tab w:val="center" w:pos="4680"/>
          <w:tab w:val="right" w:pos="9360"/>
        </w:tabs>
        <w:spacing w:after="220" w:line="312" w:lineRule="auto"/>
        <w:ind w:right="360"/>
        <w:jc w:val="left"/>
        <w:rPr>
          <w:rFonts w:ascii="Calibri" w:eastAsia="Calibri" w:hAnsi="Calibri" w:cs="Arial"/>
          <w:caps/>
          <w:color w:val="808080"/>
          <w:sz w:val="16"/>
          <w:szCs w:val="22"/>
        </w:rPr>
      </w:pPr>
      <w:r w:rsidRPr="00390B81">
        <w:rPr>
          <w:rFonts w:ascii="Calibri" w:eastAsia="Calibri" w:hAnsi="Calibri"/>
          <w:caps/>
          <w:color w:val="808080"/>
          <w:sz w:val="14"/>
          <w:szCs w:val="16"/>
          <w:u w:color="000000"/>
        </w:rPr>
        <w:t xml:space="preserve">Copyright © 2020, Blue Yonder, Inc. All rights reserved. Blue Yonder is a Registered Trademark of Blue Yonder, Inc. All other company and product names may be Trademarks, Registered Trademarks or Service Marks of the companies with which they </w:t>
      </w:r>
      <w:r w:rsidRPr="00390B81">
        <w:rPr>
          <w:rFonts w:ascii="Calibri" w:eastAsia="Calibri" w:hAnsi="Calibri"/>
          <w:caps/>
          <w:color w:val="808080"/>
          <w:sz w:val="14"/>
          <w:szCs w:val="16"/>
          <w:u w:color="000000"/>
        </w:rPr>
        <w:br/>
        <w:t xml:space="preserve">are associated. Blue Yonder reserves the right at any time and without notice to change these materials or any of the functions, features or specifications of any of the software described herein. Blue Yonder shall have no warranty obligation with respect </w:t>
      </w:r>
      <w:r w:rsidRPr="00390B81">
        <w:rPr>
          <w:rFonts w:ascii="Calibri" w:eastAsia="Calibri" w:hAnsi="Calibri"/>
          <w:caps/>
          <w:color w:val="808080"/>
          <w:sz w:val="14"/>
          <w:szCs w:val="16"/>
          <w:u w:color="000000"/>
        </w:rPr>
        <w:br/>
        <w:t>to these materials or the software described herein, except as approved in Blue Yonder’s Software License Agreement with an authorized licensee.</w:t>
      </w:r>
      <w:r w:rsidRPr="00390B81">
        <w:rPr>
          <w:rFonts w:ascii="Calibri" w:eastAsia="Calibri" w:hAnsi="Calibri"/>
          <w:b/>
          <w:bCs/>
          <w:caps/>
          <w:color w:val="808080"/>
          <w:sz w:val="16"/>
          <w:szCs w:val="22"/>
          <w:u w:val="single"/>
        </w:rPr>
        <w:br w:type="page"/>
      </w:r>
    </w:p>
    <w:p w14:paraId="0F1968F0" w14:textId="77777777" w:rsidR="00DE6135" w:rsidRPr="00561A37" w:rsidRDefault="00DE6135" w:rsidP="00561A37">
      <w:pPr>
        <w:pStyle w:val="Footer"/>
        <w:sectPr w:rsidR="00DE6135" w:rsidRPr="00561A37" w:rsidSect="00C668E6">
          <w:headerReference w:type="default" r:id="rId17"/>
          <w:headerReference w:type="first" r:id="rId18"/>
          <w:footerReference w:type="first" r:id="rId19"/>
          <w:pgSz w:w="12240" w:h="15840" w:code="1"/>
          <w:pgMar w:top="10080" w:right="1440" w:bottom="1440" w:left="1440" w:header="720" w:footer="720" w:gutter="0"/>
          <w:cols w:space="720"/>
          <w:docGrid w:linePitch="360"/>
        </w:sectPr>
      </w:pPr>
    </w:p>
    <w:p w14:paraId="5CDB73DC" w14:textId="77777777" w:rsidR="001045DC" w:rsidRPr="007E2FDB" w:rsidRDefault="001045DC" w:rsidP="00502FB5">
      <w:pPr>
        <w:pStyle w:val="TOC"/>
      </w:pPr>
      <w:r>
        <w:lastRenderedPageBreak/>
        <w:t>Table of Contents</w:t>
      </w:r>
    </w:p>
    <w:p w14:paraId="4C2154BE" w14:textId="77777777" w:rsidR="000D2C14" w:rsidRDefault="00156DE3">
      <w:pPr>
        <w:pStyle w:val="TOC1"/>
        <w:tabs>
          <w:tab w:val="right" w:leader="dot" w:pos="9350"/>
        </w:tabs>
        <w:rPr>
          <w:rFonts w:eastAsiaTheme="minorEastAsia" w:cstheme="minorBidi"/>
          <w:b w:val="0"/>
          <w:bCs w:val="0"/>
          <w:caps w:val="0"/>
          <w:noProof/>
          <w:color w:val="auto"/>
          <w:sz w:val="22"/>
          <w:szCs w:val="22"/>
        </w:rPr>
      </w:pPr>
      <w:r>
        <w:rPr>
          <w:b w:val="0"/>
          <w:bCs w:val="0"/>
          <w:caps w:val="0"/>
        </w:rPr>
        <w:fldChar w:fldCharType="begin"/>
      </w:r>
      <w:r w:rsidR="004F598B">
        <w:rPr>
          <w:b w:val="0"/>
          <w:bCs w:val="0"/>
          <w:caps w:val="0"/>
        </w:rPr>
        <w:instrText xml:space="preserve"> TOC \o "1-5" \h \z \u </w:instrText>
      </w:r>
      <w:r>
        <w:rPr>
          <w:b w:val="0"/>
          <w:bCs w:val="0"/>
          <w:caps w:val="0"/>
        </w:rPr>
        <w:fldChar w:fldCharType="separate"/>
      </w:r>
      <w:hyperlink w:anchor="_Toc114052206" w:history="1">
        <w:r w:rsidR="000D2C14" w:rsidRPr="00E14560">
          <w:rPr>
            <w:rStyle w:val="Hyperlink"/>
            <w:noProof/>
          </w:rPr>
          <w:t>Document Control</w:t>
        </w:r>
        <w:r w:rsidR="000D2C14">
          <w:rPr>
            <w:noProof/>
            <w:webHidden/>
          </w:rPr>
          <w:tab/>
        </w:r>
        <w:r w:rsidR="000D2C14">
          <w:rPr>
            <w:noProof/>
            <w:webHidden/>
          </w:rPr>
          <w:fldChar w:fldCharType="begin"/>
        </w:r>
        <w:r w:rsidR="000D2C14">
          <w:rPr>
            <w:noProof/>
            <w:webHidden/>
          </w:rPr>
          <w:instrText xml:space="preserve"> PAGEREF _Toc114052206 \h </w:instrText>
        </w:r>
        <w:r w:rsidR="000D2C14">
          <w:rPr>
            <w:noProof/>
            <w:webHidden/>
          </w:rPr>
        </w:r>
        <w:r w:rsidR="000D2C14">
          <w:rPr>
            <w:noProof/>
            <w:webHidden/>
          </w:rPr>
          <w:fldChar w:fldCharType="separate"/>
        </w:r>
        <w:r w:rsidR="000D2C14">
          <w:rPr>
            <w:noProof/>
            <w:webHidden/>
          </w:rPr>
          <w:t>1</w:t>
        </w:r>
        <w:r w:rsidR="000D2C14">
          <w:rPr>
            <w:noProof/>
            <w:webHidden/>
          </w:rPr>
          <w:fldChar w:fldCharType="end"/>
        </w:r>
      </w:hyperlink>
    </w:p>
    <w:p w14:paraId="35BCE985" w14:textId="77777777" w:rsidR="000D2C14" w:rsidRDefault="000D2C14">
      <w:pPr>
        <w:pStyle w:val="TOC1"/>
        <w:tabs>
          <w:tab w:val="left" w:pos="2160"/>
          <w:tab w:val="right" w:leader="dot" w:pos="9350"/>
        </w:tabs>
        <w:rPr>
          <w:rFonts w:eastAsiaTheme="minorEastAsia" w:cstheme="minorBidi"/>
          <w:b w:val="0"/>
          <w:bCs w:val="0"/>
          <w:caps w:val="0"/>
          <w:noProof/>
          <w:color w:val="auto"/>
          <w:sz w:val="22"/>
          <w:szCs w:val="22"/>
        </w:rPr>
      </w:pPr>
      <w:hyperlink w:anchor="_Toc114052207" w:history="1">
        <w:r w:rsidRPr="00E14560">
          <w:rPr>
            <w:rStyle w:val="Hyperlink"/>
            <w:noProof/>
          </w:rPr>
          <w:t>The EP Batch Facility</w:t>
        </w:r>
        <w:r>
          <w:rPr>
            <w:rFonts w:eastAsiaTheme="minorEastAsia" w:cstheme="minorBidi"/>
            <w:b w:val="0"/>
            <w:bCs w:val="0"/>
            <w:caps w:val="0"/>
            <w:noProof/>
            <w:color w:val="auto"/>
            <w:sz w:val="22"/>
            <w:szCs w:val="22"/>
          </w:rPr>
          <w:tab/>
        </w:r>
        <w:r w:rsidRPr="00E14560">
          <w:rPr>
            <w:rStyle w:val="Hyperlink"/>
            <w:noProof/>
          </w:rPr>
          <w:t>Section 1</w:t>
        </w:r>
        <w:r>
          <w:rPr>
            <w:noProof/>
            <w:webHidden/>
          </w:rPr>
          <w:tab/>
        </w:r>
        <w:r>
          <w:rPr>
            <w:noProof/>
            <w:webHidden/>
          </w:rPr>
          <w:fldChar w:fldCharType="begin"/>
        </w:r>
        <w:r>
          <w:rPr>
            <w:noProof/>
            <w:webHidden/>
          </w:rPr>
          <w:instrText xml:space="preserve"> PAGEREF _Toc114052207 \h </w:instrText>
        </w:r>
        <w:r>
          <w:rPr>
            <w:noProof/>
            <w:webHidden/>
          </w:rPr>
        </w:r>
        <w:r>
          <w:rPr>
            <w:noProof/>
            <w:webHidden/>
          </w:rPr>
          <w:fldChar w:fldCharType="separate"/>
        </w:r>
        <w:r>
          <w:rPr>
            <w:noProof/>
            <w:webHidden/>
          </w:rPr>
          <w:t>2</w:t>
        </w:r>
        <w:r>
          <w:rPr>
            <w:noProof/>
            <w:webHidden/>
          </w:rPr>
          <w:fldChar w:fldCharType="end"/>
        </w:r>
      </w:hyperlink>
    </w:p>
    <w:p w14:paraId="2B576DC2"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08" w:history="1">
        <w:r w:rsidRPr="00E14560">
          <w:rPr>
            <w:rStyle w:val="Hyperlink"/>
            <w:noProof/>
          </w:rPr>
          <w:t>What is the EP Batch Facility?</w:t>
        </w:r>
        <w:r>
          <w:rPr>
            <w:noProof/>
            <w:webHidden/>
          </w:rPr>
          <w:tab/>
        </w:r>
        <w:r>
          <w:rPr>
            <w:noProof/>
            <w:webHidden/>
          </w:rPr>
          <w:fldChar w:fldCharType="begin"/>
        </w:r>
        <w:r>
          <w:rPr>
            <w:noProof/>
            <w:webHidden/>
          </w:rPr>
          <w:instrText xml:space="preserve"> PAGEREF _Toc114052208 \h </w:instrText>
        </w:r>
        <w:r>
          <w:rPr>
            <w:noProof/>
            <w:webHidden/>
          </w:rPr>
        </w:r>
        <w:r>
          <w:rPr>
            <w:noProof/>
            <w:webHidden/>
          </w:rPr>
          <w:fldChar w:fldCharType="separate"/>
        </w:r>
        <w:r>
          <w:rPr>
            <w:noProof/>
            <w:webHidden/>
          </w:rPr>
          <w:t>2</w:t>
        </w:r>
        <w:r>
          <w:rPr>
            <w:noProof/>
            <w:webHidden/>
          </w:rPr>
          <w:fldChar w:fldCharType="end"/>
        </w:r>
      </w:hyperlink>
    </w:p>
    <w:p w14:paraId="541A682B"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09" w:history="1">
        <w:r w:rsidRPr="00E14560">
          <w:rPr>
            <w:rStyle w:val="Hyperlink"/>
            <w:noProof/>
          </w:rPr>
          <w:t>EP Batch Facility Architecture Illustrated</w:t>
        </w:r>
        <w:r>
          <w:rPr>
            <w:noProof/>
            <w:webHidden/>
          </w:rPr>
          <w:tab/>
        </w:r>
        <w:r>
          <w:rPr>
            <w:noProof/>
            <w:webHidden/>
          </w:rPr>
          <w:fldChar w:fldCharType="begin"/>
        </w:r>
        <w:r>
          <w:rPr>
            <w:noProof/>
            <w:webHidden/>
          </w:rPr>
          <w:instrText xml:space="preserve"> PAGEREF _Toc114052209 \h </w:instrText>
        </w:r>
        <w:r>
          <w:rPr>
            <w:noProof/>
            <w:webHidden/>
          </w:rPr>
        </w:r>
        <w:r>
          <w:rPr>
            <w:noProof/>
            <w:webHidden/>
          </w:rPr>
          <w:fldChar w:fldCharType="separate"/>
        </w:r>
        <w:r>
          <w:rPr>
            <w:noProof/>
            <w:webHidden/>
          </w:rPr>
          <w:t>2</w:t>
        </w:r>
        <w:r>
          <w:rPr>
            <w:noProof/>
            <w:webHidden/>
          </w:rPr>
          <w:fldChar w:fldCharType="end"/>
        </w:r>
      </w:hyperlink>
    </w:p>
    <w:p w14:paraId="141B1869"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10" w:history="1">
        <w:r w:rsidRPr="00E14560">
          <w:rPr>
            <w:rStyle w:val="Hyperlink"/>
            <w:noProof/>
          </w:rPr>
          <w:t>What is the Adhoc Batch Facility?</w:t>
        </w:r>
        <w:r>
          <w:rPr>
            <w:noProof/>
            <w:webHidden/>
          </w:rPr>
          <w:tab/>
        </w:r>
        <w:r>
          <w:rPr>
            <w:noProof/>
            <w:webHidden/>
          </w:rPr>
          <w:fldChar w:fldCharType="begin"/>
        </w:r>
        <w:r>
          <w:rPr>
            <w:noProof/>
            <w:webHidden/>
          </w:rPr>
          <w:instrText xml:space="preserve"> PAGEREF _Toc114052210 \h </w:instrText>
        </w:r>
        <w:r>
          <w:rPr>
            <w:noProof/>
            <w:webHidden/>
          </w:rPr>
        </w:r>
        <w:r>
          <w:rPr>
            <w:noProof/>
            <w:webHidden/>
          </w:rPr>
          <w:fldChar w:fldCharType="separate"/>
        </w:r>
        <w:r>
          <w:rPr>
            <w:noProof/>
            <w:webHidden/>
          </w:rPr>
          <w:t>3</w:t>
        </w:r>
        <w:r>
          <w:rPr>
            <w:noProof/>
            <w:webHidden/>
          </w:rPr>
          <w:fldChar w:fldCharType="end"/>
        </w:r>
      </w:hyperlink>
    </w:p>
    <w:p w14:paraId="6E841F00"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11" w:history="1">
        <w:r w:rsidRPr="00E14560">
          <w:rPr>
            <w:rStyle w:val="Hyperlink"/>
            <w:noProof/>
          </w:rPr>
          <w:t>Adhoc Batch Facility Architecture Illustrated</w:t>
        </w:r>
        <w:r>
          <w:rPr>
            <w:noProof/>
            <w:webHidden/>
          </w:rPr>
          <w:tab/>
        </w:r>
        <w:r>
          <w:rPr>
            <w:noProof/>
            <w:webHidden/>
          </w:rPr>
          <w:fldChar w:fldCharType="begin"/>
        </w:r>
        <w:r>
          <w:rPr>
            <w:noProof/>
            <w:webHidden/>
          </w:rPr>
          <w:instrText xml:space="preserve"> PAGEREF _Toc114052211 \h </w:instrText>
        </w:r>
        <w:r>
          <w:rPr>
            <w:noProof/>
            <w:webHidden/>
          </w:rPr>
        </w:r>
        <w:r>
          <w:rPr>
            <w:noProof/>
            <w:webHidden/>
          </w:rPr>
          <w:fldChar w:fldCharType="separate"/>
        </w:r>
        <w:r>
          <w:rPr>
            <w:noProof/>
            <w:webHidden/>
          </w:rPr>
          <w:t>3</w:t>
        </w:r>
        <w:r>
          <w:rPr>
            <w:noProof/>
            <w:webHidden/>
          </w:rPr>
          <w:fldChar w:fldCharType="end"/>
        </w:r>
      </w:hyperlink>
    </w:p>
    <w:p w14:paraId="5DA63F4E" w14:textId="77777777" w:rsidR="000D2C14" w:rsidRDefault="000D2C14">
      <w:pPr>
        <w:pStyle w:val="TOC1"/>
        <w:tabs>
          <w:tab w:val="left" w:pos="2776"/>
          <w:tab w:val="right" w:leader="dot" w:pos="9350"/>
        </w:tabs>
        <w:rPr>
          <w:rFonts w:eastAsiaTheme="minorEastAsia" w:cstheme="minorBidi"/>
          <w:b w:val="0"/>
          <w:bCs w:val="0"/>
          <w:caps w:val="0"/>
          <w:noProof/>
          <w:color w:val="auto"/>
          <w:sz w:val="22"/>
          <w:szCs w:val="22"/>
        </w:rPr>
      </w:pPr>
      <w:hyperlink w:anchor="_Toc114052212" w:history="1">
        <w:r w:rsidRPr="00E14560">
          <w:rPr>
            <w:rStyle w:val="Hyperlink"/>
            <w:noProof/>
          </w:rPr>
          <w:t xml:space="preserve">The EP Batch Environment </w:t>
        </w:r>
        <w:r>
          <w:rPr>
            <w:rFonts w:eastAsiaTheme="minorEastAsia" w:cstheme="minorBidi"/>
            <w:b w:val="0"/>
            <w:bCs w:val="0"/>
            <w:caps w:val="0"/>
            <w:noProof/>
            <w:color w:val="auto"/>
            <w:sz w:val="22"/>
            <w:szCs w:val="22"/>
          </w:rPr>
          <w:tab/>
        </w:r>
        <w:r w:rsidRPr="00E14560">
          <w:rPr>
            <w:rStyle w:val="Hyperlink"/>
            <w:noProof/>
          </w:rPr>
          <w:t>Section 2</w:t>
        </w:r>
        <w:r>
          <w:rPr>
            <w:noProof/>
            <w:webHidden/>
          </w:rPr>
          <w:tab/>
        </w:r>
        <w:r>
          <w:rPr>
            <w:noProof/>
            <w:webHidden/>
          </w:rPr>
          <w:fldChar w:fldCharType="begin"/>
        </w:r>
        <w:r>
          <w:rPr>
            <w:noProof/>
            <w:webHidden/>
          </w:rPr>
          <w:instrText xml:space="preserve"> PAGEREF _Toc114052212 \h </w:instrText>
        </w:r>
        <w:r>
          <w:rPr>
            <w:noProof/>
            <w:webHidden/>
          </w:rPr>
        </w:r>
        <w:r>
          <w:rPr>
            <w:noProof/>
            <w:webHidden/>
          </w:rPr>
          <w:fldChar w:fldCharType="separate"/>
        </w:r>
        <w:r>
          <w:rPr>
            <w:noProof/>
            <w:webHidden/>
          </w:rPr>
          <w:t>4</w:t>
        </w:r>
        <w:r>
          <w:rPr>
            <w:noProof/>
            <w:webHidden/>
          </w:rPr>
          <w:fldChar w:fldCharType="end"/>
        </w:r>
      </w:hyperlink>
    </w:p>
    <w:p w14:paraId="4DD77A5D"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13" w:history="1">
        <w:r w:rsidRPr="00E14560">
          <w:rPr>
            <w:rStyle w:val="Hyperlink"/>
            <w:noProof/>
          </w:rPr>
          <w:t>Batch Command Console Applications</w:t>
        </w:r>
        <w:r>
          <w:rPr>
            <w:noProof/>
            <w:webHidden/>
          </w:rPr>
          <w:tab/>
        </w:r>
        <w:r>
          <w:rPr>
            <w:noProof/>
            <w:webHidden/>
          </w:rPr>
          <w:fldChar w:fldCharType="begin"/>
        </w:r>
        <w:r>
          <w:rPr>
            <w:noProof/>
            <w:webHidden/>
          </w:rPr>
          <w:instrText xml:space="preserve"> PAGEREF _Toc114052213 \h </w:instrText>
        </w:r>
        <w:r>
          <w:rPr>
            <w:noProof/>
            <w:webHidden/>
          </w:rPr>
        </w:r>
        <w:r>
          <w:rPr>
            <w:noProof/>
            <w:webHidden/>
          </w:rPr>
          <w:fldChar w:fldCharType="separate"/>
        </w:r>
        <w:r>
          <w:rPr>
            <w:noProof/>
            <w:webHidden/>
          </w:rPr>
          <w:t>4</w:t>
        </w:r>
        <w:r>
          <w:rPr>
            <w:noProof/>
            <w:webHidden/>
          </w:rPr>
          <w:fldChar w:fldCharType="end"/>
        </w:r>
      </w:hyperlink>
    </w:p>
    <w:p w14:paraId="5E7E1242"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14" w:history="1">
        <w:r w:rsidRPr="00E14560">
          <w:rPr>
            <w:rStyle w:val="Hyperlink"/>
            <w:noProof/>
          </w:rPr>
          <w:t>EKBF Server Commands</w:t>
        </w:r>
        <w:r>
          <w:rPr>
            <w:noProof/>
            <w:webHidden/>
          </w:rPr>
          <w:tab/>
        </w:r>
        <w:r>
          <w:rPr>
            <w:noProof/>
            <w:webHidden/>
          </w:rPr>
          <w:fldChar w:fldCharType="begin"/>
        </w:r>
        <w:r>
          <w:rPr>
            <w:noProof/>
            <w:webHidden/>
          </w:rPr>
          <w:instrText xml:space="preserve"> PAGEREF _Toc114052214 \h </w:instrText>
        </w:r>
        <w:r>
          <w:rPr>
            <w:noProof/>
            <w:webHidden/>
          </w:rPr>
        </w:r>
        <w:r>
          <w:rPr>
            <w:noProof/>
            <w:webHidden/>
          </w:rPr>
          <w:fldChar w:fldCharType="separate"/>
        </w:r>
        <w:r>
          <w:rPr>
            <w:noProof/>
            <w:webHidden/>
          </w:rPr>
          <w:t>4</w:t>
        </w:r>
        <w:r>
          <w:rPr>
            <w:noProof/>
            <w:webHidden/>
          </w:rPr>
          <w:fldChar w:fldCharType="end"/>
        </w:r>
      </w:hyperlink>
    </w:p>
    <w:p w14:paraId="258F4AF7"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15" w:history="1">
        <w:r w:rsidRPr="00E14560">
          <w:rPr>
            <w:rStyle w:val="Hyperlink"/>
            <w:noProof/>
          </w:rPr>
          <w:t>Batch Scripts</w:t>
        </w:r>
        <w:r>
          <w:rPr>
            <w:noProof/>
            <w:webHidden/>
          </w:rPr>
          <w:tab/>
        </w:r>
        <w:r>
          <w:rPr>
            <w:noProof/>
            <w:webHidden/>
          </w:rPr>
          <w:fldChar w:fldCharType="begin"/>
        </w:r>
        <w:r>
          <w:rPr>
            <w:noProof/>
            <w:webHidden/>
          </w:rPr>
          <w:instrText xml:space="preserve"> PAGEREF _Toc114052215 \h </w:instrText>
        </w:r>
        <w:r>
          <w:rPr>
            <w:noProof/>
            <w:webHidden/>
          </w:rPr>
        </w:r>
        <w:r>
          <w:rPr>
            <w:noProof/>
            <w:webHidden/>
          </w:rPr>
          <w:fldChar w:fldCharType="separate"/>
        </w:r>
        <w:r>
          <w:rPr>
            <w:noProof/>
            <w:webHidden/>
          </w:rPr>
          <w:t>4</w:t>
        </w:r>
        <w:r>
          <w:rPr>
            <w:noProof/>
            <w:webHidden/>
          </w:rPr>
          <w:fldChar w:fldCharType="end"/>
        </w:r>
      </w:hyperlink>
    </w:p>
    <w:p w14:paraId="053BA92B"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16" w:history="1">
        <w:r w:rsidRPr="00E14560">
          <w:rPr>
            <w:rStyle w:val="Hyperlink"/>
            <w:noProof/>
          </w:rPr>
          <w:t>EP Batch Service</w:t>
        </w:r>
        <w:r>
          <w:rPr>
            <w:noProof/>
            <w:webHidden/>
          </w:rPr>
          <w:tab/>
        </w:r>
        <w:r>
          <w:rPr>
            <w:noProof/>
            <w:webHidden/>
          </w:rPr>
          <w:fldChar w:fldCharType="begin"/>
        </w:r>
        <w:r>
          <w:rPr>
            <w:noProof/>
            <w:webHidden/>
          </w:rPr>
          <w:instrText xml:space="preserve"> PAGEREF _Toc114052216 \h </w:instrText>
        </w:r>
        <w:r>
          <w:rPr>
            <w:noProof/>
            <w:webHidden/>
          </w:rPr>
        </w:r>
        <w:r>
          <w:rPr>
            <w:noProof/>
            <w:webHidden/>
          </w:rPr>
          <w:fldChar w:fldCharType="separate"/>
        </w:r>
        <w:r>
          <w:rPr>
            <w:noProof/>
            <w:webHidden/>
          </w:rPr>
          <w:t>5</w:t>
        </w:r>
        <w:r>
          <w:rPr>
            <w:noProof/>
            <w:webHidden/>
          </w:rPr>
          <w:fldChar w:fldCharType="end"/>
        </w:r>
      </w:hyperlink>
    </w:p>
    <w:p w14:paraId="5CD59C61"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17" w:history="1">
        <w:r w:rsidRPr="00E14560">
          <w:rPr>
            <w:rStyle w:val="Hyperlink"/>
            <w:noProof/>
          </w:rPr>
          <w:t>EP Batch Client</w:t>
        </w:r>
        <w:r>
          <w:rPr>
            <w:noProof/>
            <w:webHidden/>
          </w:rPr>
          <w:tab/>
        </w:r>
        <w:r>
          <w:rPr>
            <w:noProof/>
            <w:webHidden/>
          </w:rPr>
          <w:fldChar w:fldCharType="begin"/>
        </w:r>
        <w:r>
          <w:rPr>
            <w:noProof/>
            <w:webHidden/>
          </w:rPr>
          <w:instrText xml:space="preserve"> PAGEREF _Toc114052217 \h </w:instrText>
        </w:r>
        <w:r>
          <w:rPr>
            <w:noProof/>
            <w:webHidden/>
          </w:rPr>
        </w:r>
        <w:r>
          <w:rPr>
            <w:noProof/>
            <w:webHidden/>
          </w:rPr>
          <w:fldChar w:fldCharType="separate"/>
        </w:r>
        <w:r>
          <w:rPr>
            <w:noProof/>
            <w:webHidden/>
          </w:rPr>
          <w:t>5</w:t>
        </w:r>
        <w:r>
          <w:rPr>
            <w:noProof/>
            <w:webHidden/>
          </w:rPr>
          <w:fldChar w:fldCharType="end"/>
        </w:r>
      </w:hyperlink>
    </w:p>
    <w:p w14:paraId="09DD1334"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18" w:history="1">
        <w:r w:rsidRPr="00E14560">
          <w:rPr>
            <w:rStyle w:val="Hyperlink"/>
            <w:noProof/>
          </w:rPr>
          <w:t>IBM DataStage</w:t>
        </w:r>
        <w:r>
          <w:rPr>
            <w:noProof/>
            <w:webHidden/>
          </w:rPr>
          <w:tab/>
        </w:r>
        <w:r>
          <w:rPr>
            <w:noProof/>
            <w:webHidden/>
          </w:rPr>
          <w:fldChar w:fldCharType="begin"/>
        </w:r>
        <w:r>
          <w:rPr>
            <w:noProof/>
            <w:webHidden/>
          </w:rPr>
          <w:instrText xml:space="preserve"> PAGEREF _Toc114052218 \h </w:instrText>
        </w:r>
        <w:r>
          <w:rPr>
            <w:noProof/>
            <w:webHidden/>
          </w:rPr>
        </w:r>
        <w:r>
          <w:rPr>
            <w:noProof/>
            <w:webHidden/>
          </w:rPr>
          <w:fldChar w:fldCharType="separate"/>
        </w:r>
        <w:r>
          <w:rPr>
            <w:noProof/>
            <w:webHidden/>
          </w:rPr>
          <w:t>5</w:t>
        </w:r>
        <w:r>
          <w:rPr>
            <w:noProof/>
            <w:webHidden/>
          </w:rPr>
          <w:fldChar w:fldCharType="end"/>
        </w:r>
      </w:hyperlink>
    </w:p>
    <w:p w14:paraId="01365CD4"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19" w:history="1">
        <w:r w:rsidRPr="00E14560">
          <w:rPr>
            <w:rStyle w:val="Hyperlink"/>
            <w:noProof/>
          </w:rPr>
          <w:t>Mulesoft</w:t>
        </w:r>
        <w:r>
          <w:rPr>
            <w:noProof/>
            <w:webHidden/>
          </w:rPr>
          <w:tab/>
        </w:r>
        <w:r>
          <w:rPr>
            <w:noProof/>
            <w:webHidden/>
          </w:rPr>
          <w:fldChar w:fldCharType="begin"/>
        </w:r>
        <w:r>
          <w:rPr>
            <w:noProof/>
            <w:webHidden/>
          </w:rPr>
          <w:instrText xml:space="preserve"> PAGEREF _Toc114052219 \h </w:instrText>
        </w:r>
        <w:r>
          <w:rPr>
            <w:noProof/>
            <w:webHidden/>
          </w:rPr>
        </w:r>
        <w:r>
          <w:rPr>
            <w:noProof/>
            <w:webHidden/>
          </w:rPr>
          <w:fldChar w:fldCharType="separate"/>
        </w:r>
        <w:r>
          <w:rPr>
            <w:noProof/>
            <w:webHidden/>
          </w:rPr>
          <w:t>5</w:t>
        </w:r>
        <w:r>
          <w:rPr>
            <w:noProof/>
            <w:webHidden/>
          </w:rPr>
          <w:fldChar w:fldCharType="end"/>
        </w:r>
      </w:hyperlink>
    </w:p>
    <w:p w14:paraId="1D93E791"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20" w:history="1">
        <w:r w:rsidRPr="00E14560">
          <w:rPr>
            <w:rStyle w:val="Hyperlink"/>
            <w:noProof/>
          </w:rPr>
          <w:t>Batch Scheduler</w:t>
        </w:r>
        <w:r>
          <w:rPr>
            <w:noProof/>
            <w:webHidden/>
          </w:rPr>
          <w:tab/>
        </w:r>
        <w:r>
          <w:rPr>
            <w:noProof/>
            <w:webHidden/>
          </w:rPr>
          <w:fldChar w:fldCharType="begin"/>
        </w:r>
        <w:r>
          <w:rPr>
            <w:noProof/>
            <w:webHidden/>
          </w:rPr>
          <w:instrText xml:space="preserve"> PAGEREF _Toc114052220 \h </w:instrText>
        </w:r>
        <w:r>
          <w:rPr>
            <w:noProof/>
            <w:webHidden/>
          </w:rPr>
        </w:r>
        <w:r>
          <w:rPr>
            <w:noProof/>
            <w:webHidden/>
          </w:rPr>
          <w:fldChar w:fldCharType="separate"/>
        </w:r>
        <w:r>
          <w:rPr>
            <w:noProof/>
            <w:webHidden/>
          </w:rPr>
          <w:t>5</w:t>
        </w:r>
        <w:r>
          <w:rPr>
            <w:noProof/>
            <w:webHidden/>
          </w:rPr>
          <w:fldChar w:fldCharType="end"/>
        </w:r>
      </w:hyperlink>
    </w:p>
    <w:p w14:paraId="4E276225" w14:textId="77777777" w:rsidR="000D2C14" w:rsidRDefault="000D2C14">
      <w:pPr>
        <w:pStyle w:val="TOC1"/>
        <w:tabs>
          <w:tab w:val="left" w:pos="3887"/>
          <w:tab w:val="right" w:leader="dot" w:pos="9350"/>
        </w:tabs>
        <w:rPr>
          <w:rFonts w:eastAsiaTheme="minorEastAsia" w:cstheme="minorBidi"/>
          <w:b w:val="0"/>
          <w:bCs w:val="0"/>
          <w:caps w:val="0"/>
          <w:noProof/>
          <w:color w:val="auto"/>
          <w:sz w:val="22"/>
          <w:szCs w:val="22"/>
        </w:rPr>
      </w:pPr>
      <w:hyperlink w:anchor="_Toc114052221" w:history="1">
        <w:r w:rsidRPr="00E14560">
          <w:rPr>
            <w:rStyle w:val="Hyperlink"/>
            <w:noProof/>
          </w:rPr>
          <w:t>Batch Command Console Applications</w:t>
        </w:r>
        <w:r>
          <w:rPr>
            <w:rFonts w:eastAsiaTheme="minorEastAsia" w:cstheme="minorBidi"/>
            <w:b w:val="0"/>
            <w:bCs w:val="0"/>
            <w:caps w:val="0"/>
            <w:noProof/>
            <w:color w:val="auto"/>
            <w:sz w:val="22"/>
            <w:szCs w:val="22"/>
          </w:rPr>
          <w:tab/>
        </w:r>
        <w:r w:rsidRPr="00E14560">
          <w:rPr>
            <w:rStyle w:val="Hyperlink"/>
            <w:noProof/>
          </w:rPr>
          <w:t>Section 3</w:t>
        </w:r>
        <w:r>
          <w:rPr>
            <w:noProof/>
            <w:webHidden/>
          </w:rPr>
          <w:tab/>
        </w:r>
        <w:r>
          <w:rPr>
            <w:noProof/>
            <w:webHidden/>
          </w:rPr>
          <w:fldChar w:fldCharType="begin"/>
        </w:r>
        <w:r>
          <w:rPr>
            <w:noProof/>
            <w:webHidden/>
          </w:rPr>
          <w:instrText xml:space="preserve"> PAGEREF _Toc114052221 \h </w:instrText>
        </w:r>
        <w:r>
          <w:rPr>
            <w:noProof/>
            <w:webHidden/>
          </w:rPr>
        </w:r>
        <w:r>
          <w:rPr>
            <w:noProof/>
            <w:webHidden/>
          </w:rPr>
          <w:fldChar w:fldCharType="separate"/>
        </w:r>
        <w:r>
          <w:rPr>
            <w:noProof/>
            <w:webHidden/>
          </w:rPr>
          <w:t>6</w:t>
        </w:r>
        <w:r>
          <w:rPr>
            <w:noProof/>
            <w:webHidden/>
          </w:rPr>
          <w:fldChar w:fldCharType="end"/>
        </w:r>
      </w:hyperlink>
    </w:p>
    <w:p w14:paraId="57ECFAD2"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22" w:history="1">
        <w:r w:rsidRPr="00E14560">
          <w:rPr>
            <w:rStyle w:val="Hyperlink"/>
            <w:noProof/>
          </w:rPr>
          <w:t>Batch Initialize (obsolete)</w:t>
        </w:r>
        <w:r>
          <w:rPr>
            <w:noProof/>
            <w:webHidden/>
          </w:rPr>
          <w:tab/>
        </w:r>
        <w:r>
          <w:rPr>
            <w:noProof/>
            <w:webHidden/>
          </w:rPr>
          <w:fldChar w:fldCharType="begin"/>
        </w:r>
        <w:r>
          <w:rPr>
            <w:noProof/>
            <w:webHidden/>
          </w:rPr>
          <w:instrText xml:space="preserve"> PAGEREF _Toc114052222 \h </w:instrText>
        </w:r>
        <w:r>
          <w:rPr>
            <w:noProof/>
            <w:webHidden/>
          </w:rPr>
        </w:r>
        <w:r>
          <w:rPr>
            <w:noProof/>
            <w:webHidden/>
          </w:rPr>
          <w:fldChar w:fldCharType="separate"/>
        </w:r>
        <w:r>
          <w:rPr>
            <w:noProof/>
            <w:webHidden/>
          </w:rPr>
          <w:t>9</w:t>
        </w:r>
        <w:r>
          <w:rPr>
            <w:noProof/>
            <w:webHidden/>
          </w:rPr>
          <w:fldChar w:fldCharType="end"/>
        </w:r>
      </w:hyperlink>
    </w:p>
    <w:p w14:paraId="395F367C"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23" w:history="1">
        <w:r w:rsidRPr="00E14560">
          <w:rPr>
            <w:rStyle w:val="Hyperlink"/>
            <w:noProof/>
          </w:rPr>
          <w:t>Batch Get Current Task (obsolete)</w:t>
        </w:r>
        <w:r>
          <w:rPr>
            <w:noProof/>
            <w:webHidden/>
          </w:rPr>
          <w:tab/>
        </w:r>
        <w:r>
          <w:rPr>
            <w:noProof/>
            <w:webHidden/>
          </w:rPr>
          <w:fldChar w:fldCharType="begin"/>
        </w:r>
        <w:r>
          <w:rPr>
            <w:noProof/>
            <w:webHidden/>
          </w:rPr>
          <w:instrText xml:space="preserve"> PAGEREF _Toc114052223 \h </w:instrText>
        </w:r>
        <w:r>
          <w:rPr>
            <w:noProof/>
            <w:webHidden/>
          </w:rPr>
        </w:r>
        <w:r>
          <w:rPr>
            <w:noProof/>
            <w:webHidden/>
          </w:rPr>
          <w:fldChar w:fldCharType="separate"/>
        </w:r>
        <w:r>
          <w:rPr>
            <w:noProof/>
            <w:webHidden/>
          </w:rPr>
          <w:t>10</w:t>
        </w:r>
        <w:r>
          <w:rPr>
            <w:noProof/>
            <w:webHidden/>
          </w:rPr>
          <w:fldChar w:fldCharType="end"/>
        </w:r>
      </w:hyperlink>
    </w:p>
    <w:p w14:paraId="14BA17FA"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24" w:history="1">
        <w:r w:rsidRPr="00E14560">
          <w:rPr>
            <w:rStyle w:val="Hyperlink"/>
            <w:noProof/>
          </w:rPr>
          <w:t>Batch Restart Status (obsolete)</w:t>
        </w:r>
        <w:r>
          <w:rPr>
            <w:noProof/>
            <w:webHidden/>
          </w:rPr>
          <w:tab/>
        </w:r>
        <w:r>
          <w:rPr>
            <w:noProof/>
            <w:webHidden/>
          </w:rPr>
          <w:fldChar w:fldCharType="begin"/>
        </w:r>
        <w:r>
          <w:rPr>
            <w:noProof/>
            <w:webHidden/>
          </w:rPr>
          <w:instrText xml:space="preserve"> PAGEREF _Toc114052224 \h </w:instrText>
        </w:r>
        <w:r>
          <w:rPr>
            <w:noProof/>
            <w:webHidden/>
          </w:rPr>
        </w:r>
        <w:r>
          <w:rPr>
            <w:noProof/>
            <w:webHidden/>
          </w:rPr>
          <w:fldChar w:fldCharType="separate"/>
        </w:r>
        <w:r>
          <w:rPr>
            <w:noProof/>
            <w:webHidden/>
          </w:rPr>
          <w:t>10</w:t>
        </w:r>
        <w:r>
          <w:rPr>
            <w:noProof/>
            <w:webHidden/>
          </w:rPr>
          <w:fldChar w:fldCharType="end"/>
        </w:r>
      </w:hyperlink>
    </w:p>
    <w:p w14:paraId="42369EFF"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25" w:history="1">
        <w:r w:rsidRPr="00E14560">
          <w:rPr>
            <w:rStyle w:val="Hyperlink"/>
            <w:noProof/>
          </w:rPr>
          <w:t>Batch Set Current Task (obsolete)</w:t>
        </w:r>
        <w:r>
          <w:rPr>
            <w:noProof/>
            <w:webHidden/>
          </w:rPr>
          <w:tab/>
        </w:r>
        <w:r>
          <w:rPr>
            <w:noProof/>
            <w:webHidden/>
          </w:rPr>
          <w:fldChar w:fldCharType="begin"/>
        </w:r>
        <w:r>
          <w:rPr>
            <w:noProof/>
            <w:webHidden/>
          </w:rPr>
          <w:instrText xml:space="preserve"> PAGEREF _Toc114052225 \h </w:instrText>
        </w:r>
        <w:r>
          <w:rPr>
            <w:noProof/>
            <w:webHidden/>
          </w:rPr>
        </w:r>
        <w:r>
          <w:rPr>
            <w:noProof/>
            <w:webHidden/>
          </w:rPr>
          <w:fldChar w:fldCharType="separate"/>
        </w:r>
        <w:r>
          <w:rPr>
            <w:noProof/>
            <w:webHidden/>
          </w:rPr>
          <w:t>11</w:t>
        </w:r>
        <w:r>
          <w:rPr>
            <w:noProof/>
            <w:webHidden/>
          </w:rPr>
          <w:fldChar w:fldCharType="end"/>
        </w:r>
      </w:hyperlink>
    </w:p>
    <w:p w14:paraId="447E79EC"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26" w:history="1">
        <w:r w:rsidRPr="00E14560">
          <w:rPr>
            <w:rStyle w:val="Hyperlink"/>
            <w:noProof/>
          </w:rPr>
          <w:t>Copy Fact Data</w:t>
        </w:r>
        <w:r>
          <w:rPr>
            <w:noProof/>
            <w:webHidden/>
          </w:rPr>
          <w:tab/>
        </w:r>
        <w:r>
          <w:rPr>
            <w:noProof/>
            <w:webHidden/>
          </w:rPr>
          <w:fldChar w:fldCharType="begin"/>
        </w:r>
        <w:r>
          <w:rPr>
            <w:noProof/>
            <w:webHidden/>
          </w:rPr>
          <w:instrText xml:space="preserve"> PAGEREF _Toc114052226 \h </w:instrText>
        </w:r>
        <w:r>
          <w:rPr>
            <w:noProof/>
            <w:webHidden/>
          </w:rPr>
        </w:r>
        <w:r>
          <w:rPr>
            <w:noProof/>
            <w:webHidden/>
          </w:rPr>
          <w:fldChar w:fldCharType="separate"/>
        </w:r>
        <w:r>
          <w:rPr>
            <w:noProof/>
            <w:webHidden/>
          </w:rPr>
          <w:t>11</w:t>
        </w:r>
        <w:r>
          <w:rPr>
            <w:noProof/>
            <w:webHidden/>
          </w:rPr>
          <w:fldChar w:fldCharType="end"/>
        </w:r>
      </w:hyperlink>
    </w:p>
    <w:p w14:paraId="4318320B" w14:textId="77777777" w:rsidR="000D2C14" w:rsidRDefault="000D2C14">
      <w:pPr>
        <w:pStyle w:val="TOC4"/>
        <w:tabs>
          <w:tab w:val="right" w:leader="dot" w:pos="9350"/>
        </w:tabs>
        <w:rPr>
          <w:rFonts w:eastAsiaTheme="minorEastAsia" w:cstheme="minorBidi"/>
          <w:noProof/>
          <w:color w:val="auto"/>
          <w:sz w:val="22"/>
          <w:szCs w:val="22"/>
        </w:rPr>
      </w:pPr>
      <w:hyperlink w:anchor="_Toc114052227" w:history="1">
        <w:r w:rsidRPr="00E14560">
          <w:rPr>
            <w:rStyle w:val="Hyperlink"/>
            <w:noProof/>
          </w:rPr>
          <w:t>Sample FDE XML specification</w:t>
        </w:r>
        <w:r>
          <w:rPr>
            <w:noProof/>
            <w:webHidden/>
          </w:rPr>
          <w:tab/>
        </w:r>
        <w:r>
          <w:rPr>
            <w:noProof/>
            <w:webHidden/>
          </w:rPr>
          <w:fldChar w:fldCharType="begin"/>
        </w:r>
        <w:r>
          <w:rPr>
            <w:noProof/>
            <w:webHidden/>
          </w:rPr>
          <w:instrText xml:space="preserve"> PAGEREF _Toc114052227 \h </w:instrText>
        </w:r>
        <w:r>
          <w:rPr>
            <w:noProof/>
            <w:webHidden/>
          </w:rPr>
        </w:r>
        <w:r>
          <w:rPr>
            <w:noProof/>
            <w:webHidden/>
          </w:rPr>
          <w:fldChar w:fldCharType="separate"/>
        </w:r>
        <w:r>
          <w:rPr>
            <w:noProof/>
            <w:webHidden/>
          </w:rPr>
          <w:t>11</w:t>
        </w:r>
        <w:r>
          <w:rPr>
            <w:noProof/>
            <w:webHidden/>
          </w:rPr>
          <w:fldChar w:fldCharType="end"/>
        </w:r>
      </w:hyperlink>
    </w:p>
    <w:p w14:paraId="1244ABA3"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28" w:history="1">
        <w:r w:rsidRPr="00E14560">
          <w:rPr>
            <w:rStyle w:val="Hyperlink"/>
            <w:noProof/>
          </w:rPr>
          <w:t>Create SFTP Control Files (Cloud)</w:t>
        </w:r>
        <w:r>
          <w:rPr>
            <w:noProof/>
            <w:webHidden/>
          </w:rPr>
          <w:tab/>
        </w:r>
        <w:r>
          <w:rPr>
            <w:noProof/>
            <w:webHidden/>
          </w:rPr>
          <w:fldChar w:fldCharType="begin"/>
        </w:r>
        <w:r>
          <w:rPr>
            <w:noProof/>
            <w:webHidden/>
          </w:rPr>
          <w:instrText xml:space="preserve"> PAGEREF _Toc114052228 \h </w:instrText>
        </w:r>
        <w:r>
          <w:rPr>
            <w:noProof/>
            <w:webHidden/>
          </w:rPr>
        </w:r>
        <w:r>
          <w:rPr>
            <w:noProof/>
            <w:webHidden/>
          </w:rPr>
          <w:fldChar w:fldCharType="separate"/>
        </w:r>
        <w:r>
          <w:rPr>
            <w:noProof/>
            <w:webHidden/>
          </w:rPr>
          <w:t>13</w:t>
        </w:r>
        <w:r>
          <w:rPr>
            <w:noProof/>
            <w:webHidden/>
          </w:rPr>
          <w:fldChar w:fldCharType="end"/>
        </w:r>
      </w:hyperlink>
    </w:p>
    <w:p w14:paraId="6F79454F" w14:textId="77777777" w:rsidR="000D2C14" w:rsidRDefault="000D2C14">
      <w:pPr>
        <w:pStyle w:val="TOC4"/>
        <w:tabs>
          <w:tab w:val="right" w:leader="dot" w:pos="9350"/>
        </w:tabs>
        <w:rPr>
          <w:rFonts w:eastAsiaTheme="minorEastAsia" w:cstheme="minorBidi"/>
          <w:noProof/>
          <w:color w:val="auto"/>
          <w:sz w:val="22"/>
          <w:szCs w:val="22"/>
        </w:rPr>
      </w:pPr>
      <w:hyperlink w:anchor="_Toc114052229" w:history="1">
        <w:r w:rsidRPr="00E14560">
          <w:rPr>
            <w:rStyle w:val="Hyperlink"/>
            <w:noProof/>
          </w:rPr>
          <w:t>Sample SFTPControlTemplate.ctl file</w:t>
        </w:r>
        <w:r>
          <w:rPr>
            <w:noProof/>
            <w:webHidden/>
          </w:rPr>
          <w:tab/>
        </w:r>
        <w:r>
          <w:rPr>
            <w:noProof/>
            <w:webHidden/>
          </w:rPr>
          <w:fldChar w:fldCharType="begin"/>
        </w:r>
        <w:r>
          <w:rPr>
            <w:noProof/>
            <w:webHidden/>
          </w:rPr>
          <w:instrText xml:space="preserve"> PAGEREF _Toc114052229 \h </w:instrText>
        </w:r>
        <w:r>
          <w:rPr>
            <w:noProof/>
            <w:webHidden/>
          </w:rPr>
        </w:r>
        <w:r>
          <w:rPr>
            <w:noProof/>
            <w:webHidden/>
          </w:rPr>
          <w:fldChar w:fldCharType="separate"/>
        </w:r>
        <w:r>
          <w:rPr>
            <w:noProof/>
            <w:webHidden/>
          </w:rPr>
          <w:t>13</w:t>
        </w:r>
        <w:r>
          <w:rPr>
            <w:noProof/>
            <w:webHidden/>
          </w:rPr>
          <w:fldChar w:fldCharType="end"/>
        </w:r>
      </w:hyperlink>
    </w:p>
    <w:p w14:paraId="1A64D147"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30" w:history="1">
        <w:r w:rsidRPr="00E14560">
          <w:rPr>
            <w:rStyle w:val="Hyperlink"/>
            <w:noProof/>
          </w:rPr>
          <w:t>Current EKB Time</w:t>
        </w:r>
        <w:r>
          <w:rPr>
            <w:noProof/>
            <w:webHidden/>
          </w:rPr>
          <w:tab/>
        </w:r>
        <w:r>
          <w:rPr>
            <w:noProof/>
            <w:webHidden/>
          </w:rPr>
          <w:fldChar w:fldCharType="begin"/>
        </w:r>
        <w:r>
          <w:rPr>
            <w:noProof/>
            <w:webHidden/>
          </w:rPr>
          <w:instrText xml:space="preserve"> PAGEREF _Toc114052230 \h </w:instrText>
        </w:r>
        <w:r>
          <w:rPr>
            <w:noProof/>
            <w:webHidden/>
          </w:rPr>
        </w:r>
        <w:r>
          <w:rPr>
            <w:noProof/>
            <w:webHidden/>
          </w:rPr>
          <w:fldChar w:fldCharType="separate"/>
        </w:r>
        <w:r>
          <w:rPr>
            <w:noProof/>
            <w:webHidden/>
          </w:rPr>
          <w:t>13</w:t>
        </w:r>
        <w:r>
          <w:rPr>
            <w:noProof/>
            <w:webHidden/>
          </w:rPr>
          <w:fldChar w:fldCharType="end"/>
        </w:r>
      </w:hyperlink>
    </w:p>
    <w:p w14:paraId="28BD41B9"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31" w:history="1">
        <w:r w:rsidRPr="00E14560">
          <w:rPr>
            <w:rStyle w:val="Hyperlink"/>
            <w:noProof/>
          </w:rPr>
          <w:t>Dump Errors</w:t>
        </w:r>
        <w:r>
          <w:rPr>
            <w:noProof/>
            <w:webHidden/>
          </w:rPr>
          <w:tab/>
        </w:r>
        <w:r>
          <w:rPr>
            <w:noProof/>
            <w:webHidden/>
          </w:rPr>
          <w:fldChar w:fldCharType="begin"/>
        </w:r>
        <w:r>
          <w:rPr>
            <w:noProof/>
            <w:webHidden/>
          </w:rPr>
          <w:instrText xml:space="preserve"> PAGEREF _Toc114052231 \h </w:instrText>
        </w:r>
        <w:r>
          <w:rPr>
            <w:noProof/>
            <w:webHidden/>
          </w:rPr>
        </w:r>
        <w:r>
          <w:rPr>
            <w:noProof/>
            <w:webHidden/>
          </w:rPr>
          <w:fldChar w:fldCharType="separate"/>
        </w:r>
        <w:r>
          <w:rPr>
            <w:noProof/>
            <w:webHidden/>
          </w:rPr>
          <w:t>15</w:t>
        </w:r>
        <w:r>
          <w:rPr>
            <w:noProof/>
            <w:webHidden/>
          </w:rPr>
          <w:fldChar w:fldCharType="end"/>
        </w:r>
      </w:hyperlink>
    </w:p>
    <w:p w14:paraId="7F8F2122"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32" w:history="1">
        <w:r w:rsidRPr="00E14560">
          <w:rPr>
            <w:rStyle w:val="Hyperlink"/>
            <w:noProof/>
          </w:rPr>
          <w:t>Get Input Source Name</w:t>
        </w:r>
        <w:r>
          <w:rPr>
            <w:noProof/>
            <w:webHidden/>
          </w:rPr>
          <w:tab/>
        </w:r>
        <w:r>
          <w:rPr>
            <w:noProof/>
            <w:webHidden/>
          </w:rPr>
          <w:fldChar w:fldCharType="begin"/>
        </w:r>
        <w:r>
          <w:rPr>
            <w:noProof/>
            <w:webHidden/>
          </w:rPr>
          <w:instrText xml:space="preserve"> PAGEREF _Toc114052232 \h </w:instrText>
        </w:r>
        <w:r>
          <w:rPr>
            <w:noProof/>
            <w:webHidden/>
          </w:rPr>
        </w:r>
        <w:r>
          <w:rPr>
            <w:noProof/>
            <w:webHidden/>
          </w:rPr>
          <w:fldChar w:fldCharType="separate"/>
        </w:r>
        <w:r>
          <w:rPr>
            <w:noProof/>
            <w:webHidden/>
          </w:rPr>
          <w:t>16</w:t>
        </w:r>
        <w:r>
          <w:rPr>
            <w:noProof/>
            <w:webHidden/>
          </w:rPr>
          <w:fldChar w:fldCharType="end"/>
        </w:r>
      </w:hyperlink>
    </w:p>
    <w:p w14:paraId="30F707C5"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33" w:history="1">
        <w:r w:rsidRPr="00E14560">
          <w:rPr>
            <w:rStyle w:val="Hyperlink"/>
            <w:noProof/>
          </w:rPr>
          <w:t>Foundation Restart Status</w:t>
        </w:r>
        <w:r>
          <w:rPr>
            <w:noProof/>
            <w:webHidden/>
          </w:rPr>
          <w:tab/>
        </w:r>
        <w:r>
          <w:rPr>
            <w:noProof/>
            <w:webHidden/>
          </w:rPr>
          <w:fldChar w:fldCharType="begin"/>
        </w:r>
        <w:r>
          <w:rPr>
            <w:noProof/>
            <w:webHidden/>
          </w:rPr>
          <w:instrText xml:space="preserve"> PAGEREF _Toc114052233 \h </w:instrText>
        </w:r>
        <w:r>
          <w:rPr>
            <w:noProof/>
            <w:webHidden/>
          </w:rPr>
        </w:r>
        <w:r>
          <w:rPr>
            <w:noProof/>
            <w:webHidden/>
          </w:rPr>
          <w:fldChar w:fldCharType="separate"/>
        </w:r>
        <w:r>
          <w:rPr>
            <w:noProof/>
            <w:webHidden/>
          </w:rPr>
          <w:t>17</w:t>
        </w:r>
        <w:r>
          <w:rPr>
            <w:noProof/>
            <w:webHidden/>
          </w:rPr>
          <w:fldChar w:fldCharType="end"/>
        </w:r>
      </w:hyperlink>
    </w:p>
    <w:p w14:paraId="0FF1D222"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34" w:history="1">
        <w:r w:rsidRPr="00E14560">
          <w:rPr>
            <w:rStyle w:val="Hyperlink"/>
            <w:noProof/>
          </w:rPr>
          <w:t>Latest Fact Data Time</w:t>
        </w:r>
        <w:r>
          <w:rPr>
            <w:noProof/>
            <w:webHidden/>
          </w:rPr>
          <w:tab/>
        </w:r>
        <w:r>
          <w:rPr>
            <w:noProof/>
            <w:webHidden/>
          </w:rPr>
          <w:fldChar w:fldCharType="begin"/>
        </w:r>
        <w:r>
          <w:rPr>
            <w:noProof/>
            <w:webHidden/>
          </w:rPr>
          <w:instrText xml:space="preserve"> PAGEREF _Toc114052234 \h </w:instrText>
        </w:r>
        <w:r>
          <w:rPr>
            <w:noProof/>
            <w:webHidden/>
          </w:rPr>
        </w:r>
        <w:r>
          <w:rPr>
            <w:noProof/>
            <w:webHidden/>
          </w:rPr>
          <w:fldChar w:fldCharType="separate"/>
        </w:r>
        <w:r>
          <w:rPr>
            <w:noProof/>
            <w:webHidden/>
          </w:rPr>
          <w:t>17</w:t>
        </w:r>
        <w:r>
          <w:rPr>
            <w:noProof/>
            <w:webHidden/>
          </w:rPr>
          <w:fldChar w:fldCharType="end"/>
        </w:r>
      </w:hyperlink>
    </w:p>
    <w:p w14:paraId="4B17135B"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35" w:history="1">
        <w:r w:rsidRPr="00E14560">
          <w:rPr>
            <w:rStyle w:val="Hyperlink"/>
            <w:noProof/>
          </w:rPr>
          <w:t>Process Adhoc Batch (obsolete)</w:t>
        </w:r>
        <w:r>
          <w:rPr>
            <w:noProof/>
            <w:webHidden/>
          </w:rPr>
          <w:tab/>
        </w:r>
        <w:r>
          <w:rPr>
            <w:noProof/>
            <w:webHidden/>
          </w:rPr>
          <w:fldChar w:fldCharType="begin"/>
        </w:r>
        <w:r>
          <w:rPr>
            <w:noProof/>
            <w:webHidden/>
          </w:rPr>
          <w:instrText xml:space="preserve"> PAGEREF _Toc114052235 \h </w:instrText>
        </w:r>
        <w:r>
          <w:rPr>
            <w:noProof/>
            <w:webHidden/>
          </w:rPr>
        </w:r>
        <w:r>
          <w:rPr>
            <w:noProof/>
            <w:webHidden/>
          </w:rPr>
          <w:fldChar w:fldCharType="separate"/>
        </w:r>
        <w:r>
          <w:rPr>
            <w:noProof/>
            <w:webHidden/>
          </w:rPr>
          <w:t>18</w:t>
        </w:r>
        <w:r>
          <w:rPr>
            <w:noProof/>
            <w:webHidden/>
          </w:rPr>
          <w:fldChar w:fldCharType="end"/>
        </w:r>
      </w:hyperlink>
    </w:p>
    <w:p w14:paraId="4F4E5BF4"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36" w:history="1">
        <w:r w:rsidRPr="00E14560">
          <w:rPr>
            <w:rStyle w:val="Hyperlink"/>
            <w:noProof/>
          </w:rPr>
          <w:t>Quartz Restart Status</w:t>
        </w:r>
        <w:r>
          <w:rPr>
            <w:noProof/>
            <w:webHidden/>
          </w:rPr>
          <w:tab/>
        </w:r>
        <w:r>
          <w:rPr>
            <w:noProof/>
            <w:webHidden/>
          </w:rPr>
          <w:fldChar w:fldCharType="begin"/>
        </w:r>
        <w:r>
          <w:rPr>
            <w:noProof/>
            <w:webHidden/>
          </w:rPr>
          <w:instrText xml:space="preserve"> PAGEREF _Toc114052236 \h </w:instrText>
        </w:r>
        <w:r>
          <w:rPr>
            <w:noProof/>
            <w:webHidden/>
          </w:rPr>
        </w:r>
        <w:r>
          <w:rPr>
            <w:noProof/>
            <w:webHidden/>
          </w:rPr>
          <w:fldChar w:fldCharType="separate"/>
        </w:r>
        <w:r>
          <w:rPr>
            <w:noProof/>
            <w:webHidden/>
          </w:rPr>
          <w:t>18</w:t>
        </w:r>
        <w:r>
          <w:rPr>
            <w:noProof/>
            <w:webHidden/>
          </w:rPr>
          <w:fldChar w:fldCharType="end"/>
        </w:r>
      </w:hyperlink>
    </w:p>
    <w:p w14:paraId="0C2A8DF0"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37" w:history="1">
        <w:r w:rsidRPr="00E14560">
          <w:rPr>
            <w:rStyle w:val="Hyperlink"/>
            <w:noProof/>
          </w:rPr>
          <w:t>Quartz Sync Status</w:t>
        </w:r>
        <w:r>
          <w:rPr>
            <w:noProof/>
            <w:webHidden/>
          </w:rPr>
          <w:tab/>
        </w:r>
        <w:r>
          <w:rPr>
            <w:noProof/>
            <w:webHidden/>
          </w:rPr>
          <w:fldChar w:fldCharType="begin"/>
        </w:r>
        <w:r>
          <w:rPr>
            <w:noProof/>
            <w:webHidden/>
          </w:rPr>
          <w:instrText xml:space="preserve"> PAGEREF _Toc114052237 \h </w:instrText>
        </w:r>
        <w:r>
          <w:rPr>
            <w:noProof/>
            <w:webHidden/>
          </w:rPr>
        </w:r>
        <w:r>
          <w:rPr>
            <w:noProof/>
            <w:webHidden/>
          </w:rPr>
          <w:fldChar w:fldCharType="separate"/>
        </w:r>
        <w:r>
          <w:rPr>
            <w:noProof/>
            <w:webHidden/>
          </w:rPr>
          <w:t>19</w:t>
        </w:r>
        <w:r>
          <w:rPr>
            <w:noProof/>
            <w:webHidden/>
          </w:rPr>
          <w:fldChar w:fldCharType="end"/>
        </w:r>
      </w:hyperlink>
    </w:p>
    <w:p w14:paraId="5793F20C"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38" w:history="1">
        <w:r w:rsidRPr="00E14560">
          <w:rPr>
            <w:rStyle w:val="Hyperlink"/>
            <w:noProof/>
          </w:rPr>
          <w:t>Row Count</w:t>
        </w:r>
        <w:r>
          <w:rPr>
            <w:noProof/>
            <w:webHidden/>
          </w:rPr>
          <w:tab/>
        </w:r>
        <w:r>
          <w:rPr>
            <w:noProof/>
            <w:webHidden/>
          </w:rPr>
          <w:fldChar w:fldCharType="begin"/>
        </w:r>
        <w:r>
          <w:rPr>
            <w:noProof/>
            <w:webHidden/>
          </w:rPr>
          <w:instrText xml:space="preserve"> PAGEREF _Toc114052238 \h </w:instrText>
        </w:r>
        <w:r>
          <w:rPr>
            <w:noProof/>
            <w:webHidden/>
          </w:rPr>
        </w:r>
        <w:r>
          <w:rPr>
            <w:noProof/>
            <w:webHidden/>
          </w:rPr>
          <w:fldChar w:fldCharType="separate"/>
        </w:r>
        <w:r>
          <w:rPr>
            <w:noProof/>
            <w:webHidden/>
          </w:rPr>
          <w:t>19</w:t>
        </w:r>
        <w:r>
          <w:rPr>
            <w:noProof/>
            <w:webHidden/>
          </w:rPr>
          <w:fldChar w:fldCharType="end"/>
        </w:r>
      </w:hyperlink>
    </w:p>
    <w:p w14:paraId="61B9A999"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39" w:history="1">
        <w:r w:rsidRPr="00E14560">
          <w:rPr>
            <w:rStyle w:val="Hyperlink"/>
            <w:noProof/>
          </w:rPr>
          <w:t>Run SQL</w:t>
        </w:r>
        <w:r>
          <w:rPr>
            <w:noProof/>
            <w:webHidden/>
          </w:rPr>
          <w:tab/>
        </w:r>
        <w:r>
          <w:rPr>
            <w:noProof/>
            <w:webHidden/>
          </w:rPr>
          <w:fldChar w:fldCharType="begin"/>
        </w:r>
        <w:r>
          <w:rPr>
            <w:noProof/>
            <w:webHidden/>
          </w:rPr>
          <w:instrText xml:space="preserve"> PAGEREF _Toc114052239 \h </w:instrText>
        </w:r>
        <w:r>
          <w:rPr>
            <w:noProof/>
            <w:webHidden/>
          </w:rPr>
        </w:r>
        <w:r>
          <w:rPr>
            <w:noProof/>
            <w:webHidden/>
          </w:rPr>
          <w:fldChar w:fldCharType="separate"/>
        </w:r>
        <w:r>
          <w:rPr>
            <w:noProof/>
            <w:webHidden/>
          </w:rPr>
          <w:t>20</w:t>
        </w:r>
        <w:r>
          <w:rPr>
            <w:noProof/>
            <w:webHidden/>
          </w:rPr>
          <w:fldChar w:fldCharType="end"/>
        </w:r>
      </w:hyperlink>
    </w:p>
    <w:p w14:paraId="2AAC3A5C"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40" w:history="1">
        <w:r w:rsidRPr="00E14560">
          <w:rPr>
            <w:rStyle w:val="Hyperlink"/>
            <w:noProof/>
          </w:rPr>
          <w:t>Schedule Adhoc Batch (obsolete)</w:t>
        </w:r>
        <w:r>
          <w:rPr>
            <w:noProof/>
            <w:webHidden/>
          </w:rPr>
          <w:tab/>
        </w:r>
        <w:r>
          <w:rPr>
            <w:noProof/>
            <w:webHidden/>
          </w:rPr>
          <w:fldChar w:fldCharType="begin"/>
        </w:r>
        <w:r>
          <w:rPr>
            <w:noProof/>
            <w:webHidden/>
          </w:rPr>
          <w:instrText xml:space="preserve"> PAGEREF _Toc114052240 \h </w:instrText>
        </w:r>
        <w:r>
          <w:rPr>
            <w:noProof/>
            <w:webHidden/>
          </w:rPr>
        </w:r>
        <w:r>
          <w:rPr>
            <w:noProof/>
            <w:webHidden/>
          </w:rPr>
          <w:fldChar w:fldCharType="separate"/>
        </w:r>
        <w:r>
          <w:rPr>
            <w:noProof/>
            <w:webHidden/>
          </w:rPr>
          <w:t>20</w:t>
        </w:r>
        <w:r>
          <w:rPr>
            <w:noProof/>
            <w:webHidden/>
          </w:rPr>
          <w:fldChar w:fldCharType="end"/>
        </w:r>
      </w:hyperlink>
    </w:p>
    <w:p w14:paraId="2C47A4DA"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41" w:history="1">
        <w:r w:rsidRPr="00E14560">
          <w:rPr>
            <w:rStyle w:val="Hyperlink"/>
            <w:noProof/>
          </w:rPr>
          <w:t>Send REST Request (Mulesoft)</w:t>
        </w:r>
        <w:r>
          <w:rPr>
            <w:noProof/>
            <w:webHidden/>
          </w:rPr>
          <w:tab/>
        </w:r>
        <w:r>
          <w:rPr>
            <w:noProof/>
            <w:webHidden/>
          </w:rPr>
          <w:fldChar w:fldCharType="begin"/>
        </w:r>
        <w:r>
          <w:rPr>
            <w:noProof/>
            <w:webHidden/>
          </w:rPr>
          <w:instrText xml:space="preserve"> PAGEREF _Toc114052241 \h </w:instrText>
        </w:r>
        <w:r>
          <w:rPr>
            <w:noProof/>
            <w:webHidden/>
          </w:rPr>
        </w:r>
        <w:r>
          <w:rPr>
            <w:noProof/>
            <w:webHidden/>
          </w:rPr>
          <w:fldChar w:fldCharType="separate"/>
        </w:r>
        <w:r>
          <w:rPr>
            <w:noProof/>
            <w:webHidden/>
          </w:rPr>
          <w:t>21</w:t>
        </w:r>
        <w:r>
          <w:rPr>
            <w:noProof/>
            <w:webHidden/>
          </w:rPr>
          <w:fldChar w:fldCharType="end"/>
        </w:r>
      </w:hyperlink>
    </w:p>
    <w:p w14:paraId="538C1955"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42" w:history="1">
        <w:r w:rsidRPr="00E14560">
          <w:rPr>
            <w:rStyle w:val="Hyperlink"/>
            <w:noProof/>
          </w:rPr>
          <w:t>Start Process</w:t>
        </w:r>
        <w:r>
          <w:rPr>
            <w:noProof/>
            <w:webHidden/>
          </w:rPr>
          <w:tab/>
        </w:r>
        <w:r>
          <w:rPr>
            <w:noProof/>
            <w:webHidden/>
          </w:rPr>
          <w:fldChar w:fldCharType="begin"/>
        </w:r>
        <w:r>
          <w:rPr>
            <w:noProof/>
            <w:webHidden/>
          </w:rPr>
          <w:instrText xml:space="preserve"> PAGEREF _Toc114052242 \h </w:instrText>
        </w:r>
        <w:r>
          <w:rPr>
            <w:noProof/>
            <w:webHidden/>
          </w:rPr>
        </w:r>
        <w:r>
          <w:rPr>
            <w:noProof/>
            <w:webHidden/>
          </w:rPr>
          <w:fldChar w:fldCharType="separate"/>
        </w:r>
        <w:r>
          <w:rPr>
            <w:noProof/>
            <w:webHidden/>
          </w:rPr>
          <w:t>21</w:t>
        </w:r>
        <w:r>
          <w:rPr>
            <w:noProof/>
            <w:webHidden/>
          </w:rPr>
          <w:fldChar w:fldCharType="end"/>
        </w:r>
      </w:hyperlink>
    </w:p>
    <w:p w14:paraId="40B4BF6D"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43" w:history="1">
        <w:r w:rsidRPr="00E14560">
          <w:rPr>
            <w:rStyle w:val="Hyperlink"/>
            <w:noProof/>
          </w:rPr>
          <w:t>Truncate JI Errors (Mulesoft &amp; Datastage)</w:t>
        </w:r>
        <w:r>
          <w:rPr>
            <w:noProof/>
            <w:webHidden/>
          </w:rPr>
          <w:tab/>
        </w:r>
        <w:r>
          <w:rPr>
            <w:noProof/>
            <w:webHidden/>
          </w:rPr>
          <w:fldChar w:fldCharType="begin"/>
        </w:r>
        <w:r>
          <w:rPr>
            <w:noProof/>
            <w:webHidden/>
          </w:rPr>
          <w:instrText xml:space="preserve"> PAGEREF _Toc114052243 \h </w:instrText>
        </w:r>
        <w:r>
          <w:rPr>
            <w:noProof/>
            <w:webHidden/>
          </w:rPr>
        </w:r>
        <w:r>
          <w:rPr>
            <w:noProof/>
            <w:webHidden/>
          </w:rPr>
          <w:fldChar w:fldCharType="separate"/>
        </w:r>
        <w:r>
          <w:rPr>
            <w:noProof/>
            <w:webHidden/>
          </w:rPr>
          <w:t>24</w:t>
        </w:r>
        <w:r>
          <w:rPr>
            <w:noProof/>
            <w:webHidden/>
          </w:rPr>
          <w:fldChar w:fldCharType="end"/>
        </w:r>
      </w:hyperlink>
    </w:p>
    <w:p w14:paraId="71208180"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44" w:history="1">
        <w:r w:rsidRPr="00E14560">
          <w:rPr>
            <w:rStyle w:val="Hyperlink"/>
            <w:noProof/>
          </w:rPr>
          <w:t>Encrypted Password Repository</w:t>
        </w:r>
        <w:r>
          <w:rPr>
            <w:noProof/>
            <w:webHidden/>
          </w:rPr>
          <w:tab/>
        </w:r>
        <w:r>
          <w:rPr>
            <w:noProof/>
            <w:webHidden/>
          </w:rPr>
          <w:fldChar w:fldCharType="begin"/>
        </w:r>
        <w:r>
          <w:rPr>
            <w:noProof/>
            <w:webHidden/>
          </w:rPr>
          <w:instrText xml:space="preserve"> PAGEREF _Toc114052244 \h </w:instrText>
        </w:r>
        <w:r>
          <w:rPr>
            <w:noProof/>
            <w:webHidden/>
          </w:rPr>
        </w:r>
        <w:r>
          <w:rPr>
            <w:noProof/>
            <w:webHidden/>
          </w:rPr>
          <w:fldChar w:fldCharType="separate"/>
        </w:r>
        <w:r>
          <w:rPr>
            <w:noProof/>
            <w:webHidden/>
          </w:rPr>
          <w:t>25</w:t>
        </w:r>
        <w:r>
          <w:rPr>
            <w:noProof/>
            <w:webHidden/>
          </w:rPr>
          <w:fldChar w:fldCharType="end"/>
        </w:r>
      </w:hyperlink>
    </w:p>
    <w:p w14:paraId="07150197" w14:textId="77777777" w:rsidR="000D2C14" w:rsidRDefault="000D2C14">
      <w:pPr>
        <w:pStyle w:val="TOC1"/>
        <w:tabs>
          <w:tab w:val="left" w:pos="2419"/>
          <w:tab w:val="right" w:leader="dot" w:pos="9350"/>
        </w:tabs>
        <w:rPr>
          <w:rFonts w:eastAsiaTheme="minorEastAsia" w:cstheme="minorBidi"/>
          <w:b w:val="0"/>
          <w:bCs w:val="0"/>
          <w:caps w:val="0"/>
          <w:noProof/>
          <w:color w:val="auto"/>
          <w:sz w:val="22"/>
          <w:szCs w:val="22"/>
        </w:rPr>
      </w:pPr>
      <w:hyperlink w:anchor="_Toc114052245" w:history="1">
        <w:r w:rsidRPr="00E14560">
          <w:rPr>
            <w:rStyle w:val="Hyperlink"/>
            <w:noProof/>
          </w:rPr>
          <w:t>EKBF Server Commands</w:t>
        </w:r>
        <w:r>
          <w:rPr>
            <w:rFonts w:eastAsiaTheme="minorEastAsia" w:cstheme="minorBidi"/>
            <w:b w:val="0"/>
            <w:bCs w:val="0"/>
            <w:caps w:val="0"/>
            <w:noProof/>
            <w:color w:val="auto"/>
            <w:sz w:val="22"/>
            <w:szCs w:val="22"/>
          </w:rPr>
          <w:tab/>
        </w:r>
        <w:r w:rsidRPr="00E14560">
          <w:rPr>
            <w:rStyle w:val="Hyperlink"/>
            <w:noProof/>
          </w:rPr>
          <w:t>Section 4</w:t>
        </w:r>
        <w:r>
          <w:rPr>
            <w:noProof/>
            <w:webHidden/>
          </w:rPr>
          <w:tab/>
        </w:r>
        <w:r>
          <w:rPr>
            <w:noProof/>
            <w:webHidden/>
          </w:rPr>
          <w:fldChar w:fldCharType="begin"/>
        </w:r>
        <w:r>
          <w:rPr>
            <w:noProof/>
            <w:webHidden/>
          </w:rPr>
          <w:instrText xml:space="preserve"> PAGEREF _Toc114052245 \h </w:instrText>
        </w:r>
        <w:r>
          <w:rPr>
            <w:noProof/>
            <w:webHidden/>
          </w:rPr>
        </w:r>
        <w:r>
          <w:rPr>
            <w:noProof/>
            <w:webHidden/>
          </w:rPr>
          <w:fldChar w:fldCharType="separate"/>
        </w:r>
        <w:r>
          <w:rPr>
            <w:noProof/>
            <w:webHidden/>
          </w:rPr>
          <w:t>26</w:t>
        </w:r>
        <w:r>
          <w:rPr>
            <w:noProof/>
            <w:webHidden/>
          </w:rPr>
          <w:fldChar w:fldCharType="end"/>
        </w:r>
      </w:hyperlink>
    </w:p>
    <w:p w14:paraId="4BEABB85"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46" w:history="1">
        <w:r w:rsidRPr="00E14560">
          <w:rPr>
            <w:rStyle w:val="Hyperlink"/>
            <w:noProof/>
          </w:rPr>
          <w:t>Foundation Data Remove (FDR)</w:t>
        </w:r>
        <w:r>
          <w:rPr>
            <w:noProof/>
            <w:webHidden/>
          </w:rPr>
          <w:tab/>
        </w:r>
        <w:r>
          <w:rPr>
            <w:noProof/>
            <w:webHidden/>
          </w:rPr>
          <w:fldChar w:fldCharType="begin"/>
        </w:r>
        <w:r>
          <w:rPr>
            <w:noProof/>
            <w:webHidden/>
          </w:rPr>
          <w:instrText xml:space="preserve"> PAGEREF _Toc114052246 \h </w:instrText>
        </w:r>
        <w:r>
          <w:rPr>
            <w:noProof/>
            <w:webHidden/>
          </w:rPr>
        </w:r>
        <w:r>
          <w:rPr>
            <w:noProof/>
            <w:webHidden/>
          </w:rPr>
          <w:fldChar w:fldCharType="separate"/>
        </w:r>
        <w:r>
          <w:rPr>
            <w:noProof/>
            <w:webHidden/>
          </w:rPr>
          <w:t>26</w:t>
        </w:r>
        <w:r>
          <w:rPr>
            <w:noProof/>
            <w:webHidden/>
          </w:rPr>
          <w:fldChar w:fldCharType="end"/>
        </w:r>
      </w:hyperlink>
    </w:p>
    <w:p w14:paraId="0728C9F7"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47" w:history="1">
        <w:r w:rsidRPr="00E14560">
          <w:rPr>
            <w:rStyle w:val="Hyperlink"/>
            <w:noProof/>
          </w:rPr>
          <w:t>Foundation Data Update (FDU)</w:t>
        </w:r>
        <w:r>
          <w:rPr>
            <w:noProof/>
            <w:webHidden/>
          </w:rPr>
          <w:tab/>
        </w:r>
        <w:r>
          <w:rPr>
            <w:noProof/>
            <w:webHidden/>
          </w:rPr>
          <w:fldChar w:fldCharType="begin"/>
        </w:r>
        <w:r>
          <w:rPr>
            <w:noProof/>
            <w:webHidden/>
          </w:rPr>
          <w:instrText xml:space="preserve"> PAGEREF _Toc114052247 \h </w:instrText>
        </w:r>
        <w:r>
          <w:rPr>
            <w:noProof/>
            <w:webHidden/>
          </w:rPr>
        </w:r>
        <w:r>
          <w:rPr>
            <w:noProof/>
            <w:webHidden/>
          </w:rPr>
          <w:fldChar w:fldCharType="separate"/>
        </w:r>
        <w:r>
          <w:rPr>
            <w:noProof/>
            <w:webHidden/>
          </w:rPr>
          <w:t>26</w:t>
        </w:r>
        <w:r>
          <w:rPr>
            <w:noProof/>
            <w:webHidden/>
          </w:rPr>
          <w:fldChar w:fldCharType="end"/>
        </w:r>
      </w:hyperlink>
    </w:p>
    <w:p w14:paraId="42D8CABE"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48" w:history="1">
        <w:r w:rsidRPr="00E14560">
          <w:rPr>
            <w:rStyle w:val="Hyperlink"/>
            <w:noProof/>
          </w:rPr>
          <w:t>FDU Transaction History Utility</w:t>
        </w:r>
        <w:r>
          <w:rPr>
            <w:noProof/>
            <w:webHidden/>
          </w:rPr>
          <w:tab/>
        </w:r>
        <w:r>
          <w:rPr>
            <w:noProof/>
            <w:webHidden/>
          </w:rPr>
          <w:fldChar w:fldCharType="begin"/>
        </w:r>
        <w:r>
          <w:rPr>
            <w:noProof/>
            <w:webHidden/>
          </w:rPr>
          <w:instrText xml:space="preserve"> PAGEREF _Toc114052248 \h </w:instrText>
        </w:r>
        <w:r>
          <w:rPr>
            <w:noProof/>
            <w:webHidden/>
          </w:rPr>
        </w:r>
        <w:r>
          <w:rPr>
            <w:noProof/>
            <w:webHidden/>
          </w:rPr>
          <w:fldChar w:fldCharType="separate"/>
        </w:r>
        <w:r>
          <w:rPr>
            <w:noProof/>
            <w:webHidden/>
          </w:rPr>
          <w:t>26</w:t>
        </w:r>
        <w:r>
          <w:rPr>
            <w:noProof/>
            <w:webHidden/>
          </w:rPr>
          <w:fldChar w:fldCharType="end"/>
        </w:r>
      </w:hyperlink>
    </w:p>
    <w:p w14:paraId="11E6B5D7"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49" w:history="1">
        <w:r w:rsidRPr="00E14560">
          <w:rPr>
            <w:rStyle w:val="Hyperlink"/>
            <w:noProof/>
          </w:rPr>
          <w:t>Foundation Set Time (FST)</w:t>
        </w:r>
        <w:r>
          <w:rPr>
            <w:noProof/>
            <w:webHidden/>
          </w:rPr>
          <w:tab/>
        </w:r>
        <w:r>
          <w:rPr>
            <w:noProof/>
            <w:webHidden/>
          </w:rPr>
          <w:fldChar w:fldCharType="begin"/>
        </w:r>
        <w:r>
          <w:rPr>
            <w:noProof/>
            <w:webHidden/>
          </w:rPr>
          <w:instrText xml:space="preserve"> PAGEREF _Toc114052249 \h </w:instrText>
        </w:r>
        <w:r>
          <w:rPr>
            <w:noProof/>
            <w:webHidden/>
          </w:rPr>
        </w:r>
        <w:r>
          <w:rPr>
            <w:noProof/>
            <w:webHidden/>
          </w:rPr>
          <w:fldChar w:fldCharType="separate"/>
        </w:r>
        <w:r>
          <w:rPr>
            <w:noProof/>
            <w:webHidden/>
          </w:rPr>
          <w:t>26</w:t>
        </w:r>
        <w:r>
          <w:rPr>
            <w:noProof/>
            <w:webHidden/>
          </w:rPr>
          <w:fldChar w:fldCharType="end"/>
        </w:r>
      </w:hyperlink>
    </w:p>
    <w:p w14:paraId="5ADAB246"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50" w:history="1">
        <w:r w:rsidRPr="00E14560">
          <w:rPr>
            <w:rStyle w:val="Hyperlink"/>
            <w:noProof/>
          </w:rPr>
          <w:t>Foundation Structure Update (FSU)</w:t>
        </w:r>
        <w:r>
          <w:rPr>
            <w:noProof/>
            <w:webHidden/>
          </w:rPr>
          <w:tab/>
        </w:r>
        <w:r>
          <w:rPr>
            <w:noProof/>
            <w:webHidden/>
          </w:rPr>
          <w:fldChar w:fldCharType="begin"/>
        </w:r>
        <w:r>
          <w:rPr>
            <w:noProof/>
            <w:webHidden/>
          </w:rPr>
          <w:instrText xml:space="preserve"> PAGEREF _Toc114052250 \h </w:instrText>
        </w:r>
        <w:r>
          <w:rPr>
            <w:noProof/>
            <w:webHidden/>
          </w:rPr>
        </w:r>
        <w:r>
          <w:rPr>
            <w:noProof/>
            <w:webHidden/>
          </w:rPr>
          <w:fldChar w:fldCharType="separate"/>
        </w:r>
        <w:r>
          <w:rPr>
            <w:noProof/>
            <w:webHidden/>
          </w:rPr>
          <w:t>27</w:t>
        </w:r>
        <w:r>
          <w:rPr>
            <w:noProof/>
            <w:webHidden/>
          </w:rPr>
          <w:fldChar w:fldCharType="end"/>
        </w:r>
      </w:hyperlink>
    </w:p>
    <w:p w14:paraId="12F617FA"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51" w:history="1">
        <w:r w:rsidRPr="00E14560">
          <w:rPr>
            <w:rStyle w:val="Hyperlink"/>
            <w:noProof/>
          </w:rPr>
          <w:t>Quartz Data Remove (QDR)</w:t>
        </w:r>
        <w:r>
          <w:rPr>
            <w:noProof/>
            <w:webHidden/>
          </w:rPr>
          <w:tab/>
        </w:r>
        <w:r>
          <w:rPr>
            <w:noProof/>
            <w:webHidden/>
          </w:rPr>
          <w:fldChar w:fldCharType="begin"/>
        </w:r>
        <w:r>
          <w:rPr>
            <w:noProof/>
            <w:webHidden/>
          </w:rPr>
          <w:instrText xml:space="preserve"> PAGEREF _Toc114052251 \h </w:instrText>
        </w:r>
        <w:r>
          <w:rPr>
            <w:noProof/>
            <w:webHidden/>
          </w:rPr>
        </w:r>
        <w:r>
          <w:rPr>
            <w:noProof/>
            <w:webHidden/>
          </w:rPr>
          <w:fldChar w:fldCharType="separate"/>
        </w:r>
        <w:r>
          <w:rPr>
            <w:noProof/>
            <w:webHidden/>
          </w:rPr>
          <w:t>27</w:t>
        </w:r>
        <w:r>
          <w:rPr>
            <w:noProof/>
            <w:webHidden/>
          </w:rPr>
          <w:fldChar w:fldCharType="end"/>
        </w:r>
      </w:hyperlink>
    </w:p>
    <w:p w14:paraId="06027E8E"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52" w:history="1">
        <w:r w:rsidRPr="00E14560">
          <w:rPr>
            <w:rStyle w:val="Hyperlink"/>
            <w:noProof/>
          </w:rPr>
          <w:t>Quartz Sync Foundation (Quartz Structure Sync/Quartz Data Sync)</w:t>
        </w:r>
        <w:r>
          <w:rPr>
            <w:noProof/>
            <w:webHidden/>
          </w:rPr>
          <w:tab/>
        </w:r>
        <w:r>
          <w:rPr>
            <w:noProof/>
            <w:webHidden/>
          </w:rPr>
          <w:fldChar w:fldCharType="begin"/>
        </w:r>
        <w:r>
          <w:rPr>
            <w:noProof/>
            <w:webHidden/>
          </w:rPr>
          <w:instrText xml:space="preserve"> PAGEREF _Toc114052252 \h </w:instrText>
        </w:r>
        <w:r>
          <w:rPr>
            <w:noProof/>
            <w:webHidden/>
          </w:rPr>
        </w:r>
        <w:r>
          <w:rPr>
            <w:noProof/>
            <w:webHidden/>
          </w:rPr>
          <w:fldChar w:fldCharType="separate"/>
        </w:r>
        <w:r>
          <w:rPr>
            <w:noProof/>
            <w:webHidden/>
          </w:rPr>
          <w:t>27</w:t>
        </w:r>
        <w:r>
          <w:rPr>
            <w:noProof/>
            <w:webHidden/>
          </w:rPr>
          <w:fldChar w:fldCharType="end"/>
        </w:r>
      </w:hyperlink>
    </w:p>
    <w:p w14:paraId="28BDD1EC"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53" w:history="1">
        <w:r w:rsidRPr="00E14560">
          <w:rPr>
            <w:rStyle w:val="Hyperlink"/>
            <w:noProof/>
          </w:rPr>
          <w:t>EP Mid-Tier Admin Client Console</w:t>
        </w:r>
        <w:r>
          <w:rPr>
            <w:noProof/>
            <w:webHidden/>
          </w:rPr>
          <w:tab/>
        </w:r>
        <w:r>
          <w:rPr>
            <w:noProof/>
            <w:webHidden/>
          </w:rPr>
          <w:fldChar w:fldCharType="begin"/>
        </w:r>
        <w:r>
          <w:rPr>
            <w:noProof/>
            <w:webHidden/>
          </w:rPr>
          <w:instrText xml:space="preserve"> PAGEREF _Toc114052253 \h </w:instrText>
        </w:r>
        <w:r>
          <w:rPr>
            <w:noProof/>
            <w:webHidden/>
          </w:rPr>
        </w:r>
        <w:r>
          <w:rPr>
            <w:noProof/>
            <w:webHidden/>
          </w:rPr>
          <w:fldChar w:fldCharType="separate"/>
        </w:r>
        <w:r>
          <w:rPr>
            <w:noProof/>
            <w:webHidden/>
          </w:rPr>
          <w:t>28</w:t>
        </w:r>
        <w:r>
          <w:rPr>
            <w:noProof/>
            <w:webHidden/>
          </w:rPr>
          <w:fldChar w:fldCharType="end"/>
        </w:r>
      </w:hyperlink>
    </w:p>
    <w:p w14:paraId="152B1764" w14:textId="77777777" w:rsidR="000D2C14" w:rsidRDefault="000D2C14">
      <w:pPr>
        <w:pStyle w:val="TOC1"/>
        <w:tabs>
          <w:tab w:val="left" w:pos="1600"/>
          <w:tab w:val="right" w:leader="dot" w:pos="9350"/>
        </w:tabs>
        <w:rPr>
          <w:rFonts w:eastAsiaTheme="minorEastAsia" w:cstheme="minorBidi"/>
          <w:b w:val="0"/>
          <w:bCs w:val="0"/>
          <w:caps w:val="0"/>
          <w:noProof/>
          <w:color w:val="auto"/>
          <w:sz w:val="22"/>
          <w:szCs w:val="22"/>
        </w:rPr>
      </w:pPr>
      <w:hyperlink w:anchor="_Toc114052254" w:history="1">
        <w:r w:rsidRPr="00E14560">
          <w:rPr>
            <w:rStyle w:val="Hyperlink"/>
            <w:noProof/>
          </w:rPr>
          <w:t>Batch Scripts</w:t>
        </w:r>
        <w:r>
          <w:rPr>
            <w:rFonts w:eastAsiaTheme="minorEastAsia" w:cstheme="minorBidi"/>
            <w:b w:val="0"/>
            <w:bCs w:val="0"/>
            <w:caps w:val="0"/>
            <w:noProof/>
            <w:color w:val="auto"/>
            <w:sz w:val="22"/>
            <w:szCs w:val="22"/>
          </w:rPr>
          <w:tab/>
        </w:r>
        <w:r w:rsidRPr="00E14560">
          <w:rPr>
            <w:rStyle w:val="Hyperlink"/>
            <w:noProof/>
          </w:rPr>
          <w:t>Section 5</w:t>
        </w:r>
        <w:r>
          <w:rPr>
            <w:noProof/>
            <w:webHidden/>
          </w:rPr>
          <w:tab/>
        </w:r>
        <w:r>
          <w:rPr>
            <w:noProof/>
            <w:webHidden/>
          </w:rPr>
          <w:fldChar w:fldCharType="begin"/>
        </w:r>
        <w:r>
          <w:rPr>
            <w:noProof/>
            <w:webHidden/>
          </w:rPr>
          <w:instrText xml:space="preserve"> PAGEREF _Toc114052254 \h </w:instrText>
        </w:r>
        <w:r>
          <w:rPr>
            <w:noProof/>
            <w:webHidden/>
          </w:rPr>
        </w:r>
        <w:r>
          <w:rPr>
            <w:noProof/>
            <w:webHidden/>
          </w:rPr>
          <w:fldChar w:fldCharType="separate"/>
        </w:r>
        <w:r>
          <w:rPr>
            <w:noProof/>
            <w:webHidden/>
          </w:rPr>
          <w:t>29</w:t>
        </w:r>
        <w:r>
          <w:rPr>
            <w:noProof/>
            <w:webHidden/>
          </w:rPr>
          <w:fldChar w:fldCharType="end"/>
        </w:r>
      </w:hyperlink>
    </w:p>
    <w:p w14:paraId="312D03D6"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55" w:history="1">
        <w:r w:rsidRPr="00E14560">
          <w:rPr>
            <w:rStyle w:val="Hyperlink"/>
            <w:noProof/>
          </w:rPr>
          <w:t>Actuals Cube Remove Data</w:t>
        </w:r>
        <w:r>
          <w:rPr>
            <w:noProof/>
            <w:webHidden/>
          </w:rPr>
          <w:tab/>
        </w:r>
        <w:r>
          <w:rPr>
            <w:noProof/>
            <w:webHidden/>
          </w:rPr>
          <w:fldChar w:fldCharType="begin"/>
        </w:r>
        <w:r>
          <w:rPr>
            <w:noProof/>
            <w:webHidden/>
          </w:rPr>
          <w:instrText xml:space="preserve"> PAGEREF _Toc114052255 \h </w:instrText>
        </w:r>
        <w:r>
          <w:rPr>
            <w:noProof/>
            <w:webHidden/>
          </w:rPr>
        </w:r>
        <w:r>
          <w:rPr>
            <w:noProof/>
            <w:webHidden/>
          </w:rPr>
          <w:fldChar w:fldCharType="separate"/>
        </w:r>
        <w:r>
          <w:rPr>
            <w:noProof/>
            <w:webHidden/>
          </w:rPr>
          <w:t>29</w:t>
        </w:r>
        <w:r>
          <w:rPr>
            <w:noProof/>
            <w:webHidden/>
          </w:rPr>
          <w:fldChar w:fldCharType="end"/>
        </w:r>
      </w:hyperlink>
    </w:p>
    <w:p w14:paraId="26F8FE89"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56" w:history="1">
        <w:r w:rsidRPr="00E14560">
          <w:rPr>
            <w:rStyle w:val="Hyperlink"/>
            <w:noProof/>
          </w:rPr>
          <w:t>Actuals Cube Sync</w:t>
        </w:r>
        <w:r>
          <w:rPr>
            <w:noProof/>
            <w:webHidden/>
          </w:rPr>
          <w:tab/>
        </w:r>
        <w:r>
          <w:rPr>
            <w:noProof/>
            <w:webHidden/>
          </w:rPr>
          <w:fldChar w:fldCharType="begin"/>
        </w:r>
        <w:r>
          <w:rPr>
            <w:noProof/>
            <w:webHidden/>
          </w:rPr>
          <w:instrText xml:space="preserve"> PAGEREF _Toc114052256 \h </w:instrText>
        </w:r>
        <w:r>
          <w:rPr>
            <w:noProof/>
            <w:webHidden/>
          </w:rPr>
        </w:r>
        <w:r>
          <w:rPr>
            <w:noProof/>
            <w:webHidden/>
          </w:rPr>
          <w:fldChar w:fldCharType="separate"/>
        </w:r>
        <w:r>
          <w:rPr>
            <w:noProof/>
            <w:webHidden/>
          </w:rPr>
          <w:t>30</w:t>
        </w:r>
        <w:r>
          <w:rPr>
            <w:noProof/>
            <w:webHidden/>
          </w:rPr>
          <w:fldChar w:fldCharType="end"/>
        </w:r>
      </w:hyperlink>
    </w:p>
    <w:p w14:paraId="3949A6C9"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57" w:history="1">
        <w:r w:rsidRPr="00E14560">
          <w:rPr>
            <w:rStyle w:val="Hyperlink"/>
            <w:noProof/>
          </w:rPr>
          <w:t>Actuals Data Update</w:t>
        </w:r>
        <w:r>
          <w:rPr>
            <w:noProof/>
            <w:webHidden/>
          </w:rPr>
          <w:tab/>
        </w:r>
        <w:r>
          <w:rPr>
            <w:noProof/>
            <w:webHidden/>
          </w:rPr>
          <w:fldChar w:fldCharType="begin"/>
        </w:r>
        <w:r>
          <w:rPr>
            <w:noProof/>
            <w:webHidden/>
          </w:rPr>
          <w:instrText xml:space="preserve"> PAGEREF _Toc114052257 \h </w:instrText>
        </w:r>
        <w:r>
          <w:rPr>
            <w:noProof/>
            <w:webHidden/>
          </w:rPr>
        </w:r>
        <w:r>
          <w:rPr>
            <w:noProof/>
            <w:webHidden/>
          </w:rPr>
          <w:fldChar w:fldCharType="separate"/>
        </w:r>
        <w:r>
          <w:rPr>
            <w:noProof/>
            <w:webHidden/>
          </w:rPr>
          <w:t>31</w:t>
        </w:r>
        <w:r>
          <w:rPr>
            <w:noProof/>
            <w:webHidden/>
          </w:rPr>
          <w:fldChar w:fldCharType="end"/>
        </w:r>
      </w:hyperlink>
    </w:p>
    <w:p w14:paraId="59903EC4"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58" w:history="1">
        <w:r w:rsidRPr="00E14560">
          <w:rPr>
            <w:rStyle w:val="Hyperlink"/>
            <w:noProof/>
          </w:rPr>
          <w:t>Allow Client Connections</w:t>
        </w:r>
        <w:r>
          <w:rPr>
            <w:noProof/>
            <w:webHidden/>
          </w:rPr>
          <w:tab/>
        </w:r>
        <w:r>
          <w:rPr>
            <w:noProof/>
            <w:webHidden/>
          </w:rPr>
          <w:fldChar w:fldCharType="begin"/>
        </w:r>
        <w:r>
          <w:rPr>
            <w:noProof/>
            <w:webHidden/>
          </w:rPr>
          <w:instrText xml:space="preserve"> PAGEREF _Toc114052258 \h </w:instrText>
        </w:r>
        <w:r>
          <w:rPr>
            <w:noProof/>
            <w:webHidden/>
          </w:rPr>
        </w:r>
        <w:r>
          <w:rPr>
            <w:noProof/>
            <w:webHidden/>
          </w:rPr>
          <w:fldChar w:fldCharType="separate"/>
        </w:r>
        <w:r>
          <w:rPr>
            <w:noProof/>
            <w:webHidden/>
          </w:rPr>
          <w:t>33</w:t>
        </w:r>
        <w:r>
          <w:rPr>
            <w:noProof/>
            <w:webHidden/>
          </w:rPr>
          <w:fldChar w:fldCharType="end"/>
        </w:r>
      </w:hyperlink>
    </w:p>
    <w:p w14:paraId="0DC4C590"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59" w:history="1">
        <w:r w:rsidRPr="00E14560">
          <w:rPr>
            <w:rStyle w:val="Hyperlink"/>
            <w:noProof/>
          </w:rPr>
          <w:t>Archive Logs</w:t>
        </w:r>
        <w:r>
          <w:rPr>
            <w:noProof/>
            <w:webHidden/>
          </w:rPr>
          <w:tab/>
        </w:r>
        <w:r>
          <w:rPr>
            <w:noProof/>
            <w:webHidden/>
          </w:rPr>
          <w:fldChar w:fldCharType="begin"/>
        </w:r>
        <w:r>
          <w:rPr>
            <w:noProof/>
            <w:webHidden/>
          </w:rPr>
          <w:instrText xml:space="preserve"> PAGEREF _Toc114052259 \h </w:instrText>
        </w:r>
        <w:r>
          <w:rPr>
            <w:noProof/>
            <w:webHidden/>
          </w:rPr>
        </w:r>
        <w:r>
          <w:rPr>
            <w:noProof/>
            <w:webHidden/>
          </w:rPr>
          <w:fldChar w:fldCharType="separate"/>
        </w:r>
        <w:r>
          <w:rPr>
            <w:noProof/>
            <w:webHidden/>
          </w:rPr>
          <w:t>33</w:t>
        </w:r>
        <w:r>
          <w:rPr>
            <w:noProof/>
            <w:webHidden/>
          </w:rPr>
          <w:fldChar w:fldCharType="end"/>
        </w:r>
      </w:hyperlink>
    </w:p>
    <w:p w14:paraId="50DBEF6A"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60" w:history="1">
        <w:r w:rsidRPr="00E14560">
          <w:rPr>
            <w:rStyle w:val="Hyperlink"/>
            <w:noProof/>
          </w:rPr>
          <w:t>Clear Import Tables (Mulesoft)</w:t>
        </w:r>
        <w:r>
          <w:rPr>
            <w:noProof/>
            <w:webHidden/>
          </w:rPr>
          <w:tab/>
        </w:r>
        <w:r>
          <w:rPr>
            <w:noProof/>
            <w:webHidden/>
          </w:rPr>
          <w:fldChar w:fldCharType="begin"/>
        </w:r>
        <w:r>
          <w:rPr>
            <w:noProof/>
            <w:webHidden/>
          </w:rPr>
          <w:instrText xml:space="preserve"> PAGEREF _Toc114052260 \h </w:instrText>
        </w:r>
        <w:r>
          <w:rPr>
            <w:noProof/>
            <w:webHidden/>
          </w:rPr>
        </w:r>
        <w:r>
          <w:rPr>
            <w:noProof/>
            <w:webHidden/>
          </w:rPr>
          <w:fldChar w:fldCharType="separate"/>
        </w:r>
        <w:r>
          <w:rPr>
            <w:noProof/>
            <w:webHidden/>
          </w:rPr>
          <w:t>34</w:t>
        </w:r>
        <w:r>
          <w:rPr>
            <w:noProof/>
            <w:webHidden/>
          </w:rPr>
          <w:fldChar w:fldCharType="end"/>
        </w:r>
      </w:hyperlink>
    </w:p>
    <w:p w14:paraId="207CA800"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61" w:history="1">
        <w:r w:rsidRPr="00E14560">
          <w:rPr>
            <w:rStyle w:val="Hyperlink"/>
            <w:noProof/>
          </w:rPr>
          <w:t>Create AG Tables (Mulesoft)</w:t>
        </w:r>
        <w:r>
          <w:rPr>
            <w:noProof/>
            <w:webHidden/>
          </w:rPr>
          <w:tab/>
        </w:r>
        <w:r>
          <w:rPr>
            <w:noProof/>
            <w:webHidden/>
          </w:rPr>
          <w:fldChar w:fldCharType="begin"/>
        </w:r>
        <w:r>
          <w:rPr>
            <w:noProof/>
            <w:webHidden/>
          </w:rPr>
          <w:instrText xml:space="preserve"> PAGEREF _Toc114052261 \h </w:instrText>
        </w:r>
        <w:r>
          <w:rPr>
            <w:noProof/>
            <w:webHidden/>
          </w:rPr>
        </w:r>
        <w:r>
          <w:rPr>
            <w:noProof/>
            <w:webHidden/>
          </w:rPr>
          <w:fldChar w:fldCharType="separate"/>
        </w:r>
        <w:r>
          <w:rPr>
            <w:noProof/>
            <w:webHidden/>
          </w:rPr>
          <w:t>35</w:t>
        </w:r>
        <w:r>
          <w:rPr>
            <w:noProof/>
            <w:webHidden/>
          </w:rPr>
          <w:fldChar w:fldCharType="end"/>
        </w:r>
      </w:hyperlink>
    </w:p>
    <w:p w14:paraId="6945D074"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62" w:history="1">
        <w:r w:rsidRPr="00E14560">
          <w:rPr>
            <w:rStyle w:val="Hyperlink"/>
            <w:noProof/>
          </w:rPr>
          <w:t>Cube Purge Aged Data</w:t>
        </w:r>
        <w:r>
          <w:rPr>
            <w:noProof/>
            <w:webHidden/>
          </w:rPr>
          <w:tab/>
        </w:r>
        <w:r>
          <w:rPr>
            <w:noProof/>
            <w:webHidden/>
          </w:rPr>
          <w:fldChar w:fldCharType="begin"/>
        </w:r>
        <w:r>
          <w:rPr>
            <w:noProof/>
            <w:webHidden/>
          </w:rPr>
          <w:instrText xml:space="preserve"> PAGEREF _Toc114052262 \h </w:instrText>
        </w:r>
        <w:r>
          <w:rPr>
            <w:noProof/>
            <w:webHidden/>
          </w:rPr>
        </w:r>
        <w:r>
          <w:rPr>
            <w:noProof/>
            <w:webHidden/>
          </w:rPr>
          <w:fldChar w:fldCharType="separate"/>
        </w:r>
        <w:r>
          <w:rPr>
            <w:noProof/>
            <w:webHidden/>
          </w:rPr>
          <w:t>36</w:t>
        </w:r>
        <w:r>
          <w:rPr>
            <w:noProof/>
            <w:webHidden/>
          </w:rPr>
          <w:fldChar w:fldCharType="end"/>
        </w:r>
      </w:hyperlink>
    </w:p>
    <w:p w14:paraId="365AE4C8"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63" w:history="1">
        <w:r w:rsidRPr="00E14560">
          <w:rPr>
            <w:rStyle w:val="Hyperlink"/>
            <w:noProof/>
          </w:rPr>
          <w:t>Cube Remove Data</w:t>
        </w:r>
        <w:r>
          <w:rPr>
            <w:noProof/>
            <w:webHidden/>
          </w:rPr>
          <w:tab/>
        </w:r>
        <w:r>
          <w:rPr>
            <w:noProof/>
            <w:webHidden/>
          </w:rPr>
          <w:fldChar w:fldCharType="begin"/>
        </w:r>
        <w:r>
          <w:rPr>
            <w:noProof/>
            <w:webHidden/>
          </w:rPr>
          <w:instrText xml:space="preserve"> PAGEREF _Toc114052263 \h </w:instrText>
        </w:r>
        <w:r>
          <w:rPr>
            <w:noProof/>
            <w:webHidden/>
          </w:rPr>
        </w:r>
        <w:r>
          <w:rPr>
            <w:noProof/>
            <w:webHidden/>
          </w:rPr>
          <w:fldChar w:fldCharType="separate"/>
        </w:r>
        <w:r>
          <w:rPr>
            <w:noProof/>
            <w:webHidden/>
          </w:rPr>
          <w:t>37</w:t>
        </w:r>
        <w:r>
          <w:rPr>
            <w:noProof/>
            <w:webHidden/>
          </w:rPr>
          <w:fldChar w:fldCharType="end"/>
        </w:r>
      </w:hyperlink>
    </w:p>
    <w:p w14:paraId="5807A30C"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64" w:history="1">
        <w:r w:rsidRPr="00E14560">
          <w:rPr>
            <w:rStyle w:val="Hyperlink"/>
            <w:noProof/>
          </w:rPr>
          <w:t>Cube Sync</w:t>
        </w:r>
        <w:r>
          <w:rPr>
            <w:noProof/>
            <w:webHidden/>
          </w:rPr>
          <w:tab/>
        </w:r>
        <w:r>
          <w:rPr>
            <w:noProof/>
            <w:webHidden/>
          </w:rPr>
          <w:fldChar w:fldCharType="begin"/>
        </w:r>
        <w:r>
          <w:rPr>
            <w:noProof/>
            <w:webHidden/>
          </w:rPr>
          <w:instrText xml:space="preserve"> PAGEREF _Toc114052264 \h </w:instrText>
        </w:r>
        <w:r>
          <w:rPr>
            <w:noProof/>
            <w:webHidden/>
          </w:rPr>
        </w:r>
        <w:r>
          <w:rPr>
            <w:noProof/>
            <w:webHidden/>
          </w:rPr>
          <w:fldChar w:fldCharType="separate"/>
        </w:r>
        <w:r>
          <w:rPr>
            <w:noProof/>
            <w:webHidden/>
          </w:rPr>
          <w:t>38</w:t>
        </w:r>
        <w:r>
          <w:rPr>
            <w:noProof/>
            <w:webHidden/>
          </w:rPr>
          <w:fldChar w:fldCharType="end"/>
        </w:r>
      </w:hyperlink>
    </w:p>
    <w:p w14:paraId="3806EDC2"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65" w:history="1">
        <w:r w:rsidRPr="00E14560">
          <w:rPr>
            <w:rStyle w:val="Hyperlink"/>
            <w:noProof/>
          </w:rPr>
          <w:t>EKB Cleanup</w:t>
        </w:r>
        <w:r>
          <w:rPr>
            <w:noProof/>
            <w:webHidden/>
          </w:rPr>
          <w:tab/>
        </w:r>
        <w:r>
          <w:rPr>
            <w:noProof/>
            <w:webHidden/>
          </w:rPr>
          <w:fldChar w:fldCharType="begin"/>
        </w:r>
        <w:r>
          <w:rPr>
            <w:noProof/>
            <w:webHidden/>
          </w:rPr>
          <w:instrText xml:space="preserve"> PAGEREF _Toc114052265 \h </w:instrText>
        </w:r>
        <w:r>
          <w:rPr>
            <w:noProof/>
            <w:webHidden/>
          </w:rPr>
        </w:r>
        <w:r>
          <w:rPr>
            <w:noProof/>
            <w:webHidden/>
          </w:rPr>
          <w:fldChar w:fldCharType="separate"/>
        </w:r>
        <w:r>
          <w:rPr>
            <w:noProof/>
            <w:webHidden/>
          </w:rPr>
          <w:t>39</w:t>
        </w:r>
        <w:r>
          <w:rPr>
            <w:noProof/>
            <w:webHidden/>
          </w:rPr>
          <w:fldChar w:fldCharType="end"/>
        </w:r>
      </w:hyperlink>
    </w:p>
    <w:p w14:paraId="7CDC029D"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66" w:history="1">
        <w:r w:rsidRPr="00E14560">
          <w:rPr>
            <w:rStyle w:val="Hyperlink"/>
            <w:noProof/>
          </w:rPr>
          <w:t>FDE Data Update</w:t>
        </w:r>
        <w:r>
          <w:rPr>
            <w:noProof/>
            <w:webHidden/>
          </w:rPr>
          <w:tab/>
        </w:r>
        <w:r>
          <w:rPr>
            <w:noProof/>
            <w:webHidden/>
          </w:rPr>
          <w:fldChar w:fldCharType="begin"/>
        </w:r>
        <w:r>
          <w:rPr>
            <w:noProof/>
            <w:webHidden/>
          </w:rPr>
          <w:instrText xml:space="preserve"> PAGEREF _Toc114052266 \h </w:instrText>
        </w:r>
        <w:r>
          <w:rPr>
            <w:noProof/>
            <w:webHidden/>
          </w:rPr>
        </w:r>
        <w:r>
          <w:rPr>
            <w:noProof/>
            <w:webHidden/>
          </w:rPr>
          <w:fldChar w:fldCharType="separate"/>
        </w:r>
        <w:r>
          <w:rPr>
            <w:noProof/>
            <w:webHidden/>
          </w:rPr>
          <w:t>39</w:t>
        </w:r>
        <w:r>
          <w:rPr>
            <w:noProof/>
            <w:webHidden/>
          </w:rPr>
          <w:fldChar w:fldCharType="end"/>
        </w:r>
      </w:hyperlink>
    </w:p>
    <w:p w14:paraId="1F5D4AC1"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67" w:history="1">
        <w:r w:rsidRPr="00E14560">
          <w:rPr>
            <w:rStyle w:val="Hyperlink"/>
            <w:noProof/>
          </w:rPr>
          <w:t>FDE Stage Fact Data</w:t>
        </w:r>
        <w:r>
          <w:rPr>
            <w:noProof/>
            <w:webHidden/>
          </w:rPr>
          <w:tab/>
        </w:r>
        <w:r>
          <w:rPr>
            <w:noProof/>
            <w:webHidden/>
          </w:rPr>
          <w:fldChar w:fldCharType="begin"/>
        </w:r>
        <w:r>
          <w:rPr>
            <w:noProof/>
            <w:webHidden/>
          </w:rPr>
          <w:instrText xml:space="preserve"> PAGEREF _Toc114052267 \h </w:instrText>
        </w:r>
        <w:r>
          <w:rPr>
            <w:noProof/>
            <w:webHidden/>
          </w:rPr>
        </w:r>
        <w:r>
          <w:rPr>
            <w:noProof/>
            <w:webHidden/>
          </w:rPr>
          <w:fldChar w:fldCharType="separate"/>
        </w:r>
        <w:r>
          <w:rPr>
            <w:noProof/>
            <w:webHidden/>
          </w:rPr>
          <w:t>40</w:t>
        </w:r>
        <w:r>
          <w:rPr>
            <w:noProof/>
            <w:webHidden/>
          </w:rPr>
          <w:fldChar w:fldCharType="end"/>
        </w:r>
      </w:hyperlink>
    </w:p>
    <w:p w14:paraId="5909A28E"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68" w:history="1">
        <w:r w:rsidRPr="00E14560">
          <w:rPr>
            <w:rStyle w:val="Hyperlink"/>
            <w:noProof/>
          </w:rPr>
          <w:t>Foundation Actuals Data Update</w:t>
        </w:r>
        <w:r>
          <w:rPr>
            <w:noProof/>
            <w:webHidden/>
          </w:rPr>
          <w:tab/>
        </w:r>
        <w:r>
          <w:rPr>
            <w:noProof/>
            <w:webHidden/>
          </w:rPr>
          <w:fldChar w:fldCharType="begin"/>
        </w:r>
        <w:r>
          <w:rPr>
            <w:noProof/>
            <w:webHidden/>
          </w:rPr>
          <w:instrText xml:space="preserve"> PAGEREF _Toc114052268 \h </w:instrText>
        </w:r>
        <w:r>
          <w:rPr>
            <w:noProof/>
            <w:webHidden/>
          </w:rPr>
        </w:r>
        <w:r>
          <w:rPr>
            <w:noProof/>
            <w:webHidden/>
          </w:rPr>
          <w:fldChar w:fldCharType="separate"/>
        </w:r>
        <w:r>
          <w:rPr>
            <w:noProof/>
            <w:webHidden/>
          </w:rPr>
          <w:t>41</w:t>
        </w:r>
        <w:r>
          <w:rPr>
            <w:noProof/>
            <w:webHidden/>
          </w:rPr>
          <w:fldChar w:fldCharType="end"/>
        </w:r>
      </w:hyperlink>
    </w:p>
    <w:p w14:paraId="61AE169F"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69" w:history="1">
        <w:r w:rsidRPr="00E14560">
          <w:rPr>
            <w:rStyle w:val="Hyperlink"/>
            <w:noProof/>
          </w:rPr>
          <w:t>Foundation Plan Data Update</w:t>
        </w:r>
        <w:r>
          <w:rPr>
            <w:noProof/>
            <w:webHidden/>
          </w:rPr>
          <w:tab/>
        </w:r>
        <w:r>
          <w:rPr>
            <w:noProof/>
            <w:webHidden/>
          </w:rPr>
          <w:fldChar w:fldCharType="begin"/>
        </w:r>
        <w:r>
          <w:rPr>
            <w:noProof/>
            <w:webHidden/>
          </w:rPr>
          <w:instrText xml:space="preserve"> PAGEREF _Toc114052269 \h </w:instrText>
        </w:r>
        <w:r>
          <w:rPr>
            <w:noProof/>
            <w:webHidden/>
          </w:rPr>
        </w:r>
        <w:r>
          <w:rPr>
            <w:noProof/>
            <w:webHidden/>
          </w:rPr>
          <w:fldChar w:fldCharType="separate"/>
        </w:r>
        <w:r>
          <w:rPr>
            <w:noProof/>
            <w:webHidden/>
          </w:rPr>
          <w:t>42</w:t>
        </w:r>
        <w:r>
          <w:rPr>
            <w:noProof/>
            <w:webHidden/>
          </w:rPr>
          <w:fldChar w:fldCharType="end"/>
        </w:r>
      </w:hyperlink>
    </w:p>
    <w:p w14:paraId="6EA6C752"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70" w:history="1">
        <w:r w:rsidRPr="00E14560">
          <w:rPr>
            <w:rStyle w:val="Hyperlink"/>
            <w:noProof/>
          </w:rPr>
          <w:t>Foundation Purge Aged Data</w:t>
        </w:r>
        <w:r>
          <w:rPr>
            <w:noProof/>
            <w:webHidden/>
          </w:rPr>
          <w:tab/>
        </w:r>
        <w:r>
          <w:rPr>
            <w:noProof/>
            <w:webHidden/>
          </w:rPr>
          <w:fldChar w:fldCharType="begin"/>
        </w:r>
        <w:r>
          <w:rPr>
            <w:noProof/>
            <w:webHidden/>
          </w:rPr>
          <w:instrText xml:space="preserve"> PAGEREF _Toc114052270 \h </w:instrText>
        </w:r>
        <w:r>
          <w:rPr>
            <w:noProof/>
            <w:webHidden/>
          </w:rPr>
        </w:r>
        <w:r>
          <w:rPr>
            <w:noProof/>
            <w:webHidden/>
          </w:rPr>
          <w:fldChar w:fldCharType="separate"/>
        </w:r>
        <w:r>
          <w:rPr>
            <w:noProof/>
            <w:webHidden/>
          </w:rPr>
          <w:t>43</w:t>
        </w:r>
        <w:r>
          <w:rPr>
            <w:noProof/>
            <w:webHidden/>
          </w:rPr>
          <w:fldChar w:fldCharType="end"/>
        </w:r>
      </w:hyperlink>
    </w:p>
    <w:p w14:paraId="0F3994C5"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71" w:history="1">
        <w:r w:rsidRPr="00E14560">
          <w:rPr>
            <w:rStyle w:val="Hyperlink"/>
            <w:noProof/>
          </w:rPr>
          <w:t>Foundation Set Time</w:t>
        </w:r>
        <w:r>
          <w:rPr>
            <w:noProof/>
            <w:webHidden/>
          </w:rPr>
          <w:tab/>
        </w:r>
        <w:r>
          <w:rPr>
            <w:noProof/>
            <w:webHidden/>
          </w:rPr>
          <w:fldChar w:fldCharType="begin"/>
        </w:r>
        <w:r>
          <w:rPr>
            <w:noProof/>
            <w:webHidden/>
          </w:rPr>
          <w:instrText xml:space="preserve"> PAGEREF _Toc114052271 \h </w:instrText>
        </w:r>
        <w:r>
          <w:rPr>
            <w:noProof/>
            <w:webHidden/>
          </w:rPr>
        </w:r>
        <w:r>
          <w:rPr>
            <w:noProof/>
            <w:webHidden/>
          </w:rPr>
          <w:fldChar w:fldCharType="separate"/>
        </w:r>
        <w:r>
          <w:rPr>
            <w:noProof/>
            <w:webHidden/>
          </w:rPr>
          <w:t>44</w:t>
        </w:r>
        <w:r>
          <w:rPr>
            <w:noProof/>
            <w:webHidden/>
          </w:rPr>
          <w:fldChar w:fldCharType="end"/>
        </w:r>
      </w:hyperlink>
    </w:p>
    <w:p w14:paraId="2F0D0656"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72" w:history="1">
        <w:r w:rsidRPr="00E14560">
          <w:rPr>
            <w:rStyle w:val="Hyperlink"/>
            <w:noProof/>
          </w:rPr>
          <w:t>Foundation Structure Update</w:t>
        </w:r>
        <w:r>
          <w:rPr>
            <w:noProof/>
            <w:webHidden/>
          </w:rPr>
          <w:tab/>
        </w:r>
        <w:r>
          <w:rPr>
            <w:noProof/>
            <w:webHidden/>
          </w:rPr>
          <w:fldChar w:fldCharType="begin"/>
        </w:r>
        <w:r>
          <w:rPr>
            <w:noProof/>
            <w:webHidden/>
          </w:rPr>
          <w:instrText xml:space="preserve"> PAGEREF _Toc114052272 \h </w:instrText>
        </w:r>
        <w:r>
          <w:rPr>
            <w:noProof/>
            <w:webHidden/>
          </w:rPr>
        </w:r>
        <w:r>
          <w:rPr>
            <w:noProof/>
            <w:webHidden/>
          </w:rPr>
          <w:fldChar w:fldCharType="separate"/>
        </w:r>
        <w:r>
          <w:rPr>
            <w:noProof/>
            <w:webHidden/>
          </w:rPr>
          <w:t>45</w:t>
        </w:r>
        <w:r>
          <w:rPr>
            <w:noProof/>
            <w:webHidden/>
          </w:rPr>
          <w:fldChar w:fldCharType="end"/>
        </w:r>
      </w:hyperlink>
    </w:p>
    <w:p w14:paraId="21B8D0A2"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73" w:history="1">
        <w:r w:rsidRPr="00E14560">
          <w:rPr>
            <w:rStyle w:val="Hyperlink"/>
            <w:noProof/>
          </w:rPr>
          <w:t>Gather Schema Stats</w:t>
        </w:r>
        <w:r>
          <w:rPr>
            <w:noProof/>
            <w:webHidden/>
          </w:rPr>
          <w:tab/>
        </w:r>
        <w:r>
          <w:rPr>
            <w:noProof/>
            <w:webHidden/>
          </w:rPr>
          <w:fldChar w:fldCharType="begin"/>
        </w:r>
        <w:r>
          <w:rPr>
            <w:noProof/>
            <w:webHidden/>
          </w:rPr>
          <w:instrText xml:space="preserve"> PAGEREF _Toc114052273 \h </w:instrText>
        </w:r>
        <w:r>
          <w:rPr>
            <w:noProof/>
            <w:webHidden/>
          </w:rPr>
        </w:r>
        <w:r>
          <w:rPr>
            <w:noProof/>
            <w:webHidden/>
          </w:rPr>
          <w:fldChar w:fldCharType="separate"/>
        </w:r>
        <w:r>
          <w:rPr>
            <w:noProof/>
            <w:webHidden/>
          </w:rPr>
          <w:t>46</w:t>
        </w:r>
        <w:r>
          <w:rPr>
            <w:noProof/>
            <w:webHidden/>
          </w:rPr>
          <w:fldChar w:fldCharType="end"/>
        </w:r>
      </w:hyperlink>
    </w:p>
    <w:p w14:paraId="4A28A3F4" w14:textId="77777777" w:rsidR="000D2C14" w:rsidRDefault="000D2C14">
      <w:pPr>
        <w:pStyle w:val="TOC4"/>
        <w:tabs>
          <w:tab w:val="right" w:leader="dot" w:pos="9350"/>
        </w:tabs>
        <w:rPr>
          <w:rFonts w:eastAsiaTheme="minorEastAsia" w:cstheme="minorBidi"/>
          <w:noProof/>
          <w:color w:val="auto"/>
          <w:sz w:val="22"/>
          <w:szCs w:val="22"/>
        </w:rPr>
      </w:pPr>
      <w:hyperlink w:anchor="_Toc114052274" w:history="1">
        <w:r w:rsidRPr="00E14560">
          <w:rPr>
            <w:rStyle w:val="Hyperlink"/>
            <w:noProof/>
          </w:rPr>
          <w:t>Sample GatherSchemaStats.sql</w:t>
        </w:r>
        <w:r>
          <w:rPr>
            <w:noProof/>
            <w:webHidden/>
          </w:rPr>
          <w:tab/>
        </w:r>
        <w:r>
          <w:rPr>
            <w:noProof/>
            <w:webHidden/>
          </w:rPr>
          <w:fldChar w:fldCharType="begin"/>
        </w:r>
        <w:r>
          <w:rPr>
            <w:noProof/>
            <w:webHidden/>
          </w:rPr>
          <w:instrText xml:space="preserve"> PAGEREF _Toc114052274 \h </w:instrText>
        </w:r>
        <w:r>
          <w:rPr>
            <w:noProof/>
            <w:webHidden/>
          </w:rPr>
        </w:r>
        <w:r>
          <w:rPr>
            <w:noProof/>
            <w:webHidden/>
          </w:rPr>
          <w:fldChar w:fldCharType="separate"/>
        </w:r>
        <w:r>
          <w:rPr>
            <w:noProof/>
            <w:webHidden/>
          </w:rPr>
          <w:t>46</w:t>
        </w:r>
        <w:r>
          <w:rPr>
            <w:noProof/>
            <w:webHidden/>
          </w:rPr>
          <w:fldChar w:fldCharType="end"/>
        </w:r>
      </w:hyperlink>
    </w:p>
    <w:p w14:paraId="14269DF6"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75" w:history="1">
        <w:r w:rsidRPr="00E14560">
          <w:rPr>
            <w:rStyle w:val="Hyperlink"/>
            <w:noProof/>
          </w:rPr>
          <w:t>Get Batch Result (Mulesoft)</w:t>
        </w:r>
        <w:r>
          <w:rPr>
            <w:noProof/>
            <w:webHidden/>
          </w:rPr>
          <w:tab/>
        </w:r>
        <w:r>
          <w:rPr>
            <w:noProof/>
            <w:webHidden/>
          </w:rPr>
          <w:fldChar w:fldCharType="begin"/>
        </w:r>
        <w:r>
          <w:rPr>
            <w:noProof/>
            <w:webHidden/>
          </w:rPr>
          <w:instrText xml:space="preserve"> PAGEREF _Toc114052275 \h </w:instrText>
        </w:r>
        <w:r>
          <w:rPr>
            <w:noProof/>
            <w:webHidden/>
          </w:rPr>
        </w:r>
        <w:r>
          <w:rPr>
            <w:noProof/>
            <w:webHidden/>
          </w:rPr>
          <w:fldChar w:fldCharType="separate"/>
        </w:r>
        <w:r>
          <w:rPr>
            <w:noProof/>
            <w:webHidden/>
          </w:rPr>
          <w:t>47</w:t>
        </w:r>
        <w:r>
          <w:rPr>
            <w:noProof/>
            <w:webHidden/>
          </w:rPr>
          <w:fldChar w:fldCharType="end"/>
        </w:r>
      </w:hyperlink>
    </w:p>
    <w:p w14:paraId="2886A36F"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76" w:history="1">
        <w:r w:rsidRPr="00E14560">
          <w:rPr>
            <w:rStyle w:val="Hyperlink"/>
            <w:noProof/>
          </w:rPr>
          <w:t>Get EKB Schema Config (Mulesoft)</w:t>
        </w:r>
        <w:r>
          <w:rPr>
            <w:noProof/>
            <w:webHidden/>
          </w:rPr>
          <w:tab/>
        </w:r>
        <w:r>
          <w:rPr>
            <w:noProof/>
            <w:webHidden/>
          </w:rPr>
          <w:fldChar w:fldCharType="begin"/>
        </w:r>
        <w:r>
          <w:rPr>
            <w:noProof/>
            <w:webHidden/>
          </w:rPr>
          <w:instrText xml:space="preserve"> PAGEREF _Toc114052276 \h </w:instrText>
        </w:r>
        <w:r>
          <w:rPr>
            <w:noProof/>
            <w:webHidden/>
          </w:rPr>
        </w:r>
        <w:r>
          <w:rPr>
            <w:noProof/>
            <w:webHidden/>
          </w:rPr>
          <w:fldChar w:fldCharType="separate"/>
        </w:r>
        <w:r>
          <w:rPr>
            <w:noProof/>
            <w:webHidden/>
          </w:rPr>
          <w:t>48</w:t>
        </w:r>
        <w:r>
          <w:rPr>
            <w:noProof/>
            <w:webHidden/>
          </w:rPr>
          <w:fldChar w:fldCharType="end"/>
        </w:r>
      </w:hyperlink>
    </w:p>
    <w:p w14:paraId="5038B496"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77" w:history="1">
        <w:r w:rsidRPr="00E14560">
          <w:rPr>
            <w:rStyle w:val="Hyperlink"/>
            <w:noProof/>
          </w:rPr>
          <w:t>Get EXT Schema Config (Mulesoft)</w:t>
        </w:r>
        <w:r>
          <w:rPr>
            <w:noProof/>
            <w:webHidden/>
          </w:rPr>
          <w:tab/>
        </w:r>
        <w:r>
          <w:rPr>
            <w:noProof/>
            <w:webHidden/>
          </w:rPr>
          <w:fldChar w:fldCharType="begin"/>
        </w:r>
        <w:r>
          <w:rPr>
            <w:noProof/>
            <w:webHidden/>
          </w:rPr>
          <w:instrText xml:space="preserve"> PAGEREF _Toc114052277 \h </w:instrText>
        </w:r>
        <w:r>
          <w:rPr>
            <w:noProof/>
            <w:webHidden/>
          </w:rPr>
        </w:r>
        <w:r>
          <w:rPr>
            <w:noProof/>
            <w:webHidden/>
          </w:rPr>
          <w:fldChar w:fldCharType="separate"/>
        </w:r>
        <w:r>
          <w:rPr>
            <w:noProof/>
            <w:webHidden/>
          </w:rPr>
          <w:t>49</w:t>
        </w:r>
        <w:r>
          <w:rPr>
            <w:noProof/>
            <w:webHidden/>
          </w:rPr>
          <w:fldChar w:fldCharType="end"/>
        </w:r>
      </w:hyperlink>
    </w:p>
    <w:p w14:paraId="2A74C179"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78" w:history="1">
        <w:r w:rsidRPr="00E14560">
          <w:rPr>
            <w:rStyle w:val="Hyperlink"/>
            <w:noProof/>
          </w:rPr>
          <w:t>Global Variables</w:t>
        </w:r>
        <w:r>
          <w:rPr>
            <w:noProof/>
            <w:webHidden/>
          </w:rPr>
          <w:tab/>
        </w:r>
        <w:r>
          <w:rPr>
            <w:noProof/>
            <w:webHidden/>
          </w:rPr>
          <w:fldChar w:fldCharType="begin"/>
        </w:r>
        <w:r>
          <w:rPr>
            <w:noProof/>
            <w:webHidden/>
          </w:rPr>
          <w:instrText xml:space="preserve"> PAGEREF _Toc114052278 \h </w:instrText>
        </w:r>
        <w:r>
          <w:rPr>
            <w:noProof/>
            <w:webHidden/>
          </w:rPr>
        </w:r>
        <w:r>
          <w:rPr>
            <w:noProof/>
            <w:webHidden/>
          </w:rPr>
          <w:fldChar w:fldCharType="separate"/>
        </w:r>
        <w:r>
          <w:rPr>
            <w:noProof/>
            <w:webHidden/>
          </w:rPr>
          <w:t>49</w:t>
        </w:r>
        <w:r>
          <w:rPr>
            <w:noProof/>
            <w:webHidden/>
          </w:rPr>
          <w:fldChar w:fldCharType="end"/>
        </w:r>
      </w:hyperlink>
    </w:p>
    <w:p w14:paraId="5C2F16C6"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79" w:history="1">
        <w:r w:rsidRPr="00E14560">
          <w:rPr>
            <w:rStyle w:val="Hyperlink"/>
            <w:noProof/>
          </w:rPr>
          <w:t>Init EXT Schema (Mulesoft)</w:t>
        </w:r>
        <w:r>
          <w:rPr>
            <w:noProof/>
            <w:webHidden/>
          </w:rPr>
          <w:tab/>
        </w:r>
        <w:r>
          <w:rPr>
            <w:noProof/>
            <w:webHidden/>
          </w:rPr>
          <w:fldChar w:fldCharType="begin"/>
        </w:r>
        <w:r>
          <w:rPr>
            <w:noProof/>
            <w:webHidden/>
          </w:rPr>
          <w:instrText xml:space="preserve"> PAGEREF _Toc114052279 \h </w:instrText>
        </w:r>
        <w:r>
          <w:rPr>
            <w:noProof/>
            <w:webHidden/>
          </w:rPr>
        </w:r>
        <w:r>
          <w:rPr>
            <w:noProof/>
            <w:webHidden/>
          </w:rPr>
          <w:fldChar w:fldCharType="separate"/>
        </w:r>
        <w:r>
          <w:rPr>
            <w:noProof/>
            <w:webHidden/>
          </w:rPr>
          <w:t>51</w:t>
        </w:r>
        <w:r>
          <w:rPr>
            <w:noProof/>
            <w:webHidden/>
          </w:rPr>
          <w:fldChar w:fldCharType="end"/>
        </w:r>
      </w:hyperlink>
    </w:p>
    <w:p w14:paraId="15897F47"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80" w:history="1">
        <w:r w:rsidRPr="00E14560">
          <w:rPr>
            <w:rStyle w:val="Hyperlink"/>
            <w:noProof/>
          </w:rPr>
          <w:t>Initialize SFTP (Cloud)</w:t>
        </w:r>
        <w:r>
          <w:rPr>
            <w:noProof/>
            <w:webHidden/>
          </w:rPr>
          <w:tab/>
        </w:r>
        <w:r>
          <w:rPr>
            <w:noProof/>
            <w:webHidden/>
          </w:rPr>
          <w:fldChar w:fldCharType="begin"/>
        </w:r>
        <w:r>
          <w:rPr>
            <w:noProof/>
            <w:webHidden/>
          </w:rPr>
          <w:instrText xml:space="preserve"> PAGEREF _Toc114052280 \h </w:instrText>
        </w:r>
        <w:r>
          <w:rPr>
            <w:noProof/>
            <w:webHidden/>
          </w:rPr>
        </w:r>
        <w:r>
          <w:rPr>
            <w:noProof/>
            <w:webHidden/>
          </w:rPr>
          <w:fldChar w:fldCharType="separate"/>
        </w:r>
        <w:r>
          <w:rPr>
            <w:noProof/>
            <w:webHidden/>
          </w:rPr>
          <w:t>52</w:t>
        </w:r>
        <w:r>
          <w:rPr>
            <w:noProof/>
            <w:webHidden/>
          </w:rPr>
          <w:fldChar w:fldCharType="end"/>
        </w:r>
      </w:hyperlink>
    </w:p>
    <w:p w14:paraId="56E475FF"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81" w:history="1">
        <w:r w:rsidRPr="00E14560">
          <w:rPr>
            <w:rStyle w:val="Hyperlink"/>
            <w:noProof/>
          </w:rPr>
          <w:t>JI Member Data Load (Mulesoft &amp; DataStage)</w:t>
        </w:r>
        <w:r>
          <w:rPr>
            <w:noProof/>
            <w:webHidden/>
          </w:rPr>
          <w:tab/>
        </w:r>
        <w:r>
          <w:rPr>
            <w:noProof/>
            <w:webHidden/>
          </w:rPr>
          <w:fldChar w:fldCharType="begin"/>
        </w:r>
        <w:r>
          <w:rPr>
            <w:noProof/>
            <w:webHidden/>
          </w:rPr>
          <w:instrText xml:space="preserve"> PAGEREF _Toc114052281 \h </w:instrText>
        </w:r>
        <w:r>
          <w:rPr>
            <w:noProof/>
            <w:webHidden/>
          </w:rPr>
        </w:r>
        <w:r>
          <w:rPr>
            <w:noProof/>
            <w:webHidden/>
          </w:rPr>
          <w:fldChar w:fldCharType="separate"/>
        </w:r>
        <w:r>
          <w:rPr>
            <w:noProof/>
            <w:webHidden/>
          </w:rPr>
          <w:t>53</w:t>
        </w:r>
        <w:r>
          <w:rPr>
            <w:noProof/>
            <w:webHidden/>
          </w:rPr>
          <w:fldChar w:fldCharType="end"/>
        </w:r>
      </w:hyperlink>
    </w:p>
    <w:p w14:paraId="158FA21D"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82" w:history="1">
        <w:r w:rsidRPr="00E14560">
          <w:rPr>
            <w:rStyle w:val="Hyperlink"/>
            <w:noProof/>
          </w:rPr>
          <w:t>JI Meta Data Load (Mulesoft &amp; Datastage)</w:t>
        </w:r>
        <w:r>
          <w:rPr>
            <w:noProof/>
            <w:webHidden/>
          </w:rPr>
          <w:tab/>
        </w:r>
        <w:r>
          <w:rPr>
            <w:noProof/>
            <w:webHidden/>
          </w:rPr>
          <w:fldChar w:fldCharType="begin"/>
        </w:r>
        <w:r>
          <w:rPr>
            <w:noProof/>
            <w:webHidden/>
          </w:rPr>
          <w:instrText xml:space="preserve"> PAGEREF _Toc114052282 \h </w:instrText>
        </w:r>
        <w:r>
          <w:rPr>
            <w:noProof/>
            <w:webHidden/>
          </w:rPr>
        </w:r>
        <w:r>
          <w:rPr>
            <w:noProof/>
            <w:webHidden/>
          </w:rPr>
          <w:fldChar w:fldCharType="separate"/>
        </w:r>
        <w:r>
          <w:rPr>
            <w:noProof/>
            <w:webHidden/>
          </w:rPr>
          <w:t>54</w:t>
        </w:r>
        <w:r>
          <w:rPr>
            <w:noProof/>
            <w:webHidden/>
          </w:rPr>
          <w:fldChar w:fldCharType="end"/>
        </w:r>
      </w:hyperlink>
    </w:p>
    <w:p w14:paraId="424AEA48"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83" w:history="1">
        <w:r w:rsidRPr="00E14560">
          <w:rPr>
            <w:rStyle w:val="Hyperlink"/>
            <w:noProof/>
          </w:rPr>
          <w:t>Pending Batch Processes (Mulesoft)</w:t>
        </w:r>
        <w:r>
          <w:rPr>
            <w:noProof/>
            <w:webHidden/>
          </w:rPr>
          <w:tab/>
        </w:r>
        <w:r>
          <w:rPr>
            <w:noProof/>
            <w:webHidden/>
          </w:rPr>
          <w:fldChar w:fldCharType="begin"/>
        </w:r>
        <w:r>
          <w:rPr>
            <w:noProof/>
            <w:webHidden/>
          </w:rPr>
          <w:instrText xml:space="preserve"> PAGEREF _Toc114052283 \h </w:instrText>
        </w:r>
        <w:r>
          <w:rPr>
            <w:noProof/>
            <w:webHidden/>
          </w:rPr>
        </w:r>
        <w:r>
          <w:rPr>
            <w:noProof/>
            <w:webHidden/>
          </w:rPr>
          <w:fldChar w:fldCharType="separate"/>
        </w:r>
        <w:r>
          <w:rPr>
            <w:noProof/>
            <w:webHidden/>
          </w:rPr>
          <w:t>55</w:t>
        </w:r>
        <w:r>
          <w:rPr>
            <w:noProof/>
            <w:webHidden/>
          </w:rPr>
          <w:fldChar w:fldCharType="end"/>
        </w:r>
      </w:hyperlink>
    </w:p>
    <w:p w14:paraId="4F0AAB64"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84" w:history="1">
        <w:r w:rsidRPr="00E14560">
          <w:rPr>
            <w:rStyle w:val="Hyperlink"/>
            <w:noProof/>
          </w:rPr>
          <w:t>Plan Cube Sync</w:t>
        </w:r>
        <w:r>
          <w:rPr>
            <w:noProof/>
            <w:webHidden/>
          </w:rPr>
          <w:tab/>
        </w:r>
        <w:r>
          <w:rPr>
            <w:noProof/>
            <w:webHidden/>
          </w:rPr>
          <w:fldChar w:fldCharType="begin"/>
        </w:r>
        <w:r>
          <w:rPr>
            <w:noProof/>
            <w:webHidden/>
          </w:rPr>
          <w:instrText xml:space="preserve"> PAGEREF _Toc114052284 \h </w:instrText>
        </w:r>
        <w:r>
          <w:rPr>
            <w:noProof/>
            <w:webHidden/>
          </w:rPr>
        </w:r>
        <w:r>
          <w:rPr>
            <w:noProof/>
            <w:webHidden/>
          </w:rPr>
          <w:fldChar w:fldCharType="separate"/>
        </w:r>
        <w:r>
          <w:rPr>
            <w:noProof/>
            <w:webHidden/>
          </w:rPr>
          <w:t>56</w:t>
        </w:r>
        <w:r>
          <w:rPr>
            <w:noProof/>
            <w:webHidden/>
          </w:rPr>
          <w:fldChar w:fldCharType="end"/>
        </w:r>
      </w:hyperlink>
    </w:p>
    <w:p w14:paraId="675DEFFF"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85" w:history="1">
        <w:r w:rsidRPr="00E14560">
          <w:rPr>
            <w:rStyle w:val="Hyperlink"/>
            <w:noProof/>
          </w:rPr>
          <w:t>Plan Data Update</w:t>
        </w:r>
        <w:r>
          <w:rPr>
            <w:noProof/>
            <w:webHidden/>
          </w:rPr>
          <w:tab/>
        </w:r>
        <w:r>
          <w:rPr>
            <w:noProof/>
            <w:webHidden/>
          </w:rPr>
          <w:fldChar w:fldCharType="begin"/>
        </w:r>
        <w:r>
          <w:rPr>
            <w:noProof/>
            <w:webHidden/>
          </w:rPr>
          <w:instrText xml:space="preserve"> PAGEREF _Toc114052285 \h </w:instrText>
        </w:r>
        <w:r>
          <w:rPr>
            <w:noProof/>
            <w:webHidden/>
          </w:rPr>
        </w:r>
        <w:r>
          <w:rPr>
            <w:noProof/>
            <w:webHidden/>
          </w:rPr>
          <w:fldChar w:fldCharType="separate"/>
        </w:r>
        <w:r>
          <w:rPr>
            <w:noProof/>
            <w:webHidden/>
          </w:rPr>
          <w:t>56</w:t>
        </w:r>
        <w:r>
          <w:rPr>
            <w:noProof/>
            <w:webHidden/>
          </w:rPr>
          <w:fldChar w:fldCharType="end"/>
        </w:r>
      </w:hyperlink>
    </w:p>
    <w:p w14:paraId="19CCED38"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86" w:history="1">
        <w:r w:rsidRPr="00E14560">
          <w:rPr>
            <w:rStyle w:val="Hyperlink"/>
            <w:noProof/>
          </w:rPr>
          <w:t>Process Member Data (Mulesoft)</w:t>
        </w:r>
        <w:r>
          <w:rPr>
            <w:noProof/>
            <w:webHidden/>
          </w:rPr>
          <w:tab/>
        </w:r>
        <w:r>
          <w:rPr>
            <w:noProof/>
            <w:webHidden/>
          </w:rPr>
          <w:fldChar w:fldCharType="begin"/>
        </w:r>
        <w:r>
          <w:rPr>
            <w:noProof/>
            <w:webHidden/>
          </w:rPr>
          <w:instrText xml:space="preserve"> PAGEREF _Toc114052286 \h </w:instrText>
        </w:r>
        <w:r>
          <w:rPr>
            <w:noProof/>
            <w:webHidden/>
          </w:rPr>
        </w:r>
        <w:r>
          <w:rPr>
            <w:noProof/>
            <w:webHidden/>
          </w:rPr>
          <w:fldChar w:fldCharType="separate"/>
        </w:r>
        <w:r>
          <w:rPr>
            <w:noProof/>
            <w:webHidden/>
          </w:rPr>
          <w:t>58</w:t>
        </w:r>
        <w:r>
          <w:rPr>
            <w:noProof/>
            <w:webHidden/>
          </w:rPr>
          <w:fldChar w:fldCharType="end"/>
        </w:r>
      </w:hyperlink>
    </w:p>
    <w:p w14:paraId="65B5402E"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87" w:history="1">
        <w:r w:rsidRPr="00E14560">
          <w:rPr>
            <w:rStyle w:val="Hyperlink"/>
            <w:noProof/>
          </w:rPr>
          <w:t>Process Meta Data (Mulesoft)</w:t>
        </w:r>
        <w:r>
          <w:rPr>
            <w:noProof/>
            <w:webHidden/>
          </w:rPr>
          <w:tab/>
        </w:r>
        <w:r>
          <w:rPr>
            <w:noProof/>
            <w:webHidden/>
          </w:rPr>
          <w:fldChar w:fldCharType="begin"/>
        </w:r>
        <w:r>
          <w:rPr>
            <w:noProof/>
            <w:webHidden/>
          </w:rPr>
          <w:instrText xml:space="preserve"> PAGEREF _Toc114052287 \h </w:instrText>
        </w:r>
        <w:r>
          <w:rPr>
            <w:noProof/>
            <w:webHidden/>
          </w:rPr>
        </w:r>
        <w:r>
          <w:rPr>
            <w:noProof/>
            <w:webHidden/>
          </w:rPr>
          <w:fldChar w:fldCharType="separate"/>
        </w:r>
        <w:r>
          <w:rPr>
            <w:noProof/>
            <w:webHidden/>
          </w:rPr>
          <w:t>59</w:t>
        </w:r>
        <w:r>
          <w:rPr>
            <w:noProof/>
            <w:webHidden/>
          </w:rPr>
          <w:fldChar w:fldCharType="end"/>
        </w:r>
      </w:hyperlink>
    </w:p>
    <w:p w14:paraId="756BFF72"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88" w:history="1">
        <w:r w:rsidRPr="00E14560">
          <w:rPr>
            <w:rStyle w:val="Hyperlink"/>
            <w:noProof/>
          </w:rPr>
          <w:t>Quartz Cube Sync</w:t>
        </w:r>
        <w:r>
          <w:rPr>
            <w:noProof/>
            <w:webHidden/>
          </w:rPr>
          <w:tab/>
        </w:r>
        <w:r>
          <w:rPr>
            <w:noProof/>
            <w:webHidden/>
          </w:rPr>
          <w:fldChar w:fldCharType="begin"/>
        </w:r>
        <w:r>
          <w:rPr>
            <w:noProof/>
            <w:webHidden/>
          </w:rPr>
          <w:instrText xml:space="preserve"> PAGEREF _Toc114052288 \h </w:instrText>
        </w:r>
        <w:r>
          <w:rPr>
            <w:noProof/>
            <w:webHidden/>
          </w:rPr>
        </w:r>
        <w:r>
          <w:rPr>
            <w:noProof/>
            <w:webHidden/>
          </w:rPr>
          <w:fldChar w:fldCharType="separate"/>
        </w:r>
        <w:r>
          <w:rPr>
            <w:noProof/>
            <w:webHidden/>
          </w:rPr>
          <w:t>60</w:t>
        </w:r>
        <w:r>
          <w:rPr>
            <w:noProof/>
            <w:webHidden/>
          </w:rPr>
          <w:fldChar w:fldCharType="end"/>
        </w:r>
      </w:hyperlink>
    </w:p>
    <w:p w14:paraId="4B33B758"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89" w:history="1">
        <w:r w:rsidRPr="00E14560">
          <w:rPr>
            <w:rStyle w:val="Hyperlink"/>
            <w:noProof/>
          </w:rPr>
          <w:t>Quartz Purge Aged Data</w:t>
        </w:r>
        <w:r>
          <w:rPr>
            <w:noProof/>
            <w:webHidden/>
          </w:rPr>
          <w:tab/>
        </w:r>
        <w:r>
          <w:rPr>
            <w:noProof/>
            <w:webHidden/>
          </w:rPr>
          <w:fldChar w:fldCharType="begin"/>
        </w:r>
        <w:r>
          <w:rPr>
            <w:noProof/>
            <w:webHidden/>
          </w:rPr>
          <w:instrText xml:space="preserve"> PAGEREF _Toc114052289 \h </w:instrText>
        </w:r>
        <w:r>
          <w:rPr>
            <w:noProof/>
            <w:webHidden/>
          </w:rPr>
        </w:r>
        <w:r>
          <w:rPr>
            <w:noProof/>
            <w:webHidden/>
          </w:rPr>
          <w:fldChar w:fldCharType="separate"/>
        </w:r>
        <w:r>
          <w:rPr>
            <w:noProof/>
            <w:webHidden/>
          </w:rPr>
          <w:t>61</w:t>
        </w:r>
        <w:r>
          <w:rPr>
            <w:noProof/>
            <w:webHidden/>
          </w:rPr>
          <w:fldChar w:fldCharType="end"/>
        </w:r>
      </w:hyperlink>
    </w:p>
    <w:p w14:paraId="1A0D796C"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90" w:history="1">
        <w:r w:rsidRPr="00E14560">
          <w:rPr>
            <w:rStyle w:val="Hyperlink"/>
            <w:noProof/>
          </w:rPr>
          <w:t>Rebuild Contexts</w:t>
        </w:r>
        <w:r>
          <w:rPr>
            <w:noProof/>
            <w:webHidden/>
          </w:rPr>
          <w:tab/>
        </w:r>
        <w:r>
          <w:rPr>
            <w:noProof/>
            <w:webHidden/>
          </w:rPr>
          <w:fldChar w:fldCharType="begin"/>
        </w:r>
        <w:r>
          <w:rPr>
            <w:noProof/>
            <w:webHidden/>
          </w:rPr>
          <w:instrText xml:space="preserve"> PAGEREF _Toc114052290 \h </w:instrText>
        </w:r>
        <w:r>
          <w:rPr>
            <w:noProof/>
            <w:webHidden/>
          </w:rPr>
        </w:r>
        <w:r>
          <w:rPr>
            <w:noProof/>
            <w:webHidden/>
          </w:rPr>
          <w:fldChar w:fldCharType="separate"/>
        </w:r>
        <w:r>
          <w:rPr>
            <w:noProof/>
            <w:webHidden/>
          </w:rPr>
          <w:t>62</w:t>
        </w:r>
        <w:r>
          <w:rPr>
            <w:noProof/>
            <w:webHidden/>
          </w:rPr>
          <w:fldChar w:fldCharType="end"/>
        </w:r>
      </w:hyperlink>
    </w:p>
    <w:p w14:paraId="11F7DE88"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91" w:history="1">
        <w:r w:rsidRPr="00E14560">
          <w:rPr>
            <w:rStyle w:val="Hyperlink"/>
            <w:noProof/>
          </w:rPr>
          <w:t>Set JI Mule Properties (Mulesoft)</w:t>
        </w:r>
        <w:r>
          <w:rPr>
            <w:noProof/>
            <w:webHidden/>
          </w:rPr>
          <w:tab/>
        </w:r>
        <w:r>
          <w:rPr>
            <w:noProof/>
            <w:webHidden/>
          </w:rPr>
          <w:fldChar w:fldCharType="begin"/>
        </w:r>
        <w:r>
          <w:rPr>
            <w:noProof/>
            <w:webHidden/>
          </w:rPr>
          <w:instrText xml:space="preserve"> PAGEREF _Toc114052291 \h </w:instrText>
        </w:r>
        <w:r>
          <w:rPr>
            <w:noProof/>
            <w:webHidden/>
          </w:rPr>
        </w:r>
        <w:r>
          <w:rPr>
            <w:noProof/>
            <w:webHidden/>
          </w:rPr>
          <w:fldChar w:fldCharType="separate"/>
        </w:r>
        <w:r>
          <w:rPr>
            <w:noProof/>
            <w:webHidden/>
          </w:rPr>
          <w:t>63</w:t>
        </w:r>
        <w:r>
          <w:rPr>
            <w:noProof/>
            <w:webHidden/>
          </w:rPr>
          <w:fldChar w:fldCharType="end"/>
        </w:r>
      </w:hyperlink>
    </w:p>
    <w:p w14:paraId="6D20C705" w14:textId="77777777" w:rsidR="000D2C14" w:rsidRDefault="000D2C14">
      <w:pPr>
        <w:pStyle w:val="TOC4"/>
        <w:tabs>
          <w:tab w:val="right" w:leader="dot" w:pos="9350"/>
        </w:tabs>
        <w:rPr>
          <w:rFonts w:eastAsiaTheme="minorEastAsia" w:cstheme="minorBidi"/>
          <w:noProof/>
          <w:color w:val="auto"/>
          <w:sz w:val="22"/>
          <w:szCs w:val="22"/>
        </w:rPr>
      </w:pPr>
      <w:hyperlink w:anchor="_Toc114052292" w:history="1">
        <w:r w:rsidRPr="00E14560">
          <w:rPr>
            <w:rStyle w:val="Hyperlink"/>
            <w:noProof/>
          </w:rPr>
          <w:t>Sample SetEKBSchemaProperties.json</w:t>
        </w:r>
        <w:r>
          <w:rPr>
            <w:noProof/>
            <w:webHidden/>
          </w:rPr>
          <w:tab/>
        </w:r>
        <w:r>
          <w:rPr>
            <w:noProof/>
            <w:webHidden/>
          </w:rPr>
          <w:fldChar w:fldCharType="begin"/>
        </w:r>
        <w:r>
          <w:rPr>
            <w:noProof/>
            <w:webHidden/>
          </w:rPr>
          <w:instrText xml:space="preserve"> PAGEREF _Toc114052292 \h </w:instrText>
        </w:r>
        <w:r>
          <w:rPr>
            <w:noProof/>
            <w:webHidden/>
          </w:rPr>
        </w:r>
        <w:r>
          <w:rPr>
            <w:noProof/>
            <w:webHidden/>
          </w:rPr>
          <w:fldChar w:fldCharType="separate"/>
        </w:r>
        <w:r>
          <w:rPr>
            <w:noProof/>
            <w:webHidden/>
          </w:rPr>
          <w:t>63</w:t>
        </w:r>
        <w:r>
          <w:rPr>
            <w:noProof/>
            <w:webHidden/>
          </w:rPr>
          <w:fldChar w:fldCharType="end"/>
        </w:r>
      </w:hyperlink>
    </w:p>
    <w:p w14:paraId="1D7FECD3" w14:textId="77777777" w:rsidR="000D2C14" w:rsidRDefault="000D2C14">
      <w:pPr>
        <w:pStyle w:val="TOC4"/>
        <w:tabs>
          <w:tab w:val="right" w:leader="dot" w:pos="9350"/>
        </w:tabs>
        <w:rPr>
          <w:rFonts w:eastAsiaTheme="minorEastAsia" w:cstheme="minorBidi"/>
          <w:noProof/>
          <w:color w:val="auto"/>
          <w:sz w:val="22"/>
          <w:szCs w:val="22"/>
        </w:rPr>
      </w:pPr>
      <w:hyperlink w:anchor="_Toc114052293" w:history="1">
        <w:r w:rsidRPr="00E14560">
          <w:rPr>
            <w:rStyle w:val="Hyperlink"/>
            <w:noProof/>
          </w:rPr>
          <w:t>Sample SetEmailProperties.json</w:t>
        </w:r>
        <w:r>
          <w:rPr>
            <w:noProof/>
            <w:webHidden/>
          </w:rPr>
          <w:tab/>
        </w:r>
        <w:r>
          <w:rPr>
            <w:noProof/>
            <w:webHidden/>
          </w:rPr>
          <w:fldChar w:fldCharType="begin"/>
        </w:r>
        <w:r>
          <w:rPr>
            <w:noProof/>
            <w:webHidden/>
          </w:rPr>
          <w:instrText xml:space="preserve"> PAGEREF _Toc114052293 \h </w:instrText>
        </w:r>
        <w:r>
          <w:rPr>
            <w:noProof/>
            <w:webHidden/>
          </w:rPr>
        </w:r>
        <w:r>
          <w:rPr>
            <w:noProof/>
            <w:webHidden/>
          </w:rPr>
          <w:fldChar w:fldCharType="separate"/>
        </w:r>
        <w:r>
          <w:rPr>
            <w:noProof/>
            <w:webHidden/>
          </w:rPr>
          <w:t>63</w:t>
        </w:r>
        <w:r>
          <w:rPr>
            <w:noProof/>
            <w:webHidden/>
          </w:rPr>
          <w:fldChar w:fldCharType="end"/>
        </w:r>
      </w:hyperlink>
    </w:p>
    <w:p w14:paraId="4FAD249B" w14:textId="77777777" w:rsidR="000D2C14" w:rsidRDefault="000D2C14">
      <w:pPr>
        <w:pStyle w:val="TOC4"/>
        <w:tabs>
          <w:tab w:val="right" w:leader="dot" w:pos="9350"/>
        </w:tabs>
        <w:rPr>
          <w:rFonts w:eastAsiaTheme="minorEastAsia" w:cstheme="minorBidi"/>
          <w:noProof/>
          <w:color w:val="auto"/>
          <w:sz w:val="22"/>
          <w:szCs w:val="22"/>
        </w:rPr>
      </w:pPr>
      <w:hyperlink w:anchor="_Toc114052294" w:history="1">
        <w:r w:rsidRPr="00E14560">
          <w:rPr>
            <w:rStyle w:val="Hyperlink"/>
            <w:noProof/>
          </w:rPr>
          <w:t>Sample SetEXTSchemaProperties.json</w:t>
        </w:r>
        <w:r>
          <w:rPr>
            <w:noProof/>
            <w:webHidden/>
          </w:rPr>
          <w:tab/>
        </w:r>
        <w:r>
          <w:rPr>
            <w:noProof/>
            <w:webHidden/>
          </w:rPr>
          <w:fldChar w:fldCharType="begin"/>
        </w:r>
        <w:r>
          <w:rPr>
            <w:noProof/>
            <w:webHidden/>
          </w:rPr>
          <w:instrText xml:space="preserve"> PAGEREF _Toc114052294 \h </w:instrText>
        </w:r>
        <w:r>
          <w:rPr>
            <w:noProof/>
            <w:webHidden/>
          </w:rPr>
        </w:r>
        <w:r>
          <w:rPr>
            <w:noProof/>
            <w:webHidden/>
          </w:rPr>
          <w:fldChar w:fldCharType="separate"/>
        </w:r>
        <w:r>
          <w:rPr>
            <w:noProof/>
            <w:webHidden/>
          </w:rPr>
          <w:t>64</w:t>
        </w:r>
        <w:r>
          <w:rPr>
            <w:noProof/>
            <w:webHidden/>
          </w:rPr>
          <w:fldChar w:fldCharType="end"/>
        </w:r>
      </w:hyperlink>
    </w:p>
    <w:p w14:paraId="406232DD" w14:textId="77777777" w:rsidR="000D2C14" w:rsidRDefault="000D2C14">
      <w:pPr>
        <w:pStyle w:val="TOC4"/>
        <w:tabs>
          <w:tab w:val="right" w:leader="dot" w:pos="9350"/>
        </w:tabs>
        <w:rPr>
          <w:rFonts w:eastAsiaTheme="minorEastAsia" w:cstheme="minorBidi"/>
          <w:noProof/>
          <w:color w:val="auto"/>
          <w:sz w:val="22"/>
          <w:szCs w:val="22"/>
        </w:rPr>
      </w:pPr>
      <w:hyperlink w:anchor="_Toc114052295" w:history="1">
        <w:r w:rsidRPr="00E14560">
          <w:rPr>
            <w:rStyle w:val="Hyperlink"/>
            <w:noProof/>
          </w:rPr>
          <w:t>Sample SetFrameworkProperties.json</w:t>
        </w:r>
        <w:r>
          <w:rPr>
            <w:noProof/>
            <w:webHidden/>
          </w:rPr>
          <w:tab/>
        </w:r>
        <w:r>
          <w:rPr>
            <w:noProof/>
            <w:webHidden/>
          </w:rPr>
          <w:fldChar w:fldCharType="begin"/>
        </w:r>
        <w:r>
          <w:rPr>
            <w:noProof/>
            <w:webHidden/>
          </w:rPr>
          <w:instrText xml:space="preserve"> PAGEREF _Toc114052295 \h </w:instrText>
        </w:r>
        <w:r>
          <w:rPr>
            <w:noProof/>
            <w:webHidden/>
          </w:rPr>
        </w:r>
        <w:r>
          <w:rPr>
            <w:noProof/>
            <w:webHidden/>
          </w:rPr>
          <w:fldChar w:fldCharType="separate"/>
        </w:r>
        <w:r>
          <w:rPr>
            <w:noProof/>
            <w:webHidden/>
          </w:rPr>
          <w:t>64</w:t>
        </w:r>
        <w:r>
          <w:rPr>
            <w:noProof/>
            <w:webHidden/>
          </w:rPr>
          <w:fldChar w:fldCharType="end"/>
        </w:r>
      </w:hyperlink>
    </w:p>
    <w:p w14:paraId="124618FC" w14:textId="77777777" w:rsidR="000D2C14" w:rsidRDefault="000D2C14">
      <w:pPr>
        <w:pStyle w:val="TOC4"/>
        <w:tabs>
          <w:tab w:val="right" w:leader="dot" w:pos="9350"/>
        </w:tabs>
        <w:rPr>
          <w:rFonts w:eastAsiaTheme="minorEastAsia" w:cstheme="minorBidi"/>
          <w:noProof/>
          <w:color w:val="auto"/>
          <w:sz w:val="22"/>
          <w:szCs w:val="22"/>
        </w:rPr>
      </w:pPr>
      <w:hyperlink w:anchor="_Toc114052296" w:history="1">
        <w:r w:rsidRPr="00E14560">
          <w:rPr>
            <w:rStyle w:val="Hyperlink"/>
            <w:noProof/>
          </w:rPr>
          <w:t>Sample SetHTTPProperties.json</w:t>
        </w:r>
        <w:r>
          <w:rPr>
            <w:noProof/>
            <w:webHidden/>
          </w:rPr>
          <w:tab/>
        </w:r>
        <w:r>
          <w:rPr>
            <w:noProof/>
            <w:webHidden/>
          </w:rPr>
          <w:fldChar w:fldCharType="begin"/>
        </w:r>
        <w:r>
          <w:rPr>
            <w:noProof/>
            <w:webHidden/>
          </w:rPr>
          <w:instrText xml:space="preserve"> PAGEREF _Toc114052296 \h </w:instrText>
        </w:r>
        <w:r>
          <w:rPr>
            <w:noProof/>
            <w:webHidden/>
          </w:rPr>
        </w:r>
        <w:r>
          <w:rPr>
            <w:noProof/>
            <w:webHidden/>
          </w:rPr>
          <w:fldChar w:fldCharType="separate"/>
        </w:r>
        <w:r>
          <w:rPr>
            <w:noProof/>
            <w:webHidden/>
          </w:rPr>
          <w:t>65</w:t>
        </w:r>
        <w:r>
          <w:rPr>
            <w:noProof/>
            <w:webHidden/>
          </w:rPr>
          <w:fldChar w:fldCharType="end"/>
        </w:r>
      </w:hyperlink>
    </w:p>
    <w:p w14:paraId="26394714" w14:textId="77777777" w:rsidR="000D2C14" w:rsidRDefault="000D2C14">
      <w:pPr>
        <w:pStyle w:val="TOC4"/>
        <w:tabs>
          <w:tab w:val="right" w:leader="dot" w:pos="9350"/>
        </w:tabs>
        <w:rPr>
          <w:rFonts w:eastAsiaTheme="minorEastAsia" w:cstheme="minorBidi"/>
          <w:noProof/>
          <w:color w:val="auto"/>
          <w:sz w:val="22"/>
          <w:szCs w:val="22"/>
        </w:rPr>
      </w:pPr>
      <w:hyperlink w:anchor="_Toc114052297" w:history="1">
        <w:r w:rsidRPr="00E14560">
          <w:rPr>
            <w:rStyle w:val="Hyperlink"/>
            <w:noProof/>
          </w:rPr>
          <w:t>Sample SetJIProperties.json</w:t>
        </w:r>
        <w:r>
          <w:rPr>
            <w:noProof/>
            <w:webHidden/>
          </w:rPr>
          <w:tab/>
        </w:r>
        <w:r>
          <w:rPr>
            <w:noProof/>
            <w:webHidden/>
          </w:rPr>
          <w:fldChar w:fldCharType="begin"/>
        </w:r>
        <w:r>
          <w:rPr>
            <w:noProof/>
            <w:webHidden/>
          </w:rPr>
          <w:instrText xml:space="preserve"> PAGEREF _Toc114052297 \h </w:instrText>
        </w:r>
        <w:r>
          <w:rPr>
            <w:noProof/>
            <w:webHidden/>
          </w:rPr>
        </w:r>
        <w:r>
          <w:rPr>
            <w:noProof/>
            <w:webHidden/>
          </w:rPr>
          <w:fldChar w:fldCharType="separate"/>
        </w:r>
        <w:r>
          <w:rPr>
            <w:noProof/>
            <w:webHidden/>
          </w:rPr>
          <w:t>65</w:t>
        </w:r>
        <w:r>
          <w:rPr>
            <w:noProof/>
            <w:webHidden/>
          </w:rPr>
          <w:fldChar w:fldCharType="end"/>
        </w:r>
      </w:hyperlink>
    </w:p>
    <w:p w14:paraId="7E688156"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98" w:history="1">
        <w:r w:rsidRPr="00E14560">
          <w:rPr>
            <w:rStyle w:val="Hyperlink"/>
            <w:noProof/>
          </w:rPr>
          <w:t>Stage Facts (Cloud)</w:t>
        </w:r>
        <w:r>
          <w:rPr>
            <w:noProof/>
            <w:webHidden/>
          </w:rPr>
          <w:tab/>
        </w:r>
        <w:r>
          <w:rPr>
            <w:noProof/>
            <w:webHidden/>
          </w:rPr>
          <w:fldChar w:fldCharType="begin"/>
        </w:r>
        <w:r>
          <w:rPr>
            <w:noProof/>
            <w:webHidden/>
          </w:rPr>
          <w:instrText xml:space="preserve"> PAGEREF _Toc114052298 \h </w:instrText>
        </w:r>
        <w:r>
          <w:rPr>
            <w:noProof/>
            <w:webHidden/>
          </w:rPr>
        </w:r>
        <w:r>
          <w:rPr>
            <w:noProof/>
            <w:webHidden/>
          </w:rPr>
          <w:fldChar w:fldCharType="separate"/>
        </w:r>
        <w:r>
          <w:rPr>
            <w:noProof/>
            <w:webHidden/>
          </w:rPr>
          <w:t>66</w:t>
        </w:r>
        <w:r>
          <w:rPr>
            <w:noProof/>
            <w:webHidden/>
          </w:rPr>
          <w:fldChar w:fldCharType="end"/>
        </w:r>
      </w:hyperlink>
    </w:p>
    <w:p w14:paraId="0A36AD7E"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299" w:history="1">
        <w:r w:rsidRPr="00E14560">
          <w:rPr>
            <w:rStyle w:val="Hyperlink"/>
            <w:noProof/>
          </w:rPr>
          <w:t>Stage Structure (Cloud)</w:t>
        </w:r>
        <w:r>
          <w:rPr>
            <w:noProof/>
            <w:webHidden/>
          </w:rPr>
          <w:tab/>
        </w:r>
        <w:r>
          <w:rPr>
            <w:noProof/>
            <w:webHidden/>
          </w:rPr>
          <w:fldChar w:fldCharType="begin"/>
        </w:r>
        <w:r>
          <w:rPr>
            <w:noProof/>
            <w:webHidden/>
          </w:rPr>
          <w:instrText xml:space="preserve"> PAGEREF _Toc114052299 \h </w:instrText>
        </w:r>
        <w:r>
          <w:rPr>
            <w:noProof/>
            <w:webHidden/>
          </w:rPr>
        </w:r>
        <w:r>
          <w:rPr>
            <w:noProof/>
            <w:webHidden/>
          </w:rPr>
          <w:fldChar w:fldCharType="separate"/>
        </w:r>
        <w:r>
          <w:rPr>
            <w:noProof/>
            <w:webHidden/>
          </w:rPr>
          <w:t>66</w:t>
        </w:r>
        <w:r>
          <w:rPr>
            <w:noProof/>
            <w:webHidden/>
          </w:rPr>
          <w:fldChar w:fldCharType="end"/>
        </w:r>
      </w:hyperlink>
    </w:p>
    <w:p w14:paraId="6EAA67F4"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300" w:history="1">
        <w:r w:rsidRPr="00E14560">
          <w:rPr>
            <w:rStyle w:val="Hyperlink"/>
            <w:noProof/>
          </w:rPr>
          <w:t>Start EP Services</w:t>
        </w:r>
        <w:r>
          <w:rPr>
            <w:noProof/>
            <w:webHidden/>
          </w:rPr>
          <w:tab/>
        </w:r>
        <w:r>
          <w:rPr>
            <w:noProof/>
            <w:webHidden/>
          </w:rPr>
          <w:fldChar w:fldCharType="begin"/>
        </w:r>
        <w:r>
          <w:rPr>
            <w:noProof/>
            <w:webHidden/>
          </w:rPr>
          <w:instrText xml:space="preserve"> PAGEREF _Toc114052300 \h </w:instrText>
        </w:r>
        <w:r>
          <w:rPr>
            <w:noProof/>
            <w:webHidden/>
          </w:rPr>
        </w:r>
        <w:r>
          <w:rPr>
            <w:noProof/>
            <w:webHidden/>
          </w:rPr>
          <w:fldChar w:fldCharType="separate"/>
        </w:r>
        <w:r>
          <w:rPr>
            <w:noProof/>
            <w:webHidden/>
          </w:rPr>
          <w:t>67</w:t>
        </w:r>
        <w:r>
          <w:rPr>
            <w:noProof/>
            <w:webHidden/>
          </w:rPr>
          <w:fldChar w:fldCharType="end"/>
        </w:r>
      </w:hyperlink>
    </w:p>
    <w:p w14:paraId="1A62E9CA"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301" w:history="1">
        <w:r w:rsidRPr="00E14560">
          <w:rPr>
            <w:rStyle w:val="Hyperlink"/>
            <w:noProof/>
          </w:rPr>
          <w:t>Stop EP Services</w:t>
        </w:r>
        <w:r>
          <w:rPr>
            <w:noProof/>
            <w:webHidden/>
          </w:rPr>
          <w:tab/>
        </w:r>
        <w:r>
          <w:rPr>
            <w:noProof/>
            <w:webHidden/>
          </w:rPr>
          <w:fldChar w:fldCharType="begin"/>
        </w:r>
        <w:r>
          <w:rPr>
            <w:noProof/>
            <w:webHidden/>
          </w:rPr>
          <w:instrText xml:space="preserve"> PAGEREF _Toc114052301 \h </w:instrText>
        </w:r>
        <w:r>
          <w:rPr>
            <w:noProof/>
            <w:webHidden/>
          </w:rPr>
        </w:r>
        <w:r>
          <w:rPr>
            <w:noProof/>
            <w:webHidden/>
          </w:rPr>
          <w:fldChar w:fldCharType="separate"/>
        </w:r>
        <w:r>
          <w:rPr>
            <w:noProof/>
            <w:webHidden/>
          </w:rPr>
          <w:t>68</w:t>
        </w:r>
        <w:r>
          <w:rPr>
            <w:noProof/>
            <w:webHidden/>
          </w:rPr>
          <w:fldChar w:fldCharType="end"/>
        </w:r>
      </w:hyperlink>
    </w:p>
    <w:p w14:paraId="5FAF9E75" w14:textId="77777777" w:rsidR="000D2C14" w:rsidRDefault="000D2C14">
      <w:pPr>
        <w:pStyle w:val="TOC1"/>
        <w:tabs>
          <w:tab w:val="left" w:pos="1758"/>
          <w:tab w:val="right" w:leader="dot" w:pos="9350"/>
        </w:tabs>
        <w:rPr>
          <w:rFonts w:eastAsiaTheme="minorEastAsia" w:cstheme="minorBidi"/>
          <w:b w:val="0"/>
          <w:bCs w:val="0"/>
          <w:caps w:val="0"/>
          <w:noProof/>
          <w:color w:val="auto"/>
          <w:sz w:val="22"/>
          <w:szCs w:val="22"/>
        </w:rPr>
      </w:pPr>
      <w:hyperlink w:anchor="_Toc114052302" w:history="1">
        <w:r w:rsidRPr="00E14560">
          <w:rPr>
            <w:rStyle w:val="Hyperlink"/>
            <w:noProof/>
          </w:rPr>
          <w:t>EP Batch Service</w:t>
        </w:r>
        <w:r>
          <w:rPr>
            <w:rFonts w:eastAsiaTheme="minorEastAsia" w:cstheme="minorBidi"/>
            <w:b w:val="0"/>
            <w:bCs w:val="0"/>
            <w:caps w:val="0"/>
            <w:noProof/>
            <w:color w:val="auto"/>
            <w:sz w:val="22"/>
            <w:szCs w:val="22"/>
          </w:rPr>
          <w:tab/>
        </w:r>
        <w:r w:rsidRPr="00E14560">
          <w:rPr>
            <w:rStyle w:val="Hyperlink"/>
            <w:noProof/>
          </w:rPr>
          <w:t>Section 6</w:t>
        </w:r>
        <w:r>
          <w:rPr>
            <w:noProof/>
            <w:webHidden/>
          </w:rPr>
          <w:tab/>
        </w:r>
        <w:r>
          <w:rPr>
            <w:noProof/>
            <w:webHidden/>
          </w:rPr>
          <w:fldChar w:fldCharType="begin"/>
        </w:r>
        <w:r>
          <w:rPr>
            <w:noProof/>
            <w:webHidden/>
          </w:rPr>
          <w:instrText xml:space="preserve"> PAGEREF _Toc114052302 \h </w:instrText>
        </w:r>
        <w:r>
          <w:rPr>
            <w:noProof/>
            <w:webHidden/>
          </w:rPr>
        </w:r>
        <w:r>
          <w:rPr>
            <w:noProof/>
            <w:webHidden/>
          </w:rPr>
          <w:fldChar w:fldCharType="separate"/>
        </w:r>
        <w:r>
          <w:rPr>
            <w:noProof/>
            <w:webHidden/>
          </w:rPr>
          <w:t>69</w:t>
        </w:r>
        <w:r>
          <w:rPr>
            <w:noProof/>
            <w:webHidden/>
          </w:rPr>
          <w:fldChar w:fldCharType="end"/>
        </w:r>
      </w:hyperlink>
    </w:p>
    <w:p w14:paraId="6F5ED18E"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303" w:history="1">
        <w:r w:rsidRPr="00E14560">
          <w:rPr>
            <w:rStyle w:val="Hyperlink"/>
            <w:noProof/>
          </w:rPr>
          <w:t>EP Batch Client/Server Workflow</w:t>
        </w:r>
        <w:r>
          <w:rPr>
            <w:noProof/>
            <w:webHidden/>
          </w:rPr>
          <w:tab/>
        </w:r>
        <w:r>
          <w:rPr>
            <w:noProof/>
            <w:webHidden/>
          </w:rPr>
          <w:fldChar w:fldCharType="begin"/>
        </w:r>
        <w:r>
          <w:rPr>
            <w:noProof/>
            <w:webHidden/>
          </w:rPr>
          <w:instrText xml:space="preserve"> PAGEREF _Toc114052303 \h </w:instrText>
        </w:r>
        <w:r>
          <w:rPr>
            <w:noProof/>
            <w:webHidden/>
          </w:rPr>
        </w:r>
        <w:r>
          <w:rPr>
            <w:noProof/>
            <w:webHidden/>
          </w:rPr>
          <w:fldChar w:fldCharType="separate"/>
        </w:r>
        <w:r>
          <w:rPr>
            <w:noProof/>
            <w:webHidden/>
          </w:rPr>
          <w:t>70</w:t>
        </w:r>
        <w:r>
          <w:rPr>
            <w:noProof/>
            <w:webHidden/>
          </w:rPr>
          <w:fldChar w:fldCharType="end"/>
        </w:r>
      </w:hyperlink>
    </w:p>
    <w:p w14:paraId="239A39BC"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304" w:history="1">
        <w:r w:rsidRPr="00E14560">
          <w:rPr>
            <w:rStyle w:val="Hyperlink"/>
            <w:noProof/>
          </w:rPr>
          <w:t>Suggested Batch Service Settings</w:t>
        </w:r>
        <w:r>
          <w:rPr>
            <w:noProof/>
            <w:webHidden/>
          </w:rPr>
          <w:tab/>
        </w:r>
        <w:r>
          <w:rPr>
            <w:noProof/>
            <w:webHidden/>
          </w:rPr>
          <w:fldChar w:fldCharType="begin"/>
        </w:r>
        <w:r>
          <w:rPr>
            <w:noProof/>
            <w:webHidden/>
          </w:rPr>
          <w:instrText xml:space="preserve"> PAGEREF _Toc114052304 \h </w:instrText>
        </w:r>
        <w:r>
          <w:rPr>
            <w:noProof/>
            <w:webHidden/>
          </w:rPr>
        </w:r>
        <w:r>
          <w:rPr>
            <w:noProof/>
            <w:webHidden/>
          </w:rPr>
          <w:fldChar w:fldCharType="separate"/>
        </w:r>
        <w:r>
          <w:rPr>
            <w:noProof/>
            <w:webHidden/>
          </w:rPr>
          <w:t>71</w:t>
        </w:r>
        <w:r>
          <w:rPr>
            <w:noProof/>
            <w:webHidden/>
          </w:rPr>
          <w:fldChar w:fldCharType="end"/>
        </w:r>
      </w:hyperlink>
    </w:p>
    <w:p w14:paraId="6EA5B297"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305" w:history="1">
        <w:r w:rsidRPr="00E14560">
          <w:rPr>
            <w:rStyle w:val="Hyperlink"/>
            <w:noProof/>
          </w:rPr>
          <w:t>Sample Application Settings</w:t>
        </w:r>
        <w:r>
          <w:rPr>
            <w:noProof/>
            <w:webHidden/>
          </w:rPr>
          <w:tab/>
        </w:r>
        <w:r>
          <w:rPr>
            <w:noProof/>
            <w:webHidden/>
          </w:rPr>
          <w:fldChar w:fldCharType="begin"/>
        </w:r>
        <w:r>
          <w:rPr>
            <w:noProof/>
            <w:webHidden/>
          </w:rPr>
          <w:instrText xml:space="preserve"> PAGEREF _Toc114052305 \h </w:instrText>
        </w:r>
        <w:r>
          <w:rPr>
            <w:noProof/>
            <w:webHidden/>
          </w:rPr>
        </w:r>
        <w:r>
          <w:rPr>
            <w:noProof/>
            <w:webHidden/>
          </w:rPr>
          <w:fldChar w:fldCharType="separate"/>
        </w:r>
        <w:r>
          <w:rPr>
            <w:noProof/>
            <w:webHidden/>
          </w:rPr>
          <w:t>72</w:t>
        </w:r>
        <w:r>
          <w:rPr>
            <w:noProof/>
            <w:webHidden/>
          </w:rPr>
          <w:fldChar w:fldCharType="end"/>
        </w:r>
      </w:hyperlink>
    </w:p>
    <w:p w14:paraId="65C14E21" w14:textId="77777777" w:rsidR="000D2C14" w:rsidRDefault="000D2C14">
      <w:pPr>
        <w:pStyle w:val="TOC1"/>
        <w:tabs>
          <w:tab w:val="left" w:pos="1651"/>
          <w:tab w:val="right" w:leader="dot" w:pos="9350"/>
        </w:tabs>
        <w:rPr>
          <w:rFonts w:eastAsiaTheme="minorEastAsia" w:cstheme="minorBidi"/>
          <w:b w:val="0"/>
          <w:bCs w:val="0"/>
          <w:caps w:val="0"/>
          <w:noProof/>
          <w:color w:val="auto"/>
          <w:sz w:val="22"/>
          <w:szCs w:val="22"/>
        </w:rPr>
      </w:pPr>
      <w:hyperlink w:anchor="_Toc114052306" w:history="1">
        <w:r w:rsidRPr="00E14560">
          <w:rPr>
            <w:rStyle w:val="Hyperlink"/>
            <w:noProof/>
          </w:rPr>
          <w:t>EP Batch Client</w:t>
        </w:r>
        <w:r>
          <w:rPr>
            <w:rFonts w:eastAsiaTheme="minorEastAsia" w:cstheme="minorBidi"/>
            <w:b w:val="0"/>
            <w:bCs w:val="0"/>
            <w:caps w:val="0"/>
            <w:noProof/>
            <w:color w:val="auto"/>
            <w:sz w:val="22"/>
            <w:szCs w:val="22"/>
          </w:rPr>
          <w:tab/>
        </w:r>
        <w:r w:rsidRPr="00E14560">
          <w:rPr>
            <w:rStyle w:val="Hyperlink"/>
            <w:noProof/>
          </w:rPr>
          <w:t>Section 7</w:t>
        </w:r>
        <w:r>
          <w:rPr>
            <w:noProof/>
            <w:webHidden/>
          </w:rPr>
          <w:tab/>
        </w:r>
        <w:r>
          <w:rPr>
            <w:noProof/>
            <w:webHidden/>
          </w:rPr>
          <w:fldChar w:fldCharType="begin"/>
        </w:r>
        <w:r>
          <w:rPr>
            <w:noProof/>
            <w:webHidden/>
          </w:rPr>
          <w:instrText xml:space="preserve"> PAGEREF _Toc114052306 \h </w:instrText>
        </w:r>
        <w:r>
          <w:rPr>
            <w:noProof/>
            <w:webHidden/>
          </w:rPr>
        </w:r>
        <w:r>
          <w:rPr>
            <w:noProof/>
            <w:webHidden/>
          </w:rPr>
          <w:fldChar w:fldCharType="separate"/>
        </w:r>
        <w:r>
          <w:rPr>
            <w:noProof/>
            <w:webHidden/>
          </w:rPr>
          <w:t>74</w:t>
        </w:r>
        <w:r>
          <w:rPr>
            <w:noProof/>
            <w:webHidden/>
          </w:rPr>
          <w:fldChar w:fldCharType="end"/>
        </w:r>
      </w:hyperlink>
    </w:p>
    <w:p w14:paraId="43DF2AD2"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307" w:history="1">
        <w:r w:rsidRPr="00E14560">
          <w:rPr>
            <w:rStyle w:val="Hyperlink"/>
            <w:noProof/>
          </w:rPr>
          <w:t>EP Batch Client Desktop</w:t>
        </w:r>
        <w:r>
          <w:rPr>
            <w:noProof/>
            <w:webHidden/>
          </w:rPr>
          <w:tab/>
        </w:r>
        <w:r>
          <w:rPr>
            <w:noProof/>
            <w:webHidden/>
          </w:rPr>
          <w:fldChar w:fldCharType="begin"/>
        </w:r>
        <w:r>
          <w:rPr>
            <w:noProof/>
            <w:webHidden/>
          </w:rPr>
          <w:instrText xml:space="preserve"> PAGEREF _Toc114052307 \h </w:instrText>
        </w:r>
        <w:r>
          <w:rPr>
            <w:noProof/>
            <w:webHidden/>
          </w:rPr>
        </w:r>
        <w:r>
          <w:rPr>
            <w:noProof/>
            <w:webHidden/>
          </w:rPr>
          <w:fldChar w:fldCharType="separate"/>
        </w:r>
        <w:r>
          <w:rPr>
            <w:noProof/>
            <w:webHidden/>
          </w:rPr>
          <w:t>74</w:t>
        </w:r>
        <w:r>
          <w:rPr>
            <w:noProof/>
            <w:webHidden/>
          </w:rPr>
          <w:fldChar w:fldCharType="end"/>
        </w:r>
      </w:hyperlink>
    </w:p>
    <w:p w14:paraId="637A842B"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308" w:history="1">
        <w:r w:rsidRPr="00E14560">
          <w:rPr>
            <w:rStyle w:val="Hyperlink"/>
            <w:noProof/>
          </w:rPr>
          <w:t>Menu Items</w:t>
        </w:r>
        <w:r>
          <w:rPr>
            <w:noProof/>
            <w:webHidden/>
          </w:rPr>
          <w:tab/>
        </w:r>
        <w:r>
          <w:rPr>
            <w:noProof/>
            <w:webHidden/>
          </w:rPr>
          <w:fldChar w:fldCharType="begin"/>
        </w:r>
        <w:r>
          <w:rPr>
            <w:noProof/>
            <w:webHidden/>
          </w:rPr>
          <w:instrText xml:space="preserve"> PAGEREF _Toc114052308 \h </w:instrText>
        </w:r>
        <w:r>
          <w:rPr>
            <w:noProof/>
            <w:webHidden/>
          </w:rPr>
        </w:r>
        <w:r>
          <w:rPr>
            <w:noProof/>
            <w:webHidden/>
          </w:rPr>
          <w:fldChar w:fldCharType="separate"/>
        </w:r>
        <w:r>
          <w:rPr>
            <w:noProof/>
            <w:webHidden/>
          </w:rPr>
          <w:t>74</w:t>
        </w:r>
        <w:r>
          <w:rPr>
            <w:noProof/>
            <w:webHidden/>
          </w:rPr>
          <w:fldChar w:fldCharType="end"/>
        </w:r>
      </w:hyperlink>
    </w:p>
    <w:p w14:paraId="6E2D4334"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309" w:history="1">
        <w:r w:rsidRPr="00E14560">
          <w:rPr>
            <w:rStyle w:val="Hyperlink"/>
            <w:noProof/>
          </w:rPr>
          <w:t>EP Batch Client Session</w:t>
        </w:r>
        <w:r>
          <w:rPr>
            <w:noProof/>
            <w:webHidden/>
          </w:rPr>
          <w:tab/>
        </w:r>
        <w:r>
          <w:rPr>
            <w:noProof/>
            <w:webHidden/>
          </w:rPr>
          <w:fldChar w:fldCharType="begin"/>
        </w:r>
        <w:r>
          <w:rPr>
            <w:noProof/>
            <w:webHidden/>
          </w:rPr>
          <w:instrText xml:space="preserve"> PAGEREF _Toc114052309 \h </w:instrText>
        </w:r>
        <w:r>
          <w:rPr>
            <w:noProof/>
            <w:webHidden/>
          </w:rPr>
        </w:r>
        <w:r>
          <w:rPr>
            <w:noProof/>
            <w:webHidden/>
          </w:rPr>
          <w:fldChar w:fldCharType="separate"/>
        </w:r>
        <w:r>
          <w:rPr>
            <w:noProof/>
            <w:webHidden/>
          </w:rPr>
          <w:t>75</w:t>
        </w:r>
        <w:r>
          <w:rPr>
            <w:noProof/>
            <w:webHidden/>
          </w:rPr>
          <w:fldChar w:fldCharType="end"/>
        </w:r>
      </w:hyperlink>
    </w:p>
    <w:p w14:paraId="59781D12"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310" w:history="1">
        <w:r w:rsidRPr="00E14560">
          <w:rPr>
            <w:rStyle w:val="Hyperlink"/>
            <w:noProof/>
          </w:rPr>
          <w:t>Options Panel</w:t>
        </w:r>
        <w:r>
          <w:rPr>
            <w:noProof/>
            <w:webHidden/>
          </w:rPr>
          <w:tab/>
        </w:r>
        <w:r>
          <w:rPr>
            <w:noProof/>
            <w:webHidden/>
          </w:rPr>
          <w:fldChar w:fldCharType="begin"/>
        </w:r>
        <w:r>
          <w:rPr>
            <w:noProof/>
            <w:webHidden/>
          </w:rPr>
          <w:instrText xml:space="preserve"> PAGEREF _Toc114052310 \h </w:instrText>
        </w:r>
        <w:r>
          <w:rPr>
            <w:noProof/>
            <w:webHidden/>
          </w:rPr>
        </w:r>
        <w:r>
          <w:rPr>
            <w:noProof/>
            <w:webHidden/>
          </w:rPr>
          <w:fldChar w:fldCharType="separate"/>
        </w:r>
        <w:r>
          <w:rPr>
            <w:noProof/>
            <w:webHidden/>
          </w:rPr>
          <w:t>75</w:t>
        </w:r>
        <w:r>
          <w:rPr>
            <w:noProof/>
            <w:webHidden/>
          </w:rPr>
          <w:fldChar w:fldCharType="end"/>
        </w:r>
      </w:hyperlink>
    </w:p>
    <w:p w14:paraId="70002D0E"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311" w:history="1">
        <w:r w:rsidRPr="00E14560">
          <w:rPr>
            <w:rStyle w:val="Hyperlink"/>
            <w:noProof/>
          </w:rPr>
          <w:t>Sample Application Settings</w:t>
        </w:r>
        <w:r>
          <w:rPr>
            <w:noProof/>
            <w:webHidden/>
          </w:rPr>
          <w:tab/>
        </w:r>
        <w:r>
          <w:rPr>
            <w:noProof/>
            <w:webHidden/>
          </w:rPr>
          <w:fldChar w:fldCharType="begin"/>
        </w:r>
        <w:r>
          <w:rPr>
            <w:noProof/>
            <w:webHidden/>
          </w:rPr>
          <w:instrText xml:space="preserve"> PAGEREF _Toc114052311 \h </w:instrText>
        </w:r>
        <w:r>
          <w:rPr>
            <w:noProof/>
            <w:webHidden/>
          </w:rPr>
        </w:r>
        <w:r>
          <w:rPr>
            <w:noProof/>
            <w:webHidden/>
          </w:rPr>
          <w:fldChar w:fldCharType="separate"/>
        </w:r>
        <w:r>
          <w:rPr>
            <w:noProof/>
            <w:webHidden/>
          </w:rPr>
          <w:t>76</w:t>
        </w:r>
        <w:r>
          <w:rPr>
            <w:noProof/>
            <w:webHidden/>
          </w:rPr>
          <w:fldChar w:fldCharType="end"/>
        </w:r>
      </w:hyperlink>
    </w:p>
    <w:p w14:paraId="51CD530B"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312" w:history="1">
        <w:r w:rsidRPr="00E14560">
          <w:rPr>
            <w:rStyle w:val="Hyperlink"/>
            <w:noProof/>
          </w:rPr>
          <w:t>Sample User Settings</w:t>
        </w:r>
        <w:r>
          <w:rPr>
            <w:noProof/>
            <w:webHidden/>
          </w:rPr>
          <w:tab/>
        </w:r>
        <w:r>
          <w:rPr>
            <w:noProof/>
            <w:webHidden/>
          </w:rPr>
          <w:fldChar w:fldCharType="begin"/>
        </w:r>
        <w:r>
          <w:rPr>
            <w:noProof/>
            <w:webHidden/>
          </w:rPr>
          <w:instrText xml:space="preserve"> PAGEREF _Toc114052312 \h </w:instrText>
        </w:r>
        <w:r>
          <w:rPr>
            <w:noProof/>
            <w:webHidden/>
          </w:rPr>
        </w:r>
        <w:r>
          <w:rPr>
            <w:noProof/>
            <w:webHidden/>
          </w:rPr>
          <w:fldChar w:fldCharType="separate"/>
        </w:r>
        <w:r>
          <w:rPr>
            <w:noProof/>
            <w:webHidden/>
          </w:rPr>
          <w:t>76</w:t>
        </w:r>
        <w:r>
          <w:rPr>
            <w:noProof/>
            <w:webHidden/>
          </w:rPr>
          <w:fldChar w:fldCharType="end"/>
        </w:r>
      </w:hyperlink>
    </w:p>
    <w:p w14:paraId="4CF7A8A2" w14:textId="77777777" w:rsidR="000D2C14" w:rsidRDefault="000D2C14">
      <w:pPr>
        <w:pStyle w:val="TOC1"/>
        <w:tabs>
          <w:tab w:val="left" w:pos="3046"/>
          <w:tab w:val="right" w:leader="dot" w:pos="9350"/>
        </w:tabs>
        <w:rPr>
          <w:rFonts w:eastAsiaTheme="minorEastAsia" w:cstheme="minorBidi"/>
          <w:b w:val="0"/>
          <w:bCs w:val="0"/>
          <w:caps w:val="0"/>
          <w:noProof/>
          <w:color w:val="auto"/>
          <w:sz w:val="22"/>
          <w:szCs w:val="22"/>
        </w:rPr>
      </w:pPr>
      <w:hyperlink w:anchor="_Toc114052313" w:history="1">
        <w:r w:rsidRPr="00E14560">
          <w:rPr>
            <w:rStyle w:val="Hyperlink"/>
            <w:noProof/>
          </w:rPr>
          <w:t>EP Batch Facility Installation</w:t>
        </w:r>
        <w:r>
          <w:rPr>
            <w:rFonts w:eastAsiaTheme="minorEastAsia" w:cstheme="minorBidi"/>
            <w:b w:val="0"/>
            <w:bCs w:val="0"/>
            <w:caps w:val="0"/>
            <w:noProof/>
            <w:color w:val="auto"/>
            <w:sz w:val="22"/>
            <w:szCs w:val="22"/>
          </w:rPr>
          <w:tab/>
        </w:r>
        <w:r w:rsidRPr="00E14560">
          <w:rPr>
            <w:rStyle w:val="Hyperlink"/>
            <w:noProof/>
          </w:rPr>
          <w:t>Section 8</w:t>
        </w:r>
        <w:r>
          <w:rPr>
            <w:noProof/>
            <w:webHidden/>
          </w:rPr>
          <w:tab/>
        </w:r>
        <w:r>
          <w:rPr>
            <w:noProof/>
            <w:webHidden/>
          </w:rPr>
          <w:fldChar w:fldCharType="begin"/>
        </w:r>
        <w:r>
          <w:rPr>
            <w:noProof/>
            <w:webHidden/>
          </w:rPr>
          <w:instrText xml:space="preserve"> PAGEREF _Toc114052313 \h </w:instrText>
        </w:r>
        <w:r>
          <w:rPr>
            <w:noProof/>
            <w:webHidden/>
          </w:rPr>
        </w:r>
        <w:r>
          <w:rPr>
            <w:noProof/>
            <w:webHidden/>
          </w:rPr>
          <w:fldChar w:fldCharType="separate"/>
        </w:r>
        <w:r>
          <w:rPr>
            <w:noProof/>
            <w:webHidden/>
          </w:rPr>
          <w:t>78</w:t>
        </w:r>
        <w:r>
          <w:rPr>
            <w:noProof/>
            <w:webHidden/>
          </w:rPr>
          <w:fldChar w:fldCharType="end"/>
        </w:r>
      </w:hyperlink>
    </w:p>
    <w:p w14:paraId="540D2E4F"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314" w:history="1">
        <w:r w:rsidRPr="00E14560">
          <w:rPr>
            <w:rStyle w:val="Hyperlink"/>
            <w:noProof/>
          </w:rPr>
          <w:t>EP Batch Client and EP Batch Service</w:t>
        </w:r>
        <w:r>
          <w:rPr>
            <w:noProof/>
            <w:webHidden/>
          </w:rPr>
          <w:tab/>
        </w:r>
        <w:r>
          <w:rPr>
            <w:noProof/>
            <w:webHidden/>
          </w:rPr>
          <w:fldChar w:fldCharType="begin"/>
        </w:r>
        <w:r>
          <w:rPr>
            <w:noProof/>
            <w:webHidden/>
          </w:rPr>
          <w:instrText xml:space="preserve"> PAGEREF _Toc114052314 \h </w:instrText>
        </w:r>
        <w:r>
          <w:rPr>
            <w:noProof/>
            <w:webHidden/>
          </w:rPr>
        </w:r>
        <w:r>
          <w:rPr>
            <w:noProof/>
            <w:webHidden/>
          </w:rPr>
          <w:fldChar w:fldCharType="separate"/>
        </w:r>
        <w:r>
          <w:rPr>
            <w:noProof/>
            <w:webHidden/>
          </w:rPr>
          <w:t>78</w:t>
        </w:r>
        <w:r>
          <w:rPr>
            <w:noProof/>
            <w:webHidden/>
          </w:rPr>
          <w:fldChar w:fldCharType="end"/>
        </w:r>
      </w:hyperlink>
    </w:p>
    <w:p w14:paraId="18B67647" w14:textId="77777777" w:rsidR="000D2C14" w:rsidRDefault="000D2C14">
      <w:pPr>
        <w:pStyle w:val="TOC2"/>
        <w:tabs>
          <w:tab w:val="right" w:leader="dot" w:pos="9350"/>
        </w:tabs>
        <w:rPr>
          <w:rFonts w:eastAsiaTheme="minorEastAsia" w:cstheme="minorBidi"/>
          <w:smallCaps w:val="0"/>
          <w:noProof/>
          <w:color w:val="auto"/>
          <w:sz w:val="22"/>
          <w:szCs w:val="22"/>
        </w:rPr>
      </w:pPr>
      <w:hyperlink w:anchor="_Toc114052315" w:history="1">
        <w:r w:rsidRPr="00E14560">
          <w:rPr>
            <w:rStyle w:val="Hyperlink"/>
            <w:noProof/>
          </w:rPr>
          <w:t>Batch Command Console Applications and Scripts</w:t>
        </w:r>
        <w:r>
          <w:rPr>
            <w:noProof/>
            <w:webHidden/>
          </w:rPr>
          <w:tab/>
        </w:r>
        <w:r>
          <w:rPr>
            <w:noProof/>
            <w:webHidden/>
          </w:rPr>
          <w:fldChar w:fldCharType="begin"/>
        </w:r>
        <w:r>
          <w:rPr>
            <w:noProof/>
            <w:webHidden/>
          </w:rPr>
          <w:instrText xml:space="preserve"> PAGEREF _Toc114052315 \h </w:instrText>
        </w:r>
        <w:r>
          <w:rPr>
            <w:noProof/>
            <w:webHidden/>
          </w:rPr>
        </w:r>
        <w:r>
          <w:rPr>
            <w:noProof/>
            <w:webHidden/>
          </w:rPr>
          <w:fldChar w:fldCharType="separate"/>
        </w:r>
        <w:r>
          <w:rPr>
            <w:noProof/>
            <w:webHidden/>
          </w:rPr>
          <w:t>78</w:t>
        </w:r>
        <w:r>
          <w:rPr>
            <w:noProof/>
            <w:webHidden/>
          </w:rPr>
          <w:fldChar w:fldCharType="end"/>
        </w:r>
      </w:hyperlink>
    </w:p>
    <w:p w14:paraId="294FB8FF" w14:textId="5F2F7EA8" w:rsidR="002F799E" w:rsidRDefault="00156DE3" w:rsidP="001045DC">
      <w:r>
        <w:rPr>
          <w:rFonts w:asciiTheme="minorHAnsi" w:hAnsiTheme="minorHAnsi"/>
          <w:b/>
          <w:bCs/>
          <w:caps/>
          <w:szCs w:val="20"/>
        </w:rPr>
        <w:fldChar w:fldCharType="end"/>
      </w:r>
    </w:p>
    <w:p w14:paraId="7278DBCF" w14:textId="77777777" w:rsidR="002F799E" w:rsidRDefault="002F799E" w:rsidP="001045DC">
      <w:pPr>
        <w:sectPr w:rsidR="002F799E" w:rsidSect="00C668E6">
          <w:pgSz w:w="12240" w:h="15840" w:code="1"/>
          <w:pgMar w:top="1800" w:right="1440" w:bottom="1440" w:left="1440" w:header="720" w:footer="720" w:gutter="0"/>
          <w:cols w:space="720"/>
          <w:docGrid w:linePitch="360"/>
        </w:sectPr>
      </w:pPr>
    </w:p>
    <w:p w14:paraId="219597DA" w14:textId="77777777" w:rsidR="007910B8" w:rsidRDefault="007910B8" w:rsidP="007910B8">
      <w:pPr>
        <w:pStyle w:val="Heading1"/>
      </w:pPr>
      <w:bookmarkStart w:id="0" w:name="_Toc240989945"/>
      <w:bookmarkStart w:id="1" w:name="_Toc241293020"/>
      <w:bookmarkStart w:id="2" w:name="_Toc258836182"/>
      <w:bookmarkStart w:id="3" w:name="_Toc114052206"/>
      <w:r>
        <w:lastRenderedPageBreak/>
        <w:t>Document Control</w:t>
      </w:r>
      <w:bookmarkEnd w:id="3"/>
    </w:p>
    <w:tbl>
      <w:tblPr>
        <w:tblW w:w="4993" w:type="pct"/>
        <w:tblBorders>
          <w:top w:val="single" w:sz="4" w:space="0" w:color="005596"/>
          <w:left w:val="single" w:sz="4" w:space="0" w:color="005596"/>
          <w:bottom w:val="single" w:sz="4" w:space="0" w:color="005596"/>
          <w:right w:val="single" w:sz="4" w:space="0" w:color="005596"/>
          <w:insideH w:val="single" w:sz="4" w:space="0" w:color="005596"/>
          <w:insideV w:val="single" w:sz="4" w:space="0" w:color="005596"/>
        </w:tblBorders>
        <w:tblLook w:val="01E0" w:firstRow="1" w:lastRow="1" w:firstColumn="1" w:lastColumn="1" w:noHBand="0" w:noVBand="0"/>
      </w:tblPr>
      <w:tblGrid>
        <w:gridCol w:w="1613"/>
        <w:gridCol w:w="1369"/>
        <w:gridCol w:w="2046"/>
        <w:gridCol w:w="4535"/>
      </w:tblGrid>
      <w:tr w:rsidR="007910B8" w:rsidRPr="007F606D" w14:paraId="5F4751B9" w14:textId="77777777" w:rsidTr="007F606D">
        <w:trPr>
          <w:trHeight w:val="38"/>
        </w:trPr>
        <w:tc>
          <w:tcPr>
            <w:tcW w:w="843" w:type="pct"/>
            <w:shd w:val="clear" w:color="auto" w:fill="005596"/>
            <w:vAlign w:val="center"/>
          </w:tcPr>
          <w:p w14:paraId="02EF3F38" w14:textId="77777777" w:rsidR="007910B8" w:rsidRPr="007F606D" w:rsidRDefault="007910B8" w:rsidP="007910B8">
            <w:pPr>
              <w:keepLines/>
              <w:spacing w:before="60" w:after="60"/>
              <w:jc w:val="center"/>
              <w:rPr>
                <w:rFonts w:asciiTheme="minorHAnsi" w:hAnsiTheme="minorHAnsi" w:cstheme="minorHAnsi"/>
                <w:color w:val="FFFFFF" w:themeColor="background1"/>
                <w:sz w:val="16"/>
                <w:szCs w:val="16"/>
              </w:rPr>
            </w:pPr>
            <w:r w:rsidRPr="007F606D">
              <w:rPr>
                <w:rFonts w:asciiTheme="minorHAnsi" w:hAnsiTheme="minorHAnsi" w:cstheme="minorHAnsi"/>
                <w:color w:val="FFFFFF" w:themeColor="background1"/>
                <w:sz w:val="16"/>
                <w:szCs w:val="16"/>
              </w:rPr>
              <w:t>Version</w:t>
            </w:r>
          </w:p>
        </w:tc>
        <w:tc>
          <w:tcPr>
            <w:tcW w:w="716" w:type="pct"/>
            <w:shd w:val="clear" w:color="auto" w:fill="005596"/>
            <w:vAlign w:val="center"/>
          </w:tcPr>
          <w:p w14:paraId="2F590396" w14:textId="77777777" w:rsidR="007910B8" w:rsidRPr="007F606D" w:rsidRDefault="007910B8" w:rsidP="007910B8">
            <w:pPr>
              <w:keepLines/>
              <w:spacing w:before="60" w:after="60"/>
              <w:jc w:val="center"/>
              <w:rPr>
                <w:rFonts w:asciiTheme="minorHAnsi" w:hAnsiTheme="minorHAnsi" w:cstheme="minorHAnsi"/>
                <w:color w:val="FFFFFF" w:themeColor="background1"/>
                <w:sz w:val="16"/>
                <w:szCs w:val="16"/>
              </w:rPr>
            </w:pPr>
            <w:r w:rsidRPr="007F606D">
              <w:rPr>
                <w:rFonts w:asciiTheme="minorHAnsi" w:hAnsiTheme="minorHAnsi" w:cstheme="minorHAnsi"/>
                <w:color w:val="FFFFFF" w:themeColor="background1"/>
                <w:sz w:val="16"/>
                <w:szCs w:val="16"/>
              </w:rPr>
              <w:t>Date</w:t>
            </w:r>
          </w:p>
        </w:tc>
        <w:tc>
          <w:tcPr>
            <w:tcW w:w="1070" w:type="pct"/>
            <w:shd w:val="clear" w:color="auto" w:fill="005596"/>
            <w:vAlign w:val="center"/>
          </w:tcPr>
          <w:p w14:paraId="04EB6CD6" w14:textId="77777777" w:rsidR="007910B8" w:rsidRPr="007F606D" w:rsidRDefault="007910B8" w:rsidP="002E21C1">
            <w:pPr>
              <w:keepLines/>
              <w:spacing w:before="60" w:after="60"/>
              <w:jc w:val="center"/>
              <w:rPr>
                <w:rFonts w:asciiTheme="minorHAnsi" w:hAnsiTheme="minorHAnsi" w:cstheme="minorHAnsi"/>
                <w:color w:val="FFFFFF" w:themeColor="background1"/>
                <w:sz w:val="16"/>
                <w:szCs w:val="16"/>
              </w:rPr>
            </w:pPr>
            <w:r w:rsidRPr="007F606D">
              <w:rPr>
                <w:rFonts w:asciiTheme="minorHAnsi" w:hAnsiTheme="minorHAnsi" w:cstheme="minorHAnsi"/>
                <w:color w:val="FFFFFF" w:themeColor="background1"/>
                <w:sz w:val="16"/>
                <w:szCs w:val="16"/>
              </w:rPr>
              <w:t>Updated By</w:t>
            </w:r>
          </w:p>
        </w:tc>
        <w:tc>
          <w:tcPr>
            <w:tcW w:w="2371" w:type="pct"/>
            <w:shd w:val="clear" w:color="auto" w:fill="005596"/>
            <w:vAlign w:val="center"/>
          </w:tcPr>
          <w:p w14:paraId="56BB01F7" w14:textId="77777777" w:rsidR="007910B8" w:rsidRPr="007F606D" w:rsidRDefault="007910B8" w:rsidP="007910B8">
            <w:pPr>
              <w:keepLines/>
              <w:spacing w:before="60" w:after="60"/>
              <w:jc w:val="center"/>
              <w:rPr>
                <w:rFonts w:asciiTheme="minorHAnsi" w:hAnsiTheme="minorHAnsi" w:cstheme="minorHAnsi"/>
                <w:color w:val="FFFFFF" w:themeColor="background1"/>
                <w:sz w:val="16"/>
                <w:szCs w:val="16"/>
              </w:rPr>
            </w:pPr>
            <w:r w:rsidRPr="007F606D">
              <w:rPr>
                <w:rFonts w:asciiTheme="minorHAnsi" w:hAnsiTheme="minorHAnsi" w:cstheme="minorHAnsi"/>
                <w:color w:val="FFFFFF" w:themeColor="background1"/>
                <w:sz w:val="16"/>
                <w:szCs w:val="16"/>
              </w:rPr>
              <w:t>Change Applied</w:t>
            </w:r>
          </w:p>
        </w:tc>
      </w:tr>
      <w:tr w:rsidR="007910B8" w:rsidRPr="007F606D" w14:paraId="25FB2843" w14:textId="77777777" w:rsidTr="007F606D">
        <w:trPr>
          <w:trHeight w:val="202"/>
        </w:trPr>
        <w:tc>
          <w:tcPr>
            <w:tcW w:w="843" w:type="pct"/>
            <w:vAlign w:val="center"/>
          </w:tcPr>
          <w:p w14:paraId="4E16FCC0" w14:textId="77777777" w:rsidR="007910B8" w:rsidRPr="007F606D" w:rsidRDefault="00D04405" w:rsidP="007910B8">
            <w:pPr>
              <w:keepLines/>
              <w:spacing w:before="60" w:after="60"/>
              <w:jc w:val="center"/>
              <w:rPr>
                <w:rFonts w:asciiTheme="minorHAnsi" w:hAnsiTheme="minorHAnsi" w:cstheme="minorHAnsi"/>
                <w:sz w:val="16"/>
                <w:szCs w:val="16"/>
              </w:rPr>
            </w:pPr>
            <w:r w:rsidRPr="007F606D">
              <w:rPr>
                <w:rFonts w:asciiTheme="minorHAnsi" w:hAnsiTheme="minorHAnsi" w:cstheme="minorHAnsi"/>
                <w:sz w:val="16"/>
                <w:szCs w:val="16"/>
              </w:rPr>
              <w:t>1.</w:t>
            </w:r>
            <w:r w:rsidR="00A444F8">
              <w:rPr>
                <w:rFonts w:asciiTheme="minorHAnsi" w:hAnsiTheme="minorHAnsi" w:cstheme="minorHAnsi"/>
                <w:sz w:val="16"/>
                <w:szCs w:val="16"/>
              </w:rPr>
              <w:t>0</w:t>
            </w:r>
          </w:p>
        </w:tc>
        <w:tc>
          <w:tcPr>
            <w:tcW w:w="716" w:type="pct"/>
            <w:vAlign w:val="center"/>
          </w:tcPr>
          <w:p w14:paraId="62EB23B8" w14:textId="77777777" w:rsidR="007910B8" w:rsidRPr="007F606D" w:rsidRDefault="00B13FCB"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2/2</w:t>
            </w:r>
            <w:r w:rsidR="002C7248">
              <w:rPr>
                <w:rFonts w:asciiTheme="minorHAnsi" w:hAnsiTheme="minorHAnsi" w:cstheme="minorHAnsi"/>
                <w:sz w:val="16"/>
                <w:szCs w:val="16"/>
              </w:rPr>
              <w:t>2</w:t>
            </w:r>
            <w:r w:rsidR="005A3A3C" w:rsidRPr="007F606D">
              <w:rPr>
                <w:rFonts w:asciiTheme="minorHAnsi" w:hAnsiTheme="minorHAnsi" w:cstheme="minorHAnsi"/>
                <w:sz w:val="16"/>
                <w:szCs w:val="16"/>
              </w:rPr>
              <w:t>/201</w:t>
            </w:r>
            <w:r w:rsidR="00A444F8">
              <w:rPr>
                <w:rFonts w:asciiTheme="minorHAnsi" w:hAnsiTheme="minorHAnsi" w:cstheme="minorHAnsi"/>
                <w:sz w:val="16"/>
                <w:szCs w:val="16"/>
              </w:rPr>
              <w:t>3</w:t>
            </w:r>
          </w:p>
        </w:tc>
        <w:tc>
          <w:tcPr>
            <w:tcW w:w="1070" w:type="pct"/>
            <w:vAlign w:val="center"/>
          </w:tcPr>
          <w:p w14:paraId="71C63F1B" w14:textId="77777777" w:rsidR="007910B8" w:rsidRPr="007F606D" w:rsidRDefault="005A3A3C" w:rsidP="002E21C1">
            <w:pPr>
              <w:keepLines/>
              <w:spacing w:before="60" w:after="60"/>
              <w:jc w:val="center"/>
              <w:rPr>
                <w:rFonts w:asciiTheme="minorHAnsi" w:hAnsiTheme="minorHAnsi" w:cstheme="minorHAnsi"/>
                <w:sz w:val="16"/>
                <w:szCs w:val="16"/>
              </w:rPr>
            </w:pPr>
            <w:r w:rsidRPr="007F606D">
              <w:rPr>
                <w:rFonts w:asciiTheme="minorHAnsi" w:hAnsiTheme="minorHAnsi" w:cstheme="minorHAnsi"/>
                <w:sz w:val="16"/>
                <w:szCs w:val="16"/>
              </w:rPr>
              <w:t>John Acuna</w:t>
            </w:r>
          </w:p>
        </w:tc>
        <w:tc>
          <w:tcPr>
            <w:tcW w:w="2371" w:type="pct"/>
            <w:vAlign w:val="center"/>
          </w:tcPr>
          <w:p w14:paraId="5D6FD2E9" w14:textId="77777777" w:rsidR="007910B8" w:rsidRPr="007F606D" w:rsidRDefault="00174B12" w:rsidP="00A444F8">
            <w:pPr>
              <w:keepLines/>
              <w:spacing w:before="60" w:after="60"/>
              <w:jc w:val="left"/>
              <w:rPr>
                <w:rFonts w:asciiTheme="minorHAnsi" w:hAnsiTheme="minorHAnsi" w:cstheme="minorHAnsi"/>
                <w:sz w:val="16"/>
                <w:szCs w:val="16"/>
              </w:rPr>
            </w:pPr>
            <w:r w:rsidRPr="007F606D">
              <w:rPr>
                <w:rFonts w:asciiTheme="minorHAnsi" w:hAnsiTheme="minorHAnsi" w:cstheme="minorHAnsi"/>
                <w:sz w:val="16"/>
                <w:szCs w:val="16"/>
              </w:rPr>
              <w:t>Initial Document Creation</w:t>
            </w:r>
            <w:r w:rsidR="00A444F8">
              <w:rPr>
                <w:rFonts w:asciiTheme="minorHAnsi" w:hAnsiTheme="minorHAnsi" w:cstheme="minorHAnsi"/>
                <w:sz w:val="16"/>
                <w:szCs w:val="16"/>
              </w:rPr>
              <w:t>.</w:t>
            </w:r>
          </w:p>
        </w:tc>
      </w:tr>
      <w:tr w:rsidR="0016776B" w:rsidRPr="007F606D" w14:paraId="031D559F" w14:textId="77777777" w:rsidTr="007F606D">
        <w:trPr>
          <w:trHeight w:val="202"/>
        </w:trPr>
        <w:tc>
          <w:tcPr>
            <w:tcW w:w="843" w:type="pct"/>
            <w:vAlign w:val="center"/>
          </w:tcPr>
          <w:p w14:paraId="2F44503B" w14:textId="77777777" w:rsidR="0016776B" w:rsidRPr="007F606D" w:rsidRDefault="0016776B"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w:t>
            </w:r>
          </w:p>
        </w:tc>
        <w:tc>
          <w:tcPr>
            <w:tcW w:w="716" w:type="pct"/>
            <w:vAlign w:val="center"/>
          </w:tcPr>
          <w:p w14:paraId="6AC6C29E" w14:textId="77777777" w:rsidR="0016776B" w:rsidRDefault="006D153E"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3/26</w:t>
            </w:r>
            <w:r w:rsidR="0016776B">
              <w:rPr>
                <w:rFonts w:asciiTheme="minorHAnsi" w:hAnsiTheme="minorHAnsi" w:cstheme="minorHAnsi"/>
                <w:sz w:val="16"/>
                <w:szCs w:val="16"/>
              </w:rPr>
              <w:t>/2013</w:t>
            </w:r>
          </w:p>
        </w:tc>
        <w:tc>
          <w:tcPr>
            <w:tcW w:w="1070" w:type="pct"/>
            <w:vAlign w:val="center"/>
          </w:tcPr>
          <w:p w14:paraId="662529C6" w14:textId="77777777" w:rsidR="0016776B" w:rsidRPr="007F606D" w:rsidRDefault="0016776B"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3AC06CDE" w14:textId="77777777" w:rsidR="00E90928" w:rsidRPr="007F606D" w:rsidRDefault="0016776B"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Review comments from Andrew Kenney</w:t>
            </w:r>
            <w:r w:rsidR="006D153E">
              <w:rPr>
                <w:rFonts w:asciiTheme="minorHAnsi" w:hAnsiTheme="minorHAnsi" w:cstheme="minorHAnsi"/>
                <w:sz w:val="16"/>
                <w:szCs w:val="16"/>
              </w:rPr>
              <w:t xml:space="preserve">.  Addition of </w:t>
            </w:r>
            <w:proofErr w:type="spellStart"/>
            <w:r w:rsidR="006D153E">
              <w:rPr>
                <w:rFonts w:asciiTheme="minorHAnsi" w:hAnsiTheme="minorHAnsi" w:cstheme="minorHAnsi"/>
                <w:sz w:val="16"/>
                <w:szCs w:val="16"/>
              </w:rPr>
              <w:t>CopyFactData</w:t>
            </w:r>
            <w:proofErr w:type="spellEnd"/>
            <w:r w:rsidR="006D153E">
              <w:rPr>
                <w:rFonts w:asciiTheme="minorHAnsi" w:hAnsiTheme="minorHAnsi" w:cstheme="minorHAnsi"/>
                <w:sz w:val="16"/>
                <w:szCs w:val="16"/>
              </w:rPr>
              <w:t xml:space="preserve">, </w:t>
            </w:r>
            <w:proofErr w:type="spellStart"/>
            <w:r>
              <w:rPr>
                <w:rFonts w:asciiTheme="minorHAnsi" w:hAnsiTheme="minorHAnsi" w:cstheme="minorHAnsi"/>
                <w:sz w:val="16"/>
                <w:szCs w:val="16"/>
              </w:rPr>
              <w:t>QuartzSyncStatus</w:t>
            </w:r>
            <w:proofErr w:type="spellEnd"/>
            <w:r w:rsidR="006D153E">
              <w:rPr>
                <w:rFonts w:asciiTheme="minorHAnsi" w:hAnsiTheme="minorHAnsi" w:cstheme="minorHAnsi"/>
                <w:sz w:val="16"/>
                <w:szCs w:val="16"/>
              </w:rPr>
              <w:t xml:space="preserve">, </w:t>
            </w:r>
            <w:proofErr w:type="spellStart"/>
            <w:r w:rsidR="006D153E">
              <w:rPr>
                <w:rFonts w:asciiTheme="minorHAnsi" w:hAnsiTheme="minorHAnsi" w:cstheme="minorHAnsi"/>
                <w:sz w:val="16"/>
                <w:szCs w:val="16"/>
              </w:rPr>
              <w:t>BatchInitialize</w:t>
            </w:r>
            <w:proofErr w:type="spellEnd"/>
            <w:r w:rsidR="006D153E">
              <w:rPr>
                <w:rFonts w:asciiTheme="minorHAnsi" w:hAnsiTheme="minorHAnsi" w:cstheme="minorHAnsi"/>
                <w:sz w:val="16"/>
                <w:szCs w:val="16"/>
              </w:rPr>
              <w:t xml:space="preserve">, </w:t>
            </w:r>
            <w:proofErr w:type="spellStart"/>
            <w:r w:rsidR="006D153E">
              <w:rPr>
                <w:rFonts w:asciiTheme="minorHAnsi" w:hAnsiTheme="minorHAnsi" w:cstheme="minorHAnsi"/>
                <w:sz w:val="16"/>
                <w:szCs w:val="16"/>
              </w:rPr>
              <w:t>BatchGetCurrentTask</w:t>
            </w:r>
            <w:proofErr w:type="spellEnd"/>
            <w:r w:rsidR="006D153E">
              <w:rPr>
                <w:rFonts w:asciiTheme="minorHAnsi" w:hAnsiTheme="minorHAnsi" w:cstheme="minorHAnsi"/>
                <w:sz w:val="16"/>
                <w:szCs w:val="16"/>
              </w:rPr>
              <w:t xml:space="preserve">, </w:t>
            </w:r>
            <w:proofErr w:type="spellStart"/>
            <w:r w:rsidR="006D153E">
              <w:rPr>
                <w:rFonts w:asciiTheme="minorHAnsi" w:hAnsiTheme="minorHAnsi" w:cstheme="minorHAnsi"/>
                <w:sz w:val="16"/>
                <w:szCs w:val="16"/>
              </w:rPr>
              <w:t>BatchRestartStatus</w:t>
            </w:r>
            <w:proofErr w:type="spellEnd"/>
            <w:r w:rsidR="006D153E">
              <w:rPr>
                <w:rFonts w:asciiTheme="minorHAnsi" w:hAnsiTheme="minorHAnsi" w:cstheme="minorHAnsi"/>
                <w:sz w:val="16"/>
                <w:szCs w:val="16"/>
              </w:rPr>
              <w:t xml:space="preserve"> and </w:t>
            </w:r>
            <w:proofErr w:type="spellStart"/>
            <w:r w:rsidR="006D153E">
              <w:rPr>
                <w:rFonts w:asciiTheme="minorHAnsi" w:hAnsiTheme="minorHAnsi" w:cstheme="minorHAnsi"/>
                <w:sz w:val="16"/>
                <w:szCs w:val="16"/>
              </w:rPr>
              <w:t>BatchSetCurrentTask</w:t>
            </w:r>
            <w:proofErr w:type="spellEnd"/>
            <w:r w:rsidR="006D153E">
              <w:rPr>
                <w:rFonts w:asciiTheme="minorHAnsi" w:hAnsiTheme="minorHAnsi" w:cstheme="minorHAnsi"/>
                <w:sz w:val="16"/>
                <w:szCs w:val="16"/>
              </w:rPr>
              <w:t>.</w:t>
            </w:r>
          </w:p>
        </w:tc>
      </w:tr>
      <w:tr w:rsidR="00A43ED6" w:rsidRPr="007F606D" w14:paraId="686C8651" w14:textId="77777777" w:rsidTr="007F606D">
        <w:trPr>
          <w:trHeight w:val="202"/>
        </w:trPr>
        <w:tc>
          <w:tcPr>
            <w:tcW w:w="843" w:type="pct"/>
            <w:vAlign w:val="center"/>
          </w:tcPr>
          <w:p w14:paraId="176A677E" w14:textId="77777777" w:rsidR="00A43ED6" w:rsidRDefault="00A43ED6"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1.2</w:t>
            </w:r>
          </w:p>
        </w:tc>
        <w:tc>
          <w:tcPr>
            <w:tcW w:w="716" w:type="pct"/>
            <w:vAlign w:val="center"/>
          </w:tcPr>
          <w:p w14:paraId="6810FF20" w14:textId="77777777" w:rsidR="00A43ED6" w:rsidRDefault="00A43ED6"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3/31/2013</w:t>
            </w:r>
          </w:p>
        </w:tc>
        <w:tc>
          <w:tcPr>
            <w:tcW w:w="1070" w:type="pct"/>
            <w:vAlign w:val="center"/>
          </w:tcPr>
          <w:p w14:paraId="6F1861DD" w14:textId="77777777" w:rsidR="00A43ED6" w:rsidRDefault="00A43ED6"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156F4310" w14:textId="77777777" w:rsidR="00A43ED6" w:rsidRDefault="00A43ED6"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 xml:space="preserve">Added </w:t>
            </w:r>
            <w:proofErr w:type="spellStart"/>
            <w:r>
              <w:rPr>
                <w:rFonts w:asciiTheme="minorHAnsi" w:hAnsiTheme="minorHAnsi" w:cstheme="minorHAnsi"/>
                <w:sz w:val="16"/>
                <w:szCs w:val="16"/>
              </w:rPr>
              <w:t>CurrentEKBTime</w:t>
            </w:r>
            <w:proofErr w:type="spellEnd"/>
            <w:r>
              <w:rPr>
                <w:rFonts w:asciiTheme="minorHAnsi" w:hAnsiTheme="minorHAnsi" w:cstheme="minorHAnsi"/>
                <w:sz w:val="16"/>
                <w:szCs w:val="16"/>
              </w:rPr>
              <w:t>.</w:t>
            </w:r>
          </w:p>
        </w:tc>
      </w:tr>
      <w:tr w:rsidR="0086044A" w:rsidRPr="007F606D" w14:paraId="6DF31801" w14:textId="77777777" w:rsidTr="007F606D">
        <w:trPr>
          <w:trHeight w:val="202"/>
        </w:trPr>
        <w:tc>
          <w:tcPr>
            <w:tcW w:w="843" w:type="pct"/>
            <w:vAlign w:val="center"/>
          </w:tcPr>
          <w:p w14:paraId="2669B289" w14:textId="77777777" w:rsidR="0086044A" w:rsidRDefault="0086044A"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1.3</w:t>
            </w:r>
          </w:p>
        </w:tc>
        <w:tc>
          <w:tcPr>
            <w:tcW w:w="716" w:type="pct"/>
            <w:vAlign w:val="center"/>
          </w:tcPr>
          <w:p w14:paraId="3FF2F4D5" w14:textId="77777777" w:rsidR="0086044A" w:rsidRDefault="0086044A"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6/24/2013</w:t>
            </w:r>
          </w:p>
        </w:tc>
        <w:tc>
          <w:tcPr>
            <w:tcW w:w="1070" w:type="pct"/>
            <w:vAlign w:val="center"/>
          </w:tcPr>
          <w:p w14:paraId="66A758A8" w14:textId="77777777" w:rsidR="0086044A" w:rsidRDefault="0086044A"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3D011799" w14:textId="77777777" w:rsidR="0086044A" w:rsidRDefault="0086044A"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CubeRemoveData.bat and ActualsCubeRemoveData.bat</w:t>
            </w:r>
          </w:p>
        </w:tc>
      </w:tr>
      <w:tr w:rsidR="00A34764" w:rsidRPr="007F606D" w14:paraId="3D2345A8" w14:textId="77777777" w:rsidTr="007F606D">
        <w:trPr>
          <w:trHeight w:val="202"/>
        </w:trPr>
        <w:tc>
          <w:tcPr>
            <w:tcW w:w="843" w:type="pct"/>
            <w:vAlign w:val="center"/>
          </w:tcPr>
          <w:p w14:paraId="343EAF11" w14:textId="0D340E95" w:rsidR="00A34764" w:rsidRDefault="00A34764"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1.4</w:t>
            </w:r>
          </w:p>
        </w:tc>
        <w:tc>
          <w:tcPr>
            <w:tcW w:w="716" w:type="pct"/>
            <w:vAlign w:val="center"/>
          </w:tcPr>
          <w:p w14:paraId="63CEFDCF" w14:textId="212027B9" w:rsidR="00A34764" w:rsidRDefault="00A34764"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7/19/2013</w:t>
            </w:r>
          </w:p>
        </w:tc>
        <w:tc>
          <w:tcPr>
            <w:tcW w:w="1070" w:type="pct"/>
            <w:vAlign w:val="center"/>
          </w:tcPr>
          <w:p w14:paraId="16EBD7DA" w14:textId="69A0A385" w:rsidR="00A34764" w:rsidRDefault="00A34764"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70C47E04" w14:textId="52AE11D0" w:rsidR="00A34764" w:rsidRDefault="00A34764"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AllowClientConnections.bat</w:t>
            </w:r>
          </w:p>
        </w:tc>
      </w:tr>
      <w:tr w:rsidR="00043A57" w:rsidRPr="007F606D" w14:paraId="50A7CCA7" w14:textId="77777777" w:rsidTr="007F606D">
        <w:trPr>
          <w:trHeight w:val="202"/>
        </w:trPr>
        <w:tc>
          <w:tcPr>
            <w:tcW w:w="843" w:type="pct"/>
            <w:vAlign w:val="center"/>
          </w:tcPr>
          <w:p w14:paraId="119F379E" w14:textId="5062FEE7" w:rsidR="00043A57" w:rsidRDefault="00043A57"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1.5</w:t>
            </w:r>
          </w:p>
        </w:tc>
        <w:tc>
          <w:tcPr>
            <w:tcW w:w="716" w:type="pct"/>
            <w:vAlign w:val="center"/>
          </w:tcPr>
          <w:p w14:paraId="24255DF9" w14:textId="00D9D4C4" w:rsidR="00043A57" w:rsidRDefault="00043A57"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10/14/2013</w:t>
            </w:r>
          </w:p>
        </w:tc>
        <w:tc>
          <w:tcPr>
            <w:tcW w:w="1070" w:type="pct"/>
            <w:vAlign w:val="center"/>
          </w:tcPr>
          <w:p w14:paraId="4892EE6D" w14:textId="3FC40572" w:rsidR="00043A57" w:rsidRDefault="00043A57"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47D1A4B0" w14:textId="5E11C0A1" w:rsidR="00043A57" w:rsidRDefault="00043A57"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 xml:space="preserve">Added allowed error codes to </w:t>
            </w:r>
            <w:proofErr w:type="spellStart"/>
            <w:r>
              <w:rPr>
                <w:rFonts w:asciiTheme="minorHAnsi" w:hAnsiTheme="minorHAnsi" w:cstheme="minorHAnsi"/>
                <w:sz w:val="16"/>
                <w:szCs w:val="16"/>
              </w:rPr>
              <w:t>RowCount</w:t>
            </w:r>
            <w:proofErr w:type="spellEnd"/>
            <w:r>
              <w:rPr>
                <w:rFonts w:asciiTheme="minorHAnsi" w:hAnsiTheme="minorHAnsi" w:cstheme="minorHAnsi"/>
                <w:sz w:val="16"/>
                <w:szCs w:val="16"/>
              </w:rPr>
              <w:t xml:space="preserve"> command and </w:t>
            </w:r>
            <w:proofErr w:type="spellStart"/>
            <w:r>
              <w:rPr>
                <w:rFonts w:asciiTheme="minorHAnsi" w:hAnsiTheme="minorHAnsi" w:cstheme="minorHAnsi"/>
                <w:sz w:val="16"/>
                <w:szCs w:val="16"/>
              </w:rPr>
              <w:t>GlobalVariables</w:t>
            </w:r>
            <w:proofErr w:type="spellEnd"/>
            <w:r>
              <w:rPr>
                <w:rFonts w:asciiTheme="minorHAnsi" w:hAnsiTheme="minorHAnsi" w:cstheme="minorHAnsi"/>
                <w:sz w:val="16"/>
                <w:szCs w:val="16"/>
              </w:rPr>
              <w:t>.</w:t>
            </w:r>
          </w:p>
        </w:tc>
      </w:tr>
      <w:tr w:rsidR="002B722D" w:rsidRPr="007F606D" w14:paraId="4068DBF5" w14:textId="77777777" w:rsidTr="007F606D">
        <w:trPr>
          <w:trHeight w:val="202"/>
        </w:trPr>
        <w:tc>
          <w:tcPr>
            <w:tcW w:w="843" w:type="pct"/>
            <w:vAlign w:val="center"/>
          </w:tcPr>
          <w:p w14:paraId="0D4048D3" w14:textId="11CB2DEF" w:rsidR="002B722D" w:rsidRDefault="002B722D"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1.6</w:t>
            </w:r>
          </w:p>
        </w:tc>
        <w:tc>
          <w:tcPr>
            <w:tcW w:w="716" w:type="pct"/>
            <w:vAlign w:val="center"/>
          </w:tcPr>
          <w:p w14:paraId="76367076" w14:textId="3AADDAD4" w:rsidR="002B722D" w:rsidRDefault="002B722D"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11/15/2013</w:t>
            </w:r>
          </w:p>
        </w:tc>
        <w:tc>
          <w:tcPr>
            <w:tcW w:w="1070" w:type="pct"/>
            <w:vAlign w:val="center"/>
          </w:tcPr>
          <w:p w14:paraId="21854658" w14:textId="3AB0C8EA" w:rsidR="002B722D" w:rsidRDefault="002B722D"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10E871F7" w14:textId="2B1880F1" w:rsidR="002B722D" w:rsidRDefault="002B722D"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 xml:space="preserve">Added </w:t>
            </w:r>
            <w:proofErr w:type="spellStart"/>
            <w:r>
              <w:rPr>
                <w:rFonts w:asciiTheme="minorHAnsi" w:hAnsiTheme="minorHAnsi" w:cstheme="minorHAnsi"/>
                <w:sz w:val="16"/>
                <w:szCs w:val="16"/>
              </w:rPr>
              <w:t>ArchiveLogs</w:t>
            </w:r>
            <w:proofErr w:type="spellEnd"/>
            <w:r>
              <w:rPr>
                <w:rFonts w:asciiTheme="minorHAnsi" w:hAnsiTheme="minorHAnsi" w:cstheme="minorHAnsi"/>
                <w:sz w:val="16"/>
                <w:szCs w:val="16"/>
              </w:rPr>
              <w:t xml:space="preserve"> expiration logic to purge old log archives.</w:t>
            </w:r>
          </w:p>
        </w:tc>
      </w:tr>
      <w:tr w:rsidR="00161C75" w:rsidRPr="007F606D" w14:paraId="1E7E0D06" w14:textId="77777777" w:rsidTr="007F606D">
        <w:trPr>
          <w:trHeight w:val="202"/>
        </w:trPr>
        <w:tc>
          <w:tcPr>
            <w:tcW w:w="843" w:type="pct"/>
            <w:vAlign w:val="center"/>
          </w:tcPr>
          <w:p w14:paraId="0C995D44" w14:textId="64C650DB" w:rsidR="00161C75" w:rsidRDefault="00161C75"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1.7</w:t>
            </w:r>
          </w:p>
        </w:tc>
        <w:tc>
          <w:tcPr>
            <w:tcW w:w="716" w:type="pct"/>
            <w:vAlign w:val="center"/>
          </w:tcPr>
          <w:p w14:paraId="729BBEC9" w14:textId="2718CBCF" w:rsidR="00161C75" w:rsidRDefault="00161C75"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12/10/2013</w:t>
            </w:r>
          </w:p>
        </w:tc>
        <w:tc>
          <w:tcPr>
            <w:tcW w:w="1070" w:type="pct"/>
            <w:vAlign w:val="center"/>
          </w:tcPr>
          <w:p w14:paraId="5BF310FD" w14:textId="7D4F8D67" w:rsidR="00161C75" w:rsidRDefault="00161C75"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16DFB060" w14:textId="6FF09403" w:rsidR="00161C75" w:rsidRDefault="00161C75"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 xml:space="preserve">Added </w:t>
            </w:r>
            <w:proofErr w:type="spellStart"/>
            <w:r>
              <w:rPr>
                <w:rFonts w:asciiTheme="minorHAnsi" w:hAnsiTheme="minorHAnsi" w:cstheme="minorHAnsi"/>
                <w:sz w:val="16"/>
                <w:szCs w:val="16"/>
              </w:rPr>
              <w:t>EKBCleanup</w:t>
            </w:r>
            <w:proofErr w:type="spellEnd"/>
            <w:r>
              <w:rPr>
                <w:rFonts w:asciiTheme="minorHAnsi" w:hAnsiTheme="minorHAnsi" w:cstheme="minorHAnsi"/>
                <w:sz w:val="16"/>
                <w:szCs w:val="16"/>
              </w:rPr>
              <w:t xml:space="preserve"> and </w:t>
            </w:r>
            <w:proofErr w:type="spellStart"/>
            <w:r>
              <w:rPr>
                <w:rFonts w:asciiTheme="minorHAnsi" w:hAnsiTheme="minorHAnsi" w:cstheme="minorHAnsi"/>
                <w:sz w:val="16"/>
                <w:szCs w:val="16"/>
              </w:rPr>
              <w:t>GetInputSourceName</w:t>
            </w:r>
            <w:proofErr w:type="spellEnd"/>
            <w:r>
              <w:rPr>
                <w:rFonts w:asciiTheme="minorHAnsi" w:hAnsiTheme="minorHAnsi" w:cstheme="minorHAnsi"/>
                <w:sz w:val="16"/>
                <w:szCs w:val="16"/>
              </w:rPr>
              <w:t>.</w:t>
            </w:r>
          </w:p>
        </w:tc>
      </w:tr>
      <w:tr w:rsidR="0005799D" w:rsidRPr="007F606D" w14:paraId="398F60BD" w14:textId="77777777" w:rsidTr="007F606D">
        <w:trPr>
          <w:trHeight w:val="202"/>
        </w:trPr>
        <w:tc>
          <w:tcPr>
            <w:tcW w:w="843" w:type="pct"/>
            <w:vAlign w:val="center"/>
          </w:tcPr>
          <w:p w14:paraId="168476FF" w14:textId="4C7F090D" w:rsidR="0005799D" w:rsidRDefault="0005799D"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1.8</w:t>
            </w:r>
          </w:p>
        </w:tc>
        <w:tc>
          <w:tcPr>
            <w:tcW w:w="716" w:type="pct"/>
            <w:vAlign w:val="center"/>
          </w:tcPr>
          <w:p w14:paraId="72D5D5AC" w14:textId="34A8D668" w:rsidR="0005799D" w:rsidRDefault="0005799D"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1/16/2014</w:t>
            </w:r>
          </w:p>
        </w:tc>
        <w:tc>
          <w:tcPr>
            <w:tcW w:w="1070" w:type="pct"/>
            <w:vAlign w:val="center"/>
          </w:tcPr>
          <w:p w14:paraId="10731ACD" w14:textId="4C3610C6" w:rsidR="0005799D" w:rsidRDefault="0005799D"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2AD7F2EE" w14:textId="512E5039" w:rsidR="0005799D" w:rsidRDefault="0005799D"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 xml:space="preserve">Added the </w:t>
            </w:r>
            <w:proofErr w:type="spellStart"/>
            <w:r>
              <w:rPr>
                <w:rFonts w:asciiTheme="minorHAnsi" w:hAnsiTheme="minorHAnsi" w:cstheme="minorHAnsi"/>
                <w:sz w:val="16"/>
                <w:szCs w:val="16"/>
              </w:rPr>
              <w:t>Adhoc</w:t>
            </w:r>
            <w:proofErr w:type="spellEnd"/>
            <w:r>
              <w:rPr>
                <w:rFonts w:asciiTheme="minorHAnsi" w:hAnsiTheme="minorHAnsi" w:cstheme="minorHAnsi"/>
                <w:sz w:val="16"/>
                <w:szCs w:val="16"/>
              </w:rPr>
              <w:t xml:space="preserve"> Batch Facility</w:t>
            </w:r>
          </w:p>
        </w:tc>
      </w:tr>
      <w:tr w:rsidR="002D3DF5" w:rsidRPr="007F606D" w14:paraId="03C15FC2" w14:textId="77777777" w:rsidTr="007F606D">
        <w:trPr>
          <w:trHeight w:val="202"/>
        </w:trPr>
        <w:tc>
          <w:tcPr>
            <w:tcW w:w="843" w:type="pct"/>
            <w:vAlign w:val="center"/>
          </w:tcPr>
          <w:p w14:paraId="04504ADA" w14:textId="2C833672" w:rsidR="002D3DF5" w:rsidRDefault="002D3DF5"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1.9</w:t>
            </w:r>
          </w:p>
        </w:tc>
        <w:tc>
          <w:tcPr>
            <w:tcW w:w="716" w:type="pct"/>
            <w:vAlign w:val="center"/>
          </w:tcPr>
          <w:p w14:paraId="17543B0E" w14:textId="40CC8A42" w:rsidR="002D3DF5" w:rsidRDefault="002D3DF5"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3/26/2014</w:t>
            </w:r>
          </w:p>
        </w:tc>
        <w:tc>
          <w:tcPr>
            <w:tcW w:w="1070" w:type="pct"/>
            <w:vAlign w:val="center"/>
          </w:tcPr>
          <w:p w14:paraId="156A41DC" w14:textId="01E0CD76" w:rsidR="002D3DF5" w:rsidRDefault="002D3DF5"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286D4A1F" w14:textId="2836E649" w:rsidR="002D3DF5" w:rsidRDefault="002D3DF5"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Foundation and Quartz purge aged data functionality.</w:t>
            </w:r>
          </w:p>
        </w:tc>
      </w:tr>
      <w:tr w:rsidR="00D23E93" w:rsidRPr="007F606D" w14:paraId="625D4795" w14:textId="77777777" w:rsidTr="007F606D">
        <w:trPr>
          <w:trHeight w:val="202"/>
        </w:trPr>
        <w:tc>
          <w:tcPr>
            <w:tcW w:w="843" w:type="pct"/>
            <w:vAlign w:val="center"/>
          </w:tcPr>
          <w:p w14:paraId="33273149" w14:textId="2F9013B8" w:rsidR="00D23E93" w:rsidRDefault="00D23E93"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1.10</w:t>
            </w:r>
          </w:p>
        </w:tc>
        <w:tc>
          <w:tcPr>
            <w:tcW w:w="716" w:type="pct"/>
            <w:vAlign w:val="center"/>
          </w:tcPr>
          <w:p w14:paraId="019A8408" w14:textId="45514599" w:rsidR="00D23E93" w:rsidRDefault="00D23E93"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6/25/2014</w:t>
            </w:r>
          </w:p>
        </w:tc>
        <w:tc>
          <w:tcPr>
            <w:tcW w:w="1070" w:type="pct"/>
            <w:vAlign w:val="center"/>
          </w:tcPr>
          <w:p w14:paraId="1FC7D776" w14:textId="59E7CA8F" w:rsidR="00D23E93" w:rsidRDefault="00D23E93"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50A19851" w14:textId="0F73272C" w:rsidR="00D23E93" w:rsidRDefault="00D23E93"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 xml:space="preserve">Added </w:t>
            </w:r>
            <w:proofErr w:type="spellStart"/>
            <w:r>
              <w:rPr>
                <w:rFonts w:asciiTheme="minorHAnsi" w:hAnsiTheme="minorHAnsi" w:cstheme="minorHAnsi"/>
                <w:sz w:val="16"/>
                <w:szCs w:val="16"/>
              </w:rPr>
              <w:t>LatestFactDataTime</w:t>
            </w:r>
            <w:proofErr w:type="spellEnd"/>
            <w:r>
              <w:rPr>
                <w:rFonts w:asciiTheme="minorHAnsi" w:hAnsiTheme="minorHAnsi" w:cstheme="minorHAnsi"/>
                <w:sz w:val="16"/>
                <w:szCs w:val="16"/>
              </w:rPr>
              <w:t xml:space="preserve"> and modified </w:t>
            </w:r>
            <w:proofErr w:type="spellStart"/>
            <w:r>
              <w:rPr>
                <w:rFonts w:asciiTheme="minorHAnsi" w:hAnsiTheme="minorHAnsi" w:cstheme="minorHAnsi"/>
                <w:sz w:val="16"/>
                <w:szCs w:val="16"/>
              </w:rPr>
              <w:t>FoundationSetTime</w:t>
            </w:r>
            <w:proofErr w:type="spellEnd"/>
            <w:r>
              <w:rPr>
                <w:rFonts w:asciiTheme="minorHAnsi" w:hAnsiTheme="minorHAnsi" w:cstheme="minorHAnsi"/>
                <w:sz w:val="16"/>
                <w:szCs w:val="16"/>
              </w:rPr>
              <w:t xml:space="preserve"> to add option of setting Foundation time to match </w:t>
            </w:r>
            <w:proofErr w:type="spellStart"/>
            <w:r>
              <w:rPr>
                <w:rFonts w:asciiTheme="minorHAnsi" w:hAnsiTheme="minorHAnsi" w:cstheme="minorHAnsi"/>
                <w:sz w:val="16"/>
                <w:szCs w:val="16"/>
              </w:rPr>
              <w:t>latet</w:t>
            </w:r>
            <w:proofErr w:type="spellEnd"/>
            <w:r>
              <w:rPr>
                <w:rFonts w:asciiTheme="minorHAnsi" w:hAnsiTheme="minorHAnsi" w:cstheme="minorHAnsi"/>
                <w:sz w:val="16"/>
                <w:szCs w:val="16"/>
              </w:rPr>
              <w:t xml:space="preserve"> set of loaded fact data.</w:t>
            </w:r>
          </w:p>
        </w:tc>
      </w:tr>
      <w:tr w:rsidR="00F5238A" w:rsidRPr="007F606D" w14:paraId="0D083756" w14:textId="77777777" w:rsidTr="007F606D">
        <w:trPr>
          <w:trHeight w:val="202"/>
        </w:trPr>
        <w:tc>
          <w:tcPr>
            <w:tcW w:w="843" w:type="pct"/>
            <w:vAlign w:val="center"/>
          </w:tcPr>
          <w:p w14:paraId="1093DF12" w14:textId="0F3F9BFD" w:rsidR="00F5238A" w:rsidRDefault="00F5238A"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1.11</w:t>
            </w:r>
          </w:p>
        </w:tc>
        <w:tc>
          <w:tcPr>
            <w:tcW w:w="716" w:type="pct"/>
            <w:vAlign w:val="center"/>
          </w:tcPr>
          <w:p w14:paraId="13E1802C" w14:textId="3D43D5C9" w:rsidR="00F5238A" w:rsidRDefault="002D6C4D"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3/20</w:t>
            </w:r>
            <w:r w:rsidR="00F5238A">
              <w:rPr>
                <w:rFonts w:asciiTheme="minorHAnsi" w:hAnsiTheme="minorHAnsi" w:cstheme="minorHAnsi"/>
                <w:sz w:val="16"/>
                <w:szCs w:val="16"/>
              </w:rPr>
              <w:t>/2018</w:t>
            </w:r>
          </w:p>
        </w:tc>
        <w:tc>
          <w:tcPr>
            <w:tcW w:w="1070" w:type="pct"/>
            <w:vAlign w:val="center"/>
          </w:tcPr>
          <w:p w14:paraId="4CFEC82A" w14:textId="1149795E" w:rsidR="00F5238A" w:rsidRDefault="00F5238A"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6551C53A" w14:textId="6238730F" w:rsidR="00F5238A" w:rsidRDefault="00F5238A"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DumpErrors.exe</w:t>
            </w:r>
            <w:r w:rsidR="002D6C4D">
              <w:rPr>
                <w:rFonts w:asciiTheme="minorHAnsi" w:hAnsiTheme="minorHAnsi" w:cstheme="minorHAnsi"/>
                <w:sz w:val="16"/>
                <w:szCs w:val="16"/>
              </w:rPr>
              <w:t xml:space="preserve">, </w:t>
            </w:r>
            <w:proofErr w:type="spellStart"/>
            <w:r w:rsidR="002D6C4D">
              <w:rPr>
                <w:rFonts w:asciiTheme="minorHAnsi" w:hAnsiTheme="minorHAnsi" w:cstheme="minorHAnsi"/>
                <w:sz w:val="16"/>
                <w:szCs w:val="16"/>
              </w:rPr>
              <w:t>CreateSFTPControlFiles</w:t>
            </w:r>
            <w:proofErr w:type="spellEnd"/>
            <w:r w:rsidR="002D6C4D">
              <w:rPr>
                <w:rFonts w:asciiTheme="minorHAnsi" w:hAnsiTheme="minorHAnsi" w:cstheme="minorHAnsi"/>
                <w:sz w:val="16"/>
                <w:szCs w:val="16"/>
              </w:rPr>
              <w:t xml:space="preserve"> and InitializeSFTP.bat.</w:t>
            </w:r>
          </w:p>
        </w:tc>
      </w:tr>
      <w:tr w:rsidR="00F5032D" w:rsidRPr="007F606D" w14:paraId="47016A6F" w14:textId="77777777" w:rsidTr="007F606D">
        <w:trPr>
          <w:trHeight w:val="202"/>
        </w:trPr>
        <w:tc>
          <w:tcPr>
            <w:tcW w:w="843" w:type="pct"/>
            <w:vAlign w:val="center"/>
          </w:tcPr>
          <w:p w14:paraId="0B8520A7" w14:textId="0D6FD9D5" w:rsidR="00F5032D" w:rsidRDefault="00F5032D"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1.12</w:t>
            </w:r>
          </w:p>
        </w:tc>
        <w:tc>
          <w:tcPr>
            <w:tcW w:w="716" w:type="pct"/>
            <w:vAlign w:val="center"/>
          </w:tcPr>
          <w:p w14:paraId="0D426D67" w14:textId="05A1E679" w:rsidR="00F5032D" w:rsidRDefault="00F5032D"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7/26/2018</w:t>
            </w:r>
          </w:p>
        </w:tc>
        <w:tc>
          <w:tcPr>
            <w:tcW w:w="1070" w:type="pct"/>
            <w:vAlign w:val="center"/>
          </w:tcPr>
          <w:p w14:paraId="486BCDE0" w14:textId="65191784" w:rsidR="00F5032D" w:rsidRDefault="00F5032D"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6AC5F2D3" w14:textId="560855F8" w:rsidR="00F5032D" w:rsidRDefault="00F5032D"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E</w:t>
            </w:r>
            <w:r w:rsidR="00AD69D2">
              <w:rPr>
                <w:rFonts w:asciiTheme="minorHAnsi" w:hAnsiTheme="minorHAnsi" w:cstheme="minorHAnsi"/>
                <w:sz w:val="16"/>
                <w:szCs w:val="16"/>
              </w:rPr>
              <w:t>n</w:t>
            </w:r>
            <w:r>
              <w:rPr>
                <w:rFonts w:asciiTheme="minorHAnsi" w:hAnsiTheme="minorHAnsi" w:cstheme="minorHAnsi"/>
                <w:sz w:val="16"/>
                <w:szCs w:val="16"/>
              </w:rPr>
              <w:t>h</w:t>
            </w:r>
            <w:r w:rsidR="00C57413">
              <w:rPr>
                <w:rFonts w:asciiTheme="minorHAnsi" w:hAnsiTheme="minorHAnsi" w:cstheme="minorHAnsi"/>
                <w:sz w:val="16"/>
                <w:szCs w:val="16"/>
              </w:rPr>
              <w:t xml:space="preserve">ancements to DumpErrors.exe, StartProcesss.exe, </w:t>
            </w:r>
            <w:proofErr w:type="spellStart"/>
            <w:r w:rsidR="00C57413">
              <w:rPr>
                <w:rFonts w:asciiTheme="minorHAnsi" w:hAnsiTheme="minorHAnsi" w:cstheme="minorHAnsi"/>
                <w:sz w:val="16"/>
                <w:szCs w:val="16"/>
              </w:rPr>
              <w:t>ActualsDataUpdate</w:t>
            </w:r>
            <w:proofErr w:type="spellEnd"/>
            <w:r w:rsidR="00C57413">
              <w:rPr>
                <w:rFonts w:asciiTheme="minorHAnsi" w:hAnsiTheme="minorHAnsi" w:cstheme="minorHAnsi"/>
                <w:sz w:val="16"/>
                <w:szCs w:val="16"/>
              </w:rPr>
              <w:t xml:space="preserve"> and </w:t>
            </w:r>
            <w:proofErr w:type="spellStart"/>
            <w:r w:rsidR="00C57413">
              <w:rPr>
                <w:rFonts w:asciiTheme="minorHAnsi" w:hAnsiTheme="minorHAnsi" w:cstheme="minorHAnsi"/>
                <w:sz w:val="16"/>
                <w:szCs w:val="16"/>
              </w:rPr>
              <w:t>PlanDataUpdate</w:t>
            </w:r>
            <w:proofErr w:type="spellEnd"/>
            <w:r w:rsidR="00C57413">
              <w:rPr>
                <w:rFonts w:asciiTheme="minorHAnsi" w:hAnsiTheme="minorHAnsi" w:cstheme="minorHAnsi"/>
                <w:sz w:val="16"/>
                <w:szCs w:val="16"/>
              </w:rPr>
              <w:t>.</w:t>
            </w:r>
          </w:p>
        </w:tc>
      </w:tr>
      <w:tr w:rsidR="00AD69D2" w:rsidRPr="007F606D" w14:paraId="567C8BD7" w14:textId="77777777" w:rsidTr="007F606D">
        <w:trPr>
          <w:trHeight w:val="202"/>
        </w:trPr>
        <w:tc>
          <w:tcPr>
            <w:tcW w:w="843" w:type="pct"/>
            <w:vAlign w:val="center"/>
          </w:tcPr>
          <w:p w14:paraId="5E8CA179" w14:textId="1A2E7297" w:rsidR="00AD69D2" w:rsidRDefault="00AD69D2"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201</w:t>
            </w:r>
            <w:r w:rsidR="00EF4382">
              <w:rPr>
                <w:rFonts w:asciiTheme="minorHAnsi" w:hAnsiTheme="minorHAnsi" w:cstheme="minorHAnsi"/>
                <w:sz w:val="16"/>
                <w:szCs w:val="16"/>
              </w:rPr>
              <w:t>8</w:t>
            </w:r>
            <w:r>
              <w:rPr>
                <w:rFonts w:asciiTheme="minorHAnsi" w:hAnsiTheme="minorHAnsi" w:cstheme="minorHAnsi"/>
                <w:sz w:val="16"/>
                <w:szCs w:val="16"/>
              </w:rPr>
              <w:t>.4.0.0</w:t>
            </w:r>
          </w:p>
        </w:tc>
        <w:tc>
          <w:tcPr>
            <w:tcW w:w="716" w:type="pct"/>
            <w:vAlign w:val="center"/>
          </w:tcPr>
          <w:p w14:paraId="541B7A5E" w14:textId="3A33DF10" w:rsidR="00AD69D2" w:rsidRDefault="00AD69D2"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10/9/2018</w:t>
            </w:r>
          </w:p>
        </w:tc>
        <w:tc>
          <w:tcPr>
            <w:tcW w:w="1070" w:type="pct"/>
            <w:vAlign w:val="center"/>
          </w:tcPr>
          <w:p w14:paraId="3D325911" w14:textId="7085BF49" w:rsidR="00AD69D2" w:rsidRDefault="00AD69D2"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4F8FB0C0" w14:textId="67CF62BE" w:rsidR="00AD69D2" w:rsidRDefault="00AD69D2"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RunSQL.exe.</w:t>
            </w:r>
          </w:p>
        </w:tc>
      </w:tr>
      <w:tr w:rsidR="006B1F75" w:rsidRPr="007F606D" w14:paraId="736C67DB" w14:textId="77777777" w:rsidTr="007F606D">
        <w:trPr>
          <w:trHeight w:val="202"/>
        </w:trPr>
        <w:tc>
          <w:tcPr>
            <w:tcW w:w="843" w:type="pct"/>
            <w:vAlign w:val="center"/>
          </w:tcPr>
          <w:p w14:paraId="3FF16CF8" w14:textId="547F2222" w:rsidR="006B1F75" w:rsidRDefault="006B1F75"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20</w:t>
            </w:r>
            <w:r w:rsidR="00EF4382">
              <w:rPr>
                <w:rFonts w:asciiTheme="minorHAnsi" w:hAnsiTheme="minorHAnsi" w:cstheme="minorHAnsi"/>
                <w:sz w:val="16"/>
                <w:szCs w:val="16"/>
              </w:rPr>
              <w:t>20</w:t>
            </w:r>
            <w:r>
              <w:rPr>
                <w:rFonts w:asciiTheme="minorHAnsi" w:hAnsiTheme="minorHAnsi" w:cstheme="minorHAnsi"/>
                <w:sz w:val="16"/>
                <w:szCs w:val="16"/>
              </w:rPr>
              <w:t>.1.0.0</w:t>
            </w:r>
          </w:p>
        </w:tc>
        <w:tc>
          <w:tcPr>
            <w:tcW w:w="716" w:type="pct"/>
            <w:vAlign w:val="center"/>
          </w:tcPr>
          <w:p w14:paraId="2BEE29FB" w14:textId="351B931E" w:rsidR="006B1F75" w:rsidRDefault="000D24CB"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5</w:t>
            </w:r>
            <w:r w:rsidR="006B1F75">
              <w:rPr>
                <w:rFonts w:asciiTheme="minorHAnsi" w:hAnsiTheme="minorHAnsi" w:cstheme="minorHAnsi"/>
                <w:sz w:val="16"/>
                <w:szCs w:val="16"/>
              </w:rPr>
              <w:t>/4/2020</w:t>
            </w:r>
          </w:p>
        </w:tc>
        <w:tc>
          <w:tcPr>
            <w:tcW w:w="1070" w:type="pct"/>
            <w:vAlign w:val="center"/>
          </w:tcPr>
          <w:p w14:paraId="6ACD4B63" w14:textId="77EB8CA5" w:rsidR="006B1F75" w:rsidRDefault="000D24CB"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60D2008F" w14:textId="12B973FC" w:rsidR="006B1F75" w:rsidRDefault="000D24CB"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 xml:space="preserve">Added support for JI on </w:t>
            </w:r>
            <w:proofErr w:type="spellStart"/>
            <w:r>
              <w:rPr>
                <w:rFonts w:asciiTheme="minorHAnsi" w:hAnsiTheme="minorHAnsi" w:cstheme="minorHAnsi"/>
                <w:sz w:val="16"/>
                <w:szCs w:val="16"/>
              </w:rPr>
              <w:t>Mulesoft</w:t>
            </w:r>
            <w:proofErr w:type="spellEnd"/>
          </w:p>
        </w:tc>
      </w:tr>
      <w:tr w:rsidR="0054798C" w:rsidRPr="007F606D" w14:paraId="6784130C" w14:textId="77777777" w:rsidTr="007F606D">
        <w:trPr>
          <w:trHeight w:val="202"/>
        </w:trPr>
        <w:tc>
          <w:tcPr>
            <w:tcW w:w="843" w:type="pct"/>
            <w:vAlign w:val="center"/>
          </w:tcPr>
          <w:p w14:paraId="32848E26" w14:textId="69AC7A6D" w:rsidR="0054798C" w:rsidRDefault="0054798C"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2020.2.0.0</w:t>
            </w:r>
          </w:p>
        </w:tc>
        <w:tc>
          <w:tcPr>
            <w:tcW w:w="716" w:type="pct"/>
            <w:vAlign w:val="center"/>
          </w:tcPr>
          <w:p w14:paraId="224E0CAA" w14:textId="33D5511E" w:rsidR="0054798C" w:rsidRDefault="0054798C"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10/2</w:t>
            </w:r>
            <w:r w:rsidR="00F60AB4">
              <w:rPr>
                <w:rFonts w:asciiTheme="minorHAnsi" w:hAnsiTheme="minorHAnsi" w:cstheme="minorHAnsi"/>
                <w:sz w:val="16"/>
                <w:szCs w:val="16"/>
              </w:rPr>
              <w:t>9</w:t>
            </w:r>
            <w:r>
              <w:rPr>
                <w:rFonts w:asciiTheme="minorHAnsi" w:hAnsiTheme="minorHAnsi" w:cstheme="minorHAnsi"/>
                <w:sz w:val="16"/>
                <w:szCs w:val="16"/>
              </w:rPr>
              <w:t>/2020</w:t>
            </w:r>
          </w:p>
        </w:tc>
        <w:tc>
          <w:tcPr>
            <w:tcW w:w="1070" w:type="pct"/>
            <w:vAlign w:val="center"/>
          </w:tcPr>
          <w:p w14:paraId="2748ACD4" w14:textId="45351A0B" w:rsidR="0054798C" w:rsidRDefault="0054798C"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2A1AF70A" w14:textId="55C6B3EC" w:rsidR="0054798C" w:rsidRDefault="0054798C"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 xml:space="preserve">Added </w:t>
            </w:r>
            <w:r w:rsidR="007F5499">
              <w:rPr>
                <w:rFonts w:asciiTheme="minorHAnsi" w:hAnsiTheme="minorHAnsi" w:cstheme="minorHAnsi"/>
                <w:sz w:val="16"/>
                <w:szCs w:val="16"/>
              </w:rPr>
              <w:t>Cube Name argument to Quartz</w:t>
            </w:r>
            <w:r w:rsidR="007F0EC1">
              <w:rPr>
                <w:rFonts w:asciiTheme="minorHAnsi" w:hAnsiTheme="minorHAnsi" w:cstheme="minorHAnsi"/>
                <w:sz w:val="16"/>
                <w:szCs w:val="16"/>
              </w:rPr>
              <w:t>RestartStatus.exe.</w:t>
            </w:r>
            <w:r w:rsidR="00F60AB4">
              <w:rPr>
                <w:rFonts w:asciiTheme="minorHAnsi" w:hAnsiTheme="minorHAnsi" w:cstheme="minorHAnsi"/>
                <w:sz w:val="16"/>
                <w:szCs w:val="16"/>
              </w:rPr>
              <w:t xml:space="preserve">  Added Command Type argument to RunSQL.exe</w:t>
            </w:r>
            <w:r w:rsidR="00B752C0">
              <w:rPr>
                <w:rFonts w:asciiTheme="minorHAnsi" w:hAnsiTheme="minorHAnsi" w:cstheme="minorHAnsi"/>
                <w:sz w:val="16"/>
                <w:szCs w:val="16"/>
              </w:rPr>
              <w:t>.</w:t>
            </w:r>
          </w:p>
        </w:tc>
      </w:tr>
      <w:tr w:rsidR="00B200C1" w:rsidRPr="007F606D" w14:paraId="1ACAB8F5" w14:textId="77777777" w:rsidTr="007F606D">
        <w:trPr>
          <w:trHeight w:val="202"/>
        </w:trPr>
        <w:tc>
          <w:tcPr>
            <w:tcW w:w="843" w:type="pct"/>
            <w:vAlign w:val="center"/>
          </w:tcPr>
          <w:p w14:paraId="4D8B5820" w14:textId="4BE87BD5" w:rsidR="00B200C1" w:rsidRDefault="00B200C1"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2022.1.0.0</w:t>
            </w:r>
          </w:p>
        </w:tc>
        <w:tc>
          <w:tcPr>
            <w:tcW w:w="716" w:type="pct"/>
            <w:vAlign w:val="center"/>
          </w:tcPr>
          <w:p w14:paraId="75C0985E" w14:textId="30E3859A" w:rsidR="00B200C1" w:rsidRDefault="00B200C1"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9/14/2022</w:t>
            </w:r>
          </w:p>
        </w:tc>
        <w:tc>
          <w:tcPr>
            <w:tcW w:w="1070" w:type="pct"/>
            <w:vAlign w:val="center"/>
          </w:tcPr>
          <w:p w14:paraId="78A238B1" w14:textId="7C044F24" w:rsidR="00B200C1" w:rsidRDefault="00B200C1"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0265E9E5" w14:textId="47F97E68" w:rsidR="00B200C1" w:rsidRDefault="00B200C1"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 xml:space="preserve">Added info on </w:t>
            </w:r>
            <w:proofErr w:type="spellStart"/>
            <w:r>
              <w:rPr>
                <w:rFonts w:asciiTheme="minorHAnsi" w:hAnsiTheme="minorHAnsi" w:cstheme="minorHAnsi"/>
                <w:sz w:val="16"/>
                <w:szCs w:val="16"/>
              </w:rPr>
              <w:t>DumpErrors.exe.config</w:t>
            </w:r>
            <w:proofErr w:type="spellEnd"/>
            <w:r>
              <w:rPr>
                <w:rFonts w:asciiTheme="minorHAnsi" w:hAnsiTheme="minorHAnsi" w:cstheme="minorHAnsi"/>
                <w:sz w:val="16"/>
                <w:szCs w:val="16"/>
              </w:rPr>
              <w:t xml:space="preserve"> file</w:t>
            </w:r>
          </w:p>
        </w:tc>
      </w:tr>
    </w:tbl>
    <w:p w14:paraId="21ECCCE2" w14:textId="77777777" w:rsidR="007910B8" w:rsidRPr="00931C71" w:rsidRDefault="007910B8" w:rsidP="00931C71">
      <w:r>
        <w:br w:type="page"/>
      </w:r>
    </w:p>
    <w:p w14:paraId="147CD0F2" w14:textId="77777777" w:rsidR="00722331" w:rsidRPr="00080E7F" w:rsidRDefault="00722331" w:rsidP="005C6FDC">
      <w:pPr>
        <w:pStyle w:val="Heading1"/>
        <w:tabs>
          <w:tab w:val="right" w:pos="9360"/>
        </w:tabs>
      </w:pPr>
      <w:bookmarkStart w:id="4" w:name="_Toc238191196"/>
      <w:bookmarkStart w:id="5" w:name="_Toc238226251"/>
      <w:bookmarkStart w:id="6" w:name="_Toc210795562"/>
      <w:bookmarkStart w:id="7" w:name="_Toc114052207"/>
      <w:bookmarkEnd w:id="0"/>
      <w:bookmarkEnd w:id="1"/>
      <w:bookmarkEnd w:id="2"/>
      <w:r>
        <w:lastRenderedPageBreak/>
        <w:t xml:space="preserve">The EP </w:t>
      </w:r>
      <w:r w:rsidR="000B0D78">
        <w:t>Batch Facility</w:t>
      </w:r>
      <w:r w:rsidR="005C6FDC">
        <w:tab/>
        <w:t>Section 1</w:t>
      </w:r>
      <w:bookmarkEnd w:id="7"/>
    </w:p>
    <w:p w14:paraId="13689B66" w14:textId="77777777" w:rsidR="00722331" w:rsidRPr="000D3E57" w:rsidRDefault="00722331" w:rsidP="00722331">
      <w:pPr>
        <w:pStyle w:val="Heading2"/>
      </w:pPr>
      <w:bookmarkStart w:id="8" w:name="_Toc115143154"/>
      <w:bookmarkStart w:id="9" w:name="_Toc116090074"/>
      <w:bookmarkStart w:id="10" w:name="_Toc165269901"/>
      <w:bookmarkStart w:id="11" w:name="_Toc196530974"/>
      <w:bookmarkStart w:id="12" w:name="_Toc196568562"/>
      <w:bookmarkStart w:id="13" w:name="_Toc234252503"/>
      <w:bookmarkStart w:id="14" w:name="_Toc114052208"/>
      <w:r w:rsidRPr="00D64365">
        <w:t>What</w:t>
      </w:r>
      <w:r w:rsidRPr="000D3E57">
        <w:t xml:space="preserve"> is </w:t>
      </w:r>
      <w:r w:rsidR="000B0D78">
        <w:t>the EP Batch Facility</w:t>
      </w:r>
      <w:r w:rsidRPr="000D3E57">
        <w:t>?</w:t>
      </w:r>
      <w:bookmarkEnd w:id="8"/>
      <w:bookmarkEnd w:id="9"/>
      <w:bookmarkEnd w:id="10"/>
      <w:bookmarkEnd w:id="11"/>
      <w:bookmarkEnd w:id="12"/>
      <w:bookmarkEnd w:id="13"/>
      <w:bookmarkEnd w:id="14"/>
    </w:p>
    <w:p w14:paraId="2F1E5679" w14:textId="77777777" w:rsidR="004A229F" w:rsidRDefault="00023C2A" w:rsidP="002F1A70">
      <w:pPr>
        <w:pStyle w:val="JDAnormal"/>
        <w:jc w:val="both"/>
        <w:rPr>
          <w:rFonts w:ascii="Arial" w:hAnsi="Arial" w:cs="Arial"/>
          <w:sz w:val="20"/>
          <w:szCs w:val="20"/>
        </w:rPr>
      </w:pPr>
      <w:bookmarkStart w:id="15" w:name="_Toc234252504"/>
      <w:r>
        <w:rPr>
          <w:rFonts w:ascii="Arial" w:hAnsi="Arial" w:cs="Arial"/>
          <w:sz w:val="20"/>
          <w:szCs w:val="20"/>
        </w:rPr>
        <w:t>At the core of EP is the Enterprise Knowledge Base (EKB).  EKB is the repository for both H</w:t>
      </w:r>
      <w:r w:rsidR="003C046C">
        <w:rPr>
          <w:rFonts w:ascii="Arial" w:hAnsi="Arial" w:cs="Arial"/>
          <w:sz w:val="20"/>
          <w:szCs w:val="20"/>
        </w:rPr>
        <w:t>ierarchical and Fact data.  Hie</w:t>
      </w:r>
      <w:r>
        <w:rPr>
          <w:rFonts w:ascii="Arial" w:hAnsi="Arial" w:cs="Arial"/>
          <w:sz w:val="20"/>
          <w:szCs w:val="20"/>
        </w:rPr>
        <w:t>rarchy data is stored in the EKB Structure (EKBS) schema while Fact data (both Actual and User Plan submitted) is stored in the EKB Foundation (EKBF) schema</w:t>
      </w:r>
      <w:r w:rsidR="00E27EF8">
        <w:rPr>
          <w:rStyle w:val="FootnoteReference"/>
          <w:rFonts w:ascii="Arial" w:hAnsi="Arial" w:cs="Arial"/>
          <w:sz w:val="20"/>
          <w:szCs w:val="20"/>
        </w:rPr>
        <w:footnoteReference w:id="2"/>
      </w:r>
      <w:r>
        <w:rPr>
          <w:rFonts w:ascii="Arial" w:hAnsi="Arial" w:cs="Arial"/>
          <w:sz w:val="20"/>
          <w:szCs w:val="20"/>
        </w:rPr>
        <w:t>.  Additional</w:t>
      </w:r>
      <w:r w:rsidR="00696BB2">
        <w:rPr>
          <w:rFonts w:ascii="Arial" w:hAnsi="Arial" w:cs="Arial"/>
          <w:sz w:val="20"/>
          <w:szCs w:val="20"/>
        </w:rPr>
        <w:t>l</w:t>
      </w:r>
      <w:r>
        <w:rPr>
          <w:rFonts w:ascii="Arial" w:hAnsi="Arial" w:cs="Arial"/>
          <w:sz w:val="20"/>
          <w:szCs w:val="20"/>
        </w:rPr>
        <w:t>y, aggregated fact data is calculated and stored in EKB Quartz (EKBQ) schemas for Posted Versions</w:t>
      </w:r>
      <w:r w:rsidR="00420D35">
        <w:rPr>
          <w:rFonts w:ascii="Arial" w:hAnsi="Arial" w:cs="Arial"/>
          <w:sz w:val="20"/>
          <w:szCs w:val="20"/>
        </w:rPr>
        <w:t xml:space="preserve"> only</w:t>
      </w:r>
      <w:r>
        <w:rPr>
          <w:rFonts w:ascii="Arial" w:hAnsi="Arial" w:cs="Arial"/>
          <w:sz w:val="20"/>
          <w:szCs w:val="20"/>
        </w:rPr>
        <w:t>.</w:t>
      </w:r>
    </w:p>
    <w:p w14:paraId="39E81F32" w14:textId="5AC1E9C3" w:rsidR="004A229F" w:rsidRDefault="004A229F" w:rsidP="002F1A70">
      <w:pPr>
        <w:pStyle w:val="JDAnormal"/>
        <w:jc w:val="both"/>
        <w:rPr>
          <w:rFonts w:ascii="Arial" w:hAnsi="Arial" w:cs="Arial"/>
          <w:sz w:val="20"/>
          <w:szCs w:val="20"/>
        </w:rPr>
      </w:pPr>
      <w:r>
        <w:rPr>
          <w:rFonts w:ascii="Arial" w:hAnsi="Arial" w:cs="Arial"/>
          <w:sz w:val="20"/>
          <w:szCs w:val="20"/>
        </w:rPr>
        <w:t xml:space="preserve">EKBS, EKBF and EKBQ data must be maintained on a regular basis through an automated mechanism called the EP Batch Facility.  The EP Batch Facility is comprised of elements of the EP product and third party </w:t>
      </w:r>
      <w:r w:rsidR="0059261E">
        <w:rPr>
          <w:rFonts w:ascii="Arial" w:hAnsi="Arial" w:cs="Arial"/>
          <w:sz w:val="20"/>
          <w:szCs w:val="20"/>
        </w:rPr>
        <w:t>products as well as custom built</w:t>
      </w:r>
      <w:r>
        <w:rPr>
          <w:rFonts w:ascii="Arial" w:hAnsi="Arial" w:cs="Arial"/>
          <w:sz w:val="20"/>
          <w:szCs w:val="20"/>
        </w:rPr>
        <w:t xml:space="preserve"> utilities and batch scripts.</w:t>
      </w:r>
    </w:p>
    <w:p w14:paraId="1901A6B2" w14:textId="77777777" w:rsidR="002A058E" w:rsidRPr="005610E8" w:rsidRDefault="002A058E" w:rsidP="002F1A70">
      <w:pPr>
        <w:pStyle w:val="JDAnormal"/>
        <w:jc w:val="both"/>
        <w:rPr>
          <w:rFonts w:ascii="Arial" w:hAnsi="Arial" w:cs="Arial"/>
          <w:sz w:val="20"/>
          <w:szCs w:val="20"/>
        </w:rPr>
      </w:pPr>
      <w:r>
        <w:rPr>
          <w:rFonts w:ascii="Arial" w:hAnsi="Arial" w:cs="Arial"/>
          <w:sz w:val="20"/>
          <w:szCs w:val="20"/>
        </w:rPr>
        <w:t xml:space="preserve">The overall Batch Workflow includes the sourcing of data into </w:t>
      </w:r>
      <w:r w:rsidR="001C6587">
        <w:rPr>
          <w:rFonts w:ascii="Arial" w:hAnsi="Arial" w:cs="Arial"/>
          <w:sz w:val="20"/>
          <w:szCs w:val="20"/>
        </w:rPr>
        <w:t>input sources</w:t>
      </w:r>
      <w:r>
        <w:rPr>
          <w:rFonts w:ascii="Arial" w:hAnsi="Arial" w:cs="Arial"/>
          <w:sz w:val="20"/>
          <w:szCs w:val="20"/>
        </w:rPr>
        <w:t xml:space="preserve"> and the eventual processing of that data.  This section describes the mechanism that processes the staged data.</w:t>
      </w:r>
    </w:p>
    <w:p w14:paraId="6F64B2DC" w14:textId="77777777" w:rsidR="00722331" w:rsidRDefault="000B0D78" w:rsidP="00722331">
      <w:pPr>
        <w:pStyle w:val="Heading2"/>
      </w:pPr>
      <w:bookmarkStart w:id="16" w:name="_Toc114052209"/>
      <w:r>
        <w:t>EP Batch Facility Architecture</w:t>
      </w:r>
      <w:r w:rsidR="00722331">
        <w:t xml:space="preserve"> Illustrated</w:t>
      </w:r>
      <w:bookmarkEnd w:id="15"/>
      <w:bookmarkEnd w:id="16"/>
    </w:p>
    <w:p w14:paraId="052E849B" w14:textId="77777777" w:rsidR="00F44C6A" w:rsidRDefault="00F44C6A" w:rsidP="00000FCE">
      <w:pPr>
        <w:jc w:val="center"/>
      </w:pPr>
    </w:p>
    <w:p w14:paraId="64A1EA53" w14:textId="3B4D40BC" w:rsidR="00000FCE" w:rsidRDefault="0036750E" w:rsidP="00000FCE">
      <w:pPr>
        <w:jc w:val="center"/>
      </w:pPr>
      <w:r>
        <w:rPr>
          <w:noProof/>
        </w:rPr>
        <w:object w:dxaOrig="8911" w:dyaOrig="7036" w14:anchorId="72E4E2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75pt;height:267pt" o:ole="">
            <v:imagedata r:id="rId20" o:title=""/>
          </v:shape>
          <o:OLEObject Type="Embed" ProgID="Visio.Drawing.11" ShapeID="_x0000_i1025" DrawAspect="Content" ObjectID="_1724665064" r:id="rId21"/>
        </w:object>
      </w:r>
    </w:p>
    <w:p w14:paraId="41BB8DC8" w14:textId="77777777" w:rsidR="0005799D" w:rsidRDefault="0005799D" w:rsidP="00000FCE">
      <w:pPr>
        <w:jc w:val="center"/>
      </w:pPr>
    </w:p>
    <w:p w14:paraId="075118C8" w14:textId="77777777" w:rsidR="0005799D" w:rsidRDefault="0005799D">
      <w:pPr>
        <w:jc w:val="left"/>
        <w:rPr>
          <w:rFonts w:cs="Arial"/>
          <w:b/>
          <w:bCs/>
          <w:iCs/>
          <w:color w:val="005596"/>
          <w:sz w:val="28"/>
          <w:szCs w:val="28"/>
        </w:rPr>
      </w:pPr>
      <w:r>
        <w:br w:type="page"/>
      </w:r>
    </w:p>
    <w:p w14:paraId="1D935D86" w14:textId="36982F08" w:rsidR="0005799D" w:rsidRPr="000D3E57" w:rsidRDefault="0005799D" w:rsidP="0005799D">
      <w:pPr>
        <w:pStyle w:val="Heading2"/>
      </w:pPr>
      <w:bookmarkStart w:id="17" w:name="_Toc114052210"/>
      <w:r w:rsidRPr="00D64365">
        <w:lastRenderedPageBreak/>
        <w:t>What</w:t>
      </w:r>
      <w:r w:rsidRPr="000D3E57">
        <w:t xml:space="preserve"> is </w:t>
      </w:r>
      <w:r>
        <w:t xml:space="preserve">the </w:t>
      </w:r>
      <w:proofErr w:type="spellStart"/>
      <w:r>
        <w:t>Adhoc</w:t>
      </w:r>
      <w:proofErr w:type="spellEnd"/>
      <w:r>
        <w:t xml:space="preserve"> Batch Facility</w:t>
      </w:r>
      <w:r w:rsidRPr="000D3E57">
        <w:t>?</w:t>
      </w:r>
      <w:bookmarkEnd w:id="17"/>
    </w:p>
    <w:p w14:paraId="631A4D3D" w14:textId="3A055470" w:rsidR="0005799D" w:rsidRDefault="0005799D" w:rsidP="0005799D">
      <w:pPr>
        <w:pStyle w:val="JDAnormal"/>
        <w:jc w:val="both"/>
        <w:rPr>
          <w:rFonts w:ascii="Arial" w:hAnsi="Arial" w:cs="Arial"/>
          <w:sz w:val="20"/>
          <w:szCs w:val="20"/>
        </w:rPr>
      </w:pPr>
      <w:r>
        <w:rPr>
          <w:rFonts w:ascii="Arial" w:hAnsi="Arial" w:cs="Arial"/>
          <w:sz w:val="20"/>
          <w:szCs w:val="20"/>
        </w:rPr>
        <w:t xml:space="preserve">Some implementations require EP batch jobs to be scheduled on an irregular basis at the desire of the EP user.  The </w:t>
      </w:r>
      <w:proofErr w:type="spellStart"/>
      <w:r>
        <w:rPr>
          <w:rFonts w:ascii="Arial" w:hAnsi="Arial" w:cs="Arial"/>
          <w:sz w:val="20"/>
          <w:szCs w:val="20"/>
        </w:rPr>
        <w:t>Adhoc</w:t>
      </w:r>
      <w:proofErr w:type="spellEnd"/>
      <w:r>
        <w:rPr>
          <w:rFonts w:ascii="Arial" w:hAnsi="Arial" w:cs="Arial"/>
          <w:sz w:val="20"/>
          <w:szCs w:val="20"/>
        </w:rPr>
        <w:t xml:space="preserve"> Batch Facility provides a mechanism to queue batch jobs on the fly that are intended to be processed as part of the nightly or weekend batch run.</w:t>
      </w:r>
    </w:p>
    <w:p w14:paraId="59A94AE4" w14:textId="6D5B319A" w:rsidR="0005799D" w:rsidRPr="005610E8" w:rsidRDefault="0005799D" w:rsidP="0005799D">
      <w:pPr>
        <w:pStyle w:val="JDAnormal"/>
        <w:jc w:val="both"/>
        <w:rPr>
          <w:rFonts w:ascii="Arial" w:hAnsi="Arial" w:cs="Arial"/>
          <w:sz w:val="20"/>
          <w:szCs w:val="20"/>
        </w:rPr>
      </w:pPr>
      <w:r>
        <w:rPr>
          <w:rFonts w:ascii="Arial" w:hAnsi="Arial" w:cs="Arial"/>
          <w:sz w:val="20"/>
          <w:szCs w:val="20"/>
        </w:rPr>
        <w:t xml:space="preserve">The typical usage of the </w:t>
      </w:r>
      <w:proofErr w:type="spellStart"/>
      <w:r>
        <w:rPr>
          <w:rFonts w:ascii="Arial" w:hAnsi="Arial" w:cs="Arial"/>
          <w:sz w:val="20"/>
          <w:szCs w:val="20"/>
        </w:rPr>
        <w:t>Adhoc</w:t>
      </w:r>
      <w:proofErr w:type="spellEnd"/>
      <w:r>
        <w:rPr>
          <w:rFonts w:ascii="Arial" w:hAnsi="Arial" w:cs="Arial"/>
          <w:sz w:val="20"/>
          <w:szCs w:val="20"/>
        </w:rPr>
        <w:t xml:space="preserve"> Batch Facility is expected to include the queueing of jobs via an EP Client automation script and processing of the job queue using the customer’s batch scheduler (e.g. Control-M).</w:t>
      </w:r>
    </w:p>
    <w:p w14:paraId="031202D8" w14:textId="1A93E3D5" w:rsidR="0005799D" w:rsidRDefault="0005799D" w:rsidP="0005799D">
      <w:pPr>
        <w:pStyle w:val="Heading2"/>
      </w:pPr>
      <w:bookmarkStart w:id="18" w:name="_Toc114052211"/>
      <w:proofErr w:type="spellStart"/>
      <w:r>
        <w:t>Adhoc</w:t>
      </w:r>
      <w:proofErr w:type="spellEnd"/>
      <w:r>
        <w:t xml:space="preserve"> Batch Facility Architecture Illustrated</w:t>
      </w:r>
      <w:bookmarkEnd w:id="18"/>
    </w:p>
    <w:p w14:paraId="0536F3E6" w14:textId="77777777" w:rsidR="0005799D" w:rsidRPr="0005799D" w:rsidRDefault="0005799D" w:rsidP="0005799D"/>
    <w:p w14:paraId="533B1B4E" w14:textId="032D8AEA" w:rsidR="0005799D" w:rsidRPr="00F44C6A" w:rsidRDefault="00C54B69" w:rsidP="0005799D">
      <w:pPr>
        <w:jc w:val="center"/>
      </w:pPr>
      <w:r>
        <w:rPr>
          <w:noProof/>
        </w:rPr>
        <w:object w:dxaOrig="14280" w:dyaOrig="10860" w14:anchorId="6E1FBA66">
          <v:shape id="_x0000_i1026" type="#_x0000_t75" style="width:396pt;height:302.25pt" o:ole="">
            <v:imagedata r:id="rId22" o:title=""/>
          </v:shape>
          <o:OLEObject Type="Embed" ProgID="Visio.Drawing.15" ShapeID="_x0000_i1026" DrawAspect="Content" ObjectID="_1724665065" r:id="rId23"/>
        </w:object>
      </w:r>
    </w:p>
    <w:p w14:paraId="32A75EF3" w14:textId="77777777" w:rsidR="00722331" w:rsidRPr="00080E7F" w:rsidRDefault="000B0D78" w:rsidP="00D10950">
      <w:pPr>
        <w:pStyle w:val="Heading1"/>
        <w:tabs>
          <w:tab w:val="right" w:pos="9360"/>
        </w:tabs>
      </w:pPr>
      <w:bookmarkStart w:id="19" w:name="_Toc194139682"/>
      <w:bookmarkStart w:id="20" w:name="_Toc196530977"/>
      <w:bookmarkStart w:id="21" w:name="_Toc196568565"/>
      <w:bookmarkStart w:id="22" w:name="_Toc234252506"/>
      <w:bookmarkStart w:id="23" w:name="_Toc114052212"/>
      <w:r>
        <w:lastRenderedPageBreak/>
        <w:t>The EP Batch</w:t>
      </w:r>
      <w:r w:rsidR="00722331">
        <w:t xml:space="preserve"> </w:t>
      </w:r>
      <w:r w:rsidR="008E1BB1">
        <w:t>Environment</w:t>
      </w:r>
      <w:r w:rsidR="00722331">
        <w:t xml:space="preserve"> </w:t>
      </w:r>
      <w:r w:rsidR="00D10950">
        <w:tab/>
        <w:t>Section 2</w:t>
      </w:r>
      <w:bookmarkEnd w:id="23"/>
      <w:r w:rsidR="00722331">
        <w:tab/>
      </w:r>
      <w:r w:rsidR="00722331">
        <w:tab/>
      </w:r>
    </w:p>
    <w:p w14:paraId="59F26039" w14:textId="77777777" w:rsidR="004939F2" w:rsidRDefault="004939F2" w:rsidP="004939F2">
      <w:pPr>
        <w:pStyle w:val="Heading2"/>
      </w:pPr>
      <w:bookmarkStart w:id="24" w:name="_Toc114052213"/>
      <w:r>
        <w:t>Batch Command Console Applications</w:t>
      </w:r>
      <w:bookmarkEnd w:id="24"/>
    </w:p>
    <w:p w14:paraId="426263A4" w14:textId="77777777" w:rsidR="004939F2" w:rsidRDefault="00CB3D53" w:rsidP="001815D3">
      <w:r>
        <w:t>In support of batch scripts (.bat</w:t>
      </w:r>
      <w:r w:rsidR="00E10737">
        <w:t xml:space="preserve"> files</w:t>
      </w:r>
      <w:r>
        <w:t>), the EP Batch Facility provides several</w:t>
      </w:r>
      <w:r w:rsidR="00190414">
        <w:t xml:space="preserve"> command line </w:t>
      </w:r>
      <w:proofErr w:type="spellStart"/>
      <w:r w:rsidR="00190414">
        <w:t>utiltities</w:t>
      </w:r>
      <w:proofErr w:type="spellEnd"/>
      <w:r w:rsidR="00190414">
        <w:t>.  These utilities are:</w:t>
      </w:r>
    </w:p>
    <w:p w14:paraId="53956ADC" w14:textId="77777777" w:rsidR="00190414" w:rsidRDefault="00190414" w:rsidP="004939F2"/>
    <w:p w14:paraId="2631636C" w14:textId="08A6A476" w:rsidR="00563856" w:rsidRPr="00711A89" w:rsidRDefault="00563856" w:rsidP="00190414">
      <w:pPr>
        <w:pStyle w:val="ListParagraph"/>
        <w:numPr>
          <w:ilvl w:val="0"/>
          <w:numId w:val="28"/>
        </w:numPr>
        <w:rPr>
          <w:rFonts w:ascii="Arial" w:hAnsi="Arial" w:cs="Arial"/>
          <w:b/>
          <w:sz w:val="16"/>
          <w:szCs w:val="16"/>
        </w:rPr>
      </w:pPr>
      <w:proofErr w:type="spellStart"/>
      <w:r w:rsidRPr="00711A89">
        <w:rPr>
          <w:rFonts w:ascii="Arial" w:hAnsi="Arial" w:cs="Arial"/>
          <w:b/>
          <w:sz w:val="16"/>
          <w:szCs w:val="16"/>
        </w:rPr>
        <w:t>BatchInitialize</w:t>
      </w:r>
      <w:proofErr w:type="spellEnd"/>
      <w:r w:rsidR="00807ED1">
        <w:rPr>
          <w:rFonts w:ascii="Arial" w:hAnsi="Arial" w:cs="Arial"/>
          <w:b/>
          <w:sz w:val="16"/>
          <w:szCs w:val="16"/>
        </w:rPr>
        <w:t xml:space="preserve"> (obsolete)</w:t>
      </w:r>
      <w:r w:rsidRPr="00711A89">
        <w:rPr>
          <w:rFonts w:ascii="Arial" w:hAnsi="Arial" w:cs="Arial"/>
          <w:b/>
          <w:sz w:val="16"/>
          <w:szCs w:val="16"/>
        </w:rPr>
        <w:t xml:space="preserve"> –</w:t>
      </w:r>
      <w:r w:rsidR="00711A89">
        <w:rPr>
          <w:rFonts w:ascii="Arial" w:hAnsi="Arial" w:cs="Arial"/>
          <w:sz w:val="16"/>
          <w:szCs w:val="16"/>
        </w:rPr>
        <w:t xml:space="preserve"> Creates a new Batch Workflow or re-initializes an existing Batch Workflow.</w:t>
      </w:r>
    </w:p>
    <w:p w14:paraId="4FBFF67B" w14:textId="74C9DAC0" w:rsidR="00563856" w:rsidRPr="00711A89" w:rsidRDefault="00563856" w:rsidP="00190414">
      <w:pPr>
        <w:pStyle w:val="ListParagraph"/>
        <w:numPr>
          <w:ilvl w:val="0"/>
          <w:numId w:val="28"/>
        </w:numPr>
        <w:rPr>
          <w:rFonts w:ascii="Arial" w:hAnsi="Arial" w:cs="Arial"/>
          <w:b/>
          <w:sz w:val="16"/>
          <w:szCs w:val="16"/>
        </w:rPr>
      </w:pPr>
      <w:proofErr w:type="spellStart"/>
      <w:r w:rsidRPr="00711A89">
        <w:rPr>
          <w:rFonts w:ascii="Arial" w:hAnsi="Arial" w:cs="Arial"/>
          <w:b/>
          <w:sz w:val="16"/>
          <w:szCs w:val="16"/>
        </w:rPr>
        <w:t>BatchGetCurrentTask</w:t>
      </w:r>
      <w:proofErr w:type="spellEnd"/>
      <w:r w:rsidR="00807ED1">
        <w:rPr>
          <w:rFonts w:ascii="Arial" w:hAnsi="Arial" w:cs="Arial"/>
          <w:b/>
          <w:sz w:val="16"/>
          <w:szCs w:val="16"/>
        </w:rPr>
        <w:t xml:space="preserve"> (obsolete)</w:t>
      </w:r>
      <w:r w:rsidR="00807ED1" w:rsidRPr="00711A89">
        <w:rPr>
          <w:rFonts w:ascii="Arial" w:hAnsi="Arial" w:cs="Arial"/>
          <w:b/>
          <w:sz w:val="16"/>
          <w:szCs w:val="16"/>
        </w:rPr>
        <w:t xml:space="preserve"> –</w:t>
      </w:r>
      <w:r w:rsidR="00711A89">
        <w:rPr>
          <w:rFonts w:ascii="Arial" w:hAnsi="Arial" w:cs="Arial"/>
          <w:sz w:val="16"/>
          <w:szCs w:val="16"/>
        </w:rPr>
        <w:t xml:space="preserve"> Gets the current task of a Batch Workflow.</w:t>
      </w:r>
    </w:p>
    <w:p w14:paraId="125FBB22" w14:textId="1B589225" w:rsidR="00563856" w:rsidRPr="00711A89" w:rsidRDefault="00563856" w:rsidP="00563856">
      <w:pPr>
        <w:pStyle w:val="ListParagraph"/>
        <w:numPr>
          <w:ilvl w:val="0"/>
          <w:numId w:val="28"/>
        </w:numPr>
        <w:rPr>
          <w:rFonts w:ascii="Arial" w:hAnsi="Arial" w:cs="Arial"/>
          <w:b/>
          <w:sz w:val="16"/>
          <w:szCs w:val="16"/>
        </w:rPr>
      </w:pPr>
      <w:proofErr w:type="spellStart"/>
      <w:r w:rsidRPr="00711A89">
        <w:rPr>
          <w:rFonts w:ascii="Arial" w:hAnsi="Arial" w:cs="Arial"/>
          <w:b/>
          <w:sz w:val="16"/>
          <w:szCs w:val="16"/>
        </w:rPr>
        <w:t>BatchRestartStatus</w:t>
      </w:r>
      <w:proofErr w:type="spellEnd"/>
      <w:r w:rsidR="00807ED1">
        <w:rPr>
          <w:rFonts w:ascii="Arial" w:hAnsi="Arial" w:cs="Arial"/>
          <w:b/>
          <w:sz w:val="16"/>
          <w:szCs w:val="16"/>
        </w:rPr>
        <w:t xml:space="preserve"> (obsolete)</w:t>
      </w:r>
      <w:r w:rsidR="00807ED1" w:rsidRPr="00711A89">
        <w:rPr>
          <w:rFonts w:ascii="Arial" w:hAnsi="Arial" w:cs="Arial"/>
          <w:b/>
          <w:sz w:val="16"/>
          <w:szCs w:val="16"/>
        </w:rPr>
        <w:t xml:space="preserve"> –</w:t>
      </w:r>
      <w:r w:rsidR="00711A89" w:rsidRPr="00711A89">
        <w:rPr>
          <w:rFonts w:ascii="Arial" w:hAnsi="Arial" w:cs="Arial"/>
          <w:sz w:val="16"/>
          <w:szCs w:val="16"/>
        </w:rPr>
        <w:t xml:space="preserve"> </w:t>
      </w:r>
      <w:r w:rsidR="00711A89">
        <w:rPr>
          <w:rFonts w:ascii="Arial" w:hAnsi="Arial" w:cs="Arial"/>
          <w:sz w:val="16"/>
          <w:szCs w:val="16"/>
        </w:rPr>
        <w:t>Determines if a Batch Workflow can be started or requires a restart/recovery.</w:t>
      </w:r>
    </w:p>
    <w:p w14:paraId="7D9AB0C9" w14:textId="2DD59FDC" w:rsidR="00563856" w:rsidRPr="00711A89" w:rsidRDefault="00C7355D" w:rsidP="00563856">
      <w:pPr>
        <w:pStyle w:val="ListParagraph"/>
        <w:numPr>
          <w:ilvl w:val="0"/>
          <w:numId w:val="28"/>
        </w:numPr>
        <w:rPr>
          <w:rFonts w:ascii="Arial" w:hAnsi="Arial" w:cs="Arial"/>
          <w:b/>
          <w:sz w:val="16"/>
          <w:szCs w:val="16"/>
        </w:rPr>
      </w:pPr>
      <w:proofErr w:type="spellStart"/>
      <w:r>
        <w:rPr>
          <w:rFonts w:ascii="Arial" w:hAnsi="Arial" w:cs="Arial"/>
          <w:b/>
          <w:sz w:val="16"/>
          <w:szCs w:val="16"/>
        </w:rPr>
        <w:t>Bat</w:t>
      </w:r>
      <w:r w:rsidR="00563856" w:rsidRPr="00711A89">
        <w:rPr>
          <w:rFonts w:ascii="Arial" w:hAnsi="Arial" w:cs="Arial"/>
          <w:b/>
          <w:sz w:val="16"/>
          <w:szCs w:val="16"/>
        </w:rPr>
        <w:t>chSetCurrentTask</w:t>
      </w:r>
      <w:proofErr w:type="spellEnd"/>
      <w:r w:rsidR="00807ED1">
        <w:rPr>
          <w:rFonts w:ascii="Arial" w:hAnsi="Arial" w:cs="Arial"/>
          <w:b/>
          <w:sz w:val="16"/>
          <w:szCs w:val="16"/>
        </w:rPr>
        <w:t xml:space="preserve"> (obsolete)</w:t>
      </w:r>
      <w:r w:rsidR="00807ED1" w:rsidRPr="00711A89">
        <w:rPr>
          <w:rFonts w:ascii="Arial" w:hAnsi="Arial" w:cs="Arial"/>
          <w:b/>
          <w:sz w:val="16"/>
          <w:szCs w:val="16"/>
        </w:rPr>
        <w:t xml:space="preserve"> –</w:t>
      </w:r>
      <w:r w:rsidR="00711A89">
        <w:rPr>
          <w:rFonts w:ascii="Arial" w:hAnsi="Arial" w:cs="Arial"/>
          <w:b/>
          <w:sz w:val="16"/>
          <w:szCs w:val="16"/>
        </w:rPr>
        <w:t xml:space="preserve"> </w:t>
      </w:r>
      <w:r w:rsidR="00711A89">
        <w:rPr>
          <w:rFonts w:ascii="Arial" w:hAnsi="Arial" w:cs="Arial"/>
          <w:sz w:val="16"/>
          <w:szCs w:val="16"/>
        </w:rPr>
        <w:t>Sets the current task of a Batch Workflow.</w:t>
      </w:r>
    </w:p>
    <w:p w14:paraId="327CFA05" w14:textId="7F871F68" w:rsidR="000C05D5" w:rsidRDefault="000C05D5" w:rsidP="00190414">
      <w:pPr>
        <w:pStyle w:val="ListParagraph"/>
        <w:numPr>
          <w:ilvl w:val="0"/>
          <w:numId w:val="28"/>
        </w:numPr>
        <w:rPr>
          <w:rFonts w:ascii="Arial" w:hAnsi="Arial" w:cs="Arial"/>
          <w:sz w:val="16"/>
          <w:szCs w:val="16"/>
        </w:rPr>
      </w:pPr>
      <w:proofErr w:type="spellStart"/>
      <w:r>
        <w:rPr>
          <w:rFonts w:ascii="Arial" w:hAnsi="Arial" w:cs="Arial"/>
          <w:b/>
          <w:sz w:val="16"/>
          <w:szCs w:val="16"/>
        </w:rPr>
        <w:t>CopyFactData</w:t>
      </w:r>
      <w:proofErr w:type="spellEnd"/>
      <w:r>
        <w:rPr>
          <w:rFonts w:ascii="Arial" w:hAnsi="Arial" w:cs="Arial"/>
          <w:sz w:val="16"/>
          <w:szCs w:val="16"/>
        </w:rPr>
        <w:t xml:space="preserve"> – Extracts data from a </w:t>
      </w:r>
      <w:proofErr w:type="spellStart"/>
      <w:r>
        <w:rPr>
          <w:rFonts w:ascii="Arial" w:hAnsi="Arial" w:cs="Arial"/>
          <w:sz w:val="16"/>
          <w:szCs w:val="16"/>
        </w:rPr>
        <w:t>SubDomain</w:t>
      </w:r>
      <w:proofErr w:type="spellEnd"/>
      <w:r>
        <w:rPr>
          <w:rFonts w:ascii="Arial" w:hAnsi="Arial" w:cs="Arial"/>
          <w:sz w:val="16"/>
          <w:szCs w:val="16"/>
        </w:rPr>
        <w:t xml:space="preserve"> and load</w:t>
      </w:r>
      <w:r w:rsidR="001B3392">
        <w:rPr>
          <w:rFonts w:ascii="Arial" w:hAnsi="Arial" w:cs="Arial"/>
          <w:sz w:val="16"/>
          <w:szCs w:val="16"/>
        </w:rPr>
        <w:t>s</w:t>
      </w:r>
      <w:r>
        <w:rPr>
          <w:rFonts w:ascii="Arial" w:hAnsi="Arial" w:cs="Arial"/>
          <w:sz w:val="16"/>
          <w:szCs w:val="16"/>
        </w:rPr>
        <w:t xml:space="preserve"> the results into a</w:t>
      </w:r>
      <w:r w:rsidR="00C9628B">
        <w:rPr>
          <w:rFonts w:ascii="Arial" w:hAnsi="Arial" w:cs="Arial"/>
          <w:sz w:val="16"/>
          <w:szCs w:val="16"/>
        </w:rPr>
        <w:t>n input source</w:t>
      </w:r>
      <w:r>
        <w:rPr>
          <w:rFonts w:ascii="Arial" w:hAnsi="Arial" w:cs="Arial"/>
          <w:sz w:val="16"/>
          <w:szCs w:val="16"/>
        </w:rPr>
        <w:t>.</w:t>
      </w:r>
    </w:p>
    <w:p w14:paraId="7DCCD35C" w14:textId="18FE7431" w:rsidR="002D6C4D" w:rsidRDefault="002D6C4D" w:rsidP="00190414">
      <w:pPr>
        <w:pStyle w:val="ListParagraph"/>
        <w:numPr>
          <w:ilvl w:val="0"/>
          <w:numId w:val="28"/>
        </w:numPr>
        <w:rPr>
          <w:rFonts w:ascii="Arial" w:hAnsi="Arial" w:cs="Arial"/>
          <w:sz w:val="16"/>
          <w:szCs w:val="16"/>
        </w:rPr>
      </w:pPr>
      <w:proofErr w:type="spellStart"/>
      <w:r>
        <w:rPr>
          <w:rFonts w:ascii="Arial" w:hAnsi="Arial" w:cs="Arial"/>
          <w:b/>
          <w:sz w:val="16"/>
          <w:szCs w:val="16"/>
        </w:rPr>
        <w:t>CreateSFTPControlFiles</w:t>
      </w:r>
      <w:proofErr w:type="spellEnd"/>
      <w:r w:rsidR="00997B0C">
        <w:rPr>
          <w:rFonts w:ascii="Arial" w:hAnsi="Arial" w:cs="Arial"/>
          <w:b/>
          <w:sz w:val="16"/>
          <w:szCs w:val="16"/>
        </w:rPr>
        <w:t xml:space="preserve"> (Cloud)</w:t>
      </w:r>
      <w:r>
        <w:rPr>
          <w:rFonts w:ascii="Arial" w:hAnsi="Arial" w:cs="Arial"/>
          <w:b/>
          <w:sz w:val="16"/>
          <w:szCs w:val="16"/>
        </w:rPr>
        <w:t xml:space="preserve"> </w:t>
      </w:r>
      <w:r>
        <w:rPr>
          <w:rFonts w:ascii="Arial" w:hAnsi="Arial" w:cs="Arial"/>
          <w:sz w:val="16"/>
          <w:szCs w:val="16"/>
        </w:rPr>
        <w:t>– Creates actuals and structure tables SQLLDR control files.</w:t>
      </w:r>
    </w:p>
    <w:p w14:paraId="40A0D1B1" w14:textId="16A53B4E" w:rsidR="00000E1E" w:rsidRDefault="00000E1E" w:rsidP="00190414">
      <w:pPr>
        <w:pStyle w:val="ListParagraph"/>
        <w:numPr>
          <w:ilvl w:val="0"/>
          <w:numId w:val="28"/>
        </w:numPr>
        <w:rPr>
          <w:rFonts w:ascii="Arial" w:hAnsi="Arial" w:cs="Arial"/>
          <w:sz w:val="16"/>
          <w:szCs w:val="16"/>
        </w:rPr>
      </w:pPr>
      <w:proofErr w:type="spellStart"/>
      <w:r>
        <w:rPr>
          <w:rFonts w:ascii="Arial" w:hAnsi="Arial" w:cs="Arial"/>
          <w:b/>
          <w:sz w:val="16"/>
          <w:szCs w:val="16"/>
        </w:rPr>
        <w:t>CurrentEKBTime</w:t>
      </w:r>
      <w:proofErr w:type="spellEnd"/>
      <w:r>
        <w:rPr>
          <w:rFonts w:ascii="Arial" w:hAnsi="Arial" w:cs="Arial"/>
          <w:b/>
          <w:sz w:val="16"/>
          <w:szCs w:val="16"/>
        </w:rPr>
        <w:t xml:space="preserve"> </w:t>
      </w:r>
      <w:r>
        <w:rPr>
          <w:rFonts w:ascii="Arial" w:hAnsi="Arial" w:cs="Arial"/>
          <w:sz w:val="16"/>
          <w:szCs w:val="16"/>
        </w:rPr>
        <w:t>–</w:t>
      </w:r>
      <w:r w:rsidRPr="00000E1E">
        <w:rPr>
          <w:rFonts w:cs="Arial"/>
        </w:rPr>
        <w:t xml:space="preserve"> </w:t>
      </w:r>
      <w:r>
        <w:rPr>
          <w:rFonts w:ascii="Arial" w:hAnsi="Arial" w:cs="Arial"/>
          <w:sz w:val="16"/>
          <w:szCs w:val="16"/>
        </w:rPr>
        <w:t>D</w:t>
      </w:r>
      <w:r w:rsidRPr="00000E1E">
        <w:rPr>
          <w:rFonts w:ascii="Arial" w:hAnsi="Arial" w:cs="Arial"/>
          <w:sz w:val="16"/>
          <w:szCs w:val="16"/>
        </w:rPr>
        <w:t>etermine</w:t>
      </w:r>
      <w:r>
        <w:rPr>
          <w:rFonts w:ascii="Arial" w:hAnsi="Arial" w:cs="Arial"/>
          <w:sz w:val="16"/>
          <w:szCs w:val="16"/>
        </w:rPr>
        <w:t>s</w:t>
      </w:r>
      <w:r w:rsidRPr="00000E1E">
        <w:rPr>
          <w:rFonts w:ascii="Arial" w:hAnsi="Arial" w:cs="Arial"/>
          <w:sz w:val="16"/>
          <w:szCs w:val="16"/>
        </w:rPr>
        <w:t xml:space="preserve"> the current Foundation Calendar Member or Calendar Member from an offset of the current Member.</w:t>
      </w:r>
    </w:p>
    <w:p w14:paraId="64D2A429" w14:textId="4C825FD3" w:rsidR="005A2ECF" w:rsidRDefault="005A2ECF" w:rsidP="00190414">
      <w:pPr>
        <w:pStyle w:val="ListParagraph"/>
        <w:numPr>
          <w:ilvl w:val="0"/>
          <w:numId w:val="28"/>
        </w:numPr>
        <w:rPr>
          <w:rFonts w:ascii="Arial" w:hAnsi="Arial" w:cs="Arial"/>
          <w:sz w:val="16"/>
          <w:szCs w:val="16"/>
        </w:rPr>
      </w:pPr>
      <w:proofErr w:type="spellStart"/>
      <w:r>
        <w:rPr>
          <w:rFonts w:ascii="Arial" w:hAnsi="Arial" w:cs="Arial"/>
          <w:b/>
          <w:sz w:val="16"/>
          <w:szCs w:val="16"/>
        </w:rPr>
        <w:t>DumpErrors</w:t>
      </w:r>
      <w:proofErr w:type="spellEnd"/>
      <w:r>
        <w:rPr>
          <w:rFonts w:ascii="Arial" w:hAnsi="Arial" w:cs="Arial"/>
          <w:b/>
          <w:sz w:val="16"/>
          <w:szCs w:val="16"/>
        </w:rPr>
        <w:t xml:space="preserve"> </w:t>
      </w:r>
      <w:r>
        <w:rPr>
          <w:rFonts w:ascii="Arial" w:hAnsi="Arial" w:cs="Arial"/>
          <w:sz w:val="16"/>
          <w:szCs w:val="16"/>
        </w:rPr>
        <w:t xml:space="preserve">– </w:t>
      </w:r>
      <w:r w:rsidR="00A326FB" w:rsidRPr="00A326FB">
        <w:rPr>
          <w:rFonts w:ascii="Arial" w:hAnsi="Arial" w:cs="Arial"/>
          <w:sz w:val="16"/>
          <w:szCs w:val="16"/>
        </w:rPr>
        <w:t>Dumps the contents of the actuals or structure error tables and any failed records in staging.  Can also be used to dump the</w:t>
      </w:r>
      <w:r w:rsidR="00473BB3">
        <w:rPr>
          <w:rFonts w:ascii="Arial" w:hAnsi="Arial" w:cs="Arial"/>
          <w:sz w:val="16"/>
          <w:szCs w:val="16"/>
        </w:rPr>
        <w:t xml:space="preserve"> obsolete</w:t>
      </w:r>
      <w:r w:rsidR="00A326FB" w:rsidRPr="00A326FB">
        <w:rPr>
          <w:rFonts w:ascii="Arial" w:hAnsi="Arial" w:cs="Arial"/>
          <w:sz w:val="16"/>
          <w:szCs w:val="16"/>
        </w:rPr>
        <w:t xml:space="preserve"> retained feature member names as well as the contents of all tables and views that match a wildcard string name.</w:t>
      </w:r>
    </w:p>
    <w:p w14:paraId="7136ADA8" w14:textId="4030A7D2" w:rsidR="00000E1E" w:rsidRPr="00000E1E" w:rsidRDefault="00000E1E" w:rsidP="00000E1E">
      <w:pPr>
        <w:pStyle w:val="ListParagraph"/>
        <w:numPr>
          <w:ilvl w:val="0"/>
          <w:numId w:val="28"/>
        </w:numPr>
        <w:rPr>
          <w:rFonts w:ascii="Arial" w:hAnsi="Arial" w:cs="Arial"/>
          <w:sz w:val="16"/>
          <w:szCs w:val="16"/>
        </w:rPr>
      </w:pPr>
      <w:proofErr w:type="spellStart"/>
      <w:r>
        <w:rPr>
          <w:rFonts w:ascii="Arial" w:hAnsi="Arial" w:cs="Arial"/>
          <w:b/>
          <w:sz w:val="16"/>
          <w:szCs w:val="16"/>
        </w:rPr>
        <w:t>GetInputSourceName</w:t>
      </w:r>
      <w:proofErr w:type="spellEnd"/>
      <w:r>
        <w:rPr>
          <w:rFonts w:ascii="Arial" w:hAnsi="Arial" w:cs="Arial"/>
          <w:b/>
          <w:sz w:val="16"/>
          <w:szCs w:val="16"/>
        </w:rPr>
        <w:t xml:space="preserve"> </w:t>
      </w:r>
      <w:r>
        <w:rPr>
          <w:rFonts w:ascii="Arial" w:hAnsi="Arial" w:cs="Arial"/>
          <w:sz w:val="16"/>
          <w:szCs w:val="16"/>
        </w:rPr>
        <w:t xml:space="preserve">– </w:t>
      </w:r>
      <w:r w:rsidRPr="00000E1E">
        <w:rPr>
          <w:rFonts w:ascii="Arial" w:hAnsi="Arial" w:cs="Arial"/>
          <w:sz w:val="16"/>
          <w:szCs w:val="16"/>
        </w:rPr>
        <w:t>Gets the input source name of a Fact Table Family (FTF).</w:t>
      </w:r>
    </w:p>
    <w:p w14:paraId="04393726" w14:textId="77777777" w:rsidR="00000E1E" w:rsidRDefault="00190414" w:rsidP="00D31C48">
      <w:pPr>
        <w:pStyle w:val="ListParagraph"/>
        <w:numPr>
          <w:ilvl w:val="0"/>
          <w:numId w:val="28"/>
        </w:numPr>
        <w:rPr>
          <w:rFonts w:ascii="Arial" w:hAnsi="Arial" w:cs="Arial"/>
          <w:sz w:val="16"/>
          <w:szCs w:val="16"/>
        </w:rPr>
      </w:pPr>
      <w:proofErr w:type="spellStart"/>
      <w:r w:rsidRPr="00000E1E">
        <w:rPr>
          <w:rFonts w:ascii="Arial" w:hAnsi="Arial" w:cs="Arial"/>
          <w:b/>
          <w:sz w:val="16"/>
          <w:szCs w:val="16"/>
        </w:rPr>
        <w:t>FoundationRestartStatus</w:t>
      </w:r>
      <w:proofErr w:type="spellEnd"/>
      <w:r w:rsidRPr="00000E1E">
        <w:rPr>
          <w:rFonts w:ascii="Arial" w:hAnsi="Arial" w:cs="Arial"/>
          <w:sz w:val="16"/>
          <w:szCs w:val="16"/>
        </w:rPr>
        <w:t xml:space="preserve"> – Determines if an EKBF server command can be started or requires a restart/recovery.</w:t>
      </w:r>
    </w:p>
    <w:p w14:paraId="4B3DA49E" w14:textId="6609B5DC" w:rsidR="00000E1E" w:rsidRPr="00000E1E" w:rsidRDefault="00000E1E" w:rsidP="00D31C48">
      <w:pPr>
        <w:pStyle w:val="ListParagraph"/>
        <w:numPr>
          <w:ilvl w:val="0"/>
          <w:numId w:val="28"/>
        </w:numPr>
        <w:rPr>
          <w:rFonts w:ascii="Arial" w:hAnsi="Arial" w:cs="Arial"/>
          <w:sz w:val="16"/>
          <w:szCs w:val="16"/>
        </w:rPr>
      </w:pPr>
      <w:proofErr w:type="spellStart"/>
      <w:r w:rsidRPr="00000E1E">
        <w:rPr>
          <w:rFonts w:ascii="Arial" w:hAnsi="Arial" w:cs="Arial"/>
          <w:b/>
          <w:sz w:val="16"/>
          <w:szCs w:val="16"/>
        </w:rPr>
        <w:t>LatestFactDataTime</w:t>
      </w:r>
      <w:proofErr w:type="spellEnd"/>
      <w:r w:rsidRPr="00000E1E">
        <w:rPr>
          <w:rFonts w:ascii="Arial" w:hAnsi="Arial" w:cs="Arial"/>
          <w:b/>
          <w:sz w:val="16"/>
          <w:szCs w:val="16"/>
        </w:rPr>
        <w:t xml:space="preserve"> – </w:t>
      </w:r>
      <w:r w:rsidRPr="00000E1E">
        <w:rPr>
          <w:rFonts w:ascii="Arial" w:hAnsi="Arial" w:cs="Arial"/>
          <w:sz w:val="16"/>
          <w:szCs w:val="16"/>
        </w:rPr>
        <w:t xml:space="preserve">Either returns the Time Member ID of the most recent data in a Fact Table Family (Granite) Table or determines </w:t>
      </w:r>
      <w:r w:rsidR="00712AA9" w:rsidRPr="00000E1E">
        <w:rPr>
          <w:rFonts w:ascii="Arial" w:hAnsi="Arial" w:cs="Arial"/>
          <w:sz w:val="16"/>
          <w:szCs w:val="16"/>
        </w:rPr>
        <w:t>whether</w:t>
      </w:r>
      <w:r w:rsidRPr="00000E1E">
        <w:rPr>
          <w:rFonts w:ascii="Arial" w:hAnsi="Arial" w:cs="Arial"/>
          <w:sz w:val="16"/>
          <w:szCs w:val="16"/>
        </w:rPr>
        <w:t xml:space="preserve"> fact data had been loaded within the last number of hours specified.</w:t>
      </w:r>
    </w:p>
    <w:p w14:paraId="0CD7D51F" w14:textId="7BE50E1E" w:rsidR="00000E1E" w:rsidRPr="00000E1E" w:rsidRDefault="00000E1E" w:rsidP="00000E1E">
      <w:pPr>
        <w:pStyle w:val="ListParagraph"/>
        <w:numPr>
          <w:ilvl w:val="0"/>
          <w:numId w:val="28"/>
        </w:numPr>
        <w:rPr>
          <w:rFonts w:ascii="Arial" w:hAnsi="Arial" w:cs="Arial"/>
          <w:sz w:val="16"/>
          <w:szCs w:val="16"/>
        </w:rPr>
      </w:pPr>
      <w:proofErr w:type="spellStart"/>
      <w:r w:rsidRPr="00000E1E">
        <w:rPr>
          <w:rFonts w:ascii="Arial" w:hAnsi="Arial" w:cs="Arial"/>
          <w:b/>
          <w:sz w:val="16"/>
          <w:szCs w:val="16"/>
        </w:rPr>
        <w:t>ProcessAdhocBatch</w:t>
      </w:r>
      <w:proofErr w:type="spellEnd"/>
      <w:r w:rsidR="00997B0C">
        <w:rPr>
          <w:rFonts w:ascii="Arial" w:hAnsi="Arial" w:cs="Arial"/>
          <w:b/>
          <w:sz w:val="16"/>
          <w:szCs w:val="16"/>
        </w:rPr>
        <w:t xml:space="preserve"> (obsolete)</w:t>
      </w:r>
      <w:r w:rsidRPr="00000E1E">
        <w:rPr>
          <w:rFonts w:ascii="Arial" w:hAnsi="Arial" w:cs="Arial"/>
          <w:b/>
          <w:sz w:val="16"/>
          <w:szCs w:val="16"/>
        </w:rPr>
        <w:t xml:space="preserve"> </w:t>
      </w:r>
      <w:r>
        <w:rPr>
          <w:rFonts w:ascii="Arial" w:hAnsi="Arial" w:cs="Arial"/>
          <w:sz w:val="16"/>
          <w:szCs w:val="16"/>
        </w:rPr>
        <w:t>–</w:t>
      </w:r>
      <w:r w:rsidRPr="00000E1E">
        <w:t xml:space="preserve"> </w:t>
      </w:r>
      <w:r w:rsidRPr="00000E1E">
        <w:rPr>
          <w:rFonts w:ascii="Arial" w:hAnsi="Arial" w:cs="Arial"/>
          <w:sz w:val="16"/>
          <w:szCs w:val="16"/>
        </w:rPr>
        <w:t>Processes the scheduled Jobs associated with a Job Group.</w:t>
      </w:r>
      <w:r>
        <w:t xml:space="preserve">  </w:t>
      </w:r>
    </w:p>
    <w:p w14:paraId="5EF28692" w14:textId="77777777" w:rsidR="00190414" w:rsidRDefault="00190414" w:rsidP="00190414">
      <w:pPr>
        <w:pStyle w:val="ListParagraph"/>
        <w:numPr>
          <w:ilvl w:val="0"/>
          <w:numId w:val="28"/>
        </w:numPr>
        <w:rPr>
          <w:rFonts w:ascii="Arial" w:hAnsi="Arial" w:cs="Arial"/>
          <w:sz w:val="16"/>
          <w:szCs w:val="16"/>
        </w:rPr>
      </w:pPr>
      <w:proofErr w:type="spellStart"/>
      <w:r w:rsidRPr="002F3024">
        <w:rPr>
          <w:rFonts w:ascii="Arial" w:hAnsi="Arial" w:cs="Arial"/>
          <w:b/>
          <w:sz w:val="16"/>
          <w:szCs w:val="16"/>
        </w:rPr>
        <w:t>QuartzRestartStatus</w:t>
      </w:r>
      <w:proofErr w:type="spellEnd"/>
      <w:r>
        <w:rPr>
          <w:rFonts w:ascii="Arial" w:hAnsi="Arial" w:cs="Arial"/>
          <w:sz w:val="16"/>
          <w:szCs w:val="16"/>
        </w:rPr>
        <w:t xml:space="preserve"> – Determines if an EKBQ server command can be started or requires a restart/recovery.</w:t>
      </w:r>
    </w:p>
    <w:p w14:paraId="1921667C" w14:textId="77777777" w:rsidR="00CF2827" w:rsidRDefault="00CF2827" w:rsidP="00190414">
      <w:pPr>
        <w:pStyle w:val="ListParagraph"/>
        <w:numPr>
          <w:ilvl w:val="0"/>
          <w:numId w:val="28"/>
        </w:numPr>
        <w:rPr>
          <w:rFonts w:ascii="Arial" w:hAnsi="Arial" w:cs="Arial"/>
          <w:sz w:val="16"/>
          <w:szCs w:val="16"/>
        </w:rPr>
      </w:pPr>
      <w:proofErr w:type="spellStart"/>
      <w:r>
        <w:rPr>
          <w:rFonts w:ascii="Arial" w:hAnsi="Arial" w:cs="Arial"/>
          <w:b/>
          <w:sz w:val="16"/>
          <w:szCs w:val="16"/>
        </w:rPr>
        <w:t>QuartzSyncStatus</w:t>
      </w:r>
      <w:proofErr w:type="spellEnd"/>
      <w:r>
        <w:rPr>
          <w:rFonts w:ascii="Arial" w:hAnsi="Arial" w:cs="Arial"/>
          <w:b/>
          <w:sz w:val="16"/>
          <w:szCs w:val="16"/>
        </w:rPr>
        <w:t xml:space="preserve"> </w:t>
      </w:r>
      <w:r>
        <w:rPr>
          <w:rFonts w:ascii="Arial" w:hAnsi="Arial" w:cs="Arial"/>
          <w:sz w:val="16"/>
          <w:szCs w:val="16"/>
        </w:rPr>
        <w:t xml:space="preserve">– Determines </w:t>
      </w:r>
      <w:r w:rsidR="006322E5">
        <w:rPr>
          <w:rFonts w:ascii="Arial" w:hAnsi="Arial" w:cs="Arial"/>
          <w:sz w:val="16"/>
          <w:szCs w:val="16"/>
        </w:rPr>
        <w:t>if a Quartz C</w:t>
      </w:r>
      <w:r>
        <w:rPr>
          <w:rFonts w:ascii="Arial" w:hAnsi="Arial" w:cs="Arial"/>
          <w:sz w:val="16"/>
          <w:szCs w:val="16"/>
        </w:rPr>
        <w:t>ube needs to be structure and/or data synchronized.</w:t>
      </w:r>
    </w:p>
    <w:p w14:paraId="3165558D" w14:textId="328B31E6" w:rsidR="00190414" w:rsidRDefault="00190414" w:rsidP="00190414">
      <w:pPr>
        <w:pStyle w:val="ListParagraph"/>
        <w:numPr>
          <w:ilvl w:val="0"/>
          <w:numId w:val="28"/>
        </w:numPr>
        <w:rPr>
          <w:rFonts w:ascii="Arial" w:hAnsi="Arial" w:cs="Arial"/>
          <w:sz w:val="16"/>
          <w:szCs w:val="16"/>
        </w:rPr>
      </w:pPr>
      <w:proofErr w:type="spellStart"/>
      <w:r w:rsidRPr="002F3024">
        <w:rPr>
          <w:rFonts w:ascii="Arial" w:hAnsi="Arial" w:cs="Arial"/>
          <w:b/>
          <w:sz w:val="16"/>
          <w:szCs w:val="16"/>
        </w:rPr>
        <w:t>RowCount</w:t>
      </w:r>
      <w:proofErr w:type="spellEnd"/>
      <w:r>
        <w:rPr>
          <w:rFonts w:ascii="Arial" w:hAnsi="Arial" w:cs="Arial"/>
          <w:sz w:val="16"/>
          <w:szCs w:val="16"/>
        </w:rPr>
        <w:t xml:space="preserve"> – Returns the number of rows in a database table, useful in </w:t>
      </w:r>
      <w:r w:rsidR="00BC2E24">
        <w:rPr>
          <w:rFonts w:ascii="Arial" w:hAnsi="Arial" w:cs="Arial"/>
          <w:sz w:val="16"/>
          <w:szCs w:val="16"/>
        </w:rPr>
        <w:t>determining</w:t>
      </w:r>
      <w:r>
        <w:rPr>
          <w:rFonts w:ascii="Arial" w:hAnsi="Arial" w:cs="Arial"/>
          <w:sz w:val="16"/>
          <w:szCs w:val="16"/>
        </w:rPr>
        <w:t xml:space="preserve"> if errors records were written.</w:t>
      </w:r>
    </w:p>
    <w:p w14:paraId="21061E2C" w14:textId="6E3481C8" w:rsidR="00147345" w:rsidRPr="00147345" w:rsidRDefault="00147345" w:rsidP="00147345">
      <w:pPr>
        <w:pStyle w:val="ListParagraph"/>
        <w:numPr>
          <w:ilvl w:val="0"/>
          <w:numId w:val="28"/>
        </w:numPr>
        <w:rPr>
          <w:rFonts w:ascii="Arial" w:hAnsi="Arial" w:cs="Arial"/>
          <w:sz w:val="16"/>
          <w:szCs w:val="16"/>
        </w:rPr>
      </w:pPr>
      <w:proofErr w:type="spellStart"/>
      <w:r>
        <w:rPr>
          <w:rFonts w:ascii="Arial" w:hAnsi="Arial" w:cs="Arial"/>
          <w:b/>
          <w:sz w:val="16"/>
          <w:szCs w:val="16"/>
        </w:rPr>
        <w:t>RunSQL</w:t>
      </w:r>
      <w:proofErr w:type="spellEnd"/>
      <w:r w:rsidRPr="00AD69D2">
        <w:rPr>
          <w:rFonts w:ascii="Arial" w:hAnsi="Arial" w:cs="Arial"/>
          <w:sz w:val="16"/>
          <w:szCs w:val="16"/>
        </w:rPr>
        <w:t xml:space="preserve"> –</w:t>
      </w:r>
      <w:r>
        <w:rPr>
          <w:rFonts w:ascii="Arial" w:hAnsi="Arial" w:cs="Arial"/>
          <w:sz w:val="16"/>
          <w:szCs w:val="16"/>
        </w:rPr>
        <w:t xml:space="preserve"> </w:t>
      </w:r>
      <w:r w:rsidRPr="008F3818">
        <w:rPr>
          <w:rFonts w:ascii="Arial" w:hAnsi="Arial" w:cs="Arial"/>
          <w:sz w:val="16"/>
          <w:szCs w:val="16"/>
        </w:rPr>
        <w:t xml:space="preserve">Runs an SQL statement or PL/SQL against a known </w:t>
      </w:r>
      <w:proofErr w:type="spellStart"/>
      <w:r w:rsidRPr="008F3818">
        <w:rPr>
          <w:rFonts w:ascii="Arial" w:hAnsi="Arial" w:cs="Arial"/>
          <w:sz w:val="16"/>
          <w:szCs w:val="16"/>
        </w:rPr>
        <w:t>datasource</w:t>
      </w:r>
      <w:proofErr w:type="spellEnd"/>
      <w:r w:rsidRPr="008F3818">
        <w:rPr>
          <w:rFonts w:ascii="Arial" w:hAnsi="Arial" w:cs="Arial"/>
          <w:sz w:val="16"/>
          <w:szCs w:val="16"/>
        </w:rPr>
        <w:t xml:space="preserve"> without having to provide clear text passwords.  If there is a result set, a header is returned followed by data rows delimited with commas.</w:t>
      </w:r>
    </w:p>
    <w:p w14:paraId="2407F6E4" w14:textId="50796778" w:rsidR="00000E1E" w:rsidRPr="00147345" w:rsidRDefault="00000E1E" w:rsidP="00190414">
      <w:pPr>
        <w:pStyle w:val="ListParagraph"/>
        <w:numPr>
          <w:ilvl w:val="0"/>
          <w:numId w:val="28"/>
        </w:numPr>
        <w:rPr>
          <w:rFonts w:ascii="Arial" w:hAnsi="Arial" w:cs="Arial"/>
          <w:sz w:val="16"/>
          <w:szCs w:val="16"/>
        </w:rPr>
      </w:pPr>
      <w:proofErr w:type="spellStart"/>
      <w:r>
        <w:rPr>
          <w:rFonts w:ascii="Arial" w:hAnsi="Arial" w:cs="Arial"/>
          <w:b/>
          <w:sz w:val="16"/>
          <w:szCs w:val="16"/>
        </w:rPr>
        <w:t>ScheduleAdhocBatch</w:t>
      </w:r>
      <w:proofErr w:type="spellEnd"/>
      <w:r w:rsidR="00147345">
        <w:rPr>
          <w:rFonts w:ascii="Arial" w:hAnsi="Arial" w:cs="Arial"/>
          <w:b/>
          <w:sz w:val="16"/>
          <w:szCs w:val="16"/>
        </w:rPr>
        <w:t xml:space="preserve"> (obsolete)</w:t>
      </w:r>
      <w:r>
        <w:rPr>
          <w:rFonts w:ascii="Arial" w:hAnsi="Arial" w:cs="Arial"/>
          <w:b/>
          <w:sz w:val="16"/>
          <w:szCs w:val="16"/>
        </w:rPr>
        <w:t xml:space="preserve"> </w:t>
      </w:r>
      <w:r w:rsidRPr="00000E1E">
        <w:rPr>
          <w:rFonts w:ascii="Arial" w:hAnsi="Arial" w:cs="Arial"/>
          <w:sz w:val="16"/>
          <w:szCs w:val="16"/>
        </w:rPr>
        <w:t>-</w:t>
      </w:r>
      <w:r>
        <w:rPr>
          <w:rFonts w:ascii="Arial" w:hAnsi="Arial" w:cs="Arial"/>
          <w:sz w:val="16"/>
          <w:szCs w:val="16"/>
        </w:rPr>
        <w:t xml:space="preserve"> </w:t>
      </w:r>
      <w:r w:rsidRPr="00000E1E">
        <w:rPr>
          <w:rFonts w:ascii="Arial" w:hAnsi="Arial" w:cs="Arial"/>
          <w:sz w:val="16"/>
          <w:szCs w:val="16"/>
        </w:rPr>
        <w:t xml:space="preserve">Adds a Job to a Job Group, essentially queueing it for future execution by the </w:t>
      </w:r>
      <w:proofErr w:type="spellStart"/>
      <w:r w:rsidRPr="00000E1E">
        <w:rPr>
          <w:rFonts w:ascii="Arial" w:hAnsi="Arial" w:cs="Arial"/>
          <w:sz w:val="16"/>
          <w:szCs w:val="16"/>
        </w:rPr>
        <w:t>ProcessAdhocBatch</w:t>
      </w:r>
      <w:proofErr w:type="spellEnd"/>
      <w:r w:rsidRPr="00000E1E">
        <w:rPr>
          <w:rFonts w:ascii="Arial" w:hAnsi="Arial" w:cs="Arial"/>
          <w:sz w:val="16"/>
          <w:szCs w:val="16"/>
        </w:rPr>
        <w:t xml:space="preserve"> command.</w:t>
      </w:r>
      <w:r>
        <w:t xml:space="preserve">  </w:t>
      </w:r>
    </w:p>
    <w:p w14:paraId="5C835244" w14:textId="1206F25C" w:rsidR="00147345" w:rsidRDefault="00147345" w:rsidP="00190414">
      <w:pPr>
        <w:pStyle w:val="ListParagraph"/>
        <w:numPr>
          <w:ilvl w:val="0"/>
          <w:numId w:val="28"/>
        </w:numPr>
        <w:rPr>
          <w:rFonts w:ascii="Arial" w:hAnsi="Arial" w:cs="Arial"/>
          <w:sz w:val="16"/>
          <w:szCs w:val="16"/>
        </w:rPr>
      </w:pPr>
      <w:r>
        <w:rPr>
          <w:rFonts w:ascii="Arial" w:hAnsi="Arial" w:cs="Arial"/>
          <w:b/>
          <w:sz w:val="16"/>
          <w:szCs w:val="16"/>
        </w:rPr>
        <w:t>Send REST Request (</w:t>
      </w:r>
      <w:proofErr w:type="spellStart"/>
      <w:r>
        <w:rPr>
          <w:rFonts w:ascii="Arial" w:hAnsi="Arial" w:cs="Arial"/>
          <w:b/>
          <w:sz w:val="16"/>
          <w:szCs w:val="16"/>
        </w:rPr>
        <w:t>Mulesoft</w:t>
      </w:r>
      <w:proofErr w:type="spellEnd"/>
      <w:r>
        <w:rPr>
          <w:rFonts w:ascii="Arial" w:hAnsi="Arial" w:cs="Arial"/>
          <w:b/>
          <w:sz w:val="16"/>
          <w:szCs w:val="16"/>
        </w:rPr>
        <w:t>)</w:t>
      </w:r>
      <w:r w:rsidR="00D212D3">
        <w:rPr>
          <w:rFonts w:ascii="Arial" w:hAnsi="Arial" w:cs="Arial"/>
          <w:b/>
          <w:sz w:val="16"/>
          <w:szCs w:val="16"/>
        </w:rPr>
        <w:t xml:space="preserve"> </w:t>
      </w:r>
      <w:r w:rsidR="00D212D3">
        <w:rPr>
          <w:rFonts w:ascii="Arial" w:hAnsi="Arial" w:cs="Arial"/>
          <w:bCs/>
          <w:sz w:val="16"/>
          <w:szCs w:val="16"/>
        </w:rPr>
        <w:t xml:space="preserve">– Sends </w:t>
      </w:r>
      <w:r w:rsidR="00073BB0">
        <w:rPr>
          <w:rFonts w:ascii="Arial" w:hAnsi="Arial" w:cs="Arial"/>
          <w:bCs/>
          <w:sz w:val="16"/>
          <w:szCs w:val="16"/>
        </w:rPr>
        <w:t>GET, POST, PUT and DELETE web</w:t>
      </w:r>
      <w:r w:rsidR="00D212D3">
        <w:rPr>
          <w:rFonts w:ascii="Arial" w:hAnsi="Arial" w:cs="Arial"/>
          <w:bCs/>
          <w:sz w:val="16"/>
          <w:szCs w:val="16"/>
        </w:rPr>
        <w:t xml:space="preserve"> requests with parameters to </w:t>
      </w:r>
      <w:r w:rsidR="00073BB0">
        <w:rPr>
          <w:rFonts w:ascii="Arial" w:hAnsi="Arial" w:cs="Arial"/>
          <w:bCs/>
          <w:sz w:val="16"/>
          <w:szCs w:val="16"/>
        </w:rPr>
        <w:t>an endpoint.</w:t>
      </w:r>
    </w:p>
    <w:p w14:paraId="178FC609" w14:textId="0223C0F3" w:rsidR="00190414" w:rsidRDefault="00190414" w:rsidP="00190414">
      <w:pPr>
        <w:pStyle w:val="ListParagraph"/>
        <w:numPr>
          <w:ilvl w:val="0"/>
          <w:numId w:val="28"/>
        </w:numPr>
        <w:rPr>
          <w:rFonts w:ascii="Arial" w:hAnsi="Arial" w:cs="Arial"/>
          <w:sz w:val="16"/>
          <w:szCs w:val="16"/>
        </w:rPr>
      </w:pPr>
      <w:proofErr w:type="spellStart"/>
      <w:r w:rsidRPr="002F3024">
        <w:rPr>
          <w:rFonts w:ascii="Arial" w:hAnsi="Arial" w:cs="Arial"/>
          <w:b/>
          <w:sz w:val="16"/>
          <w:szCs w:val="16"/>
        </w:rPr>
        <w:t>StartProcess</w:t>
      </w:r>
      <w:proofErr w:type="spellEnd"/>
      <w:r>
        <w:rPr>
          <w:rFonts w:ascii="Arial" w:hAnsi="Arial" w:cs="Arial"/>
          <w:sz w:val="16"/>
          <w:szCs w:val="16"/>
        </w:rPr>
        <w:t xml:space="preserve"> – Spawns </w:t>
      </w:r>
      <w:r w:rsidR="002A615A">
        <w:rPr>
          <w:rFonts w:ascii="Arial" w:hAnsi="Arial" w:cs="Arial"/>
          <w:sz w:val="16"/>
          <w:szCs w:val="16"/>
        </w:rPr>
        <w:t xml:space="preserve">a collection </w:t>
      </w:r>
      <w:r w:rsidR="008D023F">
        <w:rPr>
          <w:rFonts w:ascii="Arial" w:hAnsi="Arial" w:cs="Arial"/>
          <w:sz w:val="16"/>
          <w:szCs w:val="16"/>
        </w:rPr>
        <w:t xml:space="preserve">of </w:t>
      </w:r>
      <w:r w:rsidR="002A615A">
        <w:rPr>
          <w:rFonts w:ascii="Arial" w:hAnsi="Arial" w:cs="Arial"/>
          <w:sz w:val="16"/>
          <w:szCs w:val="16"/>
        </w:rPr>
        <w:t>command lines in</w:t>
      </w:r>
      <w:r>
        <w:rPr>
          <w:rFonts w:ascii="Arial" w:hAnsi="Arial" w:cs="Arial"/>
          <w:sz w:val="16"/>
          <w:szCs w:val="16"/>
        </w:rPr>
        <w:t xml:space="preserve"> background processes and monitors them until completion.</w:t>
      </w:r>
    </w:p>
    <w:p w14:paraId="01AD0983" w14:textId="598BAEAE" w:rsidR="00190414" w:rsidRDefault="00190414" w:rsidP="00190414">
      <w:pPr>
        <w:pStyle w:val="ListParagraph"/>
        <w:numPr>
          <w:ilvl w:val="0"/>
          <w:numId w:val="28"/>
        </w:numPr>
        <w:rPr>
          <w:rFonts w:ascii="Arial" w:hAnsi="Arial" w:cs="Arial"/>
          <w:sz w:val="16"/>
          <w:szCs w:val="16"/>
        </w:rPr>
      </w:pPr>
      <w:proofErr w:type="spellStart"/>
      <w:r w:rsidRPr="002F3024">
        <w:rPr>
          <w:rFonts w:ascii="Arial" w:hAnsi="Arial" w:cs="Arial"/>
          <w:b/>
          <w:sz w:val="16"/>
          <w:szCs w:val="16"/>
        </w:rPr>
        <w:t>TruncateJIErrors</w:t>
      </w:r>
      <w:proofErr w:type="spellEnd"/>
      <w:r w:rsidR="00E140E0">
        <w:rPr>
          <w:rFonts w:ascii="Arial" w:hAnsi="Arial" w:cs="Arial"/>
          <w:b/>
          <w:sz w:val="16"/>
          <w:szCs w:val="16"/>
        </w:rPr>
        <w:t xml:space="preserve"> (</w:t>
      </w:r>
      <w:proofErr w:type="spellStart"/>
      <w:r w:rsidR="00E140E0">
        <w:rPr>
          <w:rFonts w:ascii="Arial" w:hAnsi="Arial" w:cs="Arial"/>
          <w:b/>
          <w:sz w:val="16"/>
          <w:szCs w:val="16"/>
        </w:rPr>
        <w:t>Mulesoft</w:t>
      </w:r>
      <w:proofErr w:type="spellEnd"/>
      <w:r w:rsidR="00E140E0">
        <w:rPr>
          <w:rFonts w:ascii="Arial" w:hAnsi="Arial" w:cs="Arial"/>
          <w:b/>
          <w:sz w:val="16"/>
          <w:szCs w:val="16"/>
        </w:rPr>
        <w:t xml:space="preserve"> &amp; </w:t>
      </w:r>
      <w:proofErr w:type="spellStart"/>
      <w:r w:rsidR="00E140E0">
        <w:rPr>
          <w:rFonts w:ascii="Arial" w:hAnsi="Arial" w:cs="Arial"/>
          <w:b/>
          <w:sz w:val="16"/>
          <w:szCs w:val="16"/>
        </w:rPr>
        <w:t>Datastage</w:t>
      </w:r>
      <w:proofErr w:type="spellEnd"/>
      <w:r w:rsidR="00E140E0">
        <w:rPr>
          <w:rFonts w:ascii="Arial" w:hAnsi="Arial" w:cs="Arial"/>
          <w:b/>
          <w:sz w:val="16"/>
          <w:szCs w:val="16"/>
        </w:rPr>
        <w:t>)</w:t>
      </w:r>
      <w:r>
        <w:rPr>
          <w:rFonts w:ascii="Arial" w:hAnsi="Arial" w:cs="Arial"/>
          <w:sz w:val="16"/>
          <w:szCs w:val="16"/>
        </w:rPr>
        <w:t xml:space="preserve"> – Clears the JI errors table of all rows in preparation for a fresh JI job run.</w:t>
      </w:r>
    </w:p>
    <w:p w14:paraId="66528994" w14:textId="77777777" w:rsidR="00084333" w:rsidRDefault="00084333" w:rsidP="00337BCB"/>
    <w:p w14:paraId="0774EC4E" w14:textId="77777777" w:rsidR="00084333" w:rsidRPr="00084333" w:rsidRDefault="00084333" w:rsidP="00337BCB">
      <w:r>
        <w:t xml:space="preserve">Most of these utilities require either Foundation or Quartz schema passwords.  Because the EP Batch Facility is not officially part of the EP Product offering, access to the encrypted password repository within EP is not </w:t>
      </w:r>
      <w:r w:rsidR="00DA2B3F">
        <w:t>allowed</w:t>
      </w:r>
      <w:r>
        <w:t>.  Therefore, the EP Batch Facility maintains its own encrypted password repository describe</w:t>
      </w:r>
      <w:r w:rsidR="002517E1">
        <w:t>d</w:t>
      </w:r>
      <w:r>
        <w:t xml:space="preserve"> later in this document.</w:t>
      </w:r>
    </w:p>
    <w:p w14:paraId="2B9A2848" w14:textId="77777777" w:rsidR="00F36AC7" w:rsidRPr="00F36AC7" w:rsidRDefault="00F36AC7" w:rsidP="00337BCB"/>
    <w:p w14:paraId="5408119F" w14:textId="77777777" w:rsidR="004939F2" w:rsidRPr="004939F2" w:rsidRDefault="004939F2" w:rsidP="004939F2">
      <w:pPr>
        <w:pStyle w:val="Heading2"/>
      </w:pPr>
      <w:bookmarkStart w:id="25" w:name="_Toc114052214"/>
      <w:r>
        <w:t>EKBF Server Commands</w:t>
      </w:r>
      <w:bookmarkEnd w:id="25"/>
    </w:p>
    <w:p w14:paraId="5498D4D5" w14:textId="77777777" w:rsidR="00C72154" w:rsidRDefault="00A71FFA" w:rsidP="001815D3">
      <w:r w:rsidRPr="00C72154">
        <w:t xml:space="preserve">Server Commands </w:t>
      </w:r>
      <w:r w:rsidR="00C72154" w:rsidRPr="00C72154">
        <w:t>perform a variety of EKBF and EKBQ maintenance task</w:t>
      </w:r>
      <w:r w:rsidR="00393466">
        <w:t>s</w:t>
      </w:r>
      <w:r w:rsidR="00C72154" w:rsidRPr="00C72154">
        <w:t xml:space="preserve"> which include the following:</w:t>
      </w:r>
    </w:p>
    <w:p w14:paraId="0629C194" w14:textId="77777777" w:rsidR="001815D3" w:rsidRPr="00C72154" w:rsidRDefault="001815D3" w:rsidP="001815D3"/>
    <w:p w14:paraId="0AF40836" w14:textId="77777777" w:rsidR="00C72154" w:rsidRPr="00E07390" w:rsidRDefault="00E07390" w:rsidP="00E07390">
      <w:pPr>
        <w:pStyle w:val="ListParagraph"/>
        <w:numPr>
          <w:ilvl w:val="0"/>
          <w:numId w:val="30"/>
        </w:numPr>
        <w:rPr>
          <w:rFonts w:ascii="Arial" w:hAnsi="Arial" w:cs="Arial"/>
          <w:sz w:val="16"/>
          <w:szCs w:val="16"/>
        </w:rPr>
      </w:pPr>
      <w:r w:rsidRPr="00E07390">
        <w:rPr>
          <w:rFonts w:ascii="Arial" w:hAnsi="Arial" w:cs="Arial"/>
          <w:sz w:val="16"/>
          <w:szCs w:val="16"/>
        </w:rPr>
        <w:t>Propagation of EKBS changes into EKBF</w:t>
      </w:r>
    </w:p>
    <w:p w14:paraId="4EEBB0FF" w14:textId="77777777" w:rsidR="00C72154" w:rsidRPr="00E07390" w:rsidRDefault="00C72154" w:rsidP="00E07390">
      <w:pPr>
        <w:pStyle w:val="ListParagraph"/>
        <w:numPr>
          <w:ilvl w:val="0"/>
          <w:numId w:val="30"/>
        </w:numPr>
        <w:rPr>
          <w:rFonts w:ascii="Arial" w:hAnsi="Arial" w:cs="Arial"/>
          <w:sz w:val="16"/>
          <w:szCs w:val="16"/>
        </w:rPr>
      </w:pPr>
      <w:r w:rsidRPr="00E07390">
        <w:rPr>
          <w:rFonts w:ascii="Arial" w:hAnsi="Arial" w:cs="Arial"/>
          <w:sz w:val="16"/>
          <w:szCs w:val="16"/>
        </w:rPr>
        <w:t>Processing of staged Fact data into Granite</w:t>
      </w:r>
    </w:p>
    <w:p w14:paraId="42F1F503" w14:textId="77777777" w:rsidR="00C72154" w:rsidRPr="00E07390" w:rsidRDefault="00C72154" w:rsidP="00E07390">
      <w:pPr>
        <w:pStyle w:val="ListParagraph"/>
        <w:numPr>
          <w:ilvl w:val="0"/>
          <w:numId w:val="30"/>
        </w:numPr>
        <w:rPr>
          <w:rFonts w:ascii="Arial" w:hAnsi="Arial" w:cs="Arial"/>
          <w:sz w:val="16"/>
          <w:szCs w:val="16"/>
        </w:rPr>
      </w:pPr>
      <w:r w:rsidRPr="00E07390">
        <w:rPr>
          <w:rFonts w:ascii="Arial" w:hAnsi="Arial" w:cs="Arial"/>
          <w:sz w:val="16"/>
          <w:szCs w:val="16"/>
        </w:rPr>
        <w:t>Aggregation of Granite data into Quartz</w:t>
      </w:r>
    </w:p>
    <w:p w14:paraId="57514DC7" w14:textId="77777777" w:rsidR="00C72154" w:rsidRPr="00E07390" w:rsidRDefault="00C72154" w:rsidP="00E07390">
      <w:pPr>
        <w:pStyle w:val="ListParagraph"/>
        <w:numPr>
          <w:ilvl w:val="0"/>
          <w:numId w:val="30"/>
        </w:numPr>
        <w:rPr>
          <w:rFonts w:ascii="Arial" w:hAnsi="Arial" w:cs="Arial"/>
          <w:sz w:val="16"/>
          <w:szCs w:val="16"/>
        </w:rPr>
      </w:pPr>
      <w:r w:rsidRPr="00E07390">
        <w:rPr>
          <w:rFonts w:ascii="Arial" w:hAnsi="Arial" w:cs="Arial"/>
          <w:sz w:val="16"/>
          <w:szCs w:val="16"/>
        </w:rPr>
        <w:t>Setting of Foundation time</w:t>
      </w:r>
    </w:p>
    <w:p w14:paraId="6521B564" w14:textId="77777777" w:rsidR="00E07390" w:rsidRDefault="00E07390" w:rsidP="00E07390">
      <w:pPr>
        <w:pStyle w:val="ListParagraph"/>
        <w:numPr>
          <w:ilvl w:val="0"/>
          <w:numId w:val="30"/>
        </w:numPr>
        <w:rPr>
          <w:rFonts w:ascii="Arial" w:hAnsi="Arial" w:cs="Arial"/>
          <w:sz w:val="16"/>
          <w:szCs w:val="16"/>
        </w:rPr>
      </w:pPr>
      <w:r w:rsidRPr="00E07390">
        <w:rPr>
          <w:rFonts w:ascii="Arial" w:hAnsi="Arial" w:cs="Arial"/>
          <w:sz w:val="16"/>
          <w:szCs w:val="16"/>
        </w:rPr>
        <w:t>etc.</w:t>
      </w:r>
    </w:p>
    <w:p w14:paraId="59389EF5" w14:textId="77777777" w:rsidR="001815D3" w:rsidRPr="001815D3" w:rsidRDefault="001815D3" w:rsidP="00337BCB"/>
    <w:p w14:paraId="6C3710D7" w14:textId="77777777" w:rsidR="00722331" w:rsidRDefault="00A71FFA" w:rsidP="00337BCB">
      <w:r>
        <w:t>The EP Batch Facility only supports the Windows implementation of the EP Servers Commands.</w:t>
      </w:r>
    </w:p>
    <w:p w14:paraId="178E0144" w14:textId="77777777" w:rsidR="00F36AC7" w:rsidRPr="005610E8" w:rsidRDefault="00F36AC7" w:rsidP="002F1A70">
      <w:pPr>
        <w:pStyle w:val="JDAnormal"/>
        <w:jc w:val="both"/>
        <w:rPr>
          <w:rFonts w:ascii="Arial" w:hAnsi="Arial" w:cs="Arial"/>
          <w:sz w:val="20"/>
          <w:szCs w:val="20"/>
        </w:rPr>
      </w:pPr>
    </w:p>
    <w:p w14:paraId="3DD35C9A" w14:textId="77777777" w:rsidR="00722331" w:rsidRDefault="000B0D78" w:rsidP="002F1A70">
      <w:pPr>
        <w:pStyle w:val="Heading2"/>
        <w:jc w:val="both"/>
      </w:pPr>
      <w:bookmarkStart w:id="26" w:name="_Toc114052215"/>
      <w:r>
        <w:t>Batch Scripts</w:t>
      </w:r>
      <w:bookmarkEnd w:id="26"/>
    </w:p>
    <w:p w14:paraId="7094640C" w14:textId="77777777" w:rsidR="00722331" w:rsidRDefault="00F36AC7" w:rsidP="002F1A70">
      <w:pPr>
        <w:pStyle w:val="JDAnormal"/>
        <w:jc w:val="both"/>
        <w:rPr>
          <w:rFonts w:ascii="Arial" w:hAnsi="Arial" w:cs="Arial"/>
          <w:sz w:val="20"/>
          <w:szCs w:val="20"/>
        </w:rPr>
      </w:pPr>
      <w:r>
        <w:rPr>
          <w:rFonts w:ascii="Arial" w:hAnsi="Arial" w:cs="Arial"/>
          <w:sz w:val="20"/>
          <w:szCs w:val="20"/>
        </w:rPr>
        <w:t xml:space="preserve">Batch Scripts are </w:t>
      </w:r>
      <w:r w:rsidR="00CE0924">
        <w:rPr>
          <w:rFonts w:ascii="Arial" w:hAnsi="Arial" w:cs="Arial"/>
          <w:sz w:val="20"/>
          <w:szCs w:val="20"/>
        </w:rPr>
        <w:t>utilized</w:t>
      </w:r>
      <w:r>
        <w:rPr>
          <w:rFonts w:ascii="Arial" w:hAnsi="Arial" w:cs="Arial"/>
          <w:sz w:val="20"/>
          <w:szCs w:val="20"/>
        </w:rPr>
        <w:t xml:space="preserve"> to combine the functionality of Console Applications, Server Commands and other Batch Scrip</w:t>
      </w:r>
      <w:r w:rsidR="008D147B">
        <w:rPr>
          <w:rFonts w:ascii="Arial" w:hAnsi="Arial" w:cs="Arial"/>
          <w:sz w:val="20"/>
          <w:szCs w:val="20"/>
        </w:rPr>
        <w:t>ts to accomplish a process work</w:t>
      </w:r>
      <w:r>
        <w:rPr>
          <w:rFonts w:ascii="Arial" w:hAnsi="Arial" w:cs="Arial"/>
          <w:sz w:val="20"/>
          <w:szCs w:val="20"/>
        </w:rPr>
        <w:t>flow.</w:t>
      </w:r>
    </w:p>
    <w:p w14:paraId="07CF13FA" w14:textId="77777777" w:rsidR="00F36AC7" w:rsidRPr="005610E8" w:rsidRDefault="00F36AC7" w:rsidP="002F1A70">
      <w:pPr>
        <w:pStyle w:val="JDAnormal"/>
        <w:jc w:val="both"/>
        <w:rPr>
          <w:rFonts w:ascii="Arial" w:hAnsi="Arial" w:cs="Arial"/>
          <w:sz w:val="20"/>
          <w:szCs w:val="20"/>
        </w:rPr>
      </w:pPr>
    </w:p>
    <w:p w14:paraId="2E3E1BCA" w14:textId="77777777" w:rsidR="00722331" w:rsidRPr="007A422B" w:rsidRDefault="000B0D78" w:rsidP="002F1A70">
      <w:pPr>
        <w:pStyle w:val="Heading2"/>
        <w:jc w:val="both"/>
      </w:pPr>
      <w:bookmarkStart w:id="27" w:name="_Toc114052216"/>
      <w:r>
        <w:t>EP Batch Serv</w:t>
      </w:r>
      <w:r w:rsidR="002E72E0">
        <w:t>ice</w:t>
      </w:r>
      <w:bookmarkEnd w:id="27"/>
    </w:p>
    <w:p w14:paraId="1FBCD02E" w14:textId="77777777" w:rsidR="00CE0924" w:rsidRDefault="00CE0924" w:rsidP="002F1A70">
      <w:pPr>
        <w:pStyle w:val="JDAnormal"/>
        <w:jc w:val="both"/>
        <w:rPr>
          <w:rFonts w:ascii="Arial" w:hAnsi="Arial" w:cs="Arial"/>
          <w:sz w:val="20"/>
          <w:szCs w:val="20"/>
        </w:rPr>
      </w:pPr>
      <w:r>
        <w:rPr>
          <w:rFonts w:ascii="Arial" w:hAnsi="Arial" w:cs="Arial"/>
          <w:sz w:val="20"/>
          <w:szCs w:val="20"/>
        </w:rPr>
        <w:t xml:space="preserve">The EP Batch </w:t>
      </w:r>
      <w:r w:rsidR="002E72E0">
        <w:rPr>
          <w:rFonts w:ascii="Arial" w:hAnsi="Arial" w:cs="Arial"/>
          <w:sz w:val="20"/>
          <w:szCs w:val="20"/>
        </w:rPr>
        <w:t>Service</w:t>
      </w:r>
      <w:r>
        <w:rPr>
          <w:rFonts w:ascii="Arial" w:hAnsi="Arial" w:cs="Arial"/>
          <w:sz w:val="20"/>
          <w:szCs w:val="20"/>
        </w:rPr>
        <w:t xml:space="preserve"> is a Windows Service that runs on every EP Mid-Tier.  It provides the capability of running EP Batch Facility Scripts from a remote system through a TCP connection.  This negates the need for a remote desktop into a Mid-Tier system and isolates a user from the inner workings and configuration of the EP Batch Facility.</w:t>
      </w:r>
    </w:p>
    <w:p w14:paraId="5A46CE78" w14:textId="31A81E08" w:rsidR="00CE0924" w:rsidRPr="005610E8" w:rsidRDefault="00125EDB" w:rsidP="002F1A70">
      <w:pPr>
        <w:pStyle w:val="JDAnormal"/>
        <w:jc w:val="both"/>
        <w:rPr>
          <w:rFonts w:ascii="Arial" w:hAnsi="Arial" w:cs="Arial"/>
          <w:sz w:val="20"/>
          <w:szCs w:val="20"/>
        </w:rPr>
      </w:pPr>
      <w:r>
        <w:rPr>
          <w:rFonts w:ascii="Arial" w:hAnsi="Arial" w:cs="Arial"/>
          <w:sz w:val="20"/>
          <w:szCs w:val="20"/>
        </w:rPr>
        <w:t>The EP Batch Service also ens</w:t>
      </w:r>
      <w:r w:rsidR="00AB5BD2">
        <w:rPr>
          <w:rFonts w:ascii="Arial" w:hAnsi="Arial" w:cs="Arial"/>
          <w:sz w:val="20"/>
          <w:szCs w:val="20"/>
        </w:rPr>
        <w:t>ures that only one batch script</w:t>
      </w:r>
      <w:r>
        <w:rPr>
          <w:rFonts w:ascii="Arial" w:hAnsi="Arial" w:cs="Arial"/>
          <w:sz w:val="20"/>
          <w:szCs w:val="20"/>
        </w:rPr>
        <w:t xml:space="preserve"> is running on a Mid-Tier system at a time.  This is important to avoid process failures due to Server Command lock contention.</w:t>
      </w:r>
    </w:p>
    <w:p w14:paraId="696BC967" w14:textId="77777777" w:rsidR="00722331" w:rsidRPr="00B03676" w:rsidRDefault="000B0D78" w:rsidP="002F1A70">
      <w:pPr>
        <w:pStyle w:val="Heading2"/>
        <w:jc w:val="both"/>
      </w:pPr>
      <w:bookmarkStart w:id="28" w:name="_Toc114052217"/>
      <w:r>
        <w:t>EP Batch Client</w:t>
      </w:r>
      <w:bookmarkEnd w:id="28"/>
    </w:p>
    <w:p w14:paraId="671A5F43" w14:textId="77777777" w:rsidR="00173252" w:rsidRDefault="00CE0924" w:rsidP="002F1A70">
      <w:pPr>
        <w:pStyle w:val="JDAnormal"/>
        <w:jc w:val="both"/>
        <w:rPr>
          <w:rFonts w:ascii="Arial" w:hAnsi="Arial" w:cs="Arial"/>
          <w:sz w:val="20"/>
          <w:szCs w:val="20"/>
        </w:rPr>
      </w:pPr>
      <w:bookmarkStart w:id="29" w:name="_Toc111542997"/>
      <w:bookmarkStart w:id="30" w:name="_Toc111543072"/>
      <w:bookmarkStart w:id="31" w:name="_Toc111543159"/>
      <w:bookmarkStart w:id="32" w:name="_Toc112685211"/>
      <w:bookmarkStart w:id="33" w:name="_Toc112740949"/>
      <w:bookmarkStart w:id="34" w:name="_Toc165269905"/>
      <w:bookmarkStart w:id="35" w:name="_Toc196530982"/>
      <w:bookmarkStart w:id="36" w:name="_Toc196568570"/>
      <w:r>
        <w:rPr>
          <w:rFonts w:ascii="Arial" w:hAnsi="Arial" w:cs="Arial"/>
          <w:sz w:val="20"/>
          <w:szCs w:val="20"/>
        </w:rPr>
        <w:t xml:space="preserve">The EP Batch Client is a Windows GUI Application that is used to send requests to and view the response from the EP Batch </w:t>
      </w:r>
      <w:r w:rsidR="002E72E0">
        <w:rPr>
          <w:rFonts w:ascii="Arial" w:hAnsi="Arial" w:cs="Arial"/>
          <w:sz w:val="20"/>
          <w:szCs w:val="20"/>
        </w:rPr>
        <w:t>Service</w:t>
      </w:r>
      <w:r>
        <w:rPr>
          <w:rFonts w:ascii="Arial" w:hAnsi="Arial" w:cs="Arial"/>
          <w:sz w:val="20"/>
          <w:szCs w:val="20"/>
        </w:rPr>
        <w:t>.</w:t>
      </w:r>
      <w:r w:rsidR="00E11460">
        <w:rPr>
          <w:rFonts w:ascii="Arial" w:hAnsi="Arial" w:cs="Arial"/>
          <w:sz w:val="20"/>
          <w:szCs w:val="20"/>
        </w:rPr>
        <w:t xml:space="preserve">  The EP Batch Client can be installed on any system that has TCP access to the EP Mid-Tier system running the EP Batch </w:t>
      </w:r>
      <w:r w:rsidR="002E72E0">
        <w:rPr>
          <w:rFonts w:ascii="Arial" w:hAnsi="Arial" w:cs="Arial"/>
          <w:sz w:val="20"/>
          <w:szCs w:val="20"/>
        </w:rPr>
        <w:t>Service</w:t>
      </w:r>
      <w:r w:rsidR="00E11460">
        <w:rPr>
          <w:rFonts w:ascii="Arial" w:hAnsi="Arial" w:cs="Arial"/>
          <w:sz w:val="20"/>
          <w:szCs w:val="20"/>
        </w:rPr>
        <w:t>.</w:t>
      </w:r>
    </w:p>
    <w:p w14:paraId="79C58E4A" w14:textId="77777777" w:rsidR="00173252" w:rsidRPr="00173252" w:rsidRDefault="00173252" w:rsidP="00173252">
      <w:pPr>
        <w:pStyle w:val="Heading2"/>
        <w:jc w:val="both"/>
        <w:rPr>
          <w:b w:val="0"/>
        </w:rPr>
      </w:pPr>
      <w:bookmarkStart w:id="37" w:name="_Toc114052218"/>
      <w:r>
        <w:t xml:space="preserve">IBM </w:t>
      </w:r>
      <w:proofErr w:type="spellStart"/>
      <w:r>
        <w:t>DataStage</w:t>
      </w:r>
      <w:bookmarkEnd w:id="37"/>
      <w:proofErr w:type="spellEnd"/>
    </w:p>
    <w:p w14:paraId="2AF09DE0" w14:textId="7ADD579E" w:rsidR="00173252" w:rsidRDefault="00173252" w:rsidP="002F1A70">
      <w:pPr>
        <w:pStyle w:val="JDAnormal"/>
        <w:jc w:val="both"/>
        <w:rPr>
          <w:rFonts w:ascii="Arial" w:hAnsi="Arial" w:cs="Arial"/>
          <w:sz w:val="20"/>
          <w:szCs w:val="20"/>
        </w:rPr>
      </w:pPr>
      <w:proofErr w:type="spellStart"/>
      <w:r>
        <w:rPr>
          <w:rFonts w:ascii="Arial" w:hAnsi="Arial" w:cs="Arial"/>
          <w:sz w:val="20"/>
          <w:szCs w:val="20"/>
        </w:rPr>
        <w:t>DataStage</w:t>
      </w:r>
      <w:proofErr w:type="spellEnd"/>
      <w:r>
        <w:rPr>
          <w:rFonts w:ascii="Arial" w:hAnsi="Arial" w:cs="Arial"/>
          <w:sz w:val="20"/>
          <w:szCs w:val="20"/>
        </w:rPr>
        <w:t xml:space="preserve"> is a </w:t>
      </w:r>
      <w:r w:rsidR="0068796A">
        <w:rPr>
          <w:rFonts w:ascii="Arial" w:hAnsi="Arial" w:cs="Arial"/>
          <w:sz w:val="20"/>
          <w:szCs w:val="20"/>
        </w:rPr>
        <w:t>third-party</w:t>
      </w:r>
      <w:r>
        <w:rPr>
          <w:rFonts w:ascii="Arial" w:hAnsi="Arial" w:cs="Arial"/>
          <w:sz w:val="20"/>
          <w:szCs w:val="20"/>
        </w:rPr>
        <w:t xml:space="preserve"> </w:t>
      </w:r>
      <w:r w:rsidR="00F93B7D">
        <w:rPr>
          <w:rFonts w:ascii="Arial" w:hAnsi="Arial" w:cs="Arial"/>
          <w:sz w:val="20"/>
          <w:szCs w:val="20"/>
        </w:rPr>
        <w:t>Extract, Transform, Load (</w:t>
      </w:r>
      <w:r>
        <w:rPr>
          <w:rFonts w:ascii="Arial" w:hAnsi="Arial" w:cs="Arial"/>
          <w:sz w:val="20"/>
          <w:szCs w:val="20"/>
        </w:rPr>
        <w:t>ETL</w:t>
      </w:r>
      <w:r w:rsidR="00F93B7D">
        <w:rPr>
          <w:rFonts w:ascii="Arial" w:hAnsi="Arial" w:cs="Arial"/>
          <w:sz w:val="20"/>
          <w:szCs w:val="20"/>
        </w:rPr>
        <w:t>)</w:t>
      </w:r>
      <w:r>
        <w:rPr>
          <w:rFonts w:ascii="Arial" w:hAnsi="Arial" w:cs="Arial"/>
          <w:sz w:val="20"/>
          <w:szCs w:val="20"/>
        </w:rPr>
        <w:t xml:space="preserve"> produc</w:t>
      </w:r>
      <w:r w:rsidR="00B17DA2">
        <w:rPr>
          <w:rFonts w:ascii="Arial" w:hAnsi="Arial" w:cs="Arial"/>
          <w:sz w:val="20"/>
          <w:szCs w:val="20"/>
        </w:rPr>
        <w:t>t used to process staged data from</w:t>
      </w:r>
      <w:r>
        <w:rPr>
          <w:rFonts w:ascii="Arial" w:hAnsi="Arial" w:cs="Arial"/>
          <w:sz w:val="20"/>
          <w:szCs w:val="20"/>
        </w:rPr>
        <w:t xml:space="preserve"> the EXT (</w:t>
      </w:r>
      <w:r w:rsidR="00F96F3F">
        <w:rPr>
          <w:rFonts w:ascii="Arial" w:hAnsi="Arial" w:cs="Arial"/>
          <w:sz w:val="20"/>
          <w:szCs w:val="20"/>
        </w:rPr>
        <w:t xml:space="preserve">a.k.a. </w:t>
      </w:r>
      <w:r>
        <w:rPr>
          <w:rFonts w:ascii="Arial" w:hAnsi="Arial" w:cs="Arial"/>
          <w:sz w:val="20"/>
          <w:szCs w:val="20"/>
        </w:rPr>
        <w:t xml:space="preserve">JI) Schema into EKBS. The EP product provides scripts packaged into a </w:t>
      </w:r>
      <w:proofErr w:type="spellStart"/>
      <w:r>
        <w:rPr>
          <w:rFonts w:ascii="Arial" w:hAnsi="Arial" w:cs="Arial"/>
          <w:sz w:val="20"/>
          <w:szCs w:val="20"/>
        </w:rPr>
        <w:t>DataStage</w:t>
      </w:r>
      <w:proofErr w:type="spellEnd"/>
      <w:r>
        <w:rPr>
          <w:rFonts w:ascii="Arial" w:hAnsi="Arial" w:cs="Arial"/>
          <w:sz w:val="20"/>
          <w:szCs w:val="20"/>
        </w:rPr>
        <w:t xml:space="preserve"> project call</w:t>
      </w:r>
      <w:r w:rsidR="00964A3C">
        <w:rPr>
          <w:rFonts w:ascii="Arial" w:hAnsi="Arial" w:cs="Arial"/>
          <w:sz w:val="20"/>
          <w:szCs w:val="20"/>
        </w:rPr>
        <w:t>ed</w:t>
      </w:r>
      <w:r>
        <w:rPr>
          <w:rFonts w:ascii="Arial" w:hAnsi="Arial" w:cs="Arial"/>
          <w:sz w:val="20"/>
          <w:szCs w:val="20"/>
        </w:rPr>
        <w:t xml:space="preserve"> the JDA Integrator (JI).  These scripts </w:t>
      </w:r>
      <w:r w:rsidR="00B17DA2">
        <w:rPr>
          <w:rFonts w:ascii="Arial" w:hAnsi="Arial" w:cs="Arial"/>
          <w:sz w:val="20"/>
          <w:szCs w:val="20"/>
        </w:rPr>
        <w:t>utilize</w:t>
      </w:r>
      <w:r>
        <w:rPr>
          <w:rFonts w:ascii="Arial" w:hAnsi="Arial" w:cs="Arial"/>
          <w:sz w:val="20"/>
          <w:szCs w:val="20"/>
        </w:rPr>
        <w:t xml:space="preserve"> the EKBS Batch Import Facility to process staged data into EKBS Member and Meta Data tables.</w:t>
      </w:r>
    </w:p>
    <w:p w14:paraId="6BE570EA" w14:textId="77777777" w:rsidR="00647C8C" w:rsidRDefault="00647C8C" w:rsidP="002F1A70">
      <w:pPr>
        <w:pStyle w:val="JDAnormal"/>
        <w:jc w:val="both"/>
        <w:rPr>
          <w:rFonts w:ascii="Arial" w:hAnsi="Arial" w:cs="Arial"/>
          <w:sz w:val="20"/>
          <w:szCs w:val="20"/>
        </w:rPr>
      </w:pPr>
      <w:r>
        <w:rPr>
          <w:rFonts w:ascii="Arial" w:hAnsi="Arial" w:cs="Arial"/>
          <w:sz w:val="20"/>
          <w:szCs w:val="20"/>
        </w:rPr>
        <w:t>The EP Batch Facility runs two JI scripts:</w:t>
      </w:r>
    </w:p>
    <w:p w14:paraId="5C29B957" w14:textId="77777777" w:rsidR="00647C8C" w:rsidRDefault="00647C8C" w:rsidP="00647C8C">
      <w:pPr>
        <w:pStyle w:val="ListParagraph"/>
        <w:numPr>
          <w:ilvl w:val="0"/>
          <w:numId w:val="32"/>
        </w:numPr>
        <w:rPr>
          <w:rFonts w:ascii="Arial" w:hAnsi="Arial" w:cs="Arial"/>
          <w:sz w:val="16"/>
          <w:szCs w:val="16"/>
        </w:rPr>
      </w:pPr>
      <w:proofErr w:type="spellStart"/>
      <w:r w:rsidRPr="00C76782">
        <w:rPr>
          <w:rFonts w:ascii="Arial" w:hAnsi="Arial" w:cs="Arial"/>
          <w:b/>
          <w:sz w:val="16"/>
          <w:szCs w:val="16"/>
        </w:rPr>
        <w:t>seqDBMASTER_EXT_MetaData_TO_EPSD_MetaData</w:t>
      </w:r>
      <w:proofErr w:type="spellEnd"/>
      <w:r w:rsidR="00C76782">
        <w:rPr>
          <w:rFonts w:ascii="Arial" w:hAnsi="Arial" w:cs="Arial"/>
          <w:sz w:val="16"/>
          <w:szCs w:val="16"/>
        </w:rPr>
        <w:t xml:space="preserve"> – Processes staged data in the EXT_* tables into EKBS.</w:t>
      </w:r>
    </w:p>
    <w:p w14:paraId="00B06F80" w14:textId="5B5A885C" w:rsidR="00C76782" w:rsidRDefault="00A501B0" w:rsidP="00AE6B24">
      <w:pPr>
        <w:pStyle w:val="ListParagraph"/>
        <w:numPr>
          <w:ilvl w:val="0"/>
          <w:numId w:val="32"/>
        </w:numPr>
        <w:rPr>
          <w:rFonts w:ascii="Arial" w:hAnsi="Arial" w:cs="Arial"/>
          <w:sz w:val="16"/>
          <w:szCs w:val="16"/>
        </w:rPr>
      </w:pPr>
      <w:proofErr w:type="spellStart"/>
      <w:r w:rsidRPr="00A501B0">
        <w:rPr>
          <w:rFonts w:ascii="Arial" w:hAnsi="Arial" w:cs="Arial"/>
          <w:b/>
          <w:sz w:val="16"/>
          <w:szCs w:val="16"/>
        </w:rPr>
        <w:t>seqDBMASTER_EXT_TO_EPServerData</w:t>
      </w:r>
      <w:proofErr w:type="spellEnd"/>
      <w:r w:rsidR="00E10EDB">
        <w:rPr>
          <w:rFonts w:ascii="Arial" w:hAnsi="Arial" w:cs="Arial"/>
          <w:b/>
          <w:sz w:val="16"/>
          <w:szCs w:val="16"/>
        </w:rPr>
        <w:t xml:space="preserve"> </w:t>
      </w:r>
      <w:r w:rsidR="00C76782">
        <w:rPr>
          <w:rFonts w:ascii="Arial" w:hAnsi="Arial" w:cs="Arial"/>
          <w:sz w:val="16"/>
          <w:szCs w:val="16"/>
        </w:rPr>
        <w:t>– Processes staged data in the AG_* tables into EKBS.</w:t>
      </w:r>
    </w:p>
    <w:p w14:paraId="3B2E17C6" w14:textId="53175579" w:rsidR="00F9051D" w:rsidRDefault="00F9051D" w:rsidP="00F9051D">
      <w:pPr>
        <w:rPr>
          <w:rFonts w:cs="Arial"/>
          <w:sz w:val="16"/>
          <w:szCs w:val="16"/>
        </w:rPr>
      </w:pPr>
    </w:p>
    <w:p w14:paraId="4136E543" w14:textId="389F7069" w:rsidR="00F9051D" w:rsidRPr="00F9051D" w:rsidRDefault="00032179" w:rsidP="00F9051D">
      <w:pPr>
        <w:rPr>
          <w:rFonts w:eastAsia="Batang" w:cs="Arial"/>
          <w:color w:val="auto"/>
          <w:szCs w:val="20"/>
        </w:rPr>
      </w:pPr>
      <w:r>
        <w:rPr>
          <w:rFonts w:eastAsia="Batang" w:cs="Arial"/>
          <w:color w:val="auto"/>
          <w:szCs w:val="20"/>
        </w:rPr>
        <w:t xml:space="preserve">IBM </w:t>
      </w:r>
      <w:proofErr w:type="spellStart"/>
      <w:r>
        <w:rPr>
          <w:rFonts w:eastAsia="Batang" w:cs="Arial"/>
          <w:color w:val="auto"/>
          <w:szCs w:val="20"/>
        </w:rPr>
        <w:t>DataStage</w:t>
      </w:r>
      <w:proofErr w:type="spellEnd"/>
      <w:r>
        <w:rPr>
          <w:rFonts w:eastAsia="Batang" w:cs="Arial"/>
          <w:color w:val="auto"/>
          <w:szCs w:val="20"/>
        </w:rPr>
        <w:t xml:space="preserve"> has been r</w:t>
      </w:r>
      <w:r w:rsidR="00F9051D" w:rsidRPr="00F9051D">
        <w:rPr>
          <w:rFonts w:eastAsia="Batang" w:cs="Arial"/>
          <w:color w:val="auto"/>
          <w:szCs w:val="20"/>
        </w:rPr>
        <w:t xml:space="preserve">eplaced by </w:t>
      </w:r>
      <w:proofErr w:type="spellStart"/>
      <w:r w:rsidR="00F9051D" w:rsidRPr="00F9051D">
        <w:rPr>
          <w:rFonts w:eastAsia="Batang" w:cs="Arial"/>
          <w:color w:val="auto"/>
          <w:szCs w:val="20"/>
        </w:rPr>
        <w:t>Mulesoft</w:t>
      </w:r>
      <w:proofErr w:type="spellEnd"/>
      <w:r w:rsidR="00F9051D" w:rsidRPr="00F9051D">
        <w:rPr>
          <w:rFonts w:eastAsia="Batang" w:cs="Arial"/>
          <w:color w:val="auto"/>
          <w:szCs w:val="20"/>
        </w:rPr>
        <w:t xml:space="preserve"> in EP 2019.1.</w:t>
      </w:r>
    </w:p>
    <w:p w14:paraId="0F789A5F" w14:textId="360FB830" w:rsidR="00475261" w:rsidRPr="00173252" w:rsidRDefault="00475261" w:rsidP="00475261">
      <w:pPr>
        <w:pStyle w:val="Heading2"/>
        <w:jc w:val="both"/>
        <w:rPr>
          <w:b w:val="0"/>
        </w:rPr>
      </w:pPr>
      <w:bookmarkStart w:id="38" w:name="_Toc114052219"/>
      <w:proofErr w:type="spellStart"/>
      <w:r>
        <w:t>Mulesoft</w:t>
      </w:r>
      <w:bookmarkEnd w:id="38"/>
      <w:proofErr w:type="spellEnd"/>
    </w:p>
    <w:p w14:paraId="2F954460" w14:textId="158349B8" w:rsidR="00996E95" w:rsidRDefault="00996E95" w:rsidP="00475261">
      <w:pPr>
        <w:pStyle w:val="JDAnormal"/>
        <w:jc w:val="both"/>
        <w:rPr>
          <w:rFonts w:ascii="Arial" w:hAnsi="Arial" w:cs="Arial"/>
          <w:sz w:val="20"/>
          <w:szCs w:val="20"/>
        </w:rPr>
      </w:pPr>
      <w:proofErr w:type="spellStart"/>
      <w:r>
        <w:rPr>
          <w:rFonts w:ascii="Arial" w:hAnsi="Arial" w:cs="Arial"/>
          <w:sz w:val="20"/>
          <w:szCs w:val="20"/>
        </w:rPr>
        <w:t>Mulesoft</w:t>
      </w:r>
      <w:proofErr w:type="spellEnd"/>
      <w:r>
        <w:rPr>
          <w:rFonts w:ascii="Arial" w:hAnsi="Arial" w:cs="Arial"/>
          <w:sz w:val="20"/>
          <w:szCs w:val="20"/>
        </w:rPr>
        <w:t xml:space="preserve"> is a </w:t>
      </w:r>
      <w:r w:rsidR="0068796A">
        <w:rPr>
          <w:rFonts w:ascii="Arial" w:hAnsi="Arial" w:cs="Arial"/>
          <w:sz w:val="20"/>
          <w:szCs w:val="20"/>
        </w:rPr>
        <w:t>third-party</w:t>
      </w:r>
      <w:r>
        <w:rPr>
          <w:rFonts w:ascii="Arial" w:hAnsi="Arial" w:cs="Arial"/>
          <w:sz w:val="20"/>
          <w:szCs w:val="20"/>
        </w:rPr>
        <w:t xml:space="preserve"> software integration development environment </w:t>
      </w:r>
      <w:r w:rsidR="00BE0251">
        <w:rPr>
          <w:rFonts w:ascii="Arial" w:hAnsi="Arial" w:cs="Arial"/>
          <w:sz w:val="20"/>
          <w:szCs w:val="20"/>
        </w:rPr>
        <w:t>for the creation of web service based APIs</w:t>
      </w:r>
      <w:r w:rsidR="0071654A">
        <w:rPr>
          <w:rFonts w:ascii="Arial" w:hAnsi="Arial" w:cs="Arial"/>
          <w:sz w:val="20"/>
          <w:szCs w:val="20"/>
        </w:rPr>
        <w:t xml:space="preserve">.  The </w:t>
      </w:r>
      <w:r w:rsidR="00BE0251">
        <w:rPr>
          <w:rFonts w:ascii="Arial" w:hAnsi="Arial" w:cs="Arial"/>
          <w:sz w:val="20"/>
          <w:szCs w:val="20"/>
        </w:rPr>
        <w:t xml:space="preserve">purpose </w:t>
      </w:r>
      <w:r w:rsidR="0071654A">
        <w:rPr>
          <w:rFonts w:ascii="Arial" w:hAnsi="Arial" w:cs="Arial"/>
          <w:sz w:val="20"/>
          <w:szCs w:val="20"/>
        </w:rPr>
        <w:t xml:space="preserve">of these APIs is </w:t>
      </w:r>
      <w:r w:rsidR="00BE0251">
        <w:rPr>
          <w:rFonts w:ascii="Arial" w:hAnsi="Arial" w:cs="Arial"/>
          <w:sz w:val="20"/>
          <w:szCs w:val="20"/>
        </w:rPr>
        <w:t>data integration between applications.</w:t>
      </w:r>
    </w:p>
    <w:p w14:paraId="20C6D8B3" w14:textId="7EC1148C" w:rsidR="00475261" w:rsidRDefault="00100ADC" w:rsidP="004D13E3">
      <w:pPr>
        <w:pStyle w:val="JDAnormal"/>
        <w:jc w:val="both"/>
        <w:rPr>
          <w:rFonts w:ascii="Arial" w:hAnsi="Arial" w:cs="Arial"/>
          <w:sz w:val="20"/>
          <w:szCs w:val="20"/>
        </w:rPr>
      </w:pPr>
      <w:proofErr w:type="spellStart"/>
      <w:r>
        <w:rPr>
          <w:rFonts w:ascii="Arial" w:hAnsi="Arial" w:cs="Arial"/>
          <w:sz w:val="20"/>
          <w:szCs w:val="20"/>
        </w:rPr>
        <w:t>Blueyonder</w:t>
      </w:r>
      <w:proofErr w:type="spellEnd"/>
      <w:r>
        <w:rPr>
          <w:rFonts w:ascii="Arial" w:hAnsi="Arial" w:cs="Arial"/>
          <w:sz w:val="20"/>
          <w:szCs w:val="20"/>
        </w:rPr>
        <w:t xml:space="preserve"> APIs</w:t>
      </w:r>
      <w:r w:rsidR="0040480D">
        <w:rPr>
          <w:rFonts w:ascii="Arial" w:hAnsi="Arial" w:cs="Arial"/>
          <w:sz w:val="20"/>
          <w:szCs w:val="20"/>
        </w:rPr>
        <w:t>,</w:t>
      </w:r>
      <w:r w:rsidR="00747455">
        <w:rPr>
          <w:rFonts w:ascii="Arial" w:hAnsi="Arial" w:cs="Arial"/>
          <w:sz w:val="20"/>
          <w:szCs w:val="20"/>
        </w:rPr>
        <w:t xml:space="preserve"> built upon </w:t>
      </w:r>
      <w:proofErr w:type="spellStart"/>
      <w:r w:rsidR="00747455">
        <w:rPr>
          <w:rFonts w:ascii="Arial" w:hAnsi="Arial" w:cs="Arial"/>
          <w:sz w:val="20"/>
          <w:szCs w:val="20"/>
        </w:rPr>
        <w:t>Mulesoft</w:t>
      </w:r>
      <w:proofErr w:type="spellEnd"/>
      <w:r w:rsidR="0040480D">
        <w:rPr>
          <w:rFonts w:ascii="Arial" w:hAnsi="Arial" w:cs="Arial"/>
          <w:sz w:val="20"/>
          <w:szCs w:val="20"/>
        </w:rPr>
        <w:t>,</w:t>
      </w:r>
      <w:r w:rsidR="00475261">
        <w:rPr>
          <w:rFonts w:ascii="Arial" w:hAnsi="Arial" w:cs="Arial"/>
          <w:sz w:val="20"/>
          <w:szCs w:val="20"/>
        </w:rPr>
        <w:t xml:space="preserve"> process staged data from the EXT (a.k.a. JI) Schema into EKBS. These </w:t>
      </w:r>
      <w:r w:rsidR="009003D2">
        <w:rPr>
          <w:rFonts w:ascii="Arial" w:hAnsi="Arial" w:cs="Arial"/>
          <w:sz w:val="20"/>
          <w:szCs w:val="20"/>
        </w:rPr>
        <w:t xml:space="preserve">API’s </w:t>
      </w:r>
      <w:r w:rsidR="00D64163">
        <w:rPr>
          <w:rFonts w:ascii="Arial" w:hAnsi="Arial" w:cs="Arial"/>
          <w:sz w:val="20"/>
          <w:szCs w:val="20"/>
        </w:rPr>
        <w:t>utilize</w:t>
      </w:r>
      <w:r w:rsidR="009003D2">
        <w:rPr>
          <w:rFonts w:ascii="Arial" w:hAnsi="Arial" w:cs="Arial"/>
          <w:sz w:val="20"/>
          <w:szCs w:val="20"/>
        </w:rPr>
        <w:t xml:space="preserve"> </w:t>
      </w:r>
      <w:r w:rsidR="00475261">
        <w:rPr>
          <w:rFonts w:ascii="Arial" w:hAnsi="Arial" w:cs="Arial"/>
          <w:sz w:val="20"/>
          <w:szCs w:val="20"/>
        </w:rPr>
        <w:t>the EKBS Batch Import Facility to process staged data into EKBS Member and Meta Data tables.</w:t>
      </w:r>
    </w:p>
    <w:p w14:paraId="43014779" w14:textId="7C88F9F8" w:rsidR="00032179" w:rsidRDefault="00032179" w:rsidP="004D13E3">
      <w:pPr>
        <w:pStyle w:val="JDAnormal"/>
        <w:jc w:val="both"/>
        <w:rPr>
          <w:rFonts w:ascii="Arial" w:hAnsi="Arial" w:cs="Arial"/>
          <w:sz w:val="20"/>
          <w:szCs w:val="20"/>
        </w:rPr>
      </w:pPr>
      <w:proofErr w:type="spellStart"/>
      <w:r>
        <w:rPr>
          <w:rFonts w:ascii="Arial" w:hAnsi="Arial" w:cs="Arial"/>
          <w:sz w:val="20"/>
          <w:szCs w:val="20"/>
        </w:rPr>
        <w:t>Mulesoft</w:t>
      </w:r>
      <w:proofErr w:type="spellEnd"/>
      <w:r>
        <w:rPr>
          <w:rFonts w:ascii="Arial" w:hAnsi="Arial" w:cs="Arial"/>
          <w:sz w:val="20"/>
          <w:szCs w:val="20"/>
        </w:rPr>
        <w:t xml:space="preserve"> replaced IBM </w:t>
      </w:r>
      <w:proofErr w:type="spellStart"/>
      <w:r>
        <w:rPr>
          <w:rFonts w:ascii="Arial" w:hAnsi="Arial" w:cs="Arial"/>
          <w:sz w:val="20"/>
          <w:szCs w:val="20"/>
        </w:rPr>
        <w:t>DataStage</w:t>
      </w:r>
      <w:proofErr w:type="spellEnd"/>
      <w:r>
        <w:rPr>
          <w:rFonts w:ascii="Arial" w:hAnsi="Arial" w:cs="Arial"/>
          <w:sz w:val="20"/>
          <w:szCs w:val="20"/>
        </w:rPr>
        <w:t xml:space="preserve"> as of EP 2019.1</w:t>
      </w:r>
    </w:p>
    <w:p w14:paraId="0BB22026" w14:textId="77777777" w:rsidR="004768B2" w:rsidRPr="00173252" w:rsidRDefault="004768B2" w:rsidP="004768B2">
      <w:pPr>
        <w:pStyle w:val="Heading2"/>
        <w:jc w:val="both"/>
        <w:rPr>
          <w:b w:val="0"/>
        </w:rPr>
      </w:pPr>
      <w:bookmarkStart w:id="39" w:name="_Toc114052220"/>
      <w:r>
        <w:t>Batch Scheduler</w:t>
      </w:r>
      <w:bookmarkEnd w:id="39"/>
    </w:p>
    <w:p w14:paraId="4B881072" w14:textId="77777777" w:rsidR="004768B2" w:rsidRDefault="004768B2" w:rsidP="002F1A70">
      <w:pPr>
        <w:pStyle w:val="JDAnormal"/>
        <w:jc w:val="both"/>
        <w:rPr>
          <w:rFonts w:ascii="Arial" w:hAnsi="Arial" w:cs="Arial"/>
          <w:sz w:val="20"/>
          <w:szCs w:val="20"/>
        </w:rPr>
      </w:pPr>
      <w:r>
        <w:rPr>
          <w:rFonts w:ascii="Arial" w:hAnsi="Arial" w:cs="Arial"/>
          <w:sz w:val="20"/>
          <w:szCs w:val="20"/>
        </w:rPr>
        <w:t xml:space="preserve">A Scheduler provides the capability to run a Batch Workflow </w:t>
      </w:r>
      <w:r w:rsidR="009A1C7C">
        <w:rPr>
          <w:rFonts w:ascii="Arial" w:hAnsi="Arial" w:cs="Arial"/>
          <w:sz w:val="20"/>
          <w:szCs w:val="20"/>
        </w:rPr>
        <w:t>on</w:t>
      </w:r>
      <w:r>
        <w:rPr>
          <w:rFonts w:ascii="Arial" w:hAnsi="Arial" w:cs="Arial"/>
          <w:sz w:val="20"/>
          <w:szCs w:val="20"/>
        </w:rPr>
        <w:t xml:space="preserve"> a timed interval.  In a typical EP implementation, there are nightly and weekend Workflows to provide the regular maintenance of the EKB Database.</w:t>
      </w:r>
    </w:p>
    <w:p w14:paraId="3DEBC50F" w14:textId="77777777" w:rsidR="00DC43FD" w:rsidRPr="00AE5CB4" w:rsidRDefault="00DC43FD" w:rsidP="002F1A70">
      <w:pPr>
        <w:pStyle w:val="JDAnormal"/>
        <w:jc w:val="both"/>
        <w:rPr>
          <w:rFonts w:ascii="Arial" w:hAnsi="Arial" w:cs="Arial"/>
          <w:sz w:val="20"/>
          <w:szCs w:val="20"/>
        </w:rPr>
      </w:pPr>
      <w:r>
        <w:rPr>
          <w:rFonts w:ascii="Arial" w:hAnsi="Arial" w:cs="Arial"/>
          <w:sz w:val="20"/>
          <w:szCs w:val="20"/>
        </w:rPr>
        <w:t xml:space="preserve">JDA does not provide or endorse any particular Batch Scheduler vendor or product.  The selection of a Scheduler </w:t>
      </w:r>
      <w:r w:rsidR="008B2BF3">
        <w:rPr>
          <w:rFonts w:ascii="Arial" w:hAnsi="Arial" w:cs="Arial"/>
          <w:sz w:val="20"/>
          <w:szCs w:val="20"/>
        </w:rPr>
        <w:t>Product</w:t>
      </w:r>
      <w:r>
        <w:rPr>
          <w:rFonts w:ascii="Arial" w:hAnsi="Arial" w:cs="Arial"/>
          <w:sz w:val="20"/>
          <w:szCs w:val="20"/>
        </w:rPr>
        <w:t xml:space="preserve"> is entirely up to the JDA Customer.</w:t>
      </w:r>
    </w:p>
    <w:p w14:paraId="18F3B84D" w14:textId="77777777" w:rsidR="008E1BB1" w:rsidRDefault="004939F2" w:rsidP="003946E2">
      <w:pPr>
        <w:pStyle w:val="Heading1"/>
        <w:tabs>
          <w:tab w:val="right" w:pos="9360"/>
        </w:tabs>
      </w:pPr>
      <w:bookmarkStart w:id="40" w:name="_Toc449427921"/>
      <w:bookmarkStart w:id="41" w:name="_Toc450388667"/>
      <w:bookmarkStart w:id="42" w:name="_Toc450537024"/>
      <w:bookmarkStart w:id="43" w:name="_Toc450620842"/>
      <w:bookmarkStart w:id="44" w:name="_Toc450648014"/>
      <w:bookmarkStart w:id="45" w:name="_Toc450648139"/>
      <w:bookmarkStart w:id="46" w:name="_Toc450648201"/>
      <w:bookmarkStart w:id="47" w:name="_Toc450961510"/>
      <w:bookmarkStart w:id="48" w:name="_Toc210795548"/>
      <w:bookmarkStart w:id="49" w:name="_Toc240989953"/>
      <w:bookmarkStart w:id="50" w:name="_Toc241293028"/>
      <w:bookmarkStart w:id="51" w:name="_Toc258836190"/>
      <w:bookmarkStart w:id="52" w:name="_Toc114052221"/>
      <w:bookmarkEnd w:id="29"/>
      <w:bookmarkEnd w:id="30"/>
      <w:bookmarkEnd w:id="31"/>
      <w:bookmarkEnd w:id="32"/>
      <w:bookmarkEnd w:id="33"/>
      <w:bookmarkEnd w:id="34"/>
      <w:bookmarkEnd w:id="35"/>
      <w:bookmarkEnd w:id="36"/>
      <w:r>
        <w:lastRenderedPageBreak/>
        <w:t>Batch Command Console Applications</w:t>
      </w:r>
      <w:r w:rsidR="003946E2">
        <w:tab/>
        <w:t>Section 3</w:t>
      </w:r>
      <w:bookmarkEnd w:id="52"/>
    </w:p>
    <w:p w14:paraId="58F2325F" w14:textId="77777777" w:rsidR="00A56735" w:rsidRDefault="00A56735" w:rsidP="00A56735">
      <w:r>
        <w:t xml:space="preserve">The Batch Command Console Applications are written against the .NET 4.0 Framework and require the </w:t>
      </w:r>
      <w:r w:rsidR="00DF3D70">
        <w:t>downloadable installation</w:t>
      </w:r>
      <w:r>
        <w:t xml:space="preserve"> found at…</w:t>
      </w:r>
    </w:p>
    <w:p w14:paraId="5E833C87" w14:textId="77777777" w:rsidR="00A56735" w:rsidRDefault="00A56735" w:rsidP="00A56735"/>
    <w:p w14:paraId="6BB5F4F6" w14:textId="77777777" w:rsidR="00A56735" w:rsidRDefault="000D2C14" w:rsidP="00A56735">
      <w:pPr>
        <w:ind w:firstLine="720"/>
        <w:rPr>
          <w:color w:val="1F497D"/>
        </w:rPr>
      </w:pPr>
      <w:hyperlink r:id="rId24" w:history="1">
        <w:r w:rsidR="00A56735">
          <w:rPr>
            <w:rStyle w:val="Hyperlink"/>
          </w:rPr>
          <w:t>http://www.microsoft.com/en-us/download/details.aspx?id=17718</w:t>
        </w:r>
      </w:hyperlink>
    </w:p>
    <w:p w14:paraId="3E836D1D" w14:textId="77777777" w:rsidR="00E007A5" w:rsidRDefault="00E007A5" w:rsidP="00E007A5"/>
    <w:p w14:paraId="52FDD32A" w14:textId="77777777" w:rsidR="0075394B" w:rsidRDefault="00E007A5" w:rsidP="00E007A5">
      <w:r>
        <w:t xml:space="preserve">A subset of console applications is related to the implementation of Workflow restart capability.  </w:t>
      </w:r>
      <w:r w:rsidR="0075394B">
        <w:t>The intent is to provide wrapper scripts (i.e. Daily, Saturday, Sunday, etc.) the ability to leave “breadcrumbs” as they execute and to be able to efficiently recover from failure scenarios.  The following console applications are related to Workflow restart:</w:t>
      </w:r>
    </w:p>
    <w:p w14:paraId="6E9AE618" w14:textId="77777777" w:rsidR="0075394B" w:rsidRDefault="0075394B" w:rsidP="00E007A5"/>
    <w:p w14:paraId="477A1FE1" w14:textId="77777777" w:rsidR="0075394B" w:rsidRPr="0075394B" w:rsidRDefault="0075394B" w:rsidP="0075394B">
      <w:pPr>
        <w:pStyle w:val="ListParagraph"/>
        <w:numPr>
          <w:ilvl w:val="0"/>
          <w:numId w:val="45"/>
        </w:numPr>
        <w:rPr>
          <w:rFonts w:asciiTheme="minorHAnsi" w:hAnsiTheme="minorHAnsi" w:cstheme="minorHAnsi"/>
          <w:sz w:val="20"/>
          <w:szCs w:val="20"/>
        </w:rPr>
      </w:pPr>
      <w:r w:rsidRPr="0075394B">
        <w:rPr>
          <w:rFonts w:asciiTheme="minorHAnsi" w:hAnsiTheme="minorHAnsi" w:cstheme="minorHAnsi"/>
          <w:sz w:val="20"/>
          <w:szCs w:val="20"/>
        </w:rPr>
        <w:t>Batch Initialize</w:t>
      </w:r>
    </w:p>
    <w:p w14:paraId="3325C9A4" w14:textId="77777777" w:rsidR="0075394B" w:rsidRPr="0075394B" w:rsidRDefault="0075394B" w:rsidP="0075394B">
      <w:pPr>
        <w:pStyle w:val="ListParagraph"/>
        <w:numPr>
          <w:ilvl w:val="0"/>
          <w:numId w:val="45"/>
        </w:numPr>
        <w:rPr>
          <w:rFonts w:asciiTheme="minorHAnsi" w:hAnsiTheme="minorHAnsi" w:cstheme="minorHAnsi"/>
          <w:sz w:val="20"/>
          <w:szCs w:val="20"/>
        </w:rPr>
      </w:pPr>
      <w:r w:rsidRPr="0075394B">
        <w:rPr>
          <w:rFonts w:asciiTheme="minorHAnsi" w:hAnsiTheme="minorHAnsi" w:cstheme="minorHAnsi"/>
          <w:sz w:val="20"/>
          <w:szCs w:val="20"/>
        </w:rPr>
        <w:t>Batch Get Current Task</w:t>
      </w:r>
    </w:p>
    <w:p w14:paraId="4BB55652" w14:textId="77777777" w:rsidR="0075394B" w:rsidRPr="0075394B" w:rsidRDefault="0075394B" w:rsidP="0075394B">
      <w:pPr>
        <w:pStyle w:val="ListParagraph"/>
        <w:numPr>
          <w:ilvl w:val="0"/>
          <w:numId w:val="45"/>
        </w:numPr>
        <w:rPr>
          <w:rFonts w:asciiTheme="minorHAnsi" w:hAnsiTheme="minorHAnsi" w:cstheme="minorHAnsi"/>
          <w:sz w:val="20"/>
          <w:szCs w:val="20"/>
        </w:rPr>
      </w:pPr>
      <w:r w:rsidRPr="0075394B">
        <w:rPr>
          <w:rFonts w:asciiTheme="minorHAnsi" w:hAnsiTheme="minorHAnsi" w:cstheme="minorHAnsi"/>
          <w:sz w:val="20"/>
          <w:szCs w:val="20"/>
        </w:rPr>
        <w:t xml:space="preserve">Batch </w:t>
      </w:r>
      <w:proofErr w:type="spellStart"/>
      <w:r w:rsidRPr="0075394B">
        <w:rPr>
          <w:rFonts w:asciiTheme="minorHAnsi" w:hAnsiTheme="minorHAnsi" w:cstheme="minorHAnsi"/>
          <w:sz w:val="20"/>
          <w:szCs w:val="20"/>
        </w:rPr>
        <w:t>RestartStatus</w:t>
      </w:r>
      <w:proofErr w:type="spellEnd"/>
    </w:p>
    <w:p w14:paraId="06BD550B" w14:textId="77777777" w:rsidR="0075394B" w:rsidRPr="0075394B" w:rsidRDefault="0075394B" w:rsidP="0075394B">
      <w:pPr>
        <w:pStyle w:val="ListParagraph"/>
        <w:numPr>
          <w:ilvl w:val="0"/>
          <w:numId w:val="45"/>
        </w:numPr>
        <w:rPr>
          <w:rFonts w:asciiTheme="minorHAnsi" w:hAnsiTheme="minorHAnsi" w:cstheme="minorHAnsi"/>
          <w:sz w:val="20"/>
          <w:szCs w:val="20"/>
        </w:rPr>
      </w:pPr>
      <w:r w:rsidRPr="0075394B">
        <w:rPr>
          <w:rFonts w:asciiTheme="minorHAnsi" w:hAnsiTheme="minorHAnsi" w:cstheme="minorHAnsi"/>
          <w:sz w:val="20"/>
          <w:szCs w:val="20"/>
        </w:rPr>
        <w:t>Batch Set Current Task</w:t>
      </w:r>
    </w:p>
    <w:p w14:paraId="287444E3" w14:textId="77777777" w:rsidR="0075394B" w:rsidRDefault="0075394B" w:rsidP="00E007A5"/>
    <w:p w14:paraId="0F8393A8" w14:textId="4A72D7DA" w:rsidR="0075394B" w:rsidRDefault="0075394B" w:rsidP="00E007A5">
      <w:r>
        <w:t xml:space="preserve">The </w:t>
      </w:r>
      <w:r w:rsidR="00BA3728">
        <w:t>EP Batch Facility provides the framework for script recovery</w:t>
      </w:r>
      <w:r>
        <w:t>, but usage of the framework is up to the wrapper script itself.</w:t>
      </w:r>
    </w:p>
    <w:p w14:paraId="632783A0" w14:textId="77777777" w:rsidR="00A53D7B" w:rsidRDefault="00A53D7B">
      <w:pPr>
        <w:jc w:val="left"/>
        <w:rPr>
          <w:rFonts w:cs="Arial"/>
          <w:b/>
          <w:color w:val="auto"/>
        </w:rPr>
      </w:pPr>
      <w:r>
        <w:rPr>
          <w:rFonts w:cs="Arial"/>
          <w:b/>
          <w:color w:val="auto"/>
        </w:rPr>
        <w:br w:type="page"/>
      </w:r>
    </w:p>
    <w:p w14:paraId="164B7427" w14:textId="5F5BE330" w:rsidR="009029C8" w:rsidRDefault="009029C8" w:rsidP="009029C8">
      <w:pPr>
        <w:rPr>
          <w:rFonts w:cs="Arial"/>
          <w:color w:val="auto"/>
        </w:rPr>
      </w:pPr>
      <w:r>
        <w:rPr>
          <w:rFonts w:cs="Arial"/>
          <w:b/>
          <w:color w:val="auto"/>
        </w:rPr>
        <w:lastRenderedPageBreak/>
        <w:t>Sample Wrapper Script Template</w:t>
      </w:r>
      <w:r>
        <w:rPr>
          <w:rFonts w:cs="Arial"/>
          <w:color w:val="auto"/>
        </w:rPr>
        <w:t>:</w:t>
      </w:r>
    </w:p>
    <w:p w14:paraId="67B3AAC5" w14:textId="77777777" w:rsidR="009029C8" w:rsidRDefault="009029C8" w:rsidP="00E007A5"/>
    <w:p w14:paraId="72AB470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@ECHO OFF</w:t>
      </w:r>
    </w:p>
    <w:p w14:paraId="2FD06388" w14:textId="77777777" w:rsidR="00A606D2" w:rsidRPr="00A606D2" w:rsidRDefault="00A606D2" w:rsidP="00A606D2">
      <w:pPr>
        <w:jc w:val="left"/>
        <w:rPr>
          <w:rFonts w:ascii="Courier New" w:hAnsi="Courier New" w:cs="Courier New"/>
          <w:sz w:val="16"/>
          <w:szCs w:val="16"/>
        </w:rPr>
      </w:pPr>
    </w:p>
    <w:p w14:paraId="688734A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 </w:t>
      </w:r>
    </w:p>
    <w:p w14:paraId="25FB686C"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w:t>
      </w:r>
      <w:proofErr w:type="gramStart"/>
      <w:r w:rsidRPr="00A606D2">
        <w:rPr>
          <w:rFonts w:ascii="Courier New" w:hAnsi="Courier New" w:cs="Courier New"/>
          <w:sz w:val="16"/>
          <w:szCs w:val="16"/>
        </w:rPr>
        <w:t>#  Created</w:t>
      </w:r>
      <w:proofErr w:type="gramEnd"/>
      <w:r w:rsidRPr="00A606D2">
        <w:rPr>
          <w:rFonts w:ascii="Courier New" w:hAnsi="Courier New" w:cs="Courier New"/>
          <w:sz w:val="16"/>
          <w:szCs w:val="16"/>
        </w:rPr>
        <w:t xml:space="preserve"> by John Acuna Version 1.0.0.0 on 3/26/2013</w:t>
      </w:r>
    </w:p>
    <w:p w14:paraId="38E1BFD7"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  </w:t>
      </w:r>
    </w:p>
    <w:p w14:paraId="4789755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w:t>
      </w:r>
      <w:proofErr w:type="gramStart"/>
      <w:r w:rsidRPr="00A606D2">
        <w:rPr>
          <w:rFonts w:ascii="Courier New" w:hAnsi="Courier New" w:cs="Courier New"/>
          <w:sz w:val="16"/>
          <w:szCs w:val="16"/>
        </w:rPr>
        <w:t>#  Revision</w:t>
      </w:r>
      <w:proofErr w:type="gramEnd"/>
      <w:r w:rsidRPr="00A606D2">
        <w:rPr>
          <w:rFonts w:ascii="Courier New" w:hAnsi="Courier New" w:cs="Courier New"/>
          <w:sz w:val="16"/>
          <w:szCs w:val="16"/>
        </w:rPr>
        <w:t xml:space="preserve"> History</w:t>
      </w:r>
    </w:p>
    <w:p w14:paraId="7F6698F0"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1E061A5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w:t>
      </w:r>
      <w:proofErr w:type="gramStart"/>
      <w:r w:rsidRPr="00A606D2">
        <w:rPr>
          <w:rFonts w:ascii="Courier New" w:hAnsi="Courier New" w:cs="Courier New"/>
          <w:sz w:val="16"/>
          <w:szCs w:val="16"/>
        </w:rPr>
        <w:t>#  Version</w:t>
      </w:r>
      <w:proofErr w:type="gramEnd"/>
      <w:r w:rsidRPr="00A606D2">
        <w:rPr>
          <w:rFonts w:ascii="Courier New" w:hAnsi="Courier New" w:cs="Courier New"/>
          <w:sz w:val="16"/>
          <w:szCs w:val="16"/>
        </w:rPr>
        <w:t xml:space="preserve">   Author           Comments</w:t>
      </w:r>
    </w:p>
    <w:p w14:paraId="6B2D257D"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 </w:t>
      </w:r>
    </w:p>
    <w:p w14:paraId="3E041AD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w:t>
      </w:r>
    </w:p>
    <w:p w14:paraId="3E87138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w:t>
      </w:r>
      <w:proofErr w:type="gramStart"/>
      <w:r w:rsidRPr="00A606D2">
        <w:rPr>
          <w:rFonts w:ascii="Courier New" w:hAnsi="Courier New" w:cs="Courier New"/>
          <w:sz w:val="16"/>
          <w:szCs w:val="16"/>
        </w:rPr>
        <w:t>#  Purpose</w:t>
      </w:r>
      <w:proofErr w:type="gramEnd"/>
      <w:r w:rsidRPr="00A606D2">
        <w:rPr>
          <w:rFonts w:ascii="Courier New" w:hAnsi="Courier New" w:cs="Courier New"/>
          <w:sz w:val="16"/>
          <w:szCs w:val="16"/>
        </w:rPr>
        <w:t>:</w:t>
      </w:r>
    </w:p>
    <w:p w14:paraId="5F0434CC"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Executes the Daily Batch Workflow</w:t>
      </w:r>
    </w:p>
    <w:p w14:paraId="3F6A5665"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w:t>
      </w:r>
    </w:p>
    <w:p w14:paraId="6D8123D3"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0E484C4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 </w:t>
      </w:r>
      <w:proofErr w:type="spellStart"/>
      <w:r w:rsidRPr="00A606D2">
        <w:rPr>
          <w:rFonts w:ascii="Courier New" w:hAnsi="Courier New" w:cs="Courier New"/>
          <w:sz w:val="16"/>
          <w:szCs w:val="16"/>
        </w:rPr>
        <w:t>BatchRestartStatus</w:t>
      </w:r>
      <w:proofErr w:type="spellEnd"/>
      <w:r w:rsidRPr="00A606D2">
        <w:rPr>
          <w:rFonts w:ascii="Courier New" w:hAnsi="Courier New" w:cs="Courier New"/>
          <w:sz w:val="16"/>
          <w:szCs w:val="16"/>
        </w:rPr>
        <w:t xml:space="preserve"> ERROR CODES</w:t>
      </w:r>
    </w:p>
    <w:p w14:paraId="06A294DD" w14:textId="77777777" w:rsid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263592B1"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ARGUMENT_MISSING = -9002</w:t>
      </w:r>
    </w:p>
    <w:p w14:paraId="704950D0"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CANNOT_DETERMINE = -9001</w:t>
      </w:r>
    </w:p>
    <w:p w14:paraId="47AE2476"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NO_RESTART_PENDING = 9000</w:t>
      </w:r>
    </w:p>
    <w:p w14:paraId="7EB9A818"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RESTART_PENDING = 9001</w:t>
      </w:r>
    </w:p>
    <w:p w14:paraId="337289C5"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PROCESS_RUNNING = 9002</w:t>
      </w:r>
    </w:p>
    <w:p w14:paraId="4C1C178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6CBF11B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 </w:t>
      </w:r>
      <w:proofErr w:type="spellStart"/>
      <w:r w:rsidRPr="00A606D2">
        <w:rPr>
          <w:rFonts w:ascii="Courier New" w:hAnsi="Courier New" w:cs="Courier New"/>
          <w:sz w:val="16"/>
          <w:szCs w:val="16"/>
        </w:rPr>
        <w:t>BatchInitialize</w:t>
      </w:r>
      <w:proofErr w:type="spellEnd"/>
      <w:r w:rsidRPr="00A606D2">
        <w:rPr>
          <w:rFonts w:ascii="Courier New" w:hAnsi="Courier New" w:cs="Courier New"/>
          <w:sz w:val="16"/>
          <w:szCs w:val="16"/>
        </w:rPr>
        <w:t xml:space="preserve"> ERROR CODES</w:t>
      </w:r>
    </w:p>
    <w:p w14:paraId="7916C555" w14:textId="77777777" w:rsid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799D4ED4"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ARGUMENT_MISSING = -9002</w:t>
      </w:r>
    </w:p>
    <w:p w14:paraId="22E60C16"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CANNOT_INITIALIZE = -9001</w:t>
      </w:r>
    </w:p>
    <w:p w14:paraId="6E6A5F36" w14:textId="77777777" w:rsidR="00EE00BB" w:rsidRPr="00A606D2" w:rsidRDefault="00EE00BB" w:rsidP="00A606D2">
      <w:pPr>
        <w:jc w:val="left"/>
        <w:rPr>
          <w:rFonts w:ascii="Courier New" w:hAnsi="Courier New" w:cs="Courier New"/>
          <w:sz w:val="16"/>
          <w:szCs w:val="16"/>
        </w:rPr>
      </w:pPr>
      <w:r w:rsidRPr="00A606D2">
        <w:rPr>
          <w:rFonts w:ascii="Courier New" w:hAnsi="Courier New" w:cs="Courier New"/>
          <w:sz w:val="16"/>
          <w:szCs w:val="16"/>
        </w:rPr>
        <w:t>REM # BATCH_INITIALIZED = 9000</w:t>
      </w:r>
    </w:p>
    <w:p w14:paraId="01D395CE"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w:t>
      </w:r>
    </w:p>
    <w:p w14:paraId="2D26A4A1" w14:textId="77777777" w:rsidR="00A606D2" w:rsidRPr="00A606D2" w:rsidRDefault="00A606D2" w:rsidP="00A606D2">
      <w:pPr>
        <w:jc w:val="left"/>
        <w:rPr>
          <w:rFonts w:ascii="Courier New" w:hAnsi="Courier New" w:cs="Courier New"/>
          <w:sz w:val="16"/>
          <w:szCs w:val="16"/>
        </w:rPr>
      </w:pPr>
    </w:p>
    <w:p w14:paraId="3E866F1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SET WORKFLOW=Daily</w:t>
      </w:r>
    </w:p>
    <w:p w14:paraId="46606B1F" w14:textId="77777777" w:rsidR="00A606D2" w:rsidRPr="00A606D2" w:rsidRDefault="00A606D2" w:rsidP="00A606D2">
      <w:pPr>
        <w:jc w:val="left"/>
        <w:rPr>
          <w:rFonts w:ascii="Courier New" w:hAnsi="Courier New" w:cs="Courier New"/>
          <w:sz w:val="16"/>
          <w:szCs w:val="16"/>
        </w:rPr>
      </w:pPr>
    </w:p>
    <w:p w14:paraId="7BFA4CB7"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CALL GlobalVariables.bat</w:t>
      </w:r>
    </w:p>
    <w:p w14:paraId="4C5DFB1F" w14:textId="77777777" w:rsidR="00A606D2" w:rsidRPr="00A606D2" w:rsidRDefault="00A606D2" w:rsidP="00A606D2">
      <w:pPr>
        <w:jc w:val="left"/>
        <w:rPr>
          <w:rFonts w:ascii="Courier New" w:hAnsi="Courier New" w:cs="Courier New"/>
          <w:sz w:val="16"/>
          <w:szCs w:val="16"/>
        </w:rPr>
      </w:pPr>
    </w:p>
    <w:p w14:paraId="4C77AACE"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ECHO The %WORKFLOW% batch workflow has started</w:t>
      </w:r>
    </w:p>
    <w:p w14:paraId="25E072CF" w14:textId="77777777" w:rsidR="00A606D2" w:rsidRPr="00A606D2" w:rsidRDefault="00A606D2" w:rsidP="00A606D2">
      <w:pPr>
        <w:jc w:val="left"/>
        <w:rPr>
          <w:rFonts w:ascii="Courier New" w:hAnsi="Courier New" w:cs="Courier New"/>
          <w:sz w:val="16"/>
          <w:szCs w:val="16"/>
        </w:rPr>
      </w:pPr>
    </w:p>
    <w:p w14:paraId="2EA13E1A" w14:textId="77777777" w:rsidR="00A606D2" w:rsidRPr="00A606D2" w:rsidRDefault="00A606D2" w:rsidP="00A606D2">
      <w:pPr>
        <w:jc w:val="left"/>
        <w:rPr>
          <w:rFonts w:ascii="Courier New" w:hAnsi="Courier New" w:cs="Courier New"/>
          <w:sz w:val="16"/>
          <w:szCs w:val="16"/>
        </w:rPr>
      </w:pPr>
      <w:proofErr w:type="spellStart"/>
      <w:r w:rsidRPr="00A606D2">
        <w:rPr>
          <w:rFonts w:ascii="Courier New" w:hAnsi="Courier New" w:cs="Courier New"/>
          <w:sz w:val="16"/>
          <w:szCs w:val="16"/>
        </w:rPr>
        <w:t>BatchRestartStatus</w:t>
      </w:r>
      <w:proofErr w:type="spellEnd"/>
      <w:r w:rsidRPr="00A606D2">
        <w:rPr>
          <w:rFonts w:ascii="Courier New" w:hAnsi="Courier New" w:cs="Courier New"/>
          <w:sz w:val="16"/>
          <w:szCs w:val="16"/>
        </w:rPr>
        <w:t xml:space="preserve"> %FOUNDATIONUSER% %DATASOURCE% %WORKFLOW%</w:t>
      </w:r>
    </w:p>
    <w:p w14:paraId="7AD8292F" w14:textId="77777777" w:rsidR="00A606D2" w:rsidRPr="00A606D2" w:rsidRDefault="00A606D2" w:rsidP="00A606D2">
      <w:pPr>
        <w:jc w:val="left"/>
        <w:rPr>
          <w:rFonts w:ascii="Courier New" w:hAnsi="Courier New" w:cs="Courier New"/>
          <w:sz w:val="16"/>
          <w:szCs w:val="16"/>
        </w:rPr>
      </w:pPr>
    </w:p>
    <w:p w14:paraId="51B0E3B0"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IF %ERRORLEVEL% EQU 9000 (</w:t>
      </w:r>
    </w:p>
    <w:p w14:paraId="0A1BBB45"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SET ERRORLEVEL=0</w:t>
      </w:r>
    </w:p>
    <w:p w14:paraId="64EC01D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4D102CD0"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spellStart"/>
      <w:r w:rsidRPr="00A606D2">
        <w:rPr>
          <w:rFonts w:ascii="Courier New" w:hAnsi="Courier New" w:cs="Courier New"/>
          <w:sz w:val="16"/>
          <w:szCs w:val="16"/>
        </w:rPr>
        <w:t>BatchInitialize</w:t>
      </w:r>
      <w:proofErr w:type="spellEnd"/>
      <w:r w:rsidRPr="00A606D2">
        <w:rPr>
          <w:rFonts w:ascii="Courier New" w:hAnsi="Courier New" w:cs="Courier New"/>
          <w:sz w:val="16"/>
          <w:szCs w:val="16"/>
        </w:rPr>
        <w:t xml:space="preserve"> %FOUNDATIONUSER% %DATASOURCE% %WORKFLOW% FSU FDU QS</w:t>
      </w:r>
    </w:p>
    <w:p w14:paraId="009403E1" w14:textId="77777777" w:rsidR="00A606D2" w:rsidRPr="00A606D2" w:rsidRDefault="00A606D2" w:rsidP="00A606D2">
      <w:pPr>
        <w:jc w:val="left"/>
        <w:rPr>
          <w:rFonts w:ascii="Courier New" w:hAnsi="Courier New" w:cs="Courier New"/>
          <w:sz w:val="16"/>
          <w:szCs w:val="16"/>
        </w:rPr>
      </w:pPr>
    </w:p>
    <w:p w14:paraId="496579D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9001 (</w:t>
      </w:r>
    </w:p>
    <w:p w14:paraId="54FF5823"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has failed to initialize</w:t>
      </w:r>
    </w:p>
    <w:p w14:paraId="62E51CC4" w14:textId="77777777" w:rsidR="00A606D2" w:rsidRPr="00A606D2" w:rsidRDefault="00A606D2" w:rsidP="00A606D2">
      <w:pPr>
        <w:jc w:val="left"/>
        <w:rPr>
          <w:rFonts w:ascii="Courier New" w:hAnsi="Courier New" w:cs="Courier New"/>
          <w:sz w:val="16"/>
          <w:szCs w:val="16"/>
        </w:rPr>
      </w:pPr>
    </w:p>
    <w:p w14:paraId="0A8D742E"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:EXIT</w:t>
      </w:r>
      <w:proofErr w:type="gramEnd"/>
    </w:p>
    <w:p w14:paraId="6FAECE8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20368F6D" w14:textId="77777777" w:rsidR="00A606D2" w:rsidRPr="00A606D2" w:rsidRDefault="00A606D2" w:rsidP="00A606D2">
      <w:pPr>
        <w:jc w:val="left"/>
        <w:rPr>
          <w:rFonts w:ascii="Courier New" w:hAnsi="Courier New" w:cs="Courier New"/>
          <w:sz w:val="16"/>
          <w:szCs w:val="16"/>
        </w:rPr>
      </w:pPr>
    </w:p>
    <w:p w14:paraId="682915D9"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:FSU</w:t>
      </w:r>
      <w:proofErr w:type="gramEnd"/>
    </w:p>
    <w:p w14:paraId="0B380A17"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w:t>
      </w:r>
    </w:p>
    <w:p w14:paraId="7FE7C92D" w14:textId="77777777" w:rsidR="00A606D2" w:rsidRPr="00A606D2" w:rsidRDefault="00A606D2" w:rsidP="00A606D2">
      <w:pPr>
        <w:jc w:val="left"/>
        <w:rPr>
          <w:rFonts w:ascii="Courier New" w:hAnsi="Courier New" w:cs="Courier New"/>
          <w:sz w:val="16"/>
          <w:szCs w:val="16"/>
        </w:rPr>
      </w:pPr>
    </w:p>
    <w:p w14:paraId="7A1DC5B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IF %ERRORLEVEL% EQU 9001 (</w:t>
      </w:r>
    </w:p>
    <w:p w14:paraId="6337262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spellStart"/>
      <w:r w:rsidRPr="00A606D2">
        <w:rPr>
          <w:rFonts w:ascii="Courier New" w:hAnsi="Courier New" w:cs="Courier New"/>
          <w:sz w:val="16"/>
          <w:szCs w:val="16"/>
        </w:rPr>
        <w:t>BatchGetCurrentTask</w:t>
      </w:r>
      <w:proofErr w:type="spellEnd"/>
      <w:r w:rsidRPr="00A606D2">
        <w:rPr>
          <w:rFonts w:ascii="Courier New" w:hAnsi="Courier New" w:cs="Courier New"/>
          <w:sz w:val="16"/>
          <w:szCs w:val="16"/>
        </w:rPr>
        <w:t xml:space="preserve"> %FOUNDATIONUSER% %DATASOURCE% %WORKFLOW%</w:t>
      </w:r>
    </w:p>
    <w:p w14:paraId="55BF2E7C" w14:textId="77777777" w:rsidR="00A606D2" w:rsidRPr="00A606D2" w:rsidRDefault="00A606D2" w:rsidP="00A606D2">
      <w:pPr>
        <w:jc w:val="left"/>
        <w:rPr>
          <w:rFonts w:ascii="Courier New" w:hAnsi="Courier New" w:cs="Courier New"/>
          <w:sz w:val="16"/>
          <w:szCs w:val="16"/>
        </w:rPr>
      </w:pPr>
    </w:p>
    <w:p w14:paraId="22672B1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3 (</w:t>
      </w:r>
    </w:p>
    <w:p w14:paraId="6AED7F6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:QS</w:t>
      </w:r>
      <w:proofErr w:type="gramEnd"/>
    </w:p>
    <w:p w14:paraId="343D6F0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33D94CDD" w14:textId="77777777" w:rsidR="00A606D2" w:rsidRPr="00A606D2" w:rsidRDefault="00A606D2" w:rsidP="00A606D2">
      <w:pPr>
        <w:jc w:val="left"/>
        <w:rPr>
          <w:rFonts w:ascii="Courier New" w:hAnsi="Courier New" w:cs="Courier New"/>
          <w:sz w:val="16"/>
          <w:szCs w:val="16"/>
        </w:rPr>
      </w:pPr>
    </w:p>
    <w:p w14:paraId="326694A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2 (</w:t>
      </w:r>
    </w:p>
    <w:p w14:paraId="24618065"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:FDU</w:t>
      </w:r>
      <w:proofErr w:type="gramEnd"/>
    </w:p>
    <w:p w14:paraId="4B875F3C"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235D51A6" w14:textId="77777777" w:rsidR="00A606D2" w:rsidRPr="00A606D2" w:rsidRDefault="00A606D2" w:rsidP="00A606D2">
      <w:pPr>
        <w:jc w:val="left"/>
        <w:rPr>
          <w:rFonts w:ascii="Courier New" w:hAnsi="Courier New" w:cs="Courier New"/>
          <w:sz w:val="16"/>
          <w:szCs w:val="16"/>
        </w:rPr>
      </w:pPr>
    </w:p>
    <w:p w14:paraId="4E12006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1 (</w:t>
      </w:r>
    </w:p>
    <w:p w14:paraId="23A66AFA"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:FSU</w:t>
      </w:r>
      <w:proofErr w:type="gramEnd"/>
    </w:p>
    <w:p w14:paraId="4262C07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617DEE7E" w14:textId="77777777" w:rsidR="00A606D2" w:rsidRPr="00A606D2" w:rsidRDefault="00A606D2" w:rsidP="00A606D2">
      <w:pPr>
        <w:jc w:val="left"/>
        <w:rPr>
          <w:rFonts w:ascii="Courier New" w:hAnsi="Courier New" w:cs="Courier New"/>
          <w:sz w:val="16"/>
          <w:szCs w:val="16"/>
        </w:rPr>
      </w:pPr>
    </w:p>
    <w:p w14:paraId="37333523"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task id %ERRORLEVEL% is unknown on restart</w:t>
      </w:r>
    </w:p>
    <w:p w14:paraId="428A3FA1" w14:textId="77777777" w:rsidR="00A606D2" w:rsidRPr="00A606D2" w:rsidRDefault="00A606D2" w:rsidP="00A606D2">
      <w:pPr>
        <w:jc w:val="left"/>
        <w:rPr>
          <w:rFonts w:ascii="Courier New" w:hAnsi="Courier New" w:cs="Courier New"/>
          <w:sz w:val="16"/>
          <w:szCs w:val="16"/>
        </w:rPr>
      </w:pPr>
    </w:p>
    <w:p w14:paraId="4CB7DB01"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:EXIT</w:t>
      </w:r>
      <w:proofErr w:type="gramEnd"/>
    </w:p>
    <w:p w14:paraId="4459953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w:t>
      </w:r>
    </w:p>
    <w:p w14:paraId="3BBD8538" w14:textId="77777777" w:rsidR="00A606D2" w:rsidRPr="00A606D2" w:rsidRDefault="00A606D2" w:rsidP="00A606D2">
      <w:pPr>
        <w:jc w:val="left"/>
        <w:rPr>
          <w:rFonts w:ascii="Courier New" w:hAnsi="Courier New" w:cs="Courier New"/>
          <w:sz w:val="16"/>
          <w:szCs w:val="16"/>
        </w:rPr>
      </w:pPr>
    </w:p>
    <w:p w14:paraId="70AC77F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ECHO The %WORKFLOW% batch workflow has failed trying to determine restart status</w:t>
      </w:r>
    </w:p>
    <w:p w14:paraId="2382B7D7" w14:textId="77777777" w:rsidR="00A606D2" w:rsidRPr="00A606D2" w:rsidRDefault="00A606D2" w:rsidP="00A606D2">
      <w:pPr>
        <w:jc w:val="left"/>
        <w:rPr>
          <w:rFonts w:ascii="Courier New" w:hAnsi="Courier New" w:cs="Courier New"/>
          <w:sz w:val="16"/>
          <w:szCs w:val="16"/>
        </w:rPr>
      </w:pPr>
    </w:p>
    <w:p w14:paraId="68D371AB" w14:textId="77777777" w:rsidR="00A606D2" w:rsidRPr="00A606D2" w:rsidRDefault="00A606D2" w:rsidP="00A606D2">
      <w:pPr>
        <w:jc w:val="left"/>
        <w:rPr>
          <w:rFonts w:ascii="Courier New" w:hAnsi="Courier New" w:cs="Courier New"/>
          <w:sz w:val="16"/>
          <w:szCs w:val="16"/>
        </w:rPr>
      </w:pPr>
      <w:proofErr w:type="gramStart"/>
      <w:r w:rsidRPr="00A606D2">
        <w:rPr>
          <w:rFonts w:ascii="Courier New" w:hAnsi="Courier New" w:cs="Courier New"/>
          <w:sz w:val="16"/>
          <w:szCs w:val="16"/>
        </w:rPr>
        <w:t>GOTO :EXIT</w:t>
      </w:r>
      <w:proofErr w:type="gramEnd"/>
    </w:p>
    <w:p w14:paraId="12BCA0AA" w14:textId="77777777" w:rsidR="00A606D2" w:rsidRPr="00A606D2" w:rsidRDefault="00A606D2" w:rsidP="00A606D2">
      <w:pPr>
        <w:jc w:val="left"/>
        <w:rPr>
          <w:rFonts w:ascii="Courier New" w:hAnsi="Courier New" w:cs="Courier New"/>
          <w:sz w:val="16"/>
          <w:szCs w:val="16"/>
        </w:rPr>
      </w:pPr>
    </w:p>
    <w:p w14:paraId="696C50AE" w14:textId="77777777" w:rsidR="00A606D2" w:rsidRPr="00A606D2" w:rsidRDefault="00A606D2" w:rsidP="00A606D2">
      <w:pPr>
        <w:jc w:val="left"/>
        <w:rPr>
          <w:rFonts w:ascii="Courier New" w:hAnsi="Courier New" w:cs="Courier New"/>
          <w:sz w:val="16"/>
          <w:szCs w:val="16"/>
        </w:rPr>
      </w:pPr>
      <w:proofErr w:type="gramStart"/>
      <w:r w:rsidRPr="00A606D2">
        <w:rPr>
          <w:rFonts w:ascii="Courier New" w:hAnsi="Courier New" w:cs="Courier New"/>
          <w:sz w:val="16"/>
          <w:szCs w:val="16"/>
        </w:rPr>
        <w:t>:FSU</w:t>
      </w:r>
      <w:proofErr w:type="gramEnd"/>
    </w:p>
    <w:p w14:paraId="7B60028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spellStart"/>
      <w:r w:rsidRPr="00A606D2">
        <w:rPr>
          <w:rFonts w:ascii="Courier New" w:hAnsi="Courier New" w:cs="Courier New"/>
          <w:sz w:val="16"/>
          <w:szCs w:val="16"/>
        </w:rPr>
        <w:t>BatchSetCurrentTask</w:t>
      </w:r>
      <w:proofErr w:type="spellEnd"/>
      <w:r w:rsidRPr="00A606D2">
        <w:rPr>
          <w:rFonts w:ascii="Courier New" w:hAnsi="Courier New" w:cs="Courier New"/>
          <w:sz w:val="16"/>
          <w:szCs w:val="16"/>
        </w:rPr>
        <w:t xml:space="preserve"> %FOUNDATIONUSER% %DATASOURCE% %WORKFLOW% FSU</w:t>
      </w:r>
    </w:p>
    <w:p w14:paraId="2D4D83F5" w14:textId="77777777" w:rsidR="00A606D2" w:rsidRPr="00A606D2" w:rsidRDefault="00A606D2" w:rsidP="00A606D2">
      <w:pPr>
        <w:jc w:val="left"/>
        <w:rPr>
          <w:rFonts w:ascii="Courier New" w:hAnsi="Courier New" w:cs="Courier New"/>
          <w:sz w:val="16"/>
          <w:szCs w:val="16"/>
        </w:rPr>
      </w:pPr>
    </w:p>
    <w:p w14:paraId="11CC072D"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CALL FoundationStructureUpdate.bat</w:t>
      </w:r>
    </w:p>
    <w:p w14:paraId="5B3C1386" w14:textId="77777777" w:rsidR="00A606D2" w:rsidRPr="00A606D2" w:rsidRDefault="00A606D2" w:rsidP="00A606D2">
      <w:pPr>
        <w:jc w:val="left"/>
        <w:rPr>
          <w:rFonts w:ascii="Courier New" w:hAnsi="Courier New" w:cs="Courier New"/>
          <w:sz w:val="16"/>
          <w:szCs w:val="16"/>
        </w:rPr>
      </w:pPr>
    </w:p>
    <w:p w14:paraId="2AC5F52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NEQ 0 (</w:t>
      </w:r>
    </w:p>
    <w:p w14:paraId="075A2A6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has failed performing the FSU task</w:t>
      </w:r>
    </w:p>
    <w:p w14:paraId="2919F129" w14:textId="77777777" w:rsidR="00A606D2" w:rsidRPr="00A606D2" w:rsidRDefault="00A606D2" w:rsidP="00A606D2">
      <w:pPr>
        <w:jc w:val="left"/>
        <w:rPr>
          <w:rFonts w:ascii="Courier New" w:hAnsi="Courier New" w:cs="Courier New"/>
          <w:sz w:val="16"/>
          <w:szCs w:val="16"/>
        </w:rPr>
      </w:pPr>
    </w:p>
    <w:p w14:paraId="634584C3"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:EXIT</w:t>
      </w:r>
      <w:proofErr w:type="gramEnd"/>
    </w:p>
    <w:p w14:paraId="7D0328FE"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7D4897A6" w14:textId="77777777" w:rsidR="00A606D2" w:rsidRPr="00A606D2" w:rsidRDefault="00A606D2" w:rsidP="00A606D2">
      <w:pPr>
        <w:jc w:val="left"/>
        <w:rPr>
          <w:rFonts w:ascii="Courier New" w:hAnsi="Courier New" w:cs="Courier New"/>
          <w:sz w:val="16"/>
          <w:szCs w:val="16"/>
        </w:rPr>
      </w:pPr>
    </w:p>
    <w:p w14:paraId="64EEB36A" w14:textId="77777777" w:rsidR="00A606D2" w:rsidRPr="00A606D2" w:rsidRDefault="00A606D2" w:rsidP="00A606D2">
      <w:pPr>
        <w:jc w:val="left"/>
        <w:rPr>
          <w:rFonts w:ascii="Courier New" w:hAnsi="Courier New" w:cs="Courier New"/>
          <w:sz w:val="16"/>
          <w:szCs w:val="16"/>
        </w:rPr>
      </w:pPr>
      <w:proofErr w:type="gramStart"/>
      <w:r w:rsidRPr="00A606D2">
        <w:rPr>
          <w:rFonts w:ascii="Courier New" w:hAnsi="Courier New" w:cs="Courier New"/>
          <w:sz w:val="16"/>
          <w:szCs w:val="16"/>
        </w:rPr>
        <w:t>:FDU</w:t>
      </w:r>
      <w:proofErr w:type="gramEnd"/>
    </w:p>
    <w:p w14:paraId="3465C9F1"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spellStart"/>
      <w:r w:rsidRPr="00A606D2">
        <w:rPr>
          <w:rFonts w:ascii="Courier New" w:hAnsi="Courier New" w:cs="Courier New"/>
          <w:sz w:val="16"/>
          <w:szCs w:val="16"/>
        </w:rPr>
        <w:t>BatchSetCurrentTask</w:t>
      </w:r>
      <w:proofErr w:type="spellEnd"/>
      <w:r w:rsidRPr="00A606D2">
        <w:rPr>
          <w:rFonts w:ascii="Courier New" w:hAnsi="Courier New" w:cs="Courier New"/>
          <w:sz w:val="16"/>
          <w:szCs w:val="16"/>
        </w:rPr>
        <w:t xml:space="preserve"> %FOUNDATIONUSER% %DATASOURCE% %WORKFLOW% FDU</w:t>
      </w:r>
    </w:p>
    <w:p w14:paraId="4000F3A0" w14:textId="77777777" w:rsidR="00A606D2" w:rsidRPr="00A606D2" w:rsidRDefault="00A606D2" w:rsidP="00A606D2">
      <w:pPr>
        <w:jc w:val="left"/>
        <w:rPr>
          <w:rFonts w:ascii="Courier New" w:hAnsi="Courier New" w:cs="Courier New"/>
          <w:sz w:val="16"/>
          <w:szCs w:val="16"/>
        </w:rPr>
      </w:pPr>
    </w:p>
    <w:p w14:paraId="7F8F0921" w14:textId="77777777" w:rsidR="00A606D2" w:rsidRPr="00A606D2" w:rsidRDefault="00B01589" w:rsidP="00A606D2">
      <w:pPr>
        <w:jc w:val="left"/>
        <w:rPr>
          <w:rFonts w:ascii="Courier New" w:hAnsi="Courier New" w:cs="Courier New"/>
          <w:sz w:val="16"/>
          <w:szCs w:val="16"/>
        </w:rPr>
      </w:pPr>
      <w:r>
        <w:rPr>
          <w:rFonts w:ascii="Courier New" w:hAnsi="Courier New" w:cs="Courier New"/>
          <w:sz w:val="16"/>
          <w:szCs w:val="16"/>
        </w:rPr>
        <w:t xml:space="preserve">   CALL FoundationPlanDataUp</w:t>
      </w:r>
      <w:r w:rsidR="00A606D2" w:rsidRPr="00A606D2">
        <w:rPr>
          <w:rFonts w:ascii="Courier New" w:hAnsi="Courier New" w:cs="Courier New"/>
          <w:sz w:val="16"/>
          <w:szCs w:val="16"/>
        </w:rPr>
        <w:t>date.bat</w:t>
      </w:r>
    </w:p>
    <w:p w14:paraId="2D5E262F" w14:textId="77777777" w:rsidR="00A606D2" w:rsidRPr="00A606D2" w:rsidRDefault="00A606D2" w:rsidP="00A606D2">
      <w:pPr>
        <w:jc w:val="left"/>
        <w:rPr>
          <w:rFonts w:ascii="Courier New" w:hAnsi="Courier New" w:cs="Courier New"/>
          <w:sz w:val="16"/>
          <w:szCs w:val="16"/>
        </w:rPr>
      </w:pPr>
    </w:p>
    <w:p w14:paraId="0FEBA1D5"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NEQ 0 (</w:t>
      </w:r>
    </w:p>
    <w:p w14:paraId="5DAC2A2A"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has failed performing the FDU task</w:t>
      </w:r>
    </w:p>
    <w:p w14:paraId="30DA7988" w14:textId="77777777" w:rsidR="00A606D2" w:rsidRPr="00A606D2" w:rsidRDefault="00A606D2" w:rsidP="00A606D2">
      <w:pPr>
        <w:jc w:val="left"/>
        <w:rPr>
          <w:rFonts w:ascii="Courier New" w:hAnsi="Courier New" w:cs="Courier New"/>
          <w:sz w:val="16"/>
          <w:szCs w:val="16"/>
        </w:rPr>
      </w:pPr>
    </w:p>
    <w:p w14:paraId="48751BF1"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:EXIT</w:t>
      </w:r>
      <w:proofErr w:type="gramEnd"/>
    </w:p>
    <w:p w14:paraId="4FBDB59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3BECD8F8" w14:textId="77777777" w:rsidR="00A606D2" w:rsidRPr="00A606D2" w:rsidRDefault="00A606D2" w:rsidP="00A606D2">
      <w:pPr>
        <w:jc w:val="left"/>
        <w:rPr>
          <w:rFonts w:ascii="Courier New" w:hAnsi="Courier New" w:cs="Courier New"/>
          <w:sz w:val="16"/>
          <w:szCs w:val="16"/>
        </w:rPr>
      </w:pPr>
    </w:p>
    <w:p w14:paraId="084C7DE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spellStart"/>
      <w:r w:rsidRPr="00A606D2">
        <w:rPr>
          <w:rFonts w:ascii="Courier New" w:hAnsi="Courier New" w:cs="Courier New"/>
          <w:sz w:val="16"/>
          <w:szCs w:val="16"/>
        </w:rPr>
        <w:t>BatchSetCurrentTask</w:t>
      </w:r>
      <w:proofErr w:type="spellEnd"/>
      <w:r w:rsidRPr="00A606D2">
        <w:rPr>
          <w:rFonts w:ascii="Courier New" w:hAnsi="Courier New" w:cs="Courier New"/>
          <w:sz w:val="16"/>
          <w:szCs w:val="16"/>
        </w:rPr>
        <w:t xml:space="preserve"> %FOUNDATIONUSER% %DATASOURCE% %WORKFLOW%</w:t>
      </w:r>
    </w:p>
    <w:p w14:paraId="79860E21" w14:textId="77777777" w:rsidR="00A606D2" w:rsidRPr="00A606D2" w:rsidRDefault="00A606D2" w:rsidP="00A606D2">
      <w:pPr>
        <w:jc w:val="left"/>
        <w:rPr>
          <w:rFonts w:ascii="Courier New" w:hAnsi="Courier New" w:cs="Courier New"/>
          <w:sz w:val="16"/>
          <w:szCs w:val="16"/>
        </w:rPr>
      </w:pPr>
    </w:p>
    <w:p w14:paraId="26D90FAF" w14:textId="77777777" w:rsidR="00A606D2" w:rsidRPr="00A606D2" w:rsidRDefault="00A606D2" w:rsidP="00A606D2">
      <w:pPr>
        <w:jc w:val="left"/>
        <w:rPr>
          <w:rFonts w:ascii="Courier New" w:hAnsi="Courier New" w:cs="Courier New"/>
          <w:sz w:val="16"/>
          <w:szCs w:val="16"/>
        </w:rPr>
      </w:pPr>
    </w:p>
    <w:p w14:paraId="703B849D" w14:textId="77777777" w:rsidR="00A606D2" w:rsidRPr="00A606D2" w:rsidRDefault="00A606D2" w:rsidP="00A606D2">
      <w:pPr>
        <w:jc w:val="left"/>
        <w:rPr>
          <w:rFonts w:ascii="Courier New" w:hAnsi="Courier New" w:cs="Courier New"/>
          <w:sz w:val="16"/>
          <w:szCs w:val="16"/>
        </w:rPr>
      </w:pPr>
      <w:proofErr w:type="gramStart"/>
      <w:r w:rsidRPr="00A606D2">
        <w:rPr>
          <w:rFonts w:ascii="Courier New" w:hAnsi="Courier New" w:cs="Courier New"/>
          <w:sz w:val="16"/>
          <w:szCs w:val="16"/>
        </w:rPr>
        <w:t>:QS</w:t>
      </w:r>
      <w:proofErr w:type="gramEnd"/>
    </w:p>
    <w:p w14:paraId="365B6549"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spellStart"/>
      <w:r w:rsidRPr="00A606D2">
        <w:rPr>
          <w:rFonts w:ascii="Courier New" w:hAnsi="Courier New" w:cs="Courier New"/>
          <w:sz w:val="16"/>
          <w:szCs w:val="16"/>
        </w:rPr>
        <w:t>BatchSetCurrentTask</w:t>
      </w:r>
      <w:proofErr w:type="spellEnd"/>
      <w:r w:rsidRPr="00A606D2">
        <w:rPr>
          <w:rFonts w:ascii="Courier New" w:hAnsi="Courier New" w:cs="Courier New"/>
          <w:sz w:val="16"/>
          <w:szCs w:val="16"/>
        </w:rPr>
        <w:t xml:space="preserve"> %FOUNDATIONUSER% %DATASOURCE% %WORKFLOW% QS</w:t>
      </w:r>
    </w:p>
    <w:p w14:paraId="6B496ADF" w14:textId="77777777" w:rsidR="00A606D2" w:rsidRPr="00A606D2" w:rsidRDefault="00A606D2" w:rsidP="00A606D2">
      <w:pPr>
        <w:jc w:val="left"/>
        <w:rPr>
          <w:rFonts w:ascii="Courier New" w:hAnsi="Courier New" w:cs="Courier New"/>
          <w:sz w:val="16"/>
          <w:szCs w:val="16"/>
        </w:rPr>
      </w:pPr>
    </w:p>
    <w:p w14:paraId="7A95E68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CALL PlanCubeSync.bat</w:t>
      </w:r>
    </w:p>
    <w:p w14:paraId="63BA544F" w14:textId="77777777" w:rsidR="00A606D2" w:rsidRPr="00A606D2" w:rsidRDefault="00A606D2" w:rsidP="00A606D2">
      <w:pPr>
        <w:jc w:val="left"/>
        <w:rPr>
          <w:rFonts w:ascii="Courier New" w:hAnsi="Courier New" w:cs="Courier New"/>
          <w:sz w:val="16"/>
          <w:szCs w:val="16"/>
        </w:rPr>
      </w:pPr>
    </w:p>
    <w:p w14:paraId="7E41579A"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NEQ 0 (</w:t>
      </w:r>
    </w:p>
    <w:p w14:paraId="2BCAA74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has failed performing the QS task</w:t>
      </w:r>
    </w:p>
    <w:p w14:paraId="18804435" w14:textId="77777777" w:rsidR="00A606D2" w:rsidRPr="00A606D2" w:rsidRDefault="00A606D2" w:rsidP="00A606D2">
      <w:pPr>
        <w:jc w:val="left"/>
        <w:rPr>
          <w:rFonts w:ascii="Courier New" w:hAnsi="Courier New" w:cs="Courier New"/>
          <w:sz w:val="16"/>
          <w:szCs w:val="16"/>
        </w:rPr>
      </w:pPr>
    </w:p>
    <w:p w14:paraId="0BC570EF"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:EXIT</w:t>
      </w:r>
      <w:proofErr w:type="gramEnd"/>
    </w:p>
    <w:p w14:paraId="308A45D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43A5E16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4DC440BF"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spellStart"/>
      <w:r w:rsidRPr="00A606D2">
        <w:rPr>
          <w:rFonts w:ascii="Courier New" w:hAnsi="Courier New" w:cs="Courier New"/>
          <w:sz w:val="16"/>
          <w:szCs w:val="16"/>
        </w:rPr>
        <w:t>BatchSetCurrentTask</w:t>
      </w:r>
      <w:proofErr w:type="spellEnd"/>
      <w:r w:rsidRPr="00A606D2">
        <w:rPr>
          <w:rFonts w:ascii="Courier New" w:hAnsi="Courier New" w:cs="Courier New"/>
          <w:sz w:val="16"/>
          <w:szCs w:val="16"/>
        </w:rPr>
        <w:t xml:space="preserve"> %FOUNDATIONUSER% %DATASOURCE% %WORKFLOW%</w:t>
      </w:r>
    </w:p>
    <w:p w14:paraId="7CF4B88C" w14:textId="77777777" w:rsidR="00A606D2" w:rsidRPr="00A606D2" w:rsidRDefault="00A606D2" w:rsidP="00A606D2">
      <w:pPr>
        <w:jc w:val="left"/>
        <w:rPr>
          <w:rFonts w:ascii="Courier New" w:hAnsi="Courier New" w:cs="Courier New"/>
          <w:sz w:val="16"/>
          <w:szCs w:val="16"/>
        </w:rPr>
      </w:pPr>
    </w:p>
    <w:p w14:paraId="5358D8E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ECHO The %WORKFLOW% batch workflow has succeeded</w:t>
      </w:r>
    </w:p>
    <w:p w14:paraId="1286147A" w14:textId="77777777" w:rsidR="00A606D2" w:rsidRPr="00A606D2" w:rsidRDefault="00A606D2" w:rsidP="00A606D2">
      <w:pPr>
        <w:jc w:val="left"/>
        <w:rPr>
          <w:rFonts w:ascii="Courier New" w:hAnsi="Courier New" w:cs="Courier New"/>
          <w:sz w:val="16"/>
          <w:szCs w:val="16"/>
        </w:rPr>
      </w:pPr>
    </w:p>
    <w:p w14:paraId="3CCC37C7" w14:textId="77777777" w:rsidR="00A606D2" w:rsidRPr="00A606D2" w:rsidRDefault="00A606D2" w:rsidP="00A606D2">
      <w:pPr>
        <w:jc w:val="left"/>
        <w:rPr>
          <w:rFonts w:ascii="Courier New" w:hAnsi="Courier New" w:cs="Courier New"/>
          <w:sz w:val="16"/>
          <w:szCs w:val="16"/>
        </w:rPr>
      </w:pPr>
      <w:proofErr w:type="gramStart"/>
      <w:r w:rsidRPr="00A606D2">
        <w:rPr>
          <w:rFonts w:ascii="Courier New" w:hAnsi="Courier New" w:cs="Courier New"/>
          <w:sz w:val="16"/>
          <w:szCs w:val="16"/>
        </w:rPr>
        <w:t>:EXIT</w:t>
      </w:r>
      <w:proofErr w:type="gramEnd"/>
    </w:p>
    <w:p w14:paraId="0184B4A0" w14:textId="77777777" w:rsidR="00A606D2" w:rsidRPr="00A606D2" w:rsidRDefault="00A606D2" w:rsidP="00A606D2">
      <w:pPr>
        <w:jc w:val="left"/>
        <w:rPr>
          <w:rFonts w:ascii="Courier New" w:hAnsi="Courier New" w:cs="Courier New"/>
          <w:sz w:val="16"/>
          <w:szCs w:val="16"/>
        </w:rPr>
      </w:pPr>
    </w:p>
    <w:p w14:paraId="5B11FDBE" w14:textId="77777777" w:rsidR="0075394B" w:rsidRDefault="00A606D2" w:rsidP="00A606D2">
      <w:pPr>
        <w:jc w:val="left"/>
      </w:pPr>
      <w:r w:rsidRPr="00A606D2">
        <w:rPr>
          <w:rFonts w:ascii="Courier New" w:hAnsi="Courier New" w:cs="Courier New"/>
          <w:sz w:val="16"/>
          <w:szCs w:val="16"/>
        </w:rPr>
        <w:t>EXIT %ERRORLEVEL%</w:t>
      </w:r>
      <w:r w:rsidR="0075394B">
        <w:br w:type="page"/>
      </w:r>
    </w:p>
    <w:p w14:paraId="5C4054E3" w14:textId="5184BB67" w:rsidR="00795E8F" w:rsidRDefault="00795E8F" w:rsidP="00795E8F">
      <w:pPr>
        <w:pStyle w:val="Heading2"/>
      </w:pPr>
      <w:bookmarkStart w:id="53" w:name="_Toc114052222"/>
      <w:r>
        <w:lastRenderedPageBreak/>
        <w:t>Batch Initialize</w:t>
      </w:r>
      <w:r w:rsidR="00625E85">
        <w:t xml:space="preserve"> (obsolete</w:t>
      </w:r>
      <w:r w:rsidR="0033663C">
        <w:t>)</w:t>
      </w:r>
      <w:bookmarkEnd w:id="53"/>
    </w:p>
    <w:p w14:paraId="2B057F3A" w14:textId="77777777" w:rsidR="00795E8F" w:rsidRDefault="00795E8F" w:rsidP="00795E8F">
      <w:pPr>
        <w:rPr>
          <w:rFonts w:cs="Arial"/>
        </w:rPr>
      </w:pPr>
    </w:p>
    <w:p w14:paraId="0CEEAA17" w14:textId="77777777" w:rsidR="00795E8F" w:rsidRDefault="00795E8F" w:rsidP="00795E8F">
      <w:pPr>
        <w:rPr>
          <w:rFonts w:cs="Arial"/>
        </w:rPr>
      </w:pPr>
      <w:r w:rsidRPr="00962735">
        <w:rPr>
          <w:rFonts w:cs="Arial"/>
          <w:b/>
        </w:rPr>
        <w:t>Mid-Tier</w:t>
      </w:r>
      <w:r>
        <w:rPr>
          <w:rFonts w:cs="Arial"/>
        </w:rPr>
        <w:t>: Primary and Secondary</w:t>
      </w:r>
    </w:p>
    <w:p w14:paraId="3AFFFBEA" w14:textId="77777777" w:rsidR="00795E8F" w:rsidRPr="00795D4F" w:rsidRDefault="00795E8F" w:rsidP="00795E8F">
      <w:pPr>
        <w:rPr>
          <w:rFonts w:cs="Arial"/>
        </w:rPr>
      </w:pPr>
    </w:p>
    <w:p w14:paraId="09700565" w14:textId="77777777" w:rsidR="00795E8F" w:rsidRPr="008059E7" w:rsidRDefault="00795E8F" w:rsidP="00795E8F">
      <w:pPr>
        <w:rPr>
          <w:rFonts w:cs="Arial"/>
          <w:szCs w:val="20"/>
        </w:rPr>
      </w:pPr>
      <w:r w:rsidRPr="00795D4F">
        <w:rPr>
          <w:rFonts w:cs="Arial"/>
          <w:b/>
        </w:rPr>
        <w:t>Purpose</w:t>
      </w:r>
      <w:r w:rsidRPr="00795D4F">
        <w:rPr>
          <w:rFonts w:cs="Arial"/>
        </w:rPr>
        <w:t xml:space="preserve">: </w:t>
      </w:r>
      <w:r w:rsidRPr="008059E7">
        <w:rPr>
          <w:rFonts w:cs="Arial"/>
          <w:szCs w:val="20"/>
        </w:rPr>
        <w:t xml:space="preserve">To </w:t>
      </w:r>
      <w:r w:rsidR="008059E7" w:rsidRPr="008059E7">
        <w:rPr>
          <w:rFonts w:cs="Arial"/>
          <w:szCs w:val="20"/>
        </w:rPr>
        <w:t xml:space="preserve">Create a new </w:t>
      </w:r>
      <w:r w:rsidR="008059E7">
        <w:rPr>
          <w:rFonts w:cs="Arial"/>
          <w:szCs w:val="20"/>
        </w:rPr>
        <w:t>Batch Workflow or re-initialize</w:t>
      </w:r>
      <w:r w:rsidR="008059E7" w:rsidRPr="008059E7">
        <w:rPr>
          <w:rFonts w:cs="Arial"/>
          <w:szCs w:val="20"/>
        </w:rPr>
        <w:t xml:space="preserve"> an existing Batch Workflow</w:t>
      </w:r>
      <w:r w:rsidRPr="008059E7">
        <w:rPr>
          <w:rFonts w:cs="Arial"/>
          <w:szCs w:val="20"/>
        </w:rPr>
        <w:t>.</w:t>
      </w:r>
      <w:r w:rsidR="00F375FB">
        <w:rPr>
          <w:rFonts w:cs="Arial"/>
          <w:szCs w:val="20"/>
        </w:rPr>
        <w:t xml:space="preserve">  Each task will be added with a Status of NOT_STARTED.</w:t>
      </w:r>
      <w:r w:rsidR="00042889">
        <w:rPr>
          <w:rFonts w:cs="Arial"/>
          <w:szCs w:val="20"/>
        </w:rPr>
        <w:t xml:space="preserve">  If the BATCH_PROCTRACK and BATCH_TASKTRACK tables do not exist, they will be created.</w:t>
      </w:r>
    </w:p>
    <w:p w14:paraId="298BAED0" w14:textId="77777777" w:rsidR="00795E8F" w:rsidRPr="00795D4F" w:rsidRDefault="00795E8F" w:rsidP="00795E8F">
      <w:pPr>
        <w:rPr>
          <w:rFonts w:cs="Arial"/>
        </w:rPr>
      </w:pPr>
    </w:p>
    <w:p w14:paraId="6EBE2119" w14:textId="77777777" w:rsidR="00795E8F" w:rsidRPr="00795D4F" w:rsidRDefault="00795E8F" w:rsidP="00795E8F">
      <w:pPr>
        <w:rPr>
          <w:rFonts w:cs="Arial"/>
          <w:color w:val="auto"/>
        </w:rPr>
      </w:pPr>
      <w:r w:rsidRPr="00795D4F">
        <w:rPr>
          <w:rFonts w:cs="Arial"/>
          <w:b/>
          <w:color w:val="auto"/>
        </w:rPr>
        <w:t>Usage</w:t>
      </w:r>
      <w:r w:rsidRPr="00795D4F">
        <w:rPr>
          <w:rFonts w:cs="Arial"/>
          <w:color w:val="auto"/>
        </w:rPr>
        <w:t xml:space="preserve">: </w:t>
      </w:r>
      <w:proofErr w:type="spellStart"/>
      <w:r w:rsidR="008059E7">
        <w:rPr>
          <w:rFonts w:cs="Arial"/>
          <w:color w:val="auto"/>
        </w:rPr>
        <w:t>BatchInitialize</w:t>
      </w:r>
      <w:proofErr w:type="spellEnd"/>
      <w:r>
        <w:rPr>
          <w:rFonts w:cs="Arial"/>
          <w:color w:val="auto"/>
        </w:rPr>
        <w:t xml:space="preserve"> </w:t>
      </w:r>
      <w:r w:rsidRPr="00795D4F">
        <w:rPr>
          <w:rFonts w:cs="Arial"/>
          <w:color w:val="auto"/>
        </w:rPr>
        <w:t>[user] [data source] [</w:t>
      </w:r>
      <w:r w:rsidR="008059E7">
        <w:rPr>
          <w:rFonts w:cs="Arial"/>
          <w:color w:val="auto"/>
        </w:rPr>
        <w:t>workflow name</w:t>
      </w:r>
      <w:r w:rsidRPr="00795D4F">
        <w:rPr>
          <w:rFonts w:cs="Arial"/>
          <w:color w:val="auto"/>
        </w:rPr>
        <w:t>]</w:t>
      </w:r>
      <w:r w:rsidR="008059E7">
        <w:rPr>
          <w:rFonts w:cs="Arial"/>
          <w:color w:val="auto"/>
        </w:rPr>
        <w:t xml:space="preserve"> [task name]…</w:t>
      </w:r>
    </w:p>
    <w:p w14:paraId="0F08BD7D" w14:textId="77777777" w:rsidR="00795E8F" w:rsidRDefault="00795E8F" w:rsidP="00795E8F">
      <w:pPr>
        <w:rPr>
          <w:rFonts w:cs="Arial"/>
          <w:color w:val="auto"/>
        </w:rPr>
      </w:pPr>
    </w:p>
    <w:p w14:paraId="5D5A0C32" w14:textId="77777777" w:rsidR="00795E8F" w:rsidRDefault="00795E8F" w:rsidP="00795E8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368"/>
        <w:gridCol w:w="8208"/>
      </w:tblGrid>
      <w:tr w:rsidR="008059E7" w:rsidRPr="00631DAB" w14:paraId="5D312B67" w14:textId="77777777" w:rsidTr="008059E7">
        <w:trPr>
          <w:jc w:val="center"/>
        </w:trPr>
        <w:tc>
          <w:tcPr>
            <w:tcW w:w="1368" w:type="dxa"/>
            <w:shd w:val="clear" w:color="auto" w:fill="005596" w:themeFill="text2"/>
            <w:vAlign w:val="center"/>
          </w:tcPr>
          <w:p w14:paraId="6292C54F" w14:textId="77777777" w:rsidR="00795E8F" w:rsidRPr="00631DAB" w:rsidRDefault="00795E8F" w:rsidP="00795E8F">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8208" w:type="dxa"/>
            <w:shd w:val="clear" w:color="auto" w:fill="005596" w:themeFill="text2"/>
            <w:vAlign w:val="center"/>
          </w:tcPr>
          <w:p w14:paraId="33A85E29" w14:textId="77777777" w:rsidR="00795E8F" w:rsidRPr="00631DAB" w:rsidRDefault="00795E8F" w:rsidP="00795E8F">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059E7" w:rsidRPr="00631DAB" w14:paraId="4951B551" w14:textId="77777777" w:rsidTr="008059E7">
        <w:trPr>
          <w:jc w:val="center"/>
        </w:trPr>
        <w:tc>
          <w:tcPr>
            <w:tcW w:w="1368" w:type="dxa"/>
            <w:vAlign w:val="center"/>
          </w:tcPr>
          <w:p w14:paraId="425AE675" w14:textId="77777777" w:rsidR="00795E8F" w:rsidRPr="00B650A8" w:rsidRDefault="00795E8F" w:rsidP="00795E8F">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8208" w:type="dxa"/>
            <w:vAlign w:val="center"/>
          </w:tcPr>
          <w:p w14:paraId="344800C1" w14:textId="77777777" w:rsidR="00795E8F" w:rsidRPr="00631DAB" w:rsidRDefault="00795E8F" w:rsidP="00795E8F">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8059E7" w:rsidRPr="00631DAB" w14:paraId="635B2C5A" w14:textId="77777777" w:rsidTr="008059E7">
        <w:trPr>
          <w:jc w:val="center"/>
        </w:trPr>
        <w:tc>
          <w:tcPr>
            <w:tcW w:w="1368" w:type="dxa"/>
            <w:vAlign w:val="center"/>
          </w:tcPr>
          <w:p w14:paraId="5EA5D005" w14:textId="77777777" w:rsidR="00795E8F" w:rsidRPr="00B650A8" w:rsidRDefault="00795E8F" w:rsidP="00795E8F">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8208" w:type="dxa"/>
            <w:vAlign w:val="center"/>
          </w:tcPr>
          <w:p w14:paraId="1A2A49BA" w14:textId="77777777" w:rsidR="00795E8F" w:rsidRPr="00631DAB" w:rsidRDefault="00795E8F" w:rsidP="00795E8F">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8059E7" w:rsidRPr="00631DAB" w14:paraId="516AFAC9" w14:textId="77777777" w:rsidTr="008059E7">
        <w:trPr>
          <w:jc w:val="center"/>
        </w:trPr>
        <w:tc>
          <w:tcPr>
            <w:tcW w:w="1368" w:type="dxa"/>
            <w:vAlign w:val="center"/>
          </w:tcPr>
          <w:p w14:paraId="3BC152FC" w14:textId="77777777" w:rsidR="00795E8F" w:rsidRPr="00B650A8" w:rsidRDefault="008059E7" w:rsidP="00795E8F">
            <w:pPr>
              <w:jc w:val="left"/>
              <w:rPr>
                <w:rFonts w:asciiTheme="minorHAnsi" w:hAnsiTheme="minorHAnsi" w:cstheme="minorHAnsi"/>
                <w:sz w:val="16"/>
                <w:szCs w:val="16"/>
              </w:rPr>
            </w:pPr>
            <w:r>
              <w:rPr>
                <w:rFonts w:asciiTheme="minorHAnsi" w:hAnsiTheme="minorHAnsi" w:cstheme="minorHAnsi"/>
                <w:color w:val="auto"/>
                <w:sz w:val="16"/>
                <w:szCs w:val="16"/>
              </w:rPr>
              <w:t>workflow</w:t>
            </w:r>
            <w:r w:rsidR="00795E8F" w:rsidRPr="00B650A8">
              <w:rPr>
                <w:rFonts w:asciiTheme="minorHAnsi" w:hAnsiTheme="minorHAnsi" w:cstheme="minorHAnsi"/>
                <w:color w:val="auto"/>
                <w:sz w:val="16"/>
                <w:szCs w:val="16"/>
              </w:rPr>
              <w:t xml:space="preserve"> name</w:t>
            </w:r>
          </w:p>
        </w:tc>
        <w:tc>
          <w:tcPr>
            <w:tcW w:w="8208" w:type="dxa"/>
            <w:vAlign w:val="center"/>
          </w:tcPr>
          <w:p w14:paraId="029962AB" w14:textId="77777777" w:rsidR="00795E8F" w:rsidRPr="00631DAB" w:rsidRDefault="008059E7" w:rsidP="008059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 unique identifier for the Batch Workflow</w:t>
            </w:r>
          </w:p>
        </w:tc>
      </w:tr>
      <w:tr w:rsidR="008059E7" w:rsidRPr="00631DAB" w14:paraId="3FE80393" w14:textId="77777777" w:rsidTr="008059E7">
        <w:trPr>
          <w:jc w:val="center"/>
        </w:trPr>
        <w:tc>
          <w:tcPr>
            <w:tcW w:w="1368" w:type="dxa"/>
            <w:vAlign w:val="center"/>
          </w:tcPr>
          <w:p w14:paraId="1023C180" w14:textId="77777777" w:rsidR="008059E7" w:rsidRDefault="008059E7" w:rsidP="00795E8F">
            <w:pPr>
              <w:jc w:val="left"/>
              <w:rPr>
                <w:rFonts w:asciiTheme="minorHAnsi" w:hAnsiTheme="minorHAnsi" w:cstheme="minorHAnsi"/>
                <w:color w:val="auto"/>
                <w:sz w:val="16"/>
                <w:szCs w:val="16"/>
              </w:rPr>
            </w:pPr>
            <w:r>
              <w:rPr>
                <w:rFonts w:asciiTheme="minorHAnsi" w:hAnsiTheme="minorHAnsi" w:cstheme="minorHAnsi"/>
                <w:color w:val="auto"/>
                <w:sz w:val="16"/>
                <w:szCs w:val="16"/>
              </w:rPr>
              <w:t>task name</w:t>
            </w:r>
          </w:p>
        </w:tc>
        <w:tc>
          <w:tcPr>
            <w:tcW w:w="8208" w:type="dxa"/>
            <w:vAlign w:val="center"/>
          </w:tcPr>
          <w:p w14:paraId="46C2F2C3" w14:textId="77777777" w:rsidR="008059E7" w:rsidRDefault="008059E7" w:rsidP="00795E8F">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One or more unique identifiers of the tasks the Workflow is comprised of.  They are specified in the order in which they will be run within the Workflow.</w:t>
            </w:r>
          </w:p>
        </w:tc>
      </w:tr>
    </w:tbl>
    <w:p w14:paraId="42DDE4FC" w14:textId="77777777" w:rsidR="00795E8F" w:rsidRPr="00B650A8" w:rsidRDefault="00795E8F" w:rsidP="00795E8F">
      <w:pPr>
        <w:rPr>
          <w:rFonts w:cs="Arial"/>
          <w:color w:val="auto"/>
        </w:rPr>
      </w:pPr>
    </w:p>
    <w:p w14:paraId="55A6756E" w14:textId="77777777" w:rsidR="00795E8F" w:rsidRPr="00795D4F" w:rsidRDefault="00795E8F" w:rsidP="00795E8F">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4033"/>
      </w:tblGrid>
      <w:tr w:rsidR="00530670" w:rsidRPr="00530670" w14:paraId="55B4B58F" w14:textId="77777777" w:rsidTr="00795E8F">
        <w:trPr>
          <w:jc w:val="center"/>
        </w:trPr>
        <w:tc>
          <w:tcPr>
            <w:tcW w:w="0" w:type="auto"/>
            <w:shd w:val="clear" w:color="auto" w:fill="005596" w:themeFill="text2"/>
            <w:vAlign w:val="center"/>
          </w:tcPr>
          <w:p w14:paraId="6DF3EDA7" w14:textId="77777777" w:rsidR="00795E8F" w:rsidRPr="00530670" w:rsidRDefault="00795E8F" w:rsidP="00795E8F">
            <w:pPr>
              <w:jc w:val="center"/>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1F100B3" w14:textId="77777777" w:rsidR="00795E8F" w:rsidRPr="00530670" w:rsidRDefault="00795E8F" w:rsidP="00795E8F">
            <w:pPr>
              <w:jc w:val="left"/>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Message</w:t>
            </w:r>
          </w:p>
        </w:tc>
      </w:tr>
      <w:tr w:rsidR="00530670" w:rsidRPr="00530670" w14:paraId="0B506376" w14:textId="77777777" w:rsidTr="00795E8F">
        <w:trPr>
          <w:jc w:val="center"/>
        </w:trPr>
        <w:tc>
          <w:tcPr>
            <w:tcW w:w="0" w:type="auto"/>
            <w:vAlign w:val="center"/>
          </w:tcPr>
          <w:p w14:paraId="10A60352" w14:textId="77777777" w:rsidR="00795E8F" w:rsidRPr="00530670" w:rsidRDefault="00795E8F" w:rsidP="00795E8F">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-9002</w:t>
            </w:r>
          </w:p>
        </w:tc>
        <w:tc>
          <w:tcPr>
            <w:tcW w:w="0" w:type="auto"/>
            <w:vAlign w:val="center"/>
          </w:tcPr>
          <w:p w14:paraId="4BDA287F" w14:textId="77777777" w:rsidR="00795E8F" w:rsidRPr="00530670" w:rsidRDefault="00530670" w:rsidP="00795E8F">
            <w:pPr>
              <w:autoSpaceDE w:val="0"/>
              <w:autoSpaceDN w:val="0"/>
              <w:adjustRightInd w:val="0"/>
              <w:jc w:val="left"/>
              <w:rPr>
                <w:rFonts w:asciiTheme="minorHAnsi" w:hAnsiTheme="minorHAnsi" w:cstheme="minorHAnsi"/>
                <w:color w:val="auto"/>
                <w:sz w:val="16"/>
                <w:szCs w:val="16"/>
              </w:rPr>
            </w:pPr>
            <w:r w:rsidRPr="00530670">
              <w:rPr>
                <w:rFonts w:asciiTheme="minorHAnsi" w:hAnsiTheme="minorHAnsi" w:cstheme="minorHAnsi"/>
                <w:color w:val="auto"/>
                <w:sz w:val="16"/>
                <w:szCs w:val="16"/>
              </w:rPr>
              <w:t>Usage: [user] [data source] [workflow name] [task name]…</w:t>
            </w:r>
          </w:p>
        </w:tc>
      </w:tr>
      <w:tr w:rsidR="00530670" w:rsidRPr="00530670" w14:paraId="53A95BD7" w14:textId="77777777" w:rsidTr="00795E8F">
        <w:trPr>
          <w:jc w:val="center"/>
        </w:trPr>
        <w:tc>
          <w:tcPr>
            <w:tcW w:w="0" w:type="auto"/>
            <w:vAlign w:val="center"/>
          </w:tcPr>
          <w:p w14:paraId="260458BF" w14:textId="77777777" w:rsidR="00795E8F" w:rsidRPr="00530670" w:rsidRDefault="00795E8F" w:rsidP="00795E8F">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-9001</w:t>
            </w:r>
          </w:p>
        </w:tc>
        <w:tc>
          <w:tcPr>
            <w:tcW w:w="0" w:type="auto"/>
            <w:vAlign w:val="center"/>
          </w:tcPr>
          <w:p w14:paraId="0FCD57AE" w14:textId="77777777" w:rsidR="00795E8F" w:rsidRPr="00530670" w:rsidRDefault="00530670" w:rsidP="00795E8F">
            <w:pPr>
              <w:autoSpaceDE w:val="0"/>
              <w:autoSpaceDN w:val="0"/>
              <w:adjustRightInd w:val="0"/>
              <w:jc w:val="left"/>
              <w:rPr>
                <w:rFonts w:asciiTheme="minorHAnsi" w:hAnsiTheme="minorHAnsi" w:cstheme="minorHAnsi"/>
                <w:color w:val="auto"/>
                <w:sz w:val="16"/>
                <w:szCs w:val="16"/>
              </w:rPr>
            </w:pPr>
            <w:r w:rsidRPr="00530670">
              <w:rPr>
                <w:rFonts w:asciiTheme="minorHAnsi" w:hAnsiTheme="minorHAnsi" w:cstheme="minorHAnsi"/>
                <w:color w:val="auto"/>
                <w:sz w:val="16"/>
                <w:szCs w:val="16"/>
              </w:rPr>
              <w:t>Cannot initialize batch</w:t>
            </w:r>
          </w:p>
        </w:tc>
      </w:tr>
      <w:tr w:rsidR="00530670" w:rsidRPr="00530670" w14:paraId="0F9D343A" w14:textId="77777777" w:rsidTr="00795E8F">
        <w:trPr>
          <w:jc w:val="center"/>
        </w:trPr>
        <w:tc>
          <w:tcPr>
            <w:tcW w:w="0" w:type="auto"/>
            <w:vAlign w:val="center"/>
          </w:tcPr>
          <w:p w14:paraId="233538B3" w14:textId="77777777" w:rsidR="00795E8F" w:rsidRPr="00530670" w:rsidRDefault="00795E8F" w:rsidP="00795E8F">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9000</w:t>
            </w:r>
          </w:p>
        </w:tc>
        <w:tc>
          <w:tcPr>
            <w:tcW w:w="0" w:type="auto"/>
            <w:vAlign w:val="center"/>
          </w:tcPr>
          <w:p w14:paraId="4BCCEC97" w14:textId="77777777" w:rsidR="00795E8F" w:rsidRPr="00530670" w:rsidRDefault="00530670" w:rsidP="00795E8F">
            <w:pPr>
              <w:autoSpaceDE w:val="0"/>
              <w:autoSpaceDN w:val="0"/>
              <w:adjustRightInd w:val="0"/>
              <w:jc w:val="left"/>
              <w:rPr>
                <w:rFonts w:asciiTheme="minorHAnsi" w:hAnsiTheme="minorHAnsi" w:cstheme="minorHAnsi"/>
                <w:color w:val="auto"/>
                <w:sz w:val="16"/>
                <w:szCs w:val="16"/>
              </w:rPr>
            </w:pPr>
            <w:r w:rsidRPr="00530670">
              <w:rPr>
                <w:rFonts w:asciiTheme="minorHAnsi" w:hAnsiTheme="minorHAnsi" w:cstheme="minorHAnsi"/>
                <w:color w:val="auto"/>
                <w:sz w:val="16"/>
                <w:szCs w:val="16"/>
              </w:rPr>
              <w:t>Batch initialized</w:t>
            </w:r>
          </w:p>
        </w:tc>
      </w:tr>
    </w:tbl>
    <w:p w14:paraId="1CE9409B" w14:textId="77777777" w:rsidR="004127F6" w:rsidRDefault="004127F6" w:rsidP="004127F6"/>
    <w:p w14:paraId="3B60423E" w14:textId="77777777" w:rsidR="00916602" w:rsidRDefault="00916602" w:rsidP="00916602">
      <w:pPr>
        <w:rPr>
          <w:rFonts w:cs="Arial"/>
          <w:color w:val="auto"/>
        </w:rPr>
      </w:pPr>
      <w:r>
        <w:rPr>
          <w:rFonts w:cs="Arial"/>
          <w:b/>
          <w:color w:val="auto"/>
        </w:rPr>
        <w:t>BATCH_PROCTRACK Table</w:t>
      </w:r>
      <w:r>
        <w:rPr>
          <w:rFonts w:cs="Arial"/>
          <w:color w:val="auto"/>
        </w:rPr>
        <w:t>:</w:t>
      </w:r>
    </w:p>
    <w:p w14:paraId="76DA0662" w14:textId="77777777" w:rsidR="00916602" w:rsidRDefault="00916602" w:rsidP="004127F6"/>
    <w:p w14:paraId="2533D0D8"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PROC_ID            </w:t>
      </w:r>
      <w:r w:rsidRPr="00916602">
        <w:rPr>
          <w:rFonts w:ascii="Courier New" w:hAnsi="Courier New" w:cs="Courier New"/>
          <w:color w:val="FF0000"/>
          <w:sz w:val="16"/>
          <w:szCs w:val="16"/>
          <w:highlight w:val="white"/>
        </w:rPr>
        <w:t>NUMBER</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4FDFB008"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HOST_NAME          </w:t>
      </w:r>
      <w:proofErr w:type="gramStart"/>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proofErr w:type="gramEnd"/>
      <w:r w:rsidRPr="00916602">
        <w:rPr>
          <w:rFonts w:ascii="Courier New" w:hAnsi="Courier New" w:cs="Courier New"/>
          <w:color w:val="800000"/>
          <w:sz w:val="16"/>
          <w:szCs w:val="16"/>
          <w:highlight w:val="white"/>
        </w:rPr>
        <w:t>255</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5370FA46"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USER_NAME          </w:t>
      </w:r>
      <w:proofErr w:type="gramStart"/>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proofErr w:type="gramEnd"/>
      <w:r w:rsidRPr="00916602">
        <w:rPr>
          <w:rFonts w:ascii="Courier New" w:hAnsi="Courier New" w:cs="Courier New"/>
          <w:color w:val="800000"/>
          <w:sz w:val="16"/>
          <w:szCs w:val="16"/>
          <w:highlight w:val="white"/>
        </w:rPr>
        <w:t>255</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303E2154"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WORKFLOW_NAME      </w:t>
      </w:r>
      <w:proofErr w:type="gramStart"/>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proofErr w:type="gramEnd"/>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5A915B72" w14:textId="77777777" w:rsidR="00916602" w:rsidRPr="00916602" w:rsidRDefault="00916602" w:rsidP="00916602">
      <w:pPr>
        <w:rPr>
          <w:rFonts w:ascii="Courier New" w:hAnsi="Courier New" w:cs="Courier New"/>
          <w:color w:val="0000FF"/>
          <w:sz w:val="16"/>
          <w:szCs w:val="16"/>
        </w:rPr>
      </w:pPr>
      <w:r w:rsidRPr="00916602">
        <w:rPr>
          <w:rFonts w:ascii="Courier New" w:hAnsi="Courier New" w:cs="Courier New"/>
          <w:sz w:val="16"/>
          <w:szCs w:val="16"/>
          <w:highlight w:val="white"/>
        </w:rPr>
        <w:t xml:space="preserve">  CURRENT_TASK_</w:t>
      </w:r>
      <w:proofErr w:type="gramStart"/>
      <w:r w:rsidRPr="00916602">
        <w:rPr>
          <w:rFonts w:ascii="Courier New" w:hAnsi="Courier New" w:cs="Courier New"/>
          <w:sz w:val="16"/>
          <w:szCs w:val="16"/>
          <w:highlight w:val="white"/>
        </w:rPr>
        <w:t xml:space="preserve">NAME  </w:t>
      </w:r>
      <w:r w:rsidRPr="00916602">
        <w:rPr>
          <w:rFonts w:ascii="Courier New" w:hAnsi="Courier New" w:cs="Courier New"/>
          <w:color w:val="FF0000"/>
          <w:sz w:val="16"/>
          <w:szCs w:val="16"/>
          <w:highlight w:val="white"/>
        </w:rPr>
        <w:t>VARCHAR2</w:t>
      </w:r>
      <w:proofErr w:type="gramEnd"/>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p>
    <w:p w14:paraId="156E0CA4" w14:textId="77777777" w:rsidR="00916602" w:rsidRDefault="00916602" w:rsidP="00916602"/>
    <w:p w14:paraId="39E7BC75" w14:textId="77777777" w:rsidR="00916602" w:rsidRDefault="00916602" w:rsidP="00916602">
      <w:pPr>
        <w:rPr>
          <w:rFonts w:cs="Arial"/>
          <w:color w:val="auto"/>
        </w:rPr>
      </w:pPr>
      <w:r>
        <w:rPr>
          <w:rFonts w:cs="Arial"/>
          <w:b/>
          <w:color w:val="auto"/>
        </w:rPr>
        <w:t>BATCH_TASKTRACK Table</w:t>
      </w:r>
      <w:r>
        <w:rPr>
          <w:rFonts w:cs="Arial"/>
          <w:color w:val="auto"/>
        </w:rPr>
        <w:t>:</w:t>
      </w:r>
    </w:p>
    <w:p w14:paraId="0A3595EB" w14:textId="77777777" w:rsidR="00916602" w:rsidRDefault="00916602" w:rsidP="004127F6"/>
    <w:p w14:paraId="44C521CD"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TASK_ID        </w:t>
      </w:r>
      <w:r w:rsidRPr="00916602">
        <w:rPr>
          <w:rFonts w:ascii="Courier New" w:hAnsi="Courier New" w:cs="Courier New"/>
          <w:color w:val="FF0000"/>
          <w:sz w:val="16"/>
          <w:szCs w:val="16"/>
          <w:highlight w:val="white"/>
        </w:rPr>
        <w:t>NUMBER</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59AE8F9C"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TASK_NAME      </w:t>
      </w:r>
      <w:proofErr w:type="gramStart"/>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proofErr w:type="gramEnd"/>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18C84138"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WORKFLOW_</w:t>
      </w:r>
      <w:proofErr w:type="gramStart"/>
      <w:r w:rsidRPr="00916602">
        <w:rPr>
          <w:rFonts w:ascii="Courier New" w:hAnsi="Courier New" w:cs="Courier New"/>
          <w:sz w:val="16"/>
          <w:szCs w:val="16"/>
          <w:highlight w:val="white"/>
        </w:rPr>
        <w:t xml:space="preserve">NAME  </w:t>
      </w:r>
      <w:r w:rsidRPr="00916602">
        <w:rPr>
          <w:rFonts w:ascii="Courier New" w:hAnsi="Courier New" w:cs="Courier New"/>
          <w:color w:val="FF0000"/>
          <w:sz w:val="16"/>
          <w:szCs w:val="16"/>
          <w:highlight w:val="white"/>
        </w:rPr>
        <w:t>VARCHAR2</w:t>
      </w:r>
      <w:proofErr w:type="gramEnd"/>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557ACA3F"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STATUS         </w:t>
      </w:r>
      <w:proofErr w:type="gramStart"/>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proofErr w:type="gramEnd"/>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DEFAULT</w:t>
      </w:r>
      <w:r w:rsidRPr="00916602">
        <w:rPr>
          <w:rFonts w:ascii="Courier New" w:hAnsi="Courier New" w:cs="Courier New"/>
          <w:sz w:val="16"/>
          <w:szCs w:val="16"/>
          <w:highlight w:val="white"/>
        </w:rPr>
        <w:t xml:space="preserve"> </w:t>
      </w:r>
      <w:r w:rsidRPr="00916602">
        <w:rPr>
          <w:rFonts w:ascii="Courier New" w:hAnsi="Courier New" w:cs="Courier New"/>
          <w:color w:val="FF0000"/>
          <w:sz w:val="16"/>
          <w:szCs w:val="16"/>
          <w:highlight w:val="white"/>
        </w:rPr>
        <w:t>'NOT_STARTED'</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62ADC8F9"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START_TIME     </w:t>
      </w:r>
      <w:r w:rsidRPr="00916602">
        <w:rPr>
          <w:rFonts w:ascii="Courier New" w:hAnsi="Courier New" w:cs="Courier New"/>
          <w:color w:val="FF0000"/>
          <w:sz w:val="16"/>
          <w:szCs w:val="16"/>
          <w:highlight w:val="white"/>
        </w:rPr>
        <w:t>DATE</w:t>
      </w:r>
      <w:r w:rsidRPr="00916602">
        <w:rPr>
          <w:rFonts w:ascii="Courier New" w:hAnsi="Courier New" w:cs="Courier New"/>
          <w:color w:val="0000FF"/>
          <w:sz w:val="16"/>
          <w:szCs w:val="16"/>
          <w:highlight w:val="white"/>
        </w:rPr>
        <w:t>,</w:t>
      </w:r>
    </w:p>
    <w:p w14:paraId="4003DC7D" w14:textId="77777777" w:rsidR="00916602" w:rsidRDefault="00916602" w:rsidP="00916602">
      <w:pPr>
        <w:rPr>
          <w:rFonts w:ascii="Courier New" w:hAnsi="Courier New" w:cs="Courier New"/>
          <w:color w:val="FF0000"/>
          <w:sz w:val="16"/>
          <w:szCs w:val="16"/>
        </w:rPr>
      </w:pPr>
      <w:r w:rsidRPr="00916602">
        <w:rPr>
          <w:rFonts w:ascii="Courier New" w:hAnsi="Courier New" w:cs="Courier New"/>
          <w:sz w:val="16"/>
          <w:szCs w:val="16"/>
          <w:highlight w:val="white"/>
        </w:rPr>
        <w:t xml:space="preserve">  END_TIME       </w:t>
      </w:r>
      <w:r w:rsidRPr="00916602">
        <w:rPr>
          <w:rFonts w:ascii="Courier New" w:hAnsi="Courier New" w:cs="Courier New"/>
          <w:color w:val="FF0000"/>
          <w:sz w:val="16"/>
          <w:szCs w:val="16"/>
          <w:highlight w:val="white"/>
        </w:rPr>
        <w:t>DATE</w:t>
      </w:r>
    </w:p>
    <w:p w14:paraId="6F2E6DB1" w14:textId="77777777" w:rsidR="00C8264C" w:rsidRPr="00916602" w:rsidRDefault="00C8264C" w:rsidP="00C8264C"/>
    <w:p w14:paraId="633307AD" w14:textId="77777777" w:rsidR="00C8264C" w:rsidRDefault="00C8264C">
      <w:pPr>
        <w:jc w:val="left"/>
        <w:rPr>
          <w:rFonts w:cs="Arial"/>
          <w:b/>
          <w:bCs/>
          <w:iCs/>
          <w:color w:val="005596"/>
          <w:sz w:val="28"/>
          <w:szCs w:val="28"/>
        </w:rPr>
      </w:pPr>
      <w:r>
        <w:br w:type="page"/>
      </w:r>
    </w:p>
    <w:p w14:paraId="37BA52BD" w14:textId="45E481D4" w:rsidR="004127F6" w:rsidRDefault="004127F6" w:rsidP="004127F6">
      <w:pPr>
        <w:pStyle w:val="Heading2"/>
      </w:pPr>
      <w:bookmarkStart w:id="54" w:name="_Toc114052223"/>
      <w:r>
        <w:lastRenderedPageBreak/>
        <w:t>Batch Get Current Task</w:t>
      </w:r>
      <w:r w:rsidR="0033663C">
        <w:t xml:space="preserve"> (obsolete)</w:t>
      </w:r>
      <w:bookmarkEnd w:id="54"/>
    </w:p>
    <w:p w14:paraId="0204DCCE" w14:textId="77777777" w:rsidR="004127F6" w:rsidRDefault="004127F6" w:rsidP="004127F6">
      <w:pPr>
        <w:rPr>
          <w:rFonts w:cs="Arial"/>
        </w:rPr>
      </w:pPr>
    </w:p>
    <w:p w14:paraId="0F976A89" w14:textId="77777777" w:rsidR="004127F6" w:rsidRDefault="004127F6" w:rsidP="004127F6">
      <w:pPr>
        <w:rPr>
          <w:rFonts w:cs="Arial"/>
        </w:rPr>
      </w:pPr>
      <w:r w:rsidRPr="00962735">
        <w:rPr>
          <w:rFonts w:cs="Arial"/>
          <w:b/>
        </w:rPr>
        <w:t>Mid-Tier</w:t>
      </w:r>
      <w:r>
        <w:rPr>
          <w:rFonts w:cs="Arial"/>
        </w:rPr>
        <w:t>: Primary and Secondary</w:t>
      </w:r>
    </w:p>
    <w:p w14:paraId="3EDEB6E1" w14:textId="77777777" w:rsidR="004127F6" w:rsidRPr="00795D4F" w:rsidRDefault="004127F6" w:rsidP="004127F6">
      <w:pPr>
        <w:rPr>
          <w:rFonts w:cs="Arial"/>
        </w:rPr>
      </w:pPr>
    </w:p>
    <w:p w14:paraId="011AAD8F" w14:textId="77777777" w:rsidR="004127F6" w:rsidRPr="008059E7" w:rsidRDefault="004127F6" w:rsidP="004127F6">
      <w:pPr>
        <w:rPr>
          <w:rFonts w:cs="Arial"/>
          <w:szCs w:val="20"/>
        </w:rPr>
      </w:pPr>
      <w:r w:rsidRPr="00795D4F">
        <w:rPr>
          <w:rFonts w:cs="Arial"/>
          <w:b/>
        </w:rPr>
        <w:t>Purpose</w:t>
      </w:r>
      <w:r w:rsidRPr="00795D4F">
        <w:rPr>
          <w:rFonts w:cs="Arial"/>
        </w:rPr>
        <w:t xml:space="preserve">: </w:t>
      </w:r>
      <w:r w:rsidRPr="008059E7">
        <w:rPr>
          <w:rFonts w:cs="Arial"/>
          <w:szCs w:val="20"/>
        </w:rPr>
        <w:t xml:space="preserve">To </w:t>
      </w:r>
      <w:r>
        <w:rPr>
          <w:rFonts w:cs="Arial"/>
          <w:szCs w:val="20"/>
        </w:rPr>
        <w:t>Get</w:t>
      </w:r>
      <w:r w:rsidRPr="004127F6">
        <w:rPr>
          <w:rFonts w:cs="Arial"/>
          <w:szCs w:val="20"/>
        </w:rPr>
        <w:t xml:space="preserve"> the current task of a Batch Workflow</w:t>
      </w:r>
      <w:r w:rsidRPr="008059E7">
        <w:rPr>
          <w:rFonts w:cs="Arial"/>
          <w:szCs w:val="20"/>
        </w:rPr>
        <w:t>.</w:t>
      </w:r>
    </w:p>
    <w:p w14:paraId="7780F5ED" w14:textId="77777777" w:rsidR="004127F6" w:rsidRPr="00795D4F" w:rsidRDefault="004127F6" w:rsidP="004127F6">
      <w:pPr>
        <w:rPr>
          <w:rFonts w:cs="Arial"/>
        </w:rPr>
      </w:pPr>
    </w:p>
    <w:p w14:paraId="29678108" w14:textId="77777777" w:rsidR="004127F6" w:rsidRPr="004127F6" w:rsidRDefault="004127F6" w:rsidP="004127F6">
      <w:pPr>
        <w:rPr>
          <w:rFonts w:cs="Arial"/>
          <w:color w:val="auto"/>
        </w:rPr>
      </w:pPr>
      <w:r w:rsidRPr="00795D4F">
        <w:rPr>
          <w:rFonts w:cs="Arial"/>
          <w:b/>
          <w:color w:val="auto"/>
        </w:rPr>
        <w:t>Usage</w:t>
      </w:r>
      <w:r w:rsidRPr="00795D4F">
        <w:rPr>
          <w:rFonts w:cs="Arial"/>
          <w:color w:val="auto"/>
        </w:rPr>
        <w:t xml:space="preserve">: </w:t>
      </w:r>
      <w:proofErr w:type="spellStart"/>
      <w:r>
        <w:rPr>
          <w:rFonts w:cs="Arial"/>
          <w:color w:val="auto"/>
        </w:rPr>
        <w:t>BatchGetCurrentTask</w:t>
      </w:r>
      <w:proofErr w:type="spellEnd"/>
      <w:r>
        <w:rPr>
          <w:rFonts w:cs="Arial"/>
          <w:color w:val="auto"/>
        </w:rPr>
        <w:t xml:space="preserve"> </w:t>
      </w:r>
      <w:r w:rsidRPr="004127F6">
        <w:rPr>
          <w:rFonts w:cs="Arial"/>
          <w:color w:val="auto"/>
        </w:rPr>
        <w:t>[user] [data source] [workflow name]</w:t>
      </w:r>
    </w:p>
    <w:p w14:paraId="02CDDF8F" w14:textId="77777777" w:rsidR="004127F6" w:rsidRDefault="004127F6" w:rsidP="004127F6">
      <w:pPr>
        <w:rPr>
          <w:rFonts w:cs="Arial"/>
          <w:color w:val="auto"/>
        </w:rPr>
      </w:pPr>
    </w:p>
    <w:p w14:paraId="2F0627A6" w14:textId="77777777" w:rsidR="004127F6" w:rsidRDefault="004127F6" w:rsidP="004127F6">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32"/>
        <w:gridCol w:w="2844"/>
      </w:tblGrid>
      <w:tr w:rsidR="004127F6" w:rsidRPr="00631DAB" w14:paraId="40DC0ABF" w14:textId="77777777" w:rsidTr="007C5CDE">
        <w:trPr>
          <w:jc w:val="center"/>
        </w:trPr>
        <w:tc>
          <w:tcPr>
            <w:tcW w:w="0" w:type="auto"/>
            <w:shd w:val="clear" w:color="auto" w:fill="005596" w:themeFill="text2"/>
            <w:vAlign w:val="center"/>
          </w:tcPr>
          <w:p w14:paraId="1A2BD5B7" w14:textId="77777777" w:rsidR="004127F6" w:rsidRPr="00631DAB" w:rsidRDefault="004127F6" w:rsidP="00E007A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EB27FC2" w14:textId="77777777" w:rsidR="004127F6" w:rsidRPr="00631DAB" w:rsidRDefault="004127F6" w:rsidP="00E007A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4127F6" w:rsidRPr="00631DAB" w14:paraId="2904B3D1" w14:textId="77777777" w:rsidTr="007C5CDE">
        <w:trPr>
          <w:jc w:val="center"/>
        </w:trPr>
        <w:tc>
          <w:tcPr>
            <w:tcW w:w="0" w:type="auto"/>
            <w:vAlign w:val="center"/>
          </w:tcPr>
          <w:p w14:paraId="54950FFC" w14:textId="77777777" w:rsidR="004127F6" w:rsidRPr="00B650A8" w:rsidRDefault="004127F6"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75932523" w14:textId="77777777" w:rsidR="004127F6" w:rsidRPr="00631DAB" w:rsidRDefault="004127F6"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4127F6" w:rsidRPr="00631DAB" w14:paraId="692BF79F" w14:textId="77777777" w:rsidTr="007C5CDE">
        <w:trPr>
          <w:jc w:val="center"/>
        </w:trPr>
        <w:tc>
          <w:tcPr>
            <w:tcW w:w="0" w:type="auto"/>
            <w:vAlign w:val="center"/>
          </w:tcPr>
          <w:p w14:paraId="34731565" w14:textId="77777777" w:rsidR="004127F6" w:rsidRPr="00B650A8" w:rsidRDefault="004127F6"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3E088D92" w14:textId="77777777" w:rsidR="004127F6" w:rsidRPr="00631DAB" w:rsidRDefault="004127F6"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4127F6" w:rsidRPr="00631DAB" w14:paraId="6DEB7121" w14:textId="77777777" w:rsidTr="007C5CDE">
        <w:trPr>
          <w:jc w:val="center"/>
        </w:trPr>
        <w:tc>
          <w:tcPr>
            <w:tcW w:w="0" w:type="auto"/>
            <w:vAlign w:val="center"/>
          </w:tcPr>
          <w:p w14:paraId="56C789F1" w14:textId="77777777" w:rsidR="004127F6" w:rsidRPr="00B650A8" w:rsidRDefault="004127F6" w:rsidP="00E007A5">
            <w:pPr>
              <w:jc w:val="left"/>
              <w:rPr>
                <w:rFonts w:asciiTheme="minorHAnsi" w:hAnsiTheme="minorHAnsi" w:cstheme="minorHAnsi"/>
                <w:sz w:val="16"/>
                <w:szCs w:val="16"/>
              </w:rPr>
            </w:pPr>
            <w:r>
              <w:rPr>
                <w:rFonts w:asciiTheme="minorHAnsi" w:hAnsiTheme="minorHAnsi" w:cstheme="minorHAnsi"/>
                <w:color w:val="auto"/>
                <w:sz w:val="16"/>
                <w:szCs w:val="16"/>
              </w:rPr>
              <w:t>workflow</w:t>
            </w:r>
            <w:r w:rsidRPr="00B650A8">
              <w:rPr>
                <w:rFonts w:asciiTheme="minorHAnsi" w:hAnsiTheme="minorHAnsi" w:cstheme="minorHAnsi"/>
                <w:color w:val="auto"/>
                <w:sz w:val="16"/>
                <w:szCs w:val="16"/>
              </w:rPr>
              <w:t xml:space="preserve"> name</w:t>
            </w:r>
          </w:p>
        </w:tc>
        <w:tc>
          <w:tcPr>
            <w:tcW w:w="0" w:type="auto"/>
            <w:vAlign w:val="center"/>
          </w:tcPr>
          <w:p w14:paraId="4003D411" w14:textId="77777777" w:rsidR="004127F6" w:rsidRPr="00631DAB" w:rsidRDefault="00C96ED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an existing</w:t>
            </w:r>
            <w:r w:rsidR="004127F6">
              <w:rPr>
                <w:rFonts w:asciiTheme="minorHAnsi" w:hAnsiTheme="minorHAnsi" w:cstheme="minorHAnsi"/>
                <w:color w:val="auto"/>
                <w:sz w:val="16"/>
                <w:szCs w:val="16"/>
              </w:rPr>
              <w:t xml:space="preserve"> Batch Workflow</w:t>
            </w:r>
          </w:p>
        </w:tc>
      </w:tr>
    </w:tbl>
    <w:p w14:paraId="7C6000D6" w14:textId="77777777" w:rsidR="004127F6" w:rsidRPr="00B650A8" w:rsidRDefault="004127F6" w:rsidP="004127F6">
      <w:pPr>
        <w:rPr>
          <w:rFonts w:cs="Arial"/>
          <w:color w:val="auto"/>
        </w:rPr>
      </w:pPr>
    </w:p>
    <w:p w14:paraId="0A0D09B5" w14:textId="77777777" w:rsidR="004127F6" w:rsidRPr="00795D4F" w:rsidRDefault="004127F6" w:rsidP="004127F6">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7950"/>
      </w:tblGrid>
      <w:tr w:rsidR="00707558" w:rsidRPr="00530670" w14:paraId="646598E9" w14:textId="77777777" w:rsidTr="00E007A5">
        <w:trPr>
          <w:jc w:val="center"/>
        </w:trPr>
        <w:tc>
          <w:tcPr>
            <w:tcW w:w="0" w:type="auto"/>
            <w:shd w:val="clear" w:color="auto" w:fill="005596" w:themeFill="text2"/>
            <w:vAlign w:val="center"/>
          </w:tcPr>
          <w:p w14:paraId="313A10E3" w14:textId="77777777" w:rsidR="004127F6" w:rsidRPr="00530670" w:rsidRDefault="004127F6" w:rsidP="00707558">
            <w:pPr>
              <w:jc w:val="center"/>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BA6ADC8" w14:textId="77777777" w:rsidR="004127F6" w:rsidRPr="00530670" w:rsidRDefault="004127F6" w:rsidP="00E007A5">
            <w:pPr>
              <w:jc w:val="left"/>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Message</w:t>
            </w:r>
          </w:p>
        </w:tc>
      </w:tr>
      <w:tr w:rsidR="00707558" w:rsidRPr="00530670" w14:paraId="55E41ACB" w14:textId="77777777" w:rsidTr="00E007A5">
        <w:trPr>
          <w:jc w:val="center"/>
        </w:trPr>
        <w:tc>
          <w:tcPr>
            <w:tcW w:w="0" w:type="auto"/>
            <w:vAlign w:val="center"/>
          </w:tcPr>
          <w:p w14:paraId="28A818E2" w14:textId="77777777" w:rsidR="004127F6" w:rsidRPr="00530670" w:rsidRDefault="004127F6" w:rsidP="00707558">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-9002</w:t>
            </w:r>
          </w:p>
        </w:tc>
        <w:tc>
          <w:tcPr>
            <w:tcW w:w="0" w:type="auto"/>
            <w:vAlign w:val="center"/>
          </w:tcPr>
          <w:p w14:paraId="53CF61B4" w14:textId="77777777" w:rsidR="004127F6" w:rsidRPr="00530670" w:rsidRDefault="004127F6" w:rsidP="00E007A5">
            <w:pPr>
              <w:autoSpaceDE w:val="0"/>
              <w:autoSpaceDN w:val="0"/>
              <w:adjustRightInd w:val="0"/>
              <w:jc w:val="left"/>
              <w:rPr>
                <w:rFonts w:asciiTheme="minorHAnsi" w:hAnsiTheme="minorHAnsi" w:cstheme="minorHAnsi"/>
                <w:color w:val="auto"/>
                <w:sz w:val="16"/>
                <w:szCs w:val="16"/>
              </w:rPr>
            </w:pPr>
            <w:r w:rsidRPr="004127F6">
              <w:rPr>
                <w:rFonts w:asciiTheme="minorHAnsi" w:hAnsiTheme="minorHAnsi" w:cstheme="minorHAnsi"/>
                <w:color w:val="auto"/>
                <w:sz w:val="16"/>
                <w:szCs w:val="16"/>
              </w:rPr>
              <w:t>Usage: [user] [data source] [workflow name]</w:t>
            </w:r>
          </w:p>
        </w:tc>
      </w:tr>
      <w:tr w:rsidR="00707558" w:rsidRPr="00530670" w14:paraId="25F8D158" w14:textId="77777777" w:rsidTr="00E007A5">
        <w:trPr>
          <w:jc w:val="center"/>
        </w:trPr>
        <w:tc>
          <w:tcPr>
            <w:tcW w:w="0" w:type="auto"/>
            <w:vAlign w:val="center"/>
          </w:tcPr>
          <w:p w14:paraId="2AE4C6DF" w14:textId="77777777" w:rsidR="004127F6" w:rsidRPr="00530670" w:rsidRDefault="004127F6" w:rsidP="00707558">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-9001</w:t>
            </w:r>
          </w:p>
        </w:tc>
        <w:tc>
          <w:tcPr>
            <w:tcW w:w="0" w:type="auto"/>
            <w:vAlign w:val="center"/>
          </w:tcPr>
          <w:p w14:paraId="25AE2CC9" w14:textId="77777777" w:rsidR="004127F6" w:rsidRPr="00530670" w:rsidRDefault="00707558" w:rsidP="00E007A5">
            <w:pPr>
              <w:autoSpaceDE w:val="0"/>
              <w:autoSpaceDN w:val="0"/>
              <w:adjustRightInd w:val="0"/>
              <w:jc w:val="left"/>
              <w:rPr>
                <w:rFonts w:asciiTheme="minorHAnsi" w:hAnsiTheme="minorHAnsi" w:cstheme="minorHAnsi"/>
                <w:color w:val="auto"/>
                <w:sz w:val="16"/>
                <w:szCs w:val="16"/>
              </w:rPr>
            </w:pPr>
            <w:r w:rsidRPr="00707558">
              <w:rPr>
                <w:rFonts w:asciiTheme="minorHAnsi" w:hAnsiTheme="minorHAnsi" w:cstheme="minorHAnsi"/>
                <w:color w:val="auto"/>
                <w:sz w:val="16"/>
                <w:szCs w:val="16"/>
              </w:rPr>
              <w:t>Cannot get current task for Workflo</w:t>
            </w:r>
            <w:r>
              <w:rPr>
                <w:rFonts w:asciiTheme="minorHAnsi" w:hAnsiTheme="minorHAnsi" w:cstheme="minorHAnsi"/>
                <w:color w:val="auto"/>
                <w:sz w:val="16"/>
                <w:szCs w:val="16"/>
              </w:rPr>
              <w:t>w</w:t>
            </w:r>
          </w:p>
        </w:tc>
      </w:tr>
      <w:tr w:rsidR="00707558" w:rsidRPr="00530670" w14:paraId="195D63CA" w14:textId="77777777" w:rsidTr="00E007A5">
        <w:trPr>
          <w:jc w:val="center"/>
        </w:trPr>
        <w:tc>
          <w:tcPr>
            <w:tcW w:w="0" w:type="auto"/>
            <w:vAlign w:val="center"/>
          </w:tcPr>
          <w:p w14:paraId="5583EAE5" w14:textId="77777777" w:rsidR="00707558" w:rsidRPr="00530670" w:rsidRDefault="00446921" w:rsidP="00707558">
            <w:pPr>
              <w:jc w:val="center"/>
              <w:rPr>
                <w:rFonts w:asciiTheme="minorHAnsi" w:hAnsiTheme="minorHAnsi" w:cstheme="minorHAnsi"/>
                <w:color w:val="auto"/>
                <w:sz w:val="16"/>
                <w:szCs w:val="16"/>
              </w:rPr>
            </w:pPr>
            <w:r>
              <w:rPr>
                <w:rFonts w:asciiTheme="minorHAnsi" w:hAnsiTheme="minorHAnsi" w:cstheme="minorHAnsi"/>
                <w:color w:val="auto"/>
                <w:sz w:val="16"/>
                <w:szCs w:val="16"/>
              </w:rPr>
              <w:t>0</w:t>
            </w:r>
          </w:p>
        </w:tc>
        <w:tc>
          <w:tcPr>
            <w:tcW w:w="0" w:type="auto"/>
            <w:vAlign w:val="center"/>
          </w:tcPr>
          <w:p w14:paraId="40D7296F" w14:textId="77777777" w:rsidR="00707558" w:rsidRPr="00707558" w:rsidRDefault="00707558" w:rsidP="00E007A5">
            <w:pPr>
              <w:autoSpaceDE w:val="0"/>
              <w:autoSpaceDN w:val="0"/>
              <w:adjustRightInd w:val="0"/>
              <w:jc w:val="left"/>
              <w:rPr>
                <w:rFonts w:asciiTheme="minorHAnsi" w:hAnsiTheme="minorHAnsi" w:cstheme="minorHAnsi"/>
                <w:color w:val="auto"/>
                <w:sz w:val="16"/>
                <w:szCs w:val="16"/>
              </w:rPr>
            </w:pPr>
            <w:r w:rsidRPr="00707558">
              <w:rPr>
                <w:rFonts w:asciiTheme="minorHAnsi" w:hAnsiTheme="minorHAnsi" w:cstheme="minorHAnsi"/>
                <w:color w:val="auto"/>
                <w:sz w:val="16"/>
                <w:szCs w:val="16"/>
              </w:rPr>
              <w:t>No Current Task for Workflow</w:t>
            </w:r>
          </w:p>
        </w:tc>
      </w:tr>
      <w:tr w:rsidR="00707558" w:rsidRPr="00530670" w14:paraId="49F5E884" w14:textId="77777777" w:rsidTr="00E007A5">
        <w:trPr>
          <w:jc w:val="center"/>
        </w:trPr>
        <w:tc>
          <w:tcPr>
            <w:tcW w:w="0" w:type="auto"/>
            <w:vAlign w:val="center"/>
          </w:tcPr>
          <w:p w14:paraId="2EC9F568" w14:textId="77777777" w:rsidR="004127F6" w:rsidRPr="00707558" w:rsidRDefault="00707558" w:rsidP="00707558">
            <w:pPr>
              <w:jc w:val="center"/>
              <w:rPr>
                <w:rFonts w:asciiTheme="minorHAnsi" w:hAnsiTheme="minorHAnsi" w:cstheme="minorHAnsi"/>
                <w:sz w:val="16"/>
                <w:szCs w:val="16"/>
              </w:rPr>
            </w:pPr>
            <w:r w:rsidRPr="00707558">
              <w:rPr>
                <w:rFonts w:asciiTheme="minorHAnsi" w:hAnsiTheme="minorHAnsi" w:cstheme="minorHAnsi"/>
                <w:sz w:val="16"/>
                <w:szCs w:val="16"/>
              </w:rPr>
              <w:t>&gt;</w:t>
            </w:r>
            <w:r>
              <w:rPr>
                <w:rFonts w:asciiTheme="minorHAnsi" w:hAnsiTheme="minorHAnsi" w:cstheme="minorHAnsi"/>
                <w:sz w:val="16"/>
                <w:szCs w:val="16"/>
              </w:rPr>
              <w:t xml:space="preserve"> </w:t>
            </w:r>
            <w:r w:rsidRPr="00707558">
              <w:rPr>
                <w:rFonts w:asciiTheme="minorHAnsi" w:hAnsiTheme="minorHAnsi" w:cstheme="minorHAnsi"/>
                <w:sz w:val="16"/>
                <w:szCs w:val="16"/>
              </w:rPr>
              <w:t>0</w:t>
            </w:r>
          </w:p>
        </w:tc>
        <w:tc>
          <w:tcPr>
            <w:tcW w:w="0" w:type="auto"/>
            <w:vAlign w:val="center"/>
          </w:tcPr>
          <w:p w14:paraId="14D85307" w14:textId="77777777" w:rsidR="004127F6" w:rsidRPr="00530670" w:rsidRDefault="00707558"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Task Id of the Workflow’s current Task.  The Task Id is a sequence assigned to the initialized Workflow Task Names.</w:t>
            </w:r>
          </w:p>
        </w:tc>
      </w:tr>
    </w:tbl>
    <w:p w14:paraId="79E5F9E6" w14:textId="77777777" w:rsidR="00C8264C" w:rsidRDefault="00C8264C" w:rsidP="00C8264C"/>
    <w:p w14:paraId="06B0E69E" w14:textId="6A6F49E5" w:rsidR="00171B55" w:rsidRDefault="00171B55" w:rsidP="00171B55">
      <w:pPr>
        <w:pStyle w:val="Heading2"/>
      </w:pPr>
      <w:bookmarkStart w:id="55" w:name="_Toc114052224"/>
      <w:r>
        <w:t>Batch</w:t>
      </w:r>
      <w:r w:rsidRPr="00795D4F">
        <w:t xml:space="preserve"> Restart Status</w:t>
      </w:r>
      <w:r w:rsidR="0033663C">
        <w:t xml:space="preserve"> (obsolete)</w:t>
      </w:r>
      <w:bookmarkEnd w:id="55"/>
    </w:p>
    <w:p w14:paraId="4B8BEAD4" w14:textId="77777777" w:rsidR="00171B55" w:rsidRDefault="00171B55" w:rsidP="00171B55">
      <w:pPr>
        <w:rPr>
          <w:rFonts w:cs="Arial"/>
        </w:rPr>
      </w:pPr>
    </w:p>
    <w:p w14:paraId="51BCA008" w14:textId="77777777" w:rsidR="00171B55" w:rsidRDefault="00171B55" w:rsidP="00171B55">
      <w:pPr>
        <w:rPr>
          <w:rFonts w:cs="Arial"/>
        </w:rPr>
      </w:pPr>
      <w:r w:rsidRPr="00962735">
        <w:rPr>
          <w:rFonts w:cs="Arial"/>
          <w:b/>
        </w:rPr>
        <w:t>Mid-Tier</w:t>
      </w:r>
      <w:r>
        <w:rPr>
          <w:rFonts w:cs="Arial"/>
        </w:rPr>
        <w:t>: Primary and Secondary</w:t>
      </w:r>
    </w:p>
    <w:p w14:paraId="4C5424A7" w14:textId="77777777" w:rsidR="00171B55" w:rsidRPr="00795D4F" w:rsidRDefault="00171B55" w:rsidP="00171B55">
      <w:pPr>
        <w:rPr>
          <w:rFonts w:cs="Arial"/>
        </w:rPr>
      </w:pPr>
    </w:p>
    <w:p w14:paraId="530EFB06" w14:textId="77777777" w:rsidR="00171B55" w:rsidRDefault="00171B55" w:rsidP="00171B55">
      <w:pPr>
        <w:rPr>
          <w:rFonts w:cs="Arial"/>
        </w:rPr>
      </w:pPr>
      <w:r w:rsidRPr="00795D4F">
        <w:rPr>
          <w:rFonts w:cs="Arial"/>
          <w:b/>
        </w:rPr>
        <w:t>Purpose</w:t>
      </w:r>
      <w:r w:rsidRPr="00795D4F">
        <w:rPr>
          <w:rFonts w:cs="Arial"/>
        </w:rPr>
        <w:t xml:space="preserve">: To </w:t>
      </w:r>
      <w:r>
        <w:rPr>
          <w:rFonts w:cs="Arial"/>
        </w:rPr>
        <w:t>d</w:t>
      </w:r>
      <w:r w:rsidRPr="00171B55">
        <w:rPr>
          <w:rFonts w:cs="Arial"/>
        </w:rPr>
        <w:t>etermi</w:t>
      </w:r>
      <w:r>
        <w:rPr>
          <w:rFonts w:cs="Arial"/>
        </w:rPr>
        <w:t>ne</w:t>
      </w:r>
      <w:r w:rsidRPr="00171B55">
        <w:rPr>
          <w:rFonts w:cs="Arial"/>
        </w:rPr>
        <w:t xml:space="preserve"> if a Batch Workflow can be started or requires a restart/recovery</w:t>
      </w:r>
      <w:r w:rsidRPr="00795D4F">
        <w:rPr>
          <w:rFonts w:cs="Arial"/>
        </w:rPr>
        <w:t>.</w:t>
      </w:r>
    </w:p>
    <w:p w14:paraId="00C105A7" w14:textId="77777777" w:rsidR="00171B55" w:rsidRPr="00795D4F" w:rsidRDefault="00171B55" w:rsidP="00171B55">
      <w:pPr>
        <w:rPr>
          <w:rFonts w:cs="Arial"/>
        </w:rPr>
      </w:pPr>
    </w:p>
    <w:p w14:paraId="08027D70" w14:textId="77777777" w:rsidR="00171B55" w:rsidRDefault="00171B55" w:rsidP="00C96EDD">
      <w:pPr>
        <w:rPr>
          <w:rFonts w:cs="Arial"/>
          <w:color w:val="auto"/>
        </w:rPr>
      </w:pPr>
      <w:r w:rsidRPr="00795D4F">
        <w:rPr>
          <w:rFonts w:cs="Arial"/>
          <w:b/>
          <w:color w:val="auto"/>
        </w:rPr>
        <w:t>Usage</w:t>
      </w:r>
      <w:r w:rsidRPr="00795D4F">
        <w:rPr>
          <w:rFonts w:cs="Arial"/>
          <w:color w:val="auto"/>
        </w:rPr>
        <w:t xml:space="preserve">: </w:t>
      </w:r>
      <w:proofErr w:type="spellStart"/>
      <w:r w:rsidR="00C96EDD">
        <w:rPr>
          <w:rFonts w:cs="Arial"/>
          <w:color w:val="auto"/>
        </w:rPr>
        <w:t>Batch</w:t>
      </w:r>
      <w:r>
        <w:rPr>
          <w:rFonts w:cs="Arial"/>
          <w:color w:val="auto"/>
        </w:rPr>
        <w:t>RestartStatus</w:t>
      </w:r>
      <w:proofErr w:type="spellEnd"/>
      <w:r>
        <w:rPr>
          <w:rFonts w:cs="Arial"/>
          <w:color w:val="auto"/>
        </w:rPr>
        <w:t xml:space="preserve"> </w:t>
      </w:r>
      <w:r w:rsidR="00C96EDD" w:rsidRPr="00C96EDD">
        <w:rPr>
          <w:rFonts w:cs="Arial"/>
          <w:color w:val="auto"/>
        </w:rPr>
        <w:t>[user] [data source] [workflow name</w:t>
      </w:r>
      <w:r w:rsidR="00C96EDD">
        <w:rPr>
          <w:rFonts w:cs="Arial"/>
          <w:color w:val="auto"/>
        </w:rPr>
        <w:t>]</w:t>
      </w:r>
    </w:p>
    <w:p w14:paraId="6292D3C7" w14:textId="77777777" w:rsidR="00171B55" w:rsidRDefault="00171B55" w:rsidP="00171B55">
      <w:pPr>
        <w:rPr>
          <w:rFonts w:cs="Arial"/>
          <w:color w:val="auto"/>
        </w:rPr>
      </w:pPr>
    </w:p>
    <w:p w14:paraId="35D37770" w14:textId="77777777" w:rsidR="00171B55" w:rsidRDefault="00171B55" w:rsidP="00171B55">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32"/>
        <w:gridCol w:w="2844"/>
      </w:tblGrid>
      <w:tr w:rsidR="00171B55" w:rsidRPr="00631DAB" w14:paraId="6011008F" w14:textId="77777777" w:rsidTr="00E007A5">
        <w:trPr>
          <w:jc w:val="center"/>
        </w:trPr>
        <w:tc>
          <w:tcPr>
            <w:tcW w:w="0" w:type="auto"/>
            <w:shd w:val="clear" w:color="auto" w:fill="005596" w:themeFill="text2"/>
            <w:vAlign w:val="center"/>
          </w:tcPr>
          <w:p w14:paraId="0C99C255" w14:textId="77777777" w:rsidR="00171B55" w:rsidRPr="00631DAB" w:rsidRDefault="00171B55" w:rsidP="00E007A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1C0E4AA" w14:textId="77777777" w:rsidR="00171B55" w:rsidRPr="00631DAB" w:rsidRDefault="00171B55" w:rsidP="00E007A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71B55" w:rsidRPr="00631DAB" w14:paraId="39B0C83F" w14:textId="77777777" w:rsidTr="00E007A5">
        <w:trPr>
          <w:jc w:val="center"/>
        </w:trPr>
        <w:tc>
          <w:tcPr>
            <w:tcW w:w="0" w:type="auto"/>
            <w:vAlign w:val="center"/>
          </w:tcPr>
          <w:p w14:paraId="074F4DA4" w14:textId="77777777" w:rsidR="00171B55" w:rsidRPr="00B650A8" w:rsidRDefault="00171B55"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08622EF9" w14:textId="77777777" w:rsidR="00171B55" w:rsidRPr="00631DAB" w:rsidRDefault="00171B55"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171B55" w:rsidRPr="00631DAB" w14:paraId="71D06BFE" w14:textId="77777777" w:rsidTr="00E007A5">
        <w:trPr>
          <w:jc w:val="center"/>
        </w:trPr>
        <w:tc>
          <w:tcPr>
            <w:tcW w:w="0" w:type="auto"/>
            <w:vAlign w:val="center"/>
          </w:tcPr>
          <w:p w14:paraId="4DFEDECB" w14:textId="77777777" w:rsidR="00171B55" w:rsidRPr="00B650A8" w:rsidRDefault="00171B55"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45B5FDA5" w14:textId="77777777" w:rsidR="00171B55" w:rsidRPr="00631DAB" w:rsidRDefault="00171B55"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171B55" w:rsidRPr="00631DAB" w14:paraId="46D37DD4" w14:textId="77777777" w:rsidTr="00E007A5">
        <w:trPr>
          <w:jc w:val="center"/>
        </w:trPr>
        <w:tc>
          <w:tcPr>
            <w:tcW w:w="0" w:type="auto"/>
            <w:vAlign w:val="center"/>
          </w:tcPr>
          <w:p w14:paraId="63CBF34C" w14:textId="77777777" w:rsidR="00171B55" w:rsidRPr="00B650A8" w:rsidRDefault="00C96EDD" w:rsidP="00E007A5">
            <w:pPr>
              <w:jc w:val="left"/>
              <w:rPr>
                <w:rFonts w:asciiTheme="minorHAnsi" w:hAnsiTheme="minorHAnsi" w:cstheme="minorHAnsi"/>
                <w:sz w:val="16"/>
                <w:szCs w:val="16"/>
              </w:rPr>
            </w:pPr>
            <w:r>
              <w:rPr>
                <w:rFonts w:asciiTheme="minorHAnsi" w:hAnsiTheme="minorHAnsi" w:cstheme="minorHAnsi"/>
                <w:color w:val="auto"/>
                <w:sz w:val="16"/>
                <w:szCs w:val="16"/>
              </w:rPr>
              <w:t>workflow</w:t>
            </w:r>
            <w:r w:rsidR="00171B55" w:rsidRPr="00B650A8">
              <w:rPr>
                <w:rFonts w:asciiTheme="minorHAnsi" w:hAnsiTheme="minorHAnsi" w:cstheme="minorHAnsi"/>
                <w:color w:val="auto"/>
                <w:sz w:val="16"/>
                <w:szCs w:val="16"/>
              </w:rPr>
              <w:t xml:space="preserve"> name</w:t>
            </w:r>
          </w:p>
        </w:tc>
        <w:tc>
          <w:tcPr>
            <w:tcW w:w="0" w:type="auto"/>
            <w:vAlign w:val="center"/>
          </w:tcPr>
          <w:p w14:paraId="2241868C" w14:textId="77777777" w:rsidR="00171B55" w:rsidRPr="00631DAB" w:rsidRDefault="00C96ED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an existing Batch Workflow</w:t>
            </w:r>
          </w:p>
        </w:tc>
      </w:tr>
    </w:tbl>
    <w:p w14:paraId="3A8F071B" w14:textId="77777777" w:rsidR="00171B55" w:rsidRPr="00B650A8" w:rsidRDefault="00171B55" w:rsidP="00171B55">
      <w:pPr>
        <w:rPr>
          <w:rFonts w:cs="Arial"/>
          <w:color w:val="auto"/>
        </w:rPr>
      </w:pPr>
    </w:p>
    <w:p w14:paraId="1C106F87" w14:textId="77777777" w:rsidR="00171B55" w:rsidRPr="00795D4F" w:rsidRDefault="00171B55" w:rsidP="00171B55">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3118"/>
      </w:tblGrid>
      <w:tr w:rsidR="00171B55" w:rsidRPr="00631DAB" w14:paraId="29DA6BCD" w14:textId="77777777" w:rsidTr="00E007A5">
        <w:trPr>
          <w:jc w:val="center"/>
        </w:trPr>
        <w:tc>
          <w:tcPr>
            <w:tcW w:w="0" w:type="auto"/>
            <w:shd w:val="clear" w:color="auto" w:fill="005596" w:themeFill="text2"/>
            <w:vAlign w:val="center"/>
          </w:tcPr>
          <w:p w14:paraId="3D9343EB" w14:textId="77777777" w:rsidR="00171B55" w:rsidRPr="00631DAB" w:rsidRDefault="00171B55" w:rsidP="00E007A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55A158D9" w14:textId="77777777" w:rsidR="00171B55" w:rsidRPr="00631DAB" w:rsidRDefault="00171B55" w:rsidP="00E007A5">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171B55" w:rsidRPr="00631DAB" w14:paraId="5CFBA623" w14:textId="77777777" w:rsidTr="00E007A5">
        <w:trPr>
          <w:jc w:val="center"/>
        </w:trPr>
        <w:tc>
          <w:tcPr>
            <w:tcW w:w="0" w:type="auto"/>
            <w:vAlign w:val="center"/>
          </w:tcPr>
          <w:p w14:paraId="3B6671B0"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64243B16" w14:textId="77777777" w:rsidR="00171B55" w:rsidRPr="00631DAB" w:rsidRDefault="007C5CDE" w:rsidP="00E007A5">
            <w:pPr>
              <w:autoSpaceDE w:val="0"/>
              <w:autoSpaceDN w:val="0"/>
              <w:adjustRightInd w:val="0"/>
              <w:jc w:val="left"/>
              <w:rPr>
                <w:rFonts w:asciiTheme="minorHAnsi" w:hAnsiTheme="minorHAnsi" w:cstheme="minorHAnsi"/>
                <w:color w:val="auto"/>
                <w:sz w:val="16"/>
                <w:szCs w:val="16"/>
              </w:rPr>
            </w:pPr>
            <w:r w:rsidRPr="007C5CDE">
              <w:rPr>
                <w:rFonts w:asciiTheme="minorHAnsi" w:hAnsiTheme="minorHAnsi" w:cstheme="minorHAnsi"/>
                <w:color w:val="auto"/>
                <w:sz w:val="16"/>
                <w:szCs w:val="16"/>
              </w:rPr>
              <w:t>Usage: [user] [data source] [workflow name]</w:t>
            </w:r>
          </w:p>
        </w:tc>
      </w:tr>
      <w:tr w:rsidR="00171B55" w:rsidRPr="00631DAB" w14:paraId="54C8EA99" w14:textId="77777777" w:rsidTr="00E007A5">
        <w:trPr>
          <w:jc w:val="center"/>
        </w:trPr>
        <w:tc>
          <w:tcPr>
            <w:tcW w:w="0" w:type="auto"/>
            <w:vAlign w:val="center"/>
          </w:tcPr>
          <w:p w14:paraId="3D21832D"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49B235DB" w14:textId="77777777" w:rsidR="00171B55" w:rsidRPr="00631DAB" w:rsidRDefault="007C5CDE" w:rsidP="00E007A5">
            <w:pPr>
              <w:autoSpaceDE w:val="0"/>
              <w:autoSpaceDN w:val="0"/>
              <w:adjustRightInd w:val="0"/>
              <w:jc w:val="left"/>
              <w:rPr>
                <w:rFonts w:asciiTheme="minorHAnsi" w:hAnsiTheme="minorHAnsi" w:cstheme="minorHAnsi"/>
                <w:color w:val="auto"/>
                <w:sz w:val="16"/>
                <w:szCs w:val="16"/>
              </w:rPr>
            </w:pPr>
            <w:r w:rsidRPr="007C5CDE">
              <w:rPr>
                <w:rFonts w:asciiTheme="minorHAnsi" w:hAnsiTheme="minorHAnsi" w:cstheme="minorHAnsi"/>
                <w:color w:val="auto"/>
                <w:sz w:val="16"/>
                <w:szCs w:val="16"/>
              </w:rPr>
              <w:t>Cannot determine if restart is pending</w:t>
            </w:r>
          </w:p>
        </w:tc>
      </w:tr>
      <w:tr w:rsidR="00171B55" w:rsidRPr="00631DAB" w14:paraId="47B404BA" w14:textId="77777777" w:rsidTr="00E007A5">
        <w:trPr>
          <w:jc w:val="center"/>
        </w:trPr>
        <w:tc>
          <w:tcPr>
            <w:tcW w:w="0" w:type="auto"/>
            <w:vAlign w:val="center"/>
          </w:tcPr>
          <w:p w14:paraId="3ADCD9D5"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9000</w:t>
            </w:r>
          </w:p>
        </w:tc>
        <w:tc>
          <w:tcPr>
            <w:tcW w:w="0" w:type="auto"/>
            <w:vAlign w:val="center"/>
          </w:tcPr>
          <w:p w14:paraId="459D8995" w14:textId="77777777" w:rsidR="00171B55" w:rsidRPr="00631DAB" w:rsidRDefault="007C5CDE" w:rsidP="00E007A5">
            <w:pPr>
              <w:autoSpaceDE w:val="0"/>
              <w:autoSpaceDN w:val="0"/>
              <w:adjustRightInd w:val="0"/>
              <w:jc w:val="left"/>
              <w:rPr>
                <w:rFonts w:asciiTheme="minorHAnsi" w:hAnsiTheme="minorHAnsi" w:cstheme="minorHAnsi"/>
                <w:color w:val="auto"/>
                <w:sz w:val="16"/>
                <w:szCs w:val="16"/>
              </w:rPr>
            </w:pPr>
            <w:r w:rsidRPr="007C5CDE">
              <w:rPr>
                <w:rFonts w:asciiTheme="minorHAnsi" w:hAnsiTheme="minorHAnsi" w:cstheme="minorHAnsi"/>
                <w:color w:val="auto"/>
                <w:sz w:val="16"/>
                <w:szCs w:val="16"/>
              </w:rPr>
              <w:t>Restart not pending for Workflow</w:t>
            </w:r>
          </w:p>
        </w:tc>
      </w:tr>
      <w:tr w:rsidR="00171B55" w:rsidRPr="00631DAB" w14:paraId="4290FA80" w14:textId="77777777" w:rsidTr="00E007A5">
        <w:trPr>
          <w:jc w:val="center"/>
        </w:trPr>
        <w:tc>
          <w:tcPr>
            <w:tcW w:w="0" w:type="auto"/>
            <w:vAlign w:val="center"/>
          </w:tcPr>
          <w:p w14:paraId="6026271D"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32B771AE" w14:textId="77777777" w:rsidR="00171B55" w:rsidRPr="00631DAB" w:rsidRDefault="00B17410" w:rsidP="00E007A5">
            <w:pPr>
              <w:autoSpaceDE w:val="0"/>
              <w:autoSpaceDN w:val="0"/>
              <w:adjustRightInd w:val="0"/>
              <w:jc w:val="left"/>
              <w:rPr>
                <w:rFonts w:asciiTheme="minorHAnsi" w:hAnsiTheme="minorHAnsi" w:cstheme="minorHAnsi"/>
                <w:color w:val="auto"/>
                <w:sz w:val="16"/>
                <w:szCs w:val="16"/>
              </w:rPr>
            </w:pPr>
            <w:r w:rsidRPr="00B17410">
              <w:rPr>
                <w:rFonts w:asciiTheme="minorHAnsi" w:hAnsiTheme="minorHAnsi" w:cstheme="minorHAnsi"/>
                <w:color w:val="auto"/>
                <w:sz w:val="16"/>
                <w:szCs w:val="16"/>
              </w:rPr>
              <w:t>Restart pending for Workflow</w:t>
            </w:r>
          </w:p>
        </w:tc>
      </w:tr>
      <w:tr w:rsidR="00171B55" w:rsidRPr="00631DAB" w14:paraId="2EDD2712" w14:textId="77777777" w:rsidTr="00E007A5">
        <w:trPr>
          <w:jc w:val="center"/>
        </w:trPr>
        <w:tc>
          <w:tcPr>
            <w:tcW w:w="0" w:type="auto"/>
            <w:vAlign w:val="center"/>
          </w:tcPr>
          <w:p w14:paraId="4EE6D59E"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089DF56E" w14:textId="77777777" w:rsidR="00171B55" w:rsidRPr="00631DAB" w:rsidRDefault="00B17410" w:rsidP="00E007A5">
            <w:pPr>
              <w:jc w:val="left"/>
              <w:rPr>
                <w:rFonts w:asciiTheme="minorHAnsi" w:hAnsiTheme="minorHAnsi" w:cstheme="minorHAnsi"/>
                <w:color w:val="auto"/>
                <w:sz w:val="16"/>
                <w:szCs w:val="16"/>
              </w:rPr>
            </w:pPr>
            <w:r w:rsidRPr="00B17410">
              <w:rPr>
                <w:rFonts w:asciiTheme="minorHAnsi" w:hAnsiTheme="minorHAnsi" w:cstheme="minorHAnsi"/>
                <w:color w:val="auto"/>
                <w:sz w:val="16"/>
                <w:szCs w:val="16"/>
              </w:rPr>
              <w:t>Workflow is currently running</w:t>
            </w:r>
          </w:p>
        </w:tc>
      </w:tr>
    </w:tbl>
    <w:p w14:paraId="7530BA86" w14:textId="77777777" w:rsidR="00C8264C" w:rsidRDefault="00C8264C" w:rsidP="00C8264C"/>
    <w:p w14:paraId="6970907A" w14:textId="77777777" w:rsidR="00C8264C" w:rsidRDefault="00C8264C" w:rsidP="00C8264C">
      <w:r>
        <w:br w:type="page"/>
      </w:r>
    </w:p>
    <w:p w14:paraId="1E638472" w14:textId="6A556E24" w:rsidR="00C7355D" w:rsidRDefault="00C7355D" w:rsidP="00C7355D">
      <w:pPr>
        <w:pStyle w:val="Heading2"/>
      </w:pPr>
      <w:bookmarkStart w:id="56" w:name="_Toc114052225"/>
      <w:r>
        <w:lastRenderedPageBreak/>
        <w:t>Batch Set Current Task</w:t>
      </w:r>
      <w:r w:rsidR="0033663C">
        <w:t xml:space="preserve"> (obsolete)</w:t>
      </w:r>
      <w:bookmarkEnd w:id="56"/>
    </w:p>
    <w:p w14:paraId="6ADCC102" w14:textId="77777777" w:rsidR="00C7355D" w:rsidRDefault="00C7355D" w:rsidP="00C7355D">
      <w:pPr>
        <w:rPr>
          <w:rFonts w:cs="Arial"/>
        </w:rPr>
      </w:pPr>
    </w:p>
    <w:p w14:paraId="31E56163" w14:textId="77777777" w:rsidR="00C7355D" w:rsidRDefault="00C7355D" w:rsidP="00C7355D">
      <w:pPr>
        <w:rPr>
          <w:rFonts w:cs="Arial"/>
        </w:rPr>
      </w:pPr>
      <w:r w:rsidRPr="00962735">
        <w:rPr>
          <w:rFonts w:cs="Arial"/>
          <w:b/>
        </w:rPr>
        <w:t>Mid-Tier</w:t>
      </w:r>
      <w:r>
        <w:rPr>
          <w:rFonts w:cs="Arial"/>
        </w:rPr>
        <w:t>: Primary and Secondary</w:t>
      </w:r>
    </w:p>
    <w:p w14:paraId="47D5EFF3" w14:textId="77777777" w:rsidR="00C7355D" w:rsidRPr="00795D4F" w:rsidRDefault="00C7355D" w:rsidP="00C7355D">
      <w:pPr>
        <w:rPr>
          <w:rFonts w:cs="Arial"/>
        </w:rPr>
      </w:pPr>
    </w:p>
    <w:p w14:paraId="75632713" w14:textId="77777777" w:rsidR="00E10520" w:rsidRPr="008059E7" w:rsidRDefault="00C7355D" w:rsidP="00C7355D">
      <w:pPr>
        <w:rPr>
          <w:rFonts w:cs="Arial"/>
          <w:szCs w:val="20"/>
        </w:rPr>
      </w:pPr>
      <w:r w:rsidRPr="00795D4F">
        <w:rPr>
          <w:rFonts w:cs="Arial"/>
          <w:b/>
        </w:rPr>
        <w:t>Purpose</w:t>
      </w:r>
      <w:r w:rsidRPr="00795D4F">
        <w:rPr>
          <w:rFonts w:cs="Arial"/>
        </w:rPr>
        <w:t xml:space="preserve">: </w:t>
      </w:r>
      <w:r w:rsidRPr="008059E7">
        <w:rPr>
          <w:rFonts w:cs="Arial"/>
          <w:szCs w:val="20"/>
        </w:rPr>
        <w:t xml:space="preserve">To </w:t>
      </w:r>
      <w:r>
        <w:rPr>
          <w:rFonts w:cs="Arial"/>
          <w:szCs w:val="20"/>
        </w:rPr>
        <w:t>set</w:t>
      </w:r>
      <w:r w:rsidRPr="00C7355D">
        <w:rPr>
          <w:rFonts w:cs="Arial"/>
          <w:szCs w:val="20"/>
        </w:rPr>
        <w:t xml:space="preserve"> the current task of a Batch Workflow</w:t>
      </w:r>
      <w:r w:rsidRPr="008059E7">
        <w:rPr>
          <w:rFonts w:cs="Arial"/>
          <w:szCs w:val="20"/>
        </w:rPr>
        <w:t>.</w:t>
      </w:r>
      <w:r w:rsidR="00F375FB">
        <w:rPr>
          <w:rFonts w:cs="Arial"/>
          <w:szCs w:val="20"/>
        </w:rPr>
        <w:t xml:space="preserve">  Sets the t</w:t>
      </w:r>
      <w:r w:rsidR="000752C3">
        <w:rPr>
          <w:rFonts w:cs="Arial"/>
          <w:szCs w:val="20"/>
        </w:rPr>
        <w:t>ask Status to IN_PROGRESS and sets the Start Time to now.  Changes any previous current tas</w:t>
      </w:r>
      <w:r w:rsidR="00540205">
        <w:rPr>
          <w:rFonts w:cs="Arial"/>
          <w:szCs w:val="20"/>
        </w:rPr>
        <w:t xml:space="preserve">k to a Status of COMPLETED and </w:t>
      </w:r>
      <w:r w:rsidR="000752C3">
        <w:rPr>
          <w:rFonts w:cs="Arial"/>
          <w:szCs w:val="20"/>
        </w:rPr>
        <w:t>sets the End Time to now.</w:t>
      </w:r>
      <w:r w:rsidR="00E10520">
        <w:rPr>
          <w:rFonts w:cs="Arial"/>
          <w:szCs w:val="20"/>
        </w:rPr>
        <w:t xml:space="preserve">  Setting the current task to null indicates the completion of the Workflow.</w:t>
      </w:r>
    </w:p>
    <w:p w14:paraId="77DEF005" w14:textId="77777777" w:rsidR="00C7355D" w:rsidRPr="00795D4F" w:rsidRDefault="00C7355D" w:rsidP="00C7355D">
      <w:pPr>
        <w:rPr>
          <w:rFonts w:cs="Arial"/>
        </w:rPr>
      </w:pPr>
    </w:p>
    <w:p w14:paraId="3EAAF437" w14:textId="77777777" w:rsidR="00C7355D" w:rsidRPr="004127F6" w:rsidRDefault="00C7355D" w:rsidP="00C7355D">
      <w:pPr>
        <w:rPr>
          <w:rFonts w:cs="Arial"/>
          <w:color w:val="auto"/>
        </w:rPr>
      </w:pPr>
      <w:r w:rsidRPr="00795D4F">
        <w:rPr>
          <w:rFonts w:cs="Arial"/>
          <w:b/>
          <w:color w:val="auto"/>
        </w:rPr>
        <w:t>Usage</w:t>
      </w:r>
      <w:r w:rsidRPr="00795D4F">
        <w:rPr>
          <w:rFonts w:cs="Arial"/>
          <w:color w:val="auto"/>
        </w:rPr>
        <w:t xml:space="preserve">: </w:t>
      </w:r>
      <w:proofErr w:type="spellStart"/>
      <w:r>
        <w:rPr>
          <w:rFonts w:cs="Arial"/>
          <w:color w:val="auto"/>
        </w:rPr>
        <w:t>BatchSetCurrentTask</w:t>
      </w:r>
      <w:proofErr w:type="spellEnd"/>
      <w:r>
        <w:rPr>
          <w:rFonts w:cs="Arial"/>
          <w:color w:val="auto"/>
        </w:rPr>
        <w:t xml:space="preserve"> </w:t>
      </w:r>
      <w:r w:rsidRPr="004127F6">
        <w:rPr>
          <w:rFonts w:cs="Arial"/>
          <w:color w:val="auto"/>
        </w:rPr>
        <w:t>[user] [data source] [workflow name]</w:t>
      </w:r>
      <w:r>
        <w:rPr>
          <w:rFonts w:cs="Arial"/>
          <w:color w:val="auto"/>
        </w:rPr>
        <w:t xml:space="preserve"> [task name]</w:t>
      </w:r>
    </w:p>
    <w:p w14:paraId="3F67BA52" w14:textId="77777777" w:rsidR="00C7355D" w:rsidRDefault="00C7355D" w:rsidP="00C7355D">
      <w:pPr>
        <w:rPr>
          <w:rFonts w:cs="Arial"/>
          <w:color w:val="auto"/>
        </w:rPr>
      </w:pPr>
    </w:p>
    <w:p w14:paraId="0963BB8D" w14:textId="77777777" w:rsidR="00C7355D" w:rsidRDefault="00C7355D" w:rsidP="00C7355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32"/>
        <w:gridCol w:w="3170"/>
      </w:tblGrid>
      <w:tr w:rsidR="00C7355D" w:rsidRPr="00631DAB" w14:paraId="2F454FC4" w14:textId="77777777" w:rsidTr="00E007A5">
        <w:trPr>
          <w:jc w:val="center"/>
        </w:trPr>
        <w:tc>
          <w:tcPr>
            <w:tcW w:w="0" w:type="auto"/>
            <w:shd w:val="clear" w:color="auto" w:fill="005596" w:themeFill="text2"/>
            <w:vAlign w:val="center"/>
          </w:tcPr>
          <w:p w14:paraId="521EC8F1" w14:textId="77777777" w:rsidR="00C7355D" w:rsidRPr="00631DAB" w:rsidRDefault="00C7355D" w:rsidP="00E007A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20FB2A7" w14:textId="77777777" w:rsidR="00C7355D" w:rsidRPr="00631DAB" w:rsidRDefault="00C7355D" w:rsidP="00E007A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7355D" w:rsidRPr="00631DAB" w14:paraId="41A15978" w14:textId="77777777" w:rsidTr="00E007A5">
        <w:trPr>
          <w:jc w:val="center"/>
        </w:trPr>
        <w:tc>
          <w:tcPr>
            <w:tcW w:w="0" w:type="auto"/>
            <w:vAlign w:val="center"/>
          </w:tcPr>
          <w:p w14:paraId="1111D44C" w14:textId="77777777" w:rsidR="00C7355D" w:rsidRPr="00B650A8" w:rsidRDefault="00C7355D"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740A13AA" w14:textId="77777777" w:rsidR="00C7355D" w:rsidRPr="00631DAB" w:rsidRDefault="00C7355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C7355D" w:rsidRPr="00631DAB" w14:paraId="494D6605" w14:textId="77777777" w:rsidTr="00E007A5">
        <w:trPr>
          <w:jc w:val="center"/>
        </w:trPr>
        <w:tc>
          <w:tcPr>
            <w:tcW w:w="0" w:type="auto"/>
            <w:vAlign w:val="center"/>
          </w:tcPr>
          <w:p w14:paraId="65F21C0B" w14:textId="77777777" w:rsidR="00C7355D" w:rsidRPr="00B650A8" w:rsidRDefault="00C7355D"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142ACED4" w14:textId="77777777" w:rsidR="00C7355D" w:rsidRPr="00631DAB" w:rsidRDefault="00C7355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C7355D" w:rsidRPr="00631DAB" w14:paraId="4F7693BB" w14:textId="77777777" w:rsidTr="00E007A5">
        <w:trPr>
          <w:jc w:val="center"/>
        </w:trPr>
        <w:tc>
          <w:tcPr>
            <w:tcW w:w="0" w:type="auto"/>
            <w:vAlign w:val="center"/>
          </w:tcPr>
          <w:p w14:paraId="394FA0D6" w14:textId="77777777" w:rsidR="00C7355D" w:rsidRPr="00B650A8" w:rsidRDefault="00C7355D" w:rsidP="00E007A5">
            <w:pPr>
              <w:jc w:val="left"/>
              <w:rPr>
                <w:rFonts w:asciiTheme="minorHAnsi" w:hAnsiTheme="minorHAnsi" w:cstheme="minorHAnsi"/>
                <w:sz w:val="16"/>
                <w:szCs w:val="16"/>
              </w:rPr>
            </w:pPr>
            <w:r>
              <w:rPr>
                <w:rFonts w:asciiTheme="minorHAnsi" w:hAnsiTheme="minorHAnsi" w:cstheme="minorHAnsi"/>
                <w:color w:val="auto"/>
                <w:sz w:val="16"/>
                <w:szCs w:val="16"/>
              </w:rPr>
              <w:t>workflow</w:t>
            </w:r>
            <w:r w:rsidRPr="00B650A8">
              <w:rPr>
                <w:rFonts w:asciiTheme="minorHAnsi" w:hAnsiTheme="minorHAnsi" w:cstheme="minorHAnsi"/>
                <w:color w:val="auto"/>
                <w:sz w:val="16"/>
                <w:szCs w:val="16"/>
              </w:rPr>
              <w:t xml:space="preserve"> name</w:t>
            </w:r>
          </w:p>
        </w:tc>
        <w:tc>
          <w:tcPr>
            <w:tcW w:w="0" w:type="auto"/>
            <w:vAlign w:val="center"/>
          </w:tcPr>
          <w:p w14:paraId="3EDA1579" w14:textId="77777777" w:rsidR="00C7355D" w:rsidRPr="00631DAB" w:rsidRDefault="00C7355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an existing Batch Workflow</w:t>
            </w:r>
          </w:p>
        </w:tc>
      </w:tr>
      <w:tr w:rsidR="00C7355D" w:rsidRPr="00631DAB" w14:paraId="4B0FC30D" w14:textId="77777777" w:rsidTr="00E007A5">
        <w:trPr>
          <w:jc w:val="center"/>
        </w:trPr>
        <w:tc>
          <w:tcPr>
            <w:tcW w:w="0" w:type="auto"/>
            <w:vAlign w:val="center"/>
          </w:tcPr>
          <w:p w14:paraId="130E3F6F" w14:textId="77777777" w:rsidR="00C7355D" w:rsidRDefault="00C7355D" w:rsidP="00E007A5">
            <w:pPr>
              <w:jc w:val="left"/>
              <w:rPr>
                <w:rFonts w:asciiTheme="minorHAnsi" w:hAnsiTheme="minorHAnsi" w:cstheme="minorHAnsi"/>
                <w:color w:val="auto"/>
                <w:sz w:val="16"/>
                <w:szCs w:val="16"/>
              </w:rPr>
            </w:pPr>
            <w:r>
              <w:rPr>
                <w:rFonts w:asciiTheme="minorHAnsi" w:hAnsiTheme="minorHAnsi" w:cstheme="minorHAnsi"/>
                <w:color w:val="auto"/>
                <w:sz w:val="16"/>
                <w:szCs w:val="16"/>
              </w:rPr>
              <w:t>task name</w:t>
            </w:r>
          </w:p>
        </w:tc>
        <w:tc>
          <w:tcPr>
            <w:tcW w:w="0" w:type="auto"/>
            <w:vAlign w:val="center"/>
          </w:tcPr>
          <w:p w14:paraId="24A43847" w14:textId="77777777" w:rsidR="00C7355D" w:rsidRDefault="00C7355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an existing Batch Workflow Task</w:t>
            </w:r>
          </w:p>
        </w:tc>
      </w:tr>
    </w:tbl>
    <w:p w14:paraId="36BA9999" w14:textId="77777777" w:rsidR="00C7355D" w:rsidRPr="00B650A8" w:rsidRDefault="00C7355D" w:rsidP="00C7355D">
      <w:pPr>
        <w:rPr>
          <w:rFonts w:cs="Arial"/>
          <w:color w:val="auto"/>
        </w:rPr>
      </w:pPr>
    </w:p>
    <w:p w14:paraId="2FA34E30" w14:textId="77777777" w:rsidR="00C7355D" w:rsidRPr="00795D4F" w:rsidRDefault="00C7355D" w:rsidP="00C7355D">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3922"/>
      </w:tblGrid>
      <w:tr w:rsidR="00C7355D" w:rsidRPr="00530670" w14:paraId="2EF2E32F" w14:textId="77777777" w:rsidTr="00E007A5">
        <w:trPr>
          <w:jc w:val="center"/>
        </w:trPr>
        <w:tc>
          <w:tcPr>
            <w:tcW w:w="0" w:type="auto"/>
            <w:shd w:val="clear" w:color="auto" w:fill="005596" w:themeFill="text2"/>
            <w:vAlign w:val="center"/>
          </w:tcPr>
          <w:p w14:paraId="26FB457B" w14:textId="77777777" w:rsidR="00C7355D" w:rsidRPr="00530670" w:rsidRDefault="00C7355D" w:rsidP="00E007A5">
            <w:pPr>
              <w:jc w:val="center"/>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0A54273" w14:textId="77777777" w:rsidR="00C7355D" w:rsidRPr="00530670" w:rsidRDefault="00C7355D" w:rsidP="00E007A5">
            <w:pPr>
              <w:jc w:val="left"/>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Message</w:t>
            </w:r>
          </w:p>
        </w:tc>
      </w:tr>
      <w:tr w:rsidR="00C7355D" w:rsidRPr="00530670" w14:paraId="48943172" w14:textId="77777777" w:rsidTr="00E007A5">
        <w:trPr>
          <w:jc w:val="center"/>
        </w:trPr>
        <w:tc>
          <w:tcPr>
            <w:tcW w:w="0" w:type="auto"/>
            <w:vAlign w:val="center"/>
          </w:tcPr>
          <w:p w14:paraId="37025EC3" w14:textId="77777777" w:rsidR="00C7355D" w:rsidRPr="00530670" w:rsidRDefault="00C7355D" w:rsidP="00E007A5">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-9002</w:t>
            </w:r>
          </w:p>
        </w:tc>
        <w:tc>
          <w:tcPr>
            <w:tcW w:w="0" w:type="auto"/>
            <w:vAlign w:val="center"/>
          </w:tcPr>
          <w:p w14:paraId="70FA2CC3" w14:textId="77777777" w:rsidR="00C7355D" w:rsidRPr="00530670" w:rsidRDefault="00C7355D" w:rsidP="00E007A5">
            <w:pPr>
              <w:autoSpaceDE w:val="0"/>
              <w:autoSpaceDN w:val="0"/>
              <w:adjustRightInd w:val="0"/>
              <w:jc w:val="left"/>
              <w:rPr>
                <w:rFonts w:asciiTheme="minorHAnsi" w:hAnsiTheme="minorHAnsi" w:cstheme="minorHAnsi"/>
                <w:color w:val="auto"/>
                <w:sz w:val="16"/>
                <w:szCs w:val="16"/>
              </w:rPr>
            </w:pPr>
            <w:r w:rsidRPr="00C7355D">
              <w:rPr>
                <w:rFonts w:asciiTheme="minorHAnsi" w:hAnsiTheme="minorHAnsi" w:cstheme="minorHAnsi"/>
                <w:color w:val="auto"/>
                <w:sz w:val="16"/>
                <w:szCs w:val="16"/>
              </w:rPr>
              <w:t>Usage: [user] [data source] [workflow name] [task name]</w:t>
            </w:r>
          </w:p>
        </w:tc>
      </w:tr>
      <w:tr w:rsidR="00C7355D" w:rsidRPr="00530670" w14:paraId="168B3D20" w14:textId="77777777" w:rsidTr="00E007A5">
        <w:trPr>
          <w:jc w:val="center"/>
        </w:trPr>
        <w:tc>
          <w:tcPr>
            <w:tcW w:w="0" w:type="auto"/>
            <w:vAlign w:val="center"/>
          </w:tcPr>
          <w:p w14:paraId="7839BEF3" w14:textId="77777777" w:rsidR="00C7355D" w:rsidRPr="00530670" w:rsidRDefault="00C7355D" w:rsidP="00E007A5">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-9001</w:t>
            </w:r>
          </w:p>
        </w:tc>
        <w:tc>
          <w:tcPr>
            <w:tcW w:w="0" w:type="auto"/>
            <w:vAlign w:val="center"/>
          </w:tcPr>
          <w:p w14:paraId="5A5F56A1" w14:textId="77777777" w:rsidR="00C7355D" w:rsidRPr="00530670" w:rsidRDefault="00C7355D" w:rsidP="00E007A5">
            <w:pPr>
              <w:autoSpaceDE w:val="0"/>
              <w:autoSpaceDN w:val="0"/>
              <w:adjustRightInd w:val="0"/>
              <w:jc w:val="left"/>
              <w:rPr>
                <w:rFonts w:asciiTheme="minorHAnsi" w:hAnsiTheme="minorHAnsi" w:cstheme="minorHAnsi"/>
                <w:color w:val="auto"/>
                <w:sz w:val="16"/>
                <w:szCs w:val="16"/>
              </w:rPr>
            </w:pPr>
            <w:r w:rsidRPr="00C7355D">
              <w:rPr>
                <w:rFonts w:asciiTheme="minorHAnsi" w:hAnsiTheme="minorHAnsi" w:cstheme="minorHAnsi"/>
                <w:color w:val="auto"/>
                <w:sz w:val="16"/>
                <w:szCs w:val="16"/>
              </w:rPr>
              <w:t>Cannot set current task</w:t>
            </w:r>
          </w:p>
        </w:tc>
      </w:tr>
      <w:tr w:rsidR="00C7355D" w:rsidRPr="00530670" w14:paraId="3B37024B" w14:textId="77777777" w:rsidTr="00E007A5">
        <w:trPr>
          <w:jc w:val="center"/>
        </w:trPr>
        <w:tc>
          <w:tcPr>
            <w:tcW w:w="0" w:type="auto"/>
            <w:vAlign w:val="center"/>
          </w:tcPr>
          <w:p w14:paraId="76B4B7E8" w14:textId="77777777" w:rsidR="00C7355D" w:rsidRPr="00530670" w:rsidRDefault="00C7355D" w:rsidP="00E007A5">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0E0043D5" w14:textId="77777777" w:rsidR="00C7355D" w:rsidRPr="00707558" w:rsidRDefault="00C7355D" w:rsidP="00E007A5">
            <w:pPr>
              <w:autoSpaceDE w:val="0"/>
              <w:autoSpaceDN w:val="0"/>
              <w:adjustRightInd w:val="0"/>
              <w:jc w:val="left"/>
              <w:rPr>
                <w:rFonts w:asciiTheme="minorHAnsi" w:hAnsiTheme="minorHAnsi" w:cstheme="minorHAnsi"/>
                <w:color w:val="auto"/>
                <w:sz w:val="16"/>
                <w:szCs w:val="16"/>
              </w:rPr>
            </w:pPr>
            <w:r w:rsidRPr="00C7355D">
              <w:rPr>
                <w:rFonts w:asciiTheme="minorHAnsi" w:hAnsiTheme="minorHAnsi" w:cstheme="minorHAnsi"/>
                <w:color w:val="auto"/>
                <w:sz w:val="16"/>
                <w:szCs w:val="16"/>
              </w:rPr>
              <w:t>Current task set</w:t>
            </w:r>
          </w:p>
        </w:tc>
      </w:tr>
    </w:tbl>
    <w:p w14:paraId="485FCEC3" w14:textId="77777777" w:rsidR="00C8264C" w:rsidRDefault="00C8264C" w:rsidP="00C8264C"/>
    <w:p w14:paraId="1E8BEEAD" w14:textId="77777777" w:rsidR="00090FA1" w:rsidRDefault="00090FA1" w:rsidP="001916EE">
      <w:pPr>
        <w:pStyle w:val="Heading2"/>
      </w:pPr>
      <w:bookmarkStart w:id="57" w:name="_Copy_Fact_Data"/>
      <w:bookmarkStart w:id="58" w:name="_Toc114052226"/>
      <w:bookmarkEnd w:id="57"/>
      <w:r>
        <w:t>Copy</w:t>
      </w:r>
      <w:r w:rsidR="004C0675">
        <w:t xml:space="preserve"> </w:t>
      </w:r>
      <w:r>
        <w:t>Fact</w:t>
      </w:r>
      <w:r w:rsidR="004C0675">
        <w:t xml:space="preserve"> </w:t>
      </w:r>
      <w:r>
        <w:t>Data</w:t>
      </w:r>
      <w:bookmarkEnd w:id="58"/>
    </w:p>
    <w:p w14:paraId="79502289" w14:textId="77777777" w:rsidR="00090FA1" w:rsidRDefault="00090FA1" w:rsidP="00090FA1">
      <w:pPr>
        <w:rPr>
          <w:rFonts w:cs="Arial"/>
        </w:rPr>
      </w:pPr>
      <w:r w:rsidRPr="00962735">
        <w:rPr>
          <w:rFonts w:cs="Arial"/>
          <w:b/>
        </w:rPr>
        <w:t>Mid-Tier</w:t>
      </w:r>
      <w:r>
        <w:rPr>
          <w:rFonts w:cs="Arial"/>
        </w:rPr>
        <w:t>: Primary only</w:t>
      </w:r>
    </w:p>
    <w:p w14:paraId="1249CABF" w14:textId="77777777" w:rsidR="00090FA1" w:rsidRPr="00795D4F" w:rsidRDefault="00090FA1" w:rsidP="00090FA1">
      <w:pPr>
        <w:rPr>
          <w:rFonts w:cs="Arial"/>
        </w:rPr>
      </w:pPr>
    </w:p>
    <w:p w14:paraId="33F3C74C" w14:textId="77777777" w:rsidR="00090FA1" w:rsidRDefault="00090FA1" w:rsidP="00090FA1">
      <w:pPr>
        <w:rPr>
          <w:rFonts w:cs="Arial"/>
        </w:rPr>
      </w:pPr>
      <w:r w:rsidRPr="00795D4F">
        <w:rPr>
          <w:rFonts w:cs="Arial"/>
          <w:b/>
        </w:rPr>
        <w:t>Purpose</w:t>
      </w:r>
      <w:r w:rsidRPr="00795D4F">
        <w:rPr>
          <w:rFonts w:cs="Arial"/>
        </w:rPr>
        <w:t xml:space="preserve">: </w:t>
      </w:r>
      <w:r>
        <w:rPr>
          <w:rFonts w:cs="Arial"/>
        </w:rPr>
        <w:t xml:space="preserve">To extract fact data from a Subdomain using the Foundation Data Export (FDE) and load the results into a target </w:t>
      </w:r>
      <w:r w:rsidR="00770B3B">
        <w:rPr>
          <w:rFonts w:cs="Arial"/>
        </w:rPr>
        <w:t>input source.</w:t>
      </w:r>
      <w:r>
        <w:rPr>
          <w:rFonts w:cs="Arial"/>
        </w:rPr>
        <w:t xml:space="preserve">  Fields are automatically mapped from the export result</w:t>
      </w:r>
      <w:r w:rsidR="00534787">
        <w:rPr>
          <w:rFonts w:cs="Arial"/>
        </w:rPr>
        <w:t xml:space="preserve"> set</w:t>
      </w:r>
      <w:r w:rsidR="00770B3B">
        <w:rPr>
          <w:rFonts w:cs="Arial"/>
        </w:rPr>
        <w:t xml:space="preserve"> to the input source</w:t>
      </w:r>
      <w:r>
        <w:rPr>
          <w:rFonts w:cs="Arial"/>
        </w:rPr>
        <w:t>.</w:t>
      </w:r>
    </w:p>
    <w:p w14:paraId="2A317425" w14:textId="77777777" w:rsidR="00090FA1" w:rsidRPr="00795D4F" w:rsidRDefault="00090FA1" w:rsidP="00090FA1">
      <w:pPr>
        <w:rPr>
          <w:rFonts w:cs="Arial"/>
        </w:rPr>
      </w:pPr>
    </w:p>
    <w:p w14:paraId="4641787F" w14:textId="649DD451" w:rsidR="00090FA1" w:rsidRPr="00795D4F" w:rsidRDefault="00090FA1" w:rsidP="00090FA1">
      <w:pPr>
        <w:rPr>
          <w:rFonts w:cs="Arial"/>
          <w:color w:val="auto"/>
        </w:rPr>
      </w:pPr>
      <w:r w:rsidRPr="00795D4F">
        <w:rPr>
          <w:rFonts w:cs="Arial"/>
          <w:b/>
          <w:color w:val="auto"/>
        </w:rPr>
        <w:t>Usage</w:t>
      </w:r>
      <w:r w:rsidRPr="00795D4F">
        <w:rPr>
          <w:rFonts w:cs="Arial"/>
          <w:color w:val="auto"/>
        </w:rPr>
        <w:t xml:space="preserve">: </w:t>
      </w:r>
      <w:proofErr w:type="spellStart"/>
      <w:r w:rsidR="00867102">
        <w:rPr>
          <w:rFonts w:cs="Arial"/>
          <w:color w:val="auto"/>
        </w:rPr>
        <w:t>CopyFactData</w:t>
      </w:r>
      <w:proofErr w:type="spellEnd"/>
      <w:r>
        <w:rPr>
          <w:rFonts w:cs="Arial"/>
          <w:color w:val="auto"/>
        </w:rPr>
        <w:t xml:space="preserve"> </w:t>
      </w:r>
      <w:r w:rsidR="00867102">
        <w:rPr>
          <w:rFonts w:cs="Arial"/>
          <w:color w:val="auto"/>
        </w:rPr>
        <w:t>[user] [data source] [</w:t>
      </w:r>
      <w:proofErr w:type="spellStart"/>
      <w:r w:rsidR="00867102">
        <w:rPr>
          <w:rFonts w:cs="Arial"/>
          <w:color w:val="auto"/>
        </w:rPr>
        <w:t>fde</w:t>
      </w:r>
      <w:proofErr w:type="spellEnd"/>
      <w:r w:rsidR="00867102">
        <w:rPr>
          <w:rFonts w:cs="Arial"/>
          <w:color w:val="auto"/>
        </w:rPr>
        <w:t xml:space="preserve"> xml path</w:t>
      </w:r>
      <w:r w:rsidRPr="00795D4F">
        <w:rPr>
          <w:rFonts w:cs="Arial"/>
          <w:color w:val="auto"/>
        </w:rPr>
        <w:t>] [</w:t>
      </w:r>
      <w:r w:rsidR="00770B3B">
        <w:rPr>
          <w:rFonts w:cs="Arial"/>
          <w:color w:val="auto"/>
        </w:rPr>
        <w:t>input source</w:t>
      </w:r>
      <w:r w:rsidRPr="00795D4F">
        <w:rPr>
          <w:rFonts w:cs="Arial"/>
          <w:color w:val="auto"/>
        </w:rPr>
        <w:t>] [</w:t>
      </w:r>
      <w:r w:rsidR="00867102">
        <w:rPr>
          <w:rFonts w:cs="Arial"/>
          <w:color w:val="auto"/>
        </w:rPr>
        <w:t>period increment</w:t>
      </w:r>
      <w:r w:rsidRPr="00795D4F">
        <w:rPr>
          <w:rFonts w:cs="Arial"/>
          <w:color w:val="auto"/>
        </w:rPr>
        <w:t>]</w:t>
      </w:r>
      <w:r w:rsidR="008102C3">
        <w:rPr>
          <w:rFonts w:cs="Arial"/>
          <w:color w:val="auto"/>
        </w:rPr>
        <w:t xml:space="preserve"> [filter </w:t>
      </w:r>
      <w:proofErr w:type="spellStart"/>
      <w:r w:rsidR="008102C3">
        <w:rPr>
          <w:rFonts w:cs="Arial"/>
          <w:color w:val="auto"/>
        </w:rPr>
        <w:t>sql</w:t>
      </w:r>
      <w:proofErr w:type="spellEnd"/>
      <w:r w:rsidR="008102C3">
        <w:rPr>
          <w:rFonts w:cs="Arial"/>
          <w:color w:val="auto"/>
        </w:rPr>
        <w:t xml:space="preserve"> path]</w:t>
      </w:r>
    </w:p>
    <w:p w14:paraId="58B87DCC" w14:textId="77777777" w:rsidR="00090FA1" w:rsidRDefault="00090FA1" w:rsidP="00090FA1">
      <w:pPr>
        <w:rPr>
          <w:rFonts w:cs="Arial"/>
          <w:color w:val="auto"/>
        </w:rPr>
      </w:pPr>
    </w:p>
    <w:p w14:paraId="38BED6E6" w14:textId="77777777" w:rsidR="00090FA1" w:rsidRDefault="00090FA1" w:rsidP="00090FA1">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346"/>
        <w:gridCol w:w="6635"/>
      </w:tblGrid>
      <w:tr w:rsidR="00090FA1" w:rsidRPr="005F779D" w14:paraId="464E619E" w14:textId="77777777" w:rsidTr="005F779D">
        <w:trPr>
          <w:jc w:val="center"/>
        </w:trPr>
        <w:tc>
          <w:tcPr>
            <w:tcW w:w="0" w:type="auto"/>
            <w:shd w:val="clear" w:color="auto" w:fill="005596" w:themeFill="text2"/>
            <w:vAlign w:val="center"/>
          </w:tcPr>
          <w:p w14:paraId="0C46FC97" w14:textId="77777777" w:rsidR="00090FA1" w:rsidRPr="005F779D" w:rsidRDefault="00090FA1" w:rsidP="005F779D">
            <w:pPr>
              <w:jc w:val="center"/>
              <w:rPr>
                <w:rFonts w:asciiTheme="minorHAnsi" w:hAnsiTheme="minorHAnsi" w:cstheme="minorHAnsi"/>
                <w:b/>
                <w:color w:val="FFFFFF" w:themeColor="background1"/>
                <w:sz w:val="16"/>
                <w:szCs w:val="16"/>
              </w:rPr>
            </w:pPr>
            <w:r w:rsidRPr="005F779D">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A54E7D4" w14:textId="77777777" w:rsidR="00090FA1" w:rsidRPr="005F779D" w:rsidRDefault="00090FA1" w:rsidP="005F779D">
            <w:pPr>
              <w:jc w:val="left"/>
              <w:rPr>
                <w:rFonts w:asciiTheme="minorHAnsi" w:hAnsiTheme="minorHAnsi" w:cstheme="minorHAnsi"/>
                <w:b/>
                <w:color w:val="FFFFFF" w:themeColor="background1"/>
                <w:sz w:val="16"/>
                <w:szCs w:val="16"/>
              </w:rPr>
            </w:pPr>
            <w:r w:rsidRPr="005F779D">
              <w:rPr>
                <w:rFonts w:asciiTheme="minorHAnsi" w:hAnsiTheme="minorHAnsi" w:cstheme="minorHAnsi"/>
                <w:b/>
                <w:color w:val="FFFFFF" w:themeColor="background1"/>
                <w:sz w:val="16"/>
                <w:szCs w:val="16"/>
              </w:rPr>
              <w:t>Description</w:t>
            </w:r>
          </w:p>
        </w:tc>
      </w:tr>
      <w:tr w:rsidR="00090FA1" w:rsidRPr="005F779D" w14:paraId="09D5C7FF" w14:textId="77777777" w:rsidTr="005F779D">
        <w:trPr>
          <w:jc w:val="center"/>
        </w:trPr>
        <w:tc>
          <w:tcPr>
            <w:tcW w:w="0" w:type="auto"/>
            <w:vAlign w:val="center"/>
          </w:tcPr>
          <w:p w14:paraId="4803CDAE" w14:textId="77777777" w:rsidR="00090FA1" w:rsidRPr="005F779D" w:rsidRDefault="00090FA1" w:rsidP="005F779D">
            <w:pPr>
              <w:jc w:val="left"/>
              <w:rPr>
                <w:rFonts w:asciiTheme="minorHAnsi" w:hAnsiTheme="minorHAnsi" w:cstheme="minorHAnsi"/>
                <w:sz w:val="16"/>
                <w:szCs w:val="16"/>
              </w:rPr>
            </w:pPr>
            <w:r w:rsidRPr="005F779D">
              <w:rPr>
                <w:rFonts w:asciiTheme="minorHAnsi" w:hAnsiTheme="minorHAnsi" w:cstheme="minorHAnsi"/>
                <w:color w:val="auto"/>
                <w:sz w:val="16"/>
                <w:szCs w:val="16"/>
              </w:rPr>
              <w:t>user</w:t>
            </w:r>
          </w:p>
        </w:tc>
        <w:tc>
          <w:tcPr>
            <w:tcW w:w="0" w:type="auto"/>
            <w:vAlign w:val="center"/>
          </w:tcPr>
          <w:p w14:paraId="54F65989" w14:textId="77777777" w:rsidR="00090FA1" w:rsidRPr="005F779D" w:rsidRDefault="00090FA1" w:rsidP="005F779D">
            <w:pPr>
              <w:autoSpaceDE w:val="0"/>
              <w:autoSpaceDN w:val="0"/>
              <w:adjustRightInd w:val="0"/>
              <w:jc w:val="left"/>
              <w:rPr>
                <w:rFonts w:asciiTheme="minorHAnsi" w:hAnsiTheme="minorHAnsi" w:cstheme="minorHAnsi"/>
                <w:color w:val="auto"/>
                <w:sz w:val="16"/>
                <w:szCs w:val="16"/>
              </w:rPr>
            </w:pPr>
            <w:r w:rsidRPr="005F779D">
              <w:rPr>
                <w:rFonts w:asciiTheme="minorHAnsi" w:hAnsiTheme="minorHAnsi" w:cstheme="minorHAnsi"/>
                <w:color w:val="auto"/>
                <w:sz w:val="16"/>
                <w:szCs w:val="16"/>
              </w:rPr>
              <w:t>Foundation schema user name</w:t>
            </w:r>
          </w:p>
        </w:tc>
      </w:tr>
      <w:tr w:rsidR="00090FA1" w:rsidRPr="005F779D" w14:paraId="4DC05BB0" w14:textId="77777777" w:rsidTr="005F779D">
        <w:trPr>
          <w:jc w:val="center"/>
        </w:trPr>
        <w:tc>
          <w:tcPr>
            <w:tcW w:w="0" w:type="auto"/>
            <w:vAlign w:val="center"/>
          </w:tcPr>
          <w:p w14:paraId="69663257" w14:textId="77777777" w:rsidR="00090FA1" w:rsidRPr="005F779D" w:rsidRDefault="00090FA1" w:rsidP="005F779D">
            <w:pPr>
              <w:jc w:val="left"/>
              <w:rPr>
                <w:rFonts w:asciiTheme="minorHAnsi" w:hAnsiTheme="minorHAnsi" w:cstheme="minorHAnsi"/>
                <w:sz w:val="16"/>
                <w:szCs w:val="16"/>
              </w:rPr>
            </w:pPr>
            <w:r w:rsidRPr="005F779D">
              <w:rPr>
                <w:rFonts w:asciiTheme="minorHAnsi" w:hAnsiTheme="minorHAnsi" w:cstheme="minorHAnsi"/>
                <w:color w:val="auto"/>
                <w:sz w:val="16"/>
                <w:szCs w:val="16"/>
              </w:rPr>
              <w:t>data source</w:t>
            </w:r>
          </w:p>
        </w:tc>
        <w:tc>
          <w:tcPr>
            <w:tcW w:w="0" w:type="auto"/>
            <w:vAlign w:val="center"/>
          </w:tcPr>
          <w:p w14:paraId="10A60FFF" w14:textId="77777777" w:rsidR="00090FA1" w:rsidRPr="005F779D" w:rsidRDefault="00090FA1" w:rsidP="005F779D">
            <w:pPr>
              <w:autoSpaceDE w:val="0"/>
              <w:autoSpaceDN w:val="0"/>
              <w:adjustRightInd w:val="0"/>
              <w:jc w:val="left"/>
              <w:rPr>
                <w:rFonts w:asciiTheme="minorHAnsi" w:hAnsiTheme="minorHAnsi" w:cstheme="minorHAnsi"/>
                <w:color w:val="auto"/>
                <w:sz w:val="16"/>
                <w:szCs w:val="16"/>
              </w:rPr>
            </w:pPr>
            <w:r w:rsidRPr="005F779D">
              <w:rPr>
                <w:rFonts w:asciiTheme="minorHAnsi" w:hAnsiTheme="minorHAnsi" w:cstheme="minorHAnsi"/>
                <w:color w:val="auto"/>
                <w:sz w:val="16"/>
                <w:szCs w:val="16"/>
              </w:rPr>
              <w:t>TNS entry for EKB instance</w:t>
            </w:r>
          </w:p>
        </w:tc>
      </w:tr>
      <w:tr w:rsidR="00090FA1" w:rsidRPr="005F779D" w14:paraId="7FEAC14F" w14:textId="77777777" w:rsidTr="005F779D">
        <w:trPr>
          <w:jc w:val="center"/>
        </w:trPr>
        <w:tc>
          <w:tcPr>
            <w:tcW w:w="0" w:type="auto"/>
            <w:vAlign w:val="center"/>
          </w:tcPr>
          <w:p w14:paraId="678A55A9" w14:textId="77777777" w:rsidR="00090FA1" w:rsidRPr="005F779D" w:rsidRDefault="005F779D" w:rsidP="005F779D">
            <w:pPr>
              <w:jc w:val="left"/>
              <w:rPr>
                <w:rFonts w:asciiTheme="minorHAnsi" w:hAnsiTheme="minorHAnsi" w:cstheme="minorHAnsi"/>
                <w:sz w:val="16"/>
                <w:szCs w:val="16"/>
              </w:rPr>
            </w:pPr>
            <w:proofErr w:type="spellStart"/>
            <w:r w:rsidRPr="005F779D">
              <w:rPr>
                <w:rFonts w:asciiTheme="minorHAnsi" w:hAnsiTheme="minorHAnsi" w:cstheme="minorHAnsi"/>
                <w:color w:val="auto"/>
                <w:sz w:val="16"/>
                <w:szCs w:val="16"/>
              </w:rPr>
              <w:t>fde</w:t>
            </w:r>
            <w:proofErr w:type="spellEnd"/>
            <w:r w:rsidRPr="005F779D">
              <w:rPr>
                <w:rFonts w:asciiTheme="minorHAnsi" w:hAnsiTheme="minorHAnsi" w:cstheme="minorHAnsi"/>
                <w:color w:val="auto"/>
                <w:sz w:val="16"/>
                <w:szCs w:val="16"/>
              </w:rPr>
              <w:t xml:space="preserve"> xml path</w:t>
            </w:r>
          </w:p>
        </w:tc>
        <w:tc>
          <w:tcPr>
            <w:tcW w:w="0" w:type="auto"/>
            <w:vAlign w:val="center"/>
          </w:tcPr>
          <w:p w14:paraId="410535B9" w14:textId="77777777" w:rsidR="00090FA1" w:rsidRPr="005F779D" w:rsidRDefault="005F779D" w:rsidP="005F779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Pathname to a FDE export specification that defines what data will be extracted from a Subdomain</w:t>
            </w:r>
          </w:p>
        </w:tc>
      </w:tr>
      <w:tr w:rsidR="00090FA1" w:rsidRPr="005F779D" w14:paraId="68CA6D37" w14:textId="77777777" w:rsidTr="005F779D">
        <w:trPr>
          <w:jc w:val="center"/>
        </w:trPr>
        <w:tc>
          <w:tcPr>
            <w:tcW w:w="0" w:type="auto"/>
            <w:vAlign w:val="center"/>
          </w:tcPr>
          <w:p w14:paraId="6C07025C" w14:textId="77777777" w:rsidR="00090FA1" w:rsidRPr="005F779D" w:rsidRDefault="00770B3B" w:rsidP="005F779D">
            <w:pPr>
              <w:jc w:val="left"/>
              <w:rPr>
                <w:rFonts w:asciiTheme="minorHAnsi" w:hAnsiTheme="minorHAnsi" w:cstheme="minorHAnsi"/>
                <w:sz w:val="16"/>
                <w:szCs w:val="16"/>
              </w:rPr>
            </w:pPr>
            <w:r>
              <w:rPr>
                <w:rFonts w:asciiTheme="minorHAnsi" w:hAnsiTheme="minorHAnsi" w:cstheme="minorHAnsi"/>
                <w:color w:val="auto"/>
                <w:sz w:val="16"/>
                <w:szCs w:val="16"/>
              </w:rPr>
              <w:t>Input source</w:t>
            </w:r>
          </w:p>
        </w:tc>
        <w:tc>
          <w:tcPr>
            <w:tcW w:w="0" w:type="auto"/>
            <w:vAlign w:val="center"/>
          </w:tcPr>
          <w:p w14:paraId="63F27DA1" w14:textId="77777777" w:rsidR="00090FA1" w:rsidRPr="005F779D" w:rsidRDefault="00770B3B" w:rsidP="005F779D">
            <w:pPr>
              <w:jc w:val="left"/>
              <w:rPr>
                <w:rFonts w:asciiTheme="minorHAnsi" w:hAnsiTheme="minorHAnsi" w:cstheme="minorHAnsi"/>
                <w:color w:val="auto"/>
                <w:sz w:val="16"/>
                <w:szCs w:val="16"/>
              </w:rPr>
            </w:pPr>
            <w:r>
              <w:rPr>
                <w:rFonts w:asciiTheme="minorHAnsi" w:hAnsiTheme="minorHAnsi" w:cstheme="minorHAnsi"/>
                <w:color w:val="auto"/>
                <w:sz w:val="16"/>
                <w:szCs w:val="16"/>
              </w:rPr>
              <w:t>The target input source</w:t>
            </w:r>
            <w:r w:rsidR="005F779D">
              <w:rPr>
                <w:rFonts w:asciiTheme="minorHAnsi" w:hAnsiTheme="minorHAnsi" w:cstheme="minorHAnsi"/>
                <w:color w:val="auto"/>
                <w:sz w:val="16"/>
                <w:szCs w:val="16"/>
              </w:rPr>
              <w:t xml:space="preserve"> that extracted data will be written to</w:t>
            </w:r>
          </w:p>
        </w:tc>
      </w:tr>
      <w:tr w:rsidR="00090FA1" w:rsidRPr="005F779D" w14:paraId="01502703" w14:textId="77777777" w:rsidTr="005F779D">
        <w:trPr>
          <w:jc w:val="center"/>
        </w:trPr>
        <w:tc>
          <w:tcPr>
            <w:tcW w:w="0" w:type="auto"/>
            <w:vAlign w:val="center"/>
          </w:tcPr>
          <w:p w14:paraId="38CCCE1E" w14:textId="77777777" w:rsidR="00090FA1" w:rsidRPr="005F779D" w:rsidRDefault="005F779D" w:rsidP="005F779D">
            <w:pPr>
              <w:jc w:val="left"/>
              <w:rPr>
                <w:rFonts w:asciiTheme="minorHAnsi" w:hAnsiTheme="minorHAnsi" w:cstheme="minorHAnsi"/>
                <w:sz w:val="16"/>
                <w:szCs w:val="16"/>
              </w:rPr>
            </w:pPr>
            <w:r w:rsidRPr="005F779D">
              <w:rPr>
                <w:rFonts w:asciiTheme="minorHAnsi" w:hAnsiTheme="minorHAnsi" w:cstheme="minorHAnsi"/>
                <w:color w:val="auto"/>
                <w:sz w:val="16"/>
                <w:szCs w:val="16"/>
              </w:rPr>
              <w:t>period increment</w:t>
            </w:r>
          </w:p>
        </w:tc>
        <w:tc>
          <w:tcPr>
            <w:tcW w:w="0" w:type="auto"/>
            <w:vAlign w:val="center"/>
          </w:tcPr>
          <w:p w14:paraId="240C2766" w14:textId="77777777" w:rsidR="00090FA1" w:rsidRPr="005F779D" w:rsidRDefault="005F779D" w:rsidP="005F779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 positive or negative offset used to derive a time period relative to the current Foundation time</w:t>
            </w:r>
          </w:p>
        </w:tc>
      </w:tr>
      <w:tr w:rsidR="008102C3" w:rsidRPr="005F779D" w14:paraId="387210B1" w14:textId="77777777" w:rsidTr="005F779D">
        <w:trPr>
          <w:jc w:val="center"/>
        </w:trPr>
        <w:tc>
          <w:tcPr>
            <w:tcW w:w="0" w:type="auto"/>
            <w:vAlign w:val="center"/>
          </w:tcPr>
          <w:p w14:paraId="12F966D5" w14:textId="4BA01373" w:rsidR="008102C3" w:rsidRPr="005F779D" w:rsidRDefault="008102C3" w:rsidP="005F779D">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filter </w:t>
            </w:r>
            <w:proofErr w:type="spellStart"/>
            <w:r>
              <w:rPr>
                <w:rFonts w:asciiTheme="minorHAnsi" w:hAnsiTheme="minorHAnsi" w:cstheme="minorHAnsi"/>
                <w:color w:val="auto"/>
                <w:sz w:val="16"/>
                <w:szCs w:val="16"/>
              </w:rPr>
              <w:t>sql</w:t>
            </w:r>
            <w:proofErr w:type="spellEnd"/>
            <w:r>
              <w:rPr>
                <w:rFonts w:asciiTheme="minorHAnsi" w:hAnsiTheme="minorHAnsi" w:cstheme="minorHAnsi"/>
                <w:color w:val="auto"/>
                <w:sz w:val="16"/>
                <w:szCs w:val="16"/>
              </w:rPr>
              <w:t xml:space="preserve"> path</w:t>
            </w:r>
          </w:p>
        </w:tc>
        <w:tc>
          <w:tcPr>
            <w:tcW w:w="0" w:type="auto"/>
            <w:vAlign w:val="center"/>
          </w:tcPr>
          <w:p w14:paraId="04EAA2BE" w14:textId="3D0584C8" w:rsidR="008102C3" w:rsidRDefault="008102C3" w:rsidP="005F779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Pathname to a SQL statement that will be executed after fact data has been copied.</w:t>
            </w:r>
          </w:p>
        </w:tc>
      </w:tr>
    </w:tbl>
    <w:p w14:paraId="7AF53EFB" w14:textId="77777777" w:rsidR="00090FA1" w:rsidRPr="00B650A8" w:rsidRDefault="00090FA1" w:rsidP="00090FA1">
      <w:pPr>
        <w:rPr>
          <w:rFonts w:cs="Arial"/>
          <w:color w:val="auto"/>
        </w:rPr>
      </w:pPr>
    </w:p>
    <w:p w14:paraId="2D7E196C" w14:textId="77777777" w:rsidR="00090FA1" w:rsidRPr="00795D4F" w:rsidRDefault="00090FA1" w:rsidP="00090FA1">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5130"/>
      </w:tblGrid>
      <w:tr w:rsidR="007E1E28" w:rsidRPr="007E1E28" w14:paraId="33984CBB" w14:textId="77777777" w:rsidTr="005F779D">
        <w:trPr>
          <w:jc w:val="center"/>
        </w:trPr>
        <w:tc>
          <w:tcPr>
            <w:tcW w:w="0" w:type="auto"/>
            <w:shd w:val="clear" w:color="auto" w:fill="005596" w:themeFill="text2"/>
            <w:vAlign w:val="center"/>
          </w:tcPr>
          <w:p w14:paraId="59A21B60" w14:textId="77777777" w:rsidR="00090FA1" w:rsidRPr="00BF164B" w:rsidRDefault="00090FA1" w:rsidP="005F779D">
            <w:pPr>
              <w:jc w:val="center"/>
              <w:rPr>
                <w:rFonts w:asciiTheme="minorHAnsi" w:hAnsiTheme="minorHAnsi" w:cstheme="minorHAnsi"/>
                <w:b/>
                <w:color w:val="FFFFFF" w:themeColor="background1"/>
                <w:sz w:val="16"/>
                <w:szCs w:val="16"/>
              </w:rPr>
            </w:pPr>
            <w:r w:rsidRPr="00BF164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B01153B" w14:textId="77777777" w:rsidR="00090FA1" w:rsidRPr="00BF164B" w:rsidRDefault="00090FA1" w:rsidP="005F779D">
            <w:pPr>
              <w:jc w:val="left"/>
              <w:rPr>
                <w:rFonts w:asciiTheme="minorHAnsi" w:hAnsiTheme="minorHAnsi" w:cstheme="minorHAnsi"/>
                <w:b/>
                <w:color w:val="FFFFFF" w:themeColor="background1"/>
                <w:sz w:val="16"/>
                <w:szCs w:val="16"/>
              </w:rPr>
            </w:pPr>
            <w:r w:rsidRPr="00BF164B">
              <w:rPr>
                <w:rFonts w:asciiTheme="minorHAnsi" w:hAnsiTheme="minorHAnsi" w:cstheme="minorHAnsi"/>
                <w:b/>
                <w:color w:val="FFFFFF" w:themeColor="background1"/>
                <w:sz w:val="16"/>
                <w:szCs w:val="16"/>
              </w:rPr>
              <w:t>Error Message</w:t>
            </w:r>
          </w:p>
        </w:tc>
      </w:tr>
      <w:tr w:rsidR="007E1E28" w:rsidRPr="007E1E28" w14:paraId="7C105809" w14:textId="77777777" w:rsidTr="005F779D">
        <w:trPr>
          <w:jc w:val="center"/>
        </w:trPr>
        <w:tc>
          <w:tcPr>
            <w:tcW w:w="0" w:type="auto"/>
            <w:vAlign w:val="center"/>
          </w:tcPr>
          <w:p w14:paraId="74C462AB"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-9002</w:t>
            </w:r>
          </w:p>
        </w:tc>
        <w:tc>
          <w:tcPr>
            <w:tcW w:w="0" w:type="auto"/>
            <w:vAlign w:val="center"/>
          </w:tcPr>
          <w:p w14:paraId="2D0A37ED" w14:textId="77777777" w:rsidR="00090FA1" w:rsidRPr="007E1E28" w:rsidRDefault="007E1E28" w:rsidP="005F779D">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Usage: [user] [data source] [</w:t>
            </w:r>
            <w:proofErr w:type="spellStart"/>
            <w:r w:rsidRPr="007E1E28">
              <w:rPr>
                <w:rFonts w:asciiTheme="minorHAnsi" w:hAnsiTheme="minorHAnsi" w:cstheme="minorHAnsi"/>
                <w:color w:val="auto"/>
                <w:sz w:val="16"/>
                <w:szCs w:val="16"/>
              </w:rPr>
              <w:t>fde</w:t>
            </w:r>
            <w:proofErr w:type="spellEnd"/>
            <w:r w:rsidR="00770B3B">
              <w:rPr>
                <w:rFonts w:asciiTheme="minorHAnsi" w:hAnsiTheme="minorHAnsi" w:cstheme="minorHAnsi"/>
                <w:color w:val="auto"/>
                <w:sz w:val="16"/>
                <w:szCs w:val="16"/>
              </w:rPr>
              <w:t xml:space="preserve"> xml path] [input source</w:t>
            </w:r>
            <w:r w:rsidRPr="007E1E28">
              <w:rPr>
                <w:rFonts w:asciiTheme="minorHAnsi" w:hAnsiTheme="minorHAnsi" w:cstheme="minorHAnsi"/>
                <w:color w:val="auto"/>
                <w:sz w:val="16"/>
                <w:szCs w:val="16"/>
              </w:rPr>
              <w:t>] [period increment]</w:t>
            </w:r>
          </w:p>
        </w:tc>
      </w:tr>
      <w:tr w:rsidR="007E1E28" w:rsidRPr="007E1E28" w14:paraId="6E3C7598" w14:textId="77777777" w:rsidTr="005F779D">
        <w:trPr>
          <w:jc w:val="center"/>
        </w:trPr>
        <w:tc>
          <w:tcPr>
            <w:tcW w:w="0" w:type="auto"/>
            <w:vAlign w:val="center"/>
          </w:tcPr>
          <w:p w14:paraId="1A0E426A"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-9001</w:t>
            </w:r>
          </w:p>
        </w:tc>
        <w:tc>
          <w:tcPr>
            <w:tcW w:w="0" w:type="auto"/>
            <w:vAlign w:val="center"/>
          </w:tcPr>
          <w:p w14:paraId="30169AC6" w14:textId="77777777" w:rsidR="00090FA1" w:rsidRPr="007E1E28" w:rsidRDefault="007E1E28" w:rsidP="005F779D">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Cannot copy data</w:t>
            </w:r>
          </w:p>
        </w:tc>
      </w:tr>
      <w:tr w:rsidR="007E1E28" w:rsidRPr="007E1E28" w14:paraId="4EAA4470" w14:textId="77777777" w:rsidTr="005F779D">
        <w:trPr>
          <w:jc w:val="center"/>
        </w:trPr>
        <w:tc>
          <w:tcPr>
            <w:tcW w:w="0" w:type="auto"/>
            <w:vAlign w:val="center"/>
          </w:tcPr>
          <w:p w14:paraId="207835FE"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9000</w:t>
            </w:r>
          </w:p>
        </w:tc>
        <w:tc>
          <w:tcPr>
            <w:tcW w:w="0" w:type="auto"/>
            <w:vAlign w:val="center"/>
          </w:tcPr>
          <w:p w14:paraId="3EBC08CC" w14:textId="77777777" w:rsidR="00090FA1" w:rsidRPr="007E1E28" w:rsidRDefault="007E1E28" w:rsidP="005F779D">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Records copied successfully</w:t>
            </w:r>
          </w:p>
        </w:tc>
      </w:tr>
      <w:tr w:rsidR="007E1E28" w:rsidRPr="007E1E28" w14:paraId="5BAADD86" w14:textId="77777777" w:rsidTr="005F779D">
        <w:trPr>
          <w:jc w:val="center"/>
        </w:trPr>
        <w:tc>
          <w:tcPr>
            <w:tcW w:w="0" w:type="auto"/>
            <w:vAlign w:val="center"/>
          </w:tcPr>
          <w:p w14:paraId="75105DB7"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9001</w:t>
            </w:r>
          </w:p>
        </w:tc>
        <w:tc>
          <w:tcPr>
            <w:tcW w:w="0" w:type="auto"/>
            <w:vAlign w:val="center"/>
          </w:tcPr>
          <w:p w14:paraId="0FE83E4E" w14:textId="77777777" w:rsidR="00090FA1" w:rsidRPr="007E1E28" w:rsidRDefault="007E1E28" w:rsidP="005F779D">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FDE did not return any data</w:t>
            </w:r>
          </w:p>
        </w:tc>
      </w:tr>
      <w:tr w:rsidR="007E1E28" w:rsidRPr="007E1E28" w14:paraId="00BAEB6A" w14:textId="77777777" w:rsidTr="005F779D">
        <w:trPr>
          <w:jc w:val="center"/>
        </w:trPr>
        <w:tc>
          <w:tcPr>
            <w:tcW w:w="0" w:type="auto"/>
            <w:vAlign w:val="center"/>
          </w:tcPr>
          <w:p w14:paraId="45013772"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9002</w:t>
            </w:r>
          </w:p>
        </w:tc>
        <w:tc>
          <w:tcPr>
            <w:tcW w:w="0" w:type="auto"/>
            <w:vAlign w:val="center"/>
          </w:tcPr>
          <w:p w14:paraId="5AB8DB1E" w14:textId="77777777" w:rsidR="00090FA1" w:rsidRPr="007E1E28" w:rsidRDefault="007E1E28" w:rsidP="00770B3B">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 xml:space="preserve">No matching measures between FDE returned data and target </w:t>
            </w:r>
            <w:r w:rsidR="00770B3B">
              <w:rPr>
                <w:rFonts w:asciiTheme="minorHAnsi" w:hAnsiTheme="minorHAnsi" w:cstheme="minorHAnsi"/>
                <w:color w:val="auto"/>
                <w:sz w:val="16"/>
                <w:szCs w:val="16"/>
              </w:rPr>
              <w:t>input source</w:t>
            </w:r>
          </w:p>
        </w:tc>
      </w:tr>
    </w:tbl>
    <w:p w14:paraId="1DE5E8FF" w14:textId="77777777" w:rsidR="009961D1" w:rsidRDefault="009961D1">
      <w:pPr>
        <w:jc w:val="left"/>
      </w:pPr>
    </w:p>
    <w:p w14:paraId="18284DEA" w14:textId="515984A1" w:rsidR="009961D1" w:rsidRDefault="009961D1" w:rsidP="004A4FBC">
      <w:pPr>
        <w:pStyle w:val="Heading4"/>
      </w:pPr>
      <w:bookmarkStart w:id="59" w:name="_Toc114052227"/>
      <w:r w:rsidRPr="00A22393">
        <w:t xml:space="preserve">Sample </w:t>
      </w:r>
      <w:r>
        <w:t>FDE XML specification</w:t>
      </w:r>
      <w:bookmarkEnd w:id="59"/>
    </w:p>
    <w:p w14:paraId="5D41CFBA" w14:textId="77777777" w:rsidR="009961D1" w:rsidRDefault="009961D1" w:rsidP="009961D1">
      <w:pPr>
        <w:rPr>
          <w:b/>
        </w:rPr>
      </w:pPr>
    </w:p>
    <w:p w14:paraId="40CB003A" w14:textId="77777777" w:rsidR="00B96D0C" w:rsidRDefault="009961D1">
      <w:pPr>
        <w:jc w:val="left"/>
      </w:pPr>
      <w:r>
        <w:t>The FDE requires an XML specification that describes what measure values are to be extracted from a Subdomain.</w:t>
      </w:r>
      <w:r w:rsidR="00B96D0C">
        <w:t xml:space="preserve">  The FDE is described in detail within the EP Server Administrator Guide.  </w:t>
      </w:r>
    </w:p>
    <w:p w14:paraId="46D49792" w14:textId="77777777" w:rsidR="00B96D0C" w:rsidRDefault="00B96D0C">
      <w:pPr>
        <w:jc w:val="left"/>
      </w:pPr>
    </w:p>
    <w:p w14:paraId="64C7A875" w14:textId="77777777" w:rsidR="00B96D0C" w:rsidRDefault="00B96D0C">
      <w:pPr>
        <w:jc w:val="left"/>
      </w:pPr>
      <w:r>
        <w:t>Below is a sample of an XML specification that pulls measure values from</w:t>
      </w:r>
      <w:r w:rsidR="00770B3B">
        <w:t xml:space="preserve"> three FTFs within the same Subd</w:t>
      </w:r>
      <w:r>
        <w:t xml:space="preserve">omain and accumulates the measure values into a single set of measures that would be used to load the target </w:t>
      </w:r>
      <w:r w:rsidR="00770B3B">
        <w:t>input source</w:t>
      </w:r>
      <w:r>
        <w:t xml:space="preserve"> by the </w:t>
      </w:r>
      <w:proofErr w:type="spellStart"/>
      <w:r>
        <w:t>CopyFactData</w:t>
      </w:r>
      <w:proofErr w:type="spellEnd"/>
      <w:r>
        <w:t xml:space="preserve"> command. </w:t>
      </w:r>
    </w:p>
    <w:p w14:paraId="5A968A56" w14:textId="77777777" w:rsidR="00B96D0C" w:rsidRDefault="00B96D0C">
      <w:pPr>
        <w:jc w:val="left"/>
      </w:pPr>
    </w:p>
    <w:p w14:paraId="5C45EC6B" w14:textId="77777777" w:rsidR="00B96D0C" w:rsidRPr="00B96D0C" w:rsidRDefault="00B96D0C" w:rsidP="00B96D0C">
      <w:pPr>
        <w:autoSpaceDE w:val="0"/>
        <w:autoSpaceDN w:val="0"/>
        <w:adjustRightInd w:val="0"/>
        <w:jc w:val="left"/>
        <w:rPr>
          <w:rFonts w:ascii="Consolas" w:hAnsi="Consolas" w:cs="Consolas"/>
          <w:color w:val="auto"/>
          <w:sz w:val="16"/>
          <w:szCs w:val="16"/>
        </w:rPr>
      </w:pPr>
      <w:proofErr w:type="gramStart"/>
      <w:r w:rsidRPr="00B96D0C">
        <w:rPr>
          <w:rFonts w:ascii="Consolas" w:hAnsi="Consolas" w:cs="Consolas"/>
          <w:color w:val="0000FF"/>
          <w:sz w:val="16"/>
          <w:szCs w:val="16"/>
        </w:rPr>
        <w:t>&lt;?</w:t>
      </w:r>
      <w:r w:rsidRPr="00B96D0C">
        <w:rPr>
          <w:rFonts w:ascii="Consolas" w:hAnsi="Consolas" w:cs="Consolas"/>
          <w:color w:val="A31515"/>
          <w:sz w:val="16"/>
          <w:szCs w:val="16"/>
        </w:rPr>
        <w:t>xml</w:t>
      </w:r>
      <w:proofErr w:type="gramEnd"/>
      <w:r w:rsidRPr="00B96D0C">
        <w:rPr>
          <w:rFonts w:ascii="Consolas" w:hAnsi="Consolas" w:cs="Consolas"/>
          <w:color w:val="0000FF"/>
          <w:sz w:val="16"/>
          <w:szCs w:val="16"/>
        </w:rPr>
        <w:t xml:space="preserve"> </w:t>
      </w:r>
      <w:r w:rsidRPr="00B96D0C">
        <w:rPr>
          <w:rFonts w:ascii="Consolas" w:hAnsi="Consolas" w:cs="Consolas"/>
          <w:color w:val="FF0000"/>
          <w:sz w:val="16"/>
          <w:szCs w:val="16"/>
        </w:rPr>
        <w:t>version</w:t>
      </w:r>
      <w:r w:rsidRPr="00B96D0C">
        <w:rPr>
          <w:rFonts w:ascii="Consolas" w:hAnsi="Consolas" w:cs="Consolas"/>
          <w:color w:val="0000FF"/>
          <w:sz w:val="16"/>
          <w:szCs w:val="16"/>
        </w:rPr>
        <w:t>=</w:t>
      </w:r>
      <w:r w:rsidRPr="00B96D0C">
        <w:rPr>
          <w:rFonts w:ascii="Consolas" w:hAnsi="Consolas" w:cs="Consolas"/>
          <w:color w:val="auto"/>
          <w:sz w:val="16"/>
          <w:szCs w:val="16"/>
        </w:rPr>
        <w:t>"</w:t>
      </w:r>
      <w:r w:rsidRPr="00B96D0C">
        <w:rPr>
          <w:rFonts w:ascii="Consolas" w:hAnsi="Consolas" w:cs="Consolas"/>
          <w:color w:val="0000FF"/>
          <w:sz w:val="16"/>
          <w:szCs w:val="16"/>
        </w:rPr>
        <w:t>1.0</w:t>
      </w:r>
      <w:r w:rsidRPr="00B96D0C">
        <w:rPr>
          <w:rFonts w:ascii="Consolas" w:hAnsi="Consolas" w:cs="Consolas"/>
          <w:color w:val="auto"/>
          <w:sz w:val="16"/>
          <w:szCs w:val="16"/>
        </w:rPr>
        <w:t>"</w:t>
      </w:r>
      <w:r w:rsidRPr="00B96D0C">
        <w:rPr>
          <w:rFonts w:ascii="Consolas" w:hAnsi="Consolas" w:cs="Consolas"/>
          <w:color w:val="0000FF"/>
          <w:sz w:val="16"/>
          <w:szCs w:val="16"/>
        </w:rPr>
        <w:t>?&gt;</w:t>
      </w:r>
    </w:p>
    <w:p w14:paraId="018BA34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PKBExportDefinition</w:t>
      </w:r>
      <w:proofErr w:type="spellEnd"/>
      <w:r w:rsidRPr="00B96D0C">
        <w:rPr>
          <w:rFonts w:ascii="Consolas" w:hAnsi="Consolas" w:cs="Consolas"/>
          <w:color w:val="0000FF"/>
          <w:sz w:val="16"/>
          <w:szCs w:val="16"/>
        </w:rPr>
        <w:t>&gt;</w:t>
      </w:r>
    </w:p>
    <w:p w14:paraId="6503D5E6"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SubdomainName</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PLAN_FDE_STCT</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SubdomainName</w:t>
      </w:r>
      <w:proofErr w:type="spellEnd"/>
      <w:r w:rsidRPr="00B96D0C">
        <w:rPr>
          <w:rFonts w:ascii="Consolas" w:hAnsi="Consolas" w:cs="Consolas"/>
          <w:color w:val="0000FF"/>
          <w:sz w:val="16"/>
          <w:szCs w:val="16"/>
        </w:rPr>
        <w:t>&gt;</w:t>
      </w:r>
    </w:p>
    <w:p w14:paraId="5F31C31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GlobalIDFormat</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EUCLIDS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GlobalIDFormat</w:t>
      </w:r>
      <w:proofErr w:type="spellEnd"/>
      <w:r w:rsidRPr="00B96D0C">
        <w:rPr>
          <w:rFonts w:ascii="Consolas" w:hAnsi="Consolas" w:cs="Consolas"/>
          <w:color w:val="0000FF"/>
          <w:sz w:val="16"/>
          <w:szCs w:val="16"/>
        </w:rPr>
        <w:t>&gt;</w:t>
      </w:r>
    </w:p>
    <w:p w14:paraId="1316ACFE"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DimLevels</w:t>
      </w:r>
      <w:proofErr w:type="spellEnd"/>
      <w:r w:rsidRPr="00B96D0C">
        <w:rPr>
          <w:rFonts w:ascii="Consolas" w:hAnsi="Consolas" w:cs="Consolas"/>
          <w:color w:val="0000FF"/>
          <w:sz w:val="16"/>
          <w:szCs w:val="16"/>
        </w:rPr>
        <w:t>&gt;</w:t>
      </w:r>
    </w:p>
    <w:p w14:paraId="67F73901"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DimLevel</w:t>
      </w:r>
      <w:proofErr w:type="spellEnd"/>
      <w:r w:rsidRPr="00B96D0C">
        <w:rPr>
          <w:rFonts w:ascii="Consolas" w:hAnsi="Consolas" w:cs="Consolas"/>
          <w:color w:val="0000FF"/>
          <w:sz w:val="16"/>
          <w:szCs w:val="16"/>
        </w:rPr>
        <w:t>&gt;</w:t>
      </w:r>
    </w:p>
    <w:p w14:paraId="1252C610"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r w:rsidRPr="00B96D0C">
        <w:rPr>
          <w:rFonts w:ascii="Consolas" w:hAnsi="Consolas" w:cs="Consolas"/>
          <w:color w:val="auto"/>
          <w:sz w:val="16"/>
          <w:szCs w:val="16"/>
        </w:rPr>
        <w:t>CALENDAR</w:t>
      </w:r>
      <w:r w:rsidRPr="00B96D0C">
        <w:rPr>
          <w:rFonts w:ascii="Consolas" w:hAnsi="Consolas" w:cs="Consolas"/>
          <w:color w:val="0000FF"/>
          <w:sz w:val="16"/>
          <w:szCs w:val="16"/>
        </w:rPr>
        <w:t>&lt;/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p>
    <w:p w14:paraId="0C852078"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OutputMemberIDFormat</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TECHKEYS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OutputMemberIDFormat</w:t>
      </w:r>
      <w:proofErr w:type="spellEnd"/>
      <w:r w:rsidRPr="00B96D0C">
        <w:rPr>
          <w:rFonts w:ascii="Consolas" w:hAnsi="Consolas" w:cs="Consolas"/>
          <w:color w:val="0000FF"/>
          <w:sz w:val="16"/>
          <w:szCs w:val="16"/>
        </w:rPr>
        <w:t>&gt;</w:t>
      </w:r>
    </w:p>
    <w:p w14:paraId="6A3B481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ScopeLevel</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WEEK</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ScopeLevel</w:t>
      </w:r>
      <w:proofErr w:type="spellEnd"/>
      <w:r w:rsidRPr="00B96D0C">
        <w:rPr>
          <w:rFonts w:ascii="Consolas" w:hAnsi="Consolas" w:cs="Consolas"/>
          <w:color w:val="0000FF"/>
          <w:sz w:val="16"/>
          <w:szCs w:val="16"/>
        </w:rPr>
        <w:t>&gt;</w:t>
      </w:r>
    </w:p>
    <w:p w14:paraId="7F49E33C"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ScopeSelections</w:t>
      </w:r>
      <w:proofErr w:type="spellEnd"/>
      <w:r w:rsidRPr="00B96D0C">
        <w:rPr>
          <w:rFonts w:ascii="Consolas" w:hAnsi="Consolas" w:cs="Consolas"/>
          <w:color w:val="0000FF"/>
          <w:sz w:val="16"/>
          <w:szCs w:val="16"/>
        </w:rPr>
        <w:t>&gt;</w:t>
      </w:r>
    </w:p>
    <w:p w14:paraId="509F742D"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MemberSelection</w:t>
      </w:r>
      <w:proofErr w:type="spellEnd"/>
      <w:r w:rsidRPr="00B96D0C">
        <w:rPr>
          <w:rFonts w:ascii="Consolas" w:hAnsi="Consolas" w:cs="Consolas"/>
          <w:color w:val="0000FF"/>
          <w:sz w:val="16"/>
          <w:szCs w:val="16"/>
        </w:rPr>
        <w:t>&gt;</w:t>
      </w:r>
    </w:p>
    <w:p w14:paraId="1038B41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MemberId</w:t>
      </w:r>
      <w:proofErr w:type="spellEnd"/>
      <w:proofErr w:type="gramStart"/>
      <w:r w:rsidRPr="00B96D0C">
        <w:rPr>
          <w:rFonts w:ascii="Consolas" w:hAnsi="Consolas" w:cs="Consolas"/>
          <w:color w:val="0000FF"/>
          <w:sz w:val="16"/>
          <w:szCs w:val="16"/>
        </w:rPr>
        <w:t>&gt;</w:t>
      </w:r>
      <w:r w:rsidRPr="00B96D0C">
        <w:rPr>
          <w:rFonts w:ascii="Consolas" w:hAnsi="Consolas" w:cs="Consolas"/>
          <w:color w:val="auto"/>
          <w:sz w:val="16"/>
          <w:szCs w:val="16"/>
        </w:rPr>
        <w:t>[</w:t>
      </w:r>
      <w:proofErr w:type="gramEnd"/>
      <w:r w:rsidRPr="00B96D0C">
        <w:rPr>
          <w:rFonts w:ascii="Consolas" w:hAnsi="Consolas" w:cs="Consolas"/>
          <w:color w:val="auto"/>
          <w:sz w:val="16"/>
          <w:szCs w:val="16"/>
        </w:rPr>
        <w:t>current week member]</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MemberId</w:t>
      </w:r>
      <w:proofErr w:type="spellEnd"/>
      <w:r w:rsidRPr="00B96D0C">
        <w:rPr>
          <w:rFonts w:ascii="Consolas" w:hAnsi="Consolas" w:cs="Consolas"/>
          <w:color w:val="0000FF"/>
          <w:sz w:val="16"/>
          <w:szCs w:val="16"/>
        </w:rPr>
        <w:t>&gt;</w:t>
      </w:r>
    </w:p>
    <w:p w14:paraId="6A61DD13"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MemberCount</w:t>
      </w:r>
      <w:proofErr w:type="spellEnd"/>
      <w:proofErr w:type="gramStart"/>
      <w:r w:rsidRPr="00B96D0C">
        <w:rPr>
          <w:rFonts w:ascii="Consolas" w:hAnsi="Consolas" w:cs="Consolas"/>
          <w:color w:val="0000FF"/>
          <w:sz w:val="16"/>
          <w:szCs w:val="16"/>
        </w:rPr>
        <w:t>&gt;</w:t>
      </w:r>
      <w:r w:rsidRPr="00B96D0C">
        <w:rPr>
          <w:rFonts w:ascii="Consolas" w:hAnsi="Consolas" w:cs="Consolas"/>
          <w:color w:val="auto"/>
          <w:sz w:val="16"/>
          <w:szCs w:val="16"/>
        </w:rPr>
        <w:t>[</w:t>
      </w:r>
      <w:proofErr w:type="gramEnd"/>
      <w:r w:rsidRPr="00B96D0C">
        <w:rPr>
          <w:rFonts w:ascii="Consolas" w:hAnsi="Consolas" w:cs="Consolas"/>
          <w:color w:val="auto"/>
          <w:sz w:val="16"/>
          <w:szCs w:val="16"/>
        </w:rPr>
        <w:t>period increment]</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MemberCount</w:t>
      </w:r>
      <w:proofErr w:type="spellEnd"/>
      <w:r w:rsidRPr="00B96D0C">
        <w:rPr>
          <w:rFonts w:ascii="Consolas" w:hAnsi="Consolas" w:cs="Consolas"/>
          <w:color w:val="0000FF"/>
          <w:sz w:val="16"/>
          <w:szCs w:val="16"/>
        </w:rPr>
        <w:t>&gt;</w:t>
      </w:r>
    </w:p>
    <w:p w14:paraId="476B125F"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MemberSelection</w:t>
      </w:r>
      <w:proofErr w:type="spellEnd"/>
      <w:r w:rsidRPr="00B96D0C">
        <w:rPr>
          <w:rFonts w:ascii="Consolas" w:hAnsi="Consolas" w:cs="Consolas"/>
          <w:color w:val="0000FF"/>
          <w:sz w:val="16"/>
          <w:szCs w:val="16"/>
        </w:rPr>
        <w:t>&gt;</w:t>
      </w:r>
    </w:p>
    <w:p w14:paraId="71AC92A3"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ScopeSelections</w:t>
      </w:r>
      <w:proofErr w:type="spellEnd"/>
      <w:r w:rsidRPr="00B96D0C">
        <w:rPr>
          <w:rFonts w:ascii="Consolas" w:hAnsi="Consolas" w:cs="Consolas"/>
          <w:color w:val="0000FF"/>
          <w:sz w:val="16"/>
          <w:szCs w:val="16"/>
        </w:rPr>
        <w:t>&gt;</w:t>
      </w:r>
    </w:p>
    <w:p w14:paraId="0482660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DimLevel</w:t>
      </w:r>
      <w:proofErr w:type="spellEnd"/>
      <w:r w:rsidRPr="00B96D0C">
        <w:rPr>
          <w:rFonts w:ascii="Consolas" w:hAnsi="Consolas" w:cs="Consolas"/>
          <w:color w:val="0000FF"/>
          <w:sz w:val="16"/>
          <w:szCs w:val="16"/>
        </w:rPr>
        <w:t>&gt;</w:t>
      </w:r>
    </w:p>
    <w:p w14:paraId="199133A0"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DimLevel</w:t>
      </w:r>
      <w:proofErr w:type="spellEnd"/>
      <w:r w:rsidRPr="00B96D0C">
        <w:rPr>
          <w:rFonts w:ascii="Consolas" w:hAnsi="Consolas" w:cs="Consolas"/>
          <w:color w:val="0000FF"/>
          <w:sz w:val="16"/>
          <w:szCs w:val="16"/>
        </w:rPr>
        <w:t>&gt;</w:t>
      </w:r>
    </w:p>
    <w:p w14:paraId="7276381F"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r w:rsidRPr="00B96D0C">
        <w:rPr>
          <w:rFonts w:ascii="Consolas" w:hAnsi="Consolas" w:cs="Consolas"/>
          <w:color w:val="auto"/>
          <w:sz w:val="16"/>
          <w:szCs w:val="16"/>
        </w:rPr>
        <w:t>ORGANIZATION</w:t>
      </w:r>
      <w:r w:rsidRPr="00B96D0C">
        <w:rPr>
          <w:rFonts w:ascii="Consolas" w:hAnsi="Consolas" w:cs="Consolas"/>
          <w:color w:val="0000FF"/>
          <w:sz w:val="16"/>
          <w:szCs w:val="16"/>
        </w:rPr>
        <w:t>&lt;/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p>
    <w:p w14:paraId="3C53E38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OutputMemberIDFormat</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TECHKEYS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OutputMemberIDFormat</w:t>
      </w:r>
      <w:proofErr w:type="spellEnd"/>
      <w:r w:rsidRPr="00B96D0C">
        <w:rPr>
          <w:rFonts w:ascii="Consolas" w:hAnsi="Consolas" w:cs="Consolas"/>
          <w:color w:val="0000FF"/>
          <w:sz w:val="16"/>
          <w:szCs w:val="16"/>
        </w:rPr>
        <w:t>&gt;</w:t>
      </w:r>
    </w:p>
    <w:p w14:paraId="794CFCB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ScopeLevel</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CHANNEL</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ScopeLevel</w:t>
      </w:r>
      <w:proofErr w:type="spellEnd"/>
      <w:r w:rsidRPr="00B96D0C">
        <w:rPr>
          <w:rFonts w:ascii="Consolas" w:hAnsi="Consolas" w:cs="Consolas"/>
          <w:color w:val="0000FF"/>
          <w:sz w:val="16"/>
          <w:szCs w:val="16"/>
        </w:rPr>
        <w:t>&gt;</w:t>
      </w:r>
    </w:p>
    <w:p w14:paraId="19882C03"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DimLevel</w:t>
      </w:r>
      <w:proofErr w:type="spellEnd"/>
      <w:r w:rsidRPr="00B96D0C">
        <w:rPr>
          <w:rFonts w:ascii="Consolas" w:hAnsi="Consolas" w:cs="Consolas"/>
          <w:color w:val="0000FF"/>
          <w:sz w:val="16"/>
          <w:szCs w:val="16"/>
        </w:rPr>
        <w:t>&gt;</w:t>
      </w:r>
    </w:p>
    <w:p w14:paraId="180D2AA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DimLevel</w:t>
      </w:r>
      <w:proofErr w:type="spellEnd"/>
      <w:r w:rsidRPr="00B96D0C">
        <w:rPr>
          <w:rFonts w:ascii="Consolas" w:hAnsi="Consolas" w:cs="Consolas"/>
          <w:color w:val="0000FF"/>
          <w:sz w:val="16"/>
          <w:szCs w:val="16"/>
        </w:rPr>
        <w:t>&gt;</w:t>
      </w:r>
    </w:p>
    <w:p w14:paraId="4C2A5861"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r w:rsidRPr="00B96D0C">
        <w:rPr>
          <w:rFonts w:ascii="Consolas" w:hAnsi="Consolas" w:cs="Consolas"/>
          <w:color w:val="auto"/>
          <w:sz w:val="16"/>
          <w:szCs w:val="16"/>
        </w:rPr>
        <w:t>PRODUCT</w:t>
      </w:r>
      <w:r w:rsidRPr="00B96D0C">
        <w:rPr>
          <w:rFonts w:ascii="Consolas" w:hAnsi="Consolas" w:cs="Consolas"/>
          <w:color w:val="0000FF"/>
          <w:sz w:val="16"/>
          <w:szCs w:val="16"/>
        </w:rPr>
        <w:t>&lt;/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p>
    <w:p w14:paraId="0F8D69EB"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OutputMemberIDFormat</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TECHKEYS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OutputMemberIDFormat</w:t>
      </w:r>
      <w:proofErr w:type="spellEnd"/>
      <w:r w:rsidRPr="00B96D0C">
        <w:rPr>
          <w:rFonts w:ascii="Consolas" w:hAnsi="Consolas" w:cs="Consolas"/>
          <w:color w:val="0000FF"/>
          <w:sz w:val="16"/>
          <w:szCs w:val="16"/>
        </w:rPr>
        <w:t>&gt;</w:t>
      </w:r>
    </w:p>
    <w:p w14:paraId="3F250655"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ScopeLevel</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CLASS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ScopeLevel</w:t>
      </w:r>
      <w:proofErr w:type="spellEnd"/>
      <w:r w:rsidRPr="00B96D0C">
        <w:rPr>
          <w:rFonts w:ascii="Consolas" w:hAnsi="Consolas" w:cs="Consolas"/>
          <w:color w:val="0000FF"/>
          <w:sz w:val="16"/>
          <w:szCs w:val="16"/>
        </w:rPr>
        <w:t>&gt;</w:t>
      </w:r>
    </w:p>
    <w:p w14:paraId="0A70B9EF"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DimLevel</w:t>
      </w:r>
      <w:proofErr w:type="spellEnd"/>
      <w:r w:rsidRPr="00B96D0C">
        <w:rPr>
          <w:rFonts w:ascii="Consolas" w:hAnsi="Consolas" w:cs="Consolas"/>
          <w:color w:val="0000FF"/>
          <w:sz w:val="16"/>
          <w:szCs w:val="16"/>
        </w:rPr>
        <w:t>&gt;</w:t>
      </w:r>
    </w:p>
    <w:p w14:paraId="2199AB24"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DimLevels</w:t>
      </w:r>
      <w:proofErr w:type="spellEnd"/>
      <w:r w:rsidRPr="00B96D0C">
        <w:rPr>
          <w:rFonts w:ascii="Consolas" w:hAnsi="Consolas" w:cs="Consolas"/>
          <w:color w:val="0000FF"/>
          <w:sz w:val="16"/>
          <w:szCs w:val="16"/>
        </w:rPr>
        <w:t>&gt;</w:t>
      </w:r>
    </w:p>
    <w:p w14:paraId="1F474917"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Measures</w:t>
      </w:r>
      <w:r w:rsidRPr="00B96D0C">
        <w:rPr>
          <w:rFonts w:ascii="Consolas" w:hAnsi="Consolas" w:cs="Consolas"/>
          <w:color w:val="0000FF"/>
          <w:sz w:val="16"/>
          <w:szCs w:val="16"/>
        </w:rPr>
        <w:t>&gt;</w:t>
      </w:r>
    </w:p>
    <w:p w14:paraId="0CCBB600"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7E11CBC7"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ISCC</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p>
    <w:p w14:paraId="0BC390D3"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ISCC_STCA+ISCC_STMX+ISCC_STUS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p>
    <w:p w14:paraId="6897A81F"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1D199351"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79354D0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ISC</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p>
    <w:p w14:paraId="0CD93E78"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ISC_STCA+ISC_STMX+ISC_STUS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p>
    <w:p w14:paraId="053E402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4030321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13FDB9D4"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SCD</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p>
    <w:p w14:paraId="07CEB2F7"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SCD_STCA+SCD_STMX+SCD_STUS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p>
    <w:p w14:paraId="1FB4630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6646FCD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4C5DEDDD"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SSCC</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p>
    <w:p w14:paraId="4A7B0E80"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SSCC_STCA+SSCC_STMX+SSCC_STUS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p>
    <w:p w14:paraId="6DE82ED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7F5924D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19E69A48"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SSC</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p>
    <w:p w14:paraId="3EB977B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SSC_STCA+SSC_STMX+SSC_STUS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p>
    <w:p w14:paraId="6C32DD8E"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766A794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Measures</w:t>
      </w:r>
      <w:r w:rsidRPr="00B96D0C">
        <w:rPr>
          <w:rFonts w:ascii="Consolas" w:hAnsi="Consolas" w:cs="Consolas"/>
          <w:color w:val="0000FF"/>
          <w:sz w:val="16"/>
          <w:szCs w:val="16"/>
        </w:rPr>
        <w:t>&gt;</w:t>
      </w:r>
    </w:p>
    <w:p w14:paraId="6DBACFBC" w14:textId="77777777" w:rsidR="00B96D0C" w:rsidRPr="00B96D0C" w:rsidRDefault="00B96D0C" w:rsidP="00B96D0C">
      <w:pPr>
        <w:autoSpaceDE w:val="0"/>
        <w:autoSpaceDN w:val="0"/>
        <w:adjustRightInd w:val="0"/>
        <w:jc w:val="left"/>
        <w:rPr>
          <w:rFonts w:ascii="Consolas" w:hAnsi="Consolas" w:cs="Consolas"/>
          <w:color w:val="0000FF"/>
          <w:sz w:val="16"/>
          <w:szCs w:val="16"/>
        </w:rPr>
      </w:pP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PKBExportDefinition</w:t>
      </w:r>
      <w:proofErr w:type="spellEnd"/>
      <w:r w:rsidRPr="00B96D0C">
        <w:rPr>
          <w:rFonts w:ascii="Consolas" w:hAnsi="Consolas" w:cs="Consolas"/>
          <w:color w:val="0000FF"/>
          <w:sz w:val="16"/>
          <w:szCs w:val="16"/>
        </w:rPr>
        <w:t>&gt;</w:t>
      </w:r>
    </w:p>
    <w:p w14:paraId="32C05BC1" w14:textId="77777777" w:rsidR="00B96D0C" w:rsidRDefault="00B96D0C" w:rsidP="00B96D0C"/>
    <w:p w14:paraId="188CC9B7" w14:textId="77777777" w:rsidR="00B96D0C" w:rsidRDefault="00B96D0C" w:rsidP="00714108">
      <w:r>
        <w:t xml:space="preserve">Note that the above example demonstrates </w:t>
      </w:r>
      <w:r w:rsidR="00D32358">
        <w:t>the</w:t>
      </w:r>
      <w:r>
        <w:t xml:space="preserve"> usage of two placeholders:</w:t>
      </w:r>
    </w:p>
    <w:p w14:paraId="6C2339B5" w14:textId="77777777" w:rsidR="00B96D0C" w:rsidRDefault="00770B3B" w:rsidP="00770B3B">
      <w:pPr>
        <w:tabs>
          <w:tab w:val="left" w:pos="8490"/>
        </w:tabs>
      </w:pPr>
      <w:r>
        <w:tab/>
      </w:r>
    </w:p>
    <w:p w14:paraId="1E69D8DB" w14:textId="77777777" w:rsidR="00B96D0C" w:rsidRPr="00714108" w:rsidRDefault="00B96D0C" w:rsidP="00714108">
      <w:pPr>
        <w:pStyle w:val="ListParagraph"/>
        <w:numPr>
          <w:ilvl w:val="0"/>
          <w:numId w:val="42"/>
        </w:numPr>
        <w:rPr>
          <w:rFonts w:ascii="Arial" w:hAnsi="Arial" w:cs="Arial"/>
          <w:sz w:val="16"/>
          <w:szCs w:val="16"/>
        </w:rPr>
      </w:pPr>
      <w:r w:rsidRPr="00714108">
        <w:rPr>
          <w:rFonts w:ascii="Arial" w:hAnsi="Arial" w:cs="Arial"/>
          <w:b/>
          <w:sz w:val="16"/>
          <w:szCs w:val="16"/>
        </w:rPr>
        <w:t>[current week member]</w:t>
      </w:r>
      <w:r w:rsidRPr="00714108">
        <w:rPr>
          <w:rFonts w:ascii="Arial" w:hAnsi="Arial" w:cs="Arial"/>
          <w:sz w:val="16"/>
          <w:szCs w:val="16"/>
        </w:rPr>
        <w:t xml:space="preserve"> </w:t>
      </w:r>
      <w:r w:rsidR="00714108" w:rsidRPr="00714108">
        <w:rPr>
          <w:rFonts w:ascii="Arial" w:hAnsi="Arial" w:cs="Arial"/>
          <w:sz w:val="16"/>
          <w:szCs w:val="16"/>
        </w:rPr>
        <w:t>–</w:t>
      </w:r>
      <w:r w:rsidRPr="00714108">
        <w:rPr>
          <w:rFonts w:ascii="Arial" w:hAnsi="Arial" w:cs="Arial"/>
          <w:sz w:val="16"/>
          <w:szCs w:val="16"/>
        </w:rPr>
        <w:t xml:space="preserve"> </w:t>
      </w:r>
      <w:r w:rsidR="00714108" w:rsidRPr="00714108">
        <w:rPr>
          <w:rFonts w:ascii="Arial" w:hAnsi="Arial" w:cs="Arial"/>
          <w:sz w:val="16"/>
          <w:szCs w:val="16"/>
        </w:rPr>
        <w:t>Will be substituted with the current Foundation Week Member Id</w:t>
      </w:r>
    </w:p>
    <w:p w14:paraId="5DB10606" w14:textId="77777777" w:rsidR="00B96D0C" w:rsidRPr="00714108" w:rsidRDefault="00B96D0C" w:rsidP="00714108">
      <w:pPr>
        <w:pStyle w:val="ListParagraph"/>
        <w:numPr>
          <w:ilvl w:val="0"/>
          <w:numId w:val="42"/>
        </w:numPr>
        <w:rPr>
          <w:rFonts w:ascii="Arial" w:hAnsi="Arial" w:cs="Arial"/>
          <w:sz w:val="16"/>
          <w:szCs w:val="16"/>
        </w:rPr>
      </w:pPr>
      <w:r w:rsidRPr="00714108">
        <w:rPr>
          <w:rFonts w:ascii="Arial" w:hAnsi="Arial" w:cs="Arial"/>
          <w:b/>
          <w:sz w:val="16"/>
          <w:szCs w:val="16"/>
        </w:rPr>
        <w:t>[period increment]</w:t>
      </w:r>
      <w:r w:rsidRPr="00714108">
        <w:rPr>
          <w:rFonts w:ascii="Arial" w:hAnsi="Arial" w:cs="Arial"/>
          <w:sz w:val="16"/>
          <w:szCs w:val="16"/>
        </w:rPr>
        <w:t xml:space="preserve"> </w:t>
      </w:r>
      <w:r w:rsidR="00714108" w:rsidRPr="00714108">
        <w:rPr>
          <w:rFonts w:ascii="Arial" w:hAnsi="Arial" w:cs="Arial"/>
          <w:sz w:val="16"/>
          <w:szCs w:val="16"/>
        </w:rPr>
        <w:t>– Will be</w:t>
      </w:r>
      <w:r w:rsidR="00714108">
        <w:rPr>
          <w:rFonts w:ascii="Arial" w:hAnsi="Arial" w:cs="Arial"/>
          <w:sz w:val="16"/>
          <w:szCs w:val="16"/>
        </w:rPr>
        <w:t xml:space="preserve"> substituted with the “period increment” argument value if supplied.  The default value is 0.</w:t>
      </w:r>
    </w:p>
    <w:p w14:paraId="6B41046C" w14:textId="77777777" w:rsidR="00BC5B70" w:rsidRDefault="00BC5B70" w:rsidP="00B96D0C">
      <w:pPr>
        <w:jc w:val="left"/>
        <w:rPr>
          <w:rFonts w:cs="Arial"/>
          <w:b/>
          <w:bCs/>
          <w:iCs/>
          <w:color w:val="005596"/>
          <w:sz w:val="28"/>
          <w:szCs w:val="28"/>
        </w:rPr>
      </w:pPr>
      <w:r>
        <w:br w:type="page"/>
      </w:r>
    </w:p>
    <w:p w14:paraId="0C86A509" w14:textId="74584463" w:rsidR="002D6C4D" w:rsidRDefault="002D6C4D" w:rsidP="002D6C4D">
      <w:pPr>
        <w:pStyle w:val="Heading2"/>
      </w:pPr>
      <w:bookmarkStart w:id="60" w:name="_Current_EKB_Time"/>
      <w:bookmarkStart w:id="61" w:name="_Toc114052228"/>
      <w:bookmarkEnd w:id="60"/>
      <w:r>
        <w:lastRenderedPageBreak/>
        <w:t>Create SFTP Control Files</w:t>
      </w:r>
      <w:r w:rsidR="00EB034D">
        <w:t xml:space="preserve"> (Cloud)</w:t>
      </w:r>
      <w:bookmarkEnd w:id="61"/>
    </w:p>
    <w:p w14:paraId="2475FAC0" w14:textId="77777777" w:rsidR="002D6C4D" w:rsidRDefault="002D6C4D" w:rsidP="002D6C4D">
      <w:pPr>
        <w:rPr>
          <w:rFonts w:cs="Arial"/>
        </w:rPr>
      </w:pPr>
    </w:p>
    <w:p w14:paraId="5D215F3B" w14:textId="77777777" w:rsidR="002D6C4D" w:rsidRDefault="002D6C4D" w:rsidP="002D6C4D">
      <w:pPr>
        <w:rPr>
          <w:rFonts w:cs="Arial"/>
        </w:rPr>
      </w:pPr>
      <w:r w:rsidRPr="00962735">
        <w:rPr>
          <w:rFonts w:cs="Arial"/>
          <w:b/>
        </w:rPr>
        <w:t>Mid-Tier</w:t>
      </w:r>
      <w:r>
        <w:rPr>
          <w:rFonts w:cs="Arial"/>
        </w:rPr>
        <w:t>: Primary only</w:t>
      </w:r>
    </w:p>
    <w:p w14:paraId="644F3F36" w14:textId="77777777" w:rsidR="002D6C4D" w:rsidRPr="00795D4F" w:rsidRDefault="002D6C4D" w:rsidP="002D6C4D">
      <w:pPr>
        <w:rPr>
          <w:rFonts w:cs="Arial"/>
        </w:rPr>
      </w:pPr>
    </w:p>
    <w:p w14:paraId="53FEA9DF" w14:textId="6E0D974E" w:rsidR="002D6C4D" w:rsidRDefault="002D6C4D" w:rsidP="002D6C4D">
      <w:r w:rsidRPr="00743D4B">
        <w:rPr>
          <w:rFonts w:cs="Arial"/>
          <w:b/>
          <w:szCs w:val="20"/>
        </w:rPr>
        <w:t>Purpose</w:t>
      </w:r>
      <w:r w:rsidRPr="00743D4B">
        <w:rPr>
          <w:rFonts w:cs="Arial"/>
          <w:szCs w:val="20"/>
        </w:rPr>
        <w:t xml:space="preserve">: </w:t>
      </w:r>
      <w:r w:rsidR="00950225">
        <w:t>Creates SQL Loader control files used when processing Structure Member and Fact data files from the SFTP Inbox.</w:t>
      </w:r>
    </w:p>
    <w:p w14:paraId="1A726B19" w14:textId="77777777" w:rsidR="00950225" w:rsidRPr="00795D4F" w:rsidRDefault="00950225" w:rsidP="002D6C4D">
      <w:pPr>
        <w:rPr>
          <w:rFonts w:cs="Arial"/>
        </w:rPr>
      </w:pPr>
    </w:p>
    <w:p w14:paraId="6BC7AE92" w14:textId="7B779970" w:rsidR="002D6C4D" w:rsidRPr="00795D4F" w:rsidRDefault="002D6C4D" w:rsidP="002D6C4D">
      <w:pPr>
        <w:rPr>
          <w:rFonts w:cs="Arial"/>
          <w:color w:val="auto"/>
        </w:rPr>
      </w:pPr>
      <w:r w:rsidRPr="00795D4F">
        <w:rPr>
          <w:rFonts w:cs="Arial"/>
          <w:b/>
          <w:color w:val="auto"/>
        </w:rPr>
        <w:t>Usage</w:t>
      </w:r>
      <w:r w:rsidRPr="00795D4F">
        <w:rPr>
          <w:rFonts w:cs="Arial"/>
          <w:color w:val="auto"/>
        </w:rPr>
        <w:t xml:space="preserve">: </w:t>
      </w:r>
      <w:proofErr w:type="spellStart"/>
      <w:r>
        <w:rPr>
          <w:rFonts w:cs="Arial"/>
          <w:color w:val="auto"/>
        </w:rPr>
        <w:t>CreateSFTPControlFiles</w:t>
      </w:r>
      <w:proofErr w:type="spellEnd"/>
      <w:r>
        <w:rPr>
          <w:rFonts w:cs="Arial"/>
          <w:color w:val="auto"/>
        </w:rPr>
        <w:t xml:space="preserve"> </w:t>
      </w:r>
      <w:r w:rsidRPr="00795D4F">
        <w:rPr>
          <w:rFonts w:cs="Arial"/>
          <w:color w:val="auto"/>
        </w:rPr>
        <w:t>[user] [data source] [</w:t>
      </w:r>
      <w:r>
        <w:rPr>
          <w:rFonts w:cs="Arial"/>
          <w:color w:val="auto"/>
        </w:rPr>
        <w:t>output path] [structure/actuals]</w:t>
      </w:r>
    </w:p>
    <w:p w14:paraId="6680F9B8" w14:textId="77777777" w:rsidR="002D6C4D" w:rsidRDefault="002D6C4D" w:rsidP="002D6C4D">
      <w:pPr>
        <w:rPr>
          <w:rFonts w:cs="Arial"/>
          <w:color w:val="auto"/>
        </w:rPr>
      </w:pPr>
    </w:p>
    <w:p w14:paraId="7CF8EA39" w14:textId="7B3B8564" w:rsidR="002D6C4D" w:rsidRDefault="002D6C4D" w:rsidP="002D6C4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333"/>
        <w:gridCol w:w="8186"/>
      </w:tblGrid>
      <w:tr w:rsidR="005B7D7F" w:rsidRPr="00631DAB" w14:paraId="470F1EBB" w14:textId="77777777" w:rsidTr="00C83706">
        <w:trPr>
          <w:jc w:val="center"/>
        </w:trPr>
        <w:tc>
          <w:tcPr>
            <w:tcW w:w="0" w:type="auto"/>
            <w:shd w:val="clear" w:color="auto" w:fill="005596" w:themeFill="text2"/>
            <w:vAlign w:val="center"/>
          </w:tcPr>
          <w:p w14:paraId="0A5497D3" w14:textId="77777777" w:rsidR="005B7D7F" w:rsidRPr="00631DAB" w:rsidRDefault="005B7D7F" w:rsidP="00C83706">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A512BED" w14:textId="77777777" w:rsidR="005B7D7F" w:rsidRPr="00631DAB" w:rsidRDefault="005B7D7F" w:rsidP="00C83706">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5B7D7F" w:rsidRPr="00631DAB" w14:paraId="7854F7BB" w14:textId="77777777" w:rsidTr="00C83706">
        <w:trPr>
          <w:jc w:val="center"/>
        </w:trPr>
        <w:tc>
          <w:tcPr>
            <w:tcW w:w="0" w:type="auto"/>
            <w:vAlign w:val="center"/>
          </w:tcPr>
          <w:p w14:paraId="2A1ABA89" w14:textId="77777777" w:rsidR="005B7D7F" w:rsidRPr="00B650A8" w:rsidRDefault="005B7D7F" w:rsidP="00C83706">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5E72E200" w14:textId="77777777" w:rsidR="005B7D7F" w:rsidRPr="00631DAB" w:rsidRDefault="005B7D7F"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5B7D7F" w:rsidRPr="00631DAB" w14:paraId="48110129" w14:textId="77777777" w:rsidTr="00C83706">
        <w:trPr>
          <w:jc w:val="center"/>
        </w:trPr>
        <w:tc>
          <w:tcPr>
            <w:tcW w:w="0" w:type="auto"/>
            <w:vAlign w:val="center"/>
          </w:tcPr>
          <w:p w14:paraId="6EB0CA0D" w14:textId="77777777" w:rsidR="005B7D7F" w:rsidRPr="00B650A8" w:rsidRDefault="005B7D7F" w:rsidP="00C83706">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0F443E26" w14:textId="77777777" w:rsidR="005B7D7F" w:rsidRPr="00631DAB" w:rsidRDefault="005B7D7F"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5B7D7F" w:rsidRPr="00631DAB" w14:paraId="05B58F38" w14:textId="77777777" w:rsidTr="00C83706">
        <w:trPr>
          <w:jc w:val="center"/>
        </w:trPr>
        <w:tc>
          <w:tcPr>
            <w:tcW w:w="0" w:type="auto"/>
            <w:vAlign w:val="center"/>
          </w:tcPr>
          <w:p w14:paraId="4F665510" w14:textId="77777777" w:rsidR="005B7D7F" w:rsidRPr="00B650A8" w:rsidRDefault="005B7D7F" w:rsidP="00C83706">
            <w:pPr>
              <w:jc w:val="left"/>
              <w:rPr>
                <w:rFonts w:asciiTheme="minorHAnsi" w:hAnsiTheme="minorHAnsi" w:cstheme="minorHAnsi"/>
                <w:sz w:val="16"/>
                <w:szCs w:val="16"/>
              </w:rPr>
            </w:pPr>
            <w:r>
              <w:rPr>
                <w:rFonts w:asciiTheme="minorHAnsi" w:hAnsiTheme="minorHAnsi" w:cstheme="minorHAnsi"/>
                <w:color w:val="auto"/>
                <w:sz w:val="16"/>
                <w:szCs w:val="16"/>
              </w:rPr>
              <w:t>output path</w:t>
            </w:r>
          </w:p>
        </w:tc>
        <w:tc>
          <w:tcPr>
            <w:tcW w:w="0" w:type="auto"/>
            <w:vAlign w:val="center"/>
          </w:tcPr>
          <w:p w14:paraId="23DA387B" w14:textId="5F595D79" w:rsidR="005B7D7F" w:rsidRPr="00631DAB" w:rsidRDefault="005B7D7F"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directory that the control files will be written to.</w:t>
            </w:r>
          </w:p>
        </w:tc>
      </w:tr>
      <w:tr w:rsidR="005B7D7F" w:rsidRPr="00631DAB" w14:paraId="74B7AF60" w14:textId="77777777" w:rsidTr="00C83706">
        <w:trPr>
          <w:jc w:val="center"/>
        </w:trPr>
        <w:tc>
          <w:tcPr>
            <w:tcW w:w="0" w:type="auto"/>
            <w:vAlign w:val="center"/>
          </w:tcPr>
          <w:p w14:paraId="2144043A" w14:textId="77777777" w:rsidR="005B7D7F" w:rsidRDefault="005B7D7F" w:rsidP="00C83706">
            <w:pPr>
              <w:jc w:val="left"/>
              <w:rPr>
                <w:rFonts w:asciiTheme="minorHAnsi" w:hAnsiTheme="minorHAnsi" w:cstheme="minorHAnsi"/>
                <w:color w:val="auto"/>
                <w:sz w:val="16"/>
                <w:szCs w:val="16"/>
              </w:rPr>
            </w:pPr>
            <w:r>
              <w:rPr>
                <w:rFonts w:asciiTheme="minorHAnsi" w:hAnsiTheme="minorHAnsi" w:cstheme="minorHAnsi"/>
                <w:color w:val="auto"/>
                <w:sz w:val="16"/>
                <w:szCs w:val="16"/>
              </w:rPr>
              <w:t>structure/actuals</w:t>
            </w:r>
          </w:p>
        </w:tc>
        <w:tc>
          <w:tcPr>
            <w:tcW w:w="0" w:type="auto"/>
            <w:vAlign w:val="center"/>
          </w:tcPr>
          <w:p w14:paraId="4962F757" w14:textId="14C24C04" w:rsidR="005B7D7F" w:rsidRDefault="005B7D7F"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w:t>
            </w:r>
            <w:proofErr w:type="gramStart"/>
            <w:r>
              <w:rPr>
                <w:rFonts w:asciiTheme="minorHAnsi" w:hAnsiTheme="minorHAnsi" w:cstheme="minorHAnsi"/>
                <w:color w:val="auto"/>
                <w:sz w:val="16"/>
                <w:szCs w:val="16"/>
              </w:rPr>
              <w:t>structure</w:t>
            </w:r>
            <w:proofErr w:type="gramEnd"/>
            <w:r>
              <w:rPr>
                <w:rFonts w:asciiTheme="minorHAnsi" w:hAnsiTheme="minorHAnsi" w:cstheme="minorHAnsi"/>
                <w:color w:val="auto"/>
                <w:sz w:val="16"/>
                <w:szCs w:val="16"/>
              </w:rPr>
              <w:t>’ will create control files for the JI staging tables and ‘actuals’ will create control files for all actuals staging tables.</w:t>
            </w:r>
          </w:p>
        </w:tc>
      </w:tr>
    </w:tbl>
    <w:p w14:paraId="0165693B" w14:textId="4D40A05B" w:rsidR="002D6C4D" w:rsidRPr="00B650A8" w:rsidRDefault="002D6C4D" w:rsidP="002D6C4D">
      <w:pPr>
        <w:rPr>
          <w:rFonts w:cs="Arial"/>
          <w:color w:val="auto"/>
        </w:rPr>
      </w:pPr>
    </w:p>
    <w:p w14:paraId="2A82A6C5" w14:textId="7FF2B801" w:rsidR="002D6C4D" w:rsidRDefault="002D6C4D" w:rsidP="002D6C4D">
      <w:pPr>
        <w:rPr>
          <w:rFonts w:cs="Arial"/>
        </w:rPr>
      </w:pPr>
      <w:r w:rsidRPr="00795D4F">
        <w:rPr>
          <w:rFonts w:cs="Arial"/>
          <w:b/>
        </w:rPr>
        <w:t>Return Codes</w:t>
      </w:r>
      <w:r w:rsidRPr="00795D4F">
        <w:rPr>
          <w:rFonts w:cs="Arial"/>
        </w:rPr>
        <w:t>:</w:t>
      </w:r>
    </w:p>
    <w:p w14:paraId="1D8A0397" w14:textId="77777777" w:rsidR="00AE16D1" w:rsidRPr="00795D4F" w:rsidRDefault="00AE16D1" w:rsidP="002D6C4D">
      <w:pPr>
        <w:rPr>
          <w:rFonts w:cs="Arial"/>
        </w:rPr>
      </w:pPr>
    </w:p>
    <w:tbl>
      <w:tblPr>
        <w:tblStyle w:val="TableGrid"/>
        <w:tblW w:w="0" w:type="auto"/>
        <w:jc w:val="center"/>
        <w:tblLook w:val="04A0" w:firstRow="1" w:lastRow="0" w:firstColumn="1" w:lastColumn="0" w:noHBand="0" w:noVBand="1"/>
      </w:tblPr>
      <w:tblGrid>
        <w:gridCol w:w="924"/>
        <w:gridCol w:w="4303"/>
      </w:tblGrid>
      <w:tr w:rsidR="002D6C4D" w:rsidRPr="0067354F" w14:paraId="1C8EB6AD" w14:textId="77777777" w:rsidTr="002D6C4D">
        <w:trPr>
          <w:jc w:val="center"/>
        </w:trPr>
        <w:tc>
          <w:tcPr>
            <w:tcW w:w="0" w:type="auto"/>
            <w:shd w:val="clear" w:color="auto" w:fill="005596" w:themeFill="text2"/>
            <w:vAlign w:val="center"/>
          </w:tcPr>
          <w:p w14:paraId="71449F18" w14:textId="77777777" w:rsidR="002D6C4D" w:rsidRPr="0067354F" w:rsidRDefault="002D6C4D" w:rsidP="002D6C4D">
            <w:pPr>
              <w:jc w:val="center"/>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09844A7" w14:textId="77777777" w:rsidR="002D6C4D" w:rsidRPr="0067354F" w:rsidRDefault="002D6C4D" w:rsidP="002D6C4D">
            <w:pPr>
              <w:jc w:val="left"/>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Message</w:t>
            </w:r>
          </w:p>
        </w:tc>
      </w:tr>
      <w:tr w:rsidR="002D6C4D" w:rsidRPr="0067354F" w14:paraId="1656F87F" w14:textId="77777777" w:rsidTr="002D6C4D">
        <w:trPr>
          <w:jc w:val="center"/>
        </w:trPr>
        <w:tc>
          <w:tcPr>
            <w:tcW w:w="0" w:type="auto"/>
            <w:vAlign w:val="center"/>
          </w:tcPr>
          <w:p w14:paraId="2A02D601" w14:textId="77777777" w:rsidR="002D6C4D" w:rsidRPr="0067354F" w:rsidRDefault="002D6C4D" w:rsidP="002D6C4D">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-9002</w:t>
            </w:r>
          </w:p>
        </w:tc>
        <w:tc>
          <w:tcPr>
            <w:tcW w:w="0" w:type="auto"/>
            <w:vAlign w:val="center"/>
          </w:tcPr>
          <w:p w14:paraId="49D89EF5" w14:textId="77777777" w:rsidR="002D6C4D" w:rsidRPr="0067354F" w:rsidRDefault="002D6C4D" w:rsidP="002D6C4D">
            <w:pPr>
              <w:autoSpaceDE w:val="0"/>
              <w:autoSpaceDN w:val="0"/>
              <w:adjustRightInd w:val="0"/>
              <w:jc w:val="left"/>
              <w:rPr>
                <w:rFonts w:asciiTheme="minorHAnsi" w:hAnsiTheme="minorHAnsi" w:cstheme="minorHAnsi"/>
                <w:color w:val="auto"/>
                <w:sz w:val="16"/>
                <w:szCs w:val="16"/>
              </w:rPr>
            </w:pPr>
            <w:r w:rsidRPr="0067354F">
              <w:rPr>
                <w:rFonts w:asciiTheme="minorHAnsi" w:hAnsiTheme="minorHAnsi" w:cstheme="minorHAnsi"/>
                <w:color w:val="auto"/>
                <w:sz w:val="16"/>
                <w:szCs w:val="16"/>
              </w:rPr>
              <w:t xml:space="preserve">Usage: </w:t>
            </w:r>
            <w:r w:rsidRPr="0067354F">
              <w:rPr>
                <w:rFonts w:cs="Arial"/>
                <w:color w:val="auto"/>
                <w:sz w:val="16"/>
                <w:szCs w:val="16"/>
              </w:rPr>
              <w:t>[user] [data source] [output path] [structure/actuals]</w:t>
            </w:r>
          </w:p>
        </w:tc>
      </w:tr>
      <w:tr w:rsidR="002D6C4D" w:rsidRPr="0067354F" w14:paraId="134FB248" w14:textId="77777777" w:rsidTr="002D6C4D">
        <w:trPr>
          <w:jc w:val="center"/>
        </w:trPr>
        <w:tc>
          <w:tcPr>
            <w:tcW w:w="0" w:type="auto"/>
            <w:vAlign w:val="center"/>
          </w:tcPr>
          <w:p w14:paraId="2187CB4C" w14:textId="77777777" w:rsidR="002D6C4D" w:rsidRPr="0067354F" w:rsidRDefault="002D6C4D" w:rsidP="002D6C4D">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-9001</w:t>
            </w:r>
          </w:p>
        </w:tc>
        <w:tc>
          <w:tcPr>
            <w:tcW w:w="0" w:type="auto"/>
            <w:vAlign w:val="center"/>
          </w:tcPr>
          <w:p w14:paraId="718EEE0F" w14:textId="77777777" w:rsidR="002D6C4D" w:rsidRPr="0067354F" w:rsidRDefault="002D6C4D" w:rsidP="002D6C4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Dump failed</w:t>
            </w:r>
          </w:p>
        </w:tc>
      </w:tr>
      <w:tr w:rsidR="002D6C4D" w:rsidRPr="0067354F" w14:paraId="516DFAAB" w14:textId="77777777" w:rsidTr="002D6C4D">
        <w:trPr>
          <w:jc w:val="center"/>
        </w:trPr>
        <w:tc>
          <w:tcPr>
            <w:tcW w:w="0" w:type="auto"/>
            <w:vAlign w:val="center"/>
          </w:tcPr>
          <w:p w14:paraId="73773F4E" w14:textId="77777777" w:rsidR="002D6C4D" w:rsidRPr="0067354F" w:rsidRDefault="002D6C4D" w:rsidP="002D6C4D">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40C49AA8" w14:textId="77777777" w:rsidR="002D6C4D" w:rsidRDefault="002D6C4D" w:rsidP="002D6C4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No records found in any {0} tables.</w:t>
            </w:r>
          </w:p>
        </w:tc>
      </w:tr>
      <w:tr w:rsidR="002D6C4D" w:rsidRPr="0067354F" w14:paraId="3AB5D4D3" w14:textId="77777777" w:rsidTr="002D6C4D">
        <w:trPr>
          <w:jc w:val="center"/>
        </w:trPr>
        <w:tc>
          <w:tcPr>
            <w:tcW w:w="0" w:type="auto"/>
            <w:vAlign w:val="center"/>
          </w:tcPr>
          <w:p w14:paraId="03365195" w14:textId="77777777" w:rsidR="002D6C4D" w:rsidRDefault="002D6C4D" w:rsidP="002D6C4D">
            <w:pPr>
              <w:jc w:val="center"/>
              <w:rPr>
                <w:rFonts w:asciiTheme="minorHAnsi" w:hAnsiTheme="minorHAnsi" w:cstheme="minorHAnsi"/>
                <w:color w:val="auto"/>
                <w:sz w:val="16"/>
                <w:szCs w:val="16"/>
              </w:rPr>
            </w:pPr>
            <w:r>
              <w:rPr>
                <w:rFonts w:asciiTheme="minorHAnsi" w:hAnsiTheme="minorHAnsi" w:cstheme="minorHAnsi"/>
                <w:color w:val="auto"/>
                <w:sz w:val="16"/>
                <w:szCs w:val="16"/>
              </w:rPr>
              <w:t>9001</w:t>
            </w:r>
          </w:p>
        </w:tc>
        <w:tc>
          <w:tcPr>
            <w:tcW w:w="0" w:type="auto"/>
            <w:vAlign w:val="center"/>
          </w:tcPr>
          <w:p w14:paraId="55E48457" w14:textId="77777777" w:rsidR="002D6C4D" w:rsidRDefault="002D6C4D" w:rsidP="002D6C4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Number of {0} table dump files written: {1}</w:t>
            </w:r>
          </w:p>
        </w:tc>
      </w:tr>
    </w:tbl>
    <w:p w14:paraId="6A25701C" w14:textId="77777777" w:rsidR="00727BA1" w:rsidRDefault="00727BA1" w:rsidP="00727BA1">
      <w:pPr>
        <w:rPr>
          <w:b/>
        </w:rPr>
      </w:pPr>
    </w:p>
    <w:tbl>
      <w:tblPr>
        <w:tblStyle w:val="TableGrid"/>
        <w:tblW w:w="0" w:type="auto"/>
        <w:jc w:val="center"/>
        <w:tblLook w:val="04A0" w:firstRow="1" w:lastRow="0" w:firstColumn="1" w:lastColumn="0" w:noHBand="0" w:noVBand="1"/>
      </w:tblPr>
      <w:tblGrid>
        <w:gridCol w:w="924"/>
        <w:gridCol w:w="4303"/>
      </w:tblGrid>
      <w:tr w:rsidR="00AE16D1" w:rsidRPr="0067354F" w14:paraId="77EC9F0D" w14:textId="77777777" w:rsidTr="00C83706">
        <w:trPr>
          <w:jc w:val="center"/>
        </w:trPr>
        <w:tc>
          <w:tcPr>
            <w:tcW w:w="0" w:type="auto"/>
            <w:shd w:val="clear" w:color="auto" w:fill="005596" w:themeFill="text2"/>
            <w:vAlign w:val="center"/>
          </w:tcPr>
          <w:p w14:paraId="67CF5F8B" w14:textId="77777777" w:rsidR="00AE16D1" w:rsidRPr="0067354F" w:rsidRDefault="00AE16D1" w:rsidP="00C83706">
            <w:pPr>
              <w:jc w:val="center"/>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9915813" w14:textId="77777777" w:rsidR="00AE16D1" w:rsidRPr="0067354F" w:rsidRDefault="00AE16D1" w:rsidP="00C83706">
            <w:pPr>
              <w:jc w:val="left"/>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Message</w:t>
            </w:r>
          </w:p>
        </w:tc>
      </w:tr>
      <w:tr w:rsidR="00AE16D1" w:rsidRPr="0067354F" w14:paraId="334FE16C" w14:textId="77777777" w:rsidTr="00C83706">
        <w:trPr>
          <w:jc w:val="center"/>
        </w:trPr>
        <w:tc>
          <w:tcPr>
            <w:tcW w:w="0" w:type="auto"/>
            <w:vAlign w:val="center"/>
          </w:tcPr>
          <w:p w14:paraId="4B9EA0DF" w14:textId="77777777" w:rsidR="00AE16D1" w:rsidRPr="0067354F" w:rsidRDefault="00AE16D1" w:rsidP="00C83706">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-9002</w:t>
            </w:r>
          </w:p>
        </w:tc>
        <w:tc>
          <w:tcPr>
            <w:tcW w:w="0" w:type="auto"/>
            <w:vAlign w:val="center"/>
          </w:tcPr>
          <w:p w14:paraId="1F8E5B43" w14:textId="77777777" w:rsidR="00AE16D1" w:rsidRPr="0067354F" w:rsidRDefault="00AE16D1" w:rsidP="00C83706">
            <w:pPr>
              <w:autoSpaceDE w:val="0"/>
              <w:autoSpaceDN w:val="0"/>
              <w:adjustRightInd w:val="0"/>
              <w:jc w:val="left"/>
              <w:rPr>
                <w:rFonts w:asciiTheme="minorHAnsi" w:hAnsiTheme="minorHAnsi" w:cstheme="minorHAnsi"/>
                <w:color w:val="auto"/>
                <w:sz w:val="16"/>
                <w:szCs w:val="16"/>
              </w:rPr>
            </w:pPr>
            <w:r w:rsidRPr="0067354F">
              <w:rPr>
                <w:rFonts w:asciiTheme="minorHAnsi" w:hAnsiTheme="minorHAnsi" w:cstheme="minorHAnsi"/>
                <w:color w:val="auto"/>
                <w:sz w:val="16"/>
                <w:szCs w:val="16"/>
              </w:rPr>
              <w:t xml:space="preserve">Usage: </w:t>
            </w:r>
            <w:r w:rsidRPr="0067354F">
              <w:rPr>
                <w:rFonts w:cs="Arial"/>
                <w:color w:val="auto"/>
                <w:sz w:val="16"/>
                <w:szCs w:val="16"/>
              </w:rPr>
              <w:t>[user] [data source] [output path] [structure/actuals]</w:t>
            </w:r>
          </w:p>
        </w:tc>
      </w:tr>
      <w:tr w:rsidR="00AE16D1" w:rsidRPr="0067354F" w14:paraId="55FCAB71" w14:textId="77777777" w:rsidTr="00C83706">
        <w:trPr>
          <w:jc w:val="center"/>
        </w:trPr>
        <w:tc>
          <w:tcPr>
            <w:tcW w:w="0" w:type="auto"/>
            <w:vAlign w:val="center"/>
          </w:tcPr>
          <w:p w14:paraId="1A87BC09" w14:textId="77777777" w:rsidR="00AE16D1" w:rsidRPr="0067354F" w:rsidRDefault="00AE16D1" w:rsidP="00C83706">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-9001</w:t>
            </w:r>
          </w:p>
        </w:tc>
        <w:tc>
          <w:tcPr>
            <w:tcW w:w="0" w:type="auto"/>
            <w:vAlign w:val="center"/>
          </w:tcPr>
          <w:p w14:paraId="644569E7" w14:textId="77777777" w:rsidR="00AE16D1" w:rsidRPr="002D6C4D" w:rsidRDefault="00AE16D1" w:rsidP="00C83706">
            <w:pPr>
              <w:autoSpaceDE w:val="0"/>
              <w:autoSpaceDN w:val="0"/>
              <w:adjustRightInd w:val="0"/>
              <w:jc w:val="left"/>
              <w:rPr>
                <w:rFonts w:asciiTheme="minorHAnsi" w:hAnsiTheme="minorHAnsi" w:cstheme="minorHAnsi"/>
                <w:color w:val="auto"/>
                <w:sz w:val="16"/>
                <w:szCs w:val="16"/>
              </w:rPr>
            </w:pPr>
            <w:r w:rsidRPr="002D6C4D">
              <w:rPr>
                <w:rFonts w:asciiTheme="minorHAnsi" w:hAnsiTheme="minorHAnsi" w:cstheme="minorHAnsi"/>
                <w:color w:val="auto"/>
                <w:sz w:val="16"/>
                <w:szCs w:val="16"/>
              </w:rPr>
              <w:t>Create SQLLDR control file failed</w:t>
            </w:r>
          </w:p>
        </w:tc>
      </w:tr>
      <w:tr w:rsidR="00AE16D1" w:rsidRPr="0067354F" w14:paraId="30E74322" w14:textId="77777777" w:rsidTr="00C83706">
        <w:trPr>
          <w:jc w:val="center"/>
        </w:trPr>
        <w:tc>
          <w:tcPr>
            <w:tcW w:w="0" w:type="auto"/>
            <w:vAlign w:val="center"/>
          </w:tcPr>
          <w:p w14:paraId="5949F6CD" w14:textId="77777777" w:rsidR="00AE16D1" w:rsidRPr="0067354F" w:rsidRDefault="00AE16D1" w:rsidP="00C83706">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058DEDC5" w14:textId="77777777" w:rsidR="00AE16D1" w:rsidRPr="002D6C4D" w:rsidRDefault="00AE16D1" w:rsidP="00C83706">
            <w:pPr>
              <w:autoSpaceDE w:val="0"/>
              <w:autoSpaceDN w:val="0"/>
              <w:adjustRightInd w:val="0"/>
              <w:jc w:val="left"/>
              <w:rPr>
                <w:rFonts w:asciiTheme="minorHAnsi" w:hAnsiTheme="minorHAnsi" w:cstheme="minorHAnsi"/>
                <w:color w:val="auto"/>
                <w:sz w:val="16"/>
                <w:szCs w:val="16"/>
              </w:rPr>
            </w:pPr>
            <w:r w:rsidRPr="002D6C4D">
              <w:rPr>
                <w:rFonts w:asciiTheme="minorHAnsi" w:hAnsiTheme="minorHAnsi" w:cstheme="minorHAnsi"/>
                <w:color w:val="auto"/>
                <w:sz w:val="16"/>
                <w:szCs w:val="16"/>
              </w:rPr>
              <w:t>No eligible {0} tables found to create SQLLDR control files for</w:t>
            </w:r>
          </w:p>
        </w:tc>
      </w:tr>
      <w:tr w:rsidR="00AE16D1" w:rsidRPr="0067354F" w14:paraId="15891578" w14:textId="77777777" w:rsidTr="00C83706">
        <w:trPr>
          <w:jc w:val="center"/>
        </w:trPr>
        <w:tc>
          <w:tcPr>
            <w:tcW w:w="0" w:type="auto"/>
            <w:vAlign w:val="center"/>
          </w:tcPr>
          <w:p w14:paraId="33073B68" w14:textId="77777777" w:rsidR="00AE16D1" w:rsidRDefault="00AE16D1" w:rsidP="00C83706">
            <w:pPr>
              <w:jc w:val="center"/>
              <w:rPr>
                <w:rFonts w:asciiTheme="minorHAnsi" w:hAnsiTheme="minorHAnsi" w:cstheme="minorHAnsi"/>
                <w:color w:val="auto"/>
                <w:sz w:val="16"/>
                <w:szCs w:val="16"/>
              </w:rPr>
            </w:pPr>
            <w:r>
              <w:rPr>
                <w:rFonts w:asciiTheme="minorHAnsi" w:hAnsiTheme="minorHAnsi" w:cstheme="minorHAnsi"/>
                <w:color w:val="auto"/>
                <w:sz w:val="16"/>
                <w:szCs w:val="16"/>
              </w:rPr>
              <w:t>9001</w:t>
            </w:r>
          </w:p>
        </w:tc>
        <w:tc>
          <w:tcPr>
            <w:tcW w:w="0" w:type="auto"/>
            <w:vAlign w:val="center"/>
          </w:tcPr>
          <w:p w14:paraId="377EC645" w14:textId="77777777" w:rsidR="00AE16D1" w:rsidRPr="002D6C4D" w:rsidRDefault="00AE16D1" w:rsidP="00C83706">
            <w:pPr>
              <w:autoSpaceDE w:val="0"/>
              <w:autoSpaceDN w:val="0"/>
              <w:adjustRightInd w:val="0"/>
              <w:jc w:val="left"/>
              <w:rPr>
                <w:rFonts w:asciiTheme="minorHAnsi" w:hAnsiTheme="minorHAnsi" w:cstheme="minorHAnsi"/>
                <w:color w:val="auto"/>
                <w:sz w:val="16"/>
                <w:szCs w:val="16"/>
              </w:rPr>
            </w:pPr>
            <w:r w:rsidRPr="002D6C4D">
              <w:rPr>
                <w:rFonts w:asciiTheme="minorHAnsi" w:hAnsiTheme="minorHAnsi" w:cstheme="minorHAnsi"/>
                <w:color w:val="auto"/>
                <w:sz w:val="16"/>
                <w:szCs w:val="16"/>
              </w:rPr>
              <w:t>Number of {0} table SQLLDR control files written: {1</w:t>
            </w:r>
            <w:r>
              <w:rPr>
                <w:rFonts w:asciiTheme="minorHAnsi" w:hAnsiTheme="minorHAnsi" w:cstheme="minorHAnsi"/>
                <w:color w:val="auto"/>
                <w:sz w:val="16"/>
                <w:szCs w:val="16"/>
              </w:rPr>
              <w:t>}</w:t>
            </w:r>
          </w:p>
        </w:tc>
      </w:tr>
    </w:tbl>
    <w:p w14:paraId="2CD253D8" w14:textId="77777777" w:rsidR="00AE16D1" w:rsidRDefault="00AE16D1" w:rsidP="00727BA1">
      <w:pPr>
        <w:rPr>
          <w:b/>
        </w:rPr>
      </w:pPr>
    </w:p>
    <w:p w14:paraId="07CD7476" w14:textId="36352464" w:rsidR="00727BA1" w:rsidRDefault="00727BA1" w:rsidP="004A4FBC">
      <w:pPr>
        <w:pStyle w:val="Heading4"/>
      </w:pPr>
      <w:bookmarkStart w:id="62" w:name="_Toc114052229"/>
      <w:r w:rsidRPr="00A22393">
        <w:t xml:space="preserve">Sample </w:t>
      </w:r>
      <w:proofErr w:type="spellStart"/>
      <w:r>
        <w:t>SFTPControlTemplate.ctl</w:t>
      </w:r>
      <w:proofErr w:type="spellEnd"/>
      <w:r>
        <w:t xml:space="preserve"> file</w:t>
      </w:r>
      <w:bookmarkEnd w:id="62"/>
    </w:p>
    <w:p w14:paraId="2FC1DFE7" w14:textId="77777777" w:rsidR="004A4FBC" w:rsidRDefault="004A4FBC" w:rsidP="00727BA1">
      <w:pPr>
        <w:rPr>
          <w:b/>
        </w:rPr>
      </w:pPr>
    </w:p>
    <w:p w14:paraId="41BFA221"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OPTIONS (skip=1)</w:t>
      </w:r>
    </w:p>
    <w:p w14:paraId="6FBB99FC"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LOAD DATA</w:t>
      </w:r>
    </w:p>
    <w:p w14:paraId="0B0F5C20"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INFILE 'placeholder.dat'</w:t>
      </w:r>
    </w:p>
    <w:p w14:paraId="674DE99A"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BADFILE '</w:t>
      </w:r>
      <w:proofErr w:type="spellStart"/>
      <w:r w:rsidRPr="00727BA1">
        <w:rPr>
          <w:rFonts w:ascii="Courier New" w:hAnsi="Courier New" w:cs="Courier New"/>
          <w:color w:val="auto"/>
          <w:sz w:val="16"/>
          <w:szCs w:val="16"/>
        </w:rPr>
        <w:t>placeholder.bad</w:t>
      </w:r>
      <w:proofErr w:type="spellEnd"/>
      <w:r w:rsidRPr="00727BA1">
        <w:rPr>
          <w:rFonts w:ascii="Courier New" w:hAnsi="Courier New" w:cs="Courier New"/>
          <w:color w:val="auto"/>
          <w:sz w:val="16"/>
          <w:szCs w:val="16"/>
        </w:rPr>
        <w:t>'</w:t>
      </w:r>
    </w:p>
    <w:p w14:paraId="330798B4" w14:textId="46F74361" w:rsidR="00727BA1" w:rsidRPr="00727BA1" w:rsidRDefault="003828B6" w:rsidP="00727BA1">
      <w:pPr>
        <w:rPr>
          <w:rFonts w:ascii="Courier New" w:hAnsi="Courier New" w:cs="Courier New"/>
          <w:color w:val="auto"/>
          <w:sz w:val="16"/>
          <w:szCs w:val="16"/>
        </w:rPr>
      </w:pPr>
      <w:r>
        <w:rPr>
          <w:rFonts w:ascii="Courier New" w:hAnsi="Courier New" w:cs="Courier New"/>
          <w:color w:val="auto"/>
          <w:sz w:val="16"/>
          <w:szCs w:val="16"/>
        </w:rPr>
        <w:t>TRUNCATE</w:t>
      </w:r>
    </w:p>
    <w:p w14:paraId="457A107A"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INTO TABLE {0}</w:t>
      </w:r>
    </w:p>
    <w:p w14:paraId="76D6DF0D"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FIELDS TERMINATED BY '|' OPTIONALLY ENCLOSED BY '"'</w:t>
      </w:r>
    </w:p>
    <w:p w14:paraId="2C37E18C"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TRAILING NULLCOLS</w:t>
      </w:r>
    </w:p>
    <w:p w14:paraId="76D47A05"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w:t>
      </w:r>
    </w:p>
    <w:p w14:paraId="5059FA91"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{1}</w:t>
      </w:r>
    </w:p>
    <w:p w14:paraId="0A18A7B8" w14:textId="6ABC6729"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w:t>
      </w:r>
    </w:p>
    <w:p w14:paraId="385380D2" w14:textId="611F554F" w:rsidR="004E6B7B" w:rsidRDefault="004E6B7B" w:rsidP="004E6B7B">
      <w:pPr>
        <w:pStyle w:val="Heading2"/>
      </w:pPr>
      <w:bookmarkStart w:id="63" w:name="_Toc114052230"/>
      <w:r>
        <w:t>Current</w:t>
      </w:r>
      <w:r w:rsidR="00F56B34">
        <w:t xml:space="preserve"> </w:t>
      </w:r>
      <w:r>
        <w:t>EKB</w:t>
      </w:r>
      <w:r w:rsidR="00F56B34">
        <w:t xml:space="preserve"> </w:t>
      </w:r>
      <w:r>
        <w:t>Time</w:t>
      </w:r>
      <w:bookmarkEnd w:id="63"/>
    </w:p>
    <w:p w14:paraId="7681CD2E" w14:textId="77777777" w:rsidR="004E6B7B" w:rsidRDefault="004E6B7B" w:rsidP="004E6B7B">
      <w:pPr>
        <w:rPr>
          <w:rFonts w:cs="Arial"/>
        </w:rPr>
      </w:pPr>
    </w:p>
    <w:p w14:paraId="6CA95631" w14:textId="77777777" w:rsidR="004E6B7B" w:rsidRDefault="004E6B7B" w:rsidP="004E6B7B">
      <w:pPr>
        <w:rPr>
          <w:rFonts w:cs="Arial"/>
        </w:rPr>
      </w:pPr>
      <w:r w:rsidRPr="00962735">
        <w:rPr>
          <w:rFonts w:cs="Arial"/>
          <w:b/>
        </w:rPr>
        <w:t>Mid-Tier</w:t>
      </w:r>
      <w:r>
        <w:rPr>
          <w:rFonts w:cs="Arial"/>
        </w:rPr>
        <w:t>: Primary only</w:t>
      </w:r>
    </w:p>
    <w:p w14:paraId="375C9900" w14:textId="77777777" w:rsidR="004E6B7B" w:rsidRPr="00795D4F" w:rsidRDefault="004E6B7B" w:rsidP="004E6B7B">
      <w:pPr>
        <w:rPr>
          <w:rFonts w:cs="Arial"/>
        </w:rPr>
      </w:pPr>
    </w:p>
    <w:p w14:paraId="766670EF" w14:textId="77777777" w:rsidR="004E6B7B" w:rsidRDefault="004E6B7B" w:rsidP="004E6B7B">
      <w:pPr>
        <w:rPr>
          <w:rFonts w:cs="Arial"/>
        </w:rPr>
      </w:pPr>
      <w:r w:rsidRPr="00795D4F">
        <w:rPr>
          <w:rFonts w:cs="Arial"/>
          <w:b/>
        </w:rPr>
        <w:t>Purpose</w:t>
      </w:r>
      <w:r w:rsidRPr="00795D4F">
        <w:rPr>
          <w:rFonts w:cs="Arial"/>
        </w:rPr>
        <w:t xml:space="preserve">: To determine </w:t>
      </w:r>
      <w:r>
        <w:rPr>
          <w:rFonts w:cs="Arial"/>
        </w:rPr>
        <w:t>the current Foundation Calendar Member or Calendar Member from an offset of the current Member.</w:t>
      </w:r>
    </w:p>
    <w:p w14:paraId="53077C28" w14:textId="77777777" w:rsidR="004E6B7B" w:rsidRPr="00795D4F" w:rsidRDefault="004E6B7B" w:rsidP="004E6B7B">
      <w:pPr>
        <w:rPr>
          <w:rFonts w:cs="Arial"/>
        </w:rPr>
      </w:pPr>
    </w:p>
    <w:p w14:paraId="6132E3C5" w14:textId="77777777" w:rsidR="004E6B7B" w:rsidRPr="00795D4F" w:rsidRDefault="004E6B7B" w:rsidP="004E6B7B">
      <w:pPr>
        <w:rPr>
          <w:rFonts w:cs="Arial"/>
          <w:color w:val="auto"/>
        </w:rPr>
      </w:pPr>
      <w:r w:rsidRPr="00795D4F">
        <w:rPr>
          <w:rFonts w:cs="Arial"/>
          <w:b/>
          <w:color w:val="auto"/>
        </w:rPr>
        <w:t>Usage</w:t>
      </w:r>
      <w:r w:rsidRPr="00795D4F">
        <w:rPr>
          <w:rFonts w:cs="Arial"/>
          <w:color w:val="auto"/>
        </w:rPr>
        <w:t xml:space="preserve">: </w:t>
      </w:r>
      <w:proofErr w:type="spellStart"/>
      <w:r>
        <w:rPr>
          <w:rFonts w:cs="Arial"/>
          <w:color w:val="auto"/>
        </w:rPr>
        <w:t>CurrentEKBTime</w:t>
      </w:r>
      <w:proofErr w:type="spellEnd"/>
      <w:r>
        <w:rPr>
          <w:rFonts w:cs="Arial"/>
          <w:color w:val="auto"/>
        </w:rPr>
        <w:t xml:space="preserve"> </w:t>
      </w:r>
      <w:r w:rsidRPr="00795D4F">
        <w:rPr>
          <w:rFonts w:cs="Arial"/>
          <w:color w:val="auto"/>
        </w:rPr>
        <w:t>[user] [data source] [</w:t>
      </w:r>
      <w:r>
        <w:rPr>
          <w:rFonts w:cs="Arial"/>
          <w:color w:val="auto"/>
        </w:rPr>
        <w:t>level]</w:t>
      </w:r>
    </w:p>
    <w:p w14:paraId="7858E337" w14:textId="77777777" w:rsidR="004E6B7B" w:rsidRDefault="004E6B7B" w:rsidP="004E6B7B">
      <w:pPr>
        <w:rPr>
          <w:rFonts w:cs="Arial"/>
          <w:color w:val="auto"/>
        </w:rPr>
      </w:pPr>
    </w:p>
    <w:p w14:paraId="0511AF58" w14:textId="77777777" w:rsidR="004E6B7B" w:rsidRDefault="004E6B7B" w:rsidP="004E6B7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762"/>
        <w:gridCol w:w="8814"/>
      </w:tblGrid>
      <w:tr w:rsidR="00373BDC" w:rsidRPr="00631DAB" w14:paraId="3BD57798" w14:textId="77777777" w:rsidTr="0086044A">
        <w:trPr>
          <w:jc w:val="center"/>
        </w:trPr>
        <w:tc>
          <w:tcPr>
            <w:tcW w:w="0" w:type="auto"/>
            <w:shd w:val="clear" w:color="auto" w:fill="005596" w:themeFill="text2"/>
            <w:vAlign w:val="center"/>
          </w:tcPr>
          <w:p w14:paraId="128067E9" w14:textId="77777777" w:rsidR="004E6B7B" w:rsidRPr="00631DAB" w:rsidRDefault="004E6B7B" w:rsidP="0086044A">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31F1E2C" w14:textId="77777777" w:rsidR="004E6B7B" w:rsidRPr="00631DAB" w:rsidRDefault="004E6B7B"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73BDC" w:rsidRPr="00631DAB" w14:paraId="6B42A0B1" w14:textId="77777777" w:rsidTr="0086044A">
        <w:trPr>
          <w:jc w:val="center"/>
        </w:trPr>
        <w:tc>
          <w:tcPr>
            <w:tcW w:w="0" w:type="auto"/>
            <w:vAlign w:val="center"/>
          </w:tcPr>
          <w:p w14:paraId="0759D47E" w14:textId="77777777" w:rsidR="004E6B7B" w:rsidRPr="00B650A8" w:rsidRDefault="004E6B7B" w:rsidP="0086044A">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1C39AA2F" w14:textId="77777777" w:rsidR="004E6B7B" w:rsidRPr="00631DAB" w:rsidRDefault="004E6B7B"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373BDC" w:rsidRPr="00631DAB" w14:paraId="7A042D49" w14:textId="77777777" w:rsidTr="0086044A">
        <w:trPr>
          <w:jc w:val="center"/>
        </w:trPr>
        <w:tc>
          <w:tcPr>
            <w:tcW w:w="0" w:type="auto"/>
            <w:vAlign w:val="center"/>
          </w:tcPr>
          <w:p w14:paraId="761B9B69" w14:textId="77777777" w:rsidR="004E6B7B" w:rsidRPr="00B650A8" w:rsidRDefault="004E6B7B" w:rsidP="0086044A">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1C2607C1" w14:textId="77777777" w:rsidR="004E6B7B" w:rsidRPr="00631DAB" w:rsidRDefault="004E6B7B"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373BDC" w:rsidRPr="00631DAB" w14:paraId="1EBE0F98" w14:textId="77777777" w:rsidTr="0086044A">
        <w:trPr>
          <w:jc w:val="center"/>
        </w:trPr>
        <w:tc>
          <w:tcPr>
            <w:tcW w:w="0" w:type="auto"/>
            <w:vAlign w:val="center"/>
          </w:tcPr>
          <w:p w14:paraId="0D4A2FE0" w14:textId="77777777" w:rsidR="004E6B7B" w:rsidRPr="00B650A8" w:rsidRDefault="004E6B7B" w:rsidP="0086044A">
            <w:pPr>
              <w:jc w:val="left"/>
              <w:rPr>
                <w:rFonts w:asciiTheme="minorHAnsi" w:hAnsiTheme="minorHAnsi" w:cstheme="minorHAnsi"/>
                <w:sz w:val="16"/>
                <w:szCs w:val="16"/>
              </w:rPr>
            </w:pPr>
            <w:r>
              <w:rPr>
                <w:rFonts w:asciiTheme="minorHAnsi" w:hAnsiTheme="minorHAnsi" w:cstheme="minorHAnsi"/>
                <w:color w:val="auto"/>
                <w:sz w:val="16"/>
                <w:szCs w:val="16"/>
              </w:rPr>
              <w:t>level</w:t>
            </w:r>
          </w:p>
        </w:tc>
        <w:tc>
          <w:tcPr>
            <w:tcW w:w="0" w:type="auto"/>
            <w:vAlign w:val="center"/>
          </w:tcPr>
          <w:p w14:paraId="721B5CA5" w14:textId="0FB41851" w:rsidR="004E6B7B" w:rsidRPr="00631DAB" w:rsidRDefault="004E6B7B" w:rsidP="00373BDC">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Level to retrieve the current Calendar Member from.  Using ‘</w:t>
            </w:r>
            <w:proofErr w:type="spellStart"/>
            <w:r>
              <w:rPr>
                <w:rFonts w:asciiTheme="minorHAnsi" w:hAnsiTheme="minorHAnsi" w:cstheme="minorHAnsi"/>
                <w:color w:val="auto"/>
                <w:sz w:val="16"/>
                <w:szCs w:val="16"/>
              </w:rPr>
              <w:t>show_all</w:t>
            </w:r>
            <w:proofErr w:type="spellEnd"/>
            <w:r>
              <w:rPr>
                <w:rFonts w:asciiTheme="minorHAnsi" w:hAnsiTheme="minorHAnsi" w:cstheme="minorHAnsi"/>
                <w:color w:val="auto"/>
                <w:sz w:val="16"/>
                <w:szCs w:val="16"/>
              </w:rPr>
              <w:t xml:space="preserve">’ will return all current Calendar Members.  </w:t>
            </w:r>
            <w:r w:rsidR="00373BDC">
              <w:rPr>
                <w:rFonts w:asciiTheme="minorHAnsi" w:hAnsiTheme="minorHAnsi" w:cstheme="minorHAnsi"/>
                <w:color w:val="auto"/>
                <w:sz w:val="16"/>
                <w:szCs w:val="16"/>
              </w:rPr>
              <w:t>Using ‘</w:t>
            </w:r>
            <w:proofErr w:type="spellStart"/>
            <w:r w:rsidR="00373BDC">
              <w:rPr>
                <w:rFonts w:asciiTheme="minorHAnsi" w:hAnsiTheme="minorHAnsi" w:cstheme="minorHAnsi"/>
                <w:color w:val="auto"/>
                <w:sz w:val="16"/>
                <w:szCs w:val="16"/>
              </w:rPr>
              <w:t>week_of_month</w:t>
            </w:r>
            <w:proofErr w:type="spellEnd"/>
            <w:r w:rsidR="00373BDC">
              <w:rPr>
                <w:rFonts w:asciiTheme="minorHAnsi" w:hAnsiTheme="minorHAnsi" w:cstheme="minorHAnsi"/>
                <w:color w:val="auto"/>
                <w:sz w:val="16"/>
                <w:szCs w:val="16"/>
              </w:rPr>
              <w:t xml:space="preserve">’ will return the week number of the current week (system clock) within the fiscal calendar month.  </w:t>
            </w:r>
            <w:r>
              <w:rPr>
                <w:rFonts w:asciiTheme="minorHAnsi" w:hAnsiTheme="minorHAnsi" w:cstheme="minorHAnsi"/>
                <w:color w:val="auto"/>
                <w:sz w:val="16"/>
                <w:szCs w:val="16"/>
              </w:rPr>
              <w:t>Using an offset will return a Calendar Member relative to the current Member.  For example, week+1 or month-12.</w:t>
            </w:r>
          </w:p>
        </w:tc>
      </w:tr>
    </w:tbl>
    <w:p w14:paraId="7C68F230" w14:textId="77777777" w:rsidR="004E6B7B" w:rsidRPr="00B650A8" w:rsidRDefault="004E6B7B" w:rsidP="004E6B7B">
      <w:pPr>
        <w:rPr>
          <w:rFonts w:cs="Arial"/>
          <w:color w:val="auto"/>
        </w:rPr>
      </w:pPr>
    </w:p>
    <w:p w14:paraId="61200F93" w14:textId="77777777" w:rsidR="004E6B7B" w:rsidRPr="00795D4F" w:rsidRDefault="004E6B7B" w:rsidP="004E6B7B">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2407"/>
      </w:tblGrid>
      <w:tr w:rsidR="004E6B7B" w:rsidRPr="00631DAB" w14:paraId="132048F1" w14:textId="77777777" w:rsidTr="0086044A">
        <w:trPr>
          <w:jc w:val="center"/>
        </w:trPr>
        <w:tc>
          <w:tcPr>
            <w:tcW w:w="0" w:type="auto"/>
            <w:shd w:val="clear" w:color="auto" w:fill="005596" w:themeFill="text2"/>
            <w:vAlign w:val="center"/>
          </w:tcPr>
          <w:p w14:paraId="26026939" w14:textId="77777777" w:rsidR="004E6B7B" w:rsidRPr="00631DAB" w:rsidRDefault="004E6B7B" w:rsidP="0086044A">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58B7BFC" w14:textId="77777777" w:rsidR="004E6B7B" w:rsidRPr="00631DAB" w:rsidRDefault="004E6B7B" w:rsidP="0086044A">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4E6B7B" w:rsidRPr="00631DAB" w14:paraId="735EA834" w14:textId="77777777" w:rsidTr="0086044A">
        <w:trPr>
          <w:jc w:val="center"/>
        </w:trPr>
        <w:tc>
          <w:tcPr>
            <w:tcW w:w="0" w:type="auto"/>
            <w:vAlign w:val="center"/>
          </w:tcPr>
          <w:p w14:paraId="589B0996" w14:textId="77777777" w:rsidR="004E6B7B" w:rsidRPr="004E6B7B" w:rsidRDefault="004E6B7B" w:rsidP="0086044A">
            <w:pPr>
              <w:jc w:val="center"/>
              <w:rPr>
                <w:rFonts w:asciiTheme="minorHAnsi" w:hAnsiTheme="minorHAnsi" w:cstheme="minorHAnsi"/>
                <w:color w:val="auto"/>
                <w:sz w:val="16"/>
                <w:szCs w:val="16"/>
              </w:rPr>
            </w:pPr>
            <w:r w:rsidRPr="004E6B7B">
              <w:rPr>
                <w:rFonts w:asciiTheme="minorHAnsi" w:hAnsiTheme="minorHAnsi" w:cstheme="minorHAnsi"/>
                <w:color w:val="auto"/>
                <w:sz w:val="16"/>
                <w:szCs w:val="16"/>
              </w:rPr>
              <w:t>-9002</w:t>
            </w:r>
          </w:p>
        </w:tc>
        <w:tc>
          <w:tcPr>
            <w:tcW w:w="0" w:type="auto"/>
            <w:vAlign w:val="center"/>
          </w:tcPr>
          <w:p w14:paraId="4ECB96A2" w14:textId="77777777" w:rsidR="004E6B7B" w:rsidRPr="004E6B7B" w:rsidRDefault="004E6B7B" w:rsidP="0086044A">
            <w:pPr>
              <w:autoSpaceDE w:val="0"/>
              <w:autoSpaceDN w:val="0"/>
              <w:adjustRightInd w:val="0"/>
              <w:jc w:val="left"/>
              <w:rPr>
                <w:rFonts w:asciiTheme="minorHAnsi" w:hAnsiTheme="minorHAnsi" w:cstheme="minorHAnsi"/>
                <w:color w:val="auto"/>
                <w:sz w:val="16"/>
                <w:szCs w:val="16"/>
              </w:rPr>
            </w:pPr>
            <w:r w:rsidRPr="004E6B7B">
              <w:rPr>
                <w:rFonts w:asciiTheme="minorHAnsi" w:hAnsiTheme="minorHAnsi" w:cstheme="minorHAnsi"/>
                <w:color w:val="auto"/>
                <w:sz w:val="16"/>
                <w:szCs w:val="16"/>
              </w:rPr>
              <w:t>Usage: [user] [data source] [level]</w:t>
            </w:r>
          </w:p>
        </w:tc>
      </w:tr>
      <w:tr w:rsidR="004E6B7B" w:rsidRPr="00631DAB" w14:paraId="3DC246AE" w14:textId="77777777" w:rsidTr="0086044A">
        <w:trPr>
          <w:jc w:val="center"/>
        </w:trPr>
        <w:tc>
          <w:tcPr>
            <w:tcW w:w="0" w:type="auto"/>
            <w:vAlign w:val="center"/>
          </w:tcPr>
          <w:p w14:paraId="1167CD8D" w14:textId="77777777" w:rsidR="004E6B7B" w:rsidRPr="004E6B7B" w:rsidRDefault="004E6B7B" w:rsidP="0086044A">
            <w:pPr>
              <w:jc w:val="center"/>
              <w:rPr>
                <w:rFonts w:asciiTheme="minorHAnsi" w:hAnsiTheme="minorHAnsi" w:cstheme="minorHAnsi"/>
                <w:color w:val="auto"/>
                <w:sz w:val="16"/>
                <w:szCs w:val="16"/>
              </w:rPr>
            </w:pPr>
            <w:r w:rsidRPr="004E6B7B">
              <w:rPr>
                <w:rFonts w:asciiTheme="minorHAnsi" w:hAnsiTheme="minorHAnsi" w:cstheme="minorHAnsi"/>
                <w:color w:val="auto"/>
                <w:sz w:val="16"/>
                <w:szCs w:val="16"/>
              </w:rPr>
              <w:t>-9001</w:t>
            </w:r>
          </w:p>
        </w:tc>
        <w:tc>
          <w:tcPr>
            <w:tcW w:w="0" w:type="auto"/>
            <w:vAlign w:val="center"/>
          </w:tcPr>
          <w:p w14:paraId="56455B09" w14:textId="77777777" w:rsidR="004E6B7B" w:rsidRPr="004E6B7B" w:rsidRDefault="004E6B7B" w:rsidP="0086044A">
            <w:pPr>
              <w:autoSpaceDE w:val="0"/>
              <w:autoSpaceDN w:val="0"/>
              <w:adjustRightInd w:val="0"/>
              <w:jc w:val="left"/>
              <w:rPr>
                <w:rFonts w:asciiTheme="minorHAnsi" w:hAnsiTheme="minorHAnsi" w:cstheme="minorHAnsi"/>
                <w:color w:val="auto"/>
                <w:sz w:val="16"/>
                <w:szCs w:val="16"/>
              </w:rPr>
            </w:pPr>
            <w:r w:rsidRPr="004E6B7B">
              <w:rPr>
                <w:rFonts w:asciiTheme="minorHAnsi" w:hAnsiTheme="minorHAnsi" w:cstheme="minorHAnsi"/>
                <w:color w:val="auto"/>
                <w:sz w:val="16"/>
                <w:szCs w:val="16"/>
              </w:rPr>
              <w:t>Cannot determine current time</w:t>
            </w:r>
          </w:p>
        </w:tc>
      </w:tr>
    </w:tbl>
    <w:p w14:paraId="611E55F4" w14:textId="77777777" w:rsidR="00A43ED6" w:rsidRDefault="00A43ED6" w:rsidP="00A43ED6">
      <w:pPr>
        <w:rPr>
          <w:b/>
        </w:rPr>
      </w:pPr>
    </w:p>
    <w:p w14:paraId="63D45C30" w14:textId="77777777" w:rsidR="00A43ED6" w:rsidRDefault="00A43ED6" w:rsidP="00A43ED6">
      <w:pPr>
        <w:rPr>
          <w:b/>
        </w:rPr>
      </w:pPr>
      <w:r w:rsidRPr="00A22393">
        <w:rPr>
          <w:b/>
        </w:rPr>
        <w:t>Sample Output:</w:t>
      </w:r>
    </w:p>
    <w:p w14:paraId="64E18284" w14:textId="77777777" w:rsidR="00A43ED6" w:rsidRPr="00A43ED6" w:rsidRDefault="00A43ED6" w:rsidP="00A43ED6">
      <w:pPr>
        <w:rPr>
          <w:rFonts w:ascii="Courier New" w:hAnsi="Courier New" w:cs="Courier New"/>
          <w:color w:val="auto"/>
          <w:sz w:val="16"/>
          <w:szCs w:val="16"/>
        </w:rPr>
      </w:pPr>
    </w:p>
    <w:p w14:paraId="3A58DD11" w14:textId="77777777" w:rsidR="00A43ED6" w:rsidRPr="00A43ED6" w:rsidRDefault="00A43ED6" w:rsidP="00A43ED6">
      <w:pPr>
        <w:rPr>
          <w:rFonts w:ascii="Courier New" w:hAnsi="Courier New" w:cs="Courier New"/>
          <w:color w:val="auto"/>
          <w:sz w:val="16"/>
          <w:szCs w:val="16"/>
        </w:rPr>
      </w:pPr>
      <w:proofErr w:type="spellStart"/>
      <w:r w:rsidRPr="00A43ED6">
        <w:rPr>
          <w:rFonts w:ascii="Courier New" w:hAnsi="Courier New" w:cs="Courier New"/>
          <w:color w:val="auto"/>
          <w:sz w:val="16"/>
          <w:szCs w:val="16"/>
        </w:rPr>
        <w:t>CurrentEKBTime</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ekbf</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epdev</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show_all</w:t>
      </w:r>
      <w:proofErr w:type="spellEnd"/>
    </w:p>
    <w:p w14:paraId="7E25AA37" w14:textId="77777777" w:rsidR="00A43ED6" w:rsidRPr="00A43ED6" w:rsidRDefault="00A43ED6" w:rsidP="00A43ED6">
      <w:pPr>
        <w:rPr>
          <w:rFonts w:ascii="Courier New" w:hAnsi="Courier New" w:cs="Courier New"/>
          <w:color w:val="auto"/>
          <w:sz w:val="16"/>
          <w:szCs w:val="16"/>
        </w:rPr>
      </w:pPr>
    </w:p>
    <w:p w14:paraId="06000668"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Member              Level               Start Date</w:t>
      </w:r>
    </w:p>
    <w:p w14:paraId="4A027229"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 ----------</w:t>
      </w:r>
    </w:p>
    <w:p w14:paraId="5AE27971"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xml:space="preserve">TYR_PRE             </w:t>
      </w:r>
      <w:proofErr w:type="spellStart"/>
      <w:r w:rsidRPr="00A43ED6">
        <w:rPr>
          <w:rFonts w:ascii="Courier New" w:hAnsi="Courier New" w:cs="Courier New"/>
          <w:color w:val="auto"/>
          <w:sz w:val="16"/>
          <w:szCs w:val="16"/>
        </w:rPr>
        <w:t>Ttl_Yrs</w:t>
      </w:r>
      <w:proofErr w:type="spellEnd"/>
      <w:r w:rsidRPr="00A43ED6">
        <w:rPr>
          <w:rFonts w:ascii="Courier New" w:hAnsi="Courier New" w:cs="Courier New"/>
          <w:color w:val="auto"/>
          <w:sz w:val="16"/>
          <w:szCs w:val="16"/>
        </w:rPr>
        <w:t>               2/3/2008</w:t>
      </w:r>
    </w:p>
    <w:p w14:paraId="3D59C921"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xml:space="preserve">F2012_AR_U3         </w:t>
      </w:r>
      <w:proofErr w:type="spellStart"/>
      <w:r w:rsidRPr="00A43ED6">
        <w:rPr>
          <w:rFonts w:ascii="Courier New" w:hAnsi="Courier New" w:cs="Courier New"/>
          <w:color w:val="auto"/>
          <w:sz w:val="16"/>
          <w:szCs w:val="16"/>
        </w:rPr>
        <w:t>Ttl_AE_AYr</w:t>
      </w:r>
      <w:proofErr w:type="spellEnd"/>
      <w:r w:rsidRPr="00A43ED6">
        <w:rPr>
          <w:rFonts w:ascii="Courier New" w:hAnsi="Courier New" w:cs="Courier New"/>
          <w:color w:val="auto"/>
          <w:sz w:val="16"/>
          <w:szCs w:val="16"/>
        </w:rPr>
        <w:t>           6/10/2012</w:t>
      </w:r>
    </w:p>
    <w:p w14:paraId="3885D21A"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Y2012               Year                 1/29/2012</w:t>
      </w:r>
    </w:p>
    <w:p w14:paraId="00DA047E"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S2012_01            Season               1/29/2012</w:t>
      </w:r>
    </w:p>
    <w:p w14:paraId="46EB0F78"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xml:space="preserve">Y2012_AE            </w:t>
      </w:r>
      <w:proofErr w:type="spellStart"/>
      <w:r w:rsidRPr="00A43ED6">
        <w:rPr>
          <w:rFonts w:ascii="Courier New" w:hAnsi="Courier New" w:cs="Courier New"/>
          <w:color w:val="auto"/>
          <w:sz w:val="16"/>
          <w:szCs w:val="16"/>
        </w:rPr>
        <w:t>AltYr_AE</w:t>
      </w:r>
      <w:proofErr w:type="spellEnd"/>
      <w:r w:rsidRPr="00A43ED6">
        <w:rPr>
          <w:rFonts w:ascii="Courier New" w:hAnsi="Courier New" w:cs="Courier New"/>
          <w:color w:val="auto"/>
          <w:sz w:val="16"/>
          <w:szCs w:val="16"/>
        </w:rPr>
        <w:t>            12/25/2011</w:t>
      </w:r>
    </w:p>
    <w:p w14:paraId="42BD4330"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xml:space="preserve">C2012_AE_SMR        </w:t>
      </w:r>
      <w:proofErr w:type="spellStart"/>
      <w:r w:rsidRPr="00A43ED6">
        <w:rPr>
          <w:rFonts w:ascii="Courier New" w:hAnsi="Courier New" w:cs="Courier New"/>
          <w:color w:val="auto"/>
          <w:sz w:val="16"/>
          <w:szCs w:val="16"/>
        </w:rPr>
        <w:t>Collect_AE</w:t>
      </w:r>
      <w:proofErr w:type="spellEnd"/>
      <w:r w:rsidRPr="00A43ED6">
        <w:rPr>
          <w:rFonts w:ascii="Courier New" w:hAnsi="Courier New" w:cs="Courier New"/>
          <w:color w:val="auto"/>
          <w:sz w:val="16"/>
          <w:szCs w:val="16"/>
        </w:rPr>
        <w:t>            4/1/2012</w:t>
      </w:r>
    </w:p>
    <w:p w14:paraId="71C77083"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Q2012_02            Quarter              4/29/2012</w:t>
      </w:r>
    </w:p>
    <w:p w14:paraId="0B3436E5"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xml:space="preserve">TAYR_AE_PRE         </w:t>
      </w:r>
      <w:proofErr w:type="spellStart"/>
      <w:r w:rsidRPr="00A43ED6">
        <w:rPr>
          <w:rFonts w:ascii="Courier New" w:hAnsi="Courier New" w:cs="Courier New"/>
          <w:color w:val="auto"/>
          <w:sz w:val="16"/>
          <w:szCs w:val="16"/>
        </w:rPr>
        <w:t>Collect_AR</w:t>
      </w:r>
      <w:proofErr w:type="spellEnd"/>
      <w:r w:rsidRPr="00A43ED6">
        <w:rPr>
          <w:rFonts w:ascii="Courier New" w:hAnsi="Courier New" w:cs="Courier New"/>
          <w:color w:val="auto"/>
          <w:sz w:val="16"/>
          <w:szCs w:val="16"/>
        </w:rPr>
        <w:t>          12/26/2010</w:t>
      </w:r>
    </w:p>
    <w:p w14:paraId="6D2AB8D8"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xml:space="preserve">Y2012_AR            </w:t>
      </w:r>
      <w:proofErr w:type="spellStart"/>
      <w:r w:rsidRPr="00A43ED6">
        <w:rPr>
          <w:rFonts w:ascii="Courier New" w:hAnsi="Courier New" w:cs="Courier New"/>
          <w:color w:val="auto"/>
          <w:sz w:val="16"/>
          <w:szCs w:val="16"/>
        </w:rPr>
        <w:t>Tot_CA_IL</w:t>
      </w:r>
      <w:proofErr w:type="spellEnd"/>
      <w:r w:rsidRPr="00A43ED6">
        <w:rPr>
          <w:rFonts w:ascii="Courier New" w:hAnsi="Courier New" w:cs="Courier New"/>
          <w:color w:val="auto"/>
          <w:sz w:val="16"/>
          <w:szCs w:val="16"/>
        </w:rPr>
        <w:t>           12/25/2011</w:t>
      </w:r>
    </w:p>
    <w:p w14:paraId="1B022584"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M2012_05            Month                5/27/2012</w:t>
      </w:r>
    </w:p>
    <w:p w14:paraId="3C65F3EC"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xml:space="preserve">F2012_AE_U2         </w:t>
      </w:r>
      <w:proofErr w:type="spellStart"/>
      <w:r w:rsidRPr="00A43ED6">
        <w:rPr>
          <w:rFonts w:ascii="Courier New" w:hAnsi="Courier New" w:cs="Courier New"/>
          <w:color w:val="auto"/>
          <w:sz w:val="16"/>
          <w:szCs w:val="16"/>
        </w:rPr>
        <w:t>FlrSet_AE</w:t>
      </w:r>
      <w:proofErr w:type="spellEnd"/>
      <w:r w:rsidRPr="00A43ED6">
        <w:rPr>
          <w:rFonts w:ascii="Courier New" w:hAnsi="Courier New" w:cs="Courier New"/>
          <w:color w:val="auto"/>
          <w:sz w:val="16"/>
          <w:szCs w:val="16"/>
        </w:rPr>
        <w:t>            5/20/2012</w:t>
      </w:r>
    </w:p>
    <w:p w14:paraId="2E4B7CB4"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xml:space="preserve">C2012_AR_SMR        </w:t>
      </w:r>
      <w:proofErr w:type="spellStart"/>
      <w:r w:rsidRPr="00A43ED6">
        <w:rPr>
          <w:rFonts w:ascii="Courier New" w:hAnsi="Courier New" w:cs="Courier New"/>
          <w:color w:val="auto"/>
          <w:sz w:val="16"/>
          <w:szCs w:val="16"/>
        </w:rPr>
        <w:t>FlrSet_AR</w:t>
      </w:r>
      <w:proofErr w:type="spellEnd"/>
      <w:r w:rsidRPr="00A43ED6">
        <w:rPr>
          <w:rFonts w:ascii="Courier New" w:hAnsi="Courier New" w:cs="Courier New"/>
          <w:color w:val="auto"/>
          <w:sz w:val="16"/>
          <w:szCs w:val="16"/>
        </w:rPr>
        <w:t>            3/25/2012</w:t>
      </w:r>
    </w:p>
    <w:p w14:paraId="20FBC24F"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W2012_20            Week                 6/10/2012</w:t>
      </w:r>
    </w:p>
    <w:p w14:paraId="755A1E06"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TAYR_AR_PRE         CA_IL               12/26/2010</w:t>
      </w:r>
    </w:p>
    <w:p w14:paraId="1D3EB768"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D2012_134           Day                  6/10/2012</w:t>
      </w:r>
    </w:p>
    <w:p w14:paraId="0A0EC190" w14:textId="77777777" w:rsidR="00A43ED6" w:rsidRPr="00A43ED6" w:rsidRDefault="00A43ED6" w:rsidP="00A43ED6">
      <w:pPr>
        <w:rPr>
          <w:rFonts w:ascii="Courier New" w:hAnsi="Courier New" w:cs="Courier New"/>
          <w:color w:val="auto"/>
          <w:sz w:val="16"/>
          <w:szCs w:val="16"/>
        </w:rPr>
      </w:pPr>
    </w:p>
    <w:p w14:paraId="73246E4D" w14:textId="77777777" w:rsidR="00A43ED6" w:rsidRPr="00A43ED6" w:rsidRDefault="00A43ED6" w:rsidP="00A43ED6">
      <w:pPr>
        <w:rPr>
          <w:rFonts w:ascii="Courier New" w:hAnsi="Courier New" w:cs="Courier New"/>
          <w:color w:val="auto"/>
          <w:sz w:val="16"/>
          <w:szCs w:val="16"/>
        </w:rPr>
      </w:pPr>
      <w:proofErr w:type="spellStart"/>
      <w:r w:rsidRPr="00A43ED6">
        <w:rPr>
          <w:rFonts w:ascii="Courier New" w:hAnsi="Courier New" w:cs="Courier New"/>
          <w:color w:val="auto"/>
          <w:sz w:val="16"/>
          <w:szCs w:val="16"/>
        </w:rPr>
        <w:t>CurrentEKBTime</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ekbf</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epdev</w:t>
      </w:r>
      <w:proofErr w:type="spellEnd"/>
      <w:r w:rsidRPr="00A43ED6">
        <w:rPr>
          <w:rFonts w:ascii="Courier New" w:hAnsi="Courier New" w:cs="Courier New"/>
          <w:color w:val="auto"/>
          <w:sz w:val="16"/>
          <w:szCs w:val="16"/>
        </w:rPr>
        <w:t xml:space="preserve"> week</w:t>
      </w:r>
    </w:p>
    <w:p w14:paraId="57A87AA1"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W2012_20</w:t>
      </w:r>
    </w:p>
    <w:p w14:paraId="757559A9" w14:textId="77777777" w:rsidR="00A43ED6" w:rsidRPr="00A43ED6" w:rsidRDefault="00A43ED6" w:rsidP="00A43ED6">
      <w:pPr>
        <w:rPr>
          <w:rFonts w:ascii="Courier New" w:hAnsi="Courier New" w:cs="Courier New"/>
          <w:color w:val="auto"/>
          <w:sz w:val="16"/>
          <w:szCs w:val="16"/>
        </w:rPr>
      </w:pPr>
    </w:p>
    <w:p w14:paraId="31FDAD2B" w14:textId="77777777" w:rsidR="00A43ED6" w:rsidRPr="00A43ED6" w:rsidRDefault="00A43ED6" w:rsidP="00A43ED6">
      <w:pPr>
        <w:rPr>
          <w:rFonts w:ascii="Courier New" w:hAnsi="Courier New" w:cs="Courier New"/>
          <w:color w:val="auto"/>
          <w:sz w:val="16"/>
          <w:szCs w:val="16"/>
        </w:rPr>
      </w:pPr>
      <w:proofErr w:type="spellStart"/>
      <w:r w:rsidRPr="00A43ED6">
        <w:rPr>
          <w:rFonts w:ascii="Courier New" w:hAnsi="Courier New" w:cs="Courier New"/>
          <w:color w:val="auto"/>
          <w:sz w:val="16"/>
          <w:szCs w:val="16"/>
        </w:rPr>
        <w:t>CurrentEKBTime</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ekbf</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epdev</w:t>
      </w:r>
      <w:proofErr w:type="spellEnd"/>
      <w:r w:rsidRPr="00A43ED6">
        <w:rPr>
          <w:rFonts w:ascii="Courier New" w:hAnsi="Courier New" w:cs="Courier New"/>
          <w:color w:val="auto"/>
          <w:sz w:val="16"/>
          <w:szCs w:val="16"/>
        </w:rPr>
        <w:t xml:space="preserve"> week+1</w:t>
      </w:r>
    </w:p>
    <w:p w14:paraId="6BE91F5D"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W2012_21</w:t>
      </w:r>
    </w:p>
    <w:p w14:paraId="69651D55" w14:textId="77777777" w:rsidR="00A43ED6" w:rsidRPr="00A43ED6" w:rsidRDefault="00A43ED6" w:rsidP="00A43ED6">
      <w:pPr>
        <w:rPr>
          <w:rFonts w:ascii="Courier New" w:hAnsi="Courier New" w:cs="Courier New"/>
          <w:color w:val="auto"/>
          <w:sz w:val="16"/>
          <w:szCs w:val="16"/>
        </w:rPr>
      </w:pPr>
    </w:p>
    <w:p w14:paraId="67232B1B" w14:textId="77777777" w:rsidR="00A43ED6" w:rsidRPr="00A43ED6" w:rsidRDefault="00A43ED6" w:rsidP="00A43ED6">
      <w:pPr>
        <w:rPr>
          <w:rFonts w:ascii="Courier New" w:hAnsi="Courier New" w:cs="Courier New"/>
          <w:color w:val="auto"/>
          <w:sz w:val="16"/>
          <w:szCs w:val="16"/>
        </w:rPr>
      </w:pPr>
      <w:proofErr w:type="spellStart"/>
      <w:r w:rsidRPr="00A43ED6">
        <w:rPr>
          <w:rFonts w:ascii="Courier New" w:hAnsi="Courier New" w:cs="Courier New"/>
          <w:color w:val="auto"/>
          <w:sz w:val="16"/>
          <w:szCs w:val="16"/>
        </w:rPr>
        <w:t>CurrentEKBTime</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ekbf</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epdev</w:t>
      </w:r>
      <w:proofErr w:type="spellEnd"/>
      <w:r w:rsidRPr="00A43ED6">
        <w:rPr>
          <w:rFonts w:ascii="Courier New" w:hAnsi="Courier New" w:cs="Courier New"/>
          <w:color w:val="auto"/>
          <w:sz w:val="16"/>
          <w:szCs w:val="16"/>
        </w:rPr>
        <w:t xml:space="preserve"> week-1</w:t>
      </w:r>
    </w:p>
    <w:p w14:paraId="4B3993DC"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W2012_19</w:t>
      </w:r>
    </w:p>
    <w:p w14:paraId="7AEA2BB8" w14:textId="77777777" w:rsidR="00A43ED6" w:rsidRPr="00A43ED6" w:rsidRDefault="00A43ED6" w:rsidP="00A43ED6">
      <w:pPr>
        <w:rPr>
          <w:rFonts w:ascii="Courier New" w:hAnsi="Courier New" w:cs="Courier New"/>
          <w:color w:val="auto"/>
          <w:sz w:val="16"/>
          <w:szCs w:val="16"/>
        </w:rPr>
      </w:pPr>
    </w:p>
    <w:p w14:paraId="049C3905" w14:textId="77777777" w:rsidR="00A43ED6" w:rsidRPr="00A43ED6" w:rsidRDefault="00A43ED6" w:rsidP="00A43ED6">
      <w:pPr>
        <w:autoSpaceDE w:val="0"/>
        <w:autoSpaceDN w:val="0"/>
        <w:rPr>
          <w:rFonts w:ascii="Courier New" w:hAnsi="Courier New" w:cs="Courier New"/>
          <w:color w:val="auto"/>
          <w:sz w:val="16"/>
          <w:szCs w:val="16"/>
        </w:rPr>
      </w:pPr>
      <w:proofErr w:type="spellStart"/>
      <w:r w:rsidRPr="00A43ED6">
        <w:rPr>
          <w:rFonts w:ascii="Courier New" w:hAnsi="Courier New" w:cs="Courier New"/>
          <w:color w:val="auto"/>
          <w:sz w:val="16"/>
          <w:szCs w:val="16"/>
        </w:rPr>
        <w:t>CurrentEKBTime</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ekbf</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epdev</w:t>
      </w:r>
      <w:proofErr w:type="spellEnd"/>
      <w:r w:rsidRPr="00A43ED6">
        <w:rPr>
          <w:rFonts w:ascii="Courier New" w:hAnsi="Courier New" w:cs="Courier New"/>
          <w:color w:val="auto"/>
          <w:sz w:val="16"/>
          <w:szCs w:val="16"/>
        </w:rPr>
        <w:t xml:space="preserve"> month</w:t>
      </w:r>
    </w:p>
    <w:p w14:paraId="78441C00" w14:textId="77777777" w:rsidR="00A43ED6" w:rsidRPr="00A43ED6" w:rsidRDefault="00A43ED6" w:rsidP="00A43ED6">
      <w:pPr>
        <w:autoSpaceDE w:val="0"/>
        <w:autoSpaceDN w:val="0"/>
        <w:rPr>
          <w:rFonts w:ascii="Courier New" w:hAnsi="Courier New" w:cs="Courier New"/>
          <w:color w:val="auto"/>
          <w:sz w:val="16"/>
          <w:szCs w:val="16"/>
        </w:rPr>
      </w:pPr>
      <w:r w:rsidRPr="00A43ED6">
        <w:rPr>
          <w:rFonts w:ascii="Courier New" w:hAnsi="Courier New" w:cs="Courier New"/>
          <w:color w:val="auto"/>
          <w:sz w:val="16"/>
          <w:szCs w:val="16"/>
        </w:rPr>
        <w:t>M2012_05</w:t>
      </w:r>
    </w:p>
    <w:p w14:paraId="67F32C20" w14:textId="77777777" w:rsidR="00A43ED6" w:rsidRPr="00A43ED6" w:rsidRDefault="00A43ED6" w:rsidP="00A43ED6">
      <w:pPr>
        <w:autoSpaceDE w:val="0"/>
        <w:autoSpaceDN w:val="0"/>
        <w:rPr>
          <w:rFonts w:ascii="Courier New" w:hAnsi="Courier New" w:cs="Courier New"/>
          <w:color w:val="auto"/>
          <w:sz w:val="16"/>
          <w:szCs w:val="16"/>
        </w:rPr>
      </w:pPr>
    </w:p>
    <w:p w14:paraId="76F0B8D7" w14:textId="77777777" w:rsidR="00A43ED6" w:rsidRPr="00A43ED6" w:rsidRDefault="00A43ED6" w:rsidP="00A43ED6">
      <w:pPr>
        <w:autoSpaceDE w:val="0"/>
        <w:autoSpaceDN w:val="0"/>
        <w:rPr>
          <w:rFonts w:ascii="Courier New" w:hAnsi="Courier New" w:cs="Courier New"/>
          <w:color w:val="auto"/>
          <w:sz w:val="16"/>
          <w:szCs w:val="16"/>
        </w:rPr>
      </w:pPr>
      <w:proofErr w:type="spellStart"/>
      <w:r w:rsidRPr="00A43ED6">
        <w:rPr>
          <w:rFonts w:ascii="Courier New" w:hAnsi="Courier New" w:cs="Courier New"/>
          <w:color w:val="auto"/>
          <w:sz w:val="16"/>
          <w:szCs w:val="16"/>
        </w:rPr>
        <w:t>CurrentEKBTime</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ekbf</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epdev</w:t>
      </w:r>
      <w:proofErr w:type="spellEnd"/>
      <w:r w:rsidRPr="00A43ED6">
        <w:rPr>
          <w:rFonts w:ascii="Courier New" w:hAnsi="Courier New" w:cs="Courier New"/>
          <w:color w:val="auto"/>
          <w:sz w:val="16"/>
          <w:szCs w:val="16"/>
        </w:rPr>
        <w:t xml:space="preserve"> month-24</w:t>
      </w:r>
    </w:p>
    <w:p w14:paraId="0BEFFB8E" w14:textId="77777777" w:rsidR="00A43ED6" w:rsidRPr="00A43ED6" w:rsidRDefault="00A43ED6" w:rsidP="00A43ED6">
      <w:pPr>
        <w:autoSpaceDE w:val="0"/>
        <w:autoSpaceDN w:val="0"/>
        <w:rPr>
          <w:rFonts w:ascii="Courier New" w:hAnsi="Courier New" w:cs="Courier New"/>
          <w:color w:val="auto"/>
          <w:sz w:val="16"/>
          <w:szCs w:val="16"/>
        </w:rPr>
      </w:pPr>
      <w:r w:rsidRPr="00A43ED6">
        <w:rPr>
          <w:rFonts w:ascii="Courier New" w:hAnsi="Courier New" w:cs="Courier New"/>
          <w:color w:val="auto"/>
          <w:sz w:val="16"/>
          <w:szCs w:val="16"/>
        </w:rPr>
        <w:t>M2010_05</w:t>
      </w:r>
    </w:p>
    <w:p w14:paraId="10923C59" w14:textId="77777777" w:rsidR="00A43ED6" w:rsidRPr="00A43ED6" w:rsidRDefault="00A43ED6" w:rsidP="00A43ED6">
      <w:pPr>
        <w:autoSpaceDE w:val="0"/>
        <w:autoSpaceDN w:val="0"/>
        <w:rPr>
          <w:rFonts w:ascii="Courier New" w:hAnsi="Courier New" w:cs="Courier New"/>
          <w:color w:val="auto"/>
          <w:sz w:val="16"/>
          <w:szCs w:val="16"/>
        </w:rPr>
      </w:pPr>
    </w:p>
    <w:p w14:paraId="5521D9EE" w14:textId="77777777" w:rsidR="00A43ED6" w:rsidRPr="00A43ED6" w:rsidRDefault="00A43ED6" w:rsidP="00A43ED6">
      <w:pPr>
        <w:autoSpaceDE w:val="0"/>
        <w:autoSpaceDN w:val="0"/>
        <w:rPr>
          <w:rFonts w:ascii="Courier New" w:hAnsi="Courier New" w:cs="Courier New"/>
          <w:color w:val="auto"/>
          <w:sz w:val="16"/>
          <w:szCs w:val="16"/>
        </w:rPr>
      </w:pPr>
      <w:proofErr w:type="spellStart"/>
      <w:r w:rsidRPr="00A43ED6">
        <w:rPr>
          <w:rFonts w:ascii="Courier New" w:hAnsi="Courier New" w:cs="Courier New"/>
          <w:color w:val="auto"/>
          <w:sz w:val="16"/>
          <w:szCs w:val="16"/>
        </w:rPr>
        <w:t>CurrentEKBTime</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ekbf</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epdev</w:t>
      </w:r>
      <w:proofErr w:type="spellEnd"/>
      <w:r w:rsidRPr="00A43ED6">
        <w:rPr>
          <w:rFonts w:ascii="Courier New" w:hAnsi="Courier New" w:cs="Courier New"/>
          <w:color w:val="auto"/>
          <w:sz w:val="16"/>
          <w:szCs w:val="16"/>
        </w:rPr>
        <w:t xml:space="preserve"> flrset_ae+2</w:t>
      </w:r>
    </w:p>
    <w:p w14:paraId="0EB250C3" w14:textId="77777777" w:rsidR="00A43ED6" w:rsidRDefault="00A43ED6" w:rsidP="00A43ED6">
      <w:pPr>
        <w:autoSpaceDE w:val="0"/>
        <w:autoSpaceDN w:val="0"/>
        <w:rPr>
          <w:rFonts w:ascii="Courier New" w:hAnsi="Courier New" w:cs="Courier New"/>
          <w:color w:val="auto"/>
          <w:sz w:val="16"/>
          <w:szCs w:val="16"/>
        </w:rPr>
      </w:pPr>
      <w:r w:rsidRPr="00A43ED6">
        <w:rPr>
          <w:rFonts w:ascii="Courier New" w:hAnsi="Courier New" w:cs="Courier New"/>
          <w:color w:val="auto"/>
          <w:sz w:val="16"/>
          <w:szCs w:val="16"/>
        </w:rPr>
        <w:t>F2012_AE_BU</w:t>
      </w:r>
    </w:p>
    <w:p w14:paraId="2E5079A0" w14:textId="77777777" w:rsidR="00373BDC" w:rsidRDefault="00373BDC" w:rsidP="00A43ED6">
      <w:pPr>
        <w:autoSpaceDE w:val="0"/>
        <w:autoSpaceDN w:val="0"/>
        <w:rPr>
          <w:rFonts w:ascii="Courier New" w:hAnsi="Courier New" w:cs="Courier New"/>
          <w:color w:val="auto"/>
          <w:sz w:val="16"/>
          <w:szCs w:val="16"/>
        </w:rPr>
      </w:pPr>
    </w:p>
    <w:p w14:paraId="7874AAEC" w14:textId="57447F55" w:rsidR="00373BDC" w:rsidRPr="00A43ED6" w:rsidRDefault="00373BDC" w:rsidP="00373BDC">
      <w:pPr>
        <w:autoSpaceDE w:val="0"/>
        <w:autoSpaceDN w:val="0"/>
        <w:rPr>
          <w:rFonts w:ascii="Courier New" w:hAnsi="Courier New" w:cs="Courier New"/>
          <w:color w:val="auto"/>
          <w:sz w:val="16"/>
          <w:szCs w:val="16"/>
        </w:rPr>
      </w:pPr>
      <w:proofErr w:type="spellStart"/>
      <w:r w:rsidRPr="00A43ED6">
        <w:rPr>
          <w:rFonts w:ascii="Courier New" w:hAnsi="Courier New" w:cs="Courier New"/>
          <w:color w:val="auto"/>
          <w:sz w:val="16"/>
          <w:szCs w:val="16"/>
        </w:rPr>
        <w:t>CurrentEKBTime</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ekbf</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epdev</w:t>
      </w:r>
      <w:proofErr w:type="spellEnd"/>
      <w:r w:rsidRPr="00A43ED6">
        <w:rPr>
          <w:rFonts w:ascii="Courier New" w:hAnsi="Courier New" w:cs="Courier New"/>
          <w:color w:val="auto"/>
          <w:sz w:val="16"/>
          <w:szCs w:val="16"/>
        </w:rPr>
        <w:t xml:space="preserve"> </w:t>
      </w:r>
      <w:proofErr w:type="spellStart"/>
      <w:r>
        <w:rPr>
          <w:rFonts w:ascii="Courier New" w:hAnsi="Courier New" w:cs="Courier New"/>
          <w:color w:val="auto"/>
          <w:sz w:val="16"/>
          <w:szCs w:val="16"/>
        </w:rPr>
        <w:t>week_of_month</w:t>
      </w:r>
      <w:proofErr w:type="spellEnd"/>
    </w:p>
    <w:p w14:paraId="2ECE184C" w14:textId="1AAC7234" w:rsidR="00373BDC" w:rsidRPr="00A43ED6" w:rsidRDefault="00373BDC" w:rsidP="00373BDC">
      <w:pPr>
        <w:autoSpaceDE w:val="0"/>
        <w:autoSpaceDN w:val="0"/>
        <w:rPr>
          <w:rFonts w:ascii="Courier New" w:hAnsi="Courier New" w:cs="Courier New"/>
          <w:color w:val="auto"/>
          <w:sz w:val="16"/>
          <w:szCs w:val="16"/>
        </w:rPr>
      </w:pPr>
      <w:r>
        <w:rPr>
          <w:rFonts w:ascii="Courier New" w:hAnsi="Courier New" w:cs="Courier New"/>
          <w:color w:val="auto"/>
          <w:sz w:val="16"/>
          <w:szCs w:val="16"/>
        </w:rPr>
        <w:t>3</w:t>
      </w:r>
    </w:p>
    <w:p w14:paraId="6056AE96" w14:textId="77777777" w:rsidR="00373BDC" w:rsidRPr="00A43ED6" w:rsidRDefault="00373BDC" w:rsidP="00A43ED6">
      <w:pPr>
        <w:autoSpaceDE w:val="0"/>
        <w:autoSpaceDN w:val="0"/>
        <w:rPr>
          <w:rFonts w:ascii="Courier New" w:hAnsi="Courier New" w:cs="Courier New"/>
          <w:color w:val="auto"/>
          <w:sz w:val="16"/>
          <w:szCs w:val="16"/>
        </w:rPr>
      </w:pPr>
    </w:p>
    <w:p w14:paraId="69D0FF63" w14:textId="77777777" w:rsidR="00A43ED6" w:rsidRDefault="00A43ED6" w:rsidP="00A43ED6">
      <w:r>
        <w:br w:type="page"/>
      </w:r>
    </w:p>
    <w:p w14:paraId="7D05F038" w14:textId="0AAB2167" w:rsidR="005A2ECF" w:rsidRDefault="00D31C48" w:rsidP="005A2ECF">
      <w:pPr>
        <w:pStyle w:val="Heading2"/>
      </w:pPr>
      <w:bookmarkStart w:id="64" w:name="_Toc114052231"/>
      <w:r>
        <w:lastRenderedPageBreak/>
        <w:t>Dump Errors</w:t>
      </w:r>
      <w:bookmarkEnd w:id="64"/>
    </w:p>
    <w:p w14:paraId="67DD7F90" w14:textId="77777777" w:rsidR="005A2ECF" w:rsidRDefault="005A2ECF" w:rsidP="005A2ECF">
      <w:pPr>
        <w:rPr>
          <w:rFonts w:cs="Arial"/>
        </w:rPr>
      </w:pPr>
    </w:p>
    <w:p w14:paraId="3773B4D1" w14:textId="77777777" w:rsidR="005A2ECF" w:rsidRDefault="005A2ECF" w:rsidP="005A2ECF">
      <w:pPr>
        <w:rPr>
          <w:rFonts w:cs="Arial"/>
        </w:rPr>
      </w:pPr>
      <w:r w:rsidRPr="00962735">
        <w:rPr>
          <w:rFonts w:cs="Arial"/>
          <w:b/>
        </w:rPr>
        <w:t>Mid-Tier</w:t>
      </w:r>
      <w:r>
        <w:rPr>
          <w:rFonts w:cs="Arial"/>
        </w:rPr>
        <w:t>: Primary only</w:t>
      </w:r>
    </w:p>
    <w:p w14:paraId="6CEC9947" w14:textId="77777777" w:rsidR="005A2ECF" w:rsidRPr="00795D4F" w:rsidRDefault="005A2ECF" w:rsidP="005A2ECF">
      <w:pPr>
        <w:rPr>
          <w:rFonts w:cs="Arial"/>
        </w:rPr>
      </w:pPr>
    </w:p>
    <w:p w14:paraId="52DA4705" w14:textId="3D16B957" w:rsidR="00D31C48" w:rsidRPr="00743D4B" w:rsidRDefault="005A2ECF" w:rsidP="00D31C48">
      <w:pPr>
        <w:rPr>
          <w:rFonts w:cs="Arial"/>
          <w:szCs w:val="20"/>
        </w:rPr>
      </w:pPr>
      <w:r w:rsidRPr="00743D4B">
        <w:rPr>
          <w:rFonts w:cs="Arial"/>
          <w:b/>
          <w:szCs w:val="20"/>
        </w:rPr>
        <w:t>Purpose</w:t>
      </w:r>
      <w:r w:rsidRPr="00743D4B">
        <w:rPr>
          <w:rFonts w:cs="Arial"/>
          <w:szCs w:val="20"/>
        </w:rPr>
        <w:t xml:space="preserve">: </w:t>
      </w:r>
      <w:r w:rsidR="00A326FB" w:rsidRPr="00A326FB">
        <w:rPr>
          <w:rFonts w:cs="Arial"/>
          <w:szCs w:val="20"/>
        </w:rPr>
        <w:t>Dumps the contents of the actuals or structure error tables and any failed records in staging.</w:t>
      </w:r>
      <w:r w:rsidR="00A326FB">
        <w:rPr>
          <w:rFonts w:cs="Arial"/>
          <w:szCs w:val="20"/>
        </w:rPr>
        <w:t xml:space="preserve">  Can also be used to dump the </w:t>
      </w:r>
      <w:r w:rsidR="00462CE4">
        <w:rPr>
          <w:rFonts w:cs="Arial"/>
          <w:szCs w:val="20"/>
        </w:rPr>
        <w:t xml:space="preserve">obsolete </w:t>
      </w:r>
      <w:r w:rsidR="00A326FB">
        <w:rPr>
          <w:rFonts w:cs="Arial"/>
          <w:szCs w:val="20"/>
        </w:rPr>
        <w:t>retained feature member names as well as the contents of all tables and views that match a wildcard string name.</w:t>
      </w:r>
    </w:p>
    <w:p w14:paraId="4DDFA9F4" w14:textId="77777777" w:rsidR="005A2ECF" w:rsidRPr="00795D4F" w:rsidRDefault="005A2ECF" w:rsidP="005A2ECF">
      <w:pPr>
        <w:rPr>
          <w:rFonts w:cs="Arial"/>
        </w:rPr>
      </w:pPr>
    </w:p>
    <w:p w14:paraId="1887D40E" w14:textId="064AF597" w:rsidR="005A2ECF" w:rsidRPr="00795D4F" w:rsidRDefault="005A2ECF" w:rsidP="005A2ECF">
      <w:pPr>
        <w:rPr>
          <w:rFonts w:cs="Arial"/>
          <w:color w:val="auto"/>
        </w:rPr>
      </w:pPr>
      <w:r w:rsidRPr="00795D4F">
        <w:rPr>
          <w:rFonts w:cs="Arial"/>
          <w:b/>
          <w:color w:val="auto"/>
        </w:rPr>
        <w:t>Usage</w:t>
      </w:r>
      <w:r w:rsidRPr="00795D4F">
        <w:rPr>
          <w:rFonts w:cs="Arial"/>
          <w:color w:val="auto"/>
        </w:rPr>
        <w:t xml:space="preserve">: </w:t>
      </w:r>
      <w:proofErr w:type="spellStart"/>
      <w:r w:rsidR="00D31C48" w:rsidRPr="002D6C4D">
        <w:rPr>
          <w:rFonts w:cs="Arial"/>
          <w:szCs w:val="20"/>
        </w:rPr>
        <w:t>DumpErrors</w:t>
      </w:r>
      <w:proofErr w:type="spellEnd"/>
      <w:r w:rsidRPr="002D6C4D">
        <w:rPr>
          <w:rFonts w:cs="Arial"/>
          <w:szCs w:val="20"/>
        </w:rPr>
        <w:t xml:space="preserve"> [user</w:t>
      </w:r>
      <w:r w:rsidRPr="00795D4F">
        <w:rPr>
          <w:rFonts w:cs="Arial"/>
          <w:color w:val="auto"/>
        </w:rPr>
        <w:t>] [data source] [</w:t>
      </w:r>
      <w:r w:rsidR="00D31C48">
        <w:rPr>
          <w:rFonts w:cs="Arial"/>
          <w:color w:val="auto"/>
        </w:rPr>
        <w:t>output path</w:t>
      </w:r>
      <w:r>
        <w:rPr>
          <w:rFonts w:cs="Arial"/>
          <w:color w:val="auto"/>
        </w:rPr>
        <w:t>]</w:t>
      </w:r>
      <w:r w:rsidR="00D31C48">
        <w:rPr>
          <w:rFonts w:cs="Arial"/>
          <w:color w:val="auto"/>
        </w:rPr>
        <w:t xml:space="preserve"> [structure/actuals</w:t>
      </w:r>
      <w:r w:rsidR="00920DC9">
        <w:rPr>
          <w:rFonts w:cs="Arial"/>
          <w:color w:val="auto"/>
        </w:rPr>
        <w:t>/obsolete/wildcard</w:t>
      </w:r>
      <w:r w:rsidR="00D31C48">
        <w:rPr>
          <w:rFonts w:cs="Arial"/>
          <w:color w:val="auto"/>
        </w:rPr>
        <w:t>]</w:t>
      </w:r>
      <w:r w:rsidR="00920DC9">
        <w:rPr>
          <w:rFonts w:cs="Arial"/>
          <w:color w:val="auto"/>
        </w:rPr>
        <w:t xml:space="preserve"> [wildcard table name]</w:t>
      </w:r>
    </w:p>
    <w:p w14:paraId="2DDECB78" w14:textId="77777777" w:rsidR="005A2ECF" w:rsidRDefault="005A2ECF" w:rsidP="005A2ECF">
      <w:pPr>
        <w:rPr>
          <w:rFonts w:cs="Arial"/>
          <w:color w:val="auto"/>
        </w:rPr>
      </w:pPr>
    </w:p>
    <w:p w14:paraId="57307EC7" w14:textId="03734654" w:rsidR="005A2ECF" w:rsidRDefault="005A2ECF" w:rsidP="005A2EC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2577"/>
        <w:gridCol w:w="6999"/>
      </w:tblGrid>
      <w:tr w:rsidR="00727BA1" w:rsidRPr="00631DAB" w14:paraId="3009DAFA" w14:textId="77777777" w:rsidTr="00C83706">
        <w:trPr>
          <w:jc w:val="center"/>
        </w:trPr>
        <w:tc>
          <w:tcPr>
            <w:tcW w:w="0" w:type="auto"/>
            <w:shd w:val="clear" w:color="auto" w:fill="005596" w:themeFill="text2"/>
            <w:vAlign w:val="center"/>
          </w:tcPr>
          <w:p w14:paraId="14E4B589" w14:textId="77777777" w:rsidR="00727BA1" w:rsidRPr="00631DAB" w:rsidRDefault="00727BA1" w:rsidP="00C83706">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514F50E" w14:textId="77777777" w:rsidR="00727BA1" w:rsidRPr="00631DAB" w:rsidRDefault="00727BA1" w:rsidP="00C83706">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27BA1" w:rsidRPr="00631DAB" w14:paraId="6B02D3B5" w14:textId="77777777" w:rsidTr="00C83706">
        <w:trPr>
          <w:jc w:val="center"/>
        </w:trPr>
        <w:tc>
          <w:tcPr>
            <w:tcW w:w="0" w:type="auto"/>
            <w:vAlign w:val="center"/>
          </w:tcPr>
          <w:p w14:paraId="052267D7" w14:textId="77777777" w:rsidR="00727BA1" w:rsidRPr="00B650A8" w:rsidRDefault="00727BA1" w:rsidP="00C83706">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13F64D5E" w14:textId="77777777" w:rsidR="00727BA1" w:rsidRPr="00631DAB" w:rsidRDefault="00727BA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727BA1" w:rsidRPr="00631DAB" w14:paraId="6F2536B2" w14:textId="77777777" w:rsidTr="00C83706">
        <w:trPr>
          <w:jc w:val="center"/>
        </w:trPr>
        <w:tc>
          <w:tcPr>
            <w:tcW w:w="0" w:type="auto"/>
            <w:vAlign w:val="center"/>
          </w:tcPr>
          <w:p w14:paraId="6680A84F" w14:textId="77777777" w:rsidR="00727BA1" w:rsidRPr="00B650A8" w:rsidRDefault="00727BA1" w:rsidP="00C83706">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70C5CBB8" w14:textId="77777777" w:rsidR="00727BA1" w:rsidRPr="00631DAB" w:rsidRDefault="00727BA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727BA1" w:rsidRPr="00631DAB" w14:paraId="02A68F7C" w14:textId="77777777" w:rsidTr="00C83706">
        <w:trPr>
          <w:jc w:val="center"/>
        </w:trPr>
        <w:tc>
          <w:tcPr>
            <w:tcW w:w="0" w:type="auto"/>
            <w:vAlign w:val="center"/>
          </w:tcPr>
          <w:p w14:paraId="01B03764" w14:textId="77777777" w:rsidR="00727BA1" w:rsidRPr="00B650A8" w:rsidRDefault="00727BA1" w:rsidP="00C83706">
            <w:pPr>
              <w:jc w:val="left"/>
              <w:rPr>
                <w:rFonts w:asciiTheme="minorHAnsi" w:hAnsiTheme="minorHAnsi" w:cstheme="minorHAnsi"/>
                <w:sz w:val="16"/>
                <w:szCs w:val="16"/>
              </w:rPr>
            </w:pPr>
            <w:r>
              <w:rPr>
                <w:rFonts w:asciiTheme="minorHAnsi" w:hAnsiTheme="minorHAnsi" w:cstheme="minorHAnsi"/>
                <w:color w:val="auto"/>
                <w:sz w:val="16"/>
                <w:szCs w:val="16"/>
              </w:rPr>
              <w:t>output path</w:t>
            </w:r>
          </w:p>
        </w:tc>
        <w:tc>
          <w:tcPr>
            <w:tcW w:w="0" w:type="auto"/>
            <w:vAlign w:val="center"/>
          </w:tcPr>
          <w:p w14:paraId="60499A05" w14:textId="77777777" w:rsidR="00727BA1" w:rsidRPr="00631DAB" w:rsidRDefault="00727BA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directory that the dump files will be written to.</w:t>
            </w:r>
          </w:p>
        </w:tc>
      </w:tr>
      <w:tr w:rsidR="00727BA1" w:rsidRPr="00631DAB" w14:paraId="62A643A8" w14:textId="77777777" w:rsidTr="00C83706">
        <w:trPr>
          <w:jc w:val="center"/>
        </w:trPr>
        <w:tc>
          <w:tcPr>
            <w:tcW w:w="0" w:type="auto"/>
            <w:vAlign w:val="center"/>
          </w:tcPr>
          <w:p w14:paraId="4ADB2E1C" w14:textId="7169A788" w:rsidR="00727BA1" w:rsidRDefault="00727BA1" w:rsidP="00C83706">
            <w:pPr>
              <w:jc w:val="left"/>
              <w:rPr>
                <w:rFonts w:asciiTheme="minorHAnsi" w:hAnsiTheme="minorHAnsi" w:cstheme="minorHAnsi"/>
                <w:color w:val="auto"/>
                <w:sz w:val="16"/>
                <w:szCs w:val="16"/>
              </w:rPr>
            </w:pPr>
            <w:r>
              <w:rPr>
                <w:rFonts w:asciiTheme="minorHAnsi" w:hAnsiTheme="minorHAnsi" w:cstheme="minorHAnsi"/>
                <w:color w:val="auto"/>
                <w:sz w:val="16"/>
                <w:szCs w:val="16"/>
              </w:rPr>
              <w:t>structure/actuals</w:t>
            </w:r>
            <w:r w:rsidR="00920DC9">
              <w:rPr>
                <w:rFonts w:asciiTheme="minorHAnsi" w:hAnsiTheme="minorHAnsi" w:cstheme="minorHAnsi"/>
                <w:color w:val="auto"/>
                <w:sz w:val="16"/>
                <w:szCs w:val="16"/>
              </w:rPr>
              <w:t>/obsolete/wildcard</w:t>
            </w:r>
          </w:p>
        </w:tc>
        <w:tc>
          <w:tcPr>
            <w:tcW w:w="0" w:type="auto"/>
            <w:vAlign w:val="center"/>
          </w:tcPr>
          <w:p w14:paraId="5584CC81" w14:textId="775AA98F" w:rsidR="00727BA1" w:rsidRDefault="00727BA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w:t>
            </w:r>
            <w:proofErr w:type="gramStart"/>
            <w:r>
              <w:rPr>
                <w:rFonts w:asciiTheme="minorHAnsi" w:hAnsiTheme="minorHAnsi" w:cstheme="minorHAnsi"/>
                <w:color w:val="auto"/>
                <w:sz w:val="16"/>
                <w:szCs w:val="16"/>
              </w:rPr>
              <w:t>structure</w:t>
            </w:r>
            <w:proofErr w:type="gramEnd"/>
            <w:r>
              <w:rPr>
                <w:rFonts w:asciiTheme="minorHAnsi" w:hAnsiTheme="minorHAnsi" w:cstheme="minorHAnsi"/>
                <w:color w:val="auto"/>
                <w:sz w:val="16"/>
                <w:szCs w:val="16"/>
              </w:rPr>
              <w:t>’ will dump the contents of the JI schema staging tables and error table.  ‘</w:t>
            </w:r>
            <w:proofErr w:type="gramStart"/>
            <w:r>
              <w:rPr>
                <w:rFonts w:asciiTheme="minorHAnsi" w:hAnsiTheme="minorHAnsi" w:cstheme="minorHAnsi"/>
                <w:color w:val="auto"/>
                <w:sz w:val="16"/>
                <w:szCs w:val="16"/>
              </w:rPr>
              <w:t>actuals</w:t>
            </w:r>
            <w:proofErr w:type="gramEnd"/>
            <w:r>
              <w:rPr>
                <w:rFonts w:asciiTheme="minorHAnsi" w:hAnsiTheme="minorHAnsi" w:cstheme="minorHAnsi"/>
                <w:color w:val="auto"/>
                <w:sz w:val="16"/>
                <w:szCs w:val="16"/>
              </w:rPr>
              <w:t xml:space="preserve">’ will dump the contents of the error views that describe the actual staging tables and associated error table.  </w:t>
            </w:r>
            <w:r w:rsidR="00920DC9">
              <w:rPr>
                <w:rFonts w:asciiTheme="minorHAnsi" w:hAnsiTheme="minorHAnsi" w:cstheme="minorHAnsi"/>
                <w:color w:val="auto"/>
                <w:sz w:val="16"/>
                <w:szCs w:val="16"/>
              </w:rPr>
              <w:t>‘</w:t>
            </w:r>
            <w:proofErr w:type="gramStart"/>
            <w:r w:rsidR="00920DC9">
              <w:rPr>
                <w:rFonts w:asciiTheme="minorHAnsi" w:hAnsiTheme="minorHAnsi" w:cstheme="minorHAnsi"/>
                <w:color w:val="auto"/>
                <w:sz w:val="16"/>
                <w:szCs w:val="16"/>
              </w:rPr>
              <w:t>obsolete</w:t>
            </w:r>
            <w:proofErr w:type="gramEnd"/>
            <w:r w:rsidR="00920DC9">
              <w:rPr>
                <w:rFonts w:asciiTheme="minorHAnsi" w:hAnsiTheme="minorHAnsi" w:cstheme="minorHAnsi"/>
                <w:color w:val="auto"/>
                <w:sz w:val="16"/>
                <w:szCs w:val="16"/>
              </w:rPr>
              <w:t>’ will dump the names of the obsolete retained feature members.  ‘</w:t>
            </w:r>
            <w:proofErr w:type="gramStart"/>
            <w:r w:rsidR="00920DC9">
              <w:rPr>
                <w:rFonts w:asciiTheme="minorHAnsi" w:hAnsiTheme="minorHAnsi" w:cstheme="minorHAnsi"/>
                <w:color w:val="auto"/>
                <w:sz w:val="16"/>
                <w:szCs w:val="16"/>
              </w:rPr>
              <w:t>wildcard</w:t>
            </w:r>
            <w:proofErr w:type="gramEnd"/>
            <w:r w:rsidR="00920DC9">
              <w:rPr>
                <w:rFonts w:asciiTheme="minorHAnsi" w:hAnsiTheme="minorHAnsi" w:cstheme="minorHAnsi"/>
                <w:color w:val="auto"/>
                <w:sz w:val="16"/>
                <w:szCs w:val="16"/>
              </w:rPr>
              <w:t xml:space="preserve">’ will dump the contents of all tables and views that match the wildcard table name.  </w:t>
            </w:r>
            <w:r>
              <w:rPr>
                <w:rFonts w:asciiTheme="minorHAnsi" w:hAnsiTheme="minorHAnsi" w:cstheme="minorHAnsi"/>
                <w:color w:val="auto"/>
                <w:sz w:val="16"/>
                <w:szCs w:val="16"/>
              </w:rPr>
              <w:t xml:space="preserve">Only </w:t>
            </w:r>
            <w:r w:rsidR="004C1135">
              <w:rPr>
                <w:rFonts w:asciiTheme="minorHAnsi" w:hAnsiTheme="minorHAnsi" w:cstheme="minorHAnsi"/>
                <w:color w:val="auto"/>
                <w:sz w:val="16"/>
                <w:szCs w:val="16"/>
              </w:rPr>
              <w:t>non-empty</w:t>
            </w:r>
            <w:r>
              <w:rPr>
                <w:rFonts w:asciiTheme="minorHAnsi" w:hAnsiTheme="minorHAnsi" w:cstheme="minorHAnsi"/>
                <w:color w:val="auto"/>
                <w:sz w:val="16"/>
                <w:szCs w:val="16"/>
              </w:rPr>
              <w:t xml:space="preserve"> tables are dumped to a file.</w:t>
            </w:r>
          </w:p>
        </w:tc>
      </w:tr>
      <w:tr w:rsidR="00920DC9" w:rsidRPr="00631DAB" w14:paraId="346C91D4" w14:textId="77777777" w:rsidTr="00C83706">
        <w:trPr>
          <w:jc w:val="center"/>
        </w:trPr>
        <w:tc>
          <w:tcPr>
            <w:tcW w:w="0" w:type="auto"/>
            <w:vAlign w:val="center"/>
          </w:tcPr>
          <w:p w14:paraId="49FA7DA0" w14:textId="2E35DFFF" w:rsidR="00920DC9" w:rsidRDefault="00920DC9" w:rsidP="00C83706">
            <w:pPr>
              <w:jc w:val="left"/>
              <w:rPr>
                <w:rFonts w:asciiTheme="minorHAnsi" w:hAnsiTheme="minorHAnsi" w:cstheme="minorHAnsi"/>
                <w:color w:val="auto"/>
                <w:sz w:val="16"/>
                <w:szCs w:val="16"/>
              </w:rPr>
            </w:pPr>
            <w:r>
              <w:rPr>
                <w:rFonts w:asciiTheme="minorHAnsi" w:hAnsiTheme="minorHAnsi" w:cstheme="minorHAnsi"/>
                <w:color w:val="auto"/>
                <w:sz w:val="16"/>
                <w:szCs w:val="16"/>
              </w:rPr>
              <w:t>wildcard table name</w:t>
            </w:r>
          </w:p>
        </w:tc>
        <w:tc>
          <w:tcPr>
            <w:tcW w:w="0" w:type="auto"/>
            <w:vAlign w:val="center"/>
          </w:tcPr>
          <w:p w14:paraId="29B23373" w14:textId="6A238A18" w:rsidR="00920DC9" w:rsidRDefault="00920DC9"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Used with ‘wildcard’, defines what tables and views are to be dumped based on Oracle ‘like’ match string syntax.</w:t>
            </w:r>
          </w:p>
        </w:tc>
      </w:tr>
    </w:tbl>
    <w:p w14:paraId="3F02CFA0" w14:textId="7C833D26" w:rsidR="005A2ECF" w:rsidRPr="00B650A8" w:rsidRDefault="005A2ECF" w:rsidP="005A2ECF">
      <w:pPr>
        <w:rPr>
          <w:rFonts w:cs="Arial"/>
          <w:color w:val="auto"/>
        </w:rPr>
      </w:pPr>
    </w:p>
    <w:p w14:paraId="69E3F0C8" w14:textId="76388CC4" w:rsidR="005A2ECF" w:rsidRDefault="005A2ECF" w:rsidP="005A2ECF">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7140"/>
      </w:tblGrid>
      <w:tr w:rsidR="00AE16D1" w:rsidRPr="0067354F" w14:paraId="1B6CFD81" w14:textId="77777777" w:rsidTr="00C83706">
        <w:trPr>
          <w:jc w:val="center"/>
        </w:trPr>
        <w:tc>
          <w:tcPr>
            <w:tcW w:w="0" w:type="auto"/>
            <w:shd w:val="clear" w:color="auto" w:fill="005596" w:themeFill="text2"/>
            <w:vAlign w:val="center"/>
          </w:tcPr>
          <w:p w14:paraId="3FCA66CF" w14:textId="77777777" w:rsidR="00AE16D1" w:rsidRPr="0067354F" w:rsidRDefault="00AE16D1" w:rsidP="00C83706">
            <w:pPr>
              <w:jc w:val="center"/>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52D6F475" w14:textId="77777777" w:rsidR="00AE16D1" w:rsidRPr="0067354F" w:rsidRDefault="00AE16D1" w:rsidP="00C83706">
            <w:pPr>
              <w:jc w:val="left"/>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Message</w:t>
            </w:r>
          </w:p>
        </w:tc>
      </w:tr>
      <w:tr w:rsidR="00AE16D1" w:rsidRPr="0067354F" w14:paraId="619E2364" w14:textId="77777777" w:rsidTr="00C83706">
        <w:trPr>
          <w:jc w:val="center"/>
        </w:trPr>
        <w:tc>
          <w:tcPr>
            <w:tcW w:w="0" w:type="auto"/>
            <w:vAlign w:val="center"/>
          </w:tcPr>
          <w:p w14:paraId="3F45FEE7" w14:textId="77777777" w:rsidR="00AE16D1" w:rsidRPr="0067354F" w:rsidRDefault="00AE16D1" w:rsidP="00C83706">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-9002</w:t>
            </w:r>
          </w:p>
        </w:tc>
        <w:tc>
          <w:tcPr>
            <w:tcW w:w="0" w:type="auto"/>
            <w:vAlign w:val="center"/>
          </w:tcPr>
          <w:p w14:paraId="7B50B0DE" w14:textId="55733CE4" w:rsidR="00AE16D1" w:rsidRPr="0067354F" w:rsidRDefault="00AE16D1" w:rsidP="00C83706">
            <w:pPr>
              <w:autoSpaceDE w:val="0"/>
              <w:autoSpaceDN w:val="0"/>
              <w:adjustRightInd w:val="0"/>
              <w:jc w:val="left"/>
              <w:rPr>
                <w:rFonts w:asciiTheme="minorHAnsi" w:hAnsiTheme="minorHAnsi" w:cstheme="minorHAnsi"/>
                <w:color w:val="auto"/>
                <w:sz w:val="16"/>
                <w:szCs w:val="16"/>
              </w:rPr>
            </w:pPr>
            <w:r w:rsidRPr="0067354F">
              <w:rPr>
                <w:rFonts w:asciiTheme="minorHAnsi" w:hAnsiTheme="minorHAnsi" w:cstheme="minorHAnsi"/>
                <w:color w:val="auto"/>
                <w:sz w:val="16"/>
                <w:szCs w:val="16"/>
              </w:rPr>
              <w:t xml:space="preserve">Usage: </w:t>
            </w:r>
            <w:r w:rsidRPr="0067354F">
              <w:rPr>
                <w:rFonts w:cs="Arial"/>
                <w:color w:val="auto"/>
                <w:sz w:val="16"/>
                <w:szCs w:val="16"/>
              </w:rPr>
              <w:t>[user] [data source] [output path] [structure/actuals</w:t>
            </w:r>
            <w:r w:rsidR="00473CFD">
              <w:rPr>
                <w:rFonts w:cs="Arial"/>
                <w:color w:val="auto"/>
                <w:sz w:val="16"/>
                <w:szCs w:val="16"/>
              </w:rPr>
              <w:t>/obsolete/wildcard</w:t>
            </w:r>
            <w:r w:rsidRPr="0067354F">
              <w:rPr>
                <w:rFonts w:cs="Arial"/>
                <w:color w:val="auto"/>
                <w:sz w:val="16"/>
                <w:szCs w:val="16"/>
              </w:rPr>
              <w:t>]</w:t>
            </w:r>
            <w:r w:rsidR="00473CFD">
              <w:rPr>
                <w:rFonts w:cs="Arial"/>
                <w:color w:val="auto"/>
                <w:sz w:val="16"/>
                <w:szCs w:val="16"/>
              </w:rPr>
              <w:t xml:space="preserve"> [wildcard table name]</w:t>
            </w:r>
          </w:p>
        </w:tc>
      </w:tr>
      <w:tr w:rsidR="00AE16D1" w:rsidRPr="0067354F" w14:paraId="7B546864" w14:textId="77777777" w:rsidTr="00C83706">
        <w:trPr>
          <w:jc w:val="center"/>
        </w:trPr>
        <w:tc>
          <w:tcPr>
            <w:tcW w:w="0" w:type="auto"/>
            <w:vAlign w:val="center"/>
          </w:tcPr>
          <w:p w14:paraId="0AC09F27" w14:textId="77777777" w:rsidR="00AE16D1" w:rsidRPr="0067354F" w:rsidRDefault="00AE16D1" w:rsidP="00C83706">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-9001</w:t>
            </w:r>
          </w:p>
        </w:tc>
        <w:tc>
          <w:tcPr>
            <w:tcW w:w="0" w:type="auto"/>
            <w:vAlign w:val="center"/>
          </w:tcPr>
          <w:p w14:paraId="1AA65D42" w14:textId="77777777" w:rsidR="00AE16D1" w:rsidRPr="0067354F" w:rsidRDefault="00AE16D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Dump failed</w:t>
            </w:r>
          </w:p>
        </w:tc>
      </w:tr>
      <w:tr w:rsidR="00AE16D1" w:rsidRPr="0067354F" w14:paraId="7762F36E" w14:textId="77777777" w:rsidTr="00C83706">
        <w:trPr>
          <w:jc w:val="center"/>
        </w:trPr>
        <w:tc>
          <w:tcPr>
            <w:tcW w:w="0" w:type="auto"/>
            <w:vAlign w:val="center"/>
          </w:tcPr>
          <w:p w14:paraId="7035C61A" w14:textId="77777777" w:rsidR="00AE16D1" w:rsidRPr="0067354F" w:rsidRDefault="00AE16D1" w:rsidP="00C83706">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59FDC45C" w14:textId="77777777" w:rsidR="00AE16D1" w:rsidRDefault="00AE16D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No records found in any {0} tables.</w:t>
            </w:r>
          </w:p>
        </w:tc>
      </w:tr>
      <w:tr w:rsidR="00AE16D1" w:rsidRPr="0067354F" w14:paraId="4B9C53E4" w14:textId="77777777" w:rsidTr="00C83706">
        <w:trPr>
          <w:jc w:val="center"/>
        </w:trPr>
        <w:tc>
          <w:tcPr>
            <w:tcW w:w="0" w:type="auto"/>
            <w:vAlign w:val="center"/>
          </w:tcPr>
          <w:p w14:paraId="2A21C663" w14:textId="77777777" w:rsidR="00AE16D1" w:rsidRDefault="00AE16D1" w:rsidP="00C83706">
            <w:pPr>
              <w:jc w:val="center"/>
              <w:rPr>
                <w:rFonts w:asciiTheme="minorHAnsi" w:hAnsiTheme="minorHAnsi" w:cstheme="minorHAnsi"/>
                <w:color w:val="auto"/>
                <w:sz w:val="16"/>
                <w:szCs w:val="16"/>
              </w:rPr>
            </w:pPr>
            <w:r>
              <w:rPr>
                <w:rFonts w:asciiTheme="minorHAnsi" w:hAnsiTheme="minorHAnsi" w:cstheme="minorHAnsi"/>
                <w:color w:val="auto"/>
                <w:sz w:val="16"/>
                <w:szCs w:val="16"/>
              </w:rPr>
              <w:t>9001</w:t>
            </w:r>
          </w:p>
        </w:tc>
        <w:tc>
          <w:tcPr>
            <w:tcW w:w="0" w:type="auto"/>
            <w:vAlign w:val="center"/>
          </w:tcPr>
          <w:p w14:paraId="6CC48E84" w14:textId="77777777" w:rsidR="00AE16D1" w:rsidRDefault="00AE16D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Number of {0} table dump files written: {1}</w:t>
            </w:r>
          </w:p>
        </w:tc>
      </w:tr>
    </w:tbl>
    <w:p w14:paraId="7EF8D6EC" w14:textId="77777777" w:rsidR="00B200C1" w:rsidRDefault="00B200C1" w:rsidP="00B200C1">
      <w:pPr>
        <w:rPr>
          <w:rFonts w:cs="Arial"/>
          <w:b/>
        </w:rPr>
      </w:pPr>
    </w:p>
    <w:p w14:paraId="5EA870B6" w14:textId="316D339D" w:rsidR="00B200C1" w:rsidRDefault="00B200C1" w:rsidP="00B200C1">
      <w:pPr>
        <w:rPr>
          <w:rFonts w:cs="Arial"/>
          <w:b/>
        </w:rPr>
      </w:pPr>
      <w:r>
        <w:rPr>
          <w:rFonts w:cs="Arial"/>
          <w:b/>
        </w:rPr>
        <w:t xml:space="preserve">Optional </w:t>
      </w:r>
      <w:proofErr w:type="spellStart"/>
      <w:r>
        <w:rPr>
          <w:rFonts w:cs="Arial"/>
          <w:b/>
        </w:rPr>
        <w:t>DumpErrors.exe.config</w:t>
      </w:r>
      <w:proofErr w:type="spellEnd"/>
      <w:r>
        <w:rPr>
          <w:rFonts w:cs="Arial"/>
          <w:b/>
        </w:rPr>
        <w:t xml:space="preserve"> file contents:</w:t>
      </w:r>
    </w:p>
    <w:p w14:paraId="4561CBB3" w14:textId="77777777" w:rsidR="00B200C1" w:rsidRDefault="00B200C1" w:rsidP="00B200C1">
      <w:pPr>
        <w:rPr>
          <w:rFonts w:cs="Arial"/>
          <w:b/>
        </w:rPr>
      </w:pPr>
    </w:p>
    <w:p w14:paraId="0D8A83BC" w14:textId="77777777" w:rsidR="00B200C1" w:rsidRPr="00B200C1" w:rsidRDefault="00B200C1" w:rsidP="00B200C1">
      <w:pPr>
        <w:jc w:val="left"/>
        <w:rPr>
          <w:rFonts w:ascii="Courier New" w:hAnsi="Courier New" w:cs="Courier New"/>
          <w:sz w:val="16"/>
          <w:szCs w:val="16"/>
        </w:rPr>
      </w:pPr>
      <w:proofErr w:type="gramStart"/>
      <w:r w:rsidRPr="00B200C1">
        <w:rPr>
          <w:rFonts w:ascii="Courier New" w:hAnsi="Courier New" w:cs="Courier New"/>
          <w:sz w:val="16"/>
          <w:szCs w:val="16"/>
        </w:rPr>
        <w:t>&lt;?xml</w:t>
      </w:r>
      <w:proofErr w:type="gramEnd"/>
      <w:r w:rsidRPr="00B200C1">
        <w:rPr>
          <w:rFonts w:ascii="Courier New" w:hAnsi="Courier New" w:cs="Courier New"/>
          <w:sz w:val="16"/>
          <w:szCs w:val="16"/>
        </w:rPr>
        <w:t xml:space="preserve"> version="1.0"?&gt;</w:t>
      </w:r>
    </w:p>
    <w:p w14:paraId="15EC7068" w14:textId="77777777" w:rsidR="00B200C1" w:rsidRPr="00B200C1" w:rsidRDefault="00B200C1" w:rsidP="00B200C1">
      <w:pPr>
        <w:jc w:val="left"/>
        <w:rPr>
          <w:rFonts w:ascii="Courier New" w:hAnsi="Courier New" w:cs="Courier New"/>
          <w:sz w:val="16"/>
          <w:szCs w:val="16"/>
        </w:rPr>
      </w:pPr>
      <w:r w:rsidRPr="00B200C1">
        <w:rPr>
          <w:rFonts w:ascii="Courier New" w:hAnsi="Courier New" w:cs="Courier New"/>
          <w:sz w:val="16"/>
          <w:szCs w:val="16"/>
        </w:rPr>
        <w:t>&lt;</w:t>
      </w:r>
      <w:proofErr w:type="gramStart"/>
      <w:r w:rsidRPr="00B200C1">
        <w:rPr>
          <w:rFonts w:ascii="Courier New" w:hAnsi="Courier New" w:cs="Courier New"/>
          <w:sz w:val="16"/>
          <w:szCs w:val="16"/>
        </w:rPr>
        <w:t>configuration</w:t>
      </w:r>
      <w:proofErr w:type="gramEnd"/>
      <w:r w:rsidRPr="00B200C1">
        <w:rPr>
          <w:rFonts w:ascii="Courier New" w:hAnsi="Courier New" w:cs="Courier New"/>
          <w:sz w:val="16"/>
          <w:szCs w:val="16"/>
        </w:rPr>
        <w:t>&gt;</w:t>
      </w:r>
    </w:p>
    <w:p w14:paraId="2AA10699" w14:textId="77777777" w:rsidR="00B200C1" w:rsidRPr="00B200C1" w:rsidRDefault="00B200C1" w:rsidP="00B200C1">
      <w:pPr>
        <w:jc w:val="left"/>
        <w:rPr>
          <w:rFonts w:ascii="Courier New" w:hAnsi="Courier New" w:cs="Courier New"/>
          <w:sz w:val="16"/>
          <w:szCs w:val="16"/>
        </w:rPr>
      </w:pPr>
      <w:r w:rsidRPr="00B200C1">
        <w:rPr>
          <w:rFonts w:ascii="Courier New" w:hAnsi="Courier New" w:cs="Courier New"/>
          <w:sz w:val="16"/>
          <w:szCs w:val="16"/>
        </w:rPr>
        <w:t>&lt;</w:t>
      </w:r>
      <w:proofErr w:type="spellStart"/>
      <w:proofErr w:type="gramStart"/>
      <w:r w:rsidRPr="00B200C1">
        <w:rPr>
          <w:rFonts w:ascii="Courier New" w:hAnsi="Courier New" w:cs="Courier New"/>
          <w:sz w:val="16"/>
          <w:szCs w:val="16"/>
        </w:rPr>
        <w:t>configSections</w:t>
      </w:r>
      <w:proofErr w:type="spellEnd"/>
      <w:proofErr w:type="gramEnd"/>
      <w:r w:rsidRPr="00B200C1">
        <w:rPr>
          <w:rFonts w:ascii="Courier New" w:hAnsi="Courier New" w:cs="Courier New"/>
          <w:sz w:val="16"/>
          <w:szCs w:val="16"/>
        </w:rPr>
        <w:t>&gt;</w:t>
      </w:r>
    </w:p>
    <w:p w14:paraId="7E86D3A0" w14:textId="3FE50C2A" w:rsidR="00B200C1" w:rsidRPr="00B200C1" w:rsidRDefault="00B200C1" w:rsidP="00B200C1">
      <w:pPr>
        <w:jc w:val="left"/>
        <w:rPr>
          <w:rFonts w:ascii="Courier New" w:hAnsi="Courier New" w:cs="Courier New"/>
          <w:sz w:val="16"/>
          <w:szCs w:val="16"/>
        </w:rPr>
      </w:pPr>
      <w:r w:rsidRPr="00B200C1">
        <w:rPr>
          <w:rFonts w:ascii="Courier New" w:hAnsi="Courier New" w:cs="Courier New"/>
          <w:sz w:val="16"/>
          <w:szCs w:val="16"/>
        </w:rPr>
        <w:t xml:space="preserve">    &lt;</w:t>
      </w:r>
      <w:proofErr w:type="spellStart"/>
      <w:r w:rsidRPr="00B200C1">
        <w:rPr>
          <w:rFonts w:ascii="Courier New" w:hAnsi="Courier New" w:cs="Courier New"/>
          <w:sz w:val="16"/>
          <w:szCs w:val="16"/>
        </w:rPr>
        <w:t>sectionGroup</w:t>
      </w:r>
      <w:proofErr w:type="spellEnd"/>
      <w:r>
        <w:rPr>
          <w:rFonts w:ascii="Courier New" w:hAnsi="Courier New" w:cs="Courier New"/>
          <w:sz w:val="16"/>
          <w:szCs w:val="16"/>
        </w:rPr>
        <w:t xml:space="preserve"> </w:t>
      </w:r>
      <w:r w:rsidRPr="00B200C1">
        <w:rPr>
          <w:rFonts w:ascii="Courier New" w:hAnsi="Courier New" w:cs="Courier New"/>
          <w:sz w:val="16"/>
          <w:szCs w:val="16"/>
        </w:rPr>
        <w:t>name="</w:t>
      </w:r>
      <w:proofErr w:type="spellStart"/>
      <w:r w:rsidRPr="00B200C1">
        <w:rPr>
          <w:rFonts w:ascii="Courier New" w:hAnsi="Courier New" w:cs="Courier New"/>
          <w:sz w:val="16"/>
          <w:szCs w:val="16"/>
        </w:rPr>
        <w:t>userSettings</w:t>
      </w:r>
      <w:proofErr w:type="spellEnd"/>
      <w:r w:rsidRPr="00B200C1">
        <w:rPr>
          <w:rFonts w:ascii="Courier New" w:hAnsi="Courier New" w:cs="Courier New"/>
          <w:sz w:val="16"/>
          <w:szCs w:val="16"/>
        </w:rPr>
        <w:t>" type="</w:t>
      </w:r>
      <w:proofErr w:type="spellStart"/>
      <w:r w:rsidRPr="00B200C1">
        <w:rPr>
          <w:rFonts w:ascii="Courier New" w:hAnsi="Courier New" w:cs="Courier New"/>
          <w:sz w:val="16"/>
          <w:szCs w:val="16"/>
        </w:rPr>
        <w:t>System.Configuration.UserSettingsGroup</w:t>
      </w:r>
      <w:proofErr w:type="spellEnd"/>
      <w:r w:rsidRPr="00B200C1">
        <w:rPr>
          <w:rFonts w:ascii="Courier New" w:hAnsi="Courier New" w:cs="Courier New"/>
          <w:sz w:val="16"/>
          <w:szCs w:val="16"/>
        </w:rPr>
        <w:t xml:space="preserve">, System, Version=4.0.0.0, Culture=neutral, </w:t>
      </w:r>
      <w:proofErr w:type="spellStart"/>
      <w:r w:rsidRPr="00B200C1">
        <w:rPr>
          <w:rFonts w:ascii="Courier New" w:hAnsi="Courier New" w:cs="Courier New"/>
          <w:sz w:val="16"/>
          <w:szCs w:val="16"/>
        </w:rPr>
        <w:t>PublicKeyToken</w:t>
      </w:r>
      <w:proofErr w:type="spellEnd"/>
      <w:r w:rsidRPr="00B200C1">
        <w:rPr>
          <w:rFonts w:ascii="Courier New" w:hAnsi="Courier New" w:cs="Courier New"/>
          <w:sz w:val="16"/>
          <w:szCs w:val="16"/>
        </w:rPr>
        <w:t>=b77a5c561934e089" &gt;</w:t>
      </w:r>
    </w:p>
    <w:p w14:paraId="15719C3C" w14:textId="77777777" w:rsidR="00B200C1" w:rsidRPr="00B200C1" w:rsidRDefault="00B200C1" w:rsidP="00B200C1">
      <w:pPr>
        <w:jc w:val="left"/>
        <w:rPr>
          <w:rFonts w:ascii="Courier New" w:hAnsi="Courier New" w:cs="Courier New"/>
          <w:sz w:val="16"/>
          <w:szCs w:val="16"/>
        </w:rPr>
      </w:pPr>
      <w:r w:rsidRPr="00B200C1">
        <w:rPr>
          <w:rFonts w:ascii="Courier New" w:hAnsi="Courier New" w:cs="Courier New"/>
          <w:sz w:val="16"/>
          <w:szCs w:val="16"/>
        </w:rPr>
        <w:t xml:space="preserve">        &lt;section name="</w:t>
      </w:r>
      <w:proofErr w:type="spellStart"/>
      <w:r w:rsidRPr="00B200C1">
        <w:rPr>
          <w:rFonts w:ascii="Courier New" w:hAnsi="Courier New" w:cs="Courier New"/>
          <w:sz w:val="16"/>
          <w:szCs w:val="16"/>
        </w:rPr>
        <w:t>DumpErrors.Properties.Settings</w:t>
      </w:r>
      <w:proofErr w:type="spellEnd"/>
      <w:r w:rsidRPr="00B200C1">
        <w:rPr>
          <w:rFonts w:ascii="Courier New" w:hAnsi="Courier New" w:cs="Courier New"/>
          <w:sz w:val="16"/>
          <w:szCs w:val="16"/>
        </w:rPr>
        <w:t>" type="</w:t>
      </w:r>
      <w:proofErr w:type="spellStart"/>
      <w:r w:rsidRPr="00B200C1">
        <w:rPr>
          <w:rFonts w:ascii="Courier New" w:hAnsi="Courier New" w:cs="Courier New"/>
          <w:sz w:val="16"/>
          <w:szCs w:val="16"/>
        </w:rPr>
        <w:t>System.Configuration.ClientSettingsSection</w:t>
      </w:r>
      <w:proofErr w:type="spellEnd"/>
      <w:r w:rsidRPr="00B200C1">
        <w:rPr>
          <w:rFonts w:ascii="Courier New" w:hAnsi="Courier New" w:cs="Courier New"/>
          <w:sz w:val="16"/>
          <w:szCs w:val="16"/>
        </w:rPr>
        <w:t xml:space="preserve">, System, Version=4.0.0.0, Culture=neutral, </w:t>
      </w:r>
      <w:proofErr w:type="spellStart"/>
      <w:r w:rsidRPr="00B200C1">
        <w:rPr>
          <w:rFonts w:ascii="Courier New" w:hAnsi="Courier New" w:cs="Courier New"/>
          <w:sz w:val="16"/>
          <w:szCs w:val="16"/>
        </w:rPr>
        <w:t>PublicKeyToken</w:t>
      </w:r>
      <w:proofErr w:type="spellEnd"/>
      <w:r w:rsidRPr="00B200C1">
        <w:rPr>
          <w:rFonts w:ascii="Courier New" w:hAnsi="Courier New" w:cs="Courier New"/>
          <w:sz w:val="16"/>
          <w:szCs w:val="16"/>
        </w:rPr>
        <w:t xml:space="preserve">=b77a5c561934e089" </w:t>
      </w:r>
      <w:proofErr w:type="spellStart"/>
      <w:r w:rsidRPr="00B200C1">
        <w:rPr>
          <w:rFonts w:ascii="Courier New" w:hAnsi="Courier New" w:cs="Courier New"/>
          <w:sz w:val="16"/>
          <w:szCs w:val="16"/>
        </w:rPr>
        <w:t>allowExeDefinition</w:t>
      </w:r>
      <w:proofErr w:type="spellEnd"/>
      <w:r w:rsidRPr="00B200C1">
        <w:rPr>
          <w:rFonts w:ascii="Courier New" w:hAnsi="Courier New" w:cs="Courier New"/>
          <w:sz w:val="16"/>
          <w:szCs w:val="16"/>
        </w:rPr>
        <w:t>="</w:t>
      </w:r>
      <w:proofErr w:type="spellStart"/>
      <w:r w:rsidRPr="00B200C1">
        <w:rPr>
          <w:rFonts w:ascii="Courier New" w:hAnsi="Courier New" w:cs="Courier New"/>
          <w:sz w:val="16"/>
          <w:szCs w:val="16"/>
        </w:rPr>
        <w:t>MachineToLocalUser</w:t>
      </w:r>
      <w:proofErr w:type="spellEnd"/>
      <w:r w:rsidRPr="00B200C1">
        <w:rPr>
          <w:rFonts w:ascii="Courier New" w:hAnsi="Courier New" w:cs="Courier New"/>
          <w:sz w:val="16"/>
          <w:szCs w:val="16"/>
        </w:rPr>
        <w:t xml:space="preserve">" </w:t>
      </w:r>
      <w:proofErr w:type="spellStart"/>
      <w:r w:rsidRPr="00B200C1">
        <w:rPr>
          <w:rFonts w:ascii="Courier New" w:hAnsi="Courier New" w:cs="Courier New"/>
          <w:sz w:val="16"/>
          <w:szCs w:val="16"/>
        </w:rPr>
        <w:t>requirePermission</w:t>
      </w:r>
      <w:proofErr w:type="spellEnd"/>
      <w:r w:rsidRPr="00B200C1">
        <w:rPr>
          <w:rFonts w:ascii="Courier New" w:hAnsi="Courier New" w:cs="Courier New"/>
          <w:sz w:val="16"/>
          <w:szCs w:val="16"/>
        </w:rPr>
        <w:t>="false" /&gt;</w:t>
      </w:r>
    </w:p>
    <w:p w14:paraId="42836E0F" w14:textId="77777777" w:rsidR="00B200C1" w:rsidRPr="00B200C1" w:rsidRDefault="00B200C1" w:rsidP="00B200C1">
      <w:pPr>
        <w:jc w:val="left"/>
        <w:rPr>
          <w:rFonts w:ascii="Courier New" w:hAnsi="Courier New" w:cs="Courier New"/>
          <w:sz w:val="16"/>
          <w:szCs w:val="16"/>
        </w:rPr>
      </w:pPr>
      <w:r w:rsidRPr="00B200C1">
        <w:rPr>
          <w:rFonts w:ascii="Courier New" w:hAnsi="Courier New" w:cs="Courier New"/>
          <w:sz w:val="16"/>
          <w:szCs w:val="16"/>
        </w:rPr>
        <w:t xml:space="preserve">    &lt;/</w:t>
      </w:r>
      <w:proofErr w:type="spellStart"/>
      <w:r w:rsidRPr="00B200C1">
        <w:rPr>
          <w:rFonts w:ascii="Courier New" w:hAnsi="Courier New" w:cs="Courier New"/>
          <w:sz w:val="16"/>
          <w:szCs w:val="16"/>
        </w:rPr>
        <w:t>sectionGroup</w:t>
      </w:r>
      <w:proofErr w:type="spellEnd"/>
      <w:r w:rsidRPr="00B200C1">
        <w:rPr>
          <w:rFonts w:ascii="Courier New" w:hAnsi="Courier New" w:cs="Courier New"/>
          <w:sz w:val="16"/>
          <w:szCs w:val="16"/>
        </w:rPr>
        <w:t>&gt;</w:t>
      </w:r>
    </w:p>
    <w:p w14:paraId="4721FB22" w14:textId="77777777" w:rsidR="00B200C1" w:rsidRPr="00B200C1" w:rsidRDefault="00B200C1" w:rsidP="00B200C1">
      <w:pPr>
        <w:jc w:val="left"/>
        <w:rPr>
          <w:rFonts w:ascii="Courier New" w:hAnsi="Courier New" w:cs="Courier New"/>
          <w:sz w:val="16"/>
          <w:szCs w:val="16"/>
        </w:rPr>
      </w:pPr>
      <w:r w:rsidRPr="00B200C1">
        <w:rPr>
          <w:rFonts w:ascii="Courier New" w:hAnsi="Courier New" w:cs="Courier New"/>
          <w:sz w:val="16"/>
          <w:szCs w:val="16"/>
        </w:rPr>
        <w:t>&lt;/</w:t>
      </w:r>
      <w:proofErr w:type="spellStart"/>
      <w:r w:rsidRPr="00B200C1">
        <w:rPr>
          <w:rFonts w:ascii="Courier New" w:hAnsi="Courier New" w:cs="Courier New"/>
          <w:sz w:val="16"/>
          <w:szCs w:val="16"/>
        </w:rPr>
        <w:t>configSections</w:t>
      </w:r>
      <w:proofErr w:type="spellEnd"/>
      <w:r w:rsidRPr="00B200C1">
        <w:rPr>
          <w:rFonts w:ascii="Courier New" w:hAnsi="Courier New" w:cs="Courier New"/>
          <w:sz w:val="16"/>
          <w:szCs w:val="16"/>
        </w:rPr>
        <w:t>&gt;</w:t>
      </w:r>
    </w:p>
    <w:p w14:paraId="7DAC1E57" w14:textId="77777777" w:rsidR="00B200C1" w:rsidRPr="00B200C1" w:rsidRDefault="00B200C1" w:rsidP="00B200C1">
      <w:pPr>
        <w:jc w:val="left"/>
        <w:rPr>
          <w:rFonts w:ascii="Courier New" w:hAnsi="Courier New" w:cs="Courier New"/>
          <w:sz w:val="16"/>
          <w:szCs w:val="16"/>
        </w:rPr>
      </w:pPr>
      <w:r w:rsidRPr="00B200C1">
        <w:rPr>
          <w:rFonts w:ascii="Courier New" w:hAnsi="Courier New" w:cs="Courier New"/>
          <w:sz w:val="16"/>
          <w:szCs w:val="16"/>
        </w:rPr>
        <w:t>&lt;</w:t>
      </w:r>
      <w:proofErr w:type="gramStart"/>
      <w:r w:rsidRPr="00B200C1">
        <w:rPr>
          <w:rFonts w:ascii="Courier New" w:hAnsi="Courier New" w:cs="Courier New"/>
          <w:sz w:val="16"/>
          <w:szCs w:val="16"/>
        </w:rPr>
        <w:t>startup</w:t>
      </w:r>
      <w:proofErr w:type="gramEnd"/>
      <w:r w:rsidRPr="00B200C1">
        <w:rPr>
          <w:rFonts w:ascii="Courier New" w:hAnsi="Courier New" w:cs="Courier New"/>
          <w:sz w:val="16"/>
          <w:szCs w:val="16"/>
        </w:rPr>
        <w:t>&gt;&lt;</w:t>
      </w:r>
      <w:proofErr w:type="spellStart"/>
      <w:r w:rsidRPr="00B200C1">
        <w:rPr>
          <w:rFonts w:ascii="Courier New" w:hAnsi="Courier New" w:cs="Courier New"/>
          <w:sz w:val="16"/>
          <w:szCs w:val="16"/>
        </w:rPr>
        <w:t>supportedRuntime</w:t>
      </w:r>
      <w:proofErr w:type="spellEnd"/>
      <w:r w:rsidRPr="00B200C1">
        <w:rPr>
          <w:rFonts w:ascii="Courier New" w:hAnsi="Courier New" w:cs="Courier New"/>
          <w:sz w:val="16"/>
          <w:szCs w:val="16"/>
        </w:rPr>
        <w:t xml:space="preserve"> version="v4.0" </w:t>
      </w:r>
      <w:proofErr w:type="spellStart"/>
      <w:r w:rsidRPr="00B200C1">
        <w:rPr>
          <w:rFonts w:ascii="Courier New" w:hAnsi="Courier New" w:cs="Courier New"/>
          <w:sz w:val="16"/>
          <w:szCs w:val="16"/>
        </w:rPr>
        <w:t>sku</w:t>
      </w:r>
      <w:proofErr w:type="spellEnd"/>
      <w:r w:rsidRPr="00B200C1">
        <w:rPr>
          <w:rFonts w:ascii="Courier New" w:hAnsi="Courier New" w:cs="Courier New"/>
          <w:sz w:val="16"/>
          <w:szCs w:val="16"/>
        </w:rPr>
        <w:t>=".</w:t>
      </w:r>
      <w:proofErr w:type="spellStart"/>
      <w:r w:rsidRPr="00B200C1">
        <w:rPr>
          <w:rFonts w:ascii="Courier New" w:hAnsi="Courier New" w:cs="Courier New"/>
          <w:sz w:val="16"/>
          <w:szCs w:val="16"/>
        </w:rPr>
        <w:t>NETFramework,Version</w:t>
      </w:r>
      <w:proofErr w:type="spellEnd"/>
      <w:r w:rsidRPr="00B200C1">
        <w:rPr>
          <w:rFonts w:ascii="Courier New" w:hAnsi="Courier New" w:cs="Courier New"/>
          <w:sz w:val="16"/>
          <w:szCs w:val="16"/>
        </w:rPr>
        <w:t>=v4.0"/&gt;&lt;/startup&gt;&lt;</w:t>
      </w:r>
      <w:proofErr w:type="spellStart"/>
      <w:r w:rsidRPr="00B200C1">
        <w:rPr>
          <w:rFonts w:ascii="Courier New" w:hAnsi="Courier New" w:cs="Courier New"/>
          <w:sz w:val="16"/>
          <w:szCs w:val="16"/>
        </w:rPr>
        <w:t>userSettings</w:t>
      </w:r>
      <w:proofErr w:type="spellEnd"/>
      <w:r w:rsidRPr="00B200C1">
        <w:rPr>
          <w:rFonts w:ascii="Courier New" w:hAnsi="Courier New" w:cs="Courier New"/>
          <w:sz w:val="16"/>
          <w:szCs w:val="16"/>
        </w:rPr>
        <w:t>&gt;</w:t>
      </w:r>
    </w:p>
    <w:p w14:paraId="4F14EB63" w14:textId="77777777" w:rsidR="00B200C1" w:rsidRPr="00B200C1" w:rsidRDefault="00B200C1" w:rsidP="00B200C1">
      <w:pPr>
        <w:jc w:val="left"/>
        <w:rPr>
          <w:rFonts w:ascii="Courier New" w:hAnsi="Courier New" w:cs="Courier New"/>
          <w:sz w:val="16"/>
          <w:szCs w:val="16"/>
        </w:rPr>
      </w:pPr>
      <w:r w:rsidRPr="00B200C1">
        <w:rPr>
          <w:rFonts w:ascii="Courier New" w:hAnsi="Courier New" w:cs="Courier New"/>
          <w:sz w:val="16"/>
          <w:szCs w:val="16"/>
        </w:rPr>
        <w:t xml:space="preserve">        &lt;</w:t>
      </w:r>
      <w:proofErr w:type="spellStart"/>
      <w:r w:rsidRPr="00B200C1">
        <w:rPr>
          <w:rFonts w:ascii="Courier New" w:hAnsi="Courier New" w:cs="Courier New"/>
          <w:sz w:val="16"/>
          <w:szCs w:val="16"/>
        </w:rPr>
        <w:t>DumpErrors.Properties.Settings</w:t>
      </w:r>
      <w:proofErr w:type="spellEnd"/>
      <w:r w:rsidRPr="00B200C1">
        <w:rPr>
          <w:rFonts w:ascii="Courier New" w:hAnsi="Courier New" w:cs="Courier New"/>
          <w:sz w:val="16"/>
          <w:szCs w:val="16"/>
        </w:rPr>
        <w:t>&gt;</w:t>
      </w:r>
    </w:p>
    <w:p w14:paraId="70971180" w14:textId="77777777" w:rsidR="00B200C1" w:rsidRPr="00B200C1" w:rsidRDefault="00B200C1" w:rsidP="00B200C1">
      <w:pPr>
        <w:jc w:val="left"/>
        <w:rPr>
          <w:rFonts w:ascii="Courier New" w:hAnsi="Courier New" w:cs="Courier New"/>
          <w:sz w:val="16"/>
          <w:szCs w:val="16"/>
        </w:rPr>
      </w:pPr>
      <w:r w:rsidRPr="00B200C1">
        <w:rPr>
          <w:rFonts w:ascii="Courier New" w:hAnsi="Courier New" w:cs="Courier New"/>
          <w:sz w:val="16"/>
          <w:szCs w:val="16"/>
        </w:rPr>
        <w:t xml:space="preserve">            &lt;setting name="</w:t>
      </w:r>
      <w:proofErr w:type="spellStart"/>
      <w:r w:rsidRPr="00B200C1">
        <w:rPr>
          <w:rFonts w:ascii="Courier New" w:hAnsi="Courier New" w:cs="Courier New"/>
          <w:sz w:val="16"/>
          <w:szCs w:val="16"/>
        </w:rPr>
        <w:t>WildcardCONName</w:t>
      </w:r>
      <w:proofErr w:type="spellEnd"/>
      <w:r w:rsidRPr="00B200C1">
        <w:rPr>
          <w:rFonts w:ascii="Courier New" w:hAnsi="Courier New" w:cs="Courier New"/>
          <w:sz w:val="16"/>
          <w:szCs w:val="16"/>
        </w:rPr>
        <w:t xml:space="preserve">" </w:t>
      </w:r>
      <w:proofErr w:type="spellStart"/>
      <w:r w:rsidRPr="00B200C1">
        <w:rPr>
          <w:rFonts w:ascii="Courier New" w:hAnsi="Courier New" w:cs="Courier New"/>
          <w:sz w:val="16"/>
          <w:szCs w:val="16"/>
        </w:rPr>
        <w:t>serializeAs</w:t>
      </w:r>
      <w:proofErr w:type="spellEnd"/>
      <w:r w:rsidRPr="00B200C1">
        <w:rPr>
          <w:rFonts w:ascii="Courier New" w:hAnsi="Courier New" w:cs="Courier New"/>
          <w:sz w:val="16"/>
          <w:szCs w:val="16"/>
        </w:rPr>
        <w:t>="String"&gt;</w:t>
      </w:r>
    </w:p>
    <w:p w14:paraId="6E8741D9" w14:textId="77777777" w:rsidR="00B200C1" w:rsidRPr="00B200C1" w:rsidRDefault="00B200C1" w:rsidP="00B200C1">
      <w:pPr>
        <w:jc w:val="left"/>
        <w:rPr>
          <w:rFonts w:ascii="Courier New" w:hAnsi="Courier New" w:cs="Courier New"/>
          <w:sz w:val="16"/>
          <w:szCs w:val="16"/>
        </w:rPr>
      </w:pPr>
      <w:r w:rsidRPr="00B200C1">
        <w:rPr>
          <w:rFonts w:ascii="Courier New" w:hAnsi="Courier New" w:cs="Courier New"/>
          <w:sz w:val="16"/>
          <w:szCs w:val="16"/>
        </w:rPr>
        <w:t xml:space="preserve">                &lt;</w:t>
      </w:r>
      <w:proofErr w:type="gramStart"/>
      <w:r w:rsidRPr="00B200C1">
        <w:rPr>
          <w:rFonts w:ascii="Courier New" w:hAnsi="Courier New" w:cs="Courier New"/>
          <w:sz w:val="16"/>
          <w:szCs w:val="16"/>
        </w:rPr>
        <w:t>value&gt;</w:t>
      </w:r>
      <w:proofErr w:type="gramEnd"/>
      <w:r w:rsidRPr="00B200C1">
        <w:rPr>
          <w:rFonts w:ascii="Courier New" w:hAnsi="Courier New" w:cs="Courier New"/>
          <w:sz w:val="16"/>
          <w:szCs w:val="16"/>
        </w:rPr>
        <w:t>WILDCARD&lt;/value&gt;</w:t>
      </w:r>
    </w:p>
    <w:p w14:paraId="55F626D4" w14:textId="77777777" w:rsidR="00B200C1" w:rsidRPr="00B200C1" w:rsidRDefault="00B200C1" w:rsidP="00B200C1">
      <w:pPr>
        <w:jc w:val="left"/>
        <w:rPr>
          <w:rFonts w:ascii="Courier New" w:hAnsi="Courier New" w:cs="Courier New"/>
          <w:sz w:val="16"/>
          <w:szCs w:val="16"/>
        </w:rPr>
      </w:pPr>
      <w:r w:rsidRPr="00B200C1">
        <w:rPr>
          <w:rFonts w:ascii="Courier New" w:hAnsi="Courier New" w:cs="Courier New"/>
          <w:sz w:val="16"/>
          <w:szCs w:val="16"/>
        </w:rPr>
        <w:t xml:space="preserve">            &lt;/setting&gt;</w:t>
      </w:r>
    </w:p>
    <w:p w14:paraId="5F3C7CBD" w14:textId="77777777" w:rsidR="00B200C1" w:rsidRPr="00B200C1" w:rsidRDefault="00B200C1" w:rsidP="00B200C1">
      <w:pPr>
        <w:jc w:val="left"/>
        <w:rPr>
          <w:rFonts w:ascii="Courier New" w:hAnsi="Courier New" w:cs="Courier New"/>
          <w:sz w:val="16"/>
          <w:szCs w:val="16"/>
        </w:rPr>
      </w:pPr>
      <w:r w:rsidRPr="00B200C1">
        <w:rPr>
          <w:rFonts w:ascii="Courier New" w:hAnsi="Courier New" w:cs="Courier New"/>
          <w:sz w:val="16"/>
          <w:szCs w:val="16"/>
        </w:rPr>
        <w:t xml:space="preserve">            &lt;setting name="</w:t>
      </w:r>
      <w:proofErr w:type="spellStart"/>
      <w:r w:rsidRPr="00B200C1">
        <w:rPr>
          <w:rFonts w:ascii="Courier New" w:hAnsi="Courier New" w:cs="Courier New"/>
          <w:sz w:val="16"/>
          <w:szCs w:val="16"/>
        </w:rPr>
        <w:t>WildcardExtensionName</w:t>
      </w:r>
      <w:proofErr w:type="spellEnd"/>
      <w:r w:rsidRPr="00B200C1">
        <w:rPr>
          <w:rFonts w:ascii="Courier New" w:hAnsi="Courier New" w:cs="Courier New"/>
          <w:sz w:val="16"/>
          <w:szCs w:val="16"/>
        </w:rPr>
        <w:t xml:space="preserve">" </w:t>
      </w:r>
      <w:proofErr w:type="spellStart"/>
      <w:r w:rsidRPr="00B200C1">
        <w:rPr>
          <w:rFonts w:ascii="Courier New" w:hAnsi="Courier New" w:cs="Courier New"/>
          <w:sz w:val="16"/>
          <w:szCs w:val="16"/>
        </w:rPr>
        <w:t>serializeAs</w:t>
      </w:r>
      <w:proofErr w:type="spellEnd"/>
      <w:r w:rsidRPr="00B200C1">
        <w:rPr>
          <w:rFonts w:ascii="Courier New" w:hAnsi="Courier New" w:cs="Courier New"/>
          <w:sz w:val="16"/>
          <w:szCs w:val="16"/>
        </w:rPr>
        <w:t>="String"&gt;</w:t>
      </w:r>
    </w:p>
    <w:p w14:paraId="2E8A43D1" w14:textId="77777777" w:rsidR="00B200C1" w:rsidRPr="00B200C1" w:rsidRDefault="00B200C1" w:rsidP="00B200C1">
      <w:pPr>
        <w:jc w:val="left"/>
        <w:rPr>
          <w:rFonts w:ascii="Courier New" w:hAnsi="Courier New" w:cs="Courier New"/>
          <w:sz w:val="16"/>
          <w:szCs w:val="16"/>
        </w:rPr>
      </w:pPr>
      <w:r w:rsidRPr="00B200C1">
        <w:rPr>
          <w:rFonts w:ascii="Courier New" w:hAnsi="Courier New" w:cs="Courier New"/>
          <w:sz w:val="16"/>
          <w:szCs w:val="16"/>
        </w:rPr>
        <w:t xml:space="preserve">                &lt;</w:t>
      </w:r>
      <w:proofErr w:type="gramStart"/>
      <w:r w:rsidRPr="00B200C1">
        <w:rPr>
          <w:rFonts w:ascii="Courier New" w:hAnsi="Courier New" w:cs="Courier New"/>
          <w:sz w:val="16"/>
          <w:szCs w:val="16"/>
        </w:rPr>
        <w:t>value&gt;</w:t>
      </w:r>
      <w:proofErr w:type="gramEnd"/>
      <w:r w:rsidRPr="00B200C1">
        <w:rPr>
          <w:rFonts w:ascii="Courier New" w:hAnsi="Courier New" w:cs="Courier New"/>
          <w:sz w:val="16"/>
          <w:szCs w:val="16"/>
        </w:rPr>
        <w:t>WKD&lt;/value&gt;</w:t>
      </w:r>
    </w:p>
    <w:p w14:paraId="095864A6" w14:textId="77777777" w:rsidR="00B200C1" w:rsidRPr="00B200C1" w:rsidRDefault="00B200C1" w:rsidP="00B200C1">
      <w:pPr>
        <w:jc w:val="left"/>
        <w:rPr>
          <w:rFonts w:ascii="Courier New" w:hAnsi="Courier New" w:cs="Courier New"/>
          <w:sz w:val="16"/>
          <w:szCs w:val="16"/>
        </w:rPr>
      </w:pPr>
      <w:r w:rsidRPr="00B200C1">
        <w:rPr>
          <w:rFonts w:ascii="Courier New" w:hAnsi="Courier New" w:cs="Courier New"/>
          <w:sz w:val="16"/>
          <w:szCs w:val="16"/>
        </w:rPr>
        <w:t xml:space="preserve">            &lt;/setting&gt;</w:t>
      </w:r>
    </w:p>
    <w:p w14:paraId="1F19DEDE" w14:textId="77777777" w:rsidR="00B200C1" w:rsidRPr="00B200C1" w:rsidRDefault="00B200C1" w:rsidP="00B200C1">
      <w:pPr>
        <w:jc w:val="left"/>
        <w:rPr>
          <w:rFonts w:ascii="Courier New" w:hAnsi="Courier New" w:cs="Courier New"/>
          <w:sz w:val="16"/>
          <w:szCs w:val="16"/>
        </w:rPr>
      </w:pPr>
      <w:r w:rsidRPr="00B200C1">
        <w:rPr>
          <w:rFonts w:ascii="Courier New" w:hAnsi="Courier New" w:cs="Courier New"/>
          <w:sz w:val="16"/>
          <w:szCs w:val="16"/>
        </w:rPr>
        <w:t xml:space="preserve">            &lt;setting name="</w:t>
      </w:r>
      <w:proofErr w:type="spellStart"/>
      <w:r w:rsidRPr="00B200C1">
        <w:rPr>
          <w:rFonts w:ascii="Courier New" w:hAnsi="Courier New" w:cs="Courier New"/>
          <w:sz w:val="16"/>
          <w:szCs w:val="16"/>
        </w:rPr>
        <w:t>WildcardDelimiter</w:t>
      </w:r>
      <w:proofErr w:type="spellEnd"/>
      <w:r w:rsidRPr="00B200C1">
        <w:rPr>
          <w:rFonts w:ascii="Courier New" w:hAnsi="Courier New" w:cs="Courier New"/>
          <w:sz w:val="16"/>
          <w:szCs w:val="16"/>
        </w:rPr>
        <w:t xml:space="preserve">" </w:t>
      </w:r>
      <w:proofErr w:type="spellStart"/>
      <w:r w:rsidRPr="00B200C1">
        <w:rPr>
          <w:rFonts w:ascii="Courier New" w:hAnsi="Courier New" w:cs="Courier New"/>
          <w:sz w:val="16"/>
          <w:szCs w:val="16"/>
        </w:rPr>
        <w:t>serializeAs</w:t>
      </w:r>
      <w:proofErr w:type="spellEnd"/>
      <w:r w:rsidRPr="00B200C1">
        <w:rPr>
          <w:rFonts w:ascii="Courier New" w:hAnsi="Courier New" w:cs="Courier New"/>
          <w:sz w:val="16"/>
          <w:szCs w:val="16"/>
        </w:rPr>
        <w:t>="String"&gt;</w:t>
      </w:r>
    </w:p>
    <w:p w14:paraId="3E87A4B8" w14:textId="77777777" w:rsidR="00B200C1" w:rsidRPr="00B200C1" w:rsidRDefault="00B200C1" w:rsidP="00B200C1">
      <w:pPr>
        <w:jc w:val="left"/>
        <w:rPr>
          <w:rFonts w:ascii="Courier New" w:hAnsi="Courier New" w:cs="Courier New"/>
          <w:sz w:val="16"/>
          <w:szCs w:val="16"/>
        </w:rPr>
      </w:pPr>
      <w:r w:rsidRPr="00B200C1">
        <w:rPr>
          <w:rFonts w:ascii="Courier New" w:hAnsi="Courier New" w:cs="Courier New"/>
          <w:sz w:val="16"/>
          <w:szCs w:val="16"/>
        </w:rPr>
        <w:t xml:space="preserve">                &lt;</w:t>
      </w:r>
      <w:proofErr w:type="gramStart"/>
      <w:r w:rsidRPr="00B200C1">
        <w:rPr>
          <w:rFonts w:ascii="Courier New" w:hAnsi="Courier New" w:cs="Courier New"/>
          <w:sz w:val="16"/>
          <w:szCs w:val="16"/>
        </w:rPr>
        <w:t>value</w:t>
      </w:r>
      <w:proofErr w:type="gramEnd"/>
      <w:r w:rsidRPr="00B200C1">
        <w:rPr>
          <w:rFonts w:ascii="Courier New" w:hAnsi="Courier New" w:cs="Courier New"/>
          <w:sz w:val="16"/>
          <w:szCs w:val="16"/>
        </w:rPr>
        <w:t>&gt;|&lt;/value&gt;</w:t>
      </w:r>
    </w:p>
    <w:p w14:paraId="74C6F7EA" w14:textId="77777777" w:rsidR="00B200C1" w:rsidRPr="00B200C1" w:rsidRDefault="00B200C1" w:rsidP="00B200C1">
      <w:pPr>
        <w:jc w:val="left"/>
        <w:rPr>
          <w:rFonts w:ascii="Courier New" w:hAnsi="Courier New" w:cs="Courier New"/>
          <w:sz w:val="16"/>
          <w:szCs w:val="16"/>
        </w:rPr>
      </w:pPr>
      <w:r w:rsidRPr="00B200C1">
        <w:rPr>
          <w:rFonts w:ascii="Courier New" w:hAnsi="Courier New" w:cs="Courier New"/>
          <w:sz w:val="16"/>
          <w:szCs w:val="16"/>
        </w:rPr>
        <w:t xml:space="preserve">            &lt;/setting&gt;</w:t>
      </w:r>
    </w:p>
    <w:p w14:paraId="1021BA61" w14:textId="77777777" w:rsidR="00B200C1" w:rsidRPr="00B200C1" w:rsidRDefault="00B200C1" w:rsidP="00B200C1">
      <w:pPr>
        <w:jc w:val="left"/>
        <w:rPr>
          <w:rFonts w:ascii="Courier New" w:hAnsi="Courier New" w:cs="Courier New"/>
          <w:sz w:val="16"/>
          <w:szCs w:val="16"/>
        </w:rPr>
      </w:pPr>
      <w:r w:rsidRPr="00B200C1">
        <w:rPr>
          <w:rFonts w:ascii="Courier New" w:hAnsi="Courier New" w:cs="Courier New"/>
          <w:sz w:val="16"/>
          <w:szCs w:val="16"/>
        </w:rPr>
        <w:t xml:space="preserve">            &lt;setting name="</w:t>
      </w:r>
      <w:proofErr w:type="spellStart"/>
      <w:r w:rsidRPr="00B200C1">
        <w:rPr>
          <w:rFonts w:ascii="Courier New" w:hAnsi="Courier New" w:cs="Courier New"/>
          <w:sz w:val="16"/>
          <w:szCs w:val="16"/>
        </w:rPr>
        <w:t>DateFirst</w:t>
      </w:r>
      <w:proofErr w:type="spellEnd"/>
      <w:r w:rsidRPr="00B200C1">
        <w:rPr>
          <w:rFonts w:ascii="Courier New" w:hAnsi="Courier New" w:cs="Courier New"/>
          <w:sz w:val="16"/>
          <w:szCs w:val="16"/>
        </w:rPr>
        <w:t xml:space="preserve">" </w:t>
      </w:r>
      <w:proofErr w:type="spellStart"/>
      <w:r w:rsidRPr="00B200C1">
        <w:rPr>
          <w:rFonts w:ascii="Courier New" w:hAnsi="Courier New" w:cs="Courier New"/>
          <w:sz w:val="16"/>
          <w:szCs w:val="16"/>
        </w:rPr>
        <w:t>serializeAs</w:t>
      </w:r>
      <w:proofErr w:type="spellEnd"/>
      <w:r w:rsidRPr="00B200C1">
        <w:rPr>
          <w:rFonts w:ascii="Courier New" w:hAnsi="Courier New" w:cs="Courier New"/>
          <w:sz w:val="16"/>
          <w:szCs w:val="16"/>
        </w:rPr>
        <w:t>="String"&gt;</w:t>
      </w:r>
    </w:p>
    <w:p w14:paraId="78F7E424" w14:textId="77777777" w:rsidR="00B200C1" w:rsidRPr="00B200C1" w:rsidRDefault="00B200C1" w:rsidP="00B200C1">
      <w:pPr>
        <w:jc w:val="left"/>
        <w:rPr>
          <w:rFonts w:ascii="Courier New" w:hAnsi="Courier New" w:cs="Courier New"/>
          <w:sz w:val="16"/>
          <w:szCs w:val="16"/>
        </w:rPr>
      </w:pPr>
      <w:r w:rsidRPr="00B200C1">
        <w:rPr>
          <w:rFonts w:ascii="Courier New" w:hAnsi="Courier New" w:cs="Courier New"/>
          <w:sz w:val="16"/>
          <w:szCs w:val="16"/>
        </w:rPr>
        <w:t xml:space="preserve">                &lt;</w:t>
      </w:r>
      <w:proofErr w:type="gramStart"/>
      <w:r w:rsidRPr="00B200C1">
        <w:rPr>
          <w:rFonts w:ascii="Courier New" w:hAnsi="Courier New" w:cs="Courier New"/>
          <w:sz w:val="16"/>
          <w:szCs w:val="16"/>
        </w:rPr>
        <w:t>value&gt;</w:t>
      </w:r>
      <w:proofErr w:type="gramEnd"/>
      <w:r w:rsidRPr="00B200C1">
        <w:rPr>
          <w:rFonts w:ascii="Courier New" w:hAnsi="Courier New" w:cs="Courier New"/>
          <w:sz w:val="16"/>
          <w:szCs w:val="16"/>
        </w:rPr>
        <w:t>True&lt;/value&gt;</w:t>
      </w:r>
    </w:p>
    <w:p w14:paraId="58F82F2A" w14:textId="77777777" w:rsidR="00B200C1" w:rsidRPr="00B200C1" w:rsidRDefault="00B200C1" w:rsidP="00B200C1">
      <w:pPr>
        <w:jc w:val="left"/>
        <w:rPr>
          <w:rFonts w:ascii="Courier New" w:hAnsi="Courier New" w:cs="Courier New"/>
          <w:sz w:val="16"/>
          <w:szCs w:val="16"/>
        </w:rPr>
      </w:pPr>
      <w:r w:rsidRPr="00B200C1">
        <w:rPr>
          <w:rFonts w:ascii="Courier New" w:hAnsi="Courier New" w:cs="Courier New"/>
          <w:sz w:val="16"/>
          <w:szCs w:val="16"/>
        </w:rPr>
        <w:t xml:space="preserve">            &lt;/setting&gt;</w:t>
      </w:r>
    </w:p>
    <w:p w14:paraId="4436424A" w14:textId="77777777" w:rsidR="00B200C1" w:rsidRPr="00B200C1" w:rsidRDefault="00B200C1" w:rsidP="00B200C1">
      <w:pPr>
        <w:jc w:val="left"/>
        <w:rPr>
          <w:rFonts w:ascii="Courier New" w:hAnsi="Courier New" w:cs="Courier New"/>
          <w:sz w:val="16"/>
          <w:szCs w:val="16"/>
        </w:rPr>
      </w:pPr>
      <w:r w:rsidRPr="00B200C1">
        <w:rPr>
          <w:rFonts w:ascii="Courier New" w:hAnsi="Courier New" w:cs="Courier New"/>
          <w:sz w:val="16"/>
          <w:szCs w:val="16"/>
        </w:rPr>
        <w:t xml:space="preserve">        &lt;/</w:t>
      </w:r>
      <w:proofErr w:type="spellStart"/>
      <w:r w:rsidRPr="00B200C1">
        <w:rPr>
          <w:rFonts w:ascii="Courier New" w:hAnsi="Courier New" w:cs="Courier New"/>
          <w:sz w:val="16"/>
          <w:szCs w:val="16"/>
        </w:rPr>
        <w:t>DumpErrors.Properties.Settings</w:t>
      </w:r>
      <w:proofErr w:type="spellEnd"/>
      <w:r w:rsidRPr="00B200C1">
        <w:rPr>
          <w:rFonts w:ascii="Courier New" w:hAnsi="Courier New" w:cs="Courier New"/>
          <w:sz w:val="16"/>
          <w:szCs w:val="16"/>
        </w:rPr>
        <w:t>&gt;</w:t>
      </w:r>
    </w:p>
    <w:p w14:paraId="7099D72A" w14:textId="77777777" w:rsidR="00B200C1" w:rsidRPr="00B200C1" w:rsidRDefault="00B200C1" w:rsidP="00B200C1">
      <w:pPr>
        <w:jc w:val="left"/>
        <w:rPr>
          <w:rFonts w:ascii="Courier New" w:hAnsi="Courier New" w:cs="Courier New"/>
          <w:sz w:val="16"/>
          <w:szCs w:val="16"/>
        </w:rPr>
      </w:pPr>
      <w:r w:rsidRPr="00B200C1">
        <w:rPr>
          <w:rFonts w:ascii="Courier New" w:hAnsi="Courier New" w:cs="Courier New"/>
          <w:sz w:val="16"/>
          <w:szCs w:val="16"/>
        </w:rPr>
        <w:t xml:space="preserve">    &lt;/</w:t>
      </w:r>
      <w:proofErr w:type="spellStart"/>
      <w:r w:rsidRPr="00B200C1">
        <w:rPr>
          <w:rFonts w:ascii="Courier New" w:hAnsi="Courier New" w:cs="Courier New"/>
          <w:sz w:val="16"/>
          <w:szCs w:val="16"/>
        </w:rPr>
        <w:t>userSettings</w:t>
      </w:r>
      <w:proofErr w:type="spellEnd"/>
      <w:r w:rsidRPr="00B200C1">
        <w:rPr>
          <w:rFonts w:ascii="Courier New" w:hAnsi="Courier New" w:cs="Courier New"/>
          <w:sz w:val="16"/>
          <w:szCs w:val="16"/>
        </w:rPr>
        <w:t>&gt;</w:t>
      </w:r>
    </w:p>
    <w:p w14:paraId="60EE4231" w14:textId="303577BE" w:rsidR="005A2ECF" w:rsidRPr="00B200C1" w:rsidRDefault="00B200C1" w:rsidP="00B200C1">
      <w:pPr>
        <w:jc w:val="left"/>
        <w:rPr>
          <w:rFonts w:ascii="Courier New" w:hAnsi="Courier New" w:cs="Courier New"/>
          <w:sz w:val="16"/>
          <w:szCs w:val="16"/>
        </w:rPr>
      </w:pPr>
      <w:r w:rsidRPr="00B200C1">
        <w:rPr>
          <w:rFonts w:ascii="Courier New" w:hAnsi="Courier New" w:cs="Courier New"/>
          <w:sz w:val="16"/>
          <w:szCs w:val="16"/>
        </w:rPr>
        <w:t>&lt;/configuration&gt;</w:t>
      </w:r>
    </w:p>
    <w:p w14:paraId="5F1E3A0C" w14:textId="77777777" w:rsidR="00C32E03" w:rsidRDefault="00C32E03" w:rsidP="001916EE">
      <w:pPr>
        <w:pStyle w:val="Heading2"/>
      </w:pPr>
      <w:bookmarkStart w:id="65" w:name="_Toc114052232"/>
      <w:r>
        <w:lastRenderedPageBreak/>
        <w:t>Get Input Source Name</w:t>
      </w:r>
      <w:bookmarkEnd w:id="65"/>
    </w:p>
    <w:p w14:paraId="306BFFE8" w14:textId="77777777" w:rsidR="00C32E03" w:rsidRDefault="00C32E03" w:rsidP="00C32E03">
      <w:pPr>
        <w:rPr>
          <w:rFonts w:cs="Arial"/>
        </w:rPr>
      </w:pPr>
      <w:r w:rsidRPr="00962735">
        <w:rPr>
          <w:rFonts w:cs="Arial"/>
          <w:b/>
        </w:rPr>
        <w:t>Mid-Tier</w:t>
      </w:r>
      <w:r>
        <w:rPr>
          <w:rFonts w:cs="Arial"/>
        </w:rPr>
        <w:t>: Primary only</w:t>
      </w:r>
    </w:p>
    <w:p w14:paraId="3A4537C8" w14:textId="77777777" w:rsidR="00C32E03" w:rsidRPr="00962735" w:rsidRDefault="00C32E03" w:rsidP="00C32E03"/>
    <w:p w14:paraId="0C79D810" w14:textId="3269B7E9" w:rsidR="00C32E03" w:rsidRDefault="00C32E03" w:rsidP="00C32E03">
      <w:r w:rsidRPr="00A633A8">
        <w:rPr>
          <w:b/>
        </w:rPr>
        <w:t>Purpose</w:t>
      </w:r>
      <w:r>
        <w:t>: To get the input source name of a Fact Table Family (FTF).</w:t>
      </w:r>
    </w:p>
    <w:p w14:paraId="3962A093" w14:textId="77777777" w:rsidR="00C32E03" w:rsidRDefault="00C32E03" w:rsidP="00C32E03"/>
    <w:p w14:paraId="17B6FB2D" w14:textId="0EDC62AF" w:rsidR="00C32E03" w:rsidRDefault="00C32E03" w:rsidP="00C32E03">
      <w:r w:rsidRPr="00A633A8">
        <w:rPr>
          <w:b/>
        </w:rPr>
        <w:t>Usage</w:t>
      </w:r>
      <w:r w:rsidRPr="00631DAB">
        <w:t xml:space="preserve">: </w:t>
      </w:r>
      <w:proofErr w:type="spellStart"/>
      <w:r>
        <w:t>GetInputSourceName</w:t>
      </w:r>
      <w:proofErr w:type="spellEnd"/>
      <w:r>
        <w:t xml:space="preserve"> [user]</w:t>
      </w:r>
      <w:r w:rsidRPr="00631DAB">
        <w:t xml:space="preserve"> [data source] [</w:t>
      </w:r>
      <w:r>
        <w:t>FTF]</w:t>
      </w:r>
    </w:p>
    <w:p w14:paraId="61CEA3AB" w14:textId="77777777" w:rsidR="00C32E03" w:rsidRDefault="00C32E03" w:rsidP="00C32E03"/>
    <w:p w14:paraId="4F69CB69" w14:textId="77777777" w:rsidR="00C32E03" w:rsidRDefault="00C32E03" w:rsidP="00C32E03">
      <w:pPr>
        <w:rPr>
          <w:rFonts w:cs="Arial"/>
          <w:color w:val="auto"/>
        </w:rPr>
      </w:pPr>
      <w:r w:rsidRPr="00B650A8">
        <w:rPr>
          <w:rFonts w:cs="Arial"/>
          <w:b/>
          <w:color w:val="auto"/>
        </w:rPr>
        <w:t>Arguments</w:t>
      </w:r>
      <w:r>
        <w:rPr>
          <w:rFonts w:cs="Arial"/>
          <w:color w:val="auto"/>
        </w:rPr>
        <w:t>:</w:t>
      </w:r>
    </w:p>
    <w:tbl>
      <w:tblPr>
        <w:tblStyle w:val="TableGrid"/>
        <w:tblpPr w:leftFromText="180" w:rightFromText="180" w:vertAnchor="text" w:tblpY="1"/>
        <w:tblOverlap w:val="never"/>
        <w:tblW w:w="0" w:type="auto"/>
        <w:tblLook w:val="04A0" w:firstRow="1" w:lastRow="0" w:firstColumn="1" w:lastColumn="0" w:noHBand="0" w:noVBand="1"/>
      </w:tblPr>
      <w:tblGrid>
        <w:gridCol w:w="978"/>
        <w:gridCol w:w="2543"/>
      </w:tblGrid>
      <w:tr w:rsidR="00C32E03" w:rsidRPr="00631DAB" w14:paraId="647A77FB" w14:textId="77777777" w:rsidTr="00B200C1">
        <w:tc>
          <w:tcPr>
            <w:tcW w:w="0" w:type="auto"/>
            <w:shd w:val="clear" w:color="auto" w:fill="005596" w:themeFill="text2"/>
            <w:vAlign w:val="center"/>
          </w:tcPr>
          <w:p w14:paraId="28AD5164" w14:textId="77777777" w:rsidR="00C32E03" w:rsidRPr="00631DAB" w:rsidRDefault="00C32E03" w:rsidP="00B200C1">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C181F6E" w14:textId="77777777" w:rsidR="00C32E03" w:rsidRPr="00631DAB" w:rsidRDefault="00C32E03" w:rsidP="00B200C1">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32E03" w:rsidRPr="00631DAB" w14:paraId="7C5826CA" w14:textId="77777777" w:rsidTr="00B200C1">
        <w:tc>
          <w:tcPr>
            <w:tcW w:w="0" w:type="auto"/>
            <w:vAlign w:val="center"/>
          </w:tcPr>
          <w:p w14:paraId="4959BACA" w14:textId="77777777" w:rsidR="00C32E03" w:rsidRPr="00B650A8" w:rsidRDefault="00C32E03" w:rsidP="00B200C1">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125FB2B9" w14:textId="77777777" w:rsidR="00C32E03" w:rsidRPr="00631DAB" w:rsidRDefault="00C32E03" w:rsidP="00B200C1">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Schema user name</w:t>
            </w:r>
          </w:p>
        </w:tc>
      </w:tr>
      <w:tr w:rsidR="00C32E03" w:rsidRPr="00631DAB" w14:paraId="40F5A07C" w14:textId="77777777" w:rsidTr="00B200C1">
        <w:tc>
          <w:tcPr>
            <w:tcW w:w="0" w:type="auto"/>
            <w:vAlign w:val="center"/>
          </w:tcPr>
          <w:p w14:paraId="5CD50D71" w14:textId="77777777" w:rsidR="00C32E03" w:rsidRPr="00B650A8" w:rsidRDefault="00C32E03" w:rsidP="00B200C1">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74717DD7" w14:textId="77777777" w:rsidR="00C32E03" w:rsidRPr="00631DAB" w:rsidRDefault="00C32E03" w:rsidP="00B200C1">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the database instance</w:t>
            </w:r>
          </w:p>
        </w:tc>
      </w:tr>
      <w:tr w:rsidR="00C32E03" w:rsidRPr="00631DAB" w14:paraId="04D4A7EB" w14:textId="77777777" w:rsidTr="00B200C1">
        <w:tc>
          <w:tcPr>
            <w:tcW w:w="0" w:type="auto"/>
            <w:vAlign w:val="center"/>
          </w:tcPr>
          <w:p w14:paraId="2A1A86CC" w14:textId="3E1CBFE0" w:rsidR="00C32E03" w:rsidRPr="00B650A8" w:rsidRDefault="00C32E03" w:rsidP="00B200C1">
            <w:pPr>
              <w:jc w:val="left"/>
              <w:rPr>
                <w:rFonts w:asciiTheme="minorHAnsi" w:hAnsiTheme="minorHAnsi" w:cstheme="minorHAnsi"/>
                <w:sz w:val="16"/>
                <w:szCs w:val="16"/>
              </w:rPr>
            </w:pPr>
            <w:r>
              <w:rPr>
                <w:rFonts w:asciiTheme="minorHAnsi" w:hAnsiTheme="minorHAnsi" w:cstheme="minorHAnsi"/>
                <w:color w:val="auto"/>
                <w:sz w:val="16"/>
                <w:szCs w:val="16"/>
              </w:rPr>
              <w:t>FTF</w:t>
            </w:r>
          </w:p>
        </w:tc>
        <w:tc>
          <w:tcPr>
            <w:tcW w:w="0" w:type="auto"/>
            <w:vAlign w:val="center"/>
          </w:tcPr>
          <w:p w14:paraId="56B1FA1A" w14:textId="5DF89F2F" w:rsidR="00C32E03" w:rsidRPr="00631DAB" w:rsidRDefault="00C32E03" w:rsidP="00B200C1">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the Fact Table Family</w:t>
            </w:r>
          </w:p>
        </w:tc>
      </w:tr>
    </w:tbl>
    <w:p w14:paraId="0FB43BAE" w14:textId="009874DD" w:rsidR="00C32E03" w:rsidRPr="00631DAB" w:rsidRDefault="00B200C1" w:rsidP="00C32E03">
      <w:r>
        <w:br w:type="textWrapping" w:clear="all"/>
      </w:r>
    </w:p>
    <w:p w14:paraId="10624919" w14:textId="77777777" w:rsidR="00C32E03" w:rsidRPr="0080426D" w:rsidRDefault="00C32E03" w:rsidP="00C32E03">
      <w:r w:rsidRPr="00A633A8">
        <w:rPr>
          <w:b/>
        </w:rPr>
        <w:t>Return</w:t>
      </w:r>
      <w:r>
        <w:t xml:space="preserve"> </w:t>
      </w:r>
      <w:r w:rsidRPr="00A633A8">
        <w:rPr>
          <w:b/>
        </w:rPr>
        <w:t>Codes</w:t>
      </w:r>
      <w:r>
        <w:t>:</w:t>
      </w:r>
    </w:p>
    <w:tbl>
      <w:tblPr>
        <w:tblStyle w:val="TableGrid"/>
        <w:tblW w:w="0" w:type="auto"/>
        <w:jc w:val="center"/>
        <w:tblLook w:val="04A0" w:firstRow="1" w:lastRow="0" w:firstColumn="1" w:lastColumn="0" w:noHBand="0" w:noVBand="1"/>
      </w:tblPr>
      <w:tblGrid>
        <w:gridCol w:w="924"/>
        <w:gridCol w:w="2655"/>
      </w:tblGrid>
      <w:tr w:rsidR="00C32E03" w:rsidRPr="00631DAB" w14:paraId="384EEC8E" w14:textId="77777777" w:rsidTr="00D31C48">
        <w:trPr>
          <w:jc w:val="center"/>
        </w:trPr>
        <w:tc>
          <w:tcPr>
            <w:tcW w:w="0" w:type="auto"/>
            <w:shd w:val="clear" w:color="auto" w:fill="005596" w:themeFill="text2"/>
            <w:vAlign w:val="center"/>
          </w:tcPr>
          <w:p w14:paraId="259AF11E" w14:textId="77777777" w:rsidR="00C32E03" w:rsidRPr="00631DAB" w:rsidRDefault="00C32E03"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420C5BE" w14:textId="77777777" w:rsidR="00C32E03" w:rsidRPr="00631DAB" w:rsidRDefault="00C32E03"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C32E03" w:rsidRPr="00631DAB" w14:paraId="3B77AE70" w14:textId="77777777" w:rsidTr="00D31C48">
        <w:trPr>
          <w:jc w:val="center"/>
        </w:trPr>
        <w:tc>
          <w:tcPr>
            <w:tcW w:w="0" w:type="auto"/>
            <w:vAlign w:val="center"/>
          </w:tcPr>
          <w:p w14:paraId="46D5D7F5" w14:textId="77777777" w:rsidR="00C32E03" w:rsidRPr="00631DAB" w:rsidRDefault="00C32E03" w:rsidP="00D31C48">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14CA99B7" w14:textId="5F65E4D0" w:rsidR="00C32E03" w:rsidRPr="00631DAB" w:rsidRDefault="00C32E03" w:rsidP="00C32E0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Usage: [user]</w:t>
            </w:r>
            <w:r w:rsidRPr="00631DAB">
              <w:rPr>
                <w:rFonts w:asciiTheme="minorHAnsi" w:hAnsiTheme="minorHAnsi" w:cstheme="minorHAnsi"/>
                <w:color w:val="auto"/>
                <w:sz w:val="16"/>
                <w:szCs w:val="16"/>
              </w:rPr>
              <w:t xml:space="preserve"> [data source] [</w:t>
            </w:r>
            <w:r>
              <w:rPr>
                <w:rFonts w:asciiTheme="minorHAnsi" w:hAnsiTheme="minorHAnsi" w:cstheme="minorHAnsi"/>
                <w:color w:val="auto"/>
                <w:sz w:val="16"/>
                <w:szCs w:val="16"/>
              </w:rPr>
              <w:t>FTF</w:t>
            </w:r>
            <w:r w:rsidRPr="00631DAB">
              <w:rPr>
                <w:rFonts w:asciiTheme="minorHAnsi" w:hAnsiTheme="minorHAnsi" w:cstheme="minorHAnsi"/>
                <w:color w:val="auto"/>
                <w:sz w:val="16"/>
                <w:szCs w:val="16"/>
              </w:rPr>
              <w:t>]</w:t>
            </w:r>
          </w:p>
        </w:tc>
      </w:tr>
      <w:tr w:rsidR="00C32E03" w:rsidRPr="00631DAB" w14:paraId="07E2EAE6" w14:textId="77777777" w:rsidTr="00D31C48">
        <w:trPr>
          <w:jc w:val="center"/>
        </w:trPr>
        <w:tc>
          <w:tcPr>
            <w:tcW w:w="0" w:type="auto"/>
            <w:vAlign w:val="center"/>
          </w:tcPr>
          <w:p w14:paraId="796BD7ED" w14:textId="77777777" w:rsidR="00C32E03" w:rsidRPr="00631DAB" w:rsidRDefault="00C32E03" w:rsidP="00D31C48">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394785C0" w14:textId="6E3191FB" w:rsidR="00C32E03" w:rsidRPr="00631DAB" w:rsidRDefault="001E2D34" w:rsidP="00D31C48">
            <w:pPr>
              <w:autoSpaceDE w:val="0"/>
              <w:autoSpaceDN w:val="0"/>
              <w:adjustRightInd w:val="0"/>
              <w:jc w:val="left"/>
              <w:rPr>
                <w:rFonts w:asciiTheme="minorHAnsi" w:hAnsiTheme="minorHAnsi" w:cstheme="minorHAnsi"/>
                <w:color w:val="A31515"/>
                <w:sz w:val="16"/>
                <w:szCs w:val="16"/>
              </w:rPr>
            </w:pPr>
            <w:r>
              <w:rPr>
                <w:rFonts w:asciiTheme="minorHAnsi" w:hAnsiTheme="minorHAnsi" w:cstheme="minorHAnsi"/>
                <w:color w:val="auto"/>
                <w:sz w:val="16"/>
                <w:szCs w:val="16"/>
              </w:rPr>
              <w:t>Cannot determine input source name</w:t>
            </w:r>
          </w:p>
        </w:tc>
      </w:tr>
    </w:tbl>
    <w:p w14:paraId="73139D4D" w14:textId="77777777" w:rsidR="00C32E03" w:rsidRDefault="00C32E03" w:rsidP="00C32E03"/>
    <w:p w14:paraId="6BCD7FDD" w14:textId="77777777" w:rsidR="005D5007" w:rsidRDefault="005D5007">
      <w:pPr>
        <w:jc w:val="left"/>
        <w:rPr>
          <w:rFonts w:cs="Arial"/>
          <w:b/>
          <w:bCs/>
          <w:iCs/>
          <w:color w:val="005596"/>
          <w:sz w:val="28"/>
          <w:szCs w:val="28"/>
        </w:rPr>
      </w:pPr>
      <w:r>
        <w:br w:type="page"/>
      </w:r>
    </w:p>
    <w:p w14:paraId="11E25BCC" w14:textId="58951EDA" w:rsidR="00BE25A7" w:rsidRDefault="00BE25A7" w:rsidP="001916EE">
      <w:pPr>
        <w:pStyle w:val="Heading2"/>
      </w:pPr>
      <w:bookmarkStart w:id="66" w:name="_Toc114052233"/>
      <w:r w:rsidRPr="00795D4F">
        <w:lastRenderedPageBreak/>
        <w:t>Foundation</w:t>
      </w:r>
      <w:r w:rsidR="005A6F26" w:rsidRPr="00795D4F">
        <w:t xml:space="preserve"> </w:t>
      </w:r>
      <w:r w:rsidRPr="00795D4F">
        <w:t>Restart</w:t>
      </w:r>
      <w:r w:rsidR="005A6F26" w:rsidRPr="00795D4F">
        <w:t xml:space="preserve"> </w:t>
      </w:r>
      <w:r w:rsidRPr="00795D4F">
        <w:t>Status</w:t>
      </w:r>
      <w:bookmarkEnd w:id="66"/>
    </w:p>
    <w:p w14:paraId="33E86AFD" w14:textId="77777777" w:rsidR="00795D4F" w:rsidRDefault="00795D4F" w:rsidP="00795D4F">
      <w:pPr>
        <w:rPr>
          <w:rFonts w:cs="Arial"/>
        </w:rPr>
      </w:pPr>
    </w:p>
    <w:p w14:paraId="765D497E" w14:textId="77777777" w:rsidR="00962735" w:rsidRDefault="00962735" w:rsidP="00795D4F">
      <w:pPr>
        <w:rPr>
          <w:rFonts w:cs="Arial"/>
        </w:rPr>
      </w:pPr>
      <w:r w:rsidRPr="00962735">
        <w:rPr>
          <w:rFonts w:cs="Arial"/>
          <w:b/>
        </w:rPr>
        <w:t>Mid-Tier</w:t>
      </w:r>
      <w:r>
        <w:rPr>
          <w:rFonts w:cs="Arial"/>
        </w:rPr>
        <w:t>: Primary only</w:t>
      </w:r>
    </w:p>
    <w:p w14:paraId="73D961F4" w14:textId="77777777" w:rsidR="00962735" w:rsidRPr="00795D4F" w:rsidRDefault="00962735" w:rsidP="00795D4F">
      <w:pPr>
        <w:rPr>
          <w:rFonts w:cs="Arial"/>
        </w:rPr>
      </w:pPr>
    </w:p>
    <w:p w14:paraId="758FBF27" w14:textId="77777777" w:rsidR="0080426D" w:rsidRDefault="0080426D" w:rsidP="00795D4F">
      <w:pPr>
        <w:rPr>
          <w:rFonts w:cs="Arial"/>
        </w:rPr>
      </w:pPr>
      <w:r w:rsidRPr="00795D4F">
        <w:rPr>
          <w:rFonts w:cs="Arial"/>
          <w:b/>
        </w:rPr>
        <w:t>Purpose</w:t>
      </w:r>
      <w:r w:rsidRPr="00795D4F">
        <w:rPr>
          <w:rFonts w:cs="Arial"/>
        </w:rPr>
        <w:t>: To determine if a Foundation command</w:t>
      </w:r>
      <w:r w:rsidR="00795D4F" w:rsidRPr="00795D4F">
        <w:rPr>
          <w:rFonts w:cs="Arial"/>
        </w:rPr>
        <w:t xml:space="preserve"> can be started or if it requires a restart/recovery.</w:t>
      </w:r>
    </w:p>
    <w:p w14:paraId="26A54291" w14:textId="77777777" w:rsidR="00795D4F" w:rsidRPr="00795D4F" w:rsidRDefault="00795D4F" w:rsidP="00795D4F">
      <w:pPr>
        <w:rPr>
          <w:rFonts w:cs="Arial"/>
        </w:rPr>
      </w:pPr>
    </w:p>
    <w:p w14:paraId="2CF770D8" w14:textId="77777777" w:rsidR="00795D4F" w:rsidRPr="00795D4F" w:rsidRDefault="00795D4F" w:rsidP="00795D4F">
      <w:pPr>
        <w:rPr>
          <w:rFonts w:cs="Arial"/>
          <w:color w:val="auto"/>
        </w:rPr>
      </w:pPr>
      <w:r w:rsidRPr="00795D4F">
        <w:rPr>
          <w:rFonts w:cs="Arial"/>
          <w:b/>
          <w:color w:val="auto"/>
        </w:rPr>
        <w:t>Usage</w:t>
      </w:r>
      <w:r w:rsidRPr="00795D4F">
        <w:rPr>
          <w:rFonts w:cs="Arial"/>
          <w:color w:val="auto"/>
        </w:rPr>
        <w:t xml:space="preserve">: </w:t>
      </w:r>
      <w:proofErr w:type="spellStart"/>
      <w:r w:rsidR="000C32A3">
        <w:rPr>
          <w:rFonts w:cs="Arial"/>
          <w:color w:val="auto"/>
        </w:rPr>
        <w:t>FoundationRestart</w:t>
      </w:r>
      <w:r w:rsidR="001916EE">
        <w:rPr>
          <w:rFonts w:cs="Arial"/>
          <w:color w:val="auto"/>
        </w:rPr>
        <w:t>Status</w:t>
      </w:r>
      <w:proofErr w:type="spellEnd"/>
      <w:r w:rsidR="001916EE">
        <w:rPr>
          <w:rFonts w:cs="Arial"/>
          <w:color w:val="auto"/>
        </w:rPr>
        <w:t xml:space="preserve"> </w:t>
      </w:r>
      <w:r w:rsidRPr="00795D4F">
        <w:rPr>
          <w:rFonts w:cs="Arial"/>
          <w:color w:val="auto"/>
        </w:rPr>
        <w:t>[user] [data source] [command name] [FTF] [type]</w:t>
      </w:r>
    </w:p>
    <w:p w14:paraId="2BB0E2D7" w14:textId="77777777" w:rsidR="00795D4F" w:rsidRDefault="00795D4F" w:rsidP="00795D4F">
      <w:pPr>
        <w:rPr>
          <w:rFonts w:cs="Arial"/>
          <w:color w:val="auto"/>
        </w:rPr>
      </w:pPr>
    </w:p>
    <w:p w14:paraId="3BFB19D0" w14:textId="77777777" w:rsidR="00795D4F" w:rsidRPr="00795D4F" w:rsidRDefault="00795D4F" w:rsidP="001916EE">
      <w:pPr>
        <w:ind w:firstLine="720"/>
        <w:rPr>
          <w:rFonts w:cs="Arial"/>
          <w:color w:val="auto"/>
        </w:rPr>
      </w:pPr>
      <w:r w:rsidRPr="00795D4F">
        <w:rPr>
          <w:rFonts w:cs="Arial"/>
          <w:color w:val="auto"/>
        </w:rPr>
        <w:t xml:space="preserve">[FTF] required only when [command name] is </w:t>
      </w:r>
      <w:proofErr w:type="spellStart"/>
      <w:r w:rsidRPr="00795D4F">
        <w:rPr>
          <w:rFonts w:cs="Arial"/>
          <w:color w:val="auto"/>
        </w:rPr>
        <w:t>pkbfdatupd</w:t>
      </w:r>
      <w:proofErr w:type="spellEnd"/>
      <w:r w:rsidRPr="00795D4F">
        <w:rPr>
          <w:rFonts w:cs="Arial"/>
          <w:color w:val="auto"/>
        </w:rPr>
        <w:t xml:space="preserve"> or </w:t>
      </w:r>
      <w:proofErr w:type="spellStart"/>
      <w:r w:rsidRPr="00795D4F">
        <w:rPr>
          <w:rFonts w:cs="Arial"/>
          <w:color w:val="auto"/>
        </w:rPr>
        <w:t>pkbfdatrm</w:t>
      </w:r>
      <w:proofErr w:type="spellEnd"/>
      <w:r w:rsidRPr="00795D4F">
        <w:rPr>
          <w:rFonts w:cs="Arial"/>
          <w:color w:val="auto"/>
        </w:rPr>
        <w:t>.</w:t>
      </w:r>
    </w:p>
    <w:p w14:paraId="2B1A13E2" w14:textId="77777777" w:rsidR="00795D4F" w:rsidRDefault="00795D4F" w:rsidP="001916EE">
      <w:pPr>
        <w:ind w:firstLine="720"/>
        <w:rPr>
          <w:rFonts w:cs="Arial"/>
          <w:color w:val="auto"/>
        </w:rPr>
      </w:pPr>
      <w:r w:rsidRPr="00795D4F">
        <w:rPr>
          <w:rFonts w:cs="Arial"/>
          <w:color w:val="auto"/>
        </w:rPr>
        <w:t>[</w:t>
      </w:r>
      <w:proofErr w:type="gramStart"/>
      <w:r w:rsidRPr="00795D4F">
        <w:rPr>
          <w:rFonts w:cs="Arial"/>
          <w:color w:val="auto"/>
        </w:rPr>
        <w:t>type</w:t>
      </w:r>
      <w:proofErr w:type="gramEnd"/>
      <w:r w:rsidRPr="00795D4F">
        <w:rPr>
          <w:rFonts w:cs="Arial"/>
          <w:color w:val="auto"/>
        </w:rPr>
        <w:t xml:space="preserve">] required only when [command name] is </w:t>
      </w:r>
      <w:proofErr w:type="spellStart"/>
      <w:r w:rsidRPr="00795D4F">
        <w:rPr>
          <w:rFonts w:cs="Arial"/>
          <w:color w:val="auto"/>
        </w:rPr>
        <w:t>pkbfdatrm</w:t>
      </w:r>
      <w:proofErr w:type="spellEnd"/>
      <w:r w:rsidRPr="00795D4F">
        <w:rPr>
          <w:rFonts w:cs="Arial"/>
          <w:color w:val="auto"/>
        </w:rPr>
        <w:t>.</w:t>
      </w:r>
    </w:p>
    <w:p w14:paraId="22799E58" w14:textId="77777777" w:rsidR="00795D4F" w:rsidRDefault="00795D4F" w:rsidP="00795D4F">
      <w:pPr>
        <w:rPr>
          <w:rFonts w:cs="Arial"/>
          <w:color w:val="auto"/>
        </w:rPr>
      </w:pPr>
    </w:p>
    <w:p w14:paraId="2EBC5642" w14:textId="77777777" w:rsidR="00B650A8" w:rsidRDefault="00B650A8" w:rsidP="00795D4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73"/>
        <w:gridCol w:w="7363"/>
      </w:tblGrid>
      <w:tr w:rsidR="00B650A8" w:rsidRPr="00631DAB" w14:paraId="6E2B4D7F" w14:textId="77777777" w:rsidTr="0013423D">
        <w:trPr>
          <w:jc w:val="center"/>
        </w:trPr>
        <w:tc>
          <w:tcPr>
            <w:tcW w:w="0" w:type="auto"/>
            <w:shd w:val="clear" w:color="auto" w:fill="005596" w:themeFill="text2"/>
            <w:vAlign w:val="center"/>
          </w:tcPr>
          <w:p w14:paraId="0A45F5FA" w14:textId="77777777" w:rsidR="00B650A8" w:rsidRPr="00631DAB" w:rsidRDefault="00B650A8" w:rsidP="0013423D">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8FA1CB0" w14:textId="77777777" w:rsidR="00B650A8" w:rsidRPr="00631DAB" w:rsidRDefault="00B650A8" w:rsidP="0013423D">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B650A8" w:rsidRPr="00631DAB" w14:paraId="6EFEEE88" w14:textId="77777777" w:rsidTr="0013423D">
        <w:trPr>
          <w:jc w:val="center"/>
        </w:trPr>
        <w:tc>
          <w:tcPr>
            <w:tcW w:w="0" w:type="auto"/>
            <w:vAlign w:val="center"/>
          </w:tcPr>
          <w:p w14:paraId="0E48FEDF" w14:textId="77777777" w:rsidR="00B650A8" w:rsidRPr="00B650A8" w:rsidRDefault="00B650A8" w:rsidP="00B650A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21665CB2" w14:textId="77777777" w:rsidR="00B650A8" w:rsidRPr="00631DAB" w:rsidRDefault="00B650A8"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B650A8" w:rsidRPr="00631DAB" w14:paraId="6C26053E" w14:textId="77777777" w:rsidTr="0013423D">
        <w:trPr>
          <w:jc w:val="center"/>
        </w:trPr>
        <w:tc>
          <w:tcPr>
            <w:tcW w:w="0" w:type="auto"/>
            <w:vAlign w:val="center"/>
          </w:tcPr>
          <w:p w14:paraId="4511B764" w14:textId="77777777" w:rsidR="00B650A8" w:rsidRPr="00B650A8" w:rsidRDefault="00B650A8" w:rsidP="00B650A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53B54507" w14:textId="77777777" w:rsidR="00B650A8" w:rsidRPr="00631DAB" w:rsidRDefault="00B650A8"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B650A8" w:rsidRPr="00631DAB" w14:paraId="7C1E75E5" w14:textId="77777777" w:rsidTr="0013423D">
        <w:trPr>
          <w:jc w:val="center"/>
        </w:trPr>
        <w:tc>
          <w:tcPr>
            <w:tcW w:w="0" w:type="auto"/>
            <w:vAlign w:val="center"/>
          </w:tcPr>
          <w:p w14:paraId="09A4045A" w14:textId="77777777" w:rsidR="00B650A8" w:rsidRPr="00B650A8" w:rsidRDefault="00B650A8" w:rsidP="00B650A8">
            <w:pPr>
              <w:jc w:val="left"/>
              <w:rPr>
                <w:rFonts w:asciiTheme="minorHAnsi" w:hAnsiTheme="minorHAnsi" w:cstheme="minorHAnsi"/>
                <w:sz w:val="16"/>
                <w:szCs w:val="16"/>
              </w:rPr>
            </w:pPr>
            <w:r w:rsidRPr="00B650A8">
              <w:rPr>
                <w:rFonts w:asciiTheme="minorHAnsi" w:hAnsiTheme="minorHAnsi" w:cstheme="minorHAnsi"/>
                <w:color w:val="auto"/>
                <w:sz w:val="16"/>
                <w:szCs w:val="16"/>
              </w:rPr>
              <w:t>command name</w:t>
            </w:r>
          </w:p>
        </w:tc>
        <w:tc>
          <w:tcPr>
            <w:tcW w:w="0" w:type="auto"/>
            <w:vAlign w:val="center"/>
          </w:tcPr>
          <w:p w14:paraId="7447A8AA" w14:textId="77777777" w:rsidR="00B650A8" w:rsidRPr="00631DAB" w:rsidRDefault="00B650A8"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Foundation command name – supported commands are </w:t>
            </w:r>
            <w:proofErr w:type="spellStart"/>
            <w:r>
              <w:rPr>
                <w:rFonts w:asciiTheme="minorHAnsi" w:hAnsiTheme="minorHAnsi" w:cstheme="minorHAnsi"/>
                <w:color w:val="auto"/>
                <w:sz w:val="16"/>
                <w:szCs w:val="16"/>
              </w:rPr>
              <w:t>pkbfstrupd</w:t>
            </w:r>
            <w:proofErr w:type="spellEnd"/>
            <w:r>
              <w:rPr>
                <w:rFonts w:asciiTheme="minorHAnsi" w:hAnsiTheme="minorHAnsi" w:cstheme="minorHAnsi"/>
                <w:color w:val="auto"/>
                <w:sz w:val="16"/>
                <w:szCs w:val="16"/>
              </w:rPr>
              <w:t xml:space="preserve">, </w:t>
            </w:r>
            <w:proofErr w:type="spellStart"/>
            <w:r>
              <w:rPr>
                <w:rFonts w:asciiTheme="minorHAnsi" w:hAnsiTheme="minorHAnsi" w:cstheme="minorHAnsi"/>
                <w:color w:val="auto"/>
                <w:sz w:val="16"/>
                <w:szCs w:val="16"/>
              </w:rPr>
              <w:t>pkbfdatrm</w:t>
            </w:r>
            <w:proofErr w:type="spellEnd"/>
            <w:r>
              <w:rPr>
                <w:rFonts w:asciiTheme="minorHAnsi" w:hAnsiTheme="minorHAnsi" w:cstheme="minorHAnsi"/>
                <w:color w:val="auto"/>
                <w:sz w:val="16"/>
                <w:szCs w:val="16"/>
              </w:rPr>
              <w:t xml:space="preserve">, </w:t>
            </w:r>
            <w:proofErr w:type="spellStart"/>
            <w:r>
              <w:rPr>
                <w:rFonts w:asciiTheme="minorHAnsi" w:hAnsiTheme="minorHAnsi" w:cstheme="minorHAnsi"/>
                <w:color w:val="auto"/>
                <w:sz w:val="16"/>
                <w:szCs w:val="16"/>
              </w:rPr>
              <w:t>pkbfdatupd</w:t>
            </w:r>
            <w:proofErr w:type="spellEnd"/>
            <w:r>
              <w:rPr>
                <w:rFonts w:asciiTheme="minorHAnsi" w:hAnsiTheme="minorHAnsi" w:cstheme="minorHAnsi"/>
                <w:color w:val="auto"/>
                <w:sz w:val="16"/>
                <w:szCs w:val="16"/>
              </w:rPr>
              <w:t xml:space="preserve"> and </w:t>
            </w:r>
            <w:proofErr w:type="spellStart"/>
            <w:r>
              <w:rPr>
                <w:rFonts w:asciiTheme="minorHAnsi" w:hAnsiTheme="minorHAnsi" w:cstheme="minorHAnsi"/>
                <w:color w:val="auto"/>
                <w:sz w:val="16"/>
                <w:szCs w:val="16"/>
              </w:rPr>
              <w:t>pkbfstrstime</w:t>
            </w:r>
            <w:proofErr w:type="spellEnd"/>
          </w:p>
        </w:tc>
      </w:tr>
      <w:tr w:rsidR="00B650A8" w:rsidRPr="00631DAB" w14:paraId="07A1386A" w14:textId="77777777" w:rsidTr="0013423D">
        <w:trPr>
          <w:jc w:val="center"/>
        </w:trPr>
        <w:tc>
          <w:tcPr>
            <w:tcW w:w="0" w:type="auto"/>
            <w:vAlign w:val="center"/>
          </w:tcPr>
          <w:p w14:paraId="379DC103" w14:textId="77777777" w:rsidR="00B650A8" w:rsidRPr="00B650A8" w:rsidRDefault="00B650A8" w:rsidP="00B650A8">
            <w:pPr>
              <w:jc w:val="left"/>
              <w:rPr>
                <w:rFonts w:asciiTheme="minorHAnsi" w:hAnsiTheme="minorHAnsi" w:cstheme="minorHAnsi"/>
                <w:sz w:val="16"/>
                <w:szCs w:val="16"/>
              </w:rPr>
            </w:pPr>
            <w:r>
              <w:rPr>
                <w:rFonts w:asciiTheme="minorHAnsi" w:hAnsiTheme="minorHAnsi" w:cstheme="minorHAnsi"/>
                <w:color w:val="auto"/>
                <w:sz w:val="16"/>
                <w:szCs w:val="16"/>
              </w:rPr>
              <w:t>FTF</w:t>
            </w:r>
          </w:p>
        </w:tc>
        <w:tc>
          <w:tcPr>
            <w:tcW w:w="0" w:type="auto"/>
            <w:vAlign w:val="center"/>
          </w:tcPr>
          <w:p w14:paraId="3A025C71" w14:textId="77777777" w:rsidR="00B650A8" w:rsidRPr="00631DAB" w:rsidRDefault="00B650A8" w:rsidP="008D20C9">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Fact Table Family name – only used with </w:t>
            </w:r>
            <w:proofErr w:type="spellStart"/>
            <w:r w:rsidR="008D20C9">
              <w:rPr>
                <w:rFonts w:asciiTheme="minorHAnsi" w:hAnsiTheme="minorHAnsi" w:cstheme="minorHAnsi"/>
                <w:color w:val="auto"/>
                <w:sz w:val="16"/>
                <w:szCs w:val="16"/>
              </w:rPr>
              <w:t>pkbfdatupd</w:t>
            </w:r>
            <w:proofErr w:type="spellEnd"/>
            <w:r>
              <w:rPr>
                <w:rFonts w:asciiTheme="minorHAnsi" w:hAnsiTheme="minorHAnsi" w:cstheme="minorHAnsi"/>
                <w:color w:val="auto"/>
                <w:sz w:val="16"/>
                <w:szCs w:val="16"/>
              </w:rPr>
              <w:t xml:space="preserve"> and </w:t>
            </w:r>
            <w:proofErr w:type="spellStart"/>
            <w:r w:rsidR="008D20C9">
              <w:rPr>
                <w:rFonts w:asciiTheme="minorHAnsi" w:hAnsiTheme="minorHAnsi" w:cstheme="minorHAnsi"/>
                <w:color w:val="auto"/>
                <w:sz w:val="16"/>
                <w:szCs w:val="16"/>
              </w:rPr>
              <w:t>pkbfdatrm</w:t>
            </w:r>
            <w:proofErr w:type="spellEnd"/>
          </w:p>
        </w:tc>
      </w:tr>
      <w:tr w:rsidR="00B650A8" w:rsidRPr="00631DAB" w14:paraId="50941D95" w14:textId="77777777" w:rsidTr="0013423D">
        <w:trPr>
          <w:jc w:val="center"/>
        </w:trPr>
        <w:tc>
          <w:tcPr>
            <w:tcW w:w="0" w:type="auto"/>
            <w:vAlign w:val="center"/>
          </w:tcPr>
          <w:p w14:paraId="4EFDFA6C" w14:textId="77777777" w:rsidR="00B650A8" w:rsidRPr="00B650A8" w:rsidRDefault="00B650A8" w:rsidP="00B650A8">
            <w:pPr>
              <w:jc w:val="left"/>
              <w:rPr>
                <w:rFonts w:asciiTheme="minorHAnsi" w:hAnsiTheme="minorHAnsi" w:cstheme="minorHAnsi"/>
                <w:sz w:val="16"/>
                <w:szCs w:val="16"/>
              </w:rPr>
            </w:pPr>
            <w:r w:rsidRPr="00B650A8">
              <w:rPr>
                <w:rFonts w:asciiTheme="minorHAnsi" w:hAnsiTheme="minorHAnsi" w:cstheme="minorHAnsi"/>
                <w:color w:val="auto"/>
                <w:sz w:val="16"/>
                <w:szCs w:val="16"/>
              </w:rPr>
              <w:t>type</w:t>
            </w:r>
          </w:p>
        </w:tc>
        <w:tc>
          <w:tcPr>
            <w:tcW w:w="0" w:type="auto"/>
            <w:vAlign w:val="center"/>
          </w:tcPr>
          <w:p w14:paraId="007CD8C1" w14:textId="77777777" w:rsidR="00B650A8" w:rsidRPr="00631DAB" w:rsidRDefault="00B650A8"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Either </w:t>
            </w:r>
            <w:proofErr w:type="spellStart"/>
            <w:r>
              <w:rPr>
                <w:rFonts w:asciiTheme="minorHAnsi" w:hAnsiTheme="minorHAnsi" w:cstheme="minorHAnsi"/>
                <w:color w:val="auto"/>
                <w:sz w:val="16"/>
                <w:szCs w:val="16"/>
              </w:rPr>
              <w:t>facttables</w:t>
            </w:r>
            <w:proofErr w:type="spellEnd"/>
            <w:r>
              <w:rPr>
                <w:rFonts w:asciiTheme="minorHAnsi" w:hAnsiTheme="minorHAnsi" w:cstheme="minorHAnsi"/>
                <w:color w:val="auto"/>
                <w:sz w:val="16"/>
                <w:szCs w:val="16"/>
              </w:rPr>
              <w:t xml:space="preserve"> or </w:t>
            </w:r>
            <w:proofErr w:type="spellStart"/>
            <w:r w:rsidR="001C6587">
              <w:rPr>
                <w:rFonts w:asciiTheme="minorHAnsi" w:hAnsiTheme="minorHAnsi" w:cstheme="minorHAnsi"/>
                <w:color w:val="auto"/>
                <w:sz w:val="16"/>
                <w:szCs w:val="16"/>
              </w:rPr>
              <w:t>inputsources</w:t>
            </w:r>
            <w:proofErr w:type="spellEnd"/>
            <w:r>
              <w:rPr>
                <w:rFonts w:asciiTheme="minorHAnsi" w:hAnsiTheme="minorHAnsi" w:cstheme="minorHAnsi"/>
                <w:color w:val="auto"/>
                <w:sz w:val="16"/>
                <w:szCs w:val="16"/>
              </w:rPr>
              <w:t xml:space="preserve"> – only used with </w:t>
            </w:r>
            <w:proofErr w:type="spellStart"/>
            <w:r w:rsidR="008D20C9">
              <w:rPr>
                <w:rFonts w:asciiTheme="minorHAnsi" w:hAnsiTheme="minorHAnsi" w:cstheme="minorHAnsi"/>
                <w:color w:val="auto"/>
                <w:sz w:val="16"/>
                <w:szCs w:val="16"/>
              </w:rPr>
              <w:t>pkbfdatrm</w:t>
            </w:r>
            <w:proofErr w:type="spellEnd"/>
          </w:p>
        </w:tc>
      </w:tr>
    </w:tbl>
    <w:p w14:paraId="5D3FC32E" w14:textId="77777777" w:rsidR="00B650A8" w:rsidRPr="00B650A8" w:rsidRDefault="00B650A8" w:rsidP="00795D4F">
      <w:pPr>
        <w:rPr>
          <w:rFonts w:cs="Arial"/>
          <w:color w:val="auto"/>
        </w:rPr>
      </w:pPr>
    </w:p>
    <w:p w14:paraId="722FB026" w14:textId="77777777" w:rsidR="0080426D" w:rsidRPr="00795D4F" w:rsidRDefault="0080426D" w:rsidP="00795D4F">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4907"/>
      </w:tblGrid>
      <w:tr w:rsidR="00116D89" w:rsidRPr="00631DAB" w14:paraId="2FFE6735" w14:textId="77777777" w:rsidTr="00116D89">
        <w:trPr>
          <w:jc w:val="center"/>
        </w:trPr>
        <w:tc>
          <w:tcPr>
            <w:tcW w:w="0" w:type="auto"/>
            <w:shd w:val="clear" w:color="auto" w:fill="005596" w:themeFill="text2"/>
            <w:vAlign w:val="center"/>
          </w:tcPr>
          <w:p w14:paraId="2A8585FC" w14:textId="77777777" w:rsidR="00116D89" w:rsidRPr="00631DAB" w:rsidRDefault="00116D89" w:rsidP="00635D1E">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5F71E8D7" w14:textId="77777777" w:rsidR="00116D89" w:rsidRPr="00631DAB" w:rsidRDefault="00116D89" w:rsidP="00116D89">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116D89" w:rsidRPr="00631DAB" w14:paraId="30D14C38" w14:textId="77777777" w:rsidTr="00116D89">
        <w:trPr>
          <w:jc w:val="center"/>
        </w:trPr>
        <w:tc>
          <w:tcPr>
            <w:tcW w:w="0" w:type="auto"/>
            <w:vAlign w:val="center"/>
          </w:tcPr>
          <w:p w14:paraId="4DCA33B2"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612E0C87" w14:textId="77777777" w:rsidR="00116D89" w:rsidRPr="00631DAB" w:rsidRDefault="00A3107D" w:rsidP="00116D89">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Usage: [user]</w:t>
            </w:r>
            <w:r w:rsidR="00116D89" w:rsidRPr="00631DAB">
              <w:rPr>
                <w:rFonts w:asciiTheme="minorHAnsi" w:hAnsiTheme="minorHAnsi" w:cstheme="minorHAnsi"/>
                <w:color w:val="auto"/>
                <w:sz w:val="16"/>
                <w:szCs w:val="16"/>
              </w:rPr>
              <w:t xml:space="preserve"> [data source] [command name] [FTF] [type]</w:t>
            </w:r>
          </w:p>
          <w:p w14:paraId="3EA38137"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p>
          <w:p w14:paraId="21A10395"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 xml:space="preserve">[FTF] required only when [command name] is </w:t>
            </w:r>
            <w:proofErr w:type="spellStart"/>
            <w:r w:rsidRPr="00631DAB">
              <w:rPr>
                <w:rFonts w:asciiTheme="minorHAnsi" w:hAnsiTheme="minorHAnsi" w:cstheme="minorHAnsi"/>
                <w:color w:val="auto"/>
                <w:sz w:val="16"/>
                <w:szCs w:val="16"/>
              </w:rPr>
              <w:t>pkbfdatupd</w:t>
            </w:r>
            <w:proofErr w:type="spellEnd"/>
            <w:r w:rsidRPr="00631DAB">
              <w:rPr>
                <w:rFonts w:asciiTheme="minorHAnsi" w:hAnsiTheme="minorHAnsi" w:cstheme="minorHAnsi"/>
                <w:color w:val="auto"/>
                <w:sz w:val="16"/>
                <w:szCs w:val="16"/>
              </w:rPr>
              <w:t xml:space="preserve"> or </w:t>
            </w:r>
            <w:proofErr w:type="spellStart"/>
            <w:r w:rsidRPr="00631DAB">
              <w:rPr>
                <w:rFonts w:asciiTheme="minorHAnsi" w:hAnsiTheme="minorHAnsi" w:cstheme="minorHAnsi"/>
                <w:color w:val="auto"/>
                <w:sz w:val="16"/>
                <w:szCs w:val="16"/>
              </w:rPr>
              <w:t>pkbfdatrm</w:t>
            </w:r>
            <w:proofErr w:type="spellEnd"/>
            <w:r w:rsidRPr="00631DAB">
              <w:rPr>
                <w:rFonts w:asciiTheme="minorHAnsi" w:hAnsiTheme="minorHAnsi" w:cstheme="minorHAnsi"/>
                <w:color w:val="auto"/>
                <w:sz w:val="16"/>
                <w:szCs w:val="16"/>
              </w:rPr>
              <w:t>.</w:t>
            </w:r>
          </w:p>
          <w:p w14:paraId="3913347C"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w:t>
            </w:r>
            <w:proofErr w:type="gramStart"/>
            <w:r w:rsidRPr="00631DAB">
              <w:rPr>
                <w:rFonts w:asciiTheme="minorHAnsi" w:hAnsiTheme="minorHAnsi" w:cstheme="minorHAnsi"/>
                <w:color w:val="auto"/>
                <w:sz w:val="16"/>
                <w:szCs w:val="16"/>
              </w:rPr>
              <w:t>type</w:t>
            </w:r>
            <w:proofErr w:type="gramEnd"/>
            <w:r w:rsidRPr="00631DAB">
              <w:rPr>
                <w:rFonts w:asciiTheme="minorHAnsi" w:hAnsiTheme="minorHAnsi" w:cstheme="minorHAnsi"/>
                <w:color w:val="auto"/>
                <w:sz w:val="16"/>
                <w:szCs w:val="16"/>
              </w:rPr>
              <w:t xml:space="preserve">] required only when [command name] is </w:t>
            </w:r>
            <w:proofErr w:type="spellStart"/>
            <w:r w:rsidRPr="00631DAB">
              <w:rPr>
                <w:rFonts w:asciiTheme="minorHAnsi" w:hAnsiTheme="minorHAnsi" w:cstheme="minorHAnsi"/>
                <w:color w:val="auto"/>
                <w:sz w:val="16"/>
                <w:szCs w:val="16"/>
              </w:rPr>
              <w:t>pkbfdatrm</w:t>
            </w:r>
            <w:proofErr w:type="spellEnd"/>
            <w:r w:rsidRPr="00631DAB">
              <w:rPr>
                <w:rFonts w:asciiTheme="minorHAnsi" w:hAnsiTheme="minorHAnsi" w:cstheme="minorHAnsi"/>
                <w:color w:val="auto"/>
                <w:sz w:val="16"/>
                <w:szCs w:val="16"/>
              </w:rPr>
              <w:t>.</w:t>
            </w:r>
          </w:p>
        </w:tc>
      </w:tr>
      <w:tr w:rsidR="00116D89" w:rsidRPr="00631DAB" w14:paraId="22964FFD" w14:textId="77777777" w:rsidTr="00116D89">
        <w:trPr>
          <w:jc w:val="center"/>
        </w:trPr>
        <w:tc>
          <w:tcPr>
            <w:tcW w:w="0" w:type="auto"/>
            <w:vAlign w:val="center"/>
          </w:tcPr>
          <w:p w14:paraId="6865CBA5"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244267D6"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Cannot determine if restart is pending</w:t>
            </w:r>
          </w:p>
        </w:tc>
      </w:tr>
      <w:tr w:rsidR="00116D89" w:rsidRPr="00631DAB" w14:paraId="2D54C2BE" w14:textId="77777777" w:rsidTr="00116D89">
        <w:trPr>
          <w:jc w:val="center"/>
        </w:trPr>
        <w:tc>
          <w:tcPr>
            <w:tcW w:w="0" w:type="auto"/>
            <w:vAlign w:val="center"/>
          </w:tcPr>
          <w:p w14:paraId="7B876F2E"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9000</w:t>
            </w:r>
          </w:p>
        </w:tc>
        <w:tc>
          <w:tcPr>
            <w:tcW w:w="0" w:type="auto"/>
            <w:vAlign w:val="center"/>
          </w:tcPr>
          <w:p w14:paraId="15C1227D"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not pending for command</w:t>
            </w:r>
          </w:p>
        </w:tc>
      </w:tr>
      <w:tr w:rsidR="00116D89" w:rsidRPr="00631DAB" w14:paraId="1E6DCF69" w14:textId="77777777" w:rsidTr="00116D89">
        <w:trPr>
          <w:jc w:val="center"/>
        </w:trPr>
        <w:tc>
          <w:tcPr>
            <w:tcW w:w="0" w:type="auto"/>
            <w:vAlign w:val="center"/>
          </w:tcPr>
          <w:p w14:paraId="27BFC8BE"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0384F313"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command</w:t>
            </w:r>
          </w:p>
        </w:tc>
      </w:tr>
      <w:tr w:rsidR="00116D89" w:rsidRPr="00631DAB" w14:paraId="519C89BF" w14:textId="77777777" w:rsidTr="00116D89">
        <w:trPr>
          <w:jc w:val="center"/>
        </w:trPr>
        <w:tc>
          <w:tcPr>
            <w:tcW w:w="0" w:type="auto"/>
            <w:vAlign w:val="center"/>
          </w:tcPr>
          <w:p w14:paraId="75BAA8C3"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14E934D5" w14:textId="77777777" w:rsidR="00116D89" w:rsidRPr="00631DAB" w:rsidRDefault="00116D89" w:rsidP="00116D89">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Command is currently running</w:t>
            </w:r>
          </w:p>
        </w:tc>
      </w:tr>
      <w:tr w:rsidR="00116D89" w:rsidRPr="00631DAB" w14:paraId="0264B49C" w14:textId="77777777" w:rsidTr="00116D89">
        <w:trPr>
          <w:jc w:val="center"/>
        </w:trPr>
        <w:tc>
          <w:tcPr>
            <w:tcW w:w="0" w:type="auto"/>
            <w:vAlign w:val="center"/>
          </w:tcPr>
          <w:p w14:paraId="7D5D5154"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9003</w:t>
            </w:r>
          </w:p>
        </w:tc>
        <w:tc>
          <w:tcPr>
            <w:tcW w:w="0" w:type="auto"/>
            <w:vAlign w:val="center"/>
          </w:tcPr>
          <w:p w14:paraId="000607C5"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different type</w:t>
            </w:r>
          </w:p>
        </w:tc>
      </w:tr>
      <w:tr w:rsidR="00116D89" w:rsidRPr="00631DAB" w14:paraId="0F01FE9C" w14:textId="77777777" w:rsidTr="00116D89">
        <w:trPr>
          <w:jc w:val="center"/>
        </w:trPr>
        <w:tc>
          <w:tcPr>
            <w:tcW w:w="0" w:type="auto"/>
            <w:vAlign w:val="center"/>
          </w:tcPr>
          <w:p w14:paraId="6C71864F"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9004</w:t>
            </w:r>
          </w:p>
        </w:tc>
        <w:tc>
          <w:tcPr>
            <w:tcW w:w="0" w:type="auto"/>
            <w:vAlign w:val="center"/>
          </w:tcPr>
          <w:p w14:paraId="5A3A70B0"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blocking command</w:t>
            </w:r>
          </w:p>
        </w:tc>
      </w:tr>
      <w:tr w:rsidR="00116D89" w:rsidRPr="00631DAB" w14:paraId="37BE5CDB" w14:textId="77777777" w:rsidTr="00116D89">
        <w:trPr>
          <w:jc w:val="center"/>
        </w:trPr>
        <w:tc>
          <w:tcPr>
            <w:tcW w:w="0" w:type="auto"/>
            <w:vAlign w:val="center"/>
          </w:tcPr>
          <w:p w14:paraId="5A916503"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9005</w:t>
            </w:r>
          </w:p>
        </w:tc>
        <w:tc>
          <w:tcPr>
            <w:tcW w:w="0" w:type="auto"/>
            <w:vAlign w:val="center"/>
          </w:tcPr>
          <w:p w14:paraId="16DD02BA"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different fact table</w:t>
            </w:r>
          </w:p>
        </w:tc>
      </w:tr>
      <w:tr w:rsidR="00116D89" w:rsidRPr="00631DAB" w14:paraId="61E0379E" w14:textId="77777777" w:rsidTr="00116D89">
        <w:trPr>
          <w:jc w:val="center"/>
        </w:trPr>
        <w:tc>
          <w:tcPr>
            <w:tcW w:w="0" w:type="auto"/>
            <w:vAlign w:val="center"/>
          </w:tcPr>
          <w:p w14:paraId="1CFD1BBF"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9006</w:t>
            </w:r>
          </w:p>
        </w:tc>
        <w:tc>
          <w:tcPr>
            <w:tcW w:w="0" w:type="auto"/>
            <w:vAlign w:val="center"/>
          </w:tcPr>
          <w:p w14:paraId="351E2E3A"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Blocking command is currently running</w:t>
            </w:r>
          </w:p>
        </w:tc>
      </w:tr>
    </w:tbl>
    <w:p w14:paraId="2906C85D" w14:textId="77777777" w:rsidR="0005799D" w:rsidRDefault="0005799D" w:rsidP="00101BE3"/>
    <w:p w14:paraId="191328CA" w14:textId="435C22D7" w:rsidR="00F96544" w:rsidRDefault="00F96544" w:rsidP="00F96544">
      <w:pPr>
        <w:pStyle w:val="Heading2"/>
      </w:pPr>
      <w:bookmarkStart w:id="67" w:name="_Process_Adhoc_Batch"/>
      <w:bookmarkStart w:id="68" w:name="_Latest_Fact_Data"/>
      <w:bookmarkStart w:id="69" w:name="_Toc114052234"/>
      <w:bookmarkEnd w:id="67"/>
      <w:bookmarkEnd w:id="68"/>
      <w:r>
        <w:t>Latest Fact Data Time</w:t>
      </w:r>
      <w:bookmarkEnd w:id="69"/>
    </w:p>
    <w:p w14:paraId="0F1098FD" w14:textId="77777777" w:rsidR="00F96544" w:rsidRDefault="00F96544" w:rsidP="00F96544">
      <w:pPr>
        <w:rPr>
          <w:rFonts w:cs="Arial"/>
        </w:rPr>
      </w:pPr>
      <w:r w:rsidRPr="00962735">
        <w:rPr>
          <w:rFonts w:cs="Arial"/>
          <w:b/>
        </w:rPr>
        <w:t>Mid-Tier</w:t>
      </w:r>
      <w:r>
        <w:rPr>
          <w:rFonts w:cs="Arial"/>
        </w:rPr>
        <w:t>: Primary</w:t>
      </w:r>
    </w:p>
    <w:p w14:paraId="0AC9DFF4" w14:textId="77777777" w:rsidR="00F96544" w:rsidRPr="00962735" w:rsidRDefault="00F96544" w:rsidP="00F96544"/>
    <w:p w14:paraId="7DA15666" w14:textId="522E281B" w:rsidR="00F96544" w:rsidRDefault="00F96544" w:rsidP="00F96544">
      <w:r w:rsidRPr="00BB0777">
        <w:rPr>
          <w:b/>
        </w:rPr>
        <w:t>Purpose</w:t>
      </w:r>
      <w:r>
        <w:t xml:space="preserve">: To </w:t>
      </w:r>
      <w:r w:rsidR="001E2D34">
        <w:t>either return the Time Member ID of the most recent data in a Fact Table Family (Granite) Table or to determine whether or not fact data had been loaded within the last number of hours specified.</w:t>
      </w:r>
    </w:p>
    <w:p w14:paraId="31AB2774" w14:textId="77777777" w:rsidR="00F96544" w:rsidRDefault="00F96544" w:rsidP="00F96544"/>
    <w:p w14:paraId="0E1550BB" w14:textId="6CFB1F02" w:rsidR="00F96544" w:rsidRDefault="00F96544" w:rsidP="00F96544">
      <w:r w:rsidRPr="00BB0777">
        <w:rPr>
          <w:b/>
        </w:rPr>
        <w:t>Usage</w:t>
      </w:r>
      <w:r w:rsidRPr="00631DAB">
        <w:t xml:space="preserve">: </w:t>
      </w:r>
      <w:proofErr w:type="spellStart"/>
      <w:r>
        <w:t>LatestFactDataTime</w:t>
      </w:r>
      <w:proofErr w:type="spellEnd"/>
      <w:r>
        <w:t xml:space="preserve"> [user]</w:t>
      </w:r>
      <w:r w:rsidRPr="00631DAB">
        <w:t xml:space="preserve"> [data source] [</w:t>
      </w:r>
      <w:proofErr w:type="spellStart"/>
      <w:r>
        <w:t>ftf</w:t>
      </w:r>
      <w:proofErr w:type="spellEnd"/>
      <w:r>
        <w:t xml:space="preserve"> table name] [time column] [hours]</w:t>
      </w:r>
    </w:p>
    <w:p w14:paraId="62C6C343" w14:textId="77777777" w:rsidR="00F96544" w:rsidRPr="00AB6F73" w:rsidRDefault="00F96544" w:rsidP="00F96544">
      <w:pPr>
        <w:rPr>
          <w:b/>
        </w:rPr>
      </w:pPr>
    </w:p>
    <w:p w14:paraId="7E3DDD6B" w14:textId="77777777" w:rsidR="00F96544" w:rsidRDefault="00F96544" w:rsidP="00F96544">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188"/>
        <w:gridCol w:w="8388"/>
      </w:tblGrid>
      <w:tr w:rsidR="00F96544" w:rsidRPr="00631DAB" w14:paraId="59C5E008" w14:textId="77777777" w:rsidTr="00F96544">
        <w:trPr>
          <w:jc w:val="center"/>
        </w:trPr>
        <w:tc>
          <w:tcPr>
            <w:tcW w:w="1188" w:type="dxa"/>
            <w:shd w:val="clear" w:color="auto" w:fill="005596" w:themeFill="text2"/>
            <w:vAlign w:val="center"/>
          </w:tcPr>
          <w:p w14:paraId="26644A48" w14:textId="77777777" w:rsidR="00F96544" w:rsidRPr="00631DAB" w:rsidRDefault="00F96544"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8388" w:type="dxa"/>
            <w:shd w:val="clear" w:color="auto" w:fill="005596" w:themeFill="text2"/>
            <w:vAlign w:val="center"/>
          </w:tcPr>
          <w:p w14:paraId="70828219" w14:textId="77777777" w:rsidR="00F96544" w:rsidRPr="00631DAB" w:rsidRDefault="00F96544"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96544" w:rsidRPr="00631DAB" w14:paraId="2A0E617A" w14:textId="77777777" w:rsidTr="00F96544">
        <w:trPr>
          <w:jc w:val="center"/>
        </w:trPr>
        <w:tc>
          <w:tcPr>
            <w:tcW w:w="1188" w:type="dxa"/>
            <w:vAlign w:val="center"/>
          </w:tcPr>
          <w:p w14:paraId="173082ED" w14:textId="77777777" w:rsidR="00F96544" w:rsidRPr="00B650A8" w:rsidRDefault="00F96544"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8388" w:type="dxa"/>
            <w:vAlign w:val="center"/>
          </w:tcPr>
          <w:p w14:paraId="3B1B86C7" w14:textId="77777777" w:rsidR="00F96544" w:rsidRPr="00631DAB" w:rsidRDefault="00F9654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Schema user name</w:t>
            </w:r>
          </w:p>
        </w:tc>
      </w:tr>
      <w:tr w:rsidR="00F96544" w:rsidRPr="00631DAB" w14:paraId="041C4224" w14:textId="77777777" w:rsidTr="00F96544">
        <w:trPr>
          <w:jc w:val="center"/>
        </w:trPr>
        <w:tc>
          <w:tcPr>
            <w:tcW w:w="1188" w:type="dxa"/>
            <w:vAlign w:val="center"/>
          </w:tcPr>
          <w:p w14:paraId="04BE4F5A" w14:textId="77777777" w:rsidR="00F96544" w:rsidRPr="00B650A8" w:rsidRDefault="00F96544"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8388" w:type="dxa"/>
            <w:vAlign w:val="center"/>
          </w:tcPr>
          <w:p w14:paraId="13F6F4DB" w14:textId="77777777" w:rsidR="00F96544" w:rsidRPr="00631DAB" w:rsidRDefault="00F9654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F96544" w:rsidRPr="00631DAB" w14:paraId="7A1104B3" w14:textId="77777777" w:rsidTr="00F96544">
        <w:trPr>
          <w:jc w:val="center"/>
        </w:trPr>
        <w:tc>
          <w:tcPr>
            <w:tcW w:w="1188" w:type="dxa"/>
            <w:vAlign w:val="center"/>
          </w:tcPr>
          <w:p w14:paraId="4B22049E" w14:textId="4395CC06" w:rsidR="00F96544" w:rsidRPr="00B650A8" w:rsidRDefault="00F96544" w:rsidP="00F96544">
            <w:pPr>
              <w:jc w:val="left"/>
              <w:rPr>
                <w:rFonts w:asciiTheme="minorHAnsi" w:hAnsiTheme="minorHAnsi" w:cstheme="minorHAnsi"/>
                <w:sz w:val="16"/>
                <w:szCs w:val="16"/>
              </w:rPr>
            </w:pPr>
            <w:proofErr w:type="spellStart"/>
            <w:r>
              <w:rPr>
                <w:rFonts w:asciiTheme="minorHAnsi" w:hAnsiTheme="minorHAnsi" w:cstheme="minorHAnsi"/>
                <w:color w:val="auto"/>
                <w:sz w:val="16"/>
                <w:szCs w:val="16"/>
              </w:rPr>
              <w:t>ftf</w:t>
            </w:r>
            <w:proofErr w:type="spellEnd"/>
            <w:r>
              <w:rPr>
                <w:rFonts w:asciiTheme="minorHAnsi" w:hAnsiTheme="minorHAnsi" w:cstheme="minorHAnsi"/>
                <w:color w:val="auto"/>
                <w:sz w:val="16"/>
                <w:szCs w:val="16"/>
              </w:rPr>
              <w:t xml:space="preserve"> table name</w:t>
            </w:r>
          </w:p>
        </w:tc>
        <w:tc>
          <w:tcPr>
            <w:tcW w:w="8388" w:type="dxa"/>
            <w:vAlign w:val="center"/>
          </w:tcPr>
          <w:p w14:paraId="7317FB4F" w14:textId="4D8C76EB" w:rsidR="00F96544" w:rsidRPr="00631DAB" w:rsidRDefault="00F96544" w:rsidP="00F96544">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the Fact Table Family (Granite) Table from which the latest time will be queried from</w:t>
            </w:r>
          </w:p>
        </w:tc>
      </w:tr>
      <w:tr w:rsidR="00F96544" w:rsidRPr="00631DAB" w14:paraId="592766B2" w14:textId="77777777" w:rsidTr="00F96544">
        <w:trPr>
          <w:jc w:val="center"/>
        </w:trPr>
        <w:tc>
          <w:tcPr>
            <w:tcW w:w="1188" w:type="dxa"/>
            <w:vAlign w:val="center"/>
          </w:tcPr>
          <w:p w14:paraId="6B825F9A" w14:textId="23A5DC2F" w:rsidR="00F96544" w:rsidRDefault="00F96544"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time column</w:t>
            </w:r>
          </w:p>
        </w:tc>
        <w:tc>
          <w:tcPr>
            <w:tcW w:w="8388" w:type="dxa"/>
            <w:vAlign w:val="center"/>
          </w:tcPr>
          <w:p w14:paraId="039A7FD9" w14:textId="20BAEB2B" w:rsidR="00F96544" w:rsidRDefault="00F9654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the Column in the FTF Table that contains the time Member value to be queried</w:t>
            </w:r>
          </w:p>
        </w:tc>
      </w:tr>
      <w:tr w:rsidR="00F96544" w:rsidRPr="00631DAB" w14:paraId="69433AEB" w14:textId="77777777" w:rsidTr="00F96544">
        <w:trPr>
          <w:jc w:val="center"/>
        </w:trPr>
        <w:tc>
          <w:tcPr>
            <w:tcW w:w="1188" w:type="dxa"/>
            <w:vAlign w:val="center"/>
          </w:tcPr>
          <w:p w14:paraId="3EB45AF7" w14:textId="3FD89453" w:rsidR="00F96544" w:rsidRDefault="00F96544"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hours</w:t>
            </w:r>
          </w:p>
        </w:tc>
        <w:tc>
          <w:tcPr>
            <w:tcW w:w="8388" w:type="dxa"/>
            <w:vAlign w:val="center"/>
          </w:tcPr>
          <w:p w14:paraId="28128348" w14:textId="22012F24" w:rsidR="00F96544" w:rsidRDefault="00F9654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An optional argument that when used results in a return value of either ‘True’ or ‘False’ indicating whether or not the FTF Table had been updated with fact data within the last number of hours specified.</w:t>
            </w:r>
          </w:p>
        </w:tc>
      </w:tr>
    </w:tbl>
    <w:p w14:paraId="79EE42BB" w14:textId="77777777" w:rsidR="00F96544" w:rsidRPr="00631DAB" w:rsidRDefault="00F96544" w:rsidP="00F96544"/>
    <w:p w14:paraId="4482FBF1" w14:textId="77777777" w:rsidR="00F96544" w:rsidRPr="0080426D" w:rsidRDefault="00F96544" w:rsidP="00F96544">
      <w:r w:rsidRPr="00BB0777">
        <w:rPr>
          <w:b/>
        </w:rPr>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5769"/>
      </w:tblGrid>
      <w:tr w:rsidR="00F96544" w:rsidRPr="0005799D" w14:paraId="7B4572F7" w14:textId="77777777" w:rsidTr="00D31C48">
        <w:trPr>
          <w:jc w:val="center"/>
        </w:trPr>
        <w:tc>
          <w:tcPr>
            <w:tcW w:w="0" w:type="auto"/>
            <w:shd w:val="clear" w:color="auto" w:fill="005596" w:themeFill="text2"/>
            <w:vAlign w:val="center"/>
          </w:tcPr>
          <w:p w14:paraId="700817B4" w14:textId="77777777" w:rsidR="00F96544" w:rsidRPr="0005799D" w:rsidRDefault="00F96544" w:rsidP="00D31C48">
            <w:pPr>
              <w:jc w:val="center"/>
              <w:rPr>
                <w:rFonts w:asciiTheme="minorHAnsi" w:hAnsiTheme="minorHAnsi" w:cstheme="minorHAnsi"/>
                <w:b/>
                <w:color w:val="FFFFFF" w:themeColor="background1"/>
                <w:sz w:val="16"/>
                <w:szCs w:val="16"/>
              </w:rPr>
            </w:pPr>
            <w:r w:rsidRPr="0005799D">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182355A" w14:textId="77777777" w:rsidR="00F96544" w:rsidRPr="0005799D" w:rsidRDefault="00F96544" w:rsidP="00D31C48">
            <w:pPr>
              <w:jc w:val="left"/>
              <w:rPr>
                <w:rFonts w:asciiTheme="minorHAnsi" w:hAnsiTheme="minorHAnsi" w:cstheme="minorHAnsi"/>
                <w:b/>
                <w:color w:val="FFFFFF" w:themeColor="background1"/>
                <w:sz w:val="16"/>
                <w:szCs w:val="16"/>
              </w:rPr>
            </w:pPr>
            <w:r w:rsidRPr="0005799D">
              <w:rPr>
                <w:rFonts w:asciiTheme="minorHAnsi" w:hAnsiTheme="minorHAnsi" w:cstheme="minorHAnsi"/>
                <w:b/>
                <w:color w:val="FFFFFF" w:themeColor="background1"/>
                <w:sz w:val="16"/>
                <w:szCs w:val="16"/>
              </w:rPr>
              <w:t>Error Message</w:t>
            </w:r>
          </w:p>
        </w:tc>
      </w:tr>
      <w:tr w:rsidR="00F96544" w:rsidRPr="0005799D" w14:paraId="27190269" w14:textId="77777777" w:rsidTr="00D31C48">
        <w:trPr>
          <w:jc w:val="center"/>
        </w:trPr>
        <w:tc>
          <w:tcPr>
            <w:tcW w:w="0" w:type="auto"/>
            <w:vAlign w:val="center"/>
          </w:tcPr>
          <w:p w14:paraId="3258738E" w14:textId="77777777" w:rsidR="00F96544" w:rsidRPr="0005799D" w:rsidRDefault="00F96544"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-9002</w:t>
            </w:r>
          </w:p>
        </w:tc>
        <w:tc>
          <w:tcPr>
            <w:tcW w:w="0" w:type="auto"/>
            <w:vAlign w:val="center"/>
          </w:tcPr>
          <w:p w14:paraId="0655DD57" w14:textId="4CF3BAE7" w:rsidR="00F96544" w:rsidRPr="00F96544" w:rsidRDefault="00F96544" w:rsidP="00D31C48">
            <w:pPr>
              <w:autoSpaceDE w:val="0"/>
              <w:autoSpaceDN w:val="0"/>
              <w:adjustRightInd w:val="0"/>
              <w:jc w:val="left"/>
              <w:rPr>
                <w:rFonts w:asciiTheme="minorHAnsi" w:hAnsiTheme="minorHAnsi" w:cs="Arial"/>
                <w:color w:val="auto"/>
                <w:sz w:val="16"/>
                <w:szCs w:val="16"/>
              </w:rPr>
            </w:pPr>
            <w:r w:rsidRPr="00F96544">
              <w:rPr>
                <w:rFonts w:asciiTheme="minorHAnsi" w:hAnsiTheme="minorHAnsi" w:cs="Arial"/>
                <w:color w:val="auto"/>
                <w:sz w:val="16"/>
                <w:szCs w:val="16"/>
              </w:rPr>
              <w:t xml:space="preserve">Usage: </w:t>
            </w:r>
            <w:r w:rsidRPr="00F96544">
              <w:rPr>
                <w:rFonts w:asciiTheme="minorHAnsi" w:hAnsiTheme="minorHAnsi" w:cs="Arial"/>
                <w:sz w:val="16"/>
                <w:szCs w:val="16"/>
              </w:rPr>
              <w:t>[user] [data source] [</w:t>
            </w:r>
            <w:proofErr w:type="spellStart"/>
            <w:r w:rsidRPr="00F96544">
              <w:rPr>
                <w:rFonts w:asciiTheme="minorHAnsi" w:hAnsiTheme="minorHAnsi" w:cs="Arial"/>
                <w:sz w:val="16"/>
                <w:szCs w:val="16"/>
              </w:rPr>
              <w:t>ftf</w:t>
            </w:r>
            <w:proofErr w:type="spellEnd"/>
            <w:r w:rsidRPr="00F96544">
              <w:rPr>
                <w:rFonts w:asciiTheme="minorHAnsi" w:hAnsiTheme="minorHAnsi" w:cs="Arial"/>
                <w:sz w:val="16"/>
                <w:szCs w:val="16"/>
              </w:rPr>
              <w:t xml:space="preserve"> table name] [time column] [hours]</w:t>
            </w:r>
          </w:p>
        </w:tc>
      </w:tr>
      <w:tr w:rsidR="00F96544" w:rsidRPr="0005799D" w14:paraId="041E6814" w14:textId="77777777" w:rsidTr="00D31C48">
        <w:trPr>
          <w:jc w:val="center"/>
        </w:trPr>
        <w:tc>
          <w:tcPr>
            <w:tcW w:w="0" w:type="auto"/>
            <w:vAlign w:val="center"/>
          </w:tcPr>
          <w:p w14:paraId="057E4BA4" w14:textId="77777777" w:rsidR="00F96544" w:rsidRPr="0005799D" w:rsidRDefault="00F96544"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-9001</w:t>
            </w:r>
          </w:p>
        </w:tc>
        <w:tc>
          <w:tcPr>
            <w:tcW w:w="0" w:type="auto"/>
            <w:vAlign w:val="center"/>
          </w:tcPr>
          <w:p w14:paraId="59288FB8" w14:textId="337D4722" w:rsidR="00F96544" w:rsidRPr="0005799D" w:rsidRDefault="008B681D" w:rsidP="00D31C48">
            <w:pPr>
              <w:autoSpaceDE w:val="0"/>
              <w:autoSpaceDN w:val="0"/>
              <w:adjustRightInd w:val="0"/>
              <w:jc w:val="left"/>
              <w:rPr>
                <w:rFonts w:asciiTheme="minorHAnsi" w:hAnsiTheme="minorHAnsi" w:cstheme="minorHAnsi"/>
                <w:color w:val="auto"/>
                <w:sz w:val="16"/>
                <w:szCs w:val="16"/>
              </w:rPr>
            </w:pPr>
            <w:r w:rsidRPr="008B681D">
              <w:rPr>
                <w:rFonts w:asciiTheme="minorHAnsi" w:hAnsiTheme="minorHAnsi" w:cstheme="minorHAnsi"/>
                <w:color w:val="auto"/>
                <w:sz w:val="16"/>
                <w:szCs w:val="16"/>
              </w:rPr>
              <w:t>Cannot determine latest fact dat</w:t>
            </w:r>
            <w:r>
              <w:rPr>
                <w:rFonts w:asciiTheme="minorHAnsi" w:hAnsiTheme="minorHAnsi" w:cstheme="minorHAnsi"/>
                <w:color w:val="auto"/>
                <w:sz w:val="16"/>
                <w:szCs w:val="16"/>
              </w:rPr>
              <w:t xml:space="preserve">a time for </w:t>
            </w:r>
            <w:proofErr w:type="spellStart"/>
            <w:r>
              <w:rPr>
                <w:rFonts w:asciiTheme="minorHAnsi" w:hAnsiTheme="minorHAnsi" w:cstheme="minorHAnsi"/>
                <w:color w:val="auto"/>
                <w:sz w:val="16"/>
                <w:szCs w:val="16"/>
              </w:rPr>
              <w:t>table:column</w:t>
            </w:r>
            <w:proofErr w:type="spellEnd"/>
            <w:r>
              <w:rPr>
                <w:rFonts w:asciiTheme="minorHAnsi" w:hAnsiTheme="minorHAnsi" w:cstheme="minorHAnsi"/>
                <w:color w:val="auto"/>
                <w:sz w:val="16"/>
                <w:szCs w:val="16"/>
              </w:rPr>
              <w:t xml:space="preserve"> [</w:t>
            </w:r>
            <w:proofErr w:type="spellStart"/>
            <w:r w:rsidRPr="008B681D">
              <w:rPr>
                <w:rFonts w:asciiTheme="minorHAnsi" w:hAnsiTheme="minorHAnsi" w:cstheme="minorHAnsi"/>
                <w:i/>
                <w:color w:val="auto"/>
                <w:sz w:val="16"/>
                <w:szCs w:val="16"/>
              </w:rPr>
              <w:t>ftf</w:t>
            </w:r>
            <w:proofErr w:type="spellEnd"/>
            <w:r w:rsidRPr="008B681D">
              <w:rPr>
                <w:rFonts w:asciiTheme="minorHAnsi" w:hAnsiTheme="minorHAnsi" w:cstheme="minorHAnsi"/>
                <w:i/>
                <w:color w:val="auto"/>
                <w:sz w:val="16"/>
                <w:szCs w:val="16"/>
              </w:rPr>
              <w:t xml:space="preserve"> table </w:t>
            </w:r>
            <w:proofErr w:type="spellStart"/>
            <w:r w:rsidRPr="008B681D">
              <w:rPr>
                <w:rFonts w:asciiTheme="minorHAnsi" w:hAnsiTheme="minorHAnsi" w:cstheme="minorHAnsi"/>
                <w:i/>
                <w:color w:val="auto"/>
                <w:sz w:val="16"/>
                <w:szCs w:val="16"/>
              </w:rPr>
              <w:t>name:time</w:t>
            </w:r>
            <w:proofErr w:type="spellEnd"/>
            <w:r w:rsidRPr="008B681D">
              <w:rPr>
                <w:rFonts w:asciiTheme="minorHAnsi" w:hAnsiTheme="minorHAnsi" w:cstheme="minorHAnsi"/>
                <w:i/>
                <w:color w:val="auto"/>
                <w:sz w:val="16"/>
                <w:szCs w:val="16"/>
              </w:rPr>
              <w:t xml:space="preserve"> column</w:t>
            </w:r>
            <w:r>
              <w:rPr>
                <w:rFonts w:asciiTheme="minorHAnsi" w:hAnsiTheme="minorHAnsi" w:cstheme="minorHAnsi"/>
                <w:color w:val="auto"/>
                <w:sz w:val="16"/>
                <w:szCs w:val="16"/>
              </w:rPr>
              <w:t>]</w:t>
            </w:r>
          </w:p>
        </w:tc>
      </w:tr>
    </w:tbl>
    <w:p w14:paraId="4FC56B2D" w14:textId="77777777" w:rsidR="001E2D34" w:rsidRDefault="001E2D34" w:rsidP="001E2D34"/>
    <w:p w14:paraId="1420E7D0" w14:textId="4A72C8D5" w:rsidR="0005799D" w:rsidRDefault="0005799D" w:rsidP="0005799D">
      <w:pPr>
        <w:pStyle w:val="Heading2"/>
      </w:pPr>
      <w:bookmarkStart w:id="70" w:name="_Toc114052235"/>
      <w:r>
        <w:lastRenderedPageBreak/>
        <w:t xml:space="preserve">Process </w:t>
      </w:r>
      <w:proofErr w:type="spellStart"/>
      <w:r>
        <w:t>Adhoc</w:t>
      </w:r>
      <w:proofErr w:type="spellEnd"/>
      <w:r>
        <w:t xml:space="preserve"> Batch</w:t>
      </w:r>
      <w:r w:rsidR="0033663C">
        <w:t xml:space="preserve"> (obsolete)</w:t>
      </w:r>
      <w:bookmarkEnd w:id="70"/>
    </w:p>
    <w:p w14:paraId="4D69DA8F" w14:textId="041A7C74" w:rsidR="0005799D" w:rsidRDefault="0005799D" w:rsidP="0005799D">
      <w:pPr>
        <w:rPr>
          <w:rFonts w:cs="Arial"/>
        </w:rPr>
      </w:pPr>
      <w:r w:rsidRPr="00962735">
        <w:rPr>
          <w:rFonts w:cs="Arial"/>
          <w:b/>
        </w:rPr>
        <w:t>Mid-Tier</w:t>
      </w:r>
      <w:r>
        <w:rPr>
          <w:rFonts w:cs="Arial"/>
        </w:rPr>
        <w:t>: Primary</w:t>
      </w:r>
    </w:p>
    <w:p w14:paraId="70F286C9" w14:textId="77777777" w:rsidR="0005799D" w:rsidRPr="00962735" w:rsidRDefault="0005799D" w:rsidP="0005799D"/>
    <w:p w14:paraId="2329C5A8" w14:textId="32222249" w:rsidR="0005799D" w:rsidRDefault="0005799D" w:rsidP="0005799D">
      <w:r w:rsidRPr="00BB0777">
        <w:rPr>
          <w:b/>
        </w:rPr>
        <w:t>Purpose</w:t>
      </w:r>
      <w:r>
        <w:t xml:space="preserve">: To process the scheduled Jobs associated with a Job Group.  Jobs in a Job Group are executed in parallel within their own threads using the </w:t>
      </w:r>
      <w:hyperlink w:anchor="_Start_Process" w:history="1">
        <w:proofErr w:type="spellStart"/>
        <w:r w:rsidRPr="0005799D">
          <w:rPr>
            <w:rStyle w:val="Hyperlink"/>
          </w:rPr>
          <w:t>StartProcess</w:t>
        </w:r>
        <w:proofErr w:type="spellEnd"/>
      </w:hyperlink>
      <w:r>
        <w:t xml:space="preserve"> command.</w:t>
      </w:r>
    </w:p>
    <w:p w14:paraId="14908298" w14:textId="77777777" w:rsidR="0005799D" w:rsidRDefault="0005799D" w:rsidP="0005799D"/>
    <w:p w14:paraId="0D196FCB" w14:textId="77777777" w:rsidR="00E23A97" w:rsidRDefault="00E23A97" w:rsidP="00E23A97">
      <w:r>
        <w:t>This command will create the following tables if they do not already exist:</w:t>
      </w:r>
    </w:p>
    <w:p w14:paraId="23E27333" w14:textId="77777777" w:rsidR="00E23A97" w:rsidRDefault="00E23A97" w:rsidP="00E23A97">
      <w:pPr>
        <w:ind w:firstLine="720"/>
      </w:pPr>
      <w:r>
        <w:t>ADHOC_BATCH_QUEUE</w:t>
      </w:r>
    </w:p>
    <w:p w14:paraId="416A24B3" w14:textId="77777777" w:rsidR="00E23A97" w:rsidRDefault="00E23A97" w:rsidP="00E23A97">
      <w:pPr>
        <w:ind w:firstLine="720"/>
      </w:pPr>
      <w:r>
        <w:t>ADHOC_QUEUE_JOBS</w:t>
      </w:r>
    </w:p>
    <w:p w14:paraId="200EB135" w14:textId="77777777" w:rsidR="00E23A97" w:rsidRDefault="00E23A97" w:rsidP="00E23A97">
      <w:pPr>
        <w:ind w:firstLine="720"/>
      </w:pPr>
      <w:r>
        <w:t>ADHOC_BATCH_JOB</w:t>
      </w:r>
    </w:p>
    <w:p w14:paraId="6EB11159" w14:textId="77777777" w:rsidR="00E23A97" w:rsidRDefault="00E23A97" w:rsidP="00E23A97"/>
    <w:p w14:paraId="19F36E08" w14:textId="77777777" w:rsidR="00E23A97" w:rsidRDefault="00E23A97" w:rsidP="00E23A97">
      <w:r>
        <w:t>The specification of available Job Groups in the ADHOC_BATCH_QUEUE table and available Job Names in the ADHOC_BATCH_JOB table must be performed using a database administration application such as Toad.</w:t>
      </w:r>
    </w:p>
    <w:p w14:paraId="590E1A72" w14:textId="77777777" w:rsidR="00E23A97" w:rsidRDefault="00E23A97" w:rsidP="0005799D"/>
    <w:p w14:paraId="0FBEF505" w14:textId="63E6B432" w:rsidR="0005799D" w:rsidRDefault="0005799D" w:rsidP="0005799D">
      <w:r w:rsidRPr="00BB0777">
        <w:rPr>
          <w:b/>
        </w:rPr>
        <w:t>Usage</w:t>
      </w:r>
      <w:r w:rsidRPr="00631DAB">
        <w:t xml:space="preserve">: </w:t>
      </w:r>
      <w:proofErr w:type="spellStart"/>
      <w:r>
        <w:t>ProcessAdhocBatch</w:t>
      </w:r>
      <w:proofErr w:type="spellEnd"/>
      <w:r>
        <w:t xml:space="preserve"> [user]</w:t>
      </w:r>
      <w:r w:rsidRPr="00631DAB">
        <w:t xml:space="preserve"> [data source] [</w:t>
      </w:r>
      <w:r>
        <w:t>job group]</w:t>
      </w:r>
    </w:p>
    <w:p w14:paraId="2BCA715F" w14:textId="77777777" w:rsidR="0005799D" w:rsidRPr="00AB6F73" w:rsidRDefault="0005799D" w:rsidP="0005799D">
      <w:pPr>
        <w:rPr>
          <w:b/>
        </w:rPr>
      </w:pPr>
    </w:p>
    <w:p w14:paraId="106C17F7" w14:textId="77777777" w:rsidR="0005799D" w:rsidRDefault="0005799D" w:rsidP="0005799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978"/>
        <w:gridCol w:w="3340"/>
      </w:tblGrid>
      <w:tr w:rsidR="0005799D" w:rsidRPr="00631DAB" w14:paraId="09C69D8B" w14:textId="77777777" w:rsidTr="00D31C48">
        <w:trPr>
          <w:jc w:val="center"/>
        </w:trPr>
        <w:tc>
          <w:tcPr>
            <w:tcW w:w="0" w:type="auto"/>
            <w:shd w:val="clear" w:color="auto" w:fill="005596" w:themeFill="text2"/>
            <w:vAlign w:val="center"/>
          </w:tcPr>
          <w:p w14:paraId="1DE01907" w14:textId="77777777" w:rsidR="0005799D" w:rsidRPr="00631DAB" w:rsidRDefault="0005799D"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92CE128" w14:textId="77777777" w:rsidR="0005799D" w:rsidRPr="00631DAB" w:rsidRDefault="0005799D"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05799D" w:rsidRPr="00631DAB" w14:paraId="248B848F" w14:textId="77777777" w:rsidTr="00D31C48">
        <w:trPr>
          <w:jc w:val="center"/>
        </w:trPr>
        <w:tc>
          <w:tcPr>
            <w:tcW w:w="0" w:type="auto"/>
            <w:vAlign w:val="center"/>
          </w:tcPr>
          <w:p w14:paraId="23968117" w14:textId="77777777" w:rsidR="0005799D" w:rsidRPr="00B650A8" w:rsidRDefault="0005799D"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5FE30D8B" w14:textId="4B395D20" w:rsidR="0005799D" w:rsidRPr="00631DAB" w:rsidRDefault="00693706"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Schema</w:t>
            </w:r>
            <w:r w:rsidR="0005799D">
              <w:rPr>
                <w:rFonts w:asciiTheme="minorHAnsi" w:hAnsiTheme="minorHAnsi" w:cstheme="minorHAnsi"/>
                <w:color w:val="auto"/>
                <w:sz w:val="16"/>
                <w:szCs w:val="16"/>
              </w:rPr>
              <w:t xml:space="preserve"> user name</w:t>
            </w:r>
          </w:p>
        </w:tc>
      </w:tr>
      <w:tr w:rsidR="0005799D" w:rsidRPr="00631DAB" w14:paraId="2FC59F5C" w14:textId="77777777" w:rsidTr="00D31C48">
        <w:trPr>
          <w:jc w:val="center"/>
        </w:trPr>
        <w:tc>
          <w:tcPr>
            <w:tcW w:w="0" w:type="auto"/>
            <w:vAlign w:val="center"/>
          </w:tcPr>
          <w:p w14:paraId="17692D7B" w14:textId="77777777" w:rsidR="0005799D" w:rsidRPr="00B650A8" w:rsidRDefault="0005799D"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39027EC2" w14:textId="77777777" w:rsidR="0005799D" w:rsidRPr="00631DAB"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05799D" w:rsidRPr="00631DAB" w14:paraId="3AB0BBE2" w14:textId="77777777" w:rsidTr="00D31C48">
        <w:trPr>
          <w:jc w:val="center"/>
        </w:trPr>
        <w:tc>
          <w:tcPr>
            <w:tcW w:w="0" w:type="auto"/>
            <w:vAlign w:val="center"/>
          </w:tcPr>
          <w:p w14:paraId="4B7F5FD1" w14:textId="0A61F295" w:rsidR="0005799D" w:rsidRPr="00B650A8" w:rsidRDefault="0005799D" w:rsidP="00D31C48">
            <w:pPr>
              <w:jc w:val="left"/>
              <w:rPr>
                <w:rFonts w:asciiTheme="minorHAnsi" w:hAnsiTheme="minorHAnsi" w:cstheme="minorHAnsi"/>
                <w:sz w:val="16"/>
                <w:szCs w:val="16"/>
              </w:rPr>
            </w:pPr>
            <w:r>
              <w:rPr>
                <w:rFonts w:asciiTheme="minorHAnsi" w:hAnsiTheme="minorHAnsi" w:cstheme="minorHAnsi"/>
                <w:color w:val="auto"/>
                <w:sz w:val="16"/>
                <w:szCs w:val="16"/>
              </w:rPr>
              <w:t>job group</w:t>
            </w:r>
          </w:p>
        </w:tc>
        <w:tc>
          <w:tcPr>
            <w:tcW w:w="0" w:type="auto"/>
            <w:vAlign w:val="center"/>
          </w:tcPr>
          <w:p w14:paraId="708BB522" w14:textId="573F0ADE" w:rsidR="0005799D" w:rsidRPr="00631DAB"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Job Group who’s associated Job</w:t>
            </w:r>
            <w:r w:rsidR="00557C3C">
              <w:rPr>
                <w:rFonts w:asciiTheme="minorHAnsi" w:hAnsiTheme="minorHAnsi" w:cstheme="minorHAnsi"/>
                <w:color w:val="auto"/>
                <w:sz w:val="16"/>
                <w:szCs w:val="16"/>
              </w:rPr>
              <w:t>s</w:t>
            </w:r>
            <w:r>
              <w:rPr>
                <w:rFonts w:asciiTheme="minorHAnsi" w:hAnsiTheme="minorHAnsi" w:cstheme="minorHAnsi"/>
                <w:color w:val="auto"/>
                <w:sz w:val="16"/>
                <w:szCs w:val="16"/>
              </w:rPr>
              <w:t xml:space="preserve"> will be run</w:t>
            </w:r>
          </w:p>
        </w:tc>
      </w:tr>
    </w:tbl>
    <w:p w14:paraId="3D7D37C9" w14:textId="77777777" w:rsidR="0005799D" w:rsidRPr="00631DAB" w:rsidRDefault="0005799D" w:rsidP="0005799D"/>
    <w:p w14:paraId="07D1DDD5" w14:textId="77777777" w:rsidR="0005799D" w:rsidRPr="0080426D" w:rsidRDefault="0005799D" w:rsidP="0005799D">
      <w:r w:rsidRPr="00BB0777">
        <w:rPr>
          <w:b/>
        </w:rPr>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3115"/>
      </w:tblGrid>
      <w:tr w:rsidR="0005799D" w:rsidRPr="0005799D" w14:paraId="087AC34A" w14:textId="77777777" w:rsidTr="00D31C48">
        <w:trPr>
          <w:jc w:val="center"/>
        </w:trPr>
        <w:tc>
          <w:tcPr>
            <w:tcW w:w="0" w:type="auto"/>
            <w:shd w:val="clear" w:color="auto" w:fill="005596" w:themeFill="text2"/>
            <w:vAlign w:val="center"/>
          </w:tcPr>
          <w:p w14:paraId="1937F69E" w14:textId="77777777" w:rsidR="0005799D" w:rsidRPr="0005799D" w:rsidRDefault="0005799D" w:rsidP="00D31C48">
            <w:pPr>
              <w:jc w:val="center"/>
              <w:rPr>
                <w:rFonts w:asciiTheme="minorHAnsi" w:hAnsiTheme="minorHAnsi" w:cstheme="minorHAnsi"/>
                <w:b/>
                <w:color w:val="FFFFFF" w:themeColor="background1"/>
                <w:sz w:val="16"/>
                <w:szCs w:val="16"/>
              </w:rPr>
            </w:pPr>
            <w:r w:rsidRPr="0005799D">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2FCD4C2" w14:textId="77777777" w:rsidR="0005799D" w:rsidRPr="0005799D" w:rsidRDefault="0005799D" w:rsidP="00D31C48">
            <w:pPr>
              <w:jc w:val="left"/>
              <w:rPr>
                <w:rFonts w:asciiTheme="minorHAnsi" w:hAnsiTheme="minorHAnsi" w:cstheme="minorHAnsi"/>
                <w:b/>
                <w:color w:val="FFFFFF" w:themeColor="background1"/>
                <w:sz w:val="16"/>
                <w:szCs w:val="16"/>
              </w:rPr>
            </w:pPr>
            <w:r w:rsidRPr="0005799D">
              <w:rPr>
                <w:rFonts w:asciiTheme="minorHAnsi" w:hAnsiTheme="minorHAnsi" w:cstheme="minorHAnsi"/>
                <w:b/>
                <w:color w:val="FFFFFF" w:themeColor="background1"/>
                <w:sz w:val="16"/>
                <w:szCs w:val="16"/>
              </w:rPr>
              <w:t>Error Message</w:t>
            </w:r>
          </w:p>
        </w:tc>
      </w:tr>
      <w:tr w:rsidR="0005799D" w:rsidRPr="0005799D" w14:paraId="3E697B10" w14:textId="77777777" w:rsidTr="00D31C48">
        <w:trPr>
          <w:jc w:val="center"/>
        </w:trPr>
        <w:tc>
          <w:tcPr>
            <w:tcW w:w="0" w:type="auto"/>
            <w:vAlign w:val="center"/>
          </w:tcPr>
          <w:p w14:paraId="68A292D2" w14:textId="77777777" w:rsidR="0005799D" w:rsidRPr="0005799D" w:rsidRDefault="0005799D"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-9002</w:t>
            </w:r>
          </w:p>
        </w:tc>
        <w:tc>
          <w:tcPr>
            <w:tcW w:w="0" w:type="auto"/>
            <w:vAlign w:val="center"/>
          </w:tcPr>
          <w:p w14:paraId="2CEDEB52" w14:textId="1FAEC13C" w:rsidR="0005799D" w:rsidRPr="0005799D" w:rsidRDefault="0005799D" w:rsidP="00D31C48">
            <w:pPr>
              <w:autoSpaceDE w:val="0"/>
              <w:autoSpaceDN w:val="0"/>
              <w:adjustRightInd w:val="0"/>
              <w:jc w:val="left"/>
              <w:rPr>
                <w:rFonts w:asciiTheme="minorHAnsi" w:hAnsiTheme="minorHAnsi" w:cstheme="minorHAnsi"/>
                <w:color w:val="auto"/>
                <w:sz w:val="16"/>
                <w:szCs w:val="16"/>
              </w:rPr>
            </w:pPr>
            <w:r w:rsidRPr="0005799D">
              <w:rPr>
                <w:rFonts w:asciiTheme="minorHAnsi" w:hAnsiTheme="minorHAnsi" w:cstheme="minorHAnsi"/>
                <w:color w:val="auto"/>
                <w:sz w:val="16"/>
                <w:szCs w:val="16"/>
              </w:rPr>
              <w:t xml:space="preserve">Usage: </w:t>
            </w:r>
            <w:r w:rsidRPr="0005799D">
              <w:rPr>
                <w:rFonts w:asciiTheme="minorHAnsi" w:hAnsiTheme="minorHAnsi"/>
                <w:sz w:val="16"/>
                <w:szCs w:val="16"/>
              </w:rPr>
              <w:t>[user] [data source] [job group]</w:t>
            </w:r>
          </w:p>
        </w:tc>
      </w:tr>
      <w:tr w:rsidR="0005799D" w:rsidRPr="0005799D" w14:paraId="65E1EC43" w14:textId="77777777" w:rsidTr="00D31C48">
        <w:trPr>
          <w:jc w:val="center"/>
        </w:trPr>
        <w:tc>
          <w:tcPr>
            <w:tcW w:w="0" w:type="auto"/>
            <w:vAlign w:val="center"/>
          </w:tcPr>
          <w:p w14:paraId="6FA2D938" w14:textId="77777777" w:rsidR="0005799D" w:rsidRPr="0005799D" w:rsidRDefault="0005799D"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-9001</w:t>
            </w:r>
          </w:p>
        </w:tc>
        <w:tc>
          <w:tcPr>
            <w:tcW w:w="0" w:type="auto"/>
            <w:vAlign w:val="center"/>
          </w:tcPr>
          <w:p w14:paraId="55743353" w14:textId="70537B95" w:rsidR="0005799D" w:rsidRPr="0005799D"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Cannot complete request for Job Group {0}</w:t>
            </w:r>
          </w:p>
        </w:tc>
      </w:tr>
      <w:tr w:rsidR="0005799D" w:rsidRPr="0005799D" w14:paraId="18B8CA5F" w14:textId="77777777" w:rsidTr="00D31C48">
        <w:trPr>
          <w:jc w:val="center"/>
        </w:trPr>
        <w:tc>
          <w:tcPr>
            <w:tcW w:w="0" w:type="auto"/>
            <w:vAlign w:val="center"/>
          </w:tcPr>
          <w:p w14:paraId="2731C2DF" w14:textId="77777777" w:rsidR="0005799D" w:rsidRPr="0005799D" w:rsidRDefault="0005799D"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9000</w:t>
            </w:r>
          </w:p>
        </w:tc>
        <w:tc>
          <w:tcPr>
            <w:tcW w:w="0" w:type="auto"/>
            <w:vAlign w:val="center"/>
          </w:tcPr>
          <w:p w14:paraId="3B0DBA81" w14:textId="49831683" w:rsidR="0005799D" w:rsidRPr="0005799D"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All jobs in Job Group {0} succeeded</w:t>
            </w:r>
          </w:p>
        </w:tc>
      </w:tr>
      <w:tr w:rsidR="0005799D" w:rsidRPr="0005799D" w14:paraId="16260947" w14:textId="77777777" w:rsidTr="00D31C48">
        <w:trPr>
          <w:jc w:val="center"/>
        </w:trPr>
        <w:tc>
          <w:tcPr>
            <w:tcW w:w="0" w:type="auto"/>
            <w:vAlign w:val="center"/>
          </w:tcPr>
          <w:p w14:paraId="04385A62" w14:textId="77777777" w:rsidR="0005799D" w:rsidRPr="0005799D" w:rsidRDefault="0005799D"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9001</w:t>
            </w:r>
          </w:p>
        </w:tc>
        <w:tc>
          <w:tcPr>
            <w:tcW w:w="0" w:type="auto"/>
            <w:vAlign w:val="center"/>
          </w:tcPr>
          <w:p w14:paraId="00F01A1A" w14:textId="300BB182" w:rsidR="0005799D" w:rsidRPr="0005799D"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One or more jobs within Job Group {0} failed</w:t>
            </w:r>
          </w:p>
        </w:tc>
      </w:tr>
    </w:tbl>
    <w:p w14:paraId="4F8F3E5F" w14:textId="05E56EE0" w:rsidR="00BE25A7" w:rsidRDefault="00BE25A7" w:rsidP="00BE25A7">
      <w:pPr>
        <w:pStyle w:val="Heading2"/>
      </w:pPr>
      <w:bookmarkStart w:id="71" w:name="_Toc114052236"/>
      <w:r>
        <w:t>Quartz</w:t>
      </w:r>
      <w:r w:rsidR="005A6F26">
        <w:t xml:space="preserve"> </w:t>
      </w:r>
      <w:r>
        <w:t>Restart</w:t>
      </w:r>
      <w:r w:rsidR="005A6F26">
        <w:t xml:space="preserve"> </w:t>
      </w:r>
      <w:r>
        <w:t>Status</w:t>
      </w:r>
      <w:bookmarkEnd w:id="71"/>
    </w:p>
    <w:p w14:paraId="4558AF15" w14:textId="77777777" w:rsidR="00962735" w:rsidRDefault="00962735" w:rsidP="00962735">
      <w:pPr>
        <w:rPr>
          <w:rFonts w:cs="Arial"/>
        </w:rPr>
      </w:pPr>
      <w:r w:rsidRPr="00962735">
        <w:rPr>
          <w:rFonts w:cs="Arial"/>
          <w:b/>
        </w:rPr>
        <w:t>Mid-Tier</w:t>
      </w:r>
      <w:r>
        <w:rPr>
          <w:rFonts w:cs="Arial"/>
        </w:rPr>
        <w:t>: Primary and Secondary</w:t>
      </w:r>
    </w:p>
    <w:p w14:paraId="76419A08" w14:textId="77777777" w:rsidR="00962735" w:rsidRPr="00962735" w:rsidRDefault="00962735" w:rsidP="00962735"/>
    <w:p w14:paraId="4DBF2A34" w14:textId="77777777" w:rsidR="0080426D" w:rsidRDefault="0080426D" w:rsidP="00795D4F">
      <w:r w:rsidRPr="00BB0777">
        <w:rPr>
          <w:b/>
        </w:rPr>
        <w:t>Purpose</w:t>
      </w:r>
      <w:r>
        <w:t>:</w:t>
      </w:r>
      <w:r w:rsidR="00BB0777">
        <w:t xml:space="preserve"> To determine if a Quartz command can be started or if it </w:t>
      </w:r>
      <w:proofErr w:type="spellStart"/>
      <w:r w:rsidR="00BB0777">
        <w:t>requies</w:t>
      </w:r>
      <w:proofErr w:type="spellEnd"/>
      <w:r w:rsidR="00BB0777">
        <w:t xml:space="preserve"> a restart/recovery.</w:t>
      </w:r>
    </w:p>
    <w:p w14:paraId="39C2EC20" w14:textId="77777777" w:rsidR="00BB0777" w:rsidRDefault="00BB0777" w:rsidP="00795D4F"/>
    <w:p w14:paraId="05E95C4C" w14:textId="36950EA1" w:rsidR="00BB0777" w:rsidRDefault="00BB0777" w:rsidP="00BB0777">
      <w:r w:rsidRPr="00BB0777">
        <w:rPr>
          <w:b/>
        </w:rPr>
        <w:t>Usage</w:t>
      </w:r>
      <w:r w:rsidRPr="00631DAB">
        <w:t xml:space="preserve">: </w:t>
      </w:r>
      <w:proofErr w:type="spellStart"/>
      <w:r w:rsidR="001916EE">
        <w:t>QuartzRestartStatus</w:t>
      </w:r>
      <w:proofErr w:type="spellEnd"/>
      <w:r w:rsidR="001916EE">
        <w:t xml:space="preserve"> </w:t>
      </w:r>
      <w:r w:rsidR="00A3107D">
        <w:t>[</w:t>
      </w:r>
      <w:r w:rsidR="007F0EC1">
        <w:t xml:space="preserve">quartz </w:t>
      </w:r>
      <w:r w:rsidR="00A3107D">
        <w:t>user]</w:t>
      </w:r>
      <w:r w:rsidRPr="00631DAB">
        <w:t xml:space="preserve"> [data source] </w:t>
      </w:r>
      <w:r w:rsidR="007F0EC1">
        <w:t xml:space="preserve">[cube name] </w:t>
      </w:r>
      <w:r w:rsidRPr="00631DAB">
        <w:t>[command name] ['data' | 'structure']</w:t>
      </w:r>
    </w:p>
    <w:p w14:paraId="64868CD3" w14:textId="77777777" w:rsidR="00AB6F73" w:rsidRDefault="00AB6F73" w:rsidP="00AB6F73">
      <w:pPr>
        <w:ind w:firstLine="720"/>
      </w:pPr>
      <w:r>
        <w:t xml:space="preserve">['data' | 'structure'] required only when [command name] is </w:t>
      </w:r>
      <w:proofErr w:type="spellStart"/>
      <w:r>
        <w:t>cimsyncpkbf</w:t>
      </w:r>
      <w:proofErr w:type="spellEnd"/>
      <w:r>
        <w:t>.</w:t>
      </w:r>
    </w:p>
    <w:p w14:paraId="18D563DB" w14:textId="77777777" w:rsidR="00BB0777" w:rsidRPr="00AB6F73" w:rsidRDefault="00BB0777" w:rsidP="00BB0777">
      <w:pPr>
        <w:rPr>
          <w:b/>
        </w:rPr>
      </w:pPr>
    </w:p>
    <w:p w14:paraId="4D647CEF" w14:textId="77777777" w:rsidR="0013423D" w:rsidRDefault="0013423D" w:rsidP="0013423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410"/>
        <w:gridCol w:w="6141"/>
      </w:tblGrid>
      <w:tr w:rsidR="0013423D" w:rsidRPr="00631DAB" w14:paraId="29097236" w14:textId="77777777" w:rsidTr="0013423D">
        <w:trPr>
          <w:jc w:val="center"/>
        </w:trPr>
        <w:tc>
          <w:tcPr>
            <w:tcW w:w="0" w:type="auto"/>
            <w:shd w:val="clear" w:color="auto" w:fill="005596" w:themeFill="text2"/>
            <w:vAlign w:val="center"/>
          </w:tcPr>
          <w:p w14:paraId="2319B564" w14:textId="77777777" w:rsidR="0013423D" w:rsidRPr="00631DAB" w:rsidRDefault="0013423D" w:rsidP="0013423D">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C508BA1" w14:textId="77777777" w:rsidR="0013423D" w:rsidRPr="00631DAB" w:rsidRDefault="0013423D" w:rsidP="0013423D">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3423D" w:rsidRPr="00631DAB" w14:paraId="411076FA" w14:textId="77777777" w:rsidTr="0013423D">
        <w:trPr>
          <w:jc w:val="center"/>
        </w:trPr>
        <w:tc>
          <w:tcPr>
            <w:tcW w:w="0" w:type="auto"/>
            <w:vAlign w:val="center"/>
          </w:tcPr>
          <w:p w14:paraId="6A6F4979" w14:textId="3CF5950C" w:rsidR="0013423D" w:rsidRPr="00B650A8" w:rsidRDefault="009C029D" w:rsidP="0013423D">
            <w:pPr>
              <w:jc w:val="left"/>
              <w:rPr>
                <w:rFonts w:asciiTheme="minorHAnsi" w:hAnsiTheme="minorHAnsi" w:cstheme="minorHAnsi"/>
                <w:sz w:val="16"/>
                <w:szCs w:val="16"/>
              </w:rPr>
            </w:pPr>
            <w:r>
              <w:rPr>
                <w:rFonts w:asciiTheme="minorHAnsi" w:hAnsiTheme="minorHAnsi" w:cstheme="minorHAnsi"/>
                <w:color w:val="auto"/>
                <w:sz w:val="16"/>
                <w:szCs w:val="16"/>
              </w:rPr>
              <w:t>q</w:t>
            </w:r>
            <w:r w:rsidR="007F0EC1">
              <w:rPr>
                <w:rFonts w:asciiTheme="minorHAnsi" w:hAnsiTheme="minorHAnsi" w:cstheme="minorHAnsi"/>
                <w:color w:val="auto"/>
                <w:sz w:val="16"/>
                <w:szCs w:val="16"/>
              </w:rPr>
              <w:t xml:space="preserve">uartz </w:t>
            </w:r>
            <w:r w:rsidR="0013423D" w:rsidRPr="00B650A8">
              <w:rPr>
                <w:rFonts w:asciiTheme="minorHAnsi" w:hAnsiTheme="minorHAnsi" w:cstheme="minorHAnsi"/>
                <w:color w:val="auto"/>
                <w:sz w:val="16"/>
                <w:szCs w:val="16"/>
              </w:rPr>
              <w:t>user</w:t>
            </w:r>
          </w:p>
        </w:tc>
        <w:tc>
          <w:tcPr>
            <w:tcW w:w="0" w:type="auto"/>
            <w:vAlign w:val="center"/>
          </w:tcPr>
          <w:p w14:paraId="4A628837" w14:textId="77777777" w:rsidR="0013423D" w:rsidRPr="00631DAB" w:rsidRDefault="0013423D"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user name</w:t>
            </w:r>
          </w:p>
        </w:tc>
      </w:tr>
      <w:tr w:rsidR="0013423D" w:rsidRPr="00631DAB" w14:paraId="2C44D2C7" w14:textId="77777777" w:rsidTr="0013423D">
        <w:trPr>
          <w:jc w:val="center"/>
        </w:trPr>
        <w:tc>
          <w:tcPr>
            <w:tcW w:w="0" w:type="auto"/>
            <w:vAlign w:val="center"/>
          </w:tcPr>
          <w:p w14:paraId="2FB13C39" w14:textId="77777777" w:rsidR="0013423D" w:rsidRPr="00B650A8" w:rsidRDefault="0013423D" w:rsidP="0013423D">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3D6023A9" w14:textId="77777777" w:rsidR="0013423D" w:rsidRPr="00631DAB" w:rsidRDefault="0013423D"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9C029D" w:rsidRPr="00631DAB" w14:paraId="07D90F29" w14:textId="77777777" w:rsidTr="0013423D">
        <w:trPr>
          <w:jc w:val="center"/>
        </w:trPr>
        <w:tc>
          <w:tcPr>
            <w:tcW w:w="0" w:type="auto"/>
            <w:vAlign w:val="center"/>
          </w:tcPr>
          <w:p w14:paraId="327CEA0B" w14:textId="1F39BF9E" w:rsidR="009C029D" w:rsidRPr="00B650A8" w:rsidRDefault="009C029D" w:rsidP="0013423D">
            <w:pPr>
              <w:jc w:val="left"/>
              <w:rPr>
                <w:rFonts w:asciiTheme="minorHAnsi" w:hAnsiTheme="minorHAnsi" w:cstheme="minorHAnsi"/>
                <w:color w:val="auto"/>
                <w:sz w:val="16"/>
                <w:szCs w:val="16"/>
              </w:rPr>
            </w:pPr>
            <w:r>
              <w:rPr>
                <w:rFonts w:asciiTheme="minorHAnsi" w:hAnsiTheme="minorHAnsi" w:cstheme="minorHAnsi"/>
                <w:color w:val="auto"/>
                <w:sz w:val="16"/>
                <w:szCs w:val="16"/>
              </w:rPr>
              <w:t>cube name</w:t>
            </w:r>
          </w:p>
        </w:tc>
        <w:tc>
          <w:tcPr>
            <w:tcW w:w="0" w:type="auto"/>
            <w:vAlign w:val="center"/>
          </w:tcPr>
          <w:p w14:paraId="7D2B794A" w14:textId="4FB41D28" w:rsidR="009C029D" w:rsidRDefault="009C029D"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Cube name</w:t>
            </w:r>
          </w:p>
        </w:tc>
      </w:tr>
      <w:tr w:rsidR="0013423D" w:rsidRPr="00631DAB" w14:paraId="72D39186" w14:textId="77777777" w:rsidTr="0013423D">
        <w:trPr>
          <w:jc w:val="center"/>
        </w:trPr>
        <w:tc>
          <w:tcPr>
            <w:tcW w:w="0" w:type="auto"/>
            <w:vAlign w:val="center"/>
          </w:tcPr>
          <w:p w14:paraId="6756E199" w14:textId="77777777" w:rsidR="0013423D" w:rsidRPr="00B650A8" w:rsidRDefault="0013423D" w:rsidP="0013423D">
            <w:pPr>
              <w:jc w:val="left"/>
              <w:rPr>
                <w:rFonts w:asciiTheme="minorHAnsi" w:hAnsiTheme="minorHAnsi" w:cstheme="minorHAnsi"/>
                <w:sz w:val="16"/>
                <w:szCs w:val="16"/>
              </w:rPr>
            </w:pPr>
            <w:r w:rsidRPr="00B650A8">
              <w:rPr>
                <w:rFonts w:asciiTheme="minorHAnsi" w:hAnsiTheme="minorHAnsi" w:cstheme="minorHAnsi"/>
                <w:color w:val="auto"/>
                <w:sz w:val="16"/>
                <w:szCs w:val="16"/>
              </w:rPr>
              <w:t>command name</w:t>
            </w:r>
          </w:p>
        </w:tc>
        <w:tc>
          <w:tcPr>
            <w:tcW w:w="0" w:type="auto"/>
            <w:vAlign w:val="center"/>
          </w:tcPr>
          <w:p w14:paraId="0B19AB76" w14:textId="77777777" w:rsidR="0013423D" w:rsidRPr="00631DAB" w:rsidRDefault="0013423D"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Quartz command name – supported commands are </w:t>
            </w:r>
            <w:proofErr w:type="spellStart"/>
            <w:r>
              <w:rPr>
                <w:rFonts w:asciiTheme="minorHAnsi" w:hAnsiTheme="minorHAnsi" w:cstheme="minorHAnsi"/>
                <w:color w:val="auto"/>
                <w:sz w:val="16"/>
                <w:szCs w:val="16"/>
              </w:rPr>
              <w:t>cimsyncpkbf</w:t>
            </w:r>
            <w:proofErr w:type="spellEnd"/>
            <w:r>
              <w:rPr>
                <w:rFonts w:asciiTheme="minorHAnsi" w:hAnsiTheme="minorHAnsi" w:cstheme="minorHAnsi"/>
                <w:color w:val="auto"/>
                <w:sz w:val="16"/>
                <w:szCs w:val="16"/>
              </w:rPr>
              <w:t xml:space="preserve">, </w:t>
            </w:r>
            <w:proofErr w:type="spellStart"/>
            <w:r>
              <w:rPr>
                <w:rFonts w:asciiTheme="minorHAnsi" w:hAnsiTheme="minorHAnsi" w:cstheme="minorHAnsi"/>
                <w:color w:val="auto"/>
                <w:sz w:val="16"/>
                <w:szCs w:val="16"/>
              </w:rPr>
              <w:t>cimdatrm</w:t>
            </w:r>
            <w:proofErr w:type="spellEnd"/>
            <w:r>
              <w:rPr>
                <w:rFonts w:asciiTheme="minorHAnsi" w:hAnsiTheme="minorHAnsi" w:cstheme="minorHAnsi"/>
                <w:color w:val="auto"/>
                <w:sz w:val="16"/>
                <w:szCs w:val="16"/>
              </w:rPr>
              <w:t xml:space="preserve"> and </w:t>
            </w:r>
            <w:proofErr w:type="spellStart"/>
            <w:r>
              <w:rPr>
                <w:rFonts w:asciiTheme="minorHAnsi" w:hAnsiTheme="minorHAnsi" w:cstheme="minorHAnsi"/>
                <w:color w:val="auto"/>
                <w:sz w:val="16"/>
                <w:szCs w:val="16"/>
              </w:rPr>
              <w:t>cimdatupd</w:t>
            </w:r>
            <w:proofErr w:type="spellEnd"/>
          </w:p>
        </w:tc>
      </w:tr>
      <w:tr w:rsidR="0013423D" w:rsidRPr="00631DAB" w14:paraId="554CEDDB" w14:textId="77777777" w:rsidTr="0013423D">
        <w:trPr>
          <w:jc w:val="center"/>
        </w:trPr>
        <w:tc>
          <w:tcPr>
            <w:tcW w:w="0" w:type="auto"/>
            <w:vAlign w:val="center"/>
          </w:tcPr>
          <w:p w14:paraId="3982C2B5" w14:textId="77777777" w:rsidR="0013423D" w:rsidRPr="00B650A8" w:rsidRDefault="0013423D" w:rsidP="0013423D">
            <w:pPr>
              <w:jc w:val="left"/>
              <w:rPr>
                <w:rFonts w:asciiTheme="minorHAnsi" w:hAnsiTheme="minorHAnsi" w:cstheme="minorHAnsi"/>
                <w:sz w:val="16"/>
                <w:szCs w:val="16"/>
              </w:rPr>
            </w:pPr>
            <w:r>
              <w:rPr>
                <w:rFonts w:asciiTheme="minorHAnsi" w:hAnsiTheme="minorHAnsi" w:cstheme="minorHAnsi"/>
                <w:color w:val="auto"/>
                <w:sz w:val="16"/>
                <w:szCs w:val="16"/>
              </w:rPr>
              <w:t>‘data’ | ‘structure’</w:t>
            </w:r>
          </w:p>
        </w:tc>
        <w:tc>
          <w:tcPr>
            <w:tcW w:w="0" w:type="auto"/>
            <w:vAlign w:val="center"/>
          </w:tcPr>
          <w:p w14:paraId="68746B80" w14:textId="77777777" w:rsidR="0013423D" w:rsidRPr="00631DAB" w:rsidRDefault="00AB6F73" w:rsidP="0013423D">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The type of quartz sync – only used with </w:t>
            </w:r>
            <w:proofErr w:type="spellStart"/>
            <w:r>
              <w:rPr>
                <w:rFonts w:asciiTheme="minorHAnsi" w:hAnsiTheme="minorHAnsi" w:cstheme="minorHAnsi"/>
                <w:color w:val="auto"/>
                <w:sz w:val="16"/>
                <w:szCs w:val="16"/>
              </w:rPr>
              <w:t>cimsyncpkbf</w:t>
            </w:r>
            <w:proofErr w:type="spellEnd"/>
          </w:p>
        </w:tc>
      </w:tr>
    </w:tbl>
    <w:p w14:paraId="034DDB08" w14:textId="77777777" w:rsidR="0013423D" w:rsidRPr="00631DAB" w:rsidRDefault="0013423D" w:rsidP="00BB0777"/>
    <w:p w14:paraId="5CD867AB" w14:textId="77777777" w:rsidR="0080426D" w:rsidRPr="0080426D" w:rsidRDefault="0080426D" w:rsidP="0080426D">
      <w:r w:rsidRPr="00BB0777">
        <w:rPr>
          <w:b/>
        </w:rPr>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5009"/>
      </w:tblGrid>
      <w:tr w:rsidR="0012206C" w:rsidRPr="00631DAB" w14:paraId="41C739C8" w14:textId="77777777" w:rsidTr="004B718C">
        <w:trPr>
          <w:jc w:val="center"/>
        </w:trPr>
        <w:tc>
          <w:tcPr>
            <w:tcW w:w="0" w:type="auto"/>
            <w:shd w:val="clear" w:color="auto" w:fill="005596" w:themeFill="text2"/>
            <w:vAlign w:val="center"/>
          </w:tcPr>
          <w:p w14:paraId="750DF9F1" w14:textId="77777777" w:rsidR="0012206C" w:rsidRPr="00631DAB" w:rsidRDefault="0012206C" w:rsidP="00631DAB">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43A75D5" w14:textId="77777777" w:rsidR="0012206C" w:rsidRPr="00631DAB" w:rsidRDefault="0012206C"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12206C" w:rsidRPr="00631DAB" w14:paraId="57F9832A" w14:textId="77777777" w:rsidTr="004B718C">
        <w:trPr>
          <w:jc w:val="center"/>
        </w:trPr>
        <w:tc>
          <w:tcPr>
            <w:tcW w:w="0" w:type="auto"/>
            <w:vAlign w:val="center"/>
          </w:tcPr>
          <w:p w14:paraId="1300797D"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14415CFF" w14:textId="77777777" w:rsidR="0012206C" w:rsidRPr="00AB6F73" w:rsidRDefault="0012206C" w:rsidP="00631DAB">
            <w:pPr>
              <w:autoSpaceDE w:val="0"/>
              <w:autoSpaceDN w:val="0"/>
              <w:adjustRightInd w:val="0"/>
              <w:jc w:val="left"/>
              <w:rPr>
                <w:rFonts w:asciiTheme="minorHAnsi" w:hAnsiTheme="minorHAnsi" w:cstheme="minorHAnsi"/>
                <w:color w:val="auto"/>
                <w:sz w:val="16"/>
                <w:szCs w:val="16"/>
              </w:rPr>
            </w:pPr>
            <w:r w:rsidRPr="00AB6F73">
              <w:rPr>
                <w:rFonts w:asciiTheme="minorHAnsi" w:hAnsiTheme="minorHAnsi" w:cstheme="minorHAnsi"/>
                <w:color w:val="auto"/>
                <w:sz w:val="16"/>
                <w:szCs w:val="16"/>
              </w:rPr>
              <w:t xml:space="preserve">Usage: [user] </w:t>
            </w:r>
            <w:r w:rsidR="004B718C" w:rsidRPr="00AB6F73">
              <w:rPr>
                <w:rFonts w:asciiTheme="minorHAnsi" w:hAnsiTheme="minorHAnsi" w:cstheme="minorHAnsi"/>
                <w:color w:val="auto"/>
                <w:sz w:val="16"/>
                <w:szCs w:val="16"/>
              </w:rPr>
              <w:t>[data source] [command name] [</w:t>
            </w:r>
            <w:r w:rsidRPr="00AB6F73">
              <w:rPr>
                <w:rFonts w:asciiTheme="minorHAnsi" w:hAnsiTheme="minorHAnsi" w:cstheme="minorHAnsi"/>
                <w:color w:val="auto"/>
                <w:sz w:val="16"/>
                <w:szCs w:val="16"/>
              </w:rPr>
              <w:t>'data' | 'structure']</w:t>
            </w:r>
          </w:p>
          <w:p w14:paraId="2A995909" w14:textId="77777777" w:rsidR="00AB6F73" w:rsidRPr="00AB6F73" w:rsidRDefault="00AB6F73" w:rsidP="00631DAB">
            <w:pPr>
              <w:autoSpaceDE w:val="0"/>
              <w:autoSpaceDN w:val="0"/>
              <w:adjustRightInd w:val="0"/>
              <w:jc w:val="left"/>
              <w:rPr>
                <w:rFonts w:asciiTheme="minorHAnsi" w:hAnsiTheme="minorHAnsi" w:cstheme="minorHAnsi"/>
                <w:color w:val="auto"/>
                <w:sz w:val="16"/>
                <w:szCs w:val="16"/>
              </w:rPr>
            </w:pPr>
            <w:r w:rsidRPr="00AB6F73">
              <w:rPr>
                <w:rFonts w:asciiTheme="minorHAnsi" w:hAnsiTheme="minorHAnsi" w:cstheme="minorHAnsi"/>
                <w:color w:val="auto"/>
                <w:sz w:val="16"/>
                <w:szCs w:val="16"/>
              </w:rPr>
              <w:t xml:space="preserve">['data' | 'structure'] required only when [command name] is </w:t>
            </w:r>
            <w:proofErr w:type="spellStart"/>
            <w:r w:rsidRPr="00AB6F73">
              <w:rPr>
                <w:rFonts w:asciiTheme="minorHAnsi" w:hAnsiTheme="minorHAnsi" w:cstheme="minorHAnsi"/>
                <w:color w:val="auto"/>
                <w:sz w:val="16"/>
                <w:szCs w:val="16"/>
              </w:rPr>
              <w:t>cimsyncpkbf</w:t>
            </w:r>
            <w:proofErr w:type="spellEnd"/>
            <w:r w:rsidRPr="00AB6F73">
              <w:rPr>
                <w:rFonts w:asciiTheme="minorHAnsi" w:hAnsiTheme="minorHAnsi" w:cstheme="minorHAnsi"/>
                <w:color w:val="auto"/>
                <w:sz w:val="16"/>
                <w:szCs w:val="16"/>
              </w:rPr>
              <w:t>.</w:t>
            </w:r>
          </w:p>
        </w:tc>
      </w:tr>
      <w:tr w:rsidR="0012206C" w:rsidRPr="00631DAB" w14:paraId="25CA16C4" w14:textId="77777777" w:rsidTr="004B718C">
        <w:trPr>
          <w:jc w:val="center"/>
        </w:trPr>
        <w:tc>
          <w:tcPr>
            <w:tcW w:w="0" w:type="auto"/>
            <w:vAlign w:val="center"/>
          </w:tcPr>
          <w:p w14:paraId="1A29B462"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4CF9CA13"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Cannot determine if restart is pending</w:t>
            </w:r>
          </w:p>
        </w:tc>
      </w:tr>
      <w:tr w:rsidR="0012206C" w:rsidRPr="00631DAB" w14:paraId="4CFA88C9" w14:textId="77777777" w:rsidTr="004B718C">
        <w:trPr>
          <w:jc w:val="center"/>
        </w:trPr>
        <w:tc>
          <w:tcPr>
            <w:tcW w:w="0" w:type="auto"/>
            <w:vAlign w:val="center"/>
          </w:tcPr>
          <w:p w14:paraId="54D82B34"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9000</w:t>
            </w:r>
          </w:p>
        </w:tc>
        <w:tc>
          <w:tcPr>
            <w:tcW w:w="0" w:type="auto"/>
            <w:vAlign w:val="center"/>
          </w:tcPr>
          <w:p w14:paraId="03FE471B"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not pending for command</w:t>
            </w:r>
          </w:p>
        </w:tc>
      </w:tr>
      <w:tr w:rsidR="0012206C" w:rsidRPr="00631DAB" w14:paraId="374FB2F9" w14:textId="77777777" w:rsidTr="004B718C">
        <w:trPr>
          <w:jc w:val="center"/>
        </w:trPr>
        <w:tc>
          <w:tcPr>
            <w:tcW w:w="0" w:type="auto"/>
            <w:vAlign w:val="center"/>
          </w:tcPr>
          <w:p w14:paraId="425E66C7"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3A99BF61"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command</w:t>
            </w:r>
          </w:p>
        </w:tc>
      </w:tr>
      <w:tr w:rsidR="0012206C" w:rsidRPr="00631DAB" w14:paraId="26F3D64A" w14:textId="77777777" w:rsidTr="004B718C">
        <w:trPr>
          <w:jc w:val="center"/>
        </w:trPr>
        <w:tc>
          <w:tcPr>
            <w:tcW w:w="0" w:type="auto"/>
            <w:vAlign w:val="center"/>
          </w:tcPr>
          <w:p w14:paraId="0791BFEB"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7D7C5C74" w14:textId="77777777" w:rsidR="0012206C" w:rsidRPr="00631DAB" w:rsidRDefault="0012206C" w:rsidP="00631DAB">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Command is currently running</w:t>
            </w:r>
          </w:p>
        </w:tc>
      </w:tr>
      <w:tr w:rsidR="0012206C" w:rsidRPr="00631DAB" w14:paraId="108CA2B5" w14:textId="77777777" w:rsidTr="004B718C">
        <w:trPr>
          <w:jc w:val="center"/>
        </w:trPr>
        <w:tc>
          <w:tcPr>
            <w:tcW w:w="0" w:type="auto"/>
            <w:vAlign w:val="center"/>
          </w:tcPr>
          <w:p w14:paraId="73708A01"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9003</w:t>
            </w:r>
          </w:p>
        </w:tc>
        <w:tc>
          <w:tcPr>
            <w:tcW w:w="0" w:type="auto"/>
            <w:vAlign w:val="center"/>
          </w:tcPr>
          <w:p w14:paraId="3F6B4040"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different type</w:t>
            </w:r>
          </w:p>
        </w:tc>
      </w:tr>
      <w:tr w:rsidR="0012206C" w:rsidRPr="00631DAB" w14:paraId="23FF8232" w14:textId="77777777" w:rsidTr="004B718C">
        <w:trPr>
          <w:jc w:val="center"/>
        </w:trPr>
        <w:tc>
          <w:tcPr>
            <w:tcW w:w="0" w:type="auto"/>
            <w:vAlign w:val="center"/>
          </w:tcPr>
          <w:p w14:paraId="7E4AA9DB"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9004</w:t>
            </w:r>
          </w:p>
        </w:tc>
        <w:tc>
          <w:tcPr>
            <w:tcW w:w="0" w:type="auto"/>
            <w:vAlign w:val="center"/>
          </w:tcPr>
          <w:p w14:paraId="116327EE"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blocking command</w:t>
            </w:r>
          </w:p>
        </w:tc>
      </w:tr>
      <w:tr w:rsidR="0012206C" w:rsidRPr="00631DAB" w14:paraId="2222360A" w14:textId="77777777" w:rsidTr="004B718C">
        <w:trPr>
          <w:jc w:val="center"/>
        </w:trPr>
        <w:tc>
          <w:tcPr>
            <w:tcW w:w="0" w:type="auto"/>
            <w:vAlign w:val="center"/>
          </w:tcPr>
          <w:p w14:paraId="1C327C80"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9006</w:t>
            </w:r>
          </w:p>
        </w:tc>
        <w:tc>
          <w:tcPr>
            <w:tcW w:w="0" w:type="auto"/>
            <w:vAlign w:val="center"/>
          </w:tcPr>
          <w:p w14:paraId="57DF0727"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Blocking command is currently running</w:t>
            </w:r>
          </w:p>
        </w:tc>
      </w:tr>
    </w:tbl>
    <w:p w14:paraId="68AA759C" w14:textId="77777777" w:rsidR="00E56FE0" w:rsidRDefault="00E56FE0" w:rsidP="00E56FE0">
      <w:pPr>
        <w:pStyle w:val="Heading2"/>
      </w:pPr>
      <w:bookmarkStart w:id="72" w:name="_Toc114052237"/>
      <w:r>
        <w:lastRenderedPageBreak/>
        <w:t xml:space="preserve">Quartz </w:t>
      </w:r>
      <w:r w:rsidR="006322E5">
        <w:t>Sync</w:t>
      </w:r>
      <w:r>
        <w:t xml:space="preserve"> Status</w:t>
      </w:r>
      <w:bookmarkEnd w:id="72"/>
    </w:p>
    <w:p w14:paraId="6E6ED9C8" w14:textId="77777777" w:rsidR="00E56FE0" w:rsidRDefault="00E56FE0" w:rsidP="00E56FE0">
      <w:pPr>
        <w:rPr>
          <w:rFonts w:cs="Arial"/>
        </w:rPr>
      </w:pPr>
      <w:r w:rsidRPr="00962735">
        <w:rPr>
          <w:rFonts w:cs="Arial"/>
          <w:b/>
        </w:rPr>
        <w:t>Mid-Tier</w:t>
      </w:r>
      <w:r>
        <w:rPr>
          <w:rFonts w:cs="Arial"/>
        </w:rPr>
        <w:t>: Primary and Secondary</w:t>
      </w:r>
    </w:p>
    <w:p w14:paraId="2DA5AE04" w14:textId="77777777" w:rsidR="00E56FE0" w:rsidRPr="00962735" w:rsidRDefault="00E56FE0" w:rsidP="00E56FE0"/>
    <w:p w14:paraId="481199B5" w14:textId="77777777" w:rsidR="00E56FE0" w:rsidRDefault="00E56FE0" w:rsidP="00E56FE0">
      <w:r w:rsidRPr="00BB0777">
        <w:rPr>
          <w:b/>
        </w:rPr>
        <w:t>Purpose</w:t>
      </w:r>
      <w:r>
        <w:t xml:space="preserve">: </w:t>
      </w:r>
      <w:r w:rsidRPr="006322E5">
        <w:t xml:space="preserve">To </w:t>
      </w:r>
      <w:r w:rsidR="007A6094" w:rsidRPr="006322E5">
        <w:t>determine</w:t>
      </w:r>
      <w:r w:rsidR="006322E5" w:rsidRPr="006322E5">
        <w:t xml:space="preserve"> </w:t>
      </w:r>
      <w:r w:rsidR="006322E5">
        <w:t>if a Quartz C</w:t>
      </w:r>
      <w:r w:rsidR="006322E5" w:rsidRPr="006322E5">
        <w:t>ube needs to be structure and/or data synchronized</w:t>
      </w:r>
      <w:r w:rsidR="00C270C0">
        <w:t>.</w:t>
      </w:r>
    </w:p>
    <w:p w14:paraId="66428ED1" w14:textId="77777777" w:rsidR="00E56FE0" w:rsidRDefault="00E56FE0" w:rsidP="00E56FE0"/>
    <w:p w14:paraId="226DCE81" w14:textId="48AD759C" w:rsidR="00E56FE0" w:rsidRDefault="00E56FE0" w:rsidP="006322E5">
      <w:r w:rsidRPr="00BB0777">
        <w:rPr>
          <w:b/>
        </w:rPr>
        <w:t>Usage</w:t>
      </w:r>
      <w:r w:rsidRPr="00631DAB">
        <w:t xml:space="preserve">: </w:t>
      </w:r>
      <w:proofErr w:type="spellStart"/>
      <w:r w:rsidR="006322E5">
        <w:t>QuartzSync</w:t>
      </w:r>
      <w:r>
        <w:t>Status</w:t>
      </w:r>
      <w:proofErr w:type="spellEnd"/>
      <w:r>
        <w:t xml:space="preserve"> [</w:t>
      </w:r>
      <w:r w:rsidR="00E903F8">
        <w:t xml:space="preserve">foundation </w:t>
      </w:r>
      <w:r>
        <w:t>user]</w:t>
      </w:r>
      <w:r w:rsidRPr="00631DAB">
        <w:t xml:space="preserve"> </w:t>
      </w:r>
      <w:r w:rsidR="00E903F8">
        <w:t xml:space="preserve">[quartz user] </w:t>
      </w:r>
      <w:r w:rsidRPr="00631DAB">
        <w:t>[data source] [</w:t>
      </w:r>
      <w:r w:rsidR="006322E5">
        <w:t>cube name]</w:t>
      </w:r>
    </w:p>
    <w:p w14:paraId="6997F7E3" w14:textId="77777777" w:rsidR="00E56FE0" w:rsidRPr="00AB6F73" w:rsidRDefault="00E56FE0" w:rsidP="00E56FE0">
      <w:pPr>
        <w:rPr>
          <w:b/>
        </w:rPr>
      </w:pPr>
    </w:p>
    <w:p w14:paraId="060DB52E" w14:textId="77777777" w:rsidR="00E56FE0" w:rsidRDefault="00E56FE0" w:rsidP="00E56FE0">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55"/>
        <w:gridCol w:w="2219"/>
      </w:tblGrid>
      <w:tr w:rsidR="00E56FE0" w:rsidRPr="00631DAB" w14:paraId="6264B58D" w14:textId="77777777" w:rsidTr="00200665">
        <w:trPr>
          <w:jc w:val="center"/>
        </w:trPr>
        <w:tc>
          <w:tcPr>
            <w:tcW w:w="0" w:type="auto"/>
            <w:shd w:val="clear" w:color="auto" w:fill="005596" w:themeFill="text2"/>
            <w:vAlign w:val="center"/>
          </w:tcPr>
          <w:p w14:paraId="56EC66E6" w14:textId="77777777" w:rsidR="00E56FE0" w:rsidRPr="00631DAB" w:rsidRDefault="00E56FE0" w:rsidP="0020066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6346071" w14:textId="77777777" w:rsidR="00E56FE0" w:rsidRPr="00631DAB" w:rsidRDefault="00E56FE0" w:rsidP="0020066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561C91" w:rsidRPr="00631DAB" w14:paraId="0FFA43FD" w14:textId="77777777" w:rsidTr="00200665">
        <w:trPr>
          <w:jc w:val="center"/>
        </w:trPr>
        <w:tc>
          <w:tcPr>
            <w:tcW w:w="0" w:type="auto"/>
            <w:vAlign w:val="center"/>
          </w:tcPr>
          <w:p w14:paraId="434E38AB" w14:textId="312B06B0" w:rsidR="00561C91" w:rsidRPr="00B650A8" w:rsidRDefault="007E4D7C" w:rsidP="00561C91">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foundation </w:t>
            </w:r>
            <w:r w:rsidR="00561C91" w:rsidRPr="00B650A8">
              <w:rPr>
                <w:rFonts w:asciiTheme="minorHAnsi" w:hAnsiTheme="minorHAnsi" w:cstheme="minorHAnsi"/>
                <w:color w:val="auto"/>
                <w:sz w:val="16"/>
                <w:szCs w:val="16"/>
              </w:rPr>
              <w:t>user</w:t>
            </w:r>
          </w:p>
        </w:tc>
        <w:tc>
          <w:tcPr>
            <w:tcW w:w="0" w:type="auto"/>
            <w:vAlign w:val="center"/>
          </w:tcPr>
          <w:p w14:paraId="2AE0DFE6" w14:textId="26E25416" w:rsidR="00561C91" w:rsidRDefault="00561C91" w:rsidP="00561C91">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7E4D7C" w:rsidRPr="00631DAB" w14:paraId="6AC0DA4A" w14:textId="77777777" w:rsidTr="00200665">
        <w:trPr>
          <w:jc w:val="center"/>
        </w:trPr>
        <w:tc>
          <w:tcPr>
            <w:tcW w:w="0" w:type="auto"/>
            <w:vAlign w:val="center"/>
          </w:tcPr>
          <w:p w14:paraId="7C9798AE" w14:textId="6D4AB99B" w:rsidR="007E4D7C" w:rsidRPr="00B650A8" w:rsidRDefault="007E4D7C" w:rsidP="007E4D7C">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quartz </w:t>
            </w:r>
            <w:r w:rsidRPr="00B650A8">
              <w:rPr>
                <w:rFonts w:asciiTheme="minorHAnsi" w:hAnsiTheme="minorHAnsi" w:cstheme="minorHAnsi"/>
                <w:color w:val="auto"/>
                <w:sz w:val="16"/>
                <w:szCs w:val="16"/>
              </w:rPr>
              <w:t>user</w:t>
            </w:r>
          </w:p>
        </w:tc>
        <w:tc>
          <w:tcPr>
            <w:tcW w:w="0" w:type="auto"/>
            <w:vAlign w:val="center"/>
          </w:tcPr>
          <w:p w14:paraId="5EC9474A" w14:textId="66BF6F95" w:rsidR="007E4D7C" w:rsidRDefault="007E4D7C" w:rsidP="007E4D7C">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user name</w:t>
            </w:r>
          </w:p>
        </w:tc>
      </w:tr>
      <w:tr w:rsidR="00E56FE0" w:rsidRPr="00631DAB" w14:paraId="4007A09D" w14:textId="77777777" w:rsidTr="00200665">
        <w:trPr>
          <w:jc w:val="center"/>
        </w:trPr>
        <w:tc>
          <w:tcPr>
            <w:tcW w:w="0" w:type="auto"/>
            <w:vAlign w:val="center"/>
          </w:tcPr>
          <w:p w14:paraId="43241A33" w14:textId="77777777" w:rsidR="00E56FE0" w:rsidRPr="00B650A8" w:rsidRDefault="00E56FE0" w:rsidP="0020066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5B0DEB45" w14:textId="77777777" w:rsidR="00E56FE0" w:rsidRPr="00631DAB" w:rsidRDefault="00E56FE0" w:rsidP="0020066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E56FE0" w:rsidRPr="00631DAB" w14:paraId="5A722859" w14:textId="77777777" w:rsidTr="00200665">
        <w:trPr>
          <w:jc w:val="center"/>
        </w:trPr>
        <w:tc>
          <w:tcPr>
            <w:tcW w:w="0" w:type="auto"/>
            <w:vAlign w:val="center"/>
          </w:tcPr>
          <w:p w14:paraId="7FA98C1C" w14:textId="77777777" w:rsidR="00E56FE0" w:rsidRPr="00B650A8" w:rsidRDefault="006322E5" w:rsidP="00200665">
            <w:pPr>
              <w:jc w:val="left"/>
              <w:rPr>
                <w:rFonts w:asciiTheme="minorHAnsi" w:hAnsiTheme="minorHAnsi" w:cstheme="minorHAnsi"/>
                <w:sz w:val="16"/>
                <w:szCs w:val="16"/>
              </w:rPr>
            </w:pPr>
            <w:r>
              <w:rPr>
                <w:rFonts w:asciiTheme="minorHAnsi" w:hAnsiTheme="minorHAnsi" w:cstheme="minorHAnsi"/>
                <w:color w:val="auto"/>
                <w:sz w:val="16"/>
                <w:szCs w:val="16"/>
              </w:rPr>
              <w:t>cube</w:t>
            </w:r>
            <w:r w:rsidR="00E56FE0" w:rsidRPr="00B650A8">
              <w:rPr>
                <w:rFonts w:asciiTheme="minorHAnsi" w:hAnsiTheme="minorHAnsi" w:cstheme="minorHAnsi"/>
                <w:color w:val="auto"/>
                <w:sz w:val="16"/>
                <w:szCs w:val="16"/>
              </w:rPr>
              <w:t xml:space="preserve"> name</w:t>
            </w:r>
          </w:p>
        </w:tc>
        <w:tc>
          <w:tcPr>
            <w:tcW w:w="0" w:type="auto"/>
            <w:vAlign w:val="center"/>
          </w:tcPr>
          <w:p w14:paraId="26710FA6" w14:textId="77777777" w:rsidR="00E56FE0" w:rsidRPr="00631DAB" w:rsidRDefault="006322E5" w:rsidP="0020066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Cube name</w:t>
            </w:r>
          </w:p>
        </w:tc>
      </w:tr>
    </w:tbl>
    <w:p w14:paraId="6882BE63" w14:textId="77777777" w:rsidR="00E56FE0" w:rsidRPr="00631DAB" w:rsidRDefault="00E56FE0" w:rsidP="00E56FE0"/>
    <w:p w14:paraId="7ACED6EB" w14:textId="77777777" w:rsidR="00E56FE0" w:rsidRPr="0080426D" w:rsidRDefault="00E56FE0" w:rsidP="00E56FE0">
      <w:r w:rsidRPr="00BB0777">
        <w:rPr>
          <w:b/>
        </w:rPr>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2964"/>
      </w:tblGrid>
      <w:tr w:rsidR="00E56FE0" w:rsidRPr="00631DAB" w14:paraId="6CCC3252" w14:textId="77777777" w:rsidTr="00200665">
        <w:trPr>
          <w:jc w:val="center"/>
        </w:trPr>
        <w:tc>
          <w:tcPr>
            <w:tcW w:w="0" w:type="auto"/>
            <w:shd w:val="clear" w:color="auto" w:fill="005596" w:themeFill="text2"/>
            <w:vAlign w:val="center"/>
          </w:tcPr>
          <w:p w14:paraId="6C17F858" w14:textId="77777777" w:rsidR="00E56FE0" w:rsidRPr="00631DAB" w:rsidRDefault="00E56FE0" w:rsidP="0020066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E9F3549" w14:textId="77777777" w:rsidR="00E56FE0" w:rsidRPr="00631DAB" w:rsidRDefault="00E56FE0" w:rsidP="00200665">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E56FE0" w:rsidRPr="00631DAB" w14:paraId="2D2987AC" w14:textId="77777777" w:rsidTr="00200665">
        <w:trPr>
          <w:jc w:val="center"/>
        </w:trPr>
        <w:tc>
          <w:tcPr>
            <w:tcW w:w="0" w:type="auto"/>
            <w:vAlign w:val="center"/>
          </w:tcPr>
          <w:p w14:paraId="70B356EB"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2B1A5B33" w14:textId="77777777" w:rsidR="00E56FE0" w:rsidRPr="00AB6F73"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Usage: [user] [data source] [cube name]</w:t>
            </w:r>
          </w:p>
        </w:tc>
      </w:tr>
      <w:tr w:rsidR="00E56FE0" w:rsidRPr="00631DAB" w14:paraId="20409F07" w14:textId="77777777" w:rsidTr="00200665">
        <w:trPr>
          <w:jc w:val="center"/>
        </w:trPr>
        <w:tc>
          <w:tcPr>
            <w:tcW w:w="0" w:type="auto"/>
            <w:vAlign w:val="center"/>
          </w:tcPr>
          <w:p w14:paraId="2D46AAA7"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0B0D81FE" w14:textId="77777777" w:rsidR="00E56FE0" w:rsidRPr="00631DAB"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Cannot determine if a sync is pending</w:t>
            </w:r>
          </w:p>
        </w:tc>
      </w:tr>
      <w:tr w:rsidR="00E56FE0" w:rsidRPr="00631DAB" w14:paraId="276B2AB0" w14:textId="77777777" w:rsidTr="00200665">
        <w:trPr>
          <w:jc w:val="center"/>
        </w:trPr>
        <w:tc>
          <w:tcPr>
            <w:tcW w:w="0" w:type="auto"/>
            <w:vAlign w:val="center"/>
          </w:tcPr>
          <w:p w14:paraId="6A219A65"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9000</w:t>
            </w:r>
          </w:p>
        </w:tc>
        <w:tc>
          <w:tcPr>
            <w:tcW w:w="0" w:type="auto"/>
            <w:vAlign w:val="center"/>
          </w:tcPr>
          <w:p w14:paraId="262D0024" w14:textId="77777777" w:rsidR="00E56FE0" w:rsidRPr="00631DAB"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Quartz Cube structure and data is in sync</w:t>
            </w:r>
          </w:p>
        </w:tc>
      </w:tr>
      <w:tr w:rsidR="00E56FE0" w:rsidRPr="00631DAB" w14:paraId="49A17771" w14:textId="77777777" w:rsidTr="00200665">
        <w:trPr>
          <w:jc w:val="center"/>
        </w:trPr>
        <w:tc>
          <w:tcPr>
            <w:tcW w:w="0" w:type="auto"/>
            <w:vAlign w:val="center"/>
          </w:tcPr>
          <w:p w14:paraId="555171F6"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308DC3E8" w14:textId="77777777" w:rsidR="00E56FE0" w:rsidRPr="00631DAB"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Both structure and data syncs are pending</w:t>
            </w:r>
          </w:p>
        </w:tc>
      </w:tr>
      <w:tr w:rsidR="00E56FE0" w:rsidRPr="00631DAB" w14:paraId="4C9F737E" w14:textId="77777777" w:rsidTr="00200665">
        <w:trPr>
          <w:jc w:val="center"/>
        </w:trPr>
        <w:tc>
          <w:tcPr>
            <w:tcW w:w="0" w:type="auto"/>
            <w:vAlign w:val="center"/>
          </w:tcPr>
          <w:p w14:paraId="527013EC"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30B937D3" w14:textId="77777777" w:rsidR="00E56FE0" w:rsidRPr="00631DAB" w:rsidRDefault="008D3856" w:rsidP="00200665">
            <w:pPr>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Structure sync is pending</w:t>
            </w:r>
          </w:p>
        </w:tc>
      </w:tr>
      <w:tr w:rsidR="00E56FE0" w:rsidRPr="00631DAB" w14:paraId="005EED11" w14:textId="77777777" w:rsidTr="00200665">
        <w:trPr>
          <w:jc w:val="center"/>
        </w:trPr>
        <w:tc>
          <w:tcPr>
            <w:tcW w:w="0" w:type="auto"/>
            <w:vAlign w:val="center"/>
          </w:tcPr>
          <w:p w14:paraId="1C1E7A73"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9003</w:t>
            </w:r>
          </w:p>
        </w:tc>
        <w:tc>
          <w:tcPr>
            <w:tcW w:w="0" w:type="auto"/>
            <w:vAlign w:val="center"/>
          </w:tcPr>
          <w:p w14:paraId="584C40CD" w14:textId="77777777" w:rsidR="00E56FE0" w:rsidRPr="00631DAB"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Data sync is pending</w:t>
            </w:r>
          </w:p>
        </w:tc>
      </w:tr>
    </w:tbl>
    <w:p w14:paraId="1DB1BDF0" w14:textId="6C4B6770" w:rsidR="00BE25A7" w:rsidRDefault="00BE25A7" w:rsidP="00BE25A7">
      <w:pPr>
        <w:pStyle w:val="Heading2"/>
      </w:pPr>
      <w:bookmarkStart w:id="73" w:name="_Toc114052238"/>
      <w:r>
        <w:t>Row</w:t>
      </w:r>
      <w:r w:rsidR="005A6F26">
        <w:t xml:space="preserve"> </w:t>
      </w:r>
      <w:r>
        <w:t>Count</w:t>
      </w:r>
      <w:bookmarkEnd w:id="73"/>
    </w:p>
    <w:p w14:paraId="46D06FE9" w14:textId="77777777" w:rsidR="00962735" w:rsidRDefault="00962735" w:rsidP="00962735">
      <w:pPr>
        <w:rPr>
          <w:rFonts w:cs="Arial"/>
        </w:rPr>
      </w:pPr>
      <w:r w:rsidRPr="00962735">
        <w:rPr>
          <w:rFonts w:cs="Arial"/>
          <w:b/>
        </w:rPr>
        <w:t>Mid-Tier</w:t>
      </w:r>
      <w:r>
        <w:rPr>
          <w:rFonts w:cs="Arial"/>
        </w:rPr>
        <w:t>: Primary only</w:t>
      </w:r>
    </w:p>
    <w:p w14:paraId="456221AC" w14:textId="77777777" w:rsidR="00962735" w:rsidRPr="00962735" w:rsidRDefault="00962735" w:rsidP="00962735"/>
    <w:p w14:paraId="60B2B021" w14:textId="77777777" w:rsidR="0080426D" w:rsidRDefault="0080426D" w:rsidP="0080426D">
      <w:r w:rsidRPr="00A633A8">
        <w:rPr>
          <w:b/>
        </w:rPr>
        <w:t>Purpose</w:t>
      </w:r>
      <w:r>
        <w:t>:</w:t>
      </w:r>
      <w:r w:rsidR="00A633A8">
        <w:t xml:space="preserve"> To get the row count of a database table.</w:t>
      </w:r>
    </w:p>
    <w:p w14:paraId="421BCA5D" w14:textId="77777777" w:rsidR="00A633A8" w:rsidRDefault="00A633A8" w:rsidP="0080426D"/>
    <w:p w14:paraId="3F2F2C99" w14:textId="7CDDC527" w:rsidR="00A633A8" w:rsidRDefault="00A633A8" w:rsidP="00A633A8">
      <w:r w:rsidRPr="00A633A8">
        <w:rPr>
          <w:b/>
        </w:rPr>
        <w:t>Usage</w:t>
      </w:r>
      <w:r w:rsidRPr="00631DAB">
        <w:t xml:space="preserve">: </w:t>
      </w:r>
      <w:proofErr w:type="spellStart"/>
      <w:r w:rsidR="001916EE">
        <w:t>RowCount</w:t>
      </w:r>
      <w:proofErr w:type="spellEnd"/>
      <w:r w:rsidR="001916EE">
        <w:t xml:space="preserve"> </w:t>
      </w:r>
      <w:r w:rsidR="00A3107D">
        <w:t>[user]</w:t>
      </w:r>
      <w:r w:rsidRPr="00631DAB">
        <w:t xml:space="preserve"> [data source] [table name]</w:t>
      </w:r>
      <w:r w:rsidR="00707F2C">
        <w:t xml:space="preserve"> [allowed error codes]</w:t>
      </w:r>
    </w:p>
    <w:p w14:paraId="0FCEC91E" w14:textId="77777777" w:rsidR="00A633A8" w:rsidRDefault="00A633A8" w:rsidP="00A633A8"/>
    <w:p w14:paraId="0B064E15" w14:textId="77777777" w:rsidR="00DF494E" w:rsidRDefault="00DF494E" w:rsidP="00DF494E">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511"/>
        <w:gridCol w:w="7106"/>
      </w:tblGrid>
      <w:tr w:rsidR="00DF494E" w:rsidRPr="00631DAB" w14:paraId="74023DE9" w14:textId="77777777" w:rsidTr="00A843E5">
        <w:trPr>
          <w:jc w:val="center"/>
        </w:trPr>
        <w:tc>
          <w:tcPr>
            <w:tcW w:w="0" w:type="auto"/>
            <w:shd w:val="clear" w:color="auto" w:fill="005596" w:themeFill="text2"/>
            <w:vAlign w:val="center"/>
          </w:tcPr>
          <w:p w14:paraId="0BEE285D" w14:textId="77777777" w:rsidR="00DF494E" w:rsidRPr="00631DAB" w:rsidRDefault="00DF494E" w:rsidP="00A843E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A8F3C1F" w14:textId="77777777" w:rsidR="00DF494E" w:rsidRPr="00631DAB" w:rsidRDefault="00DF494E" w:rsidP="00A843E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DF494E" w:rsidRPr="00631DAB" w14:paraId="3EE19F2A" w14:textId="77777777" w:rsidTr="00A843E5">
        <w:trPr>
          <w:jc w:val="center"/>
        </w:trPr>
        <w:tc>
          <w:tcPr>
            <w:tcW w:w="0" w:type="auto"/>
            <w:vAlign w:val="center"/>
          </w:tcPr>
          <w:p w14:paraId="150E0CE2" w14:textId="77777777" w:rsidR="00DF494E" w:rsidRPr="00B650A8" w:rsidRDefault="00DF494E" w:rsidP="00A843E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5710E9AE" w14:textId="77777777" w:rsidR="00DF494E" w:rsidRPr="00631DAB" w:rsidRDefault="00DF494E"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Schema user name</w:t>
            </w:r>
          </w:p>
        </w:tc>
      </w:tr>
      <w:tr w:rsidR="00DF494E" w:rsidRPr="00631DAB" w14:paraId="08911158" w14:textId="77777777" w:rsidTr="00A843E5">
        <w:trPr>
          <w:jc w:val="center"/>
        </w:trPr>
        <w:tc>
          <w:tcPr>
            <w:tcW w:w="0" w:type="auto"/>
            <w:vAlign w:val="center"/>
          </w:tcPr>
          <w:p w14:paraId="70A3D7C3" w14:textId="77777777" w:rsidR="00DF494E" w:rsidRPr="00B650A8" w:rsidRDefault="00DF494E" w:rsidP="00A843E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589934F2" w14:textId="77777777" w:rsidR="00DF494E" w:rsidRPr="00631DAB" w:rsidRDefault="00DF494E" w:rsidP="00861DE1">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TNS entry for the </w:t>
            </w:r>
            <w:r w:rsidR="00861DE1">
              <w:rPr>
                <w:rFonts w:asciiTheme="minorHAnsi" w:hAnsiTheme="minorHAnsi" w:cstheme="minorHAnsi"/>
                <w:color w:val="auto"/>
                <w:sz w:val="16"/>
                <w:szCs w:val="16"/>
              </w:rPr>
              <w:t>database instance</w:t>
            </w:r>
          </w:p>
        </w:tc>
      </w:tr>
      <w:tr w:rsidR="00DF494E" w:rsidRPr="00631DAB" w14:paraId="7675368B" w14:textId="77777777" w:rsidTr="00A843E5">
        <w:trPr>
          <w:jc w:val="center"/>
        </w:trPr>
        <w:tc>
          <w:tcPr>
            <w:tcW w:w="0" w:type="auto"/>
            <w:vAlign w:val="center"/>
          </w:tcPr>
          <w:p w14:paraId="4052FFE3" w14:textId="77777777" w:rsidR="00DF494E" w:rsidRPr="00B650A8" w:rsidRDefault="00DF494E" w:rsidP="00A843E5">
            <w:pPr>
              <w:jc w:val="left"/>
              <w:rPr>
                <w:rFonts w:asciiTheme="minorHAnsi" w:hAnsiTheme="minorHAnsi" w:cstheme="minorHAnsi"/>
                <w:sz w:val="16"/>
                <w:szCs w:val="16"/>
              </w:rPr>
            </w:pPr>
            <w:r>
              <w:rPr>
                <w:rFonts w:asciiTheme="minorHAnsi" w:hAnsiTheme="minorHAnsi" w:cstheme="minorHAnsi"/>
                <w:color w:val="auto"/>
                <w:sz w:val="16"/>
                <w:szCs w:val="16"/>
              </w:rPr>
              <w:t>table</w:t>
            </w:r>
            <w:r w:rsidRPr="00B650A8">
              <w:rPr>
                <w:rFonts w:asciiTheme="minorHAnsi" w:hAnsiTheme="minorHAnsi" w:cstheme="minorHAnsi"/>
                <w:color w:val="auto"/>
                <w:sz w:val="16"/>
                <w:szCs w:val="16"/>
              </w:rPr>
              <w:t xml:space="preserve"> name</w:t>
            </w:r>
          </w:p>
        </w:tc>
        <w:tc>
          <w:tcPr>
            <w:tcW w:w="0" w:type="auto"/>
            <w:vAlign w:val="center"/>
          </w:tcPr>
          <w:p w14:paraId="4B2F73AB" w14:textId="77777777" w:rsidR="00DF494E" w:rsidRPr="00631DAB" w:rsidRDefault="00DF494E"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the database table to get the row count from</w:t>
            </w:r>
          </w:p>
        </w:tc>
      </w:tr>
      <w:tr w:rsidR="00707F2C" w:rsidRPr="00631DAB" w14:paraId="75360BA1" w14:textId="77777777" w:rsidTr="00A843E5">
        <w:trPr>
          <w:jc w:val="center"/>
        </w:trPr>
        <w:tc>
          <w:tcPr>
            <w:tcW w:w="0" w:type="auto"/>
            <w:vAlign w:val="center"/>
          </w:tcPr>
          <w:p w14:paraId="58B18335" w14:textId="0E5BB3D3" w:rsidR="00707F2C" w:rsidRDefault="00707F2C" w:rsidP="00A843E5">
            <w:pPr>
              <w:jc w:val="left"/>
              <w:rPr>
                <w:rFonts w:asciiTheme="minorHAnsi" w:hAnsiTheme="minorHAnsi" w:cstheme="minorHAnsi"/>
                <w:color w:val="auto"/>
                <w:sz w:val="16"/>
                <w:szCs w:val="16"/>
              </w:rPr>
            </w:pPr>
            <w:r>
              <w:rPr>
                <w:rFonts w:asciiTheme="minorHAnsi" w:hAnsiTheme="minorHAnsi" w:cstheme="minorHAnsi"/>
                <w:color w:val="auto"/>
                <w:sz w:val="16"/>
                <w:szCs w:val="16"/>
              </w:rPr>
              <w:t>allowed error codes</w:t>
            </w:r>
          </w:p>
        </w:tc>
        <w:tc>
          <w:tcPr>
            <w:tcW w:w="0" w:type="auto"/>
            <w:vAlign w:val="center"/>
          </w:tcPr>
          <w:p w14:paraId="2D035DE6" w14:textId="6C7E6FFF" w:rsidR="00707F2C" w:rsidRDefault="00707F2C"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Comma separated list of error codes used to filter rows based on the value in the “ERROR_CODE” column.</w:t>
            </w:r>
          </w:p>
        </w:tc>
      </w:tr>
    </w:tbl>
    <w:p w14:paraId="09BA6105" w14:textId="77777777" w:rsidR="00DF494E" w:rsidRPr="00631DAB" w:rsidRDefault="00DF494E" w:rsidP="00A633A8"/>
    <w:p w14:paraId="4E28AD4B" w14:textId="77777777" w:rsidR="0080426D" w:rsidRPr="0080426D" w:rsidRDefault="0080426D" w:rsidP="0080426D">
      <w:r w:rsidRPr="00A633A8">
        <w:rPr>
          <w:b/>
        </w:rPr>
        <w:t>Return</w:t>
      </w:r>
      <w:r>
        <w:t xml:space="preserve"> </w:t>
      </w:r>
      <w:r w:rsidRPr="00A633A8">
        <w:rPr>
          <w:b/>
        </w:rPr>
        <w:t>Codes</w:t>
      </w:r>
      <w:r>
        <w:t>:</w:t>
      </w:r>
    </w:p>
    <w:tbl>
      <w:tblPr>
        <w:tblStyle w:val="TableGrid"/>
        <w:tblW w:w="0" w:type="auto"/>
        <w:jc w:val="center"/>
        <w:tblLook w:val="04A0" w:firstRow="1" w:lastRow="0" w:firstColumn="1" w:lastColumn="0" w:noHBand="0" w:noVBand="1"/>
      </w:tblPr>
      <w:tblGrid>
        <w:gridCol w:w="924"/>
        <w:gridCol w:w="2837"/>
      </w:tblGrid>
      <w:tr w:rsidR="004B718C" w:rsidRPr="00631DAB" w14:paraId="7497BCF4" w14:textId="77777777" w:rsidTr="00631DAB">
        <w:trPr>
          <w:jc w:val="center"/>
        </w:trPr>
        <w:tc>
          <w:tcPr>
            <w:tcW w:w="0" w:type="auto"/>
            <w:shd w:val="clear" w:color="auto" w:fill="005596" w:themeFill="text2"/>
            <w:vAlign w:val="center"/>
          </w:tcPr>
          <w:p w14:paraId="098D0418" w14:textId="77777777" w:rsidR="004B718C" w:rsidRPr="00631DAB" w:rsidRDefault="004B718C" w:rsidP="00631DAB">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1E2CB23" w14:textId="77777777" w:rsidR="004B718C" w:rsidRPr="00631DAB" w:rsidRDefault="004B718C"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4B718C" w:rsidRPr="00631DAB" w14:paraId="0034A1C5" w14:textId="77777777" w:rsidTr="00631DAB">
        <w:trPr>
          <w:jc w:val="center"/>
        </w:trPr>
        <w:tc>
          <w:tcPr>
            <w:tcW w:w="0" w:type="auto"/>
            <w:vAlign w:val="center"/>
          </w:tcPr>
          <w:p w14:paraId="7C38C22B" w14:textId="77777777" w:rsidR="004B718C" w:rsidRPr="00631DAB" w:rsidRDefault="004B718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287DE12F" w14:textId="77777777" w:rsidR="004B718C" w:rsidRPr="00631DAB" w:rsidRDefault="00A3107D" w:rsidP="00A3107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Usage: [user]</w:t>
            </w:r>
            <w:r w:rsidR="004B718C" w:rsidRPr="00631DAB">
              <w:rPr>
                <w:rFonts w:asciiTheme="minorHAnsi" w:hAnsiTheme="minorHAnsi" w:cstheme="minorHAnsi"/>
                <w:color w:val="auto"/>
                <w:sz w:val="16"/>
                <w:szCs w:val="16"/>
              </w:rPr>
              <w:t xml:space="preserve"> [data source] [table name]</w:t>
            </w:r>
          </w:p>
        </w:tc>
      </w:tr>
      <w:tr w:rsidR="004B718C" w:rsidRPr="00631DAB" w14:paraId="5AF8A33A" w14:textId="77777777" w:rsidTr="00631DAB">
        <w:trPr>
          <w:jc w:val="center"/>
        </w:trPr>
        <w:tc>
          <w:tcPr>
            <w:tcW w:w="0" w:type="auto"/>
            <w:vAlign w:val="center"/>
          </w:tcPr>
          <w:p w14:paraId="7E2E9FEF" w14:textId="77777777" w:rsidR="004B718C" w:rsidRPr="00631DAB" w:rsidRDefault="004B718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5DBA9BD2" w14:textId="77777777" w:rsidR="004B718C" w:rsidRPr="00631DAB" w:rsidRDefault="004B718C" w:rsidP="00631DAB">
            <w:pPr>
              <w:autoSpaceDE w:val="0"/>
              <w:autoSpaceDN w:val="0"/>
              <w:adjustRightInd w:val="0"/>
              <w:jc w:val="left"/>
              <w:rPr>
                <w:rFonts w:asciiTheme="minorHAnsi" w:hAnsiTheme="minorHAnsi" w:cstheme="minorHAnsi"/>
                <w:color w:val="A31515"/>
                <w:sz w:val="16"/>
                <w:szCs w:val="16"/>
              </w:rPr>
            </w:pPr>
            <w:r w:rsidRPr="00631DAB">
              <w:rPr>
                <w:rFonts w:asciiTheme="minorHAnsi" w:hAnsiTheme="minorHAnsi" w:cstheme="minorHAnsi"/>
                <w:color w:val="auto"/>
                <w:sz w:val="16"/>
                <w:szCs w:val="16"/>
              </w:rPr>
              <w:t>Cannot determine row count</w:t>
            </w:r>
          </w:p>
        </w:tc>
      </w:tr>
      <w:tr w:rsidR="00CE7D59" w:rsidRPr="00631DAB" w14:paraId="1175EEED" w14:textId="77777777" w:rsidTr="00631DAB">
        <w:trPr>
          <w:jc w:val="center"/>
        </w:trPr>
        <w:tc>
          <w:tcPr>
            <w:tcW w:w="0" w:type="auto"/>
            <w:vAlign w:val="center"/>
          </w:tcPr>
          <w:p w14:paraId="0F9ABD0B" w14:textId="77777777" w:rsidR="00CE7D59" w:rsidRPr="00631DAB" w:rsidRDefault="00CE7D59" w:rsidP="00631DAB">
            <w:pPr>
              <w:jc w:val="center"/>
              <w:rPr>
                <w:rFonts w:asciiTheme="minorHAnsi" w:hAnsiTheme="minorHAnsi" w:cstheme="minorHAnsi"/>
                <w:color w:val="auto"/>
                <w:sz w:val="16"/>
                <w:szCs w:val="16"/>
              </w:rPr>
            </w:pPr>
            <w:r>
              <w:rPr>
                <w:rFonts w:asciiTheme="minorHAnsi" w:hAnsiTheme="minorHAnsi" w:cstheme="minorHAnsi"/>
                <w:color w:val="auto"/>
                <w:sz w:val="16"/>
                <w:szCs w:val="16"/>
              </w:rPr>
              <w:t>&gt;= 0</w:t>
            </w:r>
          </w:p>
        </w:tc>
        <w:tc>
          <w:tcPr>
            <w:tcW w:w="0" w:type="auto"/>
            <w:vAlign w:val="center"/>
          </w:tcPr>
          <w:p w14:paraId="3E5301B9" w14:textId="77777777" w:rsidR="00CE7D59" w:rsidRPr="00631DAB" w:rsidRDefault="00CE7D59" w:rsidP="00631DAB">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tables row count</w:t>
            </w:r>
          </w:p>
        </w:tc>
      </w:tr>
    </w:tbl>
    <w:p w14:paraId="745BAFF8" w14:textId="77777777" w:rsidR="00BE25A7" w:rsidRDefault="00BE25A7" w:rsidP="00BE25A7"/>
    <w:p w14:paraId="6B51398B" w14:textId="77777777" w:rsidR="005D5007" w:rsidRDefault="005D5007">
      <w:pPr>
        <w:jc w:val="left"/>
        <w:rPr>
          <w:rFonts w:cs="Arial"/>
          <w:b/>
          <w:bCs/>
          <w:iCs/>
          <w:color w:val="005596"/>
          <w:sz w:val="28"/>
          <w:szCs w:val="28"/>
        </w:rPr>
      </w:pPr>
      <w:bookmarkStart w:id="74" w:name="_Start_Process"/>
      <w:bookmarkEnd w:id="74"/>
      <w:r>
        <w:br w:type="page"/>
      </w:r>
    </w:p>
    <w:p w14:paraId="6A4A5EA8" w14:textId="604856E4" w:rsidR="00AD69D2" w:rsidRDefault="00AD69D2" w:rsidP="00AD69D2">
      <w:pPr>
        <w:pStyle w:val="Heading2"/>
      </w:pPr>
      <w:bookmarkStart w:id="75" w:name="_Toc114052239"/>
      <w:r>
        <w:lastRenderedPageBreak/>
        <w:t>Run SQL</w:t>
      </w:r>
      <w:bookmarkEnd w:id="75"/>
    </w:p>
    <w:p w14:paraId="421E4380" w14:textId="77777777" w:rsidR="00AD69D2" w:rsidRDefault="00AD69D2" w:rsidP="00AD69D2">
      <w:pPr>
        <w:rPr>
          <w:rFonts w:cs="Arial"/>
        </w:rPr>
      </w:pPr>
    </w:p>
    <w:p w14:paraId="1E1051A1" w14:textId="77777777" w:rsidR="00AD69D2" w:rsidRDefault="00AD69D2" w:rsidP="00AD69D2">
      <w:pPr>
        <w:rPr>
          <w:rFonts w:cs="Arial"/>
        </w:rPr>
      </w:pPr>
      <w:r w:rsidRPr="00962735">
        <w:rPr>
          <w:rFonts w:cs="Arial"/>
          <w:b/>
        </w:rPr>
        <w:t>Mid-Tier</w:t>
      </w:r>
      <w:r>
        <w:rPr>
          <w:rFonts w:cs="Arial"/>
        </w:rPr>
        <w:t>: Primary only</w:t>
      </w:r>
    </w:p>
    <w:p w14:paraId="731855F1" w14:textId="77777777" w:rsidR="00AD69D2" w:rsidRPr="00795D4F" w:rsidRDefault="00AD69D2" w:rsidP="00AD69D2">
      <w:pPr>
        <w:rPr>
          <w:rFonts w:cs="Arial"/>
        </w:rPr>
      </w:pPr>
    </w:p>
    <w:p w14:paraId="07A5F132" w14:textId="7711EB9E" w:rsidR="00AD69D2" w:rsidRPr="00743D4B" w:rsidRDefault="00AD69D2" w:rsidP="00AD69D2">
      <w:pPr>
        <w:rPr>
          <w:rFonts w:cs="Arial"/>
          <w:szCs w:val="20"/>
        </w:rPr>
      </w:pPr>
      <w:r w:rsidRPr="00743D4B">
        <w:rPr>
          <w:rFonts w:cs="Arial"/>
          <w:b/>
          <w:szCs w:val="20"/>
        </w:rPr>
        <w:t>Purpose</w:t>
      </w:r>
      <w:r w:rsidRPr="00743D4B">
        <w:rPr>
          <w:rFonts w:cs="Arial"/>
          <w:szCs w:val="20"/>
        </w:rPr>
        <w:t xml:space="preserve">: </w:t>
      </w:r>
      <w:bookmarkStart w:id="76" w:name="_Hlk526841970"/>
      <w:r w:rsidRPr="00AD69D2">
        <w:rPr>
          <w:rFonts w:cs="Arial"/>
        </w:rPr>
        <w:t xml:space="preserve">Runs an SQL statement or PL/SQL against a known </w:t>
      </w:r>
      <w:proofErr w:type="spellStart"/>
      <w:r w:rsidRPr="00AD69D2">
        <w:rPr>
          <w:rFonts w:cs="Arial"/>
        </w:rPr>
        <w:t>datasource</w:t>
      </w:r>
      <w:proofErr w:type="spellEnd"/>
      <w:r w:rsidRPr="00AD69D2">
        <w:rPr>
          <w:rFonts w:cs="Arial"/>
        </w:rPr>
        <w:t xml:space="preserve"> without having to provide clear text passwords</w:t>
      </w:r>
      <w:r w:rsidR="008F3818">
        <w:rPr>
          <w:rFonts w:cs="Arial"/>
        </w:rPr>
        <w:t>.  If there is a result set, a header is returned followed by data rows delimited with commas.</w:t>
      </w:r>
      <w:bookmarkEnd w:id="76"/>
    </w:p>
    <w:p w14:paraId="0422BB59" w14:textId="77777777" w:rsidR="00AD69D2" w:rsidRPr="00795D4F" w:rsidRDefault="00AD69D2" w:rsidP="00AD69D2">
      <w:pPr>
        <w:rPr>
          <w:rFonts w:cs="Arial"/>
        </w:rPr>
      </w:pPr>
    </w:p>
    <w:p w14:paraId="4379F0F1" w14:textId="57A2C405" w:rsidR="00AD69D2" w:rsidRPr="00795D4F" w:rsidRDefault="00AD69D2" w:rsidP="00AD69D2">
      <w:pPr>
        <w:rPr>
          <w:rFonts w:cs="Arial"/>
          <w:color w:val="auto"/>
        </w:rPr>
      </w:pPr>
      <w:r w:rsidRPr="00795D4F">
        <w:rPr>
          <w:rFonts w:cs="Arial"/>
          <w:b/>
          <w:color w:val="auto"/>
        </w:rPr>
        <w:t>Usage</w:t>
      </w:r>
      <w:r w:rsidRPr="00795D4F">
        <w:rPr>
          <w:rFonts w:cs="Arial"/>
          <w:color w:val="auto"/>
        </w:rPr>
        <w:t xml:space="preserve">: </w:t>
      </w:r>
      <w:proofErr w:type="spellStart"/>
      <w:r>
        <w:rPr>
          <w:rFonts w:cs="Arial"/>
          <w:szCs w:val="20"/>
        </w:rPr>
        <w:t>RunSQL</w:t>
      </w:r>
      <w:proofErr w:type="spellEnd"/>
      <w:r w:rsidRPr="002D6C4D">
        <w:rPr>
          <w:rFonts w:cs="Arial"/>
          <w:szCs w:val="20"/>
        </w:rPr>
        <w:t xml:space="preserve"> [user</w:t>
      </w:r>
      <w:r w:rsidRPr="00795D4F">
        <w:rPr>
          <w:rFonts w:cs="Arial"/>
          <w:color w:val="auto"/>
        </w:rPr>
        <w:t>] [data source] [</w:t>
      </w:r>
      <w:proofErr w:type="spellStart"/>
      <w:r>
        <w:rPr>
          <w:rFonts w:cs="Arial"/>
          <w:color w:val="auto"/>
        </w:rPr>
        <w:t>sql</w:t>
      </w:r>
      <w:proofErr w:type="spellEnd"/>
      <w:r>
        <w:rPr>
          <w:rFonts w:cs="Arial"/>
          <w:color w:val="auto"/>
        </w:rPr>
        <w:t xml:space="preserve"> path]</w:t>
      </w:r>
      <w:r w:rsidR="00832732">
        <w:rPr>
          <w:rFonts w:cs="Arial"/>
          <w:color w:val="auto"/>
        </w:rPr>
        <w:t xml:space="preserve"> [‘</w:t>
      </w:r>
      <w:proofErr w:type="spellStart"/>
      <w:r w:rsidR="00832732">
        <w:rPr>
          <w:rFonts w:cs="Arial"/>
          <w:color w:val="auto"/>
        </w:rPr>
        <w:t>storedprocedure</w:t>
      </w:r>
      <w:proofErr w:type="spellEnd"/>
      <w:r w:rsidR="00832732">
        <w:rPr>
          <w:rFonts w:cs="Arial"/>
          <w:color w:val="auto"/>
        </w:rPr>
        <w:t>’ | ‘text’]</w:t>
      </w:r>
    </w:p>
    <w:p w14:paraId="381D1C73" w14:textId="77777777" w:rsidR="00AD69D2" w:rsidRDefault="00AD69D2" w:rsidP="00AD69D2">
      <w:pPr>
        <w:rPr>
          <w:rFonts w:cs="Arial"/>
          <w:color w:val="auto"/>
        </w:rPr>
      </w:pPr>
    </w:p>
    <w:p w14:paraId="4FD94BE2" w14:textId="77777777" w:rsidR="00AD69D2" w:rsidRDefault="00AD69D2" w:rsidP="00AD69D2">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873"/>
        <w:gridCol w:w="2952"/>
      </w:tblGrid>
      <w:tr w:rsidR="00AD69D2" w:rsidRPr="00631DAB" w14:paraId="61BFDF77" w14:textId="77777777" w:rsidTr="00AD69D2">
        <w:trPr>
          <w:jc w:val="center"/>
        </w:trPr>
        <w:tc>
          <w:tcPr>
            <w:tcW w:w="0" w:type="auto"/>
            <w:shd w:val="clear" w:color="auto" w:fill="005596" w:themeFill="text2"/>
            <w:vAlign w:val="center"/>
          </w:tcPr>
          <w:p w14:paraId="5E40EA5A" w14:textId="77777777" w:rsidR="00AD69D2" w:rsidRPr="00631DAB" w:rsidRDefault="00AD69D2" w:rsidP="00AD69D2">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B6B62F2" w14:textId="77777777" w:rsidR="00AD69D2" w:rsidRPr="00631DAB" w:rsidRDefault="00AD69D2" w:rsidP="00AD69D2">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AD69D2" w:rsidRPr="00631DAB" w14:paraId="48D20FBA" w14:textId="77777777" w:rsidTr="00AD69D2">
        <w:trPr>
          <w:jc w:val="center"/>
        </w:trPr>
        <w:tc>
          <w:tcPr>
            <w:tcW w:w="0" w:type="auto"/>
            <w:vAlign w:val="center"/>
          </w:tcPr>
          <w:p w14:paraId="18ECB452" w14:textId="77777777" w:rsidR="00AD69D2" w:rsidRPr="00B650A8" w:rsidRDefault="00AD69D2" w:rsidP="00AD69D2">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4BCE6A55" w14:textId="77777777" w:rsidR="00AD69D2" w:rsidRPr="00631DAB" w:rsidRDefault="00AD69D2" w:rsidP="00AD69D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AD69D2" w:rsidRPr="00631DAB" w14:paraId="5979DEDC" w14:textId="77777777" w:rsidTr="00AD69D2">
        <w:trPr>
          <w:jc w:val="center"/>
        </w:trPr>
        <w:tc>
          <w:tcPr>
            <w:tcW w:w="0" w:type="auto"/>
            <w:vAlign w:val="center"/>
          </w:tcPr>
          <w:p w14:paraId="3DB22C09" w14:textId="77777777" w:rsidR="00AD69D2" w:rsidRPr="00B650A8" w:rsidRDefault="00AD69D2" w:rsidP="00AD69D2">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77502A76" w14:textId="77777777" w:rsidR="00AD69D2" w:rsidRPr="00631DAB" w:rsidRDefault="00AD69D2" w:rsidP="00AD69D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AD69D2" w:rsidRPr="00631DAB" w14:paraId="424ADFAE" w14:textId="77777777" w:rsidTr="00AD69D2">
        <w:trPr>
          <w:jc w:val="center"/>
        </w:trPr>
        <w:tc>
          <w:tcPr>
            <w:tcW w:w="0" w:type="auto"/>
            <w:vAlign w:val="center"/>
          </w:tcPr>
          <w:p w14:paraId="336790A3" w14:textId="00A1F1CD" w:rsidR="00AD69D2" w:rsidRPr="00B650A8" w:rsidRDefault="00AD69D2" w:rsidP="00AD69D2">
            <w:pPr>
              <w:jc w:val="left"/>
              <w:rPr>
                <w:rFonts w:asciiTheme="minorHAnsi" w:hAnsiTheme="minorHAnsi" w:cstheme="minorHAnsi"/>
                <w:sz w:val="16"/>
                <w:szCs w:val="16"/>
              </w:rPr>
            </w:pPr>
            <w:proofErr w:type="spellStart"/>
            <w:r>
              <w:rPr>
                <w:rFonts w:asciiTheme="minorHAnsi" w:hAnsiTheme="minorHAnsi" w:cstheme="minorHAnsi"/>
                <w:color w:val="auto"/>
                <w:sz w:val="16"/>
                <w:szCs w:val="16"/>
              </w:rPr>
              <w:t>sql</w:t>
            </w:r>
            <w:proofErr w:type="spellEnd"/>
            <w:r>
              <w:rPr>
                <w:rFonts w:asciiTheme="minorHAnsi" w:hAnsiTheme="minorHAnsi" w:cstheme="minorHAnsi"/>
                <w:color w:val="auto"/>
                <w:sz w:val="16"/>
                <w:szCs w:val="16"/>
              </w:rPr>
              <w:t xml:space="preserve"> path</w:t>
            </w:r>
          </w:p>
        </w:tc>
        <w:tc>
          <w:tcPr>
            <w:tcW w:w="0" w:type="auto"/>
            <w:vAlign w:val="center"/>
          </w:tcPr>
          <w:p w14:paraId="27249A94" w14:textId="1495F885" w:rsidR="00AD69D2" w:rsidRPr="00631DAB" w:rsidRDefault="00AD69D2" w:rsidP="00AD69D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 file containing the SQL or PL/SQL to run.</w:t>
            </w:r>
          </w:p>
        </w:tc>
      </w:tr>
      <w:tr w:rsidR="00832732" w:rsidRPr="00631DAB" w14:paraId="61633B06" w14:textId="77777777" w:rsidTr="00AD69D2">
        <w:trPr>
          <w:jc w:val="center"/>
        </w:trPr>
        <w:tc>
          <w:tcPr>
            <w:tcW w:w="0" w:type="auto"/>
            <w:vAlign w:val="center"/>
          </w:tcPr>
          <w:p w14:paraId="5BC772FC" w14:textId="6C78F354" w:rsidR="00832732" w:rsidRDefault="00832732" w:rsidP="00AD69D2">
            <w:pPr>
              <w:jc w:val="left"/>
              <w:rPr>
                <w:rFonts w:asciiTheme="minorHAnsi" w:hAnsiTheme="minorHAnsi" w:cstheme="minorHAnsi"/>
                <w:color w:val="auto"/>
                <w:sz w:val="16"/>
                <w:szCs w:val="16"/>
              </w:rPr>
            </w:pPr>
            <w:r w:rsidRPr="005B29CA">
              <w:rPr>
                <w:rFonts w:asciiTheme="minorHAnsi" w:hAnsiTheme="minorHAnsi" w:cstheme="minorHAnsi"/>
                <w:color w:val="auto"/>
                <w:sz w:val="16"/>
                <w:szCs w:val="16"/>
              </w:rPr>
              <w:t>‘</w:t>
            </w:r>
            <w:proofErr w:type="spellStart"/>
            <w:r w:rsidRPr="005B29CA">
              <w:rPr>
                <w:rFonts w:asciiTheme="minorHAnsi" w:hAnsiTheme="minorHAnsi" w:cstheme="minorHAnsi"/>
                <w:color w:val="auto"/>
                <w:sz w:val="16"/>
                <w:szCs w:val="16"/>
              </w:rPr>
              <w:t>storedprocedure</w:t>
            </w:r>
            <w:proofErr w:type="spellEnd"/>
            <w:r w:rsidRPr="005B29CA">
              <w:rPr>
                <w:rFonts w:asciiTheme="minorHAnsi" w:hAnsiTheme="minorHAnsi" w:cstheme="minorHAnsi"/>
                <w:color w:val="auto"/>
                <w:sz w:val="16"/>
                <w:szCs w:val="16"/>
              </w:rPr>
              <w:t>’ | ‘text’</w:t>
            </w:r>
          </w:p>
        </w:tc>
        <w:tc>
          <w:tcPr>
            <w:tcW w:w="0" w:type="auto"/>
            <w:vAlign w:val="center"/>
          </w:tcPr>
          <w:p w14:paraId="0D93279C" w14:textId="2EB60CE0" w:rsidR="00832732" w:rsidRDefault="005B29CA" w:rsidP="00AD69D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default is ‘text’.</w:t>
            </w:r>
          </w:p>
        </w:tc>
      </w:tr>
    </w:tbl>
    <w:p w14:paraId="210C24F3" w14:textId="77777777" w:rsidR="00AD69D2" w:rsidRPr="00B650A8" w:rsidRDefault="00AD69D2" w:rsidP="00AD69D2">
      <w:pPr>
        <w:rPr>
          <w:rFonts w:cs="Arial"/>
          <w:color w:val="auto"/>
        </w:rPr>
      </w:pPr>
    </w:p>
    <w:p w14:paraId="69F2533E" w14:textId="77777777" w:rsidR="00AD69D2" w:rsidRDefault="00AD69D2" w:rsidP="00AD69D2">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4273"/>
      </w:tblGrid>
      <w:tr w:rsidR="00AD69D2" w:rsidRPr="0067354F" w14:paraId="6F1A0701" w14:textId="77777777" w:rsidTr="00AD69D2">
        <w:trPr>
          <w:jc w:val="center"/>
        </w:trPr>
        <w:tc>
          <w:tcPr>
            <w:tcW w:w="0" w:type="auto"/>
            <w:shd w:val="clear" w:color="auto" w:fill="005596" w:themeFill="text2"/>
            <w:vAlign w:val="center"/>
          </w:tcPr>
          <w:p w14:paraId="107070FB" w14:textId="77777777" w:rsidR="00AD69D2" w:rsidRPr="0067354F" w:rsidRDefault="00AD69D2" w:rsidP="00AD69D2">
            <w:pPr>
              <w:jc w:val="center"/>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4AAFF89" w14:textId="77777777" w:rsidR="00AD69D2" w:rsidRPr="0067354F" w:rsidRDefault="00AD69D2" w:rsidP="00AD69D2">
            <w:pPr>
              <w:jc w:val="left"/>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Message</w:t>
            </w:r>
          </w:p>
        </w:tc>
      </w:tr>
      <w:tr w:rsidR="00AD69D2" w:rsidRPr="0067354F" w14:paraId="5B6CF8E0" w14:textId="77777777" w:rsidTr="00AD69D2">
        <w:trPr>
          <w:jc w:val="center"/>
        </w:trPr>
        <w:tc>
          <w:tcPr>
            <w:tcW w:w="0" w:type="auto"/>
            <w:vAlign w:val="center"/>
          </w:tcPr>
          <w:p w14:paraId="548BA234" w14:textId="77777777" w:rsidR="00AD69D2" w:rsidRPr="0067354F" w:rsidRDefault="00AD69D2" w:rsidP="00AD69D2">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-9002</w:t>
            </w:r>
          </w:p>
        </w:tc>
        <w:tc>
          <w:tcPr>
            <w:tcW w:w="0" w:type="auto"/>
            <w:vAlign w:val="center"/>
          </w:tcPr>
          <w:p w14:paraId="0BDA9403" w14:textId="028B2EBF" w:rsidR="00AD69D2" w:rsidRPr="0067354F" w:rsidRDefault="00AD69D2" w:rsidP="00AD69D2">
            <w:pPr>
              <w:autoSpaceDE w:val="0"/>
              <w:autoSpaceDN w:val="0"/>
              <w:adjustRightInd w:val="0"/>
              <w:jc w:val="left"/>
              <w:rPr>
                <w:rFonts w:asciiTheme="minorHAnsi" w:hAnsiTheme="minorHAnsi" w:cstheme="minorHAnsi"/>
                <w:color w:val="auto"/>
                <w:sz w:val="16"/>
                <w:szCs w:val="16"/>
              </w:rPr>
            </w:pPr>
            <w:r w:rsidRPr="0067354F">
              <w:rPr>
                <w:rFonts w:asciiTheme="minorHAnsi" w:hAnsiTheme="minorHAnsi" w:cstheme="minorHAnsi"/>
                <w:color w:val="auto"/>
                <w:sz w:val="16"/>
                <w:szCs w:val="16"/>
              </w:rPr>
              <w:t xml:space="preserve">Usage: </w:t>
            </w:r>
            <w:r w:rsidRPr="0067354F">
              <w:rPr>
                <w:rFonts w:cs="Arial"/>
                <w:color w:val="auto"/>
                <w:sz w:val="16"/>
                <w:szCs w:val="16"/>
              </w:rPr>
              <w:t>[user] [data source] [</w:t>
            </w:r>
            <w:proofErr w:type="spellStart"/>
            <w:r>
              <w:rPr>
                <w:rFonts w:cs="Arial"/>
                <w:color w:val="auto"/>
                <w:sz w:val="16"/>
                <w:szCs w:val="16"/>
              </w:rPr>
              <w:t>sql</w:t>
            </w:r>
            <w:proofErr w:type="spellEnd"/>
            <w:r>
              <w:rPr>
                <w:rFonts w:cs="Arial"/>
                <w:color w:val="auto"/>
                <w:sz w:val="16"/>
                <w:szCs w:val="16"/>
              </w:rPr>
              <w:t xml:space="preserve"> path]</w:t>
            </w:r>
          </w:p>
        </w:tc>
      </w:tr>
      <w:tr w:rsidR="00AD69D2" w:rsidRPr="0067354F" w14:paraId="4E01EF29" w14:textId="77777777" w:rsidTr="00AD69D2">
        <w:trPr>
          <w:jc w:val="center"/>
        </w:trPr>
        <w:tc>
          <w:tcPr>
            <w:tcW w:w="0" w:type="auto"/>
            <w:vAlign w:val="center"/>
          </w:tcPr>
          <w:p w14:paraId="7E9495A5" w14:textId="77777777" w:rsidR="00AD69D2" w:rsidRPr="0067354F" w:rsidRDefault="00AD69D2" w:rsidP="00AD69D2">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-9001</w:t>
            </w:r>
          </w:p>
        </w:tc>
        <w:tc>
          <w:tcPr>
            <w:tcW w:w="0" w:type="auto"/>
            <w:vAlign w:val="center"/>
          </w:tcPr>
          <w:p w14:paraId="253DC6D7" w14:textId="46EBC42D" w:rsidR="00AD69D2" w:rsidRPr="00AD69D2" w:rsidRDefault="00AD69D2" w:rsidP="00AD69D2">
            <w:pPr>
              <w:autoSpaceDE w:val="0"/>
              <w:autoSpaceDN w:val="0"/>
              <w:adjustRightInd w:val="0"/>
              <w:jc w:val="left"/>
              <w:rPr>
                <w:rFonts w:cs="Arial"/>
                <w:color w:val="auto"/>
                <w:sz w:val="16"/>
                <w:szCs w:val="16"/>
              </w:rPr>
            </w:pPr>
            <w:r>
              <w:rPr>
                <w:rFonts w:cs="Arial"/>
                <w:color w:val="auto"/>
                <w:sz w:val="16"/>
                <w:szCs w:val="16"/>
              </w:rPr>
              <w:t>Command failed for file [</w:t>
            </w:r>
            <w:proofErr w:type="spellStart"/>
            <w:r w:rsidRPr="00AD69D2">
              <w:rPr>
                <w:rFonts w:cs="Arial"/>
                <w:i/>
                <w:color w:val="auto"/>
                <w:sz w:val="16"/>
                <w:szCs w:val="16"/>
              </w:rPr>
              <w:t>sql</w:t>
            </w:r>
            <w:proofErr w:type="spellEnd"/>
            <w:r w:rsidRPr="00AD69D2">
              <w:rPr>
                <w:rFonts w:cs="Arial"/>
                <w:i/>
                <w:color w:val="auto"/>
                <w:sz w:val="16"/>
                <w:szCs w:val="16"/>
              </w:rPr>
              <w:t xml:space="preserve"> path</w:t>
            </w:r>
            <w:r>
              <w:rPr>
                <w:rFonts w:cs="Arial"/>
                <w:color w:val="auto"/>
                <w:sz w:val="16"/>
                <w:szCs w:val="16"/>
              </w:rPr>
              <w:t>]</w:t>
            </w:r>
          </w:p>
        </w:tc>
      </w:tr>
      <w:tr w:rsidR="00AD69D2" w:rsidRPr="0067354F" w14:paraId="55DC1DE8" w14:textId="77777777" w:rsidTr="00AD69D2">
        <w:trPr>
          <w:jc w:val="center"/>
        </w:trPr>
        <w:tc>
          <w:tcPr>
            <w:tcW w:w="0" w:type="auto"/>
            <w:vAlign w:val="center"/>
          </w:tcPr>
          <w:p w14:paraId="3B40D58E" w14:textId="77777777" w:rsidR="00AD69D2" w:rsidRPr="0067354F" w:rsidRDefault="00AD69D2" w:rsidP="00AD69D2">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414D8460" w14:textId="7D6C371B" w:rsidR="00AD69D2" w:rsidRDefault="00AD69D2" w:rsidP="00AD69D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Command </w:t>
            </w:r>
            <w:proofErr w:type="spellStart"/>
            <w:r>
              <w:rPr>
                <w:rFonts w:asciiTheme="minorHAnsi" w:hAnsiTheme="minorHAnsi" w:cstheme="minorHAnsi"/>
                <w:color w:val="auto"/>
                <w:sz w:val="16"/>
                <w:szCs w:val="16"/>
              </w:rPr>
              <w:t>succeded</w:t>
            </w:r>
            <w:proofErr w:type="spellEnd"/>
            <w:r>
              <w:rPr>
                <w:rFonts w:asciiTheme="minorHAnsi" w:hAnsiTheme="minorHAnsi" w:cstheme="minorHAnsi"/>
                <w:color w:val="auto"/>
                <w:sz w:val="16"/>
                <w:szCs w:val="16"/>
              </w:rPr>
              <w:t xml:space="preserve">.  Only output is if </w:t>
            </w:r>
            <w:r w:rsidR="005531BC">
              <w:rPr>
                <w:rFonts w:asciiTheme="minorHAnsi" w:hAnsiTheme="minorHAnsi" w:cstheme="minorHAnsi"/>
                <w:color w:val="auto"/>
                <w:sz w:val="16"/>
                <w:szCs w:val="16"/>
              </w:rPr>
              <w:t>Oracle returned output.</w:t>
            </w:r>
          </w:p>
        </w:tc>
      </w:tr>
    </w:tbl>
    <w:p w14:paraId="494D0FD2" w14:textId="77777777" w:rsidR="00F03BAF" w:rsidRDefault="00F03BAF" w:rsidP="00F03BAF">
      <w:pPr>
        <w:rPr>
          <w:rFonts w:cs="Arial"/>
          <w:b/>
        </w:rPr>
      </w:pPr>
    </w:p>
    <w:p w14:paraId="0BA4531A" w14:textId="099D3B30" w:rsidR="00F03BAF" w:rsidRDefault="00F03BAF" w:rsidP="00F03BAF">
      <w:pPr>
        <w:rPr>
          <w:rFonts w:cs="Arial"/>
        </w:rPr>
      </w:pPr>
      <w:r>
        <w:rPr>
          <w:rFonts w:cs="Arial"/>
          <w:b/>
        </w:rPr>
        <w:t>Sample</w:t>
      </w:r>
      <w:r w:rsidR="00EE65F9">
        <w:rPr>
          <w:rFonts w:cs="Arial"/>
          <w:b/>
        </w:rPr>
        <w:t xml:space="preserve"> command</w:t>
      </w:r>
      <w:r w:rsidR="00E5615D">
        <w:rPr>
          <w:rFonts w:cs="Arial"/>
          <w:b/>
        </w:rPr>
        <w:t xml:space="preserve"> file contents for a stored procedure</w:t>
      </w:r>
      <w:r w:rsidRPr="00795D4F">
        <w:rPr>
          <w:rFonts w:cs="Arial"/>
        </w:rPr>
        <w:t>:</w:t>
      </w:r>
    </w:p>
    <w:p w14:paraId="5FB1A75D" w14:textId="77777777" w:rsidR="005A063C" w:rsidRDefault="005A063C" w:rsidP="00F03BAF">
      <w:pPr>
        <w:rPr>
          <w:rFonts w:cs="Arial"/>
        </w:rPr>
      </w:pPr>
    </w:p>
    <w:p w14:paraId="6EB6A598" w14:textId="77777777" w:rsidR="00E5615D" w:rsidRPr="00B200C1" w:rsidRDefault="00E5615D" w:rsidP="005A063C">
      <w:pPr>
        <w:pStyle w:val="ListParagraph"/>
        <w:ind w:left="0"/>
        <w:rPr>
          <w:rFonts w:ascii="Courier New" w:eastAsia="Times New Roman" w:hAnsi="Courier New" w:cs="Courier New"/>
          <w:sz w:val="16"/>
          <w:szCs w:val="16"/>
        </w:rPr>
      </w:pPr>
      <w:r w:rsidRPr="00B200C1">
        <w:rPr>
          <w:rFonts w:ascii="Courier New" w:eastAsia="Times New Roman" w:hAnsi="Courier New" w:cs="Courier New"/>
          <w:sz w:val="16"/>
          <w:szCs w:val="16"/>
        </w:rPr>
        <w:t>STOREDPROC</w:t>
      </w:r>
      <w:proofErr w:type="gramStart"/>
      <w:r w:rsidRPr="00B200C1">
        <w:rPr>
          <w:rFonts w:ascii="Courier New" w:eastAsia="Times New Roman" w:hAnsi="Courier New" w:cs="Courier New"/>
          <w:sz w:val="16"/>
          <w:szCs w:val="16"/>
        </w:rPr>
        <w:t>,PKBFUTILITYLIBRARY.MOVEPLANRF</w:t>
      </w:r>
      <w:proofErr w:type="gramEnd"/>
    </w:p>
    <w:p w14:paraId="6FFBA730" w14:textId="1813BEA9" w:rsidR="00E5615D" w:rsidRPr="00B200C1" w:rsidRDefault="00E5615D" w:rsidP="005A063C">
      <w:pPr>
        <w:pStyle w:val="ListParagraph"/>
        <w:ind w:left="0"/>
        <w:rPr>
          <w:rFonts w:ascii="Courier New" w:eastAsia="Times New Roman" w:hAnsi="Courier New" w:cs="Courier New"/>
          <w:sz w:val="16"/>
          <w:szCs w:val="16"/>
        </w:rPr>
      </w:pPr>
      <w:r w:rsidRPr="00B200C1">
        <w:rPr>
          <w:rFonts w:ascii="Courier New" w:eastAsia="Times New Roman" w:hAnsi="Courier New" w:cs="Courier New"/>
          <w:sz w:val="16"/>
          <w:szCs w:val="16"/>
        </w:rPr>
        <w:t>IN</w:t>
      </w:r>
      <w:proofErr w:type="gramStart"/>
      <w:r w:rsidRPr="00B200C1">
        <w:rPr>
          <w:rFonts w:ascii="Courier New" w:eastAsia="Times New Roman" w:hAnsi="Courier New" w:cs="Courier New"/>
          <w:sz w:val="16"/>
          <w:szCs w:val="16"/>
        </w:rPr>
        <w:t>,FTFNAME,VARCHAR2,PL</w:t>
      </w:r>
      <w:proofErr w:type="gramEnd"/>
      <w:r w:rsidRPr="00B200C1">
        <w:rPr>
          <w:rFonts w:ascii="Courier New" w:eastAsia="Times New Roman" w:hAnsi="Courier New" w:cs="Courier New"/>
          <w:sz w:val="16"/>
          <w:szCs w:val="16"/>
        </w:rPr>
        <w:t>_KRP</w:t>
      </w:r>
    </w:p>
    <w:p w14:paraId="2449CDA8" w14:textId="77777777" w:rsidR="00E5615D" w:rsidRPr="00B200C1" w:rsidRDefault="00E5615D" w:rsidP="005A063C">
      <w:pPr>
        <w:pStyle w:val="ListParagraph"/>
        <w:ind w:left="0"/>
        <w:rPr>
          <w:rFonts w:ascii="Courier New" w:eastAsia="Times New Roman" w:hAnsi="Courier New" w:cs="Courier New"/>
          <w:sz w:val="16"/>
          <w:szCs w:val="16"/>
        </w:rPr>
      </w:pPr>
      <w:r w:rsidRPr="00B200C1">
        <w:rPr>
          <w:rFonts w:ascii="Courier New" w:eastAsia="Times New Roman" w:hAnsi="Courier New" w:cs="Courier New"/>
          <w:sz w:val="16"/>
          <w:szCs w:val="16"/>
        </w:rPr>
        <w:t>IN</w:t>
      </w:r>
      <w:proofErr w:type="gramStart"/>
      <w:r w:rsidRPr="00B200C1">
        <w:rPr>
          <w:rFonts w:ascii="Courier New" w:eastAsia="Times New Roman" w:hAnsi="Courier New" w:cs="Courier New"/>
          <w:sz w:val="16"/>
          <w:szCs w:val="16"/>
        </w:rPr>
        <w:t>,RFLEVEL,VARCHAR2,RA</w:t>
      </w:r>
      <w:proofErr w:type="gramEnd"/>
      <w:r w:rsidRPr="00B200C1">
        <w:rPr>
          <w:rFonts w:ascii="Courier New" w:eastAsia="Times New Roman" w:hAnsi="Courier New" w:cs="Courier New"/>
          <w:sz w:val="16"/>
          <w:szCs w:val="16"/>
        </w:rPr>
        <w:t>_KEYITEM</w:t>
      </w:r>
    </w:p>
    <w:p w14:paraId="3E636B31" w14:textId="77777777" w:rsidR="00E5615D" w:rsidRPr="00B200C1" w:rsidRDefault="00E5615D" w:rsidP="005A063C">
      <w:pPr>
        <w:pStyle w:val="ListParagraph"/>
        <w:ind w:left="0"/>
        <w:rPr>
          <w:rFonts w:ascii="Courier New" w:eastAsia="Times New Roman" w:hAnsi="Courier New" w:cs="Courier New"/>
          <w:sz w:val="16"/>
          <w:szCs w:val="16"/>
        </w:rPr>
      </w:pPr>
      <w:r w:rsidRPr="00B200C1">
        <w:rPr>
          <w:rFonts w:ascii="Courier New" w:eastAsia="Times New Roman" w:hAnsi="Courier New" w:cs="Courier New"/>
          <w:sz w:val="16"/>
          <w:szCs w:val="16"/>
        </w:rPr>
        <w:t>IN</w:t>
      </w:r>
      <w:proofErr w:type="gramStart"/>
      <w:r w:rsidRPr="00B200C1">
        <w:rPr>
          <w:rFonts w:ascii="Courier New" w:eastAsia="Times New Roman" w:hAnsi="Courier New" w:cs="Courier New"/>
          <w:sz w:val="16"/>
          <w:szCs w:val="16"/>
        </w:rPr>
        <w:t>,BOTTOMLEVEL,VARCHAR2,DEPARTMENT</w:t>
      </w:r>
      <w:proofErr w:type="gramEnd"/>
    </w:p>
    <w:p w14:paraId="07140362" w14:textId="77777777" w:rsidR="00E5615D" w:rsidRPr="00B200C1" w:rsidRDefault="00E5615D" w:rsidP="005A063C">
      <w:pPr>
        <w:pStyle w:val="ListParagraph"/>
        <w:ind w:left="0"/>
        <w:rPr>
          <w:rFonts w:ascii="Courier New" w:eastAsia="Times New Roman" w:hAnsi="Courier New" w:cs="Courier New"/>
          <w:sz w:val="16"/>
          <w:szCs w:val="16"/>
        </w:rPr>
      </w:pPr>
      <w:r w:rsidRPr="00B200C1">
        <w:rPr>
          <w:rFonts w:ascii="Courier New" w:eastAsia="Times New Roman" w:hAnsi="Courier New" w:cs="Courier New"/>
          <w:sz w:val="16"/>
          <w:szCs w:val="16"/>
        </w:rPr>
        <w:t>IN</w:t>
      </w:r>
      <w:proofErr w:type="gramStart"/>
      <w:r w:rsidRPr="00B200C1">
        <w:rPr>
          <w:rFonts w:ascii="Courier New" w:eastAsia="Times New Roman" w:hAnsi="Courier New" w:cs="Courier New"/>
          <w:sz w:val="16"/>
          <w:szCs w:val="16"/>
        </w:rPr>
        <w:t>,ATTRNAMES,VARCHAR2,Program</w:t>
      </w:r>
      <w:proofErr w:type="gramEnd"/>
      <w:r w:rsidRPr="00B200C1">
        <w:rPr>
          <w:rFonts w:ascii="Courier New" w:eastAsia="Times New Roman" w:hAnsi="Courier New" w:cs="Courier New"/>
          <w:sz w:val="16"/>
          <w:szCs w:val="16"/>
        </w:rPr>
        <w:t>_Tag,Rollup_1,Rollup_2,Rollup_3</w:t>
      </w:r>
    </w:p>
    <w:p w14:paraId="497342A8" w14:textId="00B59838" w:rsidR="00B200C1" w:rsidRPr="00B200C1" w:rsidRDefault="00E5615D" w:rsidP="00EE65F9">
      <w:pPr>
        <w:pStyle w:val="ListParagraph"/>
        <w:ind w:left="0"/>
        <w:rPr>
          <w:rFonts w:ascii="Courier New" w:eastAsia="Times New Roman" w:hAnsi="Courier New" w:cs="Courier New"/>
          <w:sz w:val="16"/>
          <w:szCs w:val="16"/>
        </w:rPr>
      </w:pPr>
      <w:r w:rsidRPr="00B200C1">
        <w:rPr>
          <w:rFonts w:ascii="Courier New" w:eastAsia="Times New Roman" w:hAnsi="Courier New" w:cs="Courier New"/>
          <w:sz w:val="16"/>
          <w:szCs w:val="16"/>
        </w:rPr>
        <w:t>OUT</w:t>
      </w:r>
      <w:proofErr w:type="gramStart"/>
      <w:r w:rsidRPr="00B200C1">
        <w:rPr>
          <w:rFonts w:ascii="Courier New" w:eastAsia="Times New Roman" w:hAnsi="Courier New" w:cs="Courier New"/>
          <w:sz w:val="16"/>
          <w:szCs w:val="16"/>
        </w:rPr>
        <w:t>,EXITCODE,NUMBER</w:t>
      </w:r>
      <w:proofErr w:type="gramEnd"/>
    </w:p>
    <w:p w14:paraId="4AE59104" w14:textId="58CDEE36" w:rsidR="003C1C7A" w:rsidRDefault="003C1C7A" w:rsidP="003C1C7A">
      <w:pPr>
        <w:pStyle w:val="Heading2"/>
      </w:pPr>
      <w:bookmarkStart w:id="77" w:name="_Toc114052240"/>
      <w:r>
        <w:t xml:space="preserve">Schedule </w:t>
      </w:r>
      <w:proofErr w:type="spellStart"/>
      <w:r>
        <w:t>Adhoc</w:t>
      </w:r>
      <w:proofErr w:type="spellEnd"/>
      <w:r>
        <w:t xml:space="preserve"> Batch</w:t>
      </w:r>
      <w:r w:rsidR="00E54720">
        <w:t xml:space="preserve"> (obsolete)</w:t>
      </w:r>
      <w:bookmarkEnd w:id="77"/>
    </w:p>
    <w:p w14:paraId="63F92888" w14:textId="77777777" w:rsidR="003C1C7A" w:rsidRDefault="003C1C7A" w:rsidP="003C1C7A">
      <w:pPr>
        <w:rPr>
          <w:rFonts w:cs="Arial"/>
        </w:rPr>
      </w:pPr>
      <w:r w:rsidRPr="00962735">
        <w:rPr>
          <w:rFonts w:cs="Arial"/>
          <w:b/>
        </w:rPr>
        <w:t>Mid-Tier</w:t>
      </w:r>
      <w:r>
        <w:rPr>
          <w:rFonts w:cs="Arial"/>
        </w:rPr>
        <w:t>: Primary</w:t>
      </w:r>
    </w:p>
    <w:p w14:paraId="6894E0B1" w14:textId="77777777" w:rsidR="003C1C7A" w:rsidRPr="00962735" w:rsidRDefault="003C1C7A" w:rsidP="003C1C7A"/>
    <w:p w14:paraId="327CC6BC" w14:textId="336ABB10" w:rsidR="003C1C7A" w:rsidRDefault="003C1C7A" w:rsidP="003C1C7A">
      <w:r w:rsidRPr="00BB0777">
        <w:rPr>
          <w:b/>
        </w:rPr>
        <w:t>Purpose</w:t>
      </w:r>
      <w:r>
        <w:t xml:space="preserve">: To add a Job to a Job Group, essentially queueing it for future execution by the </w:t>
      </w:r>
      <w:hyperlink w:anchor="_Process_Adhoc_Batch" w:history="1">
        <w:proofErr w:type="spellStart"/>
        <w:r w:rsidRPr="003C1C7A">
          <w:rPr>
            <w:rStyle w:val="Hyperlink"/>
          </w:rPr>
          <w:t>ProcessAdhocBatch</w:t>
        </w:r>
        <w:proofErr w:type="spellEnd"/>
      </w:hyperlink>
      <w:r>
        <w:t xml:space="preserve"> command.  </w:t>
      </w:r>
    </w:p>
    <w:p w14:paraId="052339BD" w14:textId="77777777" w:rsidR="003C1C7A" w:rsidRDefault="003C1C7A" w:rsidP="003C1C7A"/>
    <w:p w14:paraId="6191B717" w14:textId="77777777" w:rsidR="003C1C7A" w:rsidRDefault="003C1C7A" w:rsidP="003C1C7A">
      <w:r>
        <w:t>This command will create the following tables if they do not already exist:</w:t>
      </w:r>
    </w:p>
    <w:p w14:paraId="6CD6EC30" w14:textId="77777777" w:rsidR="003C1C7A" w:rsidRDefault="003C1C7A" w:rsidP="003C1C7A">
      <w:pPr>
        <w:ind w:firstLine="720"/>
      </w:pPr>
      <w:r>
        <w:t>ADHOC_BATCH_QUEUE</w:t>
      </w:r>
    </w:p>
    <w:p w14:paraId="675CECAF" w14:textId="77777777" w:rsidR="003C1C7A" w:rsidRDefault="003C1C7A" w:rsidP="003C1C7A">
      <w:pPr>
        <w:ind w:firstLine="720"/>
      </w:pPr>
      <w:r>
        <w:t>ADHOC_QUEUE_JOBS</w:t>
      </w:r>
    </w:p>
    <w:p w14:paraId="09D1958B" w14:textId="77777777" w:rsidR="003C1C7A" w:rsidRDefault="003C1C7A" w:rsidP="003C1C7A">
      <w:pPr>
        <w:ind w:firstLine="720"/>
      </w:pPr>
      <w:r>
        <w:t>ADHOC_BATCH_JOB</w:t>
      </w:r>
    </w:p>
    <w:p w14:paraId="1756E64A" w14:textId="77777777" w:rsidR="003C1C7A" w:rsidRDefault="003C1C7A" w:rsidP="003C1C7A"/>
    <w:p w14:paraId="20971F85" w14:textId="6D142BC7" w:rsidR="003C1C7A" w:rsidRDefault="003C1C7A" w:rsidP="003C1C7A">
      <w:r>
        <w:t>The specification of available Job Groups in the ADHOC_BATCH_QUEUE table and available Job Names in the ADHOC_BATCH_JOB table must be performed using a database administration application such as Toad.</w:t>
      </w:r>
    </w:p>
    <w:p w14:paraId="77E0EB5E" w14:textId="77777777" w:rsidR="003C1C7A" w:rsidRDefault="003C1C7A" w:rsidP="003C1C7A"/>
    <w:p w14:paraId="0AB26385" w14:textId="20C46AE3" w:rsidR="003C1C7A" w:rsidRDefault="003C1C7A" w:rsidP="003C1C7A">
      <w:r w:rsidRPr="00BB0777">
        <w:rPr>
          <w:b/>
        </w:rPr>
        <w:t>Usage</w:t>
      </w:r>
      <w:r w:rsidRPr="00631DAB">
        <w:t xml:space="preserve">: </w:t>
      </w:r>
      <w:proofErr w:type="spellStart"/>
      <w:r>
        <w:t>ScheduleAdhocBatch</w:t>
      </w:r>
      <w:proofErr w:type="spellEnd"/>
      <w:r>
        <w:t xml:space="preserve"> [user]</w:t>
      </w:r>
      <w:r w:rsidRPr="00631DAB">
        <w:t xml:space="preserve"> [data source] </w:t>
      </w:r>
      <w:r w:rsidR="00127B04">
        <w:t xml:space="preserve">[action] </w:t>
      </w:r>
      <w:r w:rsidRPr="00631DAB">
        <w:t>[</w:t>
      </w:r>
      <w:r>
        <w:t>job group]</w:t>
      </w:r>
      <w:r w:rsidR="00E920B0">
        <w:t xml:space="preserve"> [job name] [once only]</w:t>
      </w:r>
    </w:p>
    <w:p w14:paraId="78A0AE38" w14:textId="77777777" w:rsidR="003C1C7A" w:rsidRPr="00AB6F73" w:rsidRDefault="003C1C7A" w:rsidP="003C1C7A">
      <w:pPr>
        <w:rPr>
          <w:b/>
        </w:rPr>
      </w:pPr>
    </w:p>
    <w:p w14:paraId="4748906E" w14:textId="77777777" w:rsidR="003C1C7A" w:rsidRDefault="003C1C7A" w:rsidP="003C1C7A">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008"/>
        <w:gridCol w:w="8568"/>
      </w:tblGrid>
      <w:tr w:rsidR="003C1C7A" w:rsidRPr="00631DAB" w14:paraId="277B54F6" w14:textId="77777777" w:rsidTr="00D57295">
        <w:trPr>
          <w:jc w:val="center"/>
        </w:trPr>
        <w:tc>
          <w:tcPr>
            <w:tcW w:w="1008" w:type="dxa"/>
            <w:shd w:val="clear" w:color="auto" w:fill="005596" w:themeFill="text2"/>
            <w:vAlign w:val="center"/>
          </w:tcPr>
          <w:p w14:paraId="45D9AFFD" w14:textId="77777777" w:rsidR="003C1C7A" w:rsidRPr="00631DAB" w:rsidRDefault="003C1C7A"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8568" w:type="dxa"/>
            <w:shd w:val="clear" w:color="auto" w:fill="005596" w:themeFill="text2"/>
            <w:vAlign w:val="center"/>
          </w:tcPr>
          <w:p w14:paraId="4B41698E" w14:textId="77777777" w:rsidR="003C1C7A" w:rsidRPr="00631DAB" w:rsidRDefault="003C1C7A"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C1C7A" w:rsidRPr="00631DAB" w14:paraId="12468B12" w14:textId="77777777" w:rsidTr="00D57295">
        <w:trPr>
          <w:jc w:val="center"/>
        </w:trPr>
        <w:tc>
          <w:tcPr>
            <w:tcW w:w="1008" w:type="dxa"/>
            <w:vAlign w:val="center"/>
          </w:tcPr>
          <w:p w14:paraId="41773C2E" w14:textId="77777777" w:rsidR="003C1C7A" w:rsidRPr="00B650A8" w:rsidRDefault="003C1C7A"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8568" w:type="dxa"/>
            <w:vAlign w:val="center"/>
          </w:tcPr>
          <w:p w14:paraId="164C903F" w14:textId="5AF525B2" w:rsidR="003C1C7A" w:rsidRPr="00631DAB" w:rsidRDefault="00693706"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Schema</w:t>
            </w:r>
            <w:r w:rsidR="003C1C7A">
              <w:rPr>
                <w:rFonts w:asciiTheme="minorHAnsi" w:hAnsiTheme="minorHAnsi" w:cstheme="minorHAnsi"/>
                <w:color w:val="auto"/>
                <w:sz w:val="16"/>
                <w:szCs w:val="16"/>
              </w:rPr>
              <w:t xml:space="preserve"> user name</w:t>
            </w:r>
          </w:p>
        </w:tc>
      </w:tr>
      <w:tr w:rsidR="003C1C7A" w:rsidRPr="00631DAB" w14:paraId="687016DA" w14:textId="77777777" w:rsidTr="00D57295">
        <w:trPr>
          <w:jc w:val="center"/>
        </w:trPr>
        <w:tc>
          <w:tcPr>
            <w:tcW w:w="1008" w:type="dxa"/>
            <w:vAlign w:val="center"/>
          </w:tcPr>
          <w:p w14:paraId="3751DE46" w14:textId="77777777" w:rsidR="003C1C7A" w:rsidRPr="00B650A8" w:rsidRDefault="003C1C7A"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8568" w:type="dxa"/>
            <w:vAlign w:val="center"/>
          </w:tcPr>
          <w:p w14:paraId="5AC8E7C3" w14:textId="77777777" w:rsidR="003C1C7A" w:rsidRPr="00631DAB" w:rsidRDefault="003C1C7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3C1C7A" w:rsidRPr="00631DAB" w14:paraId="598B7AFC" w14:textId="77777777" w:rsidTr="00D57295">
        <w:trPr>
          <w:jc w:val="center"/>
        </w:trPr>
        <w:tc>
          <w:tcPr>
            <w:tcW w:w="1008" w:type="dxa"/>
            <w:vAlign w:val="center"/>
          </w:tcPr>
          <w:p w14:paraId="1887D59F" w14:textId="609EC999" w:rsidR="003C1C7A" w:rsidRPr="00B650A8" w:rsidRDefault="003C1C7A"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action</w:t>
            </w:r>
          </w:p>
        </w:tc>
        <w:tc>
          <w:tcPr>
            <w:tcW w:w="8568" w:type="dxa"/>
            <w:vAlign w:val="center"/>
          </w:tcPr>
          <w:p w14:paraId="2E1AE9E3" w14:textId="283751B3" w:rsidR="003C1C7A" w:rsidRDefault="003C1C7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‘Add’ to add a Job to the Job Group or ‘Remove’ to remove a Job from a Job Group</w:t>
            </w:r>
          </w:p>
        </w:tc>
      </w:tr>
      <w:tr w:rsidR="003C1C7A" w:rsidRPr="00631DAB" w14:paraId="71206420" w14:textId="77777777" w:rsidTr="00D57295">
        <w:trPr>
          <w:jc w:val="center"/>
        </w:trPr>
        <w:tc>
          <w:tcPr>
            <w:tcW w:w="1008" w:type="dxa"/>
            <w:vAlign w:val="center"/>
          </w:tcPr>
          <w:p w14:paraId="2F29A26E" w14:textId="77777777" w:rsidR="003C1C7A" w:rsidRPr="00B650A8" w:rsidRDefault="003C1C7A" w:rsidP="00D31C48">
            <w:pPr>
              <w:jc w:val="left"/>
              <w:rPr>
                <w:rFonts w:asciiTheme="minorHAnsi" w:hAnsiTheme="minorHAnsi" w:cstheme="minorHAnsi"/>
                <w:sz w:val="16"/>
                <w:szCs w:val="16"/>
              </w:rPr>
            </w:pPr>
            <w:r>
              <w:rPr>
                <w:rFonts w:asciiTheme="minorHAnsi" w:hAnsiTheme="minorHAnsi" w:cstheme="minorHAnsi"/>
                <w:color w:val="auto"/>
                <w:sz w:val="16"/>
                <w:szCs w:val="16"/>
              </w:rPr>
              <w:t>job group</w:t>
            </w:r>
          </w:p>
        </w:tc>
        <w:tc>
          <w:tcPr>
            <w:tcW w:w="8568" w:type="dxa"/>
            <w:vAlign w:val="center"/>
          </w:tcPr>
          <w:p w14:paraId="6B492BC0" w14:textId="70660FD7" w:rsidR="003C1C7A" w:rsidRPr="00631DAB" w:rsidRDefault="003C1C7A" w:rsidP="003C1C7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Job will be added to or removed from this Job Group</w:t>
            </w:r>
          </w:p>
        </w:tc>
      </w:tr>
      <w:tr w:rsidR="003C1C7A" w:rsidRPr="00631DAB" w14:paraId="0179485B" w14:textId="77777777" w:rsidTr="00D57295">
        <w:trPr>
          <w:jc w:val="center"/>
        </w:trPr>
        <w:tc>
          <w:tcPr>
            <w:tcW w:w="1008" w:type="dxa"/>
            <w:vAlign w:val="center"/>
          </w:tcPr>
          <w:p w14:paraId="38C00853" w14:textId="049BFE94" w:rsidR="003C1C7A" w:rsidRDefault="003C1C7A"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job name</w:t>
            </w:r>
          </w:p>
        </w:tc>
        <w:tc>
          <w:tcPr>
            <w:tcW w:w="8568" w:type="dxa"/>
            <w:vAlign w:val="center"/>
          </w:tcPr>
          <w:p w14:paraId="3A0C35D0" w14:textId="7B35E594" w:rsidR="003C1C7A" w:rsidRDefault="003C1C7A" w:rsidP="003C1C7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Job that will be added to or removed from the Job Group</w:t>
            </w:r>
          </w:p>
        </w:tc>
      </w:tr>
      <w:tr w:rsidR="003C1C7A" w:rsidRPr="00631DAB" w14:paraId="4AA55B7F" w14:textId="77777777" w:rsidTr="00D57295">
        <w:trPr>
          <w:jc w:val="center"/>
        </w:trPr>
        <w:tc>
          <w:tcPr>
            <w:tcW w:w="1008" w:type="dxa"/>
            <w:vAlign w:val="center"/>
          </w:tcPr>
          <w:p w14:paraId="38D1F1E0" w14:textId="401B455B" w:rsidR="003C1C7A" w:rsidRDefault="003C1C7A"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once only</w:t>
            </w:r>
          </w:p>
        </w:tc>
        <w:tc>
          <w:tcPr>
            <w:tcW w:w="8568" w:type="dxa"/>
            <w:vAlign w:val="center"/>
          </w:tcPr>
          <w:p w14:paraId="6938FF41" w14:textId="60434958" w:rsidR="003C1C7A" w:rsidRDefault="003C1C7A" w:rsidP="00D5729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‘T’ indicates the Job is to be deleted from the Job Group once the Job Group has </w:t>
            </w:r>
            <w:r w:rsidR="00D57295">
              <w:rPr>
                <w:rFonts w:asciiTheme="minorHAnsi" w:hAnsiTheme="minorHAnsi" w:cstheme="minorHAnsi"/>
                <w:color w:val="auto"/>
                <w:sz w:val="16"/>
                <w:szCs w:val="16"/>
              </w:rPr>
              <w:t>been processed</w:t>
            </w:r>
            <w:r>
              <w:rPr>
                <w:rFonts w:asciiTheme="minorHAnsi" w:hAnsiTheme="minorHAnsi" w:cstheme="minorHAnsi"/>
                <w:color w:val="auto"/>
                <w:sz w:val="16"/>
                <w:szCs w:val="16"/>
              </w:rPr>
              <w:t xml:space="preserve"> successfully.  ‘F’ indicates the Job should remain in the Job Group after processing.  ‘T’ is the default value.</w:t>
            </w:r>
          </w:p>
        </w:tc>
      </w:tr>
    </w:tbl>
    <w:p w14:paraId="02AE17BD" w14:textId="77777777" w:rsidR="003C1C7A" w:rsidRPr="00631DAB" w:rsidRDefault="003C1C7A" w:rsidP="003C1C7A"/>
    <w:p w14:paraId="6BD167BA" w14:textId="77777777" w:rsidR="003C1C7A" w:rsidRPr="0080426D" w:rsidRDefault="003C1C7A" w:rsidP="003C1C7A">
      <w:r w:rsidRPr="00BB0777">
        <w:rPr>
          <w:b/>
        </w:rPr>
        <w:lastRenderedPageBreak/>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4775"/>
      </w:tblGrid>
      <w:tr w:rsidR="003C1C7A" w:rsidRPr="00890CCD" w14:paraId="5EB1634B" w14:textId="77777777" w:rsidTr="00D31C48">
        <w:trPr>
          <w:jc w:val="center"/>
        </w:trPr>
        <w:tc>
          <w:tcPr>
            <w:tcW w:w="0" w:type="auto"/>
            <w:shd w:val="clear" w:color="auto" w:fill="005596" w:themeFill="text2"/>
            <w:vAlign w:val="center"/>
          </w:tcPr>
          <w:p w14:paraId="5B854202" w14:textId="77777777" w:rsidR="003C1C7A" w:rsidRPr="00890CCD" w:rsidRDefault="003C1C7A" w:rsidP="00D31C48">
            <w:pPr>
              <w:jc w:val="center"/>
              <w:rPr>
                <w:rFonts w:asciiTheme="minorHAnsi" w:hAnsiTheme="minorHAnsi" w:cstheme="minorHAnsi"/>
                <w:b/>
                <w:color w:val="FFFFFF" w:themeColor="background1"/>
                <w:sz w:val="16"/>
                <w:szCs w:val="16"/>
              </w:rPr>
            </w:pPr>
            <w:r w:rsidRPr="00890CCD">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24225D0" w14:textId="77777777" w:rsidR="003C1C7A" w:rsidRPr="00890CCD" w:rsidRDefault="003C1C7A" w:rsidP="00D31C48">
            <w:pPr>
              <w:jc w:val="left"/>
              <w:rPr>
                <w:rFonts w:asciiTheme="minorHAnsi" w:hAnsiTheme="minorHAnsi" w:cstheme="minorHAnsi"/>
                <w:b/>
                <w:color w:val="FFFFFF" w:themeColor="background1"/>
                <w:sz w:val="16"/>
                <w:szCs w:val="16"/>
              </w:rPr>
            </w:pPr>
            <w:r w:rsidRPr="00890CCD">
              <w:rPr>
                <w:rFonts w:asciiTheme="minorHAnsi" w:hAnsiTheme="minorHAnsi" w:cstheme="minorHAnsi"/>
                <w:b/>
                <w:color w:val="FFFFFF" w:themeColor="background1"/>
                <w:sz w:val="16"/>
                <w:szCs w:val="16"/>
              </w:rPr>
              <w:t>Error Message</w:t>
            </w:r>
          </w:p>
        </w:tc>
      </w:tr>
      <w:tr w:rsidR="003C1C7A" w:rsidRPr="00890CCD" w14:paraId="76061FE7" w14:textId="77777777" w:rsidTr="00D31C48">
        <w:trPr>
          <w:jc w:val="center"/>
        </w:trPr>
        <w:tc>
          <w:tcPr>
            <w:tcW w:w="0" w:type="auto"/>
            <w:vAlign w:val="center"/>
          </w:tcPr>
          <w:p w14:paraId="563B2011" w14:textId="77777777" w:rsidR="003C1C7A" w:rsidRPr="00890CCD" w:rsidRDefault="003C1C7A" w:rsidP="00D31C48">
            <w:pPr>
              <w:jc w:val="center"/>
              <w:rPr>
                <w:rFonts w:asciiTheme="minorHAnsi" w:hAnsiTheme="minorHAnsi" w:cstheme="minorHAnsi"/>
                <w:sz w:val="16"/>
                <w:szCs w:val="16"/>
              </w:rPr>
            </w:pPr>
            <w:r w:rsidRPr="00890CCD">
              <w:rPr>
                <w:rFonts w:asciiTheme="minorHAnsi" w:hAnsiTheme="minorHAnsi" w:cstheme="minorHAnsi"/>
                <w:color w:val="auto"/>
                <w:sz w:val="16"/>
                <w:szCs w:val="16"/>
              </w:rPr>
              <w:t>-9002</w:t>
            </w:r>
          </w:p>
        </w:tc>
        <w:tc>
          <w:tcPr>
            <w:tcW w:w="0" w:type="auto"/>
            <w:vAlign w:val="center"/>
          </w:tcPr>
          <w:p w14:paraId="354A14A0" w14:textId="40C34C3D" w:rsidR="003C1C7A" w:rsidRPr="00890CCD" w:rsidRDefault="003C1C7A" w:rsidP="00D31C48">
            <w:pPr>
              <w:autoSpaceDE w:val="0"/>
              <w:autoSpaceDN w:val="0"/>
              <w:adjustRightInd w:val="0"/>
              <w:jc w:val="left"/>
              <w:rPr>
                <w:rFonts w:asciiTheme="minorHAnsi" w:hAnsiTheme="minorHAnsi" w:cstheme="minorHAnsi"/>
                <w:color w:val="auto"/>
                <w:sz w:val="16"/>
                <w:szCs w:val="16"/>
              </w:rPr>
            </w:pPr>
            <w:r w:rsidRPr="00890CCD">
              <w:rPr>
                <w:rFonts w:asciiTheme="minorHAnsi" w:hAnsiTheme="minorHAnsi" w:cstheme="minorHAnsi"/>
                <w:color w:val="auto"/>
                <w:sz w:val="16"/>
                <w:szCs w:val="16"/>
              </w:rPr>
              <w:t xml:space="preserve">Usage: </w:t>
            </w:r>
            <w:r w:rsidR="00890CCD" w:rsidRPr="00890CCD">
              <w:rPr>
                <w:rFonts w:asciiTheme="minorHAnsi" w:hAnsiTheme="minorHAnsi"/>
                <w:sz w:val="16"/>
                <w:szCs w:val="16"/>
              </w:rPr>
              <w:t>[user] [data source] [action] [job group] [job name] [once only]</w:t>
            </w:r>
          </w:p>
        </w:tc>
      </w:tr>
      <w:tr w:rsidR="003C1C7A" w:rsidRPr="00890CCD" w14:paraId="1932E0EC" w14:textId="77777777" w:rsidTr="00D31C48">
        <w:trPr>
          <w:jc w:val="center"/>
        </w:trPr>
        <w:tc>
          <w:tcPr>
            <w:tcW w:w="0" w:type="auto"/>
            <w:vAlign w:val="center"/>
          </w:tcPr>
          <w:p w14:paraId="6402E2B1" w14:textId="77777777" w:rsidR="003C1C7A" w:rsidRPr="00890CCD" w:rsidRDefault="003C1C7A" w:rsidP="00D31C48">
            <w:pPr>
              <w:jc w:val="center"/>
              <w:rPr>
                <w:rFonts w:asciiTheme="minorHAnsi" w:hAnsiTheme="minorHAnsi" w:cstheme="minorHAnsi"/>
                <w:sz w:val="16"/>
                <w:szCs w:val="16"/>
              </w:rPr>
            </w:pPr>
            <w:r w:rsidRPr="00890CCD">
              <w:rPr>
                <w:rFonts w:asciiTheme="minorHAnsi" w:hAnsiTheme="minorHAnsi" w:cstheme="minorHAnsi"/>
                <w:color w:val="auto"/>
                <w:sz w:val="16"/>
                <w:szCs w:val="16"/>
              </w:rPr>
              <w:t>-9001</w:t>
            </w:r>
          </w:p>
        </w:tc>
        <w:tc>
          <w:tcPr>
            <w:tcW w:w="0" w:type="auto"/>
            <w:vAlign w:val="center"/>
          </w:tcPr>
          <w:p w14:paraId="5DBF9137" w14:textId="562B2857" w:rsidR="003C1C7A" w:rsidRPr="00890CCD" w:rsidRDefault="00600AE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Cannot complete request for Job Name {0} in Job Group {1}</w:t>
            </w:r>
          </w:p>
        </w:tc>
      </w:tr>
      <w:tr w:rsidR="003C1C7A" w:rsidRPr="00890CCD" w14:paraId="63CE9FBD" w14:textId="77777777" w:rsidTr="00D31C48">
        <w:trPr>
          <w:jc w:val="center"/>
        </w:trPr>
        <w:tc>
          <w:tcPr>
            <w:tcW w:w="0" w:type="auto"/>
            <w:vAlign w:val="center"/>
          </w:tcPr>
          <w:p w14:paraId="4FEB6D77" w14:textId="77777777" w:rsidR="003C1C7A" w:rsidRPr="00890CCD" w:rsidRDefault="003C1C7A" w:rsidP="00D31C48">
            <w:pPr>
              <w:jc w:val="center"/>
              <w:rPr>
                <w:rFonts w:asciiTheme="minorHAnsi" w:hAnsiTheme="minorHAnsi" w:cstheme="minorHAnsi"/>
                <w:sz w:val="16"/>
                <w:szCs w:val="16"/>
              </w:rPr>
            </w:pPr>
            <w:r w:rsidRPr="00890CCD">
              <w:rPr>
                <w:rFonts w:asciiTheme="minorHAnsi" w:hAnsiTheme="minorHAnsi" w:cstheme="minorHAnsi"/>
                <w:color w:val="auto"/>
                <w:sz w:val="16"/>
                <w:szCs w:val="16"/>
              </w:rPr>
              <w:t>9000</w:t>
            </w:r>
          </w:p>
        </w:tc>
        <w:tc>
          <w:tcPr>
            <w:tcW w:w="0" w:type="auto"/>
            <w:vAlign w:val="center"/>
          </w:tcPr>
          <w:p w14:paraId="15D33CC2" w14:textId="78150C5B" w:rsidR="003C1C7A" w:rsidRPr="00890CCD" w:rsidRDefault="00600AE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Request has been completed for Job Name {0} in Job Group {1}</w:t>
            </w:r>
          </w:p>
        </w:tc>
      </w:tr>
    </w:tbl>
    <w:p w14:paraId="61D7FC26" w14:textId="77777777" w:rsidR="00B707C6" w:rsidRDefault="00B707C6" w:rsidP="00E10F28">
      <w:pPr>
        <w:pStyle w:val="Heading2"/>
      </w:pPr>
    </w:p>
    <w:p w14:paraId="158B6E25" w14:textId="62F95F64" w:rsidR="00E10F28" w:rsidRDefault="00E10F28" w:rsidP="00E10F28">
      <w:pPr>
        <w:pStyle w:val="Heading2"/>
      </w:pPr>
      <w:bookmarkStart w:id="78" w:name="_Send_REST_Request"/>
      <w:bookmarkStart w:id="79" w:name="_Toc114052241"/>
      <w:bookmarkEnd w:id="78"/>
      <w:r>
        <w:t>Send REST Request</w:t>
      </w:r>
      <w:r w:rsidR="004534DD">
        <w:t xml:space="preserve"> (</w:t>
      </w:r>
      <w:proofErr w:type="spellStart"/>
      <w:r w:rsidR="004534DD">
        <w:t>Mulesoft</w:t>
      </w:r>
      <w:proofErr w:type="spellEnd"/>
      <w:r w:rsidR="004534DD">
        <w:t>)</w:t>
      </w:r>
      <w:bookmarkEnd w:id="79"/>
    </w:p>
    <w:p w14:paraId="210D3C43" w14:textId="77777777" w:rsidR="00E10F28" w:rsidRDefault="00E10F28" w:rsidP="00E10F28">
      <w:pPr>
        <w:rPr>
          <w:rFonts w:cs="Arial"/>
        </w:rPr>
      </w:pPr>
    </w:p>
    <w:p w14:paraId="13CDA05F" w14:textId="77777777" w:rsidR="00E10F28" w:rsidRDefault="00E10F28" w:rsidP="00E10F28">
      <w:pPr>
        <w:rPr>
          <w:rFonts w:cs="Arial"/>
        </w:rPr>
      </w:pPr>
      <w:r w:rsidRPr="00962735">
        <w:rPr>
          <w:rFonts w:cs="Arial"/>
          <w:b/>
        </w:rPr>
        <w:t>Mid-Tier</w:t>
      </w:r>
      <w:r>
        <w:rPr>
          <w:rFonts w:cs="Arial"/>
        </w:rPr>
        <w:t>: Primary only</w:t>
      </w:r>
    </w:p>
    <w:p w14:paraId="528E21AB" w14:textId="77777777" w:rsidR="00E10F28" w:rsidRPr="00795D4F" w:rsidRDefault="00E10F28" w:rsidP="00E10F28">
      <w:pPr>
        <w:rPr>
          <w:rFonts w:cs="Arial"/>
        </w:rPr>
      </w:pPr>
    </w:p>
    <w:p w14:paraId="31AE9010" w14:textId="2A7E4392" w:rsidR="00E10F28" w:rsidRPr="00743D4B" w:rsidRDefault="00E10F28" w:rsidP="00E10F28">
      <w:pPr>
        <w:rPr>
          <w:rFonts w:cs="Arial"/>
          <w:szCs w:val="20"/>
        </w:rPr>
      </w:pPr>
      <w:r w:rsidRPr="00743D4B">
        <w:rPr>
          <w:rFonts w:cs="Arial"/>
          <w:b/>
          <w:szCs w:val="20"/>
        </w:rPr>
        <w:t>Purpose</w:t>
      </w:r>
      <w:r w:rsidRPr="00743D4B">
        <w:rPr>
          <w:rFonts w:cs="Arial"/>
          <w:szCs w:val="20"/>
        </w:rPr>
        <w:t xml:space="preserve">: </w:t>
      </w:r>
      <w:r w:rsidR="000A44E4">
        <w:rPr>
          <w:rFonts w:cs="Arial"/>
        </w:rPr>
        <w:t xml:space="preserve">Sends a web </w:t>
      </w:r>
      <w:r w:rsidR="00314236">
        <w:rPr>
          <w:rFonts w:cs="Arial"/>
        </w:rPr>
        <w:t>GET, POST, PUT</w:t>
      </w:r>
      <w:r w:rsidR="00C25417">
        <w:rPr>
          <w:rFonts w:cs="Arial"/>
        </w:rPr>
        <w:t xml:space="preserve"> or DELETE </w:t>
      </w:r>
      <w:r w:rsidR="000A44E4">
        <w:rPr>
          <w:rFonts w:cs="Arial"/>
        </w:rPr>
        <w:t>request</w:t>
      </w:r>
      <w:r w:rsidR="00347EFB">
        <w:rPr>
          <w:rFonts w:cs="Arial"/>
        </w:rPr>
        <w:t xml:space="preserve"> with parameters to an end point</w:t>
      </w:r>
      <w:r w:rsidR="00314236">
        <w:rPr>
          <w:rFonts w:cs="Arial"/>
        </w:rPr>
        <w:t xml:space="preserve"> and displays the response.</w:t>
      </w:r>
    </w:p>
    <w:p w14:paraId="10D981B8" w14:textId="77777777" w:rsidR="00E10F28" w:rsidRPr="00795D4F" w:rsidRDefault="00E10F28" w:rsidP="00E10F28">
      <w:pPr>
        <w:rPr>
          <w:rFonts w:cs="Arial"/>
        </w:rPr>
      </w:pPr>
    </w:p>
    <w:p w14:paraId="43908422" w14:textId="32DE1064" w:rsidR="009C009E" w:rsidRPr="00670395" w:rsidRDefault="009C009E" w:rsidP="009C009E">
      <w:pPr>
        <w:rPr>
          <w:bCs/>
          <w:sz w:val="24"/>
        </w:rPr>
      </w:pPr>
      <w:r w:rsidRPr="00670395">
        <w:rPr>
          <w:rFonts w:cs="Arial"/>
          <w:b/>
          <w:color w:val="auto"/>
        </w:rPr>
        <w:t xml:space="preserve">Usage: </w:t>
      </w:r>
      <w:r w:rsidRPr="00670395">
        <w:rPr>
          <w:rFonts w:cs="Arial"/>
          <w:bCs/>
          <w:color w:val="auto"/>
        </w:rPr>
        <w:t xml:space="preserve">[GET/POST/PUT/DELETE] [end point] </w:t>
      </w:r>
      <w:proofErr w:type="spellStart"/>
      <w:r w:rsidR="006B6E85">
        <w:rPr>
          <w:rFonts w:cs="Arial"/>
          <w:bCs/>
          <w:color w:val="auto"/>
        </w:rPr>
        <w:t>parms</w:t>
      </w:r>
      <w:proofErr w:type="spellEnd"/>
      <w:proofErr w:type="gramStart"/>
      <w:r w:rsidR="006B6E85">
        <w:rPr>
          <w:rFonts w:cs="Arial"/>
          <w:bCs/>
          <w:color w:val="auto"/>
        </w:rPr>
        <w:t>=</w:t>
      </w:r>
      <w:r w:rsidRPr="00670395">
        <w:rPr>
          <w:rFonts w:cs="Arial"/>
          <w:bCs/>
          <w:color w:val="auto"/>
        </w:rPr>
        <w:t>[</w:t>
      </w:r>
      <w:proofErr w:type="gramEnd"/>
      <w:r w:rsidRPr="00670395">
        <w:rPr>
          <w:rFonts w:cs="Arial"/>
          <w:bCs/>
          <w:color w:val="auto"/>
        </w:rPr>
        <w:t xml:space="preserve">parameters] </w:t>
      </w:r>
      <w:proofErr w:type="spellStart"/>
      <w:r w:rsidR="006B6E85">
        <w:rPr>
          <w:rFonts w:cs="Arial"/>
          <w:bCs/>
          <w:color w:val="auto"/>
        </w:rPr>
        <w:t>json</w:t>
      </w:r>
      <w:proofErr w:type="spellEnd"/>
      <w:r w:rsidR="006B6E85">
        <w:rPr>
          <w:rFonts w:cs="Arial"/>
          <w:bCs/>
          <w:color w:val="auto"/>
        </w:rPr>
        <w:t>=</w:t>
      </w:r>
      <w:r w:rsidRPr="00670395">
        <w:rPr>
          <w:rFonts w:cs="Arial"/>
          <w:bCs/>
          <w:color w:val="auto"/>
        </w:rPr>
        <w:t>[</w:t>
      </w:r>
      <w:proofErr w:type="spellStart"/>
      <w:r w:rsidRPr="00670395">
        <w:rPr>
          <w:rFonts w:cs="Arial"/>
          <w:bCs/>
          <w:color w:val="auto"/>
        </w:rPr>
        <w:t>json</w:t>
      </w:r>
      <w:proofErr w:type="spellEnd"/>
      <w:r w:rsidRPr="00670395">
        <w:rPr>
          <w:rFonts w:cs="Arial"/>
          <w:bCs/>
          <w:color w:val="auto"/>
        </w:rPr>
        <w:t xml:space="preserve"> path]</w:t>
      </w:r>
      <w:r w:rsidR="00BD1F8E">
        <w:rPr>
          <w:rFonts w:cs="Arial"/>
          <w:bCs/>
          <w:color w:val="auto"/>
        </w:rPr>
        <w:t xml:space="preserve"> </w:t>
      </w:r>
      <w:r w:rsidR="006B6E85">
        <w:rPr>
          <w:rFonts w:cs="Arial"/>
          <w:bCs/>
          <w:color w:val="auto"/>
        </w:rPr>
        <w:t>timeout=</w:t>
      </w:r>
      <w:r w:rsidR="00BD1F8E">
        <w:rPr>
          <w:rFonts w:cs="Arial"/>
          <w:bCs/>
          <w:color w:val="auto"/>
        </w:rPr>
        <w:t>[timeout]</w:t>
      </w:r>
    </w:p>
    <w:p w14:paraId="0124B256" w14:textId="77777777" w:rsidR="00E10F28" w:rsidRDefault="00E10F28" w:rsidP="00E10F28">
      <w:pPr>
        <w:rPr>
          <w:rFonts w:cs="Arial"/>
          <w:color w:val="auto"/>
        </w:rPr>
      </w:pPr>
    </w:p>
    <w:p w14:paraId="77DA3C26" w14:textId="77777777" w:rsidR="00E10F28" w:rsidRDefault="00E10F28" w:rsidP="00E10F28">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843"/>
        <w:gridCol w:w="4987"/>
      </w:tblGrid>
      <w:tr w:rsidR="00E10F28" w:rsidRPr="00631DAB" w14:paraId="14504253" w14:textId="77777777" w:rsidTr="004D7915">
        <w:trPr>
          <w:jc w:val="center"/>
        </w:trPr>
        <w:tc>
          <w:tcPr>
            <w:tcW w:w="0" w:type="auto"/>
            <w:shd w:val="clear" w:color="auto" w:fill="005596" w:themeFill="text2"/>
            <w:vAlign w:val="center"/>
          </w:tcPr>
          <w:p w14:paraId="0A426368" w14:textId="77777777" w:rsidR="00E10F28" w:rsidRPr="00631DAB" w:rsidRDefault="00E10F28" w:rsidP="004D791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FEC38EA" w14:textId="77777777" w:rsidR="00E10F28" w:rsidRPr="00631DAB" w:rsidRDefault="00E10F28"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11D68" w:rsidRPr="00631DAB" w14:paraId="1DBCE06C" w14:textId="77777777" w:rsidTr="004D7915">
        <w:trPr>
          <w:jc w:val="center"/>
        </w:trPr>
        <w:tc>
          <w:tcPr>
            <w:tcW w:w="0" w:type="auto"/>
            <w:vAlign w:val="center"/>
          </w:tcPr>
          <w:p w14:paraId="660D3168" w14:textId="14A1C1AA" w:rsidR="00311D68" w:rsidRPr="00B650A8" w:rsidRDefault="00311D68" w:rsidP="00311D68">
            <w:pPr>
              <w:jc w:val="left"/>
              <w:rPr>
                <w:rFonts w:asciiTheme="minorHAnsi" w:hAnsiTheme="minorHAnsi" w:cstheme="minorHAnsi"/>
                <w:sz w:val="16"/>
                <w:szCs w:val="16"/>
              </w:rPr>
            </w:pPr>
            <w:r>
              <w:rPr>
                <w:rFonts w:asciiTheme="minorHAnsi" w:hAnsiTheme="minorHAnsi" w:cstheme="minorHAnsi"/>
                <w:color w:val="auto"/>
                <w:sz w:val="16"/>
                <w:szCs w:val="16"/>
              </w:rPr>
              <w:t>method</w:t>
            </w:r>
          </w:p>
        </w:tc>
        <w:tc>
          <w:tcPr>
            <w:tcW w:w="0" w:type="auto"/>
          </w:tcPr>
          <w:p w14:paraId="232D5905" w14:textId="3EF5C0B4" w:rsidR="00311D68" w:rsidRPr="00631DAB" w:rsidRDefault="00311D68" w:rsidP="007003E9">
            <w:pPr>
              <w:jc w:val="left"/>
              <w:rPr>
                <w:rFonts w:asciiTheme="minorHAnsi" w:hAnsiTheme="minorHAnsi" w:cstheme="minorHAnsi"/>
                <w:color w:val="auto"/>
                <w:sz w:val="16"/>
                <w:szCs w:val="16"/>
              </w:rPr>
            </w:pPr>
            <w:r w:rsidRPr="007003E9">
              <w:rPr>
                <w:rFonts w:asciiTheme="minorHAnsi" w:hAnsiTheme="minorHAnsi" w:cstheme="minorHAnsi"/>
                <w:color w:val="auto"/>
                <w:sz w:val="16"/>
                <w:szCs w:val="16"/>
              </w:rPr>
              <w:t>One of the following values: GET, POST, PUT and DELETE</w:t>
            </w:r>
            <w:r w:rsidR="00094BB1">
              <w:rPr>
                <w:rFonts w:asciiTheme="minorHAnsi" w:hAnsiTheme="minorHAnsi" w:cstheme="minorHAnsi"/>
                <w:color w:val="auto"/>
                <w:sz w:val="16"/>
                <w:szCs w:val="16"/>
              </w:rPr>
              <w:t>.  Required</w:t>
            </w:r>
          </w:p>
        </w:tc>
      </w:tr>
      <w:tr w:rsidR="00AD1EE3" w:rsidRPr="00631DAB" w14:paraId="27259E6F" w14:textId="77777777" w:rsidTr="004D7915">
        <w:trPr>
          <w:jc w:val="center"/>
        </w:trPr>
        <w:tc>
          <w:tcPr>
            <w:tcW w:w="0" w:type="auto"/>
            <w:vAlign w:val="center"/>
          </w:tcPr>
          <w:p w14:paraId="71FA4D46" w14:textId="003064A1" w:rsidR="00AD1EE3" w:rsidRPr="00B650A8" w:rsidRDefault="00AD1EE3" w:rsidP="00AD1EE3">
            <w:pPr>
              <w:jc w:val="left"/>
              <w:rPr>
                <w:rFonts w:asciiTheme="minorHAnsi" w:hAnsiTheme="minorHAnsi" w:cstheme="minorHAnsi"/>
                <w:sz w:val="16"/>
                <w:szCs w:val="16"/>
              </w:rPr>
            </w:pPr>
            <w:r>
              <w:rPr>
                <w:rFonts w:asciiTheme="minorHAnsi" w:hAnsiTheme="minorHAnsi" w:cstheme="minorHAnsi"/>
                <w:color w:val="auto"/>
                <w:sz w:val="16"/>
                <w:szCs w:val="16"/>
              </w:rPr>
              <w:t>end point</w:t>
            </w:r>
          </w:p>
        </w:tc>
        <w:tc>
          <w:tcPr>
            <w:tcW w:w="0" w:type="auto"/>
          </w:tcPr>
          <w:p w14:paraId="2A735F8E" w14:textId="2E77C2A6" w:rsidR="00AD1EE3" w:rsidRPr="00631DAB" w:rsidRDefault="00AD1EE3" w:rsidP="007003E9">
            <w:pPr>
              <w:jc w:val="left"/>
              <w:rPr>
                <w:rFonts w:asciiTheme="minorHAnsi" w:hAnsiTheme="minorHAnsi" w:cstheme="minorHAnsi"/>
                <w:color w:val="auto"/>
                <w:sz w:val="16"/>
                <w:szCs w:val="16"/>
              </w:rPr>
            </w:pPr>
            <w:r w:rsidRPr="007003E9">
              <w:rPr>
                <w:rFonts w:asciiTheme="minorHAnsi" w:hAnsiTheme="minorHAnsi" w:cstheme="minorHAnsi"/>
                <w:color w:val="auto"/>
                <w:sz w:val="16"/>
                <w:szCs w:val="16"/>
              </w:rPr>
              <w:t>URL of the API.</w:t>
            </w:r>
            <w:r w:rsidR="00466022">
              <w:rPr>
                <w:rFonts w:asciiTheme="minorHAnsi" w:hAnsiTheme="minorHAnsi" w:cstheme="minorHAnsi"/>
                <w:color w:val="auto"/>
                <w:sz w:val="16"/>
                <w:szCs w:val="16"/>
              </w:rPr>
              <w:t xml:space="preserve">  Required</w:t>
            </w:r>
          </w:p>
        </w:tc>
      </w:tr>
      <w:tr w:rsidR="00AA75A7" w:rsidRPr="00631DAB" w14:paraId="1C5C8983" w14:textId="77777777" w:rsidTr="004D7915">
        <w:trPr>
          <w:jc w:val="center"/>
        </w:trPr>
        <w:tc>
          <w:tcPr>
            <w:tcW w:w="0" w:type="auto"/>
            <w:vAlign w:val="center"/>
          </w:tcPr>
          <w:p w14:paraId="693BC59D" w14:textId="1F4FEC76" w:rsidR="00AA75A7" w:rsidRPr="00B650A8" w:rsidRDefault="00F01D95" w:rsidP="00AA75A7">
            <w:pPr>
              <w:jc w:val="left"/>
              <w:rPr>
                <w:rFonts w:asciiTheme="minorHAnsi" w:hAnsiTheme="minorHAnsi" w:cstheme="minorHAnsi"/>
                <w:sz w:val="16"/>
                <w:szCs w:val="16"/>
              </w:rPr>
            </w:pPr>
            <w:proofErr w:type="spellStart"/>
            <w:r>
              <w:rPr>
                <w:rFonts w:asciiTheme="minorHAnsi" w:hAnsiTheme="minorHAnsi" w:cstheme="minorHAnsi"/>
                <w:color w:val="auto"/>
                <w:sz w:val="16"/>
                <w:szCs w:val="16"/>
              </w:rPr>
              <w:t>parms</w:t>
            </w:r>
            <w:proofErr w:type="spellEnd"/>
          </w:p>
        </w:tc>
        <w:tc>
          <w:tcPr>
            <w:tcW w:w="0" w:type="auto"/>
          </w:tcPr>
          <w:p w14:paraId="35190834" w14:textId="116B4153" w:rsidR="00AA75A7" w:rsidRPr="00631DAB" w:rsidRDefault="00AA75A7" w:rsidP="007003E9">
            <w:pPr>
              <w:jc w:val="left"/>
              <w:rPr>
                <w:rFonts w:asciiTheme="minorHAnsi" w:hAnsiTheme="minorHAnsi" w:cstheme="minorHAnsi"/>
                <w:color w:val="auto"/>
                <w:sz w:val="16"/>
                <w:szCs w:val="16"/>
              </w:rPr>
            </w:pPr>
            <w:r w:rsidRPr="007003E9">
              <w:rPr>
                <w:rFonts w:asciiTheme="minorHAnsi" w:hAnsiTheme="minorHAnsi" w:cstheme="minorHAnsi"/>
                <w:color w:val="auto"/>
                <w:sz w:val="16"/>
                <w:szCs w:val="16"/>
              </w:rPr>
              <w:t>Parameter string to append to the API URL.</w:t>
            </w:r>
          </w:p>
        </w:tc>
      </w:tr>
      <w:tr w:rsidR="007003E9" w:rsidRPr="00631DAB" w14:paraId="40A801C9" w14:textId="77777777" w:rsidTr="004D7915">
        <w:trPr>
          <w:jc w:val="center"/>
        </w:trPr>
        <w:tc>
          <w:tcPr>
            <w:tcW w:w="0" w:type="auto"/>
            <w:vAlign w:val="center"/>
          </w:tcPr>
          <w:p w14:paraId="629B0A88" w14:textId="168F8204" w:rsidR="007003E9" w:rsidRDefault="00F01D95" w:rsidP="007003E9">
            <w:pPr>
              <w:jc w:val="left"/>
              <w:rPr>
                <w:rFonts w:asciiTheme="minorHAnsi" w:hAnsiTheme="minorHAnsi" w:cstheme="minorHAnsi"/>
                <w:color w:val="auto"/>
                <w:sz w:val="16"/>
                <w:szCs w:val="16"/>
              </w:rPr>
            </w:pPr>
            <w:proofErr w:type="spellStart"/>
            <w:r>
              <w:rPr>
                <w:rFonts w:asciiTheme="minorHAnsi" w:hAnsiTheme="minorHAnsi" w:cstheme="minorHAnsi"/>
                <w:color w:val="auto"/>
                <w:sz w:val="16"/>
                <w:szCs w:val="16"/>
              </w:rPr>
              <w:t>json</w:t>
            </w:r>
            <w:proofErr w:type="spellEnd"/>
          </w:p>
        </w:tc>
        <w:tc>
          <w:tcPr>
            <w:tcW w:w="0" w:type="auto"/>
          </w:tcPr>
          <w:p w14:paraId="70EFF572" w14:textId="638CC7AD" w:rsidR="007003E9" w:rsidRDefault="007003E9" w:rsidP="007003E9">
            <w:pPr>
              <w:jc w:val="left"/>
              <w:rPr>
                <w:rFonts w:asciiTheme="minorHAnsi" w:hAnsiTheme="minorHAnsi" w:cstheme="minorHAnsi"/>
                <w:color w:val="auto"/>
                <w:sz w:val="16"/>
                <w:szCs w:val="16"/>
              </w:rPr>
            </w:pPr>
            <w:r w:rsidRPr="007003E9">
              <w:rPr>
                <w:rFonts w:asciiTheme="minorHAnsi" w:hAnsiTheme="minorHAnsi" w:cstheme="minorHAnsi"/>
                <w:color w:val="auto"/>
                <w:sz w:val="16"/>
                <w:szCs w:val="16"/>
              </w:rPr>
              <w:t>File Path to JSON data to be sent as payload to the API.</w:t>
            </w:r>
          </w:p>
        </w:tc>
      </w:tr>
      <w:tr w:rsidR="00FF342B" w:rsidRPr="00631DAB" w14:paraId="2AA5A903" w14:textId="77777777" w:rsidTr="004D7915">
        <w:trPr>
          <w:jc w:val="center"/>
        </w:trPr>
        <w:tc>
          <w:tcPr>
            <w:tcW w:w="0" w:type="auto"/>
            <w:vAlign w:val="center"/>
          </w:tcPr>
          <w:p w14:paraId="7C46901F" w14:textId="028A3BCA" w:rsidR="00FF342B" w:rsidRDefault="00FF342B" w:rsidP="007003E9">
            <w:pPr>
              <w:jc w:val="left"/>
              <w:rPr>
                <w:rFonts w:asciiTheme="minorHAnsi" w:hAnsiTheme="minorHAnsi" w:cstheme="minorHAnsi"/>
                <w:color w:val="auto"/>
                <w:sz w:val="16"/>
                <w:szCs w:val="16"/>
              </w:rPr>
            </w:pPr>
            <w:r>
              <w:rPr>
                <w:rFonts w:asciiTheme="minorHAnsi" w:hAnsiTheme="minorHAnsi" w:cstheme="minorHAnsi"/>
                <w:color w:val="auto"/>
                <w:sz w:val="16"/>
                <w:szCs w:val="16"/>
              </w:rPr>
              <w:t>timeout</w:t>
            </w:r>
          </w:p>
        </w:tc>
        <w:tc>
          <w:tcPr>
            <w:tcW w:w="0" w:type="auto"/>
          </w:tcPr>
          <w:p w14:paraId="3A13F4DE" w14:textId="085FA13E" w:rsidR="00FF342B" w:rsidRPr="007003E9" w:rsidRDefault="00FF342B" w:rsidP="007003E9">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Timeout in seconds </w:t>
            </w:r>
            <w:r w:rsidR="00876D21">
              <w:rPr>
                <w:rFonts w:asciiTheme="minorHAnsi" w:hAnsiTheme="minorHAnsi" w:cstheme="minorHAnsi"/>
                <w:color w:val="auto"/>
                <w:sz w:val="16"/>
                <w:szCs w:val="16"/>
              </w:rPr>
              <w:t>for the request to complete.  100 is the default value.</w:t>
            </w:r>
          </w:p>
        </w:tc>
      </w:tr>
    </w:tbl>
    <w:p w14:paraId="2514192B" w14:textId="77777777" w:rsidR="00E10F28" w:rsidRPr="00B650A8" w:rsidRDefault="00E10F28" w:rsidP="00E10F28">
      <w:pPr>
        <w:rPr>
          <w:rFonts w:cs="Arial"/>
          <w:color w:val="auto"/>
        </w:rPr>
      </w:pPr>
    </w:p>
    <w:p w14:paraId="0F165167" w14:textId="77777777" w:rsidR="00E10F28" w:rsidRDefault="00E10F28" w:rsidP="00E10F28">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7415"/>
      </w:tblGrid>
      <w:tr w:rsidR="00E10F28" w:rsidRPr="0067354F" w14:paraId="0F505527" w14:textId="77777777" w:rsidTr="004D7915">
        <w:trPr>
          <w:jc w:val="center"/>
        </w:trPr>
        <w:tc>
          <w:tcPr>
            <w:tcW w:w="0" w:type="auto"/>
            <w:shd w:val="clear" w:color="auto" w:fill="005596" w:themeFill="text2"/>
            <w:vAlign w:val="center"/>
          </w:tcPr>
          <w:p w14:paraId="663D9A88" w14:textId="77777777" w:rsidR="00E10F28" w:rsidRPr="0067354F" w:rsidRDefault="00E10F28" w:rsidP="004D7915">
            <w:pPr>
              <w:jc w:val="center"/>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45E437F" w14:textId="77777777" w:rsidR="00E10F28" w:rsidRPr="0067354F" w:rsidRDefault="00E10F28" w:rsidP="004D7915">
            <w:pPr>
              <w:jc w:val="left"/>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Message</w:t>
            </w:r>
          </w:p>
        </w:tc>
      </w:tr>
      <w:tr w:rsidR="00E10F28" w:rsidRPr="0067354F" w14:paraId="556574B9" w14:textId="77777777" w:rsidTr="004D7915">
        <w:trPr>
          <w:jc w:val="center"/>
        </w:trPr>
        <w:tc>
          <w:tcPr>
            <w:tcW w:w="0" w:type="auto"/>
            <w:vAlign w:val="center"/>
          </w:tcPr>
          <w:p w14:paraId="17DF6FDE" w14:textId="77777777" w:rsidR="00E10F28" w:rsidRPr="0067354F" w:rsidRDefault="00E10F28" w:rsidP="004D7915">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-9002</w:t>
            </w:r>
          </w:p>
        </w:tc>
        <w:tc>
          <w:tcPr>
            <w:tcW w:w="0" w:type="auto"/>
            <w:vAlign w:val="center"/>
          </w:tcPr>
          <w:p w14:paraId="71D3620D" w14:textId="5C32C399" w:rsidR="00E10F28" w:rsidRPr="00A92EBD" w:rsidRDefault="00E10F28" w:rsidP="004D7915">
            <w:pPr>
              <w:autoSpaceDE w:val="0"/>
              <w:autoSpaceDN w:val="0"/>
              <w:adjustRightInd w:val="0"/>
              <w:jc w:val="left"/>
              <w:rPr>
                <w:rFonts w:cs="Arial"/>
                <w:color w:val="auto"/>
                <w:sz w:val="16"/>
                <w:szCs w:val="16"/>
              </w:rPr>
            </w:pPr>
            <w:r w:rsidRPr="00A92EBD">
              <w:rPr>
                <w:rFonts w:cs="Arial"/>
                <w:color w:val="auto"/>
                <w:sz w:val="16"/>
                <w:szCs w:val="16"/>
              </w:rPr>
              <w:t xml:space="preserve">Usage: </w:t>
            </w:r>
            <w:r w:rsidR="00A92EBD" w:rsidRPr="00A92EBD">
              <w:rPr>
                <w:rFonts w:cs="Arial"/>
                <w:color w:val="auto"/>
                <w:sz w:val="16"/>
                <w:szCs w:val="16"/>
              </w:rPr>
              <w:t xml:space="preserve">[GET/POST/PUT/DELETE] [end point] </w:t>
            </w:r>
            <w:proofErr w:type="spellStart"/>
            <w:r w:rsidR="00E82249">
              <w:rPr>
                <w:rFonts w:cs="Arial"/>
                <w:color w:val="auto"/>
                <w:sz w:val="16"/>
                <w:szCs w:val="16"/>
              </w:rPr>
              <w:t>parms</w:t>
            </w:r>
            <w:proofErr w:type="spellEnd"/>
            <w:r w:rsidR="00E82249">
              <w:rPr>
                <w:rFonts w:cs="Arial"/>
                <w:color w:val="auto"/>
                <w:sz w:val="16"/>
                <w:szCs w:val="16"/>
              </w:rPr>
              <w:t>=</w:t>
            </w:r>
            <w:r w:rsidR="00A92EBD" w:rsidRPr="00A92EBD">
              <w:rPr>
                <w:rFonts w:cs="Arial"/>
                <w:color w:val="auto"/>
                <w:sz w:val="16"/>
                <w:szCs w:val="16"/>
              </w:rPr>
              <w:t xml:space="preserve">[parameters] </w:t>
            </w:r>
            <w:proofErr w:type="spellStart"/>
            <w:r w:rsidR="00E82249">
              <w:rPr>
                <w:rFonts w:cs="Arial"/>
                <w:color w:val="auto"/>
                <w:sz w:val="16"/>
                <w:szCs w:val="16"/>
              </w:rPr>
              <w:t>json</w:t>
            </w:r>
            <w:proofErr w:type="spellEnd"/>
            <w:r w:rsidR="00E82249">
              <w:rPr>
                <w:rFonts w:cs="Arial"/>
                <w:color w:val="auto"/>
                <w:sz w:val="16"/>
                <w:szCs w:val="16"/>
              </w:rPr>
              <w:t>=</w:t>
            </w:r>
            <w:r w:rsidR="00A92EBD" w:rsidRPr="00A92EBD">
              <w:rPr>
                <w:rFonts w:cs="Arial"/>
                <w:color w:val="auto"/>
                <w:sz w:val="16"/>
                <w:szCs w:val="16"/>
              </w:rPr>
              <w:t>[</w:t>
            </w:r>
            <w:proofErr w:type="spellStart"/>
            <w:r w:rsidR="00A92EBD" w:rsidRPr="00A92EBD">
              <w:rPr>
                <w:rFonts w:cs="Arial"/>
                <w:color w:val="auto"/>
                <w:sz w:val="16"/>
                <w:szCs w:val="16"/>
              </w:rPr>
              <w:t>json</w:t>
            </w:r>
            <w:proofErr w:type="spellEnd"/>
            <w:r w:rsidR="00A92EBD" w:rsidRPr="00A92EBD">
              <w:rPr>
                <w:rFonts w:cs="Arial"/>
                <w:color w:val="auto"/>
                <w:sz w:val="16"/>
                <w:szCs w:val="16"/>
              </w:rPr>
              <w:t xml:space="preserve"> path] </w:t>
            </w:r>
            <w:r w:rsidR="00E82249">
              <w:rPr>
                <w:rFonts w:cs="Arial"/>
                <w:color w:val="auto"/>
                <w:sz w:val="16"/>
                <w:szCs w:val="16"/>
              </w:rPr>
              <w:t>timeout=</w:t>
            </w:r>
            <w:r w:rsidR="00A92EBD" w:rsidRPr="00A92EBD">
              <w:rPr>
                <w:rFonts w:cs="Arial"/>
                <w:color w:val="auto"/>
                <w:sz w:val="16"/>
                <w:szCs w:val="16"/>
              </w:rPr>
              <w:t>[timeout]</w:t>
            </w:r>
          </w:p>
        </w:tc>
      </w:tr>
      <w:tr w:rsidR="00E10F28" w:rsidRPr="0067354F" w14:paraId="714FF2BC" w14:textId="77777777" w:rsidTr="004D7915">
        <w:trPr>
          <w:jc w:val="center"/>
        </w:trPr>
        <w:tc>
          <w:tcPr>
            <w:tcW w:w="0" w:type="auto"/>
            <w:vAlign w:val="center"/>
          </w:tcPr>
          <w:p w14:paraId="303BBB8B" w14:textId="77777777" w:rsidR="00E10F28" w:rsidRPr="0067354F" w:rsidRDefault="00E10F28" w:rsidP="004D7915">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-9001</w:t>
            </w:r>
          </w:p>
        </w:tc>
        <w:tc>
          <w:tcPr>
            <w:tcW w:w="0" w:type="auto"/>
            <w:vAlign w:val="center"/>
          </w:tcPr>
          <w:p w14:paraId="7E969145" w14:textId="550BE67E" w:rsidR="00E10F28" w:rsidRPr="00AD69D2" w:rsidRDefault="00185BDC" w:rsidP="004D7915">
            <w:pPr>
              <w:autoSpaceDE w:val="0"/>
              <w:autoSpaceDN w:val="0"/>
              <w:adjustRightInd w:val="0"/>
              <w:jc w:val="left"/>
              <w:rPr>
                <w:rFonts w:cs="Arial"/>
                <w:color w:val="auto"/>
                <w:sz w:val="16"/>
                <w:szCs w:val="16"/>
              </w:rPr>
            </w:pPr>
            <w:r w:rsidRPr="00664290">
              <w:rPr>
                <w:rFonts w:cs="Arial"/>
                <w:color w:val="auto"/>
                <w:sz w:val="16"/>
                <w:szCs w:val="16"/>
              </w:rPr>
              <w:t xml:space="preserve">Command succeeded for </w:t>
            </w:r>
            <w:proofErr w:type="spellStart"/>
            <w:r w:rsidRPr="00664290">
              <w:rPr>
                <w:rFonts w:cs="Arial"/>
                <w:color w:val="auto"/>
                <w:sz w:val="16"/>
                <w:szCs w:val="16"/>
              </w:rPr>
              <w:t>url</w:t>
            </w:r>
            <w:proofErr w:type="spellEnd"/>
            <w:r w:rsidRPr="00664290">
              <w:rPr>
                <w:rFonts w:cs="Arial"/>
                <w:color w:val="auto"/>
                <w:sz w:val="16"/>
                <w:szCs w:val="16"/>
              </w:rPr>
              <w:t xml:space="preserve"> [</w:t>
            </w:r>
            <w:r w:rsidR="00664290" w:rsidRPr="00664290">
              <w:rPr>
                <w:rFonts w:cs="Arial"/>
                <w:color w:val="auto"/>
                <w:sz w:val="16"/>
                <w:szCs w:val="16"/>
              </w:rPr>
              <w:t>end point]</w:t>
            </w:r>
          </w:p>
        </w:tc>
      </w:tr>
      <w:tr w:rsidR="00E10F28" w:rsidRPr="0067354F" w14:paraId="3B7A3343" w14:textId="77777777" w:rsidTr="004D7915">
        <w:trPr>
          <w:jc w:val="center"/>
        </w:trPr>
        <w:tc>
          <w:tcPr>
            <w:tcW w:w="0" w:type="auto"/>
            <w:vAlign w:val="center"/>
          </w:tcPr>
          <w:p w14:paraId="231FFB14" w14:textId="77777777" w:rsidR="00E10F28" w:rsidRPr="0067354F" w:rsidRDefault="00E10F28" w:rsidP="004D7915">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1CEFED95" w14:textId="2AA6DDDE" w:rsidR="00E10F28" w:rsidRPr="00664290" w:rsidRDefault="00664290" w:rsidP="004D7915">
            <w:pPr>
              <w:autoSpaceDE w:val="0"/>
              <w:autoSpaceDN w:val="0"/>
              <w:adjustRightInd w:val="0"/>
              <w:jc w:val="left"/>
              <w:rPr>
                <w:rFonts w:cs="Arial"/>
                <w:color w:val="auto"/>
                <w:sz w:val="16"/>
                <w:szCs w:val="16"/>
              </w:rPr>
            </w:pPr>
            <w:r w:rsidRPr="00664290">
              <w:rPr>
                <w:rFonts w:cs="Arial"/>
                <w:color w:val="auto"/>
                <w:sz w:val="16"/>
                <w:szCs w:val="16"/>
              </w:rPr>
              <w:t xml:space="preserve">Command failed for </w:t>
            </w:r>
            <w:proofErr w:type="spellStart"/>
            <w:r w:rsidRPr="00664290">
              <w:rPr>
                <w:rFonts w:cs="Arial"/>
                <w:color w:val="auto"/>
                <w:sz w:val="16"/>
                <w:szCs w:val="16"/>
              </w:rPr>
              <w:t>url</w:t>
            </w:r>
            <w:proofErr w:type="spellEnd"/>
            <w:r w:rsidRPr="00664290">
              <w:rPr>
                <w:rFonts w:cs="Arial"/>
                <w:color w:val="auto"/>
                <w:sz w:val="16"/>
                <w:szCs w:val="16"/>
              </w:rPr>
              <w:t xml:space="preserve"> [end point]</w:t>
            </w:r>
          </w:p>
        </w:tc>
      </w:tr>
    </w:tbl>
    <w:p w14:paraId="42964B7F" w14:textId="77777777" w:rsidR="00B707C6" w:rsidRDefault="00B707C6" w:rsidP="00BE25A7">
      <w:pPr>
        <w:pStyle w:val="Heading2"/>
      </w:pPr>
    </w:p>
    <w:p w14:paraId="7C7AADEF" w14:textId="46F8670D" w:rsidR="00BE25A7" w:rsidRDefault="00BE25A7" w:rsidP="00BE25A7">
      <w:pPr>
        <w:pStyle w:val="Heading2"/>
      </w:pPr>
      <w:bookmarkStart w:id="80" w:name="_Toc114052242"/>
      <w:r>
        <w:t>Start</w:t>
      </w:r>
      <w:r w:rsidR="005A6F26">
        <w:t xml:space="preserve"> </w:t>
      </w:r>
      <w:r>
        <w:t>Process</w:t>
      </w:r>
      <w:bookmarkEnd w:id="80"/>
    </w:p>
    <w:p w14:paraId="096F98F2" w14:textId="77777777" w:rsidR="00962735" w:rsidRDefault="00962735" w:rsidP="00962735">
      <w:pPr>
        <w:rPr>
          <w:rFonts w:cs="Arial"/>
        </w:rPr>
      </w:pPr>
      <w:r w:rsidRPr="00962735">
        <w:rPr>
          <w:rFonts w:cs="Arial"/>
          <w:b/>
        </w:rPr>
        <w:t>Mid-Tier</w:t>
      </w:r>
      <w:r>
        <w:rPr>
          <w:rFonts w:cs="Arial"/>
        </w:rPr>
        <w:t>: Primary and Secondary</w:t>
      </w:r>
    </w:p>
    <w:p w14:paraId="194B3DC7" w14:textId="77777777" w:rsidR="00962735" w:rsidRPr="00962735" w:rsidRDefault="00962735" w:rsidP="00962735"/>
    <w:p w14:paraId="768DC82B" w14:textId="77777777" w:rsidR="0080426D" w:rsidRDefault="0080426D" w:rsidP="0080426D">
      <w:r w:rsidRPr="00493292">
        <w:rPr>
          <w:b/>
        </w:rPr>
        <w:t>Purpose</w:t>
      </w:r>
      <w:r>
        <w:t>:</w:t>
      </w:r>
      <w:r w:rsidR="00493292">
        <w:t xml:space="preserve"> To start one or more processes in the background and wait for the processes to complete.</w:t>
      </w:r>
    </w:p>
    <w:p w14:paraId="38450166" w14:textId="77777777" w:rsidR="00493292" w:rsidRDefault="00493292" w:rsidP="0080426D"/>
    <w:p w14:paraId="4A536F8F" w14:textId="130D527D" w:rsidR="00493292" w:rsidRDefault="00493292" w:rsidP="00493292">
      <w:r w:rsidRPr="00493292">
        <w:rPr>
          <w:b/>
        </w:rPr>
        <w:t>Usage</w:t>
      </w:r>
      <w:r w:rsidRPr="00631DAB">
        <w:t xml:space="preserve">: </w:t>
      </w:r>
      <w:proofErr w:type="spellStart"/>
      <w:r w:rsidR="001916EE">
        <w:t>StartProcess</w:t>
      </w:r>
      <w:proofErr w:type="spellEnd"/>
      <w:r w:rsidR="001916EE">
        <w:t xml:space="preserve"> </w:t>
      </w:r>
      <w:r w:rsidR="00801BB9">
        <w:t>[</w:t>
      </w:r>
      <w:proofErr w:type="spellStart"/>
      <w:r w:rsidR="00801BB9">
        <w:t>num</w:t>
      </w:r>
      <w:proofErr w:type="spellEnd"/>
      <w:r w:rsidR="00801BB9">
        <w:t xml:space="preserve"> concurrent processes] </w:t>
      </w:r>
      <w:r w:rsidRPr="00631DAB">
        <w:t>[command line] ...</w:t>
      </w:r>
      <w:r w:rsidR="00AF2B0A">
        <w:t xml:space="preserve"> [ruleset xml file]</w:t>
      </w:r>
    </w:p>
    <w:p w14:paraId="7DEBA20E" w14:textId="77777777" w:rsidR="00493292" w:rsidRDefault="00493292" w:rsidP="00493292"/>
    <w:p w14:paraId="53B4DC82" w14:textId="77777777" w:rsidR="0008334D" w:rsidRDefault="003205A7" w:rsidP="003205A7">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2088"/>
        <w:gridCol w:w="7488"/>
      </w:tblGrid>
      <w:tr w:rsidR="003205A7" w:rsidRPr="00631DAB" w14:paraId="586CF84B" w14:textId="77777777" w:rsidTr="00801BB9">
        <w:trPr>
          <w:jc w:val="center"/>
        </w:trPr>
        <w:tc>
          <w:tcPr>
            <w:tcW w:w="2088" w:type="dxa"/>
            <w:shd w:val="clear" w:color="auto" w:fill="005596" w:themeFill="text2"/>
            <w:vAlign w:val="center"/>
          </w:tcPr>
          <w:p w14:paraId="5C7C56F1" w14:textId="77777777" w:rsidR="003205A7" w:rsidRPr="00631DAB" w:rsidRDefault="003205A7" w:rsidP="00A843E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7488" w:type="dxa"/>
            <w:shd w:val="clear" w:color="auto" w:fill="005596" w:themeFill="text2"/>
            <w:vAlign w:val="center"/>
          </w:tcPr>
          <w:p w14:paraId="29205516" w14:textId="77777777" w:rsidR="003205A7" w:rsidRPr="00631DAB" w:rsidRDefault="003205A7" w:rsidP="00A843E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01BB9" w:rsidRPr="00631DAB" w14:paraId="5B5EFE6C" w14:textId="77777777" w:rsidTr="00801BB9">
        <w:trPr>
          <w:jc w:val="center"/>
        </w:trPr>
        <w:tc>
          <w:tcPr>
            <w:tcW w:w="2088" w:type="dxa"/>
            <w:vAlign w:val="center"/>
          </w:tcPr>
          <w:p w14:paraId="677E4423" w14:textId="77777777" w:rsidR="00801BB9" w:rsidRPr="00801BB9" w:rsidRDefault="00801BB9" w:rsidP="00A843E5">
            <w:pPr>
              <w:jc w:val="left"/>
              <w:rPr>
                <w:rFonts w:asciiTheme="minorHAnsi" w:hAnsiTheme="minorHAnsi" w:cstheme="minorHAnsi"/>
                <w:color w:val="auto"/>
                <w:sz w:val="16"/>
                <w:szCs w:val="16"/>
              </w:rPr>
            </w:pPr>
            <w:proofErr w:type="spellStart"/>
            <w:r w:rsidRPr="00801BB9">
              <w:rPr>
                <w:rFonts w:asciiTheme="minorHAnsi" w:hAnsiTheme="minorHAnsi" w:cstheme="minorHAnsi"/>
                <w:sz w:val="16"/>
                <w:szCs w:val="16"/>
              </w:rPr>
              <w:t>num</w:t>
            </w:r>
            <w:proofErr w:type="spellEnd"/>
            <w:r w:rsidRPr="00801BB9">
              <w:rPr>
                <w:rFonts w:asciiTheme="minorHAnsi" w:hAnsiTheme="minorHAnsi" w:cstheme="minorHAnsi"/>
                <w:sz w:val="16"/>
                <w:szCs w:val="16"/>
              </w:rPr>
              <w:t xml:space="preserve"> concurrent processes</w:t>
            </w:r>
          </w:p>
        </w:tc>
        <w:tc>
          <w:tcPr>
            <w:tcW w:w="7488" w:type="dxa"/>
            <w:vAlign w:val="center"/>
          </w:tcPr>
          <w:p w14:paraId="7208EC52" w14:textId="77777777" w:rsidR="00801BB9" w:rsidRPr="00801BB9" w:rsidRDefault="00801BB9"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number of commands that will be started at a given time.  If not specified, all commands will be started at once.</w:t>
            </w:r>
            <w:r w:rsidR="00BD33E9">
              <w:rPr>
                <w:rFonts w:asciiTheme="minorHAnsi" w:hAnsiTheme="minorHAnsi" w:cstheme="minorHAnsi"/>
                <w:color w:val="auto"/>
                <w:sz w:val="16"/>
                <w:szCs w:val="16"/>
              </w:rPr>
              <w:t xml:space="preserve">  Commands are started in the order they are specified on the command line.</w:t>
            </w:r>
          </w:p>
        </w:tc>
      </w:tr>
      <w:tr w:rsidR="003205A7" w:rsidRPr="00631DAB" w14:paraId="4381F8DD" w14:textId="77777777" w:rsidTr="00801BB9">
        <w:trPr>
          <w:jc w:val="center"/>
        </w:trPr>
        <w:tc>
          <w:tcPr>
            <w:tcW w:w="2088" w:type="dxa"/>
            <w:vAlign w:val="center"/>
          </w:tcPr>
          <w:p w14:paraId="66536028" w14:textId="77777777" w:rsidR="003205A7" w:rsidRPr="00801BB9" w:rsidRDefault="003205A7" w:rsidP="00A843E5">
            <w:pPr>
              <w:jc w:val="left"/>
              <w:rPr>
                <w:rFonts w:asciiTheme="minorHAnsi" w:hAnsiTheme="minorHAnsi" w:cstheme="minorHAnsi"/>
                <w:sz w:val="16"/>
                <w:szCs w:val="16"/>
              </w:rPr>
            </w:pPr>
            <w:r w:rsidRPr="00801BB9">
              <w:rPr>
                <w:rFonts w:asciiTheme="minorHAnsi" w:hAnsiTheme="minorHAnsi" w:cstheme="minorHAnsi"/>
                <w:color w:val="auto"/>
                <w:sz w:val="16"/>
                <w:szCs w:val="16"/>
              </w:rPr>
              <w:t>command line</w:t>
            </w:r>
          </w:p>
        </w:tc>
        <w:tc>
          <w:tcPr>
            <w:tcW w:w="7488" w:type="dxa"/>
            <w:vAlign w:val="center"/>
          </w:tcPr>
          <w:p w14:paraId="279CC017" w14:textId="77777777" w:rsidR="003205A7" w:rsidRPr="00801BB9" w:rsidRDefault="003205A7" w:rsidP="00A843E5">
            <w:pPr>
              <w:autoSpaceDE w:val="0"/>
              <w:autoSpaceDN w:val="0"/>
              <w:adjustRightInd w:val="0"/>
              <w:jc w:val="left"/>
              <w:rPr>
                <w:rFonts w:asciiTheme="minorHAnsi" w:hAnsiTheme="minorHAnsi" w:cstheme="minorHAnsi"/>
                <w:color w:val="auto"/>
                <w:sz w:val="16"/>
                <w:szCs w:val="16"/>
              </w:rPr>
            </w:pPr>
            <w:r w:rsidRPr="00801BB9">
              <w:rPr>
                <w:rFonts w:asciiTheme="minorHAnsi" w:hAnsiTheme="minorHAnsi" w:cstheme="minorHAnsi"/>
                <w:color w:val="auto"/>
                <w:sz w:val="16"/>
                <w:szCs w:val="16"/>
              </w:rPr>
              <w:t>1 or more command lines to be started in a background process.  If more than one command line, a space character must be used as a delimiter.</w:t>
            </w:r>
          </w:p>
        </w:tc>
      </w:tr>
      <w:tr w:rsidR="00D93492" w:rsidRPr="00631DAB" w14:paraId="2877A6FE" w14:textId="77777777" w:rsidTr="00801BB9">
        <w:trPr>
          <w:jc w:val="center"/>
        </w:trPr>
        <w:tc>
          <w:tcPr>
            <w:tcW w:w="2088" w:type="dxa"/>
            <w:vAlign w:val="center"/>
          </w:tcPr>
          <w:p w14:paraId="007EEF3F" w14:textId="3AE37F9B" w:rsidR="00D93492" w:rsidRPr="00801BB9" w:rsidRDefault="00D93492" w:rsidP="00A843E5">
            <w:pPr>
              <w:jc w:val="left"/>
              <w:rPr>
                <w:rFonts w:asciiTheme="minorHAnsi" w:hAnsiTheme="minorHAnsi" w:cstheme="minorHAnsi"/>
                <w:color w:val="auto"/>
                <w:sz w:val="16"/>
                <w:szCs w:val="16"/>
              </w:rPr>
            </w:pPr>
            <w:r>
              <w:rPr>
                <w:rFonts w:asciiTheme="minorHAnsi" w:hAnsiTheme="minorHAnsi" w:cstheme="minorHAnsi"/>
                <w:color w:val="auto"/>
                <w:sz w:val="16"/>
                <w:szCs w:val="16"/>
              </w:rPr>
              <w:t>ruleset xml file</w:t>
            </w:r>
          </w:p>
        </w:tc>
        <w:tc>
          <w:tcPr>
            <w:tcW w:w="7488" w:type="dxa"/>
            <w:vAlign w:val="center"/>
          </w:tcPr>
          <w:p w14:paraId="20AD03CE" w14:textId="5C4E8792" w:rsidR="00D93492" w:rsidRPr="00801BB9" w:rsidRDefault="00D93492"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XML file that describes what codes returned by a started process </w:t>
            </w:r>
            <w:proofErr w:type="spellStart"/>
            <w:r>
              <w:rPr>
                <w:rFonts w:asciiTheme="minorHAnsi" w:hAnsiTheme="minorHAnsi" w:cstheme="minorHAnsi"/>
                <w:color w:val="auto"/>
                <w:sz w:val="16"/>
                <w:szCs w:val="16"/>
              </w:rPr>
              <w:t>consistute</w:t>
            </w:r>
            <w:proofErr w:type="spellEnd"/>
            <w:r>
              <w:rPr>
                <w:rFonts w:asciiTheme="minorHAnsi" w:hAnsiTheme="minorHAnsi" w:cstheme="minorHAnsi"/>
                <w:color w:val="auto"/>
                <w:sz w:val="16"/>
                <w:szCs w:val="16"/>
              </w:rPr>
              <w:t xml:space="preserve"> success, failure and partial success.  This file is required to ever receive error codes 9002 or 9004.  By default,</w:t>
            </w:r>
            <w:r w:rsidR="00480564">
              <w:rPr>
                <w:rFonts w:asciiTheme="minorHAnsi" w:hAnsiTheme="minorHAnsi" w:cstheme="minorHAnsi"/>
                <w:color w:val="auto"/>
                <w:sz w:val="16"/>
                <w:szCs w:val="16"/>
              </w:rPr>
              <w:t xml:space="preserve"> a</w:t>
            </w:r>
            <w:r>
              <w:rPr>
                <w:rFonts w:asciiTheme="minorHAnsi" w:hAnsiTheme="minorHAnsi" w:cstheme="minorHAnsi"/>
                <w:color w:val="auto"/>
                <w:sz w:val="16"/>
                <w:szCs w:val="16"/>
              </w:rPr>
              <w:t xml:space="preserve"> </w:t>
            </w:r>
            <w:r w:rsidR="00AF0B2B">
              <w:rPr>
                <w:rFonts w:asciiTheme="minorHAnsi" w:hAnsiTheme="minorHAnsi" w:cstheme="minorHAnsi"/>
                <w:color w:val="auto"/>
                <w:sz w:val="16"/>
                <w:szCs w:val="16"/>
              </w:rPr>
              <w:t>return</w:t>
            </w:r>
            <w:r>
              <w:rPr>
                <w:rFonts w:asciiTheme="minorHAnsi" w:hAnsiTheme="minorHAnsi" w:cstheme="minorHAnsi"/>
                <w:color w:val="auto"/>
                <w:sz w:val="16"/>
                <w:szCs w:val="16"/>
              </w:rPr>
              <w:t xml:space="preserve"> code of zero is success and non-zero is failure.  If a ruleset does not define success or failure, defaults will apply.</w:t>
            </w:r>
          </w:p>
        </w:tc>
      </w:tr>
    </w:tbl>
    <w:p w14:paraId="6C350D33" w14:textId="77777777" w:rsidR="003205A7" w:rsidRPr="00631DAB" w:rsidRDefault="003205A7" w:rsidP="00493292"/>
    <w:p w14:paraId="4A485257" w14:textId="77777777" w:rsidR="0080426D" w:rsidRPr="0080426D" w:rsidRDefault="0080426D" w:rsidP="0080426D">
      <w:r w:rsidRPr="00493292">
        <w:rPr>
          <w:b/>
        </w:rPr>
        <w:t>Return</w:t>
      </w:r>
      <w:r>
        <w:t xml:space="preserve"> </w:t>
      </w:r>
      <w:r w:rsidRPr="00493292">
        <w:rPr>
          <w:b/>
        </w:rPr>
        <w:t>Codes</w:t>
      </w:r>
      <w:r>
        <w:t>:</w:t>
      </w:r>
    </w:p>
    <w:tbl>
      <w:tblPr>
        <w:tblStyle w:val="TableGrid"/>
        <w:tblW w:w="0" w:type="auto"/>
        <w:jc w:val="center"/>
        <w:tblLook w:val="04A0" w:firstRow="1" w:lastRow="0" w:firstColumn="1" w:lastColumn="0" w:noHBand="0" w:noVBand="1"/>
      </w:tblPr>
      <w:tblGrid>
        <w:gridCol w:w="924"/>
        <w:gridCol w:w="4826"/>
      </w:tblGrid>
      <w:tr w:rsidR="00BF0342" w:rsidRPr="00CD0D89" w14:paraId="50E8F352" w14:textId="77777777" w:rsidTr="00631DAB">
        <w:trPr>
          <w:jc w:val="center"/>
        </w:trPr>
        <w:tc>
          <w:tcPr>
            <w:tcW w:w="0" w:type="auto"/>
            <w:shd w:val="clear" w:color="auto" w:fill="005596" w:themeFill="text2"/>
            <w:vAlign w:val="center"/>
          </w:tcPr>
          <w:p w14:paraId="538BB456" w14:textId="77777777" w:rsidR="00BF0342" w:rsidRPr="00CD0D89" w:rsidRDefault="00BF0342" w:rsidP="00631DAB">
            <w:pPr>
              <w:jc w:val="center"/>
              <w:rPr>
                <w:rFonts w:asciiTheme="minorHAnsi" w:hAnsiTheme="minorHAnsi" w:cstheme="minorHAnsi"/>
                <w:b/>
                <w:color w:val="FFFFFF" w:themeColor="background1"/>
                <w:sz w:val="16"/>
                <w:szCs w:val="16"/>
              </w:rPr>
            </w:pPr>
            <w:r w:rsidRPr="00CD0D89">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1923430" w14:textId="77777777" w:rsidR="00BF0342" w:rsidRPr="00CD0D89" w:rsidRDefault="00BF0342" w:rsidP="00631DAB">
            <w:pPr>
              <w:jc w:val="left"/>
              <w:rPr>
                <w:rFonts w:asciiTheme="minorHAnsi" w:hAnsiTheme="minorHAnsi" w:cstheme="minorHAnsi"/>
                <w:b/>
                <w:color w:val="FFFFFF" w:themeColor="background1"/>
                <w:sz w:val="16"/>
                <w:szCs w:val="16"/>
              </w:rPr>
            </w:pPr>
            <w:r w:rsidRPr="00CD0D89">
              <w:rPr>
                <w:rFonts w:asciiTheme="minorHAnsi" w:hAnsiTheme="minorHAnsi" w:cstheme="minorHAnsi"/>
                <w:b/>
                <w:color w:val="FFFFFF" w:themeColor="background1"/>
                <w:sz w:val="16"/>
                <w:szCs w:val="16"/>
              </w:rPr>
              <w:t>Error Message</w:t>
            </w:r>
          </w:p>
        </w:tc>
      </w:tr>
      <w:tr w:rsidR="00BF0342" w:rsidRPr="00CD0D89" w14:paraId="23474AF0" w14:textId="77777777" w:rsidTr="00631DAB">
        <w:trPr>
          <w:jc w:val="center"/>
        </w:trPr>
        <w:tc>
          <w:tcPr>
            <w:tcW w:w="0" w:type="auto"/>
            <w:vAlign w:val="center"/>
          </w:tcPr>
          <w:p w14:paraId="13CB817C" w14:textId="77777777" w:rsidR="00BF0342" w:rsidRPr="00CD0D89" w:rsidRDefault="00BF0342" w:rsidP="00631DAB">
            <w:pPr>
              <w:jc w:val="center"/>
              <w:rPr>
                <w:rFonts w:asciiTheme="minorHAnsi" w:hAnsiTheme="minorHAnsi" w:cstheme="minorHAnsi"/>
                <w:sz w:val="16"/>
                <w:szCs w:val="16"/>
              </w:rPr>
            </w:pPr>
            <w:r w:rsidRPr="00CD0D89">
              <w:rPr>
                <w:rFonts w:asciiTheme="minorHAnsi" w:hAnsiTheme="minorHAnsi" w:cstheme="minorHAnsi"/>
                <w:color w:val="auto"/>
                <w:sz w:val="16"/>
                <w:szCs w:val="16"/>
              </w:rPr>
              <w:t>-9002</w:t>
            </w:r>
          </w:p>
        </w:tc>
        <w:tc>
          <w:tcPr>
            <w:tcW w:w="0" w:type="auto"/>
            <w:vAlign w:val="center"/>
          </w:tcPr>
          <w:p w14:paraId="01332CB8" w14:textId="7DB9F276" w:rsidR="00BF0342" w:rsidRPr="00CD0D89" w:rsidRDefault="00BF0342" w:rsidP="00631DAB">
            <w:pPr>
              <w:autoSpaceDE w:val="0"/>
              <w:autoSpaceDN w:val="0"/>
              <w:adjustRightInd w:val="0"/>
              <w:jc w:val="left"/>
              <w:rPr>
                <w:rFonts w:asciiTheme="minorHAnsi" w:hAnsiTheme="minorHAnsi" w:cstheme="minorHAnsi"/>
                <w:color w:val="auto"/>
                <w:sz w:val="16"/>
                <w:szCs w:val="16"/>
              </w:rPr>
            </w:pPr>
            <w:r w:rsidRPr="00CD0D89">
              <w:rPr>
                <w:rFonts w:asciiTheme="minorHAnsi" w:hAnsiTheme="minorHAnsi" w:cstheme="minorHAnsi"/>
                <w:color w:val="auto"/>
                <w:sz w:val="16"/>
                <w:szCs w:val="16"/>
              </w:rPr>
              <w:t xml:space="preserve">Usage: </w:t>
            </w:r>
            <w:r w:rsidR="00CD0D89" w:rsidRPr="00CD0D89">
              <w:rPr>
                <w:rFonts w:asciiTheme="minorHAnsi" w:hAnsiTheme="minorHAnsi" w:cstheme="minorHAnsi"/>
                <w:sz w:val="16"/>
                <w:szCs w:val="16"/>
              </w:rPr>
              <w:t>[</w:t>
            </w:r>
            <w:proofErr w:type="spellStart"/>
            <w:r w:rsidR="00CD0D89" w:rsidRPr="00CD0D89">
              <w:rPr>
                <w:rFonts w:asciiTheme="minorHAnsi" w:hAnsiTheme="minorHAnsi" w:cstheme="minorHAnsi"/>
                <w:sz w:val="16"/>
                <w:szCs w:val="16"/>
              </w:rPr>
              <w:t>num</w:t>
            </w:r>
            <w:proofErr w:type="spellEnd"/>
            <w:r w:rsidR="00CD0D89" w:rsidRPr="00CD0D89">
              <w:rPr>
                <w:rFonts w:asciiTheme="minorHAnsi" w:hAnsiTheme="minorHAnsi" w:cstheme="minorHAnsi"/>
                <w:sz w:val="16"/>
                <w:szCs w:val="16"/>
              </w:rPr>
              <w:t xml:space="preserve"> concurrent processes] </w:t>
            </w:r>
            <w:r w:rsidRPr="00CD0D89">
              <w:rPr>
                <w:rFonts w:asciiTheme="minorHAnsi" w:hAnsiTheme="minorHAnsi" w:cstheme="minorHAnsi"/>
                <w:color w:val="auto"/>
                <w:sz w:val="16"/>
                <w:szCs w:val="16"/>
              </w:rPr>
              <w:t>[command line] ...</w:t>
            </w:r>
            <w:r w:rsidR="00D93492">
              <w:rPr>
                <w:rFonts w:asciiTheme="minorHAnsi" w:hAnsiTheme="minorHAnsi" w:cstheme="minorHAnsi"/>
                <w:color w:val="auto"/>
                <w:sz w:val="16"/>
                <w:szCs w:val="16"/>
              </w:rPr>
              <w:t xml:space="preserve"> [ruleset xml file]</w:t>
            </w:r>
          </w:p>
        </w:tc>
      </w:tr>
      <w:tr w:rsidR="00BF0342" w:rsidRPr="00CD0D89" w14:paraId="30F8DAAC" w14:textId="77777777" w:rsidTr="00631DAB">
        <w:trPr>
          <w:jc w:val="center"/>
        </w:trPr>
        <w:tc>
          <w:tcPr>
            <w:tcW w:w="0" w:type="auto"/>
            <w:vAlign w:val="center"/>
          </w:tcPr>
          <w:p w14:paraId="0112A698" w14:textId="77777777" w:rsidR="00BF0342" w:rsidRPr="00CD0D89" w:rsidRDefault="00BF0342" w:rsidP="00631DAB">
            <w:pPr>
              <w:jc w:val="center"/>
              <w:rPr>
                <w:rFonts w:asciiTheme="minorHAnsi" w:hAnsiTheme="minorHAnsi" w:cstheme="minorHAnsi"/>
                <w:sz w:val="16"/>
                <w:szCs w:val="16"/>
              </w:rPr>
            </w:pPr>
            <w:r w:rsidRPr="00CD0D89">
              <w:rPr>
                <w:rFonts w:asciiTheme="minorHAnsi" w:hAnsiTheme="minorHAnsi" w:cstheme="minorHAnsi"/>
                <w:color w:val="auto"/>
                <w:sz w:val="16"/>
                <w:szCs w:val="16"/>
              </w:rPr>
              <w:t>-9001</w:t>
            </w:r>
          </w:p>
        </w:tc>
        <w:tc>
          <w:tcPr>
            <w:tcW w:w="0" w:type="auto"/>
            <w:vAlign w:val="center"/>
          </w:tcPr>
          <w:p w14:paraId="438DC62F" w14:textId="77777777" w:rsidR="00BF0342" w:rsidRPr="00CD0D89" w:rsidRDefault="00BF0342" w:rsidP="00631DAB">
            <w:pPr>
              <w:autoSpaceDE w:val="0"/>
              <w:autoSpaceDN w:val="0"/>
              <w:adjustRightInd w:val="0"/>
              <w:jc w:val="left"/>
              <w:rPr>
                <w:rFonts w:asciiTheme="minorHAnsi" w:hAnsiTheme="minorHAnsi" w:cstheme="minorHAnsi"/>
                <w:color w:val="auto"/>
                <w:sz w:val="16"/>
                <w:szCs w:val="16"/>
              </w:rPr>
            </w:pPr>
            <w:r w:rsidRPr="00CD0D89">
              <w:rPr>
                <w:rFonts w:asciiTheme="minorHAnsi" w:hAnsiTheme="minorHAnsi" w:cstheme="minorHAnsi"/>
                <w:color w:val="auto"/>
                <w:sz w:val="16"/>
                <w:szCs w:val="16"/>
              </w:rPr>
              <w:t>A command failed to start</w:t>
            </w:r>
          </w:p>
        </w:tc>
      </w:tr>
      <w:tr w:rsidR="00BF0342" w:rsidRPr="00CD0D89" w14:paraId="33411560" w14:textId="77777777" w:rsidTr="00631DAB">
        <w:trPr>
          <w:jc w:val="center"/>
        </w:trPr>
        <w:tc>
          <w:tcPr>
            <w:tcW w:w="0" w:type="auto"/>
            <w:vAlign w:val="center"/>
          </w:tcPr>
          <w:p w14:paraId="55E9BACB" w14:textId="77777777" w:rsidR="00BF0342" w:rsidRPr="00CD0D89" w:rsidRDefault="00BF0342" w:rsidP="00631DAB">
            <w:pPr>
              <w:jc w:val="center"/>
              <w:rPr>
                <w:rFonts w:asciiTheme="minorHAnsi" w:hAnsiTheme="minorHAnsi" w:cstheme="minorHAnsi"/>
                <w:sz w:val="16"/>
                <w:szCs w:val="16"/>
              </w:rPr>
            </w:pPr>
            <w:r w:rsidRPr="00CD0D89">
              <w:rPr>
                <w:rFonts w:asciiTheme="minorHAnsi" w:hAnsiTheme="minorHAnsi" w:cstheme="minorHAnsi"/>
                <w:color w:val="auto"/>
                <w:sz w:val="16"/>
                <w:szCs w:val="16"/>
              </w:rPr>
              <w:t>9000</w:t>
            </w:r>
          </w:p>
        </w:tc>
        <w:tc>
          <w:tcPr>
            <w:tcW w:w="0" w:type="auto"/>
            <w:vAlign w:val="center"/>
          </w:tcPr>
          <w:p w14:paraId="02AFF470" w14:textId="77777777" w:rsidR="00BF0342" w:rsidRPr="00CD0D89" w:rsidRDefault="00BF0342" w:rsidP="00631DAB">
            <w:pPr>
              <w:autoSpaceDE w:val="0"/>
              <w:autoSpaceDN w:val="0"/>
              <w:adjustRightInd w:val="0"/>
              <w:jc w:val="left"/>
              <w:rPr>
                <w:rFonts w:asciiTheme="minorHAnsi" w:hAnsiTheme="minorHAnsi" w:cstheme="minorHAnsi"/>
                <w:color w:val="auto"/>
                <w:sz w:val="16"/>
                <w:szCs w:val="16"/>
              </w:rPr>
            </w:pPr>
            <w:r w:rsidRPr="00CD0D89">
              <w:rPr>
                <w:rFonts w:asciiTheme="minorHAnsi" w:hAnsiTheme="minorHAnsi" w:cstheme="minorHAnsi"/>
                <w:color w:val="auto"/>
                <w:sz w:val="16"/>
                <w:szCs w:val="16"/>
              </w:rPr>
              <w:t>All commands completed successfully</w:t>
            </w:r>
          </w:p>
        </w:tc>
      </w:tr>
      <w:tr w:rsidR="00BF0342" w:rsidRPr="00CD0D89" w14:paraId="5AB70785" w14:textId="77777777" w:rsidTr="00631DAB">
        <w:trPr>
          <w:jc w:val="center"/>
        </w:trPr>
        <w:tc>
          <w:tcPr>
            <w:tcW w:w="0" w:type="auto"/>
            <w:vAlign w:val="center"/>
          </w:tcPr>
          <w:p w14:paraId="62DDCF8E" w14:textId="77777777" w:rsidR="00BF0342" w:rsidRPr="00CD0D89" w:rsidRDefault="00BF0342" w:rsidP="00631DAB">
            <w:pPr>
              <w:jc w:val="center"/>
              <w:rPr>
                <w:rFonts w:asciiTheme="minorHAnsi" w:hAnsiTheme="minorHAnsi" w:cstheme="minorHAnsi"/>
                <w:sz w:val="16"/>
                <w:szCs w:val="16"/>
              </w:rPr>
            </w:pPr>
            <w:r w:rsidRPr="00CD0D89">
              <w:rPr>
                <w:rFonts w:asciiTheme="minorHAnsi" w:hAnsiTheme="minorHAnsi" w:cstheme="minorHAnsi"/>
                <w:color w:val="auto"/>
                <w:sz w:val="16"/>
                <w:szCs w:val="16"/>
              </w:rPr>
              <w:t>9001</w:t>
            </w:r>
          </w:p>
        </w:tc>
        <w:tc>
          <w:tcPr>
            <w:tcW w:w="0" w:type="auto"/>
            <w:vAlign w:val="center"/>
          </w:tcPr>
          <w:p w14:paraId="72705698" w14:textId="7EE4A59F" w:rsidR="00BF0342" w:rsidRPr="00D93492" w:rsidRDefault="00D93492" w:rsidP="00631DAB">
            <w:pPr>
              <w:autoSpaceDE w:val="0"/>
              <w:autoSpaceDN w:val="0"/>
              <w:adjustRightInd w:val="0"/>
              <w:jc w:val="left"/>
              <w:rPr>
                <w:rFonts w:asciiTheme="minorHAnsi" w:hAnsiTheme="minorHAnsi" w:cstheme="minorHAnsi"/>
                <w:color w:val="auto"/>
                <w:sz w:val="16"/>
                <w:szCs w:val="16"/>
              </w:rPr>
            </w:pPr>
            <w:r w:rsidRPr="00D93492">
              <w:rPr>
                <w:rFonts w:asciiTheme="minorHAnsi" w:hAnsiTheme="minorHAnsi" w:cstheme="minorHAnsi"/>
                <w:color w:val="auto"/>
                <w:sz w:val="16"/>
                <w:szCs w:val="16"/>
              </w:rPr>
              <w:t>All commands failed</w:t>
            </w:r>
          </w:p>
        </w:tc>
      </w:tr>
      <w:tr w:rsidR="001919C1" w:rsidRPr="00CD0D89" w14:paraId="1A7B30DB" w14:textId="77777777" w:rsidTr="00631DAB">
        <w:trPr>
          <w:jc w:val="center"/>
        </w:trPr>
        <w:tc>
          <w:tcPr>
            <w:tcW w:w="0" w:type="auto"/>
            <w:vAlign w:val="center"/>
          </w:tcPr>
          <w:p w14:paraId="566CE5A3" w14:textId="7B64B45E" w:rsidR="001919C1" w:rsidRPr="00CD0D89" w:rsidRDefault="001919C1" w:rsidP="001919C1">
            <w:pPr>
              <w:jc w:val="center"/>
              <w:rPr>
                <w:rFonts w:asciiTheme="minorHAnsi" w:hAnsiTheme="minorHAnsi" w:cstheme="minorHAnsi"/>
                <w:color w:val="auto"/>
                <w:sz w:val="16"/>
                <w:szCs w:val="16"/>
              </w:rPr>
            </w:pPr>
            <w:r>
              <w:rPr>
                <w:rFonts w:asciiTheme="minorHAnsi" w:hAnsiTheme="minorHAnsi" w:cstheme="minorHAnsi"/>
                <w:color w:val="auto"/>
                <w:sz w:val="16"/>
                <w:szCs w:val="16"/>
              </w:rPr>
              <w:t>9002</w:t>
            </w:r>
          </w:p>
        </w:tc>
        <w:tc>
          <w:tcPr>
            <w:tcW w:w="0" w:type="auto"/>
            <w:vAlign w:val="center"/>
          </w:tcPr>
          <w:p w14:paraId="2AB26FE3" w14:textId="44C0D13B" w:rsidR="001919C1" w:rsidRPr="00D93492" w:rsidRDefault="00D93492" w:rsidP="001919C1">
            <w:pPr>
              <w:autoSpaceDE w:val="0"/>
              <w:autoSpaceDN w:val="0"/>
              <w:adjustRightInd w:val="0"/>
              <w:jc w:val="left"/>
              <w:rPr>
                <w:rFonts w:asciiTheme="minorHAnsi" w:hAnsiTheme="minorHAnsi" w:cstheme="minorHAnsi"/>
                <w:color w:val="auto"/>
                <w:sz w:val="16"/>
                <w:szCs w:val="16"/>
              </w:rPr>
            </w:pPr>
            <w:r w:rsidRPr="00D93492">
              <w:rPr>
                <w:rFonts w:asciiTheme="minorHAnsi" w:hAnsiTheme="minorHAnsi" w:cstheme="minorHAnsi"/>
                <w:color w:val="auto"/>
                <w:sz w:val="16"/>
                <w:szCs w:val="16"/>
              </w:rPr>
              <w:t>All commands partially succeeded</w:t>
            </w:r>
          </w:p>
        </w:tc>
      </w:tr>
      <w:tr w:rsidR="001919C1" w:rsidRPr="00CD0D89" w14:paraId="05281827" w14:textId="77777777" w:rsidTr="00631DAB">
        <w:trPr>
          <w:jc w:val="center"/>
        </w:trPr>
        <w:tc>
          <w:tcPr>
            <w:tcW w:w="0" w:type="auto"/>
            <w:vAlign w:val="center"/>
          </w:tcPr>
          <w:p w14:paraId="0B6089BF" w14:textId="61686BAA" w:rsidR="001919C1" w:rsidRPr="00CD0D89" w:rsidRDefault="001919C1" w:rsidP="001919C1">
            <w:pPr>
              <w:jc w:val="center"/>
              <w:rPr>
                <w:rFonts w:asciiTheme="minorHAnsi" w:hAnsiTheme="minorHAnsi" w:cstheme="minorHAnsi"/>
                <w:color w:val="auto"/>
                <w:sz w:val="16"/>
                <w:szCs w:val="16"/>
              </w:rPr>
            </w:pPr>
            <w:r>
              <w:rPr>
                <w:rFonts w:asciiTheme="minorHAnsi" w:hAnsiTheme="minorHAnsi" w:cstheme="minorHAnsi"/>
                <w:color w:val="auto"/>
                <w:sz w:val="16"/>
                <w:szCs w:val="16"/>
              </w:rPr>
              <w:t>9003</w:t>
            </w:r>
          </w:p>
        </w:tc>
        <w:tc>
          <w:tcPr>
            <w:tcW w:w="0" w:type="auto"/>
            <w:vAlign w:val="center"/>
          </w:tcPr>
          <w:p w14:paraId="11911039" w14:textId="4E4E2769" w:rsidR="001919C1" w:rsidRPr="00D93492" w:rsidRDefault="00D93492" w:rsidP="001919C1">
            <w:pPr>
              <w:autoSpaceDE w:val="0"/>
              <w:autoSpaceDN w:val="0"/>
              <w:adjustRightInd w:val="0"/>
              <w:jc w:val="left"/>
              <w:rPr>
                <w:rFonts w:asciiTheme="minorHAnsi" w:hAnsiTheme="minorHAnsi" w:cstheme="minorHAnsi"/>
                <w:color w:val="auto"/>
                <w:sz w:val="16"/>
                <w:szCs w:val="16"/>
              </w:rPr>
            </w:pPr>
            <w:r w:rsidRPr="00D93492">
              <w:rPr>
                <w:rFonts w:asciiTheme="minorHAnsi" w:hAnsiTheme="minorHAnsi" w:cstheme="minorHAnsi"/>
                <w:color w:val="auto"/>
                <w:sz w:val="16"/>
                <w:szCs w:val="16"/>
              </w:rPr>
              <w:t>Some commands failed</w:t>
            </w:r>
          </w:p>
        </w:tc>
      </w:tr>
      <w:tr w:rsidR="001919C1" w:rsidRPr="00CD0D89" w14:paraId="770C2EE1" w14:textId="77777777" w:rsidTr="00631DAB">
        <w:trPr>
          <w:jc w:val="center"/>
        </w:trPr>
        <w:tc>
          <w:tcPr>
            <w:tcW w:w="0" w:type="auto"/>
            <w:vAlign w:val="center"/>
          </w:tcPr>
          <w:p w14:paraId="071182BA" w14:textId="7DF739C9" w:rsidR="001919C1" w:rsidRPr="00CD0D89" w:rsidRDefault="001919C1" w:rsidP="001919C1">
            <w:pPr>
              <w:jc w:val="center"/>
              <w:rPr>
                <w:rFonts w:asciiTheme="minorHAnsi" w:hAnsiTheme="minorHAnsi" w:cstheme="minorHAnsi"/>
                <w:color w:val="auto"/>
                <w:sz w:val="16"/>
                <w:szCs w:val="16"/>
              </w:rPr>
            </w:pPr>
            <w:r>
              <w:rPr>
                <w:rFonts w:asciiTheme="minorHAnsi" w:hAnsiTheme="minorHAnsi" w:cstheme="minorHAnsi"/>
                <w:color w:val="auto"/>
                <w:sz w:val="16"/>
                <w:szCs w:val="16"/>
              </w:rPr>
              <w:t>9004</w:t>
            </w:r>
          </w:p>
        </w:tc>
        <w:tc>
          <w:tcPr>
            <w:tcW w:w="0" w:type="auto"/>
            <w:vAlign w:val="center"/>
          </w:tcPr>
          <w:p w14:paraId="45D0D1C4" w14:textId="00D692D0" w:rsidR="001919C1" w:rsidRPr="00D93492" w:rsidRDefault="00D93492" w:rsidP="001919C1">
            <w:pPr>
              <w:autoSpaceDE w:val="0"/>
              <w:autoSpaceDN w:val="0"/>
              <w:adjustRightInd w:val="0"/>
              <w:jc w:val="left"/>
              <w:rPr>
                <w:rFonts w:asciiTheme="minorHAnsi" w:hAnsiTheme="minorHAnsi" w:cstheme="minorHAnsi"/>
                <w:color w:val="auto"/>
                <w:sz w:val="16"/>
                <w:szCs w:val="16"/>
              </w:rPr>
            </w:pPr>
            <w:r w:rsidRPr="00D93492">
              <w:rPr>
                <w:rFonts w:asciiTheme="minorHAnsi" w:hAnsiTheme="minorHAnsi" w:cstheme="minorHAnsi"/>
                <w:color w:val="auto"/>
                <w:sz w:val="16"/>
                <w:szCs w:val="16"/>
              </w:rPr>
              <w:t>Some commands partially succeeded</w:t>
            </w:r>
          </w:p>
        </w:tc>
      </w:tr>
    </w:tbl>
    <w:p w14:paraId="3AA84E5C" w14:textId="77777777" w:rsidR="00BE25A7" w:rsidRDefault="00BE25A7" w:rsidP="00BE25A7"/>
    <w:p w14:paraId="30100FFF" w14:textId="46E305DE" w:rsidR="00D93492" w:rsidRDefault="00B200C1" w:rsidP="00D42599">
      <w:pPr>
        <w:rPr>
          <w:b/>
        </w:rPr>
      </w:pPr>
      <w:r>
        <w:rPr>
          <w:b/>
        </w:rPr>
        <w:t>Optional</w:t>
      </w:r>
      <w:r w:rsidR="00D93492" w:rsidRPr="00D42599">
        <w:rPr>
          <w:b/>
        </w:rPr>
        <w:t xml:space="preserve"> Ruleset XML File:</w:t>
      </w:r>
    </w:p>
    <w:p w14:paraId="4314BC04" w14:textId="0D7DCF2E" w:rsidR="00AF0B2B" w:rsidRDefault="00AF0B2B" w:rsidP="00D42599">
      <w:pPr>
        <w:rPr>
          <w:b/>
        </w:rPr>
      </w:pPr>
    </w:p>
    <w:p w14:paraId="2E81D681" w14:textId="056F6F1A" w:rsidR="00AF0B2B" w:rsidRPr="00D42599" w:rsidRDefault="00AF0B2B" w:rsidP="00AF0B2B">
      <w:r>
        <w:t>In the following example, return codes 0 and 1 constitutes success.  Return code 3 defines failure and return code 2 mean partial success.  Note that return codes other than 0, 1, 2 and 3 will be defaulted to failure.</w:t>
      </w:r>
    </w:p>
    <w:p w14:paraId="0B7CE629" w14:textId="77777777" w:rsidR="00D42599" w:rsidRPr="00D42599" w:rsidRDefault="00D42599" w:rsidP="00D42599">
      <w:pPr>
        <w:rPr>
          <w:rFonts w:ascii="Courier New" w:hAnsi="Courier New" w:cs="Courier New"/>
          <w:sz w:val="16"/>
          <w:szCs w:val="16"/>
        </w:rPr>
      </w:pPr>
    </w:p>
    <w:p w14:paraId="608FBF28" w14:textId="77777777" w:rsidR="00D93492" w:rsidRPr="00D42599" w:rsidRDefault="00D93492" w:rsidP="00D42599">
      <w:pPr>
        <w:rPr>
          <w:rFonts w:ascii="Courier New" w:hAnsi="Courier New" w:cs="Courier New"/>
          <w:sz w:val="16"/>
          <w:szCs w:val="16"/>
        </w:rPr>
      </w:pPr>
      <w:proofErr w:type="gramStart"/>
      <w:r w:rsidRPr="00D42599">
        <w:rPr>
          <w:rFonts w:ascii="Courier New" w:hAnsi="Courier New" w:cs="Courier New"/>
          <w:sz w:val="16"/>
          <w:szCs w:val="16"/>
        </w:rPr>
        <w:t>&lt;?xml</w:t>
      </w:r>
      <w:proofErr w:type="gramEnd"/>
      <w:r w:rsidRPr="00D42599">
        <w:rPr>
          <w:rFonts w:ascii="Courier New" w:hAnsi="Courier New" w:cs="Courier New"/>
          <w:sz w:val="16"/>
          <w:szCs w:val="16"/>
        </w:rPr>
        <w:t xml:space="preserve"> version="1.0"?&gt;</w:t>
      </w:r>
    </w:p>
    <w:p w14:paraId="05A540C5"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&lt;</w:t>
      </w:r>
      <w:proofErr w:type="spellStart"/>
      <w:r w:rsidRPr="00D42599">
        <w:rPr>
          <w:rFonts w:ascii="Courier New" w:hAnsi="Courier New" w:cs="Courier New"/>
          <w:sz w:val="16"/>
          <w:szCs w:val="16"/>
        </w:rPr>
        <w:t>StartProcess</w:t>
      </w:r>
      <w:proofErr w:type="spellEnd"/>
      <w:r w:rsidRPr="00D42599">
        <w:rPr>
          <w:rFonts w:ascii="Courier New" w:hAnsi="Courier New" w:cs="Courier New"/>
          <w:sz w:val="16"/>
          <w:szCs w:val="16"/>
        </w:rPr>
        <w:t>&gt;</w:t>
      </w:r>
    </w:p>
    <w:p w14:paraId="2FB273E0"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&lt;Success&gt;</w:t>
      </w:r>
    </w:p>
    <w:p w14:paraId="6C141597"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w:t>
      </w:r>
      <w:proofErr w:type="spellStart"/>
      <w:r w:rsidRPr="00D42599">
        <w:rPr>
          <w:rFonts w:ascii="Courier New" w:hAnsi="Courier New" w:cs="Courier New"/>
          <w:sz w:val="16"/>
          <w:szCs w:val="16"/>
        </w:rPr>
        <w:t>ReturnCode</w:t>
      </w:r>
      <w:proofErr w:type="spellEnd"/>
      <w:r w:rsidRPr="00D42599">
        <w:rPr>
          <w:rFonts w:ascii="Courier New" w:hAnsi="Courier New" w:cs="Courier New"/>
          <w:sz w:val="16"/>
          <w:szCs w:val="16"/>
        </w:rPr>
        <w:t>&gt;0&lt;/</w:t>
      </w:r>
      <w:proofErr w:type="spellStart"/>
      <w:r w:rsidRPr="00D42599">
        <w:rPr>
          <w:rFonts w:ascii="Courier New" w:hAnsi="Courier New" w:cs="Courier New"/>
          <w:sz w:val="16"/>
          <w:szCs w:val="16"/>
        </w:rPr>
        <w:t>ReturnCode</w:t>
      </w:r>
      <w:proofErr w:type="spellEnd"/>
      <w:r w:rsidRPr="00D42599">
        <w:rPr>
          <w:rFonts w:ascii="Courier New" w:hAnsi="Courier New" w:cs="Courier New"/>
          <w:sz w:val="16"/>
          <w:szCs w:val="16"/>
        </w:rPr>
        <w:t>&gt;</w:t>
      </w:r>
    </w:p>
    <w:p w14:paraId="598D2B0E"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w:t>
      </w:r>
      <w:proofErr w:type="spellStart"/>
      <w:r w:rsidRPr="00D42599">
        <w:rPr>
          <w:rFonts w:ascii="Courier New" w:hAnsi="Courier New" w:cs="Courier New"/>
          <w:sz w:val="16"/>
          <w:szCs w:val="16"/>
        </w:rPr>
        <w:t>ReturnCode</w:t>
      </w:r>
      <w:proofErr w:type="spellEnd"/>
      <w:r w:rsidRPr="00D42599">
        <w:rPr>
          <w:rFonts w:ascii="Courier New" w:hAnsi="Courier New" w:cs="Courier New"/>
          <w:sz w:val="16"/>
          <w:szCs w:val="16"/>
        </w:rPr>
        <w:t>&gt;1&lt;/</w:t>
      </w:r>
      <w:proofErr w:type="spellStart"/>
      <w:r w:rsidRPr="00D42599">
        <w:rPr>
          <w:rFonts w:ascii="Courier New" w:hAnsi="Courier New" w:cs="Courier New"/>
          <w:sz w:val="16"/>
          <w:szCs w:val="16"/>
        </w:rPr>
        <w:t>ReturnCode</w:t>
      </w:r>
      <w:proofErr w:type="spellEnd"/>
      <w:r w:rsidRPr="00D42599">
        <w:rPr>
          <w:rFonts w:ascii="Courier New" w:hAnsi="Courier New" w:cs="Courier New"/>
          <w:sz w:val="16"/>
          <w:szCs w:val="16"/>
        </w:rPr>
        <w:t>&gt;</w:t>
      </w:r>
    </w:p>
    <w:p w14:paraId="17B992D4"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&lt;/Success&gt;</w:t>
      </w:r>
    </w:p>
    <w:p w14:paraId="45428138"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&lt;Failure&gt;</w:t>
      </w:r>
    </w:p>
    <w:p w14:paraId="23640FA5"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w:t>
      </w:r>
      <w:proofErr w:type="spellStart"/>
      <w:r w:rsidRPr="00D42599">
        <w:rPr>
          <w:rFonts w:ascii="Courier New" w:hAnsi="Courier New" w:cs="Courier New"/>
          <w:sz w:val="16"/>
          <w:szCs w:val="16"/>
        </w:rPr>
        <w:t>ReturnCode</w:t>
      </w:r>
      <w:proofErr w:type="spellEnd"/>
      <w:r w:rsidRPr="00D42599">
        <w:rPr>
          <w:rFonts w:ascii="Courier New" w:hAnsi="Courier New" w:cs="Courier New"/>
          <w:sz w:val="16"/>
          <w:szCs w:val="16"/>
        </w:rPr>
        <w:t>&gt;3&lt;/</w:t>
      </w:r>
      <w:proofErr w:type="spellStart"/>
      <w:r w:rsidRPr="00D42599">
        <w:rPr>
          <w:rFonts w:ascii="Courier New" w:hAnsi="Courier New" w:cs="Courier New"/>
          <w:sz w:val="16"/>
          <w:szCs w:val="16"/>
        </w:rPr>
        <w:t>ReturnCode</w:t>
      </w:r>
      <w:proofErr w:type="spellEnd"/>
      <w:r w:rsidRPr="00D42599">
        <w:rPr>
          <w:rFonts w:ascii="Courier New" w:hAnsi="Courier New" w:cs="Courier New"/>
          <w:sz w:val="16"/>
          <w:szCs w:val="16"/>
        </w:rPr>
        <w:t>&gt;</w:t>
      </w:r>
    </w:p>
    <w:p w14:paraId="50B8FFA9"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&lt;/Failure&gt;</w:t>
      </w:r>
    </w:p>
    <w:p w14:paraId="6434E49D"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w:t>
      </w:r>
      <w:proofErr w:type="spellStart"/>
      <w:r w:rsidRPr="00D42599">
        <w:rPr>
          <w:rFonts w:ascii="Courier New" w:hAnsi="Courier New" w:cs="Courier New"/>
          <w:sz w:val="16"/>
          <w:szCs w:val="16"/>
        </w:rPr>
        <w:t>PartialSuccess</w:t>
      </w:r>
      <w:proofErr w:type="spellEnd"/>
      <w:r w:rsidRPr="00D42599">
        <w:rPr>
          <w:rFonts w:ascii="Courier New" w:hAnsi="Courier New" w:cs="Courier New"/>
          <w:sz w:val="16"/>
          <w:szCs w:val="16"/>
        </w:rPr>
        <w:t>&gt;</w:t>
      </w:r>
    </w:p>
    <w:p w14:paraId="5C333C4A"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w:t>
      </w:r>
      <w:proofErr w:type="spellStart"/>
      <w:r w:rsidRPr="00D42599">
        <w:rPr>
          <w:rFonts w:ascii="Courier New" w:hAnsi="Courier New" w:cs="Courier New"/>
          <w:sz w:val="16"/>
          <w:szCs w:val="16"/>
        </w:rPr>
        <w:t>ReturnCode</w:t>
      </w:r>
      <w:proofErr w:type="spellEnd"/>
      <w:r w:rsidRPr="00D42599">
        <w:rPr>
          <w:rFonts w:ascii="Courier New" w:hAnsi="Courier New" w:cs="Courier New"/>
          <w:sz w:val="16"/>
          <w:szCs w:val="16"/>
        </w:rPr>
        <w:t>&gt;2&lt;/</w:t>
      </w:r>
      <w:proofErr w:type="spellStart"/>
      <w:r w:rsidRPr="00D42599">
        <w:rPr>
          <w:rFonts w:ascii="Courier New" w:hAnsi="Courier New" w:cs="Courier New"/>
          <w:sz w:val="16"/>
          <w:szCs w:val="16"/>
        </w:rPr>
        <w:t>ReturnCode</w:t>
      </w:r>
      <w:proofErr w:type="spellEnd"/>
      <w:r w:rsidRPr="00D42599">
        <w:rPr>
          <w:rFonts w:ascii="Courier New" w:hAnsi="Courier New" w:cs="Courier New"/>
          <w:sz w:val="16"/>
          <w:szCs w:val="16"/>
        </w:rPr>
        <w:t>&gt;</w:t>
      </w:r>
    </w:p>
    <w:p w14:paraId="349CDA3F"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w:t>
      </w:r>
      <w:proofErr w:type="spellStart"/>
      <w:r w:rsidRPr="00D42599">
        <w:rPr>
          <w:rFonts w:ascii="Courier New" w:hAnsi="Courier New" w:cs="Courier New"/>
          <w:sz w:val="16"/>
          <w:szCs w:val="16"/>
        </w:rPr>
        <w:t>PartialSuccess</w:t>
      </w:r>
      <w:proofErr w:type="spellEnd"/>
      <w:r w:rsidRPr="00D42599">
        <w:rPr>
          <w:rFonts w:ascii="Courier New" w:hAnsi="Courier New" w:cs="Courier New"/>
          <w:sz w:val="16"/>
          <w:szCs w:val="16"/>
        </w:rPr>
        <w:t>&gt;</w:t>
      </w:r>
    </w:p>
    <w:p w14:paraId="039B5931" w14:textId="006D63EE"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&lt;/</w:t>
      </w:r>
      <w:proofErr w:type="spellStart"/>
      <w:r w:rsidRPr="00D42599">
        <w:rPr>
          <w:rFonts w:ascii="Courier New" w:hAnsi="Courier New" w:cs="Courier New"/>
          <w:sz w:val="16"/>
          <w:szCs w:val="16"/>
        </w:rPr>
        <w:t>StartProcess</w:t>
      </w:r>
      <w:proofErr w:type="spellEnd"/>
      <w:r w:rsidRPr="00D42599">
        <w:rPr>
          <w:rFonts w:ascii="Courier New" w:hAnsi="Courier New" w:cs="Courier New"/>
          <w:sz w:val="16"/>
          <w:szCs w:val="16"/>
        </w:rPr>
        <w:t>&gt;</w:t>
      </w:r>
    </w:p>
    <w:p w14:paraId="59A09F17" w14:textId="77777777" w:rsidR="00D93492" w:rsidRDefault="00D93492" w:rsidP="00D93492">
      <w:pPr>
        <w:rPr>
          <w:b/>
        </w:rPr>
      </w:pPr>
    </w:p>
    <w:p w14:paraId="73426DE5" w14:textId="77777777" w:rsidR="00D93492" w:rsidRDefault="00D93492" w:rsidP="00D93492">
      <w:pPr>
        <w:rPr>
          <w:b/>
        </w:rPr>
      </w:pPr>
      <w:r w:rsidRPr="00A22393">
        <w:rPr>
          <w:b/>
        </w:rPr>
        <w:t>Sample Output:</w:t>
      </w:r>
    </w:p>
    <w:p w14:paraId="6A9FE646" w14:textId="77777777" w:rsidR="00A22393" w:rsidRDefault="00A22393" w:rsidP="00BE25A7">
      <w:pPr>
        <w:rPr>
          <w:b/>
        </w:rPr>
      </w:pPr>
    </w:p>
    <w:p w14:paraId="13520E68" w14:textId="77777777" w:rsidR="00A22393" w:rsidRDefault="00A22393" w:rsidP="00BE25A7">
      <w:r>
        <w:t>The Start Process command captures the standard out of each background process.  Each output line from a background process is prefixed with its process id in square brackets and written to standard out.  When all processes have completed, a summary report documents the process id, command, arguments, start time, end time and return code of each process.</w:t>
      </w:r>
    </w:p>
    <w:p w14:paraId="4DFF72BD" w14:textId="77777777" w:rsidR="00A22393" w:rsidRDefault="00A22393" w:rsidP="00BE25A7"/>
    <w:p w14:paraId="5BE19706" w14:textId="77777777" w:rsidR="00A22393" w:rsidRDefault="00A22393" w:rsidP="00BE25A7">
      <w:r>
        <w:t>The output of Start Process looks like…</w:t>
      </w:r>
    </w:p>
    <w:p w14:paraId="786B9D43" w14:textId="77777777" w:rsidR="00A22393" w:rsidRDefault="00A22393" w:rsidP="00BE25A7"/>
    <w:p w14:paraId="537D1C9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Restart not pending for command</w:t>
      </w:r>
    </w:p>
    <w:p w14:paraId="01BF5D8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EKB Quartz to Foundation </w:t>
      </w:r>
      <w:proofErr w:type="gramStart"/>
      <w:r w:rsidRPr="00E16946">
        <w:rPr>
          <w:rFonts w:ascii="Courier New" w:hAnsi="Courier New" w:cs="Courier New"/>
          <w:color w:val="auto"/>
          <w:sz w:val="16"/>
          <w:szCs w:val="16"/>
        </w:rPr>
        <w:t>Synchronization :</w:t>
      </w:r>
      <w:proofErr w:type="gramEnd"/>
      <w:r w:rsidRPr="00E16946">
        <w:rPr>
          <w:rFonts w:ascii="Courier New" w:hAnsi="Courier New" w:cs="Courier New"/>
          <w:color w:val="auto"/>
          <w:sz w:val="16"/>
          <w:szCs w:val="16"/>
        </w:rPr>
        <w:t xml:space="preserve"> Version 7.9.0.1238 for Oracle 11g on WINDOWS   - Copyright (c) 1997-2012, JDA Software, Inc.</w:t>
      </w:r>
    </w:p>
    <w:p w14:paraId="257390C8"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Wed Feb 20 18:39:04 2013 (2013-02-20 23:39:04 UT</w:t>
      </w:r>
      <w:proofErr w:type="gramStart"/>
      <w:r w:rsidRPr="00E16946">
        <w:rPr>
          <w:rFonts w:ascii="Courier New" w:hAnsi="Courier New" w:cs="Courier New"/>
          <w:color w:val="auto"/>
          <w:sz w:val="16"/>
          <w:szCs w:val="16"/>
        </w:rPr>
        <w:t>)  CIMSYNCPKBF</w:t>
      </w:r>
      <w:proofErr w:type="gramEnd"/>
      <w:r w:rsidRPr="00E16946">
        <w:rPr>
          <w:rFonts w:ascii="Courier New" w:hAnsi="Courier New" w:cs="Courier New"/>
          <w:color w:val="auto"/>
          <w:sz w:val="16"/>
          <w:szCs w:val="16"/>
        </w:rPr>
        <w:t xml:space="preserve"> 7248 Info: v7.9.0.1238</w:t>
      </w:r>
    </w:p>
    <w:p w14:paraId="5D861DD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Start processing:  </w:t>
      </w:r>
      <w:proofErr w:type="spellStart"/>
      <w:r w:rsidRPr="00E16946">
        <w:rPr>
          <w:rFonts w:ascii="Courier New" w:hAnsi="Courier New" w:cs="Courier New"/>
          <w:color w:val="auto"/>
          <w:sz w:val="16"/>
          <w:szCs w:val="16"/>
        </w:rPr>
        <w:t>cimsyncpkbf</w:t>
      </w:r>
      <w:proofErr w:type="spellEnd"/>
      <w:r w:rsidRPr="00E16946">
        <w:rPr>
          <w:rFonts w:ascii="Courier New" w:hAnsi="Courier New" w:cs="Courier New"/>
          <w:color w:val="auto"/>
          <w:sz w:val="16"/>
          <w:szCs w:val="16"/>
        </w:rPr>
        <w:t xml:space="preserve"> / PLAN_ACTUAL type=structure execute=y </w:t>
      </w:r>
      <w:proofErr w:type="spellStart"/>
      <w:r w:rsidRPr="00E16946">
        <w:rPr>
          <w:rFonts w:ascii="Courier New" w:hAnsi="Courier New" w:cs="Courier New"/>
          <w:color w:val="auto"/>
          <w:sz w:val="16"/>
          <w:szCs w:val="16"/>
        </w:rPr>
        <w:t>setcurrentfoundationtime</w:t>
      </w:r>
      <w:proofErr w:type="spellEnd"/>
      <w:r w:rsidRPr="00E16946">
        <w:rPr>
          <w:rFonts w:ascii="Courier New" w:hAnsi="Courier New" w:cs="Courier New"/>
          <w:color w:val="auto"/>
          <w:sz w:val="16"/>
          <w:szCs w:val="16"/>
        </w:rPr>
        <w:t>=y</w:t>
      </w:r>
    </w:p>
    <w:p w14:paraId="7D3412D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Restart not pending for command</w:t>
      </w:r>
    </w:p>
    <w:p w14:paraId="51C338A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Restart not pending for command</w:t>
      </w:r>
    </w:p>
    <w:p w14:paraId="4961B018"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EKB Quartz to Foundation </w:t>
      </w:r>
      <w:proofErr w:type="gramStart"/>
      <w:r w:rsidRPr="00E16946">
        <w:rPr>
          <w:rFonts w:ascii="Courier New" w:hAnsi="Courier New" w:cs="Courier New"/>
          <w:color w:val="auto"/>
          <w:sz w:val="16"/>
          <w:szCs w:val="16"/>
        </w:rPr>
        <w:t>Synchronization :</w:t>
      </w:r>
      <w:proofErr w:type="gramEnd"/>
      <w:r w:rsidRPr="00E16946">
        <w:rPr>
          <w:rFonts w:ascii="Courier New" w:hAnsi="Courier New" w:cs="Courier New"/>
          <w:color w:val="auto"/>
          <w:sz w:val="16"/>
          <w:szCs w:val="16"/>
        </w:rPr>
        <w:t xml:space="preserve"> Version 7.9.0.1238 for Oracle 11g on WINDOWS   - Copyright (c) 1997-2012, JDA Software, Inc.</w:t>
      </w:r>
    </w:p>
    <w:p w14:paraId="43AD567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Wed Feb 20 18:39:05 2013 (2013-02-20 23:39:05 UT</w:t>
      </w:r>
      <w:proofErr w:type="gramStart"/>
      <w:r w:rsidRPr="00E16946">
        <w:rPr>
          <w:rFonts w:ascii="Courier New" w:hAnsi="Courier New" w:cs="Courier New"/>
          <w:color w:val="auto"/>
          <w:sz w:val="16"/>
          <w:szCs w:val="16"/>
        </w:rPr>
        <w:t>)  CIMSYNCPKBF</w:t>
      </w:r>
      <w:proofErr w:type="gramEnd"/>
      <w:r w:rsidRPr="00E16946">
        <w:rPr>
          <w:rFonts w:ascii="Courier New" w:hAnsi="Courier New" w:cs="Courier New"/>
          <w:color w:val="auto"/>
          <w:sz w:val="16"/>
          <w:szCs w:val="16"/>
        </w:rPr>
        <w:t xml:space="preserve"> 3060 Info: v7.9.0.1238</w:t>
      </w:r>
    </w:p>
    <w:p w14:paraId="6BDC0E71"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Start processing:  </w:t>
      </w:r>
      <w:proofErr w:type="spellStart"/>
      <w:r w:rsidRPr="00E16946">
        <w:rPr>
          <w:rFonts w:ascii="Courier New" w:hAnsi="Courier New" w:cs="Courier New"/>
          <w:color w:val="auto"/>
          <w:sz w:val="16"/>
          <w:szCs w:val="16"/>
        </w:rPr>
        <w:t>cimsyncpkbf</w:t>
      </w:r>
      <w:proofErr w:type="spellEnd"/>
      <w:r w:rsidRPr="00E16946">
        <w:rPr>
          <w:rFonts w:ascii="Courier New" w:hAnsi="Courier New" w:cs="Courier New"/>
          <w:color w:val="auto"/>
          <w:sz w:val="16"/>
          <w:szCs w:val="16"/>
        </w:rPr>
        <w:t xml:space="preserve"> / PLAN_ACTUAL_ALLOC type=structure execute=y </w:t>
      </w:r>
      <w:proofErr w:type="spellStart"/>
      <w:r w:rsidRPr="00E16946">
        <w:rPr>
          <w:rFonts w:ascii="Courier New" w:hAnsi="Courier New" w:cs="Courier New"/>
          <w:color w:val="auto"/>
          <w:sz w:val="16"/>
          <w:szCs w:val="16"/>
        </w:rPr>
        <w:t>setcurrentfoundationtime</w:t>
      </w:r>
      <w:proofErr w:type="spellEnd"/>
      <w:r w:rsidRPr="00E16946">
        <w:rPr>
          <w:rFonts w:ascii="Courier New" w:hAnsi="Courier New" w:cs="Courier New"/>
          <w:color w:val="auto"/>
          <w:sz w:val="16"/>
          <w:szCs w:val="16"/>
        </w:rPr>
        <w:t>=y</w:t>
      </w:r>
    </w:p>
    <w:p w14:paraId="7422E9C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EKB Quartz to Foundation </w:t>
      </w:r>
      <w:proofErr w:type="gramStart"/>
      <w:r w:rsidRPr="00E16946">
        <w:rPr>
          <w:rFonts w:ascii="Courier New" w:hAnsi="Courier New" w:cs="Courier New"/>
          <w:color w:val="auto"/>
          <w:sz w:val="16"/>
          <w:szCs w:val="16"/>
        </w:rPr>
        <w:t>Synchronization :</w:t>
      </w:r>
      <w:proofErr w:type="gramEnd"/>
      <w:r w:rsidRPr="00E16946">
        <w:rPr>
          <w:rFonts w:ascii="Courier New" w:hAnsi="Courier New" w:cs="Courier New"/>
          <w:color w:val="auto"/>
          <w:sz w:val="16"/>
          <w:szCs w:val="16"/>
        </w:rPr>
        <w:t xml:space="preserve"> Version 7.9.0.1238 for Oracle 11g on WINDOWS   - Copyright (c) 1997-2012, JDA Software, Inc.</w:t>
      </w:r>
    </w:p>
    <w:p w14:paraId="7A6E6FB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Wed Feb 20 18:39:05 2013 (2013-02-20 23:39:05 UT</w:t>
      </w:r>
      <w:proofErr w:type="gramStart"/>
      <w:r w:rsidRPr="00E16946">
        <w:rPr>
          <w:rFonts w:ascii="Courier New" w:hAnsi="Courier New" w:cs="Courier New"/>
          <w:color w:val="auto"/>
          <w:sz w:val="16"/>
          <w:szCs w:val="16"/>
        </w:rPr>
        <w:t>)  CIMSYNCPKBF</w:t>
      </w:r>
      <w:proofErr w:type="gramEnd"/>
      <w:r w:rsidRPr="00E16946">
        <w:rPr>
          <w:rFonts w:ascii="Courier New" w:hAnsi="Courier New" w:cs="Courier New"/>
          <w:color w:val="auto"/>
          <w:sz w:val="16"/>
          <w:szCs w:val="16"/>
        </w:rPr>
        <w:t xml:space="preserve"> 676 Info: v7.9.0.1238</w:t>
      </w:r>
    </w:p>
    <w:p w14:paraId="79C1DC1B"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Start processing:  </w:t>
      </w:r>
      <w:proofErr w:type="spellStart"/>
      <w:r w:rsidRPr="00E16946">
        <w:rPr>
          <w:rFonts w:ascii="Courier New" w:hAnsi="Courier New" w:cs="Courier New"/>
          <w:color w:val="auto"/>
          <w:sz w:val="16"/>
          <w:szCs w:val="16"/>
        </w:rPr>
        <w:t>cimsyncpkbf</w:t>
      </w:r>
      <w:proofErr w:type="spellEnd"/>
      <w:r w:rsidRPr="00E16946">
        <w:rPr>
          <w:rFonts w:ascii="Courier New" w:hAnsi="Courier New" w:cs="Courier New"/>
          <w:color w:val="auto"/>
          <w:sz w:val="16"/>
          <w:szCs w:val="16"/>
        </w:rPr>
        <w:t xml:space="preserve"> / PLAN_CENTRAL type=structure execute=y </w:t>
      </w:r>
      <w:proofErr w:type="spellStart"/>
      <w:r w:rsidRPr="00E16946">
        <w:rPr>
          <w:rFonts w:ascii="Courier New" w:hAnsi="Courier New" w:cs="Courier New"/>
          <w:color w:val="auto"/>
          <w:sz w:val="16"/>
          <w:szCs w:val="16"/>
        </w:rPr>
        <w:t>setcurrentfoundationtime</w:t>
      </w:r>
      <w:proofErr w:type="spellEnd"/>
      <w:r w:rsidRPr="00E16946">
        <w:rPr>
          <w:rFonts w:ascii="Courier New" w:hAnsi="Courier New" w:cs="Courier New"/>
          <w:color w:val="auto"/>
          <w:sz w:val="16"/>
          <w:szCs w:val="16"/>
        </w:rPr>
        <w:t>=y</w:t>
      </w:r>
    </w:p>
    <w:p w14:paraId="1D260367"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Trace output will be appended to \\Wdcae-dpln11p\Quartz\plan_actual\log\CIMSyncPKBF_STRUCTURE.trc</w:t>
      </w:r>
    </w:p>
    <w:p w14:paraId="565D492E"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Wed Feb 20 18:39:06 2013 (2013-02-20 23:39:06 UT</w:t>
      </w:r>
      <w:proofErr w:type="gramStart"/>
      <w:r w:rsidRPr="00E16946">
        <w:rPr>
          <w:rFonts w:ascii="Courier New" w:hAnsi="Courier New" w:cs="Courier New"/>
          <w:color w:val="auto"/>
          <w:sz w:val="16"/>
          <w:szCs w:val="16"/>
        </w:rPr>
        <w:t>)  CIMSYNCPKBF</w:t>
      </w:r>
      <w:proofErr w:type="gramEnd"/>
      <w:r w:rsidRPr="00E16946">
        <w:rPr>
          <w:rFonts w:ascii="Courier New" w:hAnsi="Courier New" w:cs="Courier New"/>
          <w:color w:val="auto"/>
          <w:sz w:val="16"/>
          <w:szCs w:val="16"/>
        </w:rPr>
        <w:t xml:space="preserve"> 7248 Info:</w:t>
      </w:r>
    </w:p>
    <w:p w14:paraId="53CD3D7B"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Starting job STRUCTURE to synchronize PLAN_ACTUAL with current Foundation structure</w:t>
      </w:r>
    </w:p>
    <w:p w14:paraId="03BC746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Trace output will be appended to \\Wdcae-dpln11p\Quartz\plan_actual_alloc\log\CIMSyncPKBF_STRUCTURE.trc</w:t>
      </w:r>
    </w:p>
    <w:p w14:paraId="6FC92E6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Trace output will be appended to \\Wdcae-dpln11p\Quartz\plan_central\log\CIMSyncPKBF_STRUCTURE.trc</w:t>
      </w:r>
    </w:p>
    <w:p w14:paraId="140754E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Wed Feb 20 18:39:07 2013 (2013-02-20 23:39:07 UT</w:t>
      </w:r>
      <w:proofErr w:type="gramStart"/>
      <w:r w:rsidRPr="00E16946">
        <w:rPr>
          <w:rFonts w:ascii="Courier New" w:hAnsi="Courier New" w:cs="Courier New"/>
          <w:color w:val="auto"/>
          <w:sz w:val="16"/>
          <w:szCs w:val="16"/>
        </w:rPr>
        <w:t>)  CIMSYNCPKBF</w:t>
      </w:r>
      <w:proofErr w:type="gramEnd"/>
      <w:r w:rsidRPr="00E16946">
        <w:rPr>
          <w:rFonts w:ascii="Courier New" w:hAnsi="Courier New" w:cs="Courier New"/>
          <w:color w:val="auto"/>
          <w:sz w:val="16"/>
          <w:szCs w:val="16"/>
        </w:rPr>
        <w:t xml:space="preserve"> 3060 Info:</w:t>
      </w:r>
    </w:p>
    <w:p w14:paraId="78520AF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Starting job STRUCTURE to synchronize PLAN_ACTUAL_ALLOC with current Foundation structure</w:t>
      </w:r>
    </w:p>
    <w:p w14:paraId="7E7CBEF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Wed Feb 20 18:39:07 2013 (2013-02-20 23:39:07 UT</w:t>
      </w:r>
      <w:proofErr w:type="gramStart"/>
      <w:r w:rsidRPr="00E16946">
        <w:rPr>
          <w:rFonts w:ascii="Courier New" w:hAnsi="Courier New" w:cs="Courier New"/>
          <w:color w:val="auto"/>
          <w:sz w:val="16"/>
          <w:szCs w:val="16"/>
        </w:rPr>
        <w:t>)  CIMSYNCPKBF</w:t>
      </w:r>
      <w:proofErr w:type="gramEnd"/>
      <w:r w:rsidRPr="00E16946">
        <w:rPr>
          <w:rFonts w:ascii="Courier New" w:hAnsi="Courier New" w:cs="Courier New"/>
          <w:color w:val="auto"/>
          <w:sz w:val="16"/>
          <w:szCs w:val="16"/>
        </w:rPr>
        <w:t xml:space="preserve"> 676 Info:</w:t>
      </w:r>
    </w:p>
    <w:p w14:paraId="12B7CE8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Starting job STRUCTURE to synchronize PLAN_CENTRAL with current Foundation structure</w:t>
      </w:r>
    </w:p>
    <w:p w14:paraId="307B943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Wed Feb 20 18:39:12 2013 (2013-02-20 23:39:12 UT</w:t>
      </w:r>
      <w:proofErr w:type="gramStart"/>
      <w:r w:rsidRPr="00E16946">
        <w:rPr>
          <w:rFonts w:ascii="Courier New" w:hAnsi="Courier New" w:cs="Courier New"/>
          <w:color w:val="auto"/>
          <w:sz w:val="16"/>
          <w:szCs w:val="16"/>
        </w:rPr>
        <w:t>)  CIMSYNCPKBF</w:t>
      </w:r>
      <w:proofErr w:type="gramEnd"/>
      <w:r w:rsidRPr="00E16946">
        <w:rPr>
          <w:rFonts w:ascii="Courier New" w:hAnsi="Courier New" w:cs="Courier New"/>
          <w:color w:val="auto"/>
          <w:sz w:val="16"/>
          <w:szCs w:val="16"/>
        </w:rPr>
        <w:t xml:space="preserve"> 7248 Info:</w:t>
      </w:r>
    </w:p>
    <w:p w14:paraId="0FF20D8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Job STRUCTURE completed</w:t>
      </w:r>
    </w:p>
    <w:p w14:paraId="53FCA338"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Wed Feb 20 18:39:12 2013 (2013-02-20 23:39:12 UT</w:t>
      </w:r>
      <w:proofErr w:type="gramStart"/>
      <w:r w:rsidRPr="00E16946">
        <w:rPr>
          <w:rFonts w:ascii="Courier New" w:hAnsi="Courier New" w:cs="Courier New"/>
          <w:color w:val="auto"/>
          <w:sz w:val="16"/>
          <w:szCs w:val="16"/>
        </w:rPr>
        <w:t>)  CIMSYNCPKBF</w:t>
      </w:r>
      <w:proofErr w:type="gramEnd"/>
      <w:r w:rsidRPr="00E16946">
        <w:rPr>
          <w:rFonts w:ascii="Courier New" w:hAnsi="Courier New" w:cs="Courier New"/>
          <w:color w:val="auto"/>
          <w:sz w:val="16"/>
          <w:szCs w:val="16"/>
        </w:rPr>
        <w:t xml:space="preserve"> 7248 Info:</w:t>
      </w:r>
    </w:p>
    <w:p w14:paraId="1E0E6C4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Status:  Process completed successfully</w:t>
      </w:r>
    </w:p>
    <w:p w14:paraId="2A5C4D2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Wed Feb 20 18:39:13 2013 (2013-02-20 23:39:13 UT</w:t>
      </w:r>
      <w:proofErr w:type="gramStart"/>
      <w:r w:rsidRPr="00E16946">
        <w:rPr>
          <w:rFonts w:ascii="Courier New" w:hAnsi="Courier New" w:cs="Courier New"/>
          <w:color w:val="auto"/>
          <w:sz w:val="16"/>
          <w:szCs w:val="16"/>
        </w:rPr>
        <w:t>)  CIMSYNCPKBF</w:t>
      </w:r>
      <w:proofErr w:type="gramEnd"/>
      <w:r w:rsidRPr="00E16946">
        <w:rPr>
          <w:rFonts w:ascii="Courier New" w:hAnsi="Courier New" w:cs="Courier New"/>
          <w:color w:val="auto"/>
          <w:sz w:val="16"/>
          <w:szCs w:val="16"/>
        </w:rPr>
        <w:t xml:space="preserve"> 3060 Info:</w:t>
      </w:r>
    </w:p>
    <w:p w14:paraId="320808C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Job STRUCTURE completed</w:t>
      </w:r>
    </w:p>
    <w:p w14:paraId="7945F56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Wed Feb 20 18:39:13 2013 (2013-02-20 23:39:13 UT</w:t>
      </w:r>
      <w:proofErr w:type="gramStart"/>
      <w:r w:rsidRPr="00E16946">
        <w:rPr>
          <w:rFonts w:ascii="Courier New" w:hAnsi="Courier New" w:cs="Courier New"/>
          <w:color w:val="auto"/>
          <w:sz w:val="16"/>
          <w:szCs w:val="16"/>
        </w:rPr>
        <w:t>)  CIMSYNCPKBF</w:t>
      </w:r>
      <w:proofErr w:type="gramEnd"/>
      <w:r w:rsidRPr="00E16946">
        <w:rPr>
          <w:rFonts w:ascii="Courier New" w:hAnsi="Courier New" w:cs="Courier New"/>
          <w:color w:val="auto"/>
          <w:sz w:val="16"/>
          <w:szCs w:val="16"/>
        </w:rPr>
        <w:t xml:space="preserve"> 3060 Info:</w:t>
      </w:r>
    </w:p>
    <w:p w14:paraId="0BE3C62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Status:  Process completed successfully</w:t>
      </w:r>
    </w:p>
    <w:p w14:paraId="3C35DBA7"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lastRenderedPageBreak/>
        <w:t xml:space="preserve">[5792] EKB Quartz to Foundation </w:t>
      </w:r>
      <w:proofErr w:type="gramStart"/>
      <w:r w:rsidRPr="00E16946">
        <w:rPr>
          <w:rFonts w:ascii="Courier New" w:hAnsi="Courier New" w:cs="Courier New"/>
          <w:color w:val="auto"/>
          <w:sz w:val="16"/>
          <w:szCs w:val="16"/>
        </w:rPr>
        <w:t>Synchronization :</w:t>
      </w:r>
      <w:proofErr w:type="gramEnd"/>
      <w:r w:rsidRPr="00E16946">
        <w:rPr>
          <w:rFonts w:ascii="Courier New" w:hAnsi="Courier New" w:cs="Courier New"/>
          <w:color w:val="auto"/>
          <w:sz w:val="16"/>
          <w:szCs w:val="16"/>
        </w:rPr>
        <w:t xml:space="preserve"> Version 7.9.0.1238 for Oracle 11g on WINDOWS   - Copyright (c) 1997-2012, JDA Software, Inc.</w:t>
      </w:r>
    </w:p>
    <w:p w14:paraId="7938577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Wed Feb 20 18:39:13 2013 (2013-02-20 23:39:13 UT</w:t>
      </w:r>
      <w:proofErr w:type="gramStart"/>
      <w:r w:rsidRPr="00E16946">
        <w:rPr>
          <w:rFonts w:ascii="Courier New" w:hAnsi="Courier New" w:cs="Courier New"/>
          <w:color w:val="auto"/>
          <w:sz w:val="16"/>
          <w:szCs w:val="16"/>
        </w:rPr>
        <w:t>)  CIMSYNCPKBF</w:t>
      </w:r>
      <w:proofErr w:type="gramEnd"/>
      <w:r w:rsidRPr="00E16946">
        <w:rPr>
          <w:rFonts w:ascii="Courier New" w:hAnsi="Courier New" w:cs="Courier New"/>
          <w:color w:val="auto"/>
          <w:sz w:val="16"/>
          <w:szCs w:val="16"/>
        </w:rPr>
        <w:t xml:space="preserve"> 8680 Info: v7.9.0.1238</w:t>
      </w:r>
    </w:p>
    <w:p w14:paraId="017FE96B"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Start processing:  </w:t>
      </w:r>
      <w:proofErr w:type="spellStart"/>
      <w:r w:rsidRPr="00E16946">
        <w:rPr>
          <w:rFonts w:ascii="Courier New" w:hAnsi="Courier New" w:cs="Courier New"/>
          <w:color w:val="auto"/>
          <w:sz w:val="16"/>
          <w:szCs w:val="16"/>
        </w:rPr>
        <w:t>cimsyncpkbf</w:t>
      </w:r>
      <w:proofErr w:type="spellEnd"/>
      <w:r w:rsidRPr="00E16946">
        <w:rPr>
          <w:rFonts w:ascii="Courier New" w:hAnsi="Courier New" w:cs="Courier New"/>
          <w:color w:val="auto"/>
          <w:sz w:val="16"/>
          <w:szCs w:val="16"/>
        </w:rPr>
        <w:t xml:space="preserve"> / PLAN_ACTUAL type=data execute=y</w:t>
      </w:r>
    </w:p>
    <w:p w14:paraId="232A4D1E"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Wed Feb 20 18:39:13 2013 (2013-02-20 23:39:13 UT</w:t>
      </w:r>
      <w:proofErr w:type="gramStart"/>
      <w:r w:rsidRPr="00E16946">
        <w:rPr>
          <w:rFonts w:ascii="Courier New" w:hAnsi="Courier New" w:cs="Courier New"/>
          <w:color w:val="auto"/>
          <w:sz w:val="16"/>
          <w:szCs w:val="16"/>
        </w:rPr>
        <w:t>)  CIMSYNCPKBF</w:t>
      </w:r>
      <w:proofErr w:type="gramEnd"/>
      <w:r w:rsidRPr="00E16946">
        <w:rPr>
          <w:rFonts w:ascii="Courier New" w:hAnsi="Courier New" w:cs="Courier New"/>
          <w:color w:val="auto"/>
          <w:sz w:val="16"/>
          <w:szCs w:val="16"/>
        </w:rPr>
        <w:t xml:space="preserve"> 676 Info:</w:t>
      </w:r>
    </w:p>
    <w:p w14:paraId="28DD47E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Job STRUCTURE completed</w:t>
      </w:r>
    </w:p>
    <w:p w14:paraId="4C1D0DC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Wed Feb 20 18:39:13 2013 (2013-02-20 23:39:13 UT</w:t>
      </w:r>
      <w:proofErr w:type="gramStart"/>
      <w:r w:rsidRPr="00E16946">
        <w:rPr>
          <w:rFonts w:ascii="Courier New" w:hAnsi="Courier New" w:cs="Courier New"/>
          <w:color w:val="auto"/>
          <w:sz w:val="16"/>
          <w:szCs w:val="16"/>
        </w:rPr>
        <w:t>)  CIMSYNCPKBF</w:t>
      </w:r>
      <w:proofErr w:type="gramEnd"/>
      <w:r w:rsidRPr="00E16946">
        <w:rPr>
          <w:rFonts w:ascii="Courier New" w:hAnsi="Courier New" w:cs="Courier New"/>
          <w:color w:val="auto"/>
          <w:sz w:val="16"/>
          <w:szCs w:val="16"/>
        </w:rPr>
        <w:t xml:space="preserve"> 676 Info:</w:t>
      </w:r>
    </w:p>
    <w:p w14:paraId="11A64FBE"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Status:  Process completed successfully</w:t>
      </w:r>
    </w:p>
    <w:p w14:paraId="344DEFE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EKB Quartz to Foundation </w:t>
      </w:r>
      <w:proofErr w:type="gramStart"/>
      <w:r w:rsidRPr="00E16946">
        <w:rPr>
          <w:rFonts w:ascii="Courier New" w:hAnsi="Courier New" w:cs="Courier New"/>
          <w:color w:val="auto"/>
          <w:sz w:val="16"/>
          <w:szCs w:val="16"/>
        </w:rPr>
        <w:t>Synchronization :</w:t>
      </w:r>
      <w:proofErr w:type="gramEnd"/>
      <w:r w:rsidRPr="00E16946">
        <w:rPr>
          <w:rFonts w:ascii="Courier New" w:hAnsi="Courier New" w:cs="Courier New"/>
          <w:color w:val="auto"/>
          <w:sz w:val="16"/>
          <w:szCs w:val="16"/>
        </w:rPr>
        <w:t xml:space="preserve"> Version 7.9.0.1238 for Oracle 11g on WINDOWS   - Copyright (c) 1997-2012, JDA Software, Inc.</w:t>
      </w:r>
    </w:p>
    <w:p w14:paraId="2CF986D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Wed Feb 20 18:39:13 2013 (2013-02-20 23:39:13 UT</w:t>
      </w:r>
      <w:proofErr w:type="gramStart"/>
      <w:r w:rsidRPr="00E16946">
        <w:rPr>
          <w:rFonts w:ascii="Courier New" w:hAnsi="Courier New" w:cs="Courier New"/>
          <w:color w:val="auto"/>
          <w:sz w:val="16"/>
          <w:szCs w:val="16"/>
        </w:rPr>
        <w:t>)  CIMSYNCPKBF</w:t>
      </w:r>
      <w:proofErr w:type="gramEnd"/>
      <w:r w:rsidRPr="00E16946">
        <w:rPr>
          <w:rFonts w:ascii="Courier New" w:hAnsi="Courier New" w:cs="Courier New"/>
          <w:color w:val="auto"/>
          <w:sz w:val="16"/>
          <w:szCs w:val="16"/>
        </w:rPr>
        <w:t xml:space="preserve"> 6676 Info: v7.9.0.1238</w:t>
      </w:r>
    </w:p>
    <w:p w14:paraId="7BB71E6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Start processing:  </w:t>
      </w:r>
      <w:proofErr w:type="spellStart"/>
      <w:r w:rsidRPr="00E16946">
        <w:rPr>
          <w:rFonts w:ascii="Courier New" w:hAnsi="Courier New" w:cs="Courier New"/>
          <w:color w:val="auto"/>
          <w:sz w:val="16"/>
          <w:szCs w:val="16"/>
        </w:rPr>
        <w:t>cimsyncpkbf</w:t>
      </w:r>
      <w:proofErr w:type="spellEnd"/>
      <w:r w:rsidRPr="00E16946">
        <w:rPr>
          <w:rFonts w:ascii="Courier New" w:hAnsi="Courier New" w:cs="Courier New"/>
          <w:color w:val="auto"/>
          <w:sz w:val="16"/>
          <w:szCs w:val="16"/>
        </w:rPr>
        <w:t xml:space="preserve"> / PLAN_ACTUAL_ALLOC type=data execute=y</w:t>
      </w:r>
    </w:p>
    <w:p w14:paraId="3B173582"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EKB Quartz to Foundation </w:t>
      </w:r>
      <w:proofErr w:type="gramStart"/>
      <w:r w:rsidRPr="00E16946">
        <w:rPr>
          <w:rFonts w:ascii="Courier New" w:hAnsi="Courier New" w:cs="Courier New"/>
          <w:color w:val="auto"/>
          <w:sz w:val="16"/>
          <w:szCs w:val="16"/>
        </w:rPr>
        <w:t>Synchronization :</w:t>
      </w:r>
      <w:proofErr w:type="gramEnd"/>
      <w:r w:rsidRPr="00E16946">
        <w:rPr>
          <w:rFonts w:ascii="Courier New" w:hAnsi="Courier New" w:cs="Courier New"/>
          <w:color w:val="auto"/>
          <w:sz w:val="16"/>
          <w:szCs w:val="16"/>
        </w:rPr>
        <w:t xml:space="preserve"> Version 7.9.0.1238 for Oracle 11g on WINDOWS   - Copyright (c) 1997-2012, JDA Software, Inc.</w:t>
      </w:r>
    </w:p>
    <w:p w14:paraId="046C841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Wed Feb 20 18:39:13 2013 (2013-02-20 23:39:13 UT</w:t>
      </w:r>
      <w:proofErr w:type="gramStart"/>
      <w:r w:rsidRPr="00E16946">
        <w:rPr>
          <w:rFonts w:ascii="Courier New" w:hAnsi="Courier New" w:cs="Courier New"/>
          <w:color w:val="auto"/>
          <w:sz w:val="16"/>
          <w:szCs w:val="16"/>
        </w:rPr>
        <w:t>)  CIMSYNCPKBF</w:t>
      </w:r>
      <w:proofErr w:type="gramEnd"/>
      <w:r w:rsidRPr="00E16946">
        <w:rPr>
          <w:rFonts w:ascii="Courier New" w:hAnsi="Courier New" w:cs="Courier New"/>
          <w:color w:val="auto"/>
          <w:sz w:val="16"/>
          <w:szCs w:val="16"/>
        </w:rPr>
        <w:t xml:space="preserve"> 6528 Info: v7.9.0.1238</w:t>
      </w:r>
    </w:p>
    <w:p w14:paraId="5213FAE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Start processing:  </w:t>
      </w:r>
      <w:proofErr w:type="spellStart"/>
      <w:r w:rsidRPr="00E16946">
        <w:rPr>
          <w:rFonts w:ascii="Courier New" w:hAnsi="Courier New" w:cs="Courier New"/>
          <w:color w:val="auto"/>
          <w:sz w:val="16"/>
          <w:szCs w:val="16"/>
        </w:rPr>
        <w:t>cimsyncpkbf</w:t>
      </w:r>
      <w:proofErr w:type="spellEnd"/>
      <w:r w:rsidRPr="00E16946">
        <w:rPr>
          <w:rFonts w:ascii="Courier New" w:hAnsi="Courier New" w:cs="Courier New"/>
          <w:color w:val="auto"/>
          <w:sz w:val="16"/>
          <w:szCs w:val="16"/>
        </w:rPr>
        <w:t xml:space="preserve"> / PLAN_CENTRAL type=data execute=y</w:t>
      </w:r>
    </w:p>
    <w:p w14:paraId="638CA77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Trace output will be appended to \\Wdcae-dpln11p\Quartz\plan_actual\log\CIMSyncPKBF_DATA.trc</w:t>
      </w:r>
    </w:p>
    <w:p w14:paraId="2601414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Trace output will be appended to \\Wdcae-dpln11p\Quartz\plan_actual_alloc\log\CIMSyncPKBF_DATA.trc</w:t>
      </w:r>
    </w:p>
    <w:p w14:paraId="1931C10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Trace output will be appended to \\Wdcae-dpln11p\Quartz\plan_central\log\CIMSyncPKBF_DATA.trc</w:t>
      </w:r>
    </w:p>
    <w:p w14:paraId="24C6A53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Wed Feb 20 18:39:16 2013 (2013-02-20 23:39:16 UT</w:t>
      </w:r>
      <w:proofErr w:type="gramStart"/>
      <w:r w:rsidRPr="00E16946">
        <w:rPr>
          <w:rFonts w:ascii="Courier New" w:hAnsi="Courier New" w:cs="Courier New"/>
          <w:color w:val="auto"/>
          <w:sz w:val="16"/>
          <w:szCs w:val="16"/>
        </w:rPr>
        <w:t>)  CIMSYNCPKBF</w:t>
      </w:r>
      <w:proofErr w:type="gramEnd"/>
      <w:r w:rsidRPr="00E16946">
        <w:rPr>
          <w:rFonts w:ascii="Courier New" w:hAnsi="Courier New" w:cs="Courier New"/>
          <w:color w:val="auto"/>
          <w:sz w:val="16"/>
          <w:szCs w:val="16"/>
        </w:rPr>
        <w:t xml:space="preserve"> 6528 Info:</w:t>
      </w:r>
    </w:p>
    <w:p w14:paraId="73BC5AD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Starting job DATA to synchronize PLAN_CENTRAL with current Foundation data</w:t>
      </w:r>
    </w:p>
    <w:p w14:paraId="1BF59E42"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Wed Feb 20 18:39:16 2013 (2013-02-20 23:39:16 UT</w:t>
      </w:r>
      <w:proofErr w:type="gramStart"/>
      <w:r w:rsidRPr="00E16946">
        <w:rPr>
          <w:rFonts w:ascii="Courier New" w:hAnsi="Courier New" w:cs="Courier New"/>
          <w:color w:val="auto"/>
          <w:sz w:val="16"/>
          <w:szCs w:val="16"/>
        </w:rPr>
        <w:t>)  CIMSYNCPKBF</w:t>
      </w:r>
      <w:proofErr w:type="gramEnd"/>
      <w:r w:rsidRPr="00E16946">
        <w:rPr>
          <w:rFonts w:ascii="Courier New" w:hAnsi="Courier New" w:cs="Courier New"/>
          <w:color w:val="auto"/>
          <w:sz w:val="16"/>
          <w:szCs w:val="16"/>
        </w:rPr>
        <w:t xml:space="preserve"> 8680 Info:</w:t>
      </w:r>
    </w:p>
    <w:p w14:paraId="38C50DA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Starting job DATA to synchronize PLAN_ACTUAL with current Foundation data</w:t>
      </w:r>
    </w:p>
    <w:p w14:paraId="7AA900E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Wed Feb 20 18:39:16 2013 (2013-02-20 23:39:16 UT</w:t>
      </w:r>
      <w:proofErr w:type="gramStart"/>
      <w:r w:rsidRPr="00E16946">
        <w:rPr>
          <w:rFonts w:ascii="Courier New" w:hAnsi="Courier New" w:cs="Courier New"/>
          <w:color w:val="auto"/>
          <w:sz w:val="16"/>
          <w:szCs w:val="16"/>
        </w:rPr>
        <w:t>)  CIMSYNCPKBF</w:t>
      </w:r>
      <w:proofErr w:type="gramEnd"/>
      <w:r w:rsidRPr="00E16946">
        <w:rPr>
          <w:rFonts w:ascii="Courier New" w:hAnsi="Courier New" w:cs="Courier New"/>
          <w:color w:val="auto"/>
          <w:sz w:val="16"/>
          <w:szCs w:val="16"/>
        </w:rPr>
        <w:t xml:space="preserve"> 6676 Info:</w:t>
      </w:r>
    </w:p>
    <w:p w14:paraId="4093895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Starting job DATA to synchronize PLAN_ACTUAL_ALLOC with current Foundation data</w:t>
      </w:r>
    </w:p>
    <w:p w14:paraId="77087AB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Wed Feb 20 18:39:38 2013 (2013-02-20 23:39:38 UT</w:t>
      </w:r>
      <w:proofErr w:type="gramStart"/>
      <w:r w:rsidRPr="00E16946">
        <w:rPr>
          <w:rFonts w:ascii="Courier New" w:hAnsi="Courier New" w:cs="Courier New"/>
          <w:color w:val="auto"/>
          <w:sz w:val="16"/>
          <w:szCs w:val="16"/>
        </w:rPr>
        <w:t>)  CIMSYNCPKBF</w:t>
      </w:r>
      <w:proofErr w:type="gramEnd"/>
      <w:r w:rsidRPr="00E16946">
        <w:rPr>
          <w:rFonts w:ascii="Courier New" w:hAnsi="Courier New" w:cs="Courier New"/>
          <w:color w:val="auto"/>
          <w:sz w:val="16"/>
          <w:szCs w:val="16"/>
        </w:rPr>
        <w:t xml:space="preserve"> 6528 Info:</w:t>
      </w:r>
    </w:p>
    <w:p w14:paraId="1B597DF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Job DATA completed</w:t>
      </w:r>
    </w:p>
    <w:p w14:paraId="5342A71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Wed Feb 20 18:39:38 2013 (2013-02-20 23:39:38 UT</w:t>
      </w:r>
      <w:proofErr w:type="gramStart"/>
      <w:r w:rsidRPr="00E16946">
        <w:rPr>
          <w:rFonts w:ascii="Courier New" w:hAnsi="Courier New" w:cs="Courier New"/>
          <w:color w:val="auto"/>
          <w:sz w:val="16"/>
          <w:szCs w:val="16"/>
        </w:rPr>
        <w:t>)  CIMSYNCPKBF</w:t>
      </w:r>
      <w:proofErr w:type="gramEnd"/>
      <w:r w:rsidRPr="00E16946">
        <w:rPr>
          <w:rFonts w:ascii="Courier New" w:hAnsi="Courier New" w:cs="Courier New"/>
          <w:color w:val="auto"/>
          <w:sz w:val="16"/>
          <w:szCs w:val="16"/>
        </w:rPr>
        <w:t xml:space="preserve"> 6528 Info:</w:t>
      </w:r>
    </w:p>
    <w:p w14:paraId="3F107A2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Status:  Process completed successfully</w:t>
      </w:r>
    </w:p>
    <w:p w14:paraId="762A82AE"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Wed Feb 20 18:43:25 2013 (2013-02-20 23:43:25 UT</w:t>
      </w:r>
      <w:proofErr w:type="gramStart"/>
      <w:r w:rsidRPr="00E16946">
        <w:rPr>
          <w:rFonts w:ascii="Courier New" w:hAnsi="Courier New" w:cs="Courier New"/>
          <w:color w:val="auto"/>
          <w:sz w:val="16"/>
          <w:szCs w:val="16"/>
        </w:rPr>
        <w:t>)  CIMSYNCPKBF</w:t>
      </w:r>
      <w:proofErr w:type="gramEnd"/>
      <w:r w:rsidRPr="00E16946">
        <w:rPr>
          <w:rFonts w:ascii="Courier New" w:hAnsi="Courier New" w:cs="Courier New"/>
          <w:color w:val="auto"/>
          <w:sz w:val="16"/>
          <w:szCs w:val="16"/>
        </w:rPr>
        <w:t xml:space="preserve"> 6676 Info:</w:t>
      </w:r>
    </w:p>
    <w:p w14:paraId="57E4319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Job DATA completed</w:t>
      </w:r>
    </w:p>
    <w:p w14:paraId="68503D28"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Wed Feb 20 18:43:25 2013 (2013-02-20 23:43:25 UT</w:t>
      </w:r>
      <w:proofErr w:type="gramStart"/>
      <w:r w:rsidRPr="00E16946">
        <w:rPr>
          <w:rFonts w:ascii="Courier New" w:hAnsi="Courier New" w:cs="Courier New"/>
          <w:color w:val="auto"/>
          <w:sz w:val="16"/>
          <w:szCs w:val="16"/>
        </w:rPr>
        <w:t>)  CIMSYNCPKBF</w:t>
      </w:r>
      <w:proofErr w:type="gramEnd"/>
      <w:r w:rsidRPr="00E16946">
        <w:rPr>
          <w:rFonts w:ascii="Courier New" w:hAnsi="Courier New" w:cs="Courier New"/>
          <w:color w:val="auto"/>
          <w:sz w:val="16"/>
          <w:szCs w:val="16"/>
        </w:rPr>
        <w:t xml:space="preserve"> 6676 Info:</w:t>
      </w:r>
    </w:p>
    <w:p w14:paraId="694721A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Status:  Process completed successfully</w:t>
      </w:r>
    </w:p>
    <w:p w14:paraId="68E35371"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Wed Feb 20 18:49:30 2013 (2013-02-20 23:49:30 UT</w:t>
      </w:r>
      <w:proofErr w:type="gramStart"/>
      <w:r w:rsidRPr="00E16946">
        <w:rPr>
          <w:rFonts w:ascii="Courier New" w:hAnsi="Courier New" w:cs="Courier New"/>
          <w:color w:val="auto"/>
          <w:sz w:val="16"/>
          <w:szCs w:val="16"/>
        </w:rPr>
        <w:t>)  CIMSYNCPKBF</w:t>
      </w:r>
      <w:proofErr w:type="gramEnd"/>
      <w:r w:rsidRPr="00E16946">
        <w:rPr>
          <w:rFonts w:ascii="Courier New" w:hAnsi="Courier New" w:cs="Courier New"/>
          <w:color w:val="auto"/>
          <w:sz w:val="16"/>
          <w:szCs w:val="16"/>
        </w:rPr>
        <w:t xml:space="preserve"> 8680 Info:</w:t>
      </w:r>
    </w:p>
    <w:p w14:paraId="74050A5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Job DATA completed</w:t>
      </w:r>
    </w:p>
    <w:p w14:paraId="006A81D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Wed Feb 20 18:49:30 2013 (2013-02-20 23:49:30 UT</w:t>
      </w:r>
      <w:proofErr w:type="gramStart"/>
      <w:r w:rsidRPr="00E16946">
        <w:rPr>
          <w:rFonts w:ascii="Courier New" w:hAnsi="Courier New" w:cs="Courier New"/>
          <w:color w:val="auto"/>
          <w:sz w:val="16"/>
          <w:szCs w:val="16"/>
        </w:rPr>
        <w:t>)  CIMSYNCPKBF</w:t>
      </w:r>
      <w:proofErr w:type="gramEnd"/>
      <w:r w:rsidRPr="00E16946">
        <w:rPr>
          <w:rFonts w:ascii="Courier New" w:hAnsi="Courier New" w:cs="Courier New"/>
          <w:color w:val="auto"/>
          <w:sz w:val="16"/>
          <w:szCs w:val="16"/>
        </w:rPr>
        <w:t xml:space="preserve"> 8680 Info:</w:t>
      </w:r>
    </w:p>
    <w:p w14:paraId="11043E5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Status:  Process completed successfully</w:t>
      </w:r>
    </w:p>
    <w:p w14:paraId="6AD9828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PID: 9988</w:t>
      </w:r>
    </w:p>
    <w:p w14:paraId="3570527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Command: CubeSync.bat</w:t>
      </w:r>
    </w:p>
    <w:p w14:paraId="31194985" w14:textId="77777777" w:rsidR="00A22393" w:rsidRPr="00E16946" w:rsidRDefault="006E1D56" w:rsidP="00A22393">
      <w:pPr>
        <w:autoSpaceDE w:val="0"/>
        <w:autoSpaceDN w:val="0"/>
        <w:adjustRightInd w:val="0"/>
        <w:jc w:val="left"/>
        <w:rPr>
          <w:rFonts w:ascii="Courier New" w:hAnsi="Courier New" w:cs="Courier New"/>
          <w:color w:val="auto"/>
          <w:sz w:val="16"/>
          <w:szCs w:val="16"/>
        </w:rPr>
      </w:pPr>
      <w:r>
        <w:rPr>
          <w:rFonts w:ascii="Courier New" w:hAnsi="Courier New" w:cs="Courier New"/>
          <w:color w:val="auto"/>
          <w:sz w:val="16"/>
          <w:szCs w:val="16"/>
        </w:rPr>
        <w:t xml:space="preserve">Arguments: </w:t>
      </w:r>
      <w:proofErr w:type="spellStart"/>
      <w:r>
        <w:rPr>
          <w:rFonts w:ascii="Courier New" w:hAnsi="Courier New" w:cs="Courier New"/>
          <w:color w:val="auto"/>
          <w:sz w:val="16"/>
          <w:szCs w:val="16"/>
        </w:rPr>
        <w:t>plan_central</w:t>
      </w:r>
      <w:proofErr w:type="spellEnd"/>
      <w:r>
        <w:rPr>
          <w:rFonts w:ascii="Courier New" w:hAnsi="Courier New" w:cs="Courier New"/>
          <w:color w:val="auto"/>
          <w:sz w:val="16"/>
          <w:szCs w:val="16"/>
        </w:rPr>
        <w:t xml:space="preserve"> </w:t>
      </w:r>
      <w:r w:rsidR="00A22393" w:rsidRPr="00E16946">
        <w:rPr>
          <w:rFonts w:ascii="Courier New" w:hAnsi="Courier New" w:cs="Courier New"/>
          <w:color w:val="auto"/>
          <w:sz w:val="16"/>
          <w:szCs w:val="16"/>
        </w:rPr>
        <w:t>PLAN_CENTRAL</w:t>
      </w:r>
    </w:p>
    <w:p w14:paraId="3226516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Started: 2/20/2013 6:39 PM</w:t>
      </w:r>
    </w:p>
    <w:p w14:paraId="030EA1D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Ended: 2/20/2013 6:39 PM</w:t>
      </w:r>
    </w:p>
    <w:p w14:paraId="63633D0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Return Code: 0</w:t>
      </w:r>
    </w:p>
    <w:p w14:paraId="7129D8F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p>
    <w:p w14:paraId="6D746F6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PID: 3644</w:t>
      </w:r>
    </w:p>
    <w:p w14:paraId="26E2211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Command: CubeSync.bat</w:t>
      </w:r>
    </w:p>
    <w:p w14:paraId="4C1BB656" w14:textId="77777777" w:rsidR="00A22393" w:rsidRPr="00E16946" w:rsidRDefault="006E1D56" w:rsidP="00A22393">
      <w:pPr>
        <w:autoSpaceDE w:val="0"/>
        <w:autoSpaceDN w:val="0"/>
        <w:adjustRightInd w:val="0"/>
        <w:jc w:val="left"/>
        <w:rPr>
          <w:rFonts w:ascii="Courier New" w:hAnsi="Courier New" w:cs="Courier New"/>
          <w:color w:val="auto"/>
          <w:sz w:val="16"/>
          <w:szCs w:val="16"/>
        </w:rPr>
      </w:pPr>
      <w:r>
        <w:rPr>
          <w:rFonts w:ascii="Courier New" w:hAnsi="Courier New" w:cs="Courier New"/>
          <w:color w:val="auto"/>
          <w:sz w:val="16"/>
          <w:szCs w:val="16"/>
        </w:rPr>
        <w:t xml:space="preserve">Arguments: </w:t>
      </w:r>
      <w:proofErr w:type="spellStart"/>
      <w:r>
        <w:rPr>
          <w:rFonts w:ascii="Courier New" w:hAnsi="Courier New" w:cs="Courier New"/>
          <w:color w:val="auto"/>
          <w:sz w:val="16"/>
          <w:szCs w:val="16"/>
        </w:rPr>
        <w:t>plan_actual_alloc</w:t>
      </w:r>
      <w:proofErr w:type="spellEnd"/>
      <w:r>
        <w:rPr>
          <w:rFonts w:ascii="Courier New" w:hAnsi="Courier New" w:cs="Courier New"/>
          <w:color w:val="auto"/>
          <w:sz w:val="16"/>
          <w:szCs w:val="16"/>
        </w:rPr>
        <w:t xml:space="preserve"> </w:t>
      </w:r>
      <w:r w:rsidR="00A22393" w:rsidRPr="00E16946">
        <w:rPr>
          <w:rFonts w:ascii="Courier New" w:hAnsi="Courier New" w:cs="Courier New"/>
          <w:color w:val="auto"/>
          <w:sz w:val="16"/>
          <w:szCs w:val="16"/>
        </w:rPr>
        <w:t>PLAN_ACTUAL_ALLOC</w:t>
      </w:r>
    </w:p>
    <w:p w14:paraId="5E2ED25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Started: 2/20/2013 6:39 PM</w:t>
      </w:r>
    </w:p>
    <w:p w14:paraId="4547356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Ended: 2/20/2013 6:43 PM</w:t>
      </w:r>
    </w:p>
    <w:p w14:paraId="57D9AC27"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Return Code: 0</w:t>
      </w:r>
    </w:p>
    <w:p w14:paraId="54AE434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p>
    <w:p w14:paraId="3C582FA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PID: 5792</w:t>
      </w:r>
    </w:p>
    <w:p w14:paraId="1E299F6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Command: CubeSync.bat</w:t>
      </w:r>
    </w:p>
    <w:p w14:paraId="3DD4AB3A" w14:textId="77777777" w:rsidR="00A22393" w:rsidRPr="00E16946" w:rsidRDefault="006E1D56" w:rsidP="00A22393">
      <w:pPr>
        <w:autoSpaceDE w:val="0"/>
        <w:autoSpaceDN w:val="0"/>
        <w:adjustRightInd w:val="0"/>
        <w:jc w:val="left"/>
        <w:rPr>
          <w:rFonts w:ascii="Courier New" w:hAnsi="Courier New" w:cs="Courier New"/>
          <w:color w:val="auto"/>
          <w:sz w:val="16"/>
          <w:szCs w:val="16"/>
        </w:rPr>
      </w:pPr>
      <w:r>
        <w:rPr>
          <w:rFonts w:ascii="Courier New" w:hAnsi="Courier New" w:cs="Courier New"/>
          <w:color w:val="auto"/>
          <w:sz w:val="16"/>
          <w:szCs w:val="16"/>
        </w:rPr>
        <w:t xml:space="preserve">Arguments: </w:t>
      </w:r>
      <w:proofErr w:type="spellStart"/>
      <w:r>
        <w:rPr>
          <w:rFonts w:ascii="Courier New" w:hAnsi="Courier New" w:cs="Courier New"/>
          <w:color w:val="auto"/>
          <w:sz w:val="16"/>
          <w:szCs w:val="16"/>
        </w:rPr>
        <w:t>plan_actual</w:t>
      </w:r>
      <w:proofErr w:type="spellEnd"/>
      <w:r>
        <w:rPr>
          <w:rFonts w:ascii="Courier New" w:hAnsi="Courier New" w:cs="Courier New"/>
          <w:color w:val="auto"/>
          <w:sz w:val="16"/>
          <w:szCs w:val="16"/>
        </w:rPr>
        <w:t xml:space="preserve"> </w:t>
      </w:r>
      <w:r w:rsidR="00A22393" w:rsidRPr="00E16946">
        <w:rPr>
          <w:rFonts w:ascii="Courier New" w:hAnsi="Courier New" w:cs="Courier New"/>
          <w:color w:val="auto"/>
          <w:sz w:val="16"/>
          <w:szCs w:val="16"/>
        </w:rPr>
        <w:t>PLAN_ACTUAL</w:t>
      </w:r>
    </w:p>
    <w:p w14:paraId="22B99921"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Started: 2/20/2013 6:39 PM</w:t>
      </w:r>
    </w:p>
    <w:p w14:paraId="45343E4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Ended: 2/20/2013 6:49 PM</w:t>
      </w:r>
    </w:p>
    <w:p w14:paraId="0046525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Return Code: 0</w:t>
      </w:r>
    </w:p>
    <w:p w14:paraId="24D067B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p>
    <w:p w14:paraId="6A285244" w14:textId="77777777" w:rsidR="00A22393" w:rsidRDefault="00A22393" w:rsidP="00A22393">
      <w:pPr>
        <w:rPr>
          <w:rFonts w:ascii="Courier New" w:hAnsi="Courier New" w:cs="Courier New"/>
          <w:color w:val="auto"/>
          <w:sz w:val="16"/>
          <w:szCs w:val="16"/>
        </w:rPr>
      </w:pPr>
      <w:r w:rsidRPr="00E16946">
        <w:rPr>
          <w:rFonts w:ascii="Courier New" w:hAnsi="Courier New" w:cs="Courier New"/>
          <w:color w:val="auto"/>
          <w:sz w:val="16"/>
          <w:szCs w:val="16"/>
        </w:rPr>
        <w:t>All commands completed successfully</w:t>
      </w:r>
    </w:p>
    <w:p w14:paraId="27E8E10F" w14:textId="77777777" w:rsidR="00E56FE0" w:rsidRPr="00E16946" w:rsidRDefault="00E56FE0" w:rsidP="00E56FE0"/>
    <w:p w14:paraId="2FB750B8" w14:textId="77777777" w:rsidR="0070031C" w:rsidRDefault="0070031C">
      <w:pPr>
        <w:jc w:val="left"/>
        <w:rPr>
          <w:rFonts w:cs="Arial"/>
          <w:b/>
          <w:bCs/>
          <w:iCs/>
          <w:color w:val="005596"/>
          <w:sz w:val="28"/>
          <w:szCs w:val="28"/>
        </w:rPr>
      </w:pPr>
      <w:r>
        <w:br w:type="page"/>
      </w:r>
    </w:p>
    <w:p w14:paraId="2C0EB492" w14:textId="7124E6CE" w:rsidR="00BE25A7" w:rsidRDefault="00BE25A7" w:rsidP="00BE25A7">
      <w:pPr>
        <w:pStyle w:val="Heading2"/>
      </w:pPr>
      <w:bookmarkStart w:id="81" w:name="_Toc114052243"/>
      <w:r>
        <w:lastRenderedPageBreak/>
        <w:t>Truncate</w:t>
      </w:r>
      <w:r w:rsidR="005A6F26">
        <w:t xml:space="preserve"> </w:t>
      </w:r>
      <w:r>
        <w:t>JI</w:t>
      </w:r>
      <w:r w:rsidR="005A6F26">
        <w:t xml:space="preserve"> </w:t>
      </w:r>
      <w:r>
        <w:t>Errors</w:t>
      </w:r>
      <w:r w:rsidR="006D3B01">
        <w:t xml:space="preserve"> (</w:t>
      </w:r>
      <w:proofErr w:type="spellStart"/>
      <w:r w:rsidR="006D3B01">
        <w:t>Mulesoft</w:t>
      </w:r>
      <w:proofErr w:type="spellEnd"/>
      <w:r w:rsidR="006D3B01">
        <w:t xml:space="preserve"> &amp; </w:t>
      </w:r>
      <w:proofErr w:type="spellStart"/>
      <w:r w:rsidR="006D3B01">
        <w:t>Datastage</w:t>
      </w:r>
      <w:proofErr w:type="spellEnd"/>
      <w:r w:rsidR="006D3B01">
        <w:t>)</w:t>
      </w:r>
      <w:bookmarkEnd w:id="81"/>
    </w:p>
    <w:p w14:paraId="4B3220C0" w14:textId="77777777" w:rsidR="00962735" w:rsidRDefault="00962735" w:rsidP="00962735">
      <w:pPr>
        <w:rPr>
          <w:rFonts w:cs="Arial"/>
        </w:rPr>
      </w:pPr>
      <w:r w:rsidRPr="00962735">
        <w:rPr>
          <w:rFonts w:cs="Arial"/>
          <w:b/>
        </w:rPr>
        <w:t>Mid-Tier</w:t>
      </w:r>
      <w:r>
        <w:rPr>
          <w:rFonts w:cs="Arial"/>
        </w:rPr>
        <w:t>: Primary only</w:t>
      </w:r>
    </w:p>
    <w:p w14:paraId="5D1F4C2D" w14:textId="77777777" w:rsidR="00962735" w:rsidRPr="00962735" w:rsidRDefault="00962735" w:rsidP="00962735"/>
    <w:p w14:paraId="14BA3FCE" w14:textId="77777777" w:rsidR="0080426D" w:rsidRDefault="0080426D" w:rsidP="0080426D">
      <w:r w:rsidRPr="001916EE">
        <w:rPr>
          <w:b/>
        </w:rPr>
        <w:t>Purpose</w:t>
      </w:r>
      <w:r>
        <w:t>:</w:t>
      </w:r>
      <w:r w:rsidR="001916EE">
        <w:t xml:space="preserve"> To delete all rows from the EXT_EPSD_ERRORS table in the JI Schema.</w:t>
      </w:r>
    </w:p>
    <w:p w14:paraId="482E7310" w14:textId="77777777" w:rsidR="001916EE" w:rsidRDefault="001916EE" w:rsidP="001916EE"/>
    <w:p w14:paraId="3901139D" w14:textId="77777777" w:rsidR="001916EE" w:rsidRPr="00631DAB" w:rsidRDefault="001916EE" w:rsidP="001916EE">
      <w:r w:rsidRPr="001916EE">
        <w:rPr>
          <w:b/>
        </w:rPr>
        <w:t>Usage</w:t>
      </w:r>
      <w:r w:rsidRPr="00631DAB">
        <w:t xml:space="preserve">: </w:t>
      </w:r>
      <w:proofErr w:type="spellStart"/>
      <w:r>
        <w:t>TruncateJIErrors</w:t>
      </w:r>
      <w:proofErr w:type="spellEnd"/>
      <w:r>
        <w:t xml:space="preserve"> </w:t>
      </w:r>
      <w:r w:rsidR="00A3107D">
        <w:t xml:space="preserve">[user] </w:t>
      </w:r>
      <w:r w:rsidRPr="00631DAB">
        <w:t>[data source]</w:t>
      </w:r>
    </w:p>
    <w:p w14:paraId="795A4FF7" w14:textId="77777777" w:rsidR="001916EE" w:rsidRDefault="001916EE" w:rsidP="0080426D"/>
    <w:p w14:paraId="18BAA015" w14:textId="77777777" w:rsidR="003205A7" w:rsidRDefault="003205A7" w:rsidP="003205A7">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978"/>
        <w:gridCol w:w="2197"/>
      </w:tblGrid>
      <w:tr w:rsidR="003205A7" w:rsidRPr="00631DAB" w14:paraId="1A5BCC35" w14:textId="77777777" w:rsidTr="00A843E5">
        <w:trPr>
          <w:jc w:val="center"/>
        </w:trPr>
        <w:tc>
          <w:tcPr>
            <w:tcW w:w="0" w:type="auto"/>
            <w:shd w:val="clear" w:color="auto" w:fill="005596" w:themeFill="text2"/>
            <w:vAlign w:val="center"/>
          </w:tcPr>
          <w:p w14:paraId="4A9C0817" w14:textId="77777777" w:rsidR="003205A7" w:rsidRPr="00631DAB" w:rsidRDefault="003205A7" w:rsidP="00A843E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5EEF389D" w14:textId="77777777" w:rsidR="003205A7" w:rsidRPr="00631DAB" w:rsidRDefault="003205A7" w:rsidP="00A843E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205A7" w:rsidRPr="00631DAB" w14:paraId="35EFAC4A" w14:textId="77777777" w:rsidTr="00A843E5">
        <w:trPr>
          <w:jc w:val="center"/>
        </w:trPr>
        <w:tc>
          <w:tcPr>
            <w:tcW w:w="0" w:type="auto"/>
            <w:vAlign w:val="center"/>
          </w:tcPr>
          <w:p w14:paraId="4EB5D9AE" w14:textId="77777777" w:rsidR="003205A7" w:rsidRPr="00B650A8" w:rsidRDefault="003205A7" w:rsidP="00A843E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316CCC8B" w14:textId="77777777" w:rsidR="003205A7" w:rsidRPr="00631DAB" w:rsidRDefault="00FE02D2"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JI s</w:t>
            </w:r>
            <w:r w:rsidR="003205A7">
              <w:rPr>
                <w:rFonts w:asciiTheme="minorHAnsi" w:hAnsiTheme="minorHAnsi" w:cstheme="minorHAnsi"/>
                <w:color w:val="auto"/>
                <w:sz w:val="16"/>
                <w:szCs w:val="16"/>
              </w:rPr>
              <w:t>chema user name</w:t>
            </w:r>
          </w:p>
        </w:tc>
      </w:tr>
      <w:tr w:rsidR="003205A7" w:rsidRPr="00631DAB" w14:paraId="5C47BDF8" w14:textId="77777777" w:rsidTr="00A843E5">
        <w:trPr>
          <w:jc w:val="center"/>
        </w:trPr>
        <w:tc>
          <w:tcPr>
            <w:tcW w:w="0" w:type="auto"/>
            <w:vAlign w:val="center"/>
          </w:tcPr>
          <w:p w14:paraId="46B16AC6" w14:textId="77777777" w:rsidR="003205A7" w:rsidRPr="00B650A8" w:rsidRDefault="003205A7" w:rsidP="00A843E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1F5A0A3E" w14:textId="77777777" w:rsidR="003205A7" w:rsidRPr="00631DAB" w:rsidRDefault="003205A7" w:rsidP="00861DE1">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TNS entry for the </w:t>
            </w:r>
            <w:r w:rsidR="00861DE1">
              <w:rPr>
                <w:rFonts w:asciiTheme="minorHAnsi" w:hAnsiTheme="minorHAnsi" w:cstheme="minorHAnsi"/>
                <w:color w:val="auto"/>
                <w:sz w:val="16"/>
                <w:szCs w:val="16"/>
              </w:rPr>
              <w:t>EKB instance</w:t>
            </w:r>
          </w:p>
        </w:tc>
      </w:tr>
    </w:tbl>
    <w:p w14:paraId="474FBDF1" w14:textId="77777777" w:rsidR="003205A7" w:rsidRDefault="003205A7" w:rsidP="0080426D"/>
    <w:p w14:paraId="5936A123" w14:textId="77777777" w:rsidR="0080426D" w:rsidRPr="0080426D" w:rsidRDefault="0080426D" w:rsidP="0080426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2138"/>
      </w:tblGrid>
      <w:tr w:rsidR="00F4111D" w:rsidRPr="00631DAB" w14:paraId="44F39F95" w14:textId="77777777" w:rsidTr="00631DAB">
        <w:trPr>
          <w:jc w:val="center"/>
        </w:trPr>
        <w:tc>
          <w:tcPr>
            <w:tcW w:w="0" w:type="auto"/>
            <w:shd w:val="clear" w:color="auto" w:fill="005596" w:themeFill="text2"/>
            <w:vAlign w:val="center"/>
          </w:tcPr>
          <w:p w14:paraId="1FD0ACB6" w14:textId="77777777" w:rsidR="00F4111D" w:rsidRPr="00631DAB" w:rsidRDefault="00F4111D" w:rsidP="00631DAB">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37E724C" w14:textId="77777777" w:rsidR="00F4111D" w:rsidRPr="00631DAB" w:rsidRDefault="00F4111D"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F4111D" w:rsidRPr="00631DAB" w14:paraId="173D738F" w14:textId="77777777" w:rsidTr="00631DAB">
        <w:trPr>
          <w:jc w:val="center"/>
        </w:trPr>
        <w:tc>
          <w:tcPr>
            <w:tcW w:w="0" w:type="auto"/>
            <w:vAlign w:val="center"/>
          </w:tcPr>
          <w:p w14:paraId="513DE607" w14:textId="77777777" w:rsidR="00F4111D" w:rsidRPr="00631DAB" w:rsidRDefault="00F4111D"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4EAE7EA6" w14:textId="77777777" w:rsidR="00F4111D" w:rsidRPr="00631DAB" w:rsidRDefault="00A3107D" w:rsidP="00A3107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Usage: [user]</w:t>
            </w:r>
            <w:r w:rsidR="00F4111D" w:rsidRPr="00631DAB">
              <w:rPr>
                <w:rFonts w:asciiTheme="minorHAnsi" w:hAnsiTheme="minorHAnsi" w:cstheme="minorHAnsi"/>
                <w:color w:val="auto"/>
                <w:sz w:val="16"/>
                <w:szCs w:val="16"/>
              </w:rPr>
              <w:t xml:space="preserve"> [data source]</w:t>
            </w:r>
          </w:p>
        </w:tc>
      </w:tr>
      <w:tr w:rsidR="00F4111D" w:rsidRPr="00631DAB" w14:paraId="06E80243" w14:textId="77777777" w:rsidTr="00631DAB">
        <w:trPr>
          <w:jc w:val="center"/>
        </w:trPr>
        <w:tc>
          <w:tcPr>
            <w:tcW w:w="0" w:type="auto"/>
            <w:vAlign w:val="center"/>
          </w:tcPr>
          <w:p w14:paraId="2B86F2D7" w14:textId="77777777" w:rsidR="00F4111D" w:rsidRPr="00631DAB" w:rsidRDefault="00F4111D"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731EFD4A" w14:textId="77777777" w:rsidR="00F4111D" w:rsidRPr="00631DAB" w:rsidRDefault="00F4111D"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Cannot truncate JI error table</w:t>
            </w:r>
          </w:p>
        </w:tc>
      </w:tr>
    </w:tbl>
    <w:p w14:paraId="396330C7" w14:textId="77777777" w:rsidR="005D5007" w:rsidRDefault="005D5007" w:rsidP="00F14FD5">
      <w:pPr>
        <w:pStyle w:val="Heading2"/>
      </w:pPr>
    </w:p>
    <w:p w14:paraId="669C4AD8" w14:textId="77777777" w:rsidR="005D5007" w:rsidRDefault="005D5007">
      <w:pPr>
        <w:jc w:val="left"/>
        <w:rPr>
          <w:rFonts w:cs="Arial"/>
          <w:b/>
          <w:bCs/>
          <w:iCs/>
          <w:color w:val="005596"/>
          <w:sz w:val="28"/>
          <w:szCs w:val="28"/>
        </w:rPr>
      </w:pPr>
      <w:r>
        <w:br w:type="page"/>
      </w:r>
    </w:p>
    <w:p w14:paraId="0670DAFB" w14:textId="2D531012" w:rsidR="00F4111D" w:rsidRDefault="00F14FD5" w:rsidP="00F14FD5">
      <w:pPr>
        <w:pStyle w:val="Heading2"/>
      </w:pPr>
      <w:bookmarkStart w:id="82" w:name="_Toc114052244"/>
      <w:r>
        <w:lastRenderedPageBreak/>
        <w:t>Encrypted Password Repository</w:t>
      </w:r>
      <w:bookmarkEnd w:id="82"/>
    </w:p>
    <w:p w14:paraId="328D81E9" w14:textId="77777777" w:rsidR="00F14FD5" w:rsidRDefault="00F14FD5" w:rsidP="00F14FD5">
      <w:r>
        <w:t xml:space="preserve">Most EP Batch Facility commands require database login credentials.  While the user names are specified as command </w:t>
      </w:r>
      <w:r w:rsidR="005E08CD">
        <w:t xml:space="preserve">line </w:t>
      </w:r>
      <w:r>
        <w:t xml:space="preserve">arguments, the passwords associated with these users must be defined in the </w:t>
      </w:r>
      <w:r w:rsidR="00942BC3">
        <w:t>EPBatchFacilit</w:t>
      </w:r>
      <w:r>
        <w:t>y.xml file.</w:t>
      </w:r>
    </w:p>
    <w:p w14:paraId="79BDA05B" w14:textId="77777777" w:rsidR="00942BC3" w:rsidRDefault="00942BC3" w:rsidP="00F14FD5"/>
    <w:p w14:paraId="7ABDC5A8" w14:textId="77777777" w:rsidR="00942BC3" w:rsidRDefault="00942BC3" w:rsidP="00F14FD5">
      <w:r>
        <w:t xml:space="preserve">When passwords are </w:t>
      </w:r>
      <w:r w:rsidRPr="00A02AED">
        <w:rPr>
          <w:u w:val="single"/>
        </w:rPr>
        <w:t>specified or changed</w:t>
      </w:r>
      <w:r>
        <w:t xml:space="preserve">, they are entered into the EPBatchFacility.xml file as </w:t>
      </w:r>
      <w:r w:rsidRPr="00DF755A">
        <w:rPr>
          <w:u w:val="single"/>
        </w:rPr>
        <w:t>clear text</w:t>
      </w:r>
      <w:r>
        <w:t xml:space="preserve"> and an encoding type of </w:t>
      </w:r>
      <w:r w:rsidRPr="00DF755A">
        <w:rPr>
          <w:u w:val="single"/>
        </w:rPr>
        <w:t>none</w:t>
      </w:r>
      <w:r>
        <w:t>.  Example:</w:t>
      </w:r>
    </w:p>
    <w:p w14:paraId="5D54AEF2" w14:textId="77777777" w:rsidR="00942BC3" w:rsidRDefault="00942BC3" w:rsidP="00F14FD5"/>
    <w:p w14:paraId="14C86FEE" w14:textId="77777777" w:rsidR="00942BC3" w:rsidRPr="00942BC3" w:rsidRDefault="00942BC3" w:rsidP="00942BC3">
      <w:pPr>
        <w:autoSpaceDE w:val="0"/>
        <w:autoSpaceDN w:val="0"/>
        <w:adjustRightInd w:val="0"/>
        <w:jc w:val="left"/>
        <w:rPr>
          <w:rFonts w:ascii="Consolas" w:hAnsi="Consolas" w:cs="Consolas"/>
          <w:color w:val="auto"/>
          <w:sz w:val="16"/>
          <w:szCs w:val="16"/>
        </w:rPr>
      </w:pPr>
      <w:proofErr w:type="gramStart"/>
      <w:r w:rsidRPr="00942BC3">
        <w:rPr>
          <w:rFonts w:ascii="Consolas" w:hAnsi="Consolas" w:cs="Consolas"/>
          <w:color w:val="0000FF"/>
          <w:sz w:val="16"/>
          <w:szCs w:val="16"/>
        </w:rPr>
        <w:t>&lt;?</w:t>
      </w:r>
      <w:r w:rsidRPr="00942BC3">
        <w:rPr>
          <w:rFonts w:ascii="Consolas" w:hAnsi="Consolas" w:cs="Consolas"/>
          <w:color w:val="A31515"/>
          <w:sz w:val="16"/>
          <w:szCs w:val="16"/>
        </w:rPr>
        <w:t>xml</w:t>
      </w:r>
      <w:proofErr w:type="gramEnd"/>
      <w:r w:rsidRPr="00942BC3">
        <w:rPr>
          <w:rFonts w:ascii="Consolas" w:hAnsi="Consolas" w:cs="Consolas"/>
          <w:color w:val="0000FF"/>
          <w:sz w:val="16"/>
          <w:szCs w:val="16"/>
        </w:rPr>
        <w:t xml:space="preserve"> </w:t>
      </w:r>
      <w:r w:rsidRPr="00942BC3">
        <w:rPr>
          <w:rFonts w:ascii="Consolas" w:hAnsi="Consolas" w:cs="Consolas"/>
          <w:color w:val="FF0000"/>
          <w:sz w:val="16"/>
          <w:szCs w:val="16"/>
        </w:rPr>
        <w:t>version</w:t>
      </w:r>
      <w:r w:rsidRPr="00942BC3">
        <w:rPr>
          <w:rFonts w:ascii="Consolas" w:hAnsi="Consolas" w:cs="Consolas"/>
          <w:color w:val="0000FF"/>
          <w:sz w:val="16"/>
          <w:szCs w:val="16"/>
        </w:rPr>
        <w:t>=</w:t>
      </w:r>
      <w:r w:rsidRPr="00942BC3">
        <w:rPr>
          <w:rFonts w:ascii="Consolas" w:hAnsi="Consolas" w:cs="Consolas"/>
          <w:color w:val="auto"/>
          <w:sz w:val="16"/>
          <w:szCs w:val="16"/>
        </w:rPr>
        <w:t>"</w:t>
      </w:r>
      <w:r w:rsidRPr="00942BC3">
        <w:rPr>
          <w:rFonts w:ascii="Consolas" w:hAnsi="Consolas" w:cs="Consolas"/>
          <w:color w:val="0000FF"/>
          <w:sz w:val="16"/>
          <w:szCs w:val="16"/>
        </w:rPr>
        <w:t>1.0</w:t>
      </w:r>
      <w:r w:rsidRPr="00942BC3">
        <w:rPr>
          <w:rFonts w:ascii="Consolas" w:hAnsi="Consolas" w:cs="Consolas"/>
          <w:color w:val="auto"/>
          <w:sz w:val="16"/>
          <w:szCs w:val="16"/>
        </w:rPr>
        <w:t>"</w:t>
      </w:r>
      <w:r w:rsidRPr="00942BC3">
        <w:rPr>
          <w:rFonts w:ascii="Consolas" w:hAnsi="Consolas" w:cs="Consolas"/>
          <w:color w:val="0000FF"/>
          <w:sz w:val="16"/>
          <w:szCs w:val="16"/>
        </w:rPr>
        <w:t>?&gt;</w:t>
      </w:r>
    </w:p>
    <w:p w14:paraId="687AB428"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&lt;</w:t>
      </w:r>
      <w:proofErr w:type="spellStart"/>
      <w:r w:rsidRPr="00942BC3">
        <w:rPr>
          <w:rFonts w:ascii="Consolas" w:hAnsi="Consolas" w:cs="Consolas"/>
          <w:color w:val="A31515"/>
          <w:sz w:val="16"/>
          <w:szCs w:val="16"/>
        </w:rPr>
        <w:t>EPBatchFacility</w:t>
      </w:r>
      <w:proofErr w:type="spellEnd"/>
      <w:r w:rsidRPr="00942BC3">
        <w:rPr>
          <w:rFonts w:ascii="Consolas" w:hAnsi="Consolas" w:cs="Consolas"/>
          <w:color w:val="0000FF"/>
          <w:sz w:val="16"/>
          <w:szCs w:val="16"/>
        </w:rPr>
        <w:t>&gt;</w:t>
      </w:r>
    </w:p>
    <w:p w14:paraId="465E534C"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Credentials</w:t>
      </w:r>
      <w:r w:rsidRPr="00942BC3">
        <w:rPr>
          <w:rFonts w:ascii="Consolas" w:hAnsi="Consolas" w:cs="Consolas"/>
          <w:color w:val="0000FF"/>
          <w:sz w:val="16"/>
          <w:szCs w:val="16"/>
        </w:rPr>
        <w:t>&gt;</w:t>
      </w:r>
    </w:p>
    <w:p w14:paraId="4C3FACA8"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41CF8E8F"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ID</w:t>
      </w:r>
      <w:r w:rsidRPr="00942BC3">
        <w:rPr>
          <w:rFonts w:ascii="Consolas" w:hAnsi="Consolas" w:cs="Consolas"/>
          <w:color w:val="0000FF"/>
          <w:sz w:val="16"/>
          <w:szCs w:val="16"/>
        </w:rPr>
        <w:t>&gt;</w:t>
      </w:r>
      <w:proofErr w:type="spellStart"/>
      <w:r w:rsidRPr="00942BC3">
        <w:rPr>
          <w:rFonts w:ascii="Consolas" w:hAnsi="Consolas" w:cs="Consolas"/>
          <w:color w:val="auto"/>
          <w:sz w:val="16"/>
          <w:szCs w:val="16"/>
        </w:rPr>
        <w:t>ext</w:t>
      </w:r>
      <w:proofErr w:type="spellEnd"/>
      <w:r w:rsidRPr="00942BC3">
        <w:rPr>
          <w:rFonts w:ascii="Consolas" w:hAnsi="Consolas" w:cs="Consolas"/>
          <w:color w:val="0000FF"/>
          <w:sz w:val="16"/>
          <w:szCs w:val="16"/>
        </w:rPr>
        <w:t>&lt;/</w:t>
      </w:r>
      <w:r w:rsidRPr="00942BC3">
        <w:rPr>
          <w:rFonts w:ascii="Consolas" w:hAnsi="Consolas" w:cs="Consolas"/>
          <w:color w:val="A31515"/>
          <w:sz w:val="16"/>
          <w:szCs w:val="16"/>
        </w:rPr>
        <w:t>ID</w:t>
      </w:r>
      <w:r w:rsidRPr="00942BC3">
        <w:rPr>
          <w:rFonts w:ascii="Consolas" w:hAnsi="Consolas" w:cs="Consolas"/>
          <w:color w:val="0000FF"/>
          <w:sz w:val="16"/>
          <w:szCs w:val="16"/>
        </w:rPr>
        <w:t>&gt;</w:t>
      </w:r>
    </w:p>
    <w:p w14:paraId="529CE282"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roofErr w:type="spellStart"/>
      <w:r w:rsidRPr="00942BC3">
        <w:rPr>
          <w:rFonts w:ascii="Consolas" w:hAnsi="Consolas" w:cs="Consolas"/>
          <w:color w:val="auto"/>
          <w:sz w:val="16"/>
          <w:szCs w:val="16"/>
        </w:rPr>
        <w:t>ext</w:t>
      </w:r>
      <w:proofErr w:type="spellEnd"/>
      <w:r w:rsidRPr="00942BC3">
        <w:rPr>
          <w:rFonts w:ascii="Consolas" w:hAnsi="Consolas" w:cs="Consolas"/>
          <w:color w:val="0000FF"/>
          <w:sz w:val="16"/>
          <w:szCs w:val="16"/>
        </w:rPr>
        <w:t>&lt;/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
    <w:p w14:paraId="67AA77E8"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Encoding</w:t>
      </w:r>
      <w:r w:rsidRPr="00942BC3">
        <w:rPr>
          <w:rFonts w:ascii="Consolas" w:hAnsi="Consolas" w:cs="Consolas"/>
          <w:color w:val="0000FF"/>
          <w:sz w:val="16"/>
          <w:szCs w:val="16"/>
        </w:rPr>
        <w:t>&gt;</w:t>
      </w:r>
      <w:r w:rsidRPr="00942BC3">
        <w:rPr>
          <w:rFonts w:ascii="Consolas" w:hAnsi="Consolas" w:cs="Consolas"/>
          <w:color w:val="auto"/>
          <w:sz w:val="16"/>
          <w:szCs w:val="16"/>
        </w:rPr>
        <w:t>none</w:t>
      </w:r>
      <w:r w:rsidRPr="00942BC3">
        <w:rPr>
          <w:rFonts w:ascii="Consolas" w:hAnsi="Consolas" w:cs="Consolas"/>
          <w:color w:val="0000FF"/>
          <w:sz w:val="16"/>
          <w:szCs w:val="16"/>
        </w:rPr>
        <w:t>&lt;/</w:t>
      </w:r>
      <w:r w:rsidRPr="00942BC3">
        <w:rPr>
          <w:rFonts w:ascii="Consolas" w:hAnsi="Consolas" w:cs="Consolas"/>
          <w:color w:val="A31515"/>
          <w:sz w:val="16"/>
          <w:szCs w:val="16"/>
        </w:rPr>
        <w:t>Encoding</w:t>
      </w:r>
      <w:r w:rsidRPr="00942BC3">
        <w:rPr>
          <w:rFonts w:ascii="Consolas" w:hAnsi="Consolas" w:cs="Consolas"/>
          <w:color w:val="0000FF"/>
          <w:sz w:val="16"/>
          <w:szCs w:val="16"/>
        </w:rPr>
        <w:t>&gt;</w:t>
      </w:r>
    </w:p>
    <w:p w14:paraId="11C6E197"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4DEB3DBA"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Credentials</w:t>
      </w:r>
      <w:r w:rsidRPr="00942BC3">
        <w:rPr>
          <w:rFonts w:ascii="Consolas" w:hAnsi="Consolas" w:cs="Consolas"/>
          <w:color w:val="0000FF"/>
          <w:sz w:val="16"/>
          <w:szCs w:val="16"/>
        </w:rPr>
        <w:t>&gt;</w:t>
      </w:r>
    </w:p>
    <w:p w14:paraId="54ABE242"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&lt;/</w:t>
      </w:r>
      <w:proofErr w:type="spellStart"/>
      <w:r w:rsidRPr="00942BC3">
        <w:rPr>
          <w:rFonts w:ascii="Consolas" w:hAnsi="Consolas" w:cs="Consolas"/>
          <w:color w:val="A31515"/>
          <w:sz w:val="16"/>
          <w:szCs w:val="16"/>
        </w:rPr>
        <w:t>EPBatchFacility</w:t>
      </w:r>
      <w:proofErr w:type="spellEnd"/>
      <w:r w:rsidRPr="00942BC3">
        <w:rPr>
          <w:rFonts w:ascii="Consolas" w:hAnsi="Consolas" w:cs="Consolas"/>
          <w:color w:val="0000FF"/>
          <w:sz w:val="16"/>
          <w:szCs w:val="16"/>
        </w:rPr>
        <w:t>&gt;</w:t>
      </w:r>
    </w:p>
    <w:p w14:paraId="6113E813" w14:textId="77777777" w:rsidR="00942BC3" w:rsidRDefault="00942BC3" w:rsidP="00942BC3">
      <w:pPr>
        <w:autoSpaceDE w:val="0"/>
        <w:autoSpaceDN w:val="0"/>
        <w:adjustRightInd w:val="0"/>
        <w:jc w:val="left"/>
        <w:rPr>
          <w:rFonts w:ascii="Consolas" w:hAnsi="Consolas" w:cs="Consolas"/>
          <w:color w:val="auto"/>
          <w:sz w:val="19"/>
          <w:szCs w:val="19"/>
        </w:rPr>
      </w:pPr>
    </w:p>
    <w:p w14:paraId="53BB0288" w14:textId="77777777" w:rsidR="00942BC3" w:rsidRDefault="00942BC3" w:rsidP="00F14FD5">
      <w:r>
        <w:t>When an EP Batch Facility console command is run, all clear text passwords will be encrypted and the encoding type is set to AES (indicating the Advanced Encryption Standard).  Example after encryption has been performed:</w:t>
      </w:r>
    </w:p>
    <w:p w14:paraId="485D0F3F" w14:textId="77777777" w:rsidR="00942BC3" w:rsidRDefault="00942BC3" w:rsidP="00F14FD5"/>
    <w:p w14:paraId="351EB6AF" w14:textId="77777777" w:rsidR="00942BC3" w:rsidRPr="00942BC3" w:rsidRDefault="00942BC3" w:rsidP="00942BC3">
      <w:pPr>
        <w:autoSpaceDE w:val="0"/>
        <w:autoSpaceDN w:val="0"/>
        <w:adjustRightInd w:val="0"/>
        <w:jc w:val="left"/>
        <w:rPr>
          <w:rFonts w:ascii="Consolas" w:hAnsi="Consolas" w:cs="Consolas"/>
          <w:color w:val="auto"/>
          <w:sz w:val="16"/>
          <w:szCs w:val="16"/>
        </w:rPr>
      </w:pPr>
      <w:proofErr w:type="gramStart"/>
      <w:r w:rsidRPr="00942BC3">
        <w:rPr>
          <w:rFonts w:ascii="Consolas" w:hAnsi="Consolas" w:cs="Consolas"/>
          <w:color w:val="0000FF"/>
          <w:sz w:val="16"/>
          <w:szCs w:val="16"/>
        </w:rPr>
        <w:t>&lt;?</w:t>
      </w:r>
      <w:r w:rsidRPr="00942BC3">
        <w:rPr>
          <w:rFonts w:ascii="Consolas" w:hAnsi="Consolas" w:cs="Consolas"/>
          <w:color w:val="A31515"/>
          <w:sz w:val="16"/>
          <w:szCs w:val="16"/>
        </w:rPr>
        <w:t>xml</w:t>
      </w:r>
      <w:proofErr w:type="gramEnd"/>
      <w:r w:rsidRPr="00942BC3">
        <w:rPr>
          <w:rFonts w:ascii="Consolas" w:hAnsi="Consolas" w:cs="Consolas"/>
          <w:color w:val="0000FF"/>
          <w:sz w:val="16"/>
          <w:szCs w:val="16"/>
        </w:rPr>
        <w:t xml:space="preserve"> </w:t>
      </w:r>
      <w:r w:rsidRPr="00942BC3">
        <w:rPr>
          <w:rFonts w:ascii="Consolas" w:hAnsi="Consolas" w:cs="Consolas"/>
          <w:color w:val="FF0000"/>
          <w:sz w:val="16"/>
          <w:szCs w:val="16"/>
        </w:rPr>
        <w:t>version</w:t>
      </w:r>
      <w:r w:rsidRPr="00942BC3">
        <w:rPr>
          <w:rFonts w:ascii="Consolas" w:hAnsi="Consolas" w:cs="Consolas"/>
          <w:color w:val="0000FF"/>
          <w:sz w:val="16"/>
          <w:szCs w:val="16"/>
        </w:rPr>
        <w:t>=</w:t>
      </w:r>
      <w:r w:rsidRPr="00942BC3">
        <w:rPr>
          <w:rFonts w:ascii="Consolas" w:hAnsi="Consolas" w:cs="Consolas"/>
          <w:color w:val="auto"/>
          <w:sz w:val="16"/>
          <w:szCs w:val="16"/>
        </w:rPr>
        <w:t>"</w:t>
      </w:r>
      <w:r w:rsidRPr="00942BC3">
        <w:rPr>
          <w:rFonts w:ascii="Consolas" w:hAnsi="Consolas" w:cs="Consolas"/>
          <w:color w:val="0000FF"/>
          <w:sz w:val="16"/>
          <w:szCs w:val="16"/>
        </w:rPr>
        <w:t>1.0</w:t>
      </w:r>
      <w:r w:rsidRPr="00942BC3">
        <w:rPr>
          <w:rFonts w:ascii="Consolas" w:hAnsi="Consolas" w:cs="Consolas"/>
          <w:color w:val="auto"/>
          <w:sz w:val="16"/>
          <w:szCs w:val="16"/>
        </w:rPr>
        <w:t>"</w:t>
      </w:r>
      <w:r w:rsidRPr="00942BC3">
        <w:rPr>
          <w:rFonts w:ascii="Consolas" w:hAnsi="Consolas" w:cs="Consolas"/>
          <w:color w:val="0000FF"/>
          <w:sz w:val="16"/>
          <w:szCs w:val="16"/>
        </w:rPr>
        <w:t>?&gt;</w:t>
      </w:r>
    </w:p>
    <w:p w14:paraId="76532665"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&lt;</w:t>
      </w:r>
      <w:proofErr w:type="spellStart"/>
      <w:r w:rsidRPr="00942BC3">
        <w:rPr>
          <w:rFonts w:ascii="Consolas" w:hAnsi="Consolas" w:cs="Consolas"/>
          <w:color w:val="A31515"/>
          <w:sz w:val="16"/>
          <w:szCs w:val="16"/>
        </w:rPr>
        <w:t>EPBatchFacility</w:t>
      </w:r>
      <w:proofErr w:type="spellEnd"/>
      <w:r w:rsidRPr="00942BC3">
        <w:rPr>
          <w:rFonts w:ascii="Consolas" w:hAnsi="Consolas" w:cs="Consolas"/>
          <w:color w:val="0000FF"/>
          <w:sz w:val="16"/>
          <w:szCs w:val="16"/>
        </w:rPr>
        <w:t>&gt;</w:t>
      </w:r>
    </w:p>
    <w:p w14:paraId="6EF4F430"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Credentials</w:t>
      </w:r>
      <w:r w:rsidRPr="00942BC3">
        <w:rPr>
          <w:rFonts w:ascii="Consolas" w:hAnsi="Consolas" w:cs="Consolas"/>
          <w:color w:val="0000FF"/>
          <w:sz w:val="16"/>
          <w:szCs w:val="16"/>
        </w:rPr>
        <w:t>&gt;</w:t>
      </w:r>
    </w:p>
    <w:p w14:paraId="7B969375"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5AA3F746"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ID</w:t>
      </w:r>
      <w:r w:rsidRPr="00942BC3">
        <w:rPr>
          <w:rFonts w:ascii="Consolas" w:hAnsi="Consolas" w:cs="Consolas"/>
          <w:color w:val="0000FF"/>
          <w:sz w:val="16"/>
          <w:szCs w:val="16"/>
        </w:rPr>
        <w:t>&gt;</w:t>
      </w:r>
      <w:proofErr w:type="spellStart"/>
      <w:r w:rsidRPr="00942BC3">
        <w:rPr>
          <w:rFonts w:ascii="Consolas" w:hAnsi="Consolas" w:cs="Consolas"/>
          <w:color w:val="auto"/>
          <w:sz w:val="16"/>
          <w:szCs w:val="16"/>
        </w:rPr>
        <w:t>ext</w:t>
      </w:r>
      <w:proofErr w:type="spellEnd"/>
      <w:r w:rsidRPr="00942BC3">
        <w:rPr>
          <w:rFonts w:ascii="Consolas" w:hAnsi="Consolas" w:cs="Consolas"/>
          <w:color w:val="0000FF"/>
          <w:sz w:val="16"/>
          <w:szCs w:val="16"/>
        </w:rPr>
        <w:t>&lt;/</w:t>
      </w:r>
      <w:r w:rsidRPr="00942BC3">
        <w:rPr>
          <w:rFonts w:ascii="Consolas" w:hAnsi="Consolas" w:cs="Consolas"/>
          <w:color w:val="A31515"/>
          <w:sz w:val="16"/>
          <w:szCs w:val="16"/>
        </w:rPr>
        <w:t>ID</w:t>
      </w:r>
      <w:r w:rsidRPr="00942BC3">
        <w:rPr>
          <w:rFonts w:ascii="Consolas" w:hAnsi="Consolas" w:cs="Consolas"/>
          <w:color w:val="0000FF"/>
          <w:sz w:val="16"/>
          <w:szCs w:val="16"/>
        </w:rPr>
        <w:t>&gt;</w:t>
      </w:r>
    </w:p>
    <w:p w14:paraId="5F52175D"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Password</w:t>
      </w:r>
      <w:r w:rsidRPr="00942BC3">
        <w:rPr>
          <w:rFonts w:ascii="Consolas" w:hAnsi="Consolas" w:cs="Consolas"/>
          <w:color w:val="0000FF"/>
          <w:sz w:val="16"/>
          <w:szCs w:val="16"/>
        </w:rPr>
        <w:t>&gt;</w:t>
      </w:r>
      <w:r w:rsidRPr="00942BC3">
        <w:rPr>
          <w:rFonts w:ascii="Consolas" w:hAnsi="Consolas" w:cs="Consolas"/>
          <w:color w:val="auto"/>
          <w:sz w:val="16"/>
          <w:szCs w:val="16"/>
        </w:rPr>
        <w:t>LKCFIPcwKdc6MdS6uXJ5/Q==</w:t>
      </w:r>
      <w:r w:rsidRPr="00942BC3">
        <w:rPr>
          <w:rFonts w:ascii="Consolas" w:hAnsi="Consolas" w:cs="Consolas"/>
          <w:color w:val="0000FF"/>
          <w:sz w:val="16"/>
          <w:szCs w:val="16"/>
        </w:rPr>
        <w:t>&lt;/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
    <w:p w14:paraId="6B5729F1"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Encoding</w:t>
      </w:r>
      <w:r w:rsidRPr="00942BC3">
        <w:rPr>
          <w:rFonts w:ascii="Consolas" w:hAnsi="Consolas" w:cs="Consolas"/>
          <w:color w:val="0000FF"/>
          <w:sz w:val="16"/>
          <w:szCs w:val="16"/>
        </w:rPr>
        <w:t>&gt;</w:t>
      </w:r>
      <w:r w:rsidRPr="00942BC3">
        <w:rPr>
          <w:rFonts w:ascii="Consolas" w:hAnsi="Consolas" w:cs="Consolas"/>
          <w:color w:val="auto"/>
          <w:sz w:val="16"/>
          <w:szCs w:val="16"/>
        </w:rPr>
        <w:t>AES</w:t>
      </w:r>
      <w:r w:rsidRPr="00942BC3">
        <w:rPr>
          <w:rFonts w:ascii="Consolas" w:hAnsi="Consolas" w:cs="Consolas"/>
          <w:color w:val="0000FF"/>
          <w:sz w:val="16"/>
          <w:szCs w:val="16"/>
        </w:rPr>
        <w:t>&lt;/</w:t>
      </w:r>
      <w:r w:rsidRPr="00942BC3">
        <w:rPr>
          <w:rFonts w:ascii="Consolas" w:hAnsi="Consolas" w:cs="Consolas"/>
          <w:color w:val="A31515"/>
          <w:sz w:val="16"/>
          <w:szCs w:val="16"/>
        </w:rPr>
        <w:t>Encoding</w:t>
      </w:r>
      <w:r w:rsidRPr="00942BC3">
        <w:rPr>
          <w:rFonts w:ascii="Consolas" w:hAnsi="Consolas" w:cs="Consolas"/>
          <w:color w:val="0000FF"/>
          <w:sz w:val="16"/>
          <w:szCs w:val="16"/>
        </w:rPr>
        <w:t>&gt;</w:t>
      </w:r>
    </w:p>
    <w:p w14:paraId="09F0F69E"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162886B9"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Credentials</w:t>
      </w:r>
      <w:r w:rsidRPr="00942BC3">
        <w:rPr>
          <w:rFonts w:ascii="Consolas" w:hAnsi="Consolas" w:cs="Consolas"/>
          <w:color w:val="0000FF"/>
          <w:sz w:val="16"/>
          <w:szCs w:val="16"/>
        </w:rPr>
        <w:t>&gt;</w:t>
      </w:r>
    </w:p>
    <w:p w14:paraId="2BC51CA2" w14:textId="77777777" w:rsidR="00942BC3" w:rsidRPr="00942BC3" w:rsidRDefault="00942BC3" w:rsidP="00942BC3">
      <w:pPr>
        <w:autoSpaceDE w:val="0"/>
        <w:autoSpaceDN w:val="0"/>
        <w:adjustRightInd w:val="0"/>
        <w:jc w:val="left"/>
        <w:rPr>
          <w:rFonts w:ascii="Consolas" w:hAnsi="Consolas" w:cs="Consolas"/>
          <w:color w:val="0000FF"/>
          <w:sz w:val="16"/>
          <w:szCs w:val="16"/>
        </w:rPr>
      </w:pPr>
      <w:r w:rsidRPr="00942BC3">
        <w:rPr>
          <w:rFonts w:ascii="Consolas" w:hAnsi="Consolas" w:cs="Consolas"/>
          <w:color w:val="0000FF"/>
          <w:sz w:val="16"/>
          <w:szCs w:val="16"/>
        </w:rPr>
        <w:t>&lt;/</w:t>
      </w:r>
      <w:proofErr w:type="spellStart"/>
      <w:r w:rsidRPr="00942BC3">
        <w:rPr>
          <w:rFonts w:ascii="Consolas" w:hAnsi="Consolas" w:cs="Consolas"/>
          <w:color w:val="A31515"/>
          <w:sz w:val="16"/>
          <w:szCs w:val="16"/>
        </w:rPr>
        <w:t>EPBatchFacility</w:t>
      </w:r>
      <w:proofErr w:type="spellEnd"/>
      <w:r w:rsidRPr="00942BC3">
        <w:rPr>
          <w:rFonts w:ascii="Consolas" w:hAnsi="Consolas" w:cs="Consolas"/>
          <w:color w:val="0000FF"/>
          <w:sz w:val="16"/>
          <w:szCs w:val="16"/>
        </w:rPr>
        <w:t>&gt;</w:t>
      </w:r>
    </w:p>
    <w:p w14:paraId="43E839E2" w14:textId="77777777" w:rsidR="00942BC3" w:rsidRPr="00F14FD5" w:rsidRDefault="00942BC3" w:rsidP="00F14FD5"/>
    <w:p w14:paraId="3F01746F" w14:textId="77777777" w:rsidR="004939F2" w:rsidRDefault="004939F2" w:rsidP="004939F2">
      <w:pPr>
        <w:pStyle w:val="Heading1"/>
        <w:tabs>
          <w:tab w:val="right" w:pos="9360"/>
        </w:tabs>
      </w:pPr>
      <w:bookmarkStart w:id="83" w:name="_Toc114052245"/>
      <w:r>
        <w:lastRenderedPageBreak/>
        <w:t>EKBF Server Commands</w:t>
      </w:r>
      <w:r>
        <w:tab/>
        <w:t>Section 4</w:t>
      </w:r>
      <w:bookmarkEnd w:id="83"/>
    </w:p>
    <w:p w14:paraId="35DC9E4A" w14:textId="77777777" w:rsidR="004939F2" w:rsidRPr="004939F2" w:rsidRDefault="00651290" w:rsidP="004939F2">
      <w:r>
        <w:t>These commands are fully documented in the EP Server Administrator Guide.  Excerpts from that documented are provided below.</w:t>
      </w:r>
    </w:p>
    <w:p w14:paraId="6BB16029" w14:textId="77777777" w:rsidR="004519CC" w:rsidRDefault="004519CC" w:rsidP="004519CC">
      <w:pPr>
        <w:pStyle w:val="Heading2"/>
      </w:pPr>
      <w:bookmarkStart w:id="84" w:name="_Foundation_Data_Remove"/>
      <w:bookmarkStart w:id="85" w:name="_Toc114052246"/>
      <w:bookmarkEnd w:id="84"/>
      <w:r>
        <w:t>Foundation Data Remove (</w:t>
      </w:r>
      <w:r w:rsidR="00E3678B">
        <w:t>FDR</w:t>
      </w:r>
      <w:r>
        <w:t>)</w:t>
      </w:r>
      <w:bookmarkEnd w:id="85"/>
    </w:p>
    <w:p w14:paraId="0EC2F896" w14:textId="77777777" w:rsidR="00233F3B" w:rsidRPr="005E5C71" w:rsidRDefault="00233F3B" w:rsidP="0088206C">
      <w:pPr>
        <w:rPr>
          <w:rFonts w:cs="Arial"/>
        </w:rPr>
      </w:pPr>
      <w:r w:rsidRPr="005E5C71">
        <w:rPr>
          <w:rFonts w:cs="Arial"/>
        </w:rPr>
        <w:t xml:space="preserve">The Foundation Data Remove (FDR) server process is an EKBF server-based command-line program typically run on a regular schedule. The FDR server process performs the following: </w:t>
      </w:r>
    </w:p>
    <w:p w14:paraId="68C75759" w14:textId="77777777" w:rsidR="00233F3B" w:rsidRPr="005E5C71" w:rsidRDefault="00233F3B" w:rsidP="0088206C">
      <w:pPr>
        <w:rPr>
          <w:rFonts w:cs="Arial"/>
        </w:rPr>
      </w:pPr>
    </w:p>
    <w:p w14:paraId="426EEEC3"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Enacts the data life rules defined in metadata for the fact table families by removing records that are older than the specified data life. </w:t>
      </w:r>
    </w:p>
    <w:p w14:paraId="34CA8B3A"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Purges rows from input source tables that have already been loaded by Foundation Data Update (FDU) for the input sources that are maintained by Foundation or have been designated for purging by EKB Facts. </w:t>
      </w:r>
    </w:p>
    <w:p w14:paraId="594C087C"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Purges rows from Granite and Slate tables for dimension members that have been deleted. </w:t>
      </w:r>
    </w:p>
    <w:p w14:paraId="54EE63C6"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Purges rows from Granite and Slate tables where all the measure values are NULL. </w:t>
      </w:r>
    </w:p>
    <w:p w14:paraId="58767DE4"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Drops columns for deleted fact table family measures. These columns were marked unused by Foundation Structure Update when the measures were deleted from the fact table family or from an input source or Slate table. </w:t>
      </w:r>
    </w:p>
    <w:p w14:paraId="54C8814C" w14:textId="77777777" w:rsidR="003670B8" w:rsidRPr="003670B8" w:rsidRDefault="003670B8" w:rsidP="003670B8"/>
    <w:p w14:paraId="2B1528E9" w14:textId="77777777" w:rsidR="004519CC" w:rsidRDefault="004519CC" w:rsidP="004519CC">
      <w:pPr>
        <w:pStyle w:val="Heading2"/>
      </w:pPr>
      <w:bookmarkStart w:id="86" w:name="_Foundation_Data_Update"/>
      <w:bookmarkStart w:id="87" w:name="_Toc114052247"/>
      <w:bookmarkEnd w:id="86"/>
      <w:r>
        <w:t>Foundation Data Update (</w:t>
      </w:r>
      <w:r w:rsidR="00E3678B">
        <w:t>FDU</w:t>
      </w:r>
      <w:r>
        <w:t>)</w:t>
      </w:r>
      <w:bookmarkEnd w:id="87"/>
    </w:p>
    <w:p w14:paraId="65CF467D" w14:textId="77777777" w:rsidR="003670B8" w:rsidRPr="005E5C71" w:rsidRDefault="0088206C" w:rsidP="005E5C71">
      <w:pPr>
        <w:rPr>
          <w:rFonts w:cs="Arial"/>
          <w:szCs w:val="20"/>
        </w:rPr>
      </w:pPr>
      <w:r w:rsidRPr="005E5C71">
        <w:rPr>
          <w:rFonts w:cs="Arial"/>
        </w:rPr>
        <w:t>The Foundation Data Update server process is an EKBF server command-line process that takes fact data from an input source (database tables) and moves it into a Foundation fact table family (FTF). Because FTFs can include stored consolidations, the Foundation Data Update process consolidates input data for update to the tables holding the consolidations (Slate tables). This server process loads facts from source applications including the clients' host system and the Enterprise Planning client application</w:t>
      </w:r>
      <w:r w:rsidR="007A27BF" w:rsidRPr="005E5C71">
        <w:rPr>
          <w:rFonts w:cs="Arial"/>
          <w:szCs w:val="20"/>
        </w:rPr>
        <w:t>.</w:t>
      </w:r>
    </w:p>
    <w:p w14:paraId="5BD00D10" w14:textId="77777777" w:rsidR="007A27BF" w:rsidRPr="003670B8" w:rsidRDefault="007A27BF" w:rsidP="003670B8"/>
    <w:p w14:paraId="601AAED9" w14:textId="77777777" w:rsidR="00CA6690" w:rsidRDefault="00CA6690" w:rsidP="004519CC">
      <w:pPr>
        <w:pStyle w:val="Heading2"/>
      </w:pPr>
      <w:bookmarkStart w:id="88" w:name="_FDU_Transaction_History"/>
      <w:bookmarkStart w:id="89" w:name="_Toc114052248"/>
      <w:bookmarkEnd w:id="88"/>
      <w:r>
        <w:t>FDU Transaction History Utility</w:t>
      </w:r>
      <w:bookmarkEnd w:id="89"/>
    </w:p>
    <w:p w14:paraId="1CAA1750" w14:textId="77777777" w:rsidR="00CA6690" w:rsidRPr="000E2F33" w:rsidRDefault="00CA6690" w:rsidP="00CA6690">
      <w:pPr>
        <w:rPr>
          <w:rFonts w:cs="Arial"/>
          <w:szCs w:val="20"/>
        </w:rPr>
      </w:pPr>
      <w:r w:rsidRPr="000E2F33">
        <w:rPr>
          <w:rFonts w:cs="Arial"/>
          <w:szCs w:val="20"/>
        </w:rPr>
        <w:t xml:space="preserve">The Foundation Data Update server process keeps a history of the transaction sets (range of transaction IDs) that are successfully loaded in Foundation. The history of successfully loaded transaction sets includes the input source name, the minimum and maximum transaction IDs, the transaction record count, and the update date for each set. The Foundation Data Carry Forward Balance server process also keeps a history of the periods it populates and the latest update date for each run. The FDU Transaction History Utility allows you to display the transaction history and carry forward balance history for one or more fact table families or input sources. </w:t>
      </w:r>
    </w:p>
    <w:p w14:paraId="1A06C143" w14:textId="77777777" w:rsidR="00CA6690" w:rsidRPr="000E2F33" w:rsidRDefault="00CA6690" w:rsidP="00CA6690">
      <w:pPr>
        <w:rPr>
          <w:rFonts w:cs="Arial"/>
          <w:szCs w:val="20"/>
        </w:rPr>
      </w:pPr>
    </w:p>
    <w:p w14:paraId="444D0FF6" w14:textId="77777777" w:rsidR="00CA6690" w:rsidRPr="000E2F33" w:rsidRDefault="00CA6690" w:rsidP="00CA6690">
      <w:pPr>
        <w:rPr>
          <w:rFonts w:cs="Arial"/>
          <w:szCs w:val="20"/>
        </w:rPr>
      </w:pPr>
      <w:r w:rsidRPr="000E2F33">
        <w:rPr>
          <w:rFonts w:cs="Arial"/>
          <w:szCs w:val="20"/>
        </w:rPr>
        <w:t xml:space="preserve">The FDU Transaction History Utility is used periodically to prune the historical record of the successfully loaded transaction sets and carry forward balance runs. The FDU Transaction History Utility does not delete input source or fact table data. When deleting from the transaction history, the "high water mark" is never deleted. The only exception is if there are rows in the transaction history that are associated with input sources that are no longer defined. The FDU Transaction History Utility deletes those rows, if requested. </w:t>
      </w:r>
    </w:p>
    <w:p w14:paraId="1030E323" w14:textId="77777777" w:rsidR="00CA6690" w:rsidRPr="000E2F33" w:rsidRDefault="00CA6690" w:rsidP="00CA6690">
      <w:pPr>
        <w:rPr>
          <w:rFonts w:cs="Arial"/>
          <w:szCs w:val="20"/>
        </w:rPr>
      </w:pPr>
    </w:p>
    <w:p w14:paraId="5B6A172C" w14:textId="77777777" w:rsidR="00CA6690" w:rsidRPr="000E2F33" w:rsidRDefault="00CA6690" w:rsidP="00CA6690">
      <w:pPr>
        <w:rPr>
          <w:rFonts w:cs="Arial"/>
          <w:szCs w:val="20"/>
        </w:rPr>
      </w:pPr>
      <w:r w:rsidRPr="000E2F33">
        <w:rPr>
          <w:rFonts w:cs="Arial"/>
          <w:szCs w:val="20"/>
        </w:rPr>
        <w:t xml:space="preserve">The "high water mark" mentioned previously is used currently by many Foundation processes, as well as other applications for different purposes. </w:t>
      </w:r>
    </w:p>
    <w:p w14:paraId="3E86673E" w14:textId="77777777" w:rsidR="00CA6690" w:rsidRDefault="00CA6690" w:rsidP="00CA6690"/>
    <w:p w14:paraId="666E9030" w14:textId="47555D6D" w:rsidR="00CA6690" w:rsidRPr="00CA6690" w:rsidRDefault="00CA6690" w:rsidP="00CA6690">
      <w:pPr>
        <w:pStyle w:val="ListParagraph"/>
        <w:numPr>
          <w:ilvl w:val="0"/>
          <w:numId w:val="46"/>
        </w:numPr>
        <w:rPr>
          <w:rFonts w:ascii="Arial" w:hAnsi="Arial" w:cs="Arial"/>
          <w:sz w:val="16"/>
          <w:szCs w:val="16"/>
        </w:rPr>
      </w:pPr>
      <w:r w:rsidRPr="00CA6690">
        <w:rPr>
          <w:rFonts w:ascii="Arial" w:hAnsi="Arial" w:cs="Arial"/>
          <w:sz w:val="16"/>
          <w:szCs w:val="16"/>
        </w:rPr>
        <w:t>Foundation Data Update uses the high water mark to determine the next transaction set to load and to ensure that it does not load a transaction set twice.</w:t>
      </w:r>
    </w:p>
    <w:p w14:paraId="0AF687CE" w14:textId="30EDED80" w:rsidR="00CA6690" w:rsidRPr="00CA6690" w:rsidRDefault="00CA6690" w:rsidP="00CA6690">
      <w:pPr>
        <w:pStyle w:val="ListParagraph"/>
        <w:numPr>
          <w:ilvl w:val="0"/>
          <w:numId w:val="46"/>
        </w:numPr>
        <w:rPr>
          <w:rFonts w:ascii="Arial" w:hAnsi="Arial" w:cs="Arial"/>
          <w:sz w:val="16"/>
          <w:szCs w:val="16"/>
        </w:rPr>
      </w:pPr>
      <w:r w:rsidRPr="00CA6690">
        <w:rPr>
          <w:rFonts w:ascii="Arial" w:hAnsi="Arial" w:cs="Arial"/>
          <w:sz w:val="16"/>
          <w:szCs w:val="16"/>
        </w:rPr>
        <w:t>Foundation Data Remove uses the high water mark to ensure that it does not purge input source table rows that have not yet been loaded.</w:t>
      </w:r>
    </w:p>
    <w:p w14:paraId="2ED5155E" w14:textId="32BD053E" w:rsidR="00CA6690" w:rsidRPr="00CA6690" w:rsidRDefault="00CA6690" w:rsidP="00CA6690">
      <w:pPr>
        <w:pStyle w:val="ListParagraph"/>
        <w:numPr>
          <w:ilvl w:val="0"/>
          <w:numId w:val="46"/>
        </w:numPr>
        <w:rPr>
          <w:rFonts w:ascii="Arial" w:hAnsi="Arial" w:cs="Arial"/>
          <w:sz w:val="16"/>
          <w:szCs w:val="16"/>
        </w:rPr>
      </w:pPr>
      <w:r w:rsidRPr="00CA6690">
        <w:rPr>
          <w:rFonts w:ascii="Arial" w:hAnsi="Arial" w:cs="Arial"/>
          <w:sz w:val="16"/>
          <w:szCs w:val="16"/>
        </w:rPr>
        <w:t>Foundation Data Export server process and stored procedures use the high water mark to read unposted fact data when retrieving Latest facts using Foundation Data Export.</w:t>
      </w:r>
    </w:p>
    <w:p w14:paraId="57920EFB" w14:textId="7AB2A7D9" w:rsidR="004519CC" w:rsidRDefault="004519CC" w:rsidP="004519CC">
      <w:pPr>
        <w:pStyle w:val="Heading2"/>
      </w:pPr>
      <w:bookmarkStart w:id="90" w:name="_Toc114052249"/>
      <w:r>
        <w:t>Foundation Set Time (</w:t>
      </w:r>
      <w:r w:rsidR="00E3678B">
        <w:t>FST</w:t>
      </w:r>
      <w:r>
        <w:t>)</w:t>
      </w:r>
      <w:bookmarkEnd w:id="90"/>
    </w:p>
    <w:p w14:paraId="195589CE" w14:textId="77777777" w:rsidR="007A27BF" w:rsidRDefault="007A27BF" w:rsidP="0088206C">
      <w:r w:rsidRPr="007A27BF">
        <w:t xml:space="preserve">Foundation includes the concept of "current time". Current time in Foundation is used in a number of ways. </w:t>
      </w:r>
    </w:p>
    <w:p w14:paraId="0194566B" w14:textId="77777777" w:rsidR="0088206C" w:rsidRPr="007A27BF" w:rsidRDefault="0088206C" w:rsidP="0088206C"/>
    <w:p w14:paraId="32C3EB4A" w14:textId="77777777" w:rsidR="007A27BF" w:rsidRPr="005E5C71" w:rsidRDefault="007A27BF"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It controls data aging. </w:t>
      </w:r>
    </w:p>
    <w:p w14:paraId="21263400" w14:textId="77777777" w:rsidR="007A27BF" w:rsidRPr="005E5C71" w:rsidRDefault="007A27BF"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It is used to perform posting rule validation. </w:t>
      </w:r>
    </w:p>
    <w:p w14:paraId="51A5B93B" w14:textId="77777777" w:rsidR="007A27BF" w:rsidRPr="005E5C71" w:rsidRDefault="007A27BF"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It allows users to see the correct values for measures with </w:t>
      </w:r>
      <w:proofErr w:type="gramStart"/>
      <w:r w:rsidRPr="005E5C71">
        <w:rPr>
          <w:rFonts w:ascii="Arial" w:hAnsi="Arial" w:cs="Arial"/>
          <w:sz w:val="16"/>
          <w:szCs w:val="16"/>
        </w:rPr>
        <w:t>Closing</w:t>
      </w:r>
      <w:proofErr w:type="gramEnd"/>
      <w:r w:rsidRPr="005E5C71">
        <w:rPr>
          <w:rFonts w:ascii="Arial" w:hAnsi="Arial" w:cs="Arial"/>
          <w:sz w:val="16"/>
          <w:szCs w:val="16"/>
        </w:rPr>
        <w:t xml:space="preserve"> consolidation type in, for example, the current season when you are only halfway through. </w:t>
      </w:r>
    </w:p>
    <w:p w14:paraId="5DBFEABB" w14:textId="77777777" w:rsidR="007A27BF" w:rsidRPr="007A27BF" w:rsidRDefault="007A27BF" w:rsidP="0088206C"/>
    <w:p w14:paraId="269CE572" w14:textId="77777777" w:rsidR="007A27BF" w:rsidRDefault="007A27BF" w:rsidP="0088206C">
      <w:r w:rsidRPr="007A27BF">
        <w:t xml:space="preserve">Current time comprises a designated member in the lowest level of the primary Calendar dimension and its ancestors in the primary Calendar dimension and any connected Secondary dimensions. For example, in a four-level Calendar hierarchy with levels DAY, WEEK, PERIOD, and YEAR, current time comprises the current DAY member and its WEEK, PERIOD, and YEAR ancestors. When Calendar members are first added to the Foundation database by Foundation Structure Update, Current time is set to the earliest DAY member loaded and its ancestors. Use the Foundation Set Time server process to change this initial setting and update it on a regular basis. </w:t>
      </w:r>
    </w:p>
    <w:p w14:paraId="6C1B1443" w14:textId="77777777" w:rsidR="007A27BF" w:rsidRPr="007A27BF" w:rsidRDefault="007A27BF" w:rsidP="0088206C"/>
    <w:p w14:paraId="65E543FA" w14:textId="77777777" w:rsidR="003670B8" w:rsidRDefault="007A27BF" w:rsidP="0088206C">
      <w:r w:rsidRPr="007A27BF">
        <w:t>The Foundation Set Time server process writes to production metadata tables and takes effect immediately.</w:t>
      </w:r>
    </w:p>
    <w:p w14:paraId="276DAE8E" w14:textId="77777777" w:rsidR="0088206C" w:rsidRPr="007A27BF" w:rsidRDefault="0088206C" w:rsidP="0088206C"/>
    <w:p w14:paraId="35CE442B" w14:textId="77777777" w:rsidR="003670B8" w:rsidRDefault="003670B8" w:rsidP="003670B8">
      <w:pPr>
        <w:pStyle w:val="Heading2"/>
      </w:pPr>
      <w:bookmarkStart w:id="91" w:name="_Toc114052250"/>
      <w:r>
        <w:t>Foundation Structure Update (</w:t>
      </w:r>
      <w:r w:rsidR="00E3678B">
        <w:t>FSU</w:t>
      </w:r>
      <w:r>
        <w:t>)</w:t>
      </w:r>
      <w:bookmarkEnd w:id="91"/>
    </w:p>
    <w:p w14:paraId="451A0382" w14:textId="77777777" w:rsidR="003670B8" w:rsidRDefault="0088206C" w:rsidP="0088206C">
      <w:r>
        <w:t>Foundation Structure Update (FSU) is an EKBF server command-line process that is run on a regular schedule to take dimension member changes from a staging area in EKB Structure and process them into the dimension tables held in Foundation. During the update, the process populates staging tables for structure update to the Quartz cubes. Foundation Structure Update also implements metadata changes made using Architect for Foundation</w:t>
      </w:r>
      <w:r w:rsidR="003670B8">
        <w:t>.</w:t>
      </w:r>
    </w:p>
    <w:p w14:paraId="12055C8F" w14:textId="77777777" w:rsidR="0088206C" w:rsidRPr="003670B8" w:rsidRDefault="0088206C" w:rsidP="0088206C"/>
    <w:p w14:paraId="72BC949E" w14:textId="77777777" w:rsidR="0086044A" w:rsidRDefault="0086044A" w:rsidP="0086044A">
      <w:pPr>
        <w:pStyle w:val="Heading2"/>
      </w:pPr>
      <w:bookmarkStart w:id="92" w:name="_Quartz_Sync_Foundation"/>
      <w:bookmarkStart w:id="93" w:name="_Quartz_Data_Remove"/>
      <w:bookmarkStart w:id="94" w:name="_Toc114052251"/>
      <w:bookmarkEnd w:id="92"/>
      <w:bookmarkEnd w:id="93"/>
      <w:r>
        <w:t>Quartz Data Remove (QDR)</w:t>
      </w:r>
      <w:bookmarkEnd w:id="94"/>
    </w:p>
    <w:p w14:paraId="479E53DB" w14:textId="77777777" w:rsidR="0086044A" w:rsidRDefault="0086044A" w:rsidP="0086044A">
      <w:r>
        <w:t>The Quartz Data Remove server process lets you manage the retention of fact table data in your cube.</w:t>
      </w:r>
    </w:p>
    <w:p w14:paraId="2003C61D" w14:textId="77777777" w:rsidR="0086044A" w:rsidRDefault="0086044A" w:rsidP="0086044A"/>
    <w:p w14:paraId="4BD3F9F0" w14:textId="77777777" w:rsidR="0086044A" w:rsidRPr="0086044A" w:rsidRDefault="0086044A" w:rsidP="0086044A">
      <w:r>
        <w:t>The Quartz Data Remove server process removes data that is no longer of business interest according to your data aging rules. We recommend matching your aging rules in Quartz with the aging rules for the corresponding fact table families in Foundation. When aging a fact table that contains Latest or Closing-type measures, Quartz Data Remove automatically retains data in one extra period prior to the first period to be retained according to the aging rule so that measure derivations that compute opening balance values from the next period closing balance value will result in a value for the earliest period to be retained.</w:t>
      </w:r>
    </w:p>
    <w:p w14:paraId="1E2836E5" w14:textId="77777777" w:rsidR="003670B8" w:rsidRDefault="003670B8" w:rsidP="003670B8">
      <w:pPr>
        <w:pStyle w:val="Heading2"/>
      </w:pPr>
      <w:bookmarkStart w:id="95" w:name="_Toc114052252"/>
      <w:r>
        <w:t>Quartz Sync Foundation</w:t>
      </w:r>
      <w:r w:rsidR="00E3678B">
        <w:t xml:space="preserve"> </w:t>
      </w:r>
      <w:r>
        <w:t>(</w:t>
      </w:r>
      <w:r w:rsidR="0091785B">
        <w:t>Quartz Structure Sync/Quartz Data Sync</w:t>
      </w:r>
      <w:r>
        <w:t>)</w:t>
      </w:r>
      <w:bookmarkEnd w:id="95"/>
    </w:p>
    <w:p w14:paraId="07CEA658" w14:textId="77777777" w:rsidR="005E538E" w:rsidRDefault="005E538E" w:rsidP="0091785B">
      <w:r w:rsidRPr="005E538E">
        <w:t>Quartz cubes are synchronized with the Foundation database using the Quartz to Foundation Synchronization (</w:t>
      </w:r>
      <w:proofErr w:type="spellStart"/>
      <w:r w:rsidRPr="0014395C">
        <w:rPr>
          <w:bCs/>
        </w:rPr>
        <w:t>cimsyncpkbf</w:t>
      </w:r>
      <w:proofErr w:type="spellEnd"/>
      <w:r w:rsidRPr="005E538E">
        <w:t xml:space="preserve">) server process. </w:t>
      </w:r>
    </w:p>
    <w:p w14:paraId="1DD02575" w14:textId="77777777" w:rsidR="0091785B" w:rsidRPr="005E538E" w:rsidRDefault="0091785B" w:rsidP="0091785B"/>
    <w:p w14:paraId="5539C8C7" w14:textId="77777777" w:rsidR="005E538E" w:rsidRDefault="005E538E" w:rsidP="0091785B">
      <w:r w:rsidRPr="005E538E">
        <w:t xml:space="preserve">The synchronization procedures typically run on a scheduled basis and are facilitated by the use of staging tables and views. Foundation server processes populate Quartz structure staging tables to drive structure synchronization and create views to drive fact synchronizations. Then, Quartz server processes apply the contents of these tables and views to the Quartz cubes. </w:t>
      </w:r>
    </w:p>
    <w:p w14:paraId="24D85AE1" w14:textId="77777777" w:rsidR="0091785B" w:rsidRPr="005E538E" w:rsidRDefault="0091785B" w:rsidP="0091785B"/>
    <w:p w14:paraId="1B232263" w14:textId="77777777" w:rsidR="005E538E" w:rsidRDefault="005E538E" w:rsidP="0091785B">
      <w:r w:rsidRPr="005E538E">
        <w:t xml:space="preserve">The Quartz to Foundation synchronization process also releases metadata changes made through Architect for Quartz and the Quartz Structure Update server process. </w:t>
      </w:r>
    </w:p>
    <w:p w14:paraId="2DEAEFBB" w14:textId="77777777" w:rsidR="0091785B" w:rsidRPr="005E538E" w:rsidRDefault="0091785B" w:rsidP="0091785B"/>
    <w:p w14:paraId="28FBA284" w14:textId="77777777" w:rsidR="003670B8" w:rsidRDefault="005E538E" w:rsidP="0091785B">
      <w:r w:rsidRPr="005E538E">
        <w:t>Quartz to Foundation Synchronization locks out most other Quartz processes for the duration of the run. Depending on the command line options, during the Release phase of the synchronization it may also lock out applications that read from the Quartz cube.</w:t>
      </w:r>
    </w:p>
    <w:p w14:paraId="589663AA" w14:textId="77777777" w:rsidR="0091785B" w:rsidRDefault="0091785B" w:rsidP="0091785B"/>
    <w:p w14:paraId="1C7A5610" w14:textId="77777777" w:rsidR="00CA0FAE" w:rsidRDefault="00CA0FAE" w:rsidP="00CA0FAE">
      <w:pPr>
        <w:pStyle w:val="Heading2"/>
      </w:pPr>
      <w:bookmarkStart w:id="96" w:name="_Toc114052253"/>
      <w:r>
        <w:lastRenderedPageBreak/>
        <w:t>EP Mid-Tier Admin Client Console</w:t>
      </w:r>
      <w:bookmarkEnd w:id="96"/>
    </w:p>
    <w:p w14:paraId="1C446D78" w14:textId="77777777" w:rsidR="006021E7" w:rsidRDefault="006021E7" w:rsidP="006021E7">
      <w:r w:rsidRPr="006021E7">
        <w:t>There are important EP Mid-Tier processes that can be run from the command line to help support the batch processin</w:t>
      </w:r>
      <w:r>
        <w:t>g and operational process flow.</w:t>
      </w:r>
    </w:p>
    <w:p w14:paraId="08285D47" w14:textId="77777777" w:rsidR="006021E7" w:rsidRPr="006021E7" w:rsidRDefault="006021E7" w:rsidP="006021E7"/>
    <w:p w14:paraId="0F8F279D" w14:textId="77777777" w:rsidR="006021E7" w:rsidRDefault="006021E7" w:rsidP="006021E7">
      <w:pPr>
        <w:rPr>
          <w:rFonts w:cs="Arial"/>
          <w:b/>
          <w:bCs/>
          <w:sz w:val="26"/>
          <w:szCs w:val="26"/>
        </w:rPr>
      </w:pPr>
      <w:r w:rsidRPr="006021E7">
        <w:t xml:space="preserve">The EP Mid-Tier Console application is installed with the EP Mid-Tier Administrator. It can be found in the </w:t>
      </w:r>
      <w:r w:rsidRPr="00A216B1">
        <w:rPr>
          <w:bCs/>
        </w:rPr>
        <w:t>JDA\</w:t>
      </w:r>
      <w:proofErr w:type="spellStart"/>
      <w:r w:rsidRPr="00A216B1">
        <w:rPr>
          <w:bCs/>
        </w:rPr>
        <w:t>EPMidTierAdmin</w:t>
      </w:r>
      <w:proofErr w:type="spellEnd"/>
      <w:r w:rsidRPr="00A216B1">
        <w:rPr>
          <w:bCs/>
        </w:rPr>
        <w:t>\bin</w:t>
      </w:r>
      <w:r w:rsidRPr="006021E7">
        <w:rPr>
          <w:b/>
          <w:bCs/>
        </w:rPr>
        <w:t xml:space="preserve"> </w:t>
      </w:r>
      <w:r w:rsidRPr="006021E7">
        <w:t>directory. It processes command line input and notifies the proper component of an EP Mid-Tier to execute the specified process.</w:t>
      </w:r>
    </w:p>
    <w:p w14:paraId="01EF7C12" w14:textId="77777777" w:rsidR="006021E7" w:rsidRDefault="006021E7" w:rsidP="006021E7">
      <w:pPr>
        <w:rPr>
          <w:rFonts w:cs="Arial"/>
          <w:b/>
          <w:bCs/>
          <w:sz w:val="26"/>
          <w:szCs w:val="26"/>
        </w:rPr>
      </w:pPr>
    </w:p>
    <w:p w14:paraId="5B775D55" w14:textId="77777777" w:rsidR="006021E7" w:rsidRDefault="006021E7" w:rsidP="00A216B1">
      <w:r w:rsidRPr="00A216B1">
        <w:t>Processes Supported by the Console appl</w:t>
      </w:r>
      <w:r w:rsidR="00A216B1">
        <w:t>ication:</w:t>
      </w:r>
    </w:p>
    <w:p w14:paraId="0D4478D3" w14:textId="77777777" w:rsidR="00A216B1" w:rsidRPr="00A216B1" w:rsidRDefault="00A216B1" w:rsidP="00A216B1"/>
    <w:p w14:paraId="16DBF332" w14:textId="77777777" w:rsidR="006021E7" w:rsidRPr="005E5C71" w:rsidRDefault="006021E7" w:rsidP="005E5C71">
      <w:pPr>
        <w:pStyle w:val="ListParagraph"/>
        <w:numPr>
          <w:ilvl w:val="0"/>
          <w:numId w:val="34"/>
        </w:numPr>
        <w:rPr>
          <w:rFonts w:ascii="Arial" w:hAnsi="Arial" w:cs="Arial"/>
          <w:sz w:val="16"/>
          <w:szCs w:val="16"/>
        </w:rPr>
      </w:pPr>
      <w:r w:rsidRPr="005E5C71">
        <w:rPr>
          <w:rFonts w:ascii="Arial" w:hAnsi="Arial" w:cs="Arial"/>
          <w:sz w:val="16"/>
          <w:szCs w:val="16"/>
        </w:rPr>
        <w:t>Rebuild the Master Measure Map (MMM).</w:t>
      </w:r>
    </w:p>
    <w:p w14:paraId="0F0D9604" w14:textId="77777777" w:rsidR="00CA0FAE" w:rsidRPr="005E5C71" w:rsidRDefault="006021E7" w:rsidP="005E5C71">
      <w:pPr>
        <w:pStyle w:val="ListParagraph"/>
        <w:numPr>
          <w:ilvl w:val="0"/>
          <w:numId w:val="34"/>
        </w:numPr>
        <w:rPr>
          <w:rFonts w:ascii="Arial" w:hAnsi="Arial" w:cs="Arial"/>
          <w:sz w:val="16"/>
          <w:szCs w:val="16"/>
        </w:rPr>
      </w:pPr>
      <w:r w:rsidRPr="005E5C71">
        <w:rPr>
          <w:rFonts w:ascii="Arial" w:hAnsi="Arial" w:cs="Arial"/>
          <w:sz w:val="16"/>
          <w:szCs w:val="16"/>
        </w:rPr>
        <w:t>Rebuild an EKB Context.</w:t>
      </w:r>
    </w:p>
    <w:p w14:paraId="1740CA8F" w14:textId="77777777" w:rsidR="00722331" w:rsidRPr="00722331" w:rsidRDefault="008E4A88" w:rsidP="004F598B">
      <w:pPr>
        <w:pStyle w:val="Heading1"/>
        <w:tabs>
          <w:tab w:val="left" w:pos="7740"/>
          <w:tab w:val="right" w:pos="9360"/>
        </w:tabs>
      </w:pPr>
      <w:bookmarkStart w:id="97" w:name="_Toc114052254"/>
      <w:bookmarkEnd w:id="19"/>
      <w:bookmarkEnd w:id="20"/>
      <w:bookmarkEnd w:id="21"/>
      <w:bookmarkEnd w:id="22"/>
      <w:bookmarkEnd w:id="40"/>
      <w:bookmarkEnd w:id="41"/>
      <w:bookmarkEnd w:id="42"/>
      <w:bookmarkEnd w:id="43"/>
      <w:bookmarkEnd w:id="44"/>
      <w:bookmarkEnd w:id="45"/>
      <w:bookmarkEnd w:id="46"/>
      <w:bookmarkEnd w:id="47"/>
      <w:bookmarkEnd w:id="48"/>
      <w:bookmarkEnd w:id="49"/>
      <w:bookmarkEnd w:id="50"/>
      <w:bookmarkEnd w:id="51"/>
      <w:r>
        <w:lastRenderedPageBreak/>
        <w:t>Batch Scripts</w:t>
      </w:r>
      <w:r w:rsidR="004F598B">
        <w:tab/>
      </w:r>
      <w:r w:rsidR="003D4045">
        <w:t xml:space="preserve">Section </w:t>
      </w:r>
      <w:r w:rsidR="004939F2">
        <w:t>5</w:t>
      </w:r>
      <w:bookmarkEnd w:id="97"/>
    </w:p>
    <w:p w14:paraId="2BA77EC8" w14:textId="77777777" w:rsidR="0086044A" w:rsidRDefault="0086044A" w:rsidP="0086044A">
      <w:pPr>
        <w:pStyle w:val="Heading2"/>
      </w:pPr>
      <w:bookmarkStart w:id="98" w:name="_Actuals_Cube_Sync"/>
      <w:bookmarkStart w:id="99" w:name="_Toc114052255"/>
      <w:bookmarkEnd w:id="98"/>
      <w:r>
        <w:t>Actuals Cube Remove Data</w:t>
      </w:r>
      <w:bookmarkEnd w:id="99"/>
    </w:p>
    <w:p w14:paraId="53B78649" w14:textId="77777777" w:rsidR="0086044A" w:rsidRDefault="0086044A" w:rsidP="0086044A">
      <w:pPr>
        <w:rPr>
          <w:rFonts w:cs="Arial"/>
        </w:rPr>
      </w:pPr>
      <w:r w:rsidRPr="00962735">
        <w:rPr>
          <w:rFonts w:cs="Arial"/>
          <w:b/>
        </w:rPr>
        <w:t>Mid-Tier</w:t>
      </w:r>
      <w:r>
        <w:rPr>
          <w:rFonts w:cs="Arial"/>
        </w:rPr>
        <w:t>: Primary and Secondary</w:t>
      </w:r>
    </w:p>
    <w:p w14:paraId="42A7913C" w14:textId="77777777" w:rsidR="0086044A" w:rsidRPr="00962735" w:rsidRDefault="0086044A" w:rsidP="0086044A"/>
    <w:p w14:paraId="317B8829" w14:textId="77777777" w:rsidR="0086044A" w:rsidRDefault="0086044A" w:rsidP="0086044A">
      <w:r w:rsidRPr="001916EE">
        <w:rPr>
          <w:b/>
        </w:rPr>
        <w:t>Purpose</w:t>
      </w:r>
      <w:r>
        <w:t xml:space="preserve">: </w:t>
      </w:r>
      <w:r w:rsidRPr="0086044A">
        <w:t>Multithreads the execution of multiple Quartz Cube data removes</w:t>
      </w:r>
      <w:r>
        <w:t>.</w:t>
      </w:r>
    </w:p>
    <w:p w14:paraId="6B234CCE" w14:textId="77777777" w:rsidR="0086044A" w:rsidRDefault="0086044A" w:rsidP="0086044A"/>
    <w:p w14:paraId="444678B7" w14:textId="77777777" w:rsidR="0086044A" w:rsidRPr="00631DAB" w:rsidRDefault="0086044A" w:rsidP="0086044A">
      <w:r w:rsidRPr="001916EE">
        <w:rPr>
          <w:b/>
        </w:rPr>
        <w:t>Usage</w:t>
      </w:r>
      <w:r w:rsidRPr="00631DAB">
        <w:t xml:space="preserve">: </w:t>
      </w:r>
      <w:proofErr w:type="spellStart"/>
      <w:r>
        <w:t>ActualsCubeRemoveData</w:t>
      </w:r>
      <w:proofErr w:type="spellEnd"/>
    </w:p>
    <w:p w14:paraId="5E91E450" w14:textId="77777777" w:rsidR="0086044A" w:rsidRDefault="0086044A" w:rsidP="0086044A"/>
    <w:p w14:paraId="1DF0B71E" w14:textId="77777777" w:rsidR="0086044A" w:rsidRDefault="0086044A" w:rsidP="0086044A">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86044A" w:rsidRPr="00631DAB" w14:paraId="3B611B2A" w14:textId="77777777" w:rsidTr="0086044A">
        <w:trPr>
          <w:jc w:val="center"/>
        </w:trPr>
        <w:tc>
          <w:tcPr>
            <w:tcW w:w="0" w:type="auto"/>
            <w:shd w:val="clear" w:color="auto" w:fill="005596" w:themeFill="text2"/>
            <w:vAlign w:val="center"/>
          </w:tcPr>
          <w:p w14:paraId="36ADBC83" w14:textId="77777777" w:rsidR="0086044A" w:rsidRPr="00631DAB" w:rsidRDefault="0086044A" w:rsidP="0086044A">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225B36C" w14:textId="77777777" w:rsidR="0086044A" w:rsidRPr="00631DAB" w:rsidRDefault="0086044A"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6044A" w:rsidRPr="00631DAB" w14:paraId="5F68C1FB" w14:textId="77777777" w:rsidTr="0086044A">
        <w:trPr>
          <w:jc w:val="center"/>
        </w:trPr>
        <w:tc>
          <w:tcPr>
            <w:tcW w:w="0" w:type="auto"/>
            <w:vAlign w:val="center"/>
          </w:tcPr>
          <w:p w14:paraId="175BE770" w14:textId="77777777" w:rsidR="0086044A" w:rsidRPr="00B650A8" w:rsidRDefault="0086044A" w:rsidP="0086044A">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3BCA6A9C" w14:textId="77777777" w:rsidR="0086044A" w:rsidRPr="00631DAB" w:rsidRDefault="0086044A"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0E695D2" w14:textId="77777777" w:rsidR="0086044A" w:rsidRDefault="0086044A" w:rsidP="0086044A"/>
    <w:p w14:paraId="390E78C0" w14:textId="77777777" w:rsidR="0086044A" w:rsidRPr="0080426D" w:rsidRDefault="0086044A" w:rsidP="0086044A">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6044A" w:rsidRPr="00631DAB" w14:paraId="24F5C274" w14:textId="77777777" w:rsidTr="0086044A">
        <w:trPr>
          <w:jc w:val="center"/>
        </w:trPr>
        <w:tc>
          <w:tcPr>
            <w:tcW w:w="0" w:type="auto"/>
            <w:shd w:val="clear" w:color="auto" w:fill="005596" w:themeFill="text2"/>
            <w:vAlign w:val="center"/>
          </w:tcPr>
          <w:p w14:paraId="7B3B20F5" w14:textId="77777777" w:rsidR="0086044A" w:rsidRPr="00631DAB" w:rsidRDefault="0086044A" w:rsidP="0086044A">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66C5496" w14:textId="77777777" w:rsidR="0086044A" w:rsidRPr="00631DAB" w:rsidRDefault="0086044A"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6044A" w:rsidRPr="00631DAB" w14:paraId="2700620F" w14:textId="77777777" w:rsidTr="0086044A">
        <w:trPr>
          <w:jc w:val="center"/>
        </w:trPr>
        <w:tc>
          <w:tcPr>
            <w:tcW w:w="0" w:type="auto"/>
            <w:vAlign w:val="center"/>
          </w:tcPr>
          <w:p w14:paraId="0331AC51" w14:textId="77777777" w:rsidR="0086044A" w:rsidRPr="00631DAB" w:rsidRDefault="0086044A" w:rsidP="0086044A">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23AC608A" w14:textId="77777777" w:rsidR="0086044A" w:rsidRPr="00631DAB" w:rsidRDefault="0086044A"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6044A" w:rsidRPr="00631DAB" w14:paraId="028907E2" w14:textId="77777777" w:rsidTr="0086044A">
        <w:trPr>
          <w:jc w:val="center"/>
        </w:trPr>
        <w:tc>
          <w:tcPr>
            <w:tcW w:w="0" w:type="auto"/>
            <w:vAlign w:val="center"/>
          </w:tcPr>
          <w:p w14:paraId="54BE8E59" w14:textId="77777777" w:rsidR="0086044A" w:rsidRPr="00631DAB" w:rsidRDefault="0086044A" w:rsidP="0086044A">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2D67CF50" w14:textId="77777777" w:rsidR="0086044A" w:rsidRPr="00631DAB" w:rsidRDefault="0086044A"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5E001815" w14:textId="77777777" w:rsidR="0086044A" w:rsidRDefault="0086044A" w:rsidP="0086044A">
      <w:pPr>
        <w:rPr>
          <w:b/>
        </w:rPr>
      </w:pPr>
    </w:p>
    <w:p w14:paraId="44A8B333" w14:textId="77777777" w:rsidR="0086044A" w:rsidRPr="00C74DF1" w:rsidRDefault="0086044A" w:rsidP="0086044A">
      <w:r>
        <w:rPr>
          <w:b/>
        </w:rPr>
        <w:t>Workflow:</w:t>
      </w:r>
    </w:p>
    <w:p w14:paraId="16EF86A5" w14:textId="77777777" w:rsidR="0086044A" w:rsidRDefault="00C54B69" w:rsidP="0086044A">
      <w:pPr>
        <w:jc w:val="center"/>
        <w:rPr>
          <w:rFonts w:cs="Arial"/>
        </w:rPr>
      </w:pPr>
      <w:r>
        <w:rPr>
          <w:noProof/>
        </w:rPr>
        <w:object w:dxaOrig="3019" w:dyaOrig="4584" w14:anchorId="7BD08AB8">
          <v:shape id="_x0000_i1027" type="#_x0000_t75" style="width:114.75pt;height:173.25pt" o:ole="">
            <v:imagedata r:id="rId25" o:title=""/>
          </v:shape>
          <o:OLEObject Type="Embed" ProgID="Visio.Drawing.11" ShapeID="_x0000_i1027" DrawAspect="Content" ObjectID="_1724665066" r:id="rId26"/>
        </w:object>
      </w:r>
    </w:p>
    <w:p w14:paraId="7E0D169E" w14:textId="77777777" w:rsidR="0086044A" w:rsidRDefault="0086044A">
      <w:pPr>
        <w:jc w:val="left"/>
        <w:rPr>
          <w:rFonts w:cs="Arial"/>
          <w:b/>
          <w:bCs/>
          <w:iCs/>
          <w:color w:val="005596"/>
          <w:sz w:val="28"/>
          <w:szCs w:val="28"/>
        </w:rPr>
      </w:pPr>
      <w:r>
        <w:br w:type="page"/>
      </w:r>
    </w:p>
    <w:p w14:paraId="5729B1D2" w14:textId="77777777" w:rsidR="00D62C07" w:rsidRDefault="00D62C07" w:rsidP="00D62C07">
      <w:pPr>
        <w:pStyle w:val="Heading2"/>
      </w:pPr>
      <w:bookmarkStart w:id="100" w:name="_Toc114052256"/>
      <w:r>
        <w:lastRenderedPageBreak/>
        <w:t>Actuals</w:t>
      </w:r>
      <w:r w:rsidR="005A6F26">
        <w:t xml:space="preserve"> </w:t>
      </w:r>
      <w:r>
        <w:t>Cube</w:t>
      </w:r>
      <w:r w:rsidR="005A6F26">
        <w:t xml:space="preserve"> Sync</w:t>
      </w:r>
      <w:bookmarkEnd w:id="100"/>
    </w:p>
    <w:p w14:paraId="75979A08" w14:textId="77777777" w:rsidR="00962735" w:rsidRDefault="00962735" w:rsidP="00962735">
      <w:pPr>
        <w:rPr>
          <w:rFonts w:cs="Arial"/>
        </w:rPr>
      </w:pPr>
      <w:r w:rsidRPr="00962735">
        <w:rPr>
          <w:rFonts w:cs="Arial"/>
          <w:b/>
        </w:rPr>
        <w:t>Mid-Tier</w:t>
      </w:r>
      <w:r>
        <w:rPr>
          <w:rFonts w:cs="Arial"/>
        </w:rPr>
        <w:t>: Primary and Secondary</w:t>
      </w:r>
    </w:p>
    <w:p w14:paraId="53FD0F74" w14:textId="77777777" w:rsidR="00962735" w:rsidRPr="00962735" w:rsidRDefault="00962735" w:rsidP="00962735"/>
    <w:p w14:paraId="2E46BA5F" w14:textId="77777777" w:rsidR="00C74DF1" w:rsidRDefault="00C74DF1" w:rsidP="00C74DF1">
      <w:r w:rsidRPr="001916EE">
        <w:rPr>
          <w:b/>
        </w:rPr>
        <w:t>Purpose</w:t>
      </w:r>
      <w:r>
        <w:t xml:space="preserve">: </w:t>
      </w:r>
      <w:r w:rsidR="00FC6FFB">
        <w:t>Multithreads the execution of multiple Quartz Cube structure and data syncs.  Quartz Cubes are those that contain Actuals data only.</w:t>
      </w:r>
    </w:p>
    <w:p w14:paraId="6A689132" w14:textId="77777777" w:rsidR="00C74DF1" w:rsidRDefault="00C74DF1" w:rsidP="00C74DF1"/>
    <w:p w14:paraId="48971E54" w14:textId="77777777" w:rsidR="00C74DF1" w:rsidRPr="00631DAB" w:rsidRDefault="00C74DF1" w:rsidP="00C74DF1">
      <w:r w:rsidRPr="001916EE">
        <w:rPr>
          <w:b/>
        </w:rPr>
        <w:t>Usage</w:t>
      </w:r>
      <w:r w:rsidRPr="00631DAB">
        <w:t xml:space="preserve">: </w:t>
      </w:r>
      <w:proofErr w:type="spellStart"/>
      <w:r>
        <w:t>ActualsCubeSync</w:t>
      </w:r>
      <w:proofErr w:type="spellEnd"/>
    </w:p>
    <w:p w14:paraId="68735D52" w14:textId="77777777" w:rsidR="00C74DF1" w:rsidRDefault="00C74DF1" w:rsidP="00C74DF1"/>
    <w:p w14:paraId="2CD006B4" w14:textId="77777777" w:rsidR="00C74DF1" w:rsidRDefault="00C74DF1" w:rsidP="00C74DF1">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C74DF1" w:rsidRPr="00631DAB" w14:paraId="378AA94F" w14:textId="77777777" w:rsidTr="00A22393">
        <w:trPr>
          <w:jc w:val="center"/>
        </w:trPr>
        <w:tc>
          <w:tcPr>
            <w:tcW w:w="0" w:type="auto"/>
            <w:shd w:val="clear" w:color="auto" w:fill="005596" w:themeFill="text2"/>
            <w:vAlign w:val="center"/>
          </w:tcPr>
          <w:p w14:paraId="439E0128" w14:textId="77777777" w:rsidR="00C74DF1" w:rsidRPr="00631DAB" w:rsidRDefault="00C74DF1"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F9F263D" w14:textId="77777777" w:rsidR="00C74DF1" w:rsidRPr="00631DAB" w:rsidRDefault="00C74DF1"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74DF1" w:rsidRPr="00631DAB" w14:paraId="083E29B9" w14:textId="77777777" w:rsidTr="00A22393">
        <w:trPr>
          <w:jc w:val="center"/>
        </w:trPr>
        <w:tc>
          <w:tcPr>
            <w:tcW w:w="0" w:type="auto"/>
            <w:vAlign w:val="center"/>
          </w:tcPr>
          <w:p w14:paraId="5D8E098C" w14:textId="77777777" w:rsidR="00C74DF1" w:rsidRPr="00B650A8" w:rsidRDefault="00FC6FFB"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2D113580" w14:textId="77777777" w:rsidR="00C74DF1" w:rsidRPr="00631DAB" w:rsidRDefault="00FC6FF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3D356DA" w14:textId="77777777" w:rsidR="00C74DF1" w:rsidRDefault="00C74DF1" w:rsidP="00C74DF1"/>
    <w:p w14:paraId="6DB7CF52" w14:textId="77777777" w:rsidR="00C74DF1" w:rsidRPr="0080426D" w:rsidRDefault="00C74DF1" w:rsidP="00C74DF1">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C74DF1" w:rsidRPr="00631DAB" w14:paraId="547733C5" w14:textId="77777777" w:rsidTr="00A22393">
        <w:trPr>
          <w:jc w:val="center"/>
        </w:trPr>
        <w:tc>
          <w:tcPr>
            <w:tcW w:w="0" w:type="auto"/>
            <w:shd w:val="clear" w:color="auto" w:fill="005596" w:themeFill="text2"/>
            <w:vAlign w:val="center"/>
          </w:tcPr>
          <w:p w14:paraId="3F996CBB" w14:textId="77777777" w:rsidR="00C74DF1" w:rsidRPr="00631DAB" w:rsidRDefault="00C74DF1"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BED2A28" w14:textId="77777777" w:rsidR="00C74DF1" w:rsidRPr="00631DAB" w:rsidRDefault="00C74DF1"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74DF1" w:rsidRPr="00631DAB" w14:paraId="7403001F" w14:textId="77777777" w:rsidTr="00A22393">
        <w:trPr>
          <w:jc w:val="center"/>
        </w:trPr>
        <w:tc>
          <w:tcPr>
            <w:tcW w:w="0" w:type="auto"/>
            <w:vAlign w:val="center"/>
          </w:tcPr>
          <w:p w14:paraId="7C09F47D" w14:textId="77777777" w:rsidR="00C74DF1" w:rsidRPr="00631DAB" w:rsidRDefault="00C74DF1"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24F55D24" w14:textId="77777777" w:rsidR="00C74DF1" w:rsidRPr="00631DAB" w:rsidRDefault="00C74DF1"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C74DF1" w:rsidRPr="00631DAB" w14:paraId="2C2225D8" w14:textId="77777777" w:rsidTr="00A22393">
        <w:trPr>
          <w:jc w:val="center"/>
        </w:trPr>
        <w:tc>
          <w:tcPr>
            <w:tcW w:w="0" w:type="auto"/>
            <w:vAlign w:val="center"/>
          </w:tcPr>
          <w:p w14:paraId="3228A17E" w14:textId="77777777" w:rsidR="00C74DF1" w:rsidRPr="00631DAB" w:rsidRDefault="00C74DF1"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5BC83EE8" w14:textId="77777777" w:rsidR="00C74DF1" w:rsidRPr="00631DAB" w:rsidRDefault="00C74DF1"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3512A7F6" w14:textId="77777777" w:rsidR="008657C0" w:rsidRDefault="008657C0" w:rsidP="008657C0">
      <w:pPr>
        <w:rPr>
          <w:b/>
        </w:rPr>
      </w:pPr>
    </w:p>
    <w:p w14:paraId="27C24FB3" w14:textId="77777777" w:rsidR="00C74DF1" w:rsidRPr="00C74DF1" w:rsidRDefault="008D147B" w:rsidP="00C74DF1">
      <w:r>
        <w:rPr>
          <w:b/>
        </w:rPr>
        <w:t>Workflow:</w:t>
      </w:r>
    </w:p>
    <w:p w14:paraId="64785CDE" w14:textId="77777777" w:rsidR="00AE0687" w:rsidRDefault="00C54B69" w:rsidP="00AE0687">
      <w:pPr>
        <w:pStyle w:val="JDAnormal"/>
        <w:jc w:val="center"/>
      </w:pPr>
      <w:r>
        <w:rPr>
          <w:noProof/>
        </w:rPr>
        <w:object w:dxaOrig="3019" w:dyaOrig="4584" w14:anchorId="42E408AB">
          <v:shape id="_x0000_i1028" type="#_x0000_t75" style="width:114.75pt;height:173.25pt" o:ole="">
            <v:imagedata r:id="rId27" o:title=""/>
          </v:shape>
          <o:OLEObject Type="Embed" ProgID="Visio.Drawing.11" ShapeID="_x0000_i1028" DrawAspect="Content" ObjectID="_1724665067" r:id="rId28"/>
        </w:object>
      </w:r>
    </w:p>
    <w:p w14:paraId="788F9E7D" w14:textId="77777777" w:rsidR="004E5428" w:rsidRDefault="004E5428" w:rsidP="00BB2F9B">
      <w:r>
        <w:br w:type="page"/>
      </w:r>
    </w:p>
    <w:p w14:paraId="38C02C8E" w14:textId="77777777" w:rsidR="00D62C07" w:rsidRDefault="00D62C07" w:rsidP="00D62C07">
      <w:pPr>
        <w:pStyle w:val="Heading2"/>
      </w:pPr>
      <w:bookmarkStart w:id="101" w:name="_Toc114052257"/>
      <w:r>
        <w:lastRenderedPageBreak/>
        <w:t>Actuals</w:t>
      </w:r>
      <w:r w:rsidR="005A6F26">
        <w:t xml:space="preserve"> </w:t>
      </w:r>
      <w:r>
        <w:t>Data</w:t>
      </w:r>
      <w:r w:rsidR="005A6F26">
        <w:t xml:space="preserve"> Update</w:t>
      </w:r>
      <w:bookmarkEnd w:id="101"/>
    </w:p>
    <w:p w14:paraId="3F7A02E7" w14:textId="77777777" w:rsidR="00962735" w:rsidRDefault="00962735" w:rsidP="00962735">
      <w:pPr>
        <w:rPr>
          <w:rFonts w:cs="Arial"/>
        </w:rPr>
      </w:pPr>
      <w:r w:rsidRPr="00962735">
        <w:rPr>
          <w:rFonts w:cs="Arial"/>
          <w:b/>
        </w:rPr>
        <w:t>Mid-Tier</w:t>
      </w:r>
      <w:r>
        <w:rPr>
          <w:rFonts w:cs="Arial"/>
        </w:rPr>
        <w:t>: Primary only</w:t>
      </w:r>
    </w:p>
    <w:p w14:paraId="46CE1E0D" w14:textId="77777777" w:rsidR="00962735" w:rsidRPr="00962735" w:rsidRDefault="00962735" w:rsidP="00962735"/>
    <w:p w14:paraId="6C63B329" w14:textId="5ACE7A56" w:rsidR="00FC6FFB" w:rsidRDefault="00FC6FFB" w:rsidP="00FC6FFB">
      <w:r w:rsidRPr="001916EE">
        <w:rPr>
          <w:b/>
        </w:rPr>
        <w:t>Purpose</w:t>
      </w:r>
      <w:r>
        <w:t xml:space="preserve">: Executes EKBF Commands to load fact data into Granite for a single Actuals FTF and then </w:t>
      </w:r>
      <w:r w:rsidR="00C57413">
        <w:t xml:space="preserve">optionally </w:t>
      </w:r>
      <w:r>
        <w:t>purges the contents of the staging table.  If there are errors in the processing of data, the staging table will not be purged.</w:t>
      </w:r>
    </w:p>
    <w:p w14:paraId="47DD0EF3" w14:textId="77777777" w:rsidR="00FC6FFB" w:rsidRDefault="00FC6FFB" w:rsidP="00FC6FFB"/>
    <w:p w14:paraId="06935F37" w14:textId="444F5317" w:rsidR="00FC6FFB" w:rsidRPr="00C668E6" w:rsidRDefault="00FC6FFB" w:rsidP="00C668E6">
      <w:pPr>
        <w:autoSpaceDE w:val="0"/>
        <w:autoSpaceDN w:val="0"/>
        <w:adjustRightInd w:val="0"/>
        <w:jc w:val="left"/>
        <w:rPr>
          <w:rFonts w:ascii="Consolas" w:hAnsi="Consolas" w:cs="Consolas"/>
          <w:color w:val="auto"/>
          <w:sz w:val="19"/>
          <w:szCs w:val="19"/>
        </w:rPr>
      </w:pPr>
      <w:r w:rsidRPr="001916EE">
        <w:rPr>
          <w:b/>
        </w:rPr>
        <w:t>Usage</w:t>
      </w:r>
      <w:r w:rsidRPr="00631DAB">
        <w:t xml:space="preserve">: </w:t>
      </w:r>
      <w:proofErr w:type="spellStart"/>
      <w:r w:rsidR="00C668E6" w:rsidRPr="00C668E6">
        <w:t>ActualsDataUpdate</w:t>
      </w:r>
      <w:proofErr w:type="spellEnd"/>
      <w:r w:rsidR="00C668E6">
        <w:t xml:space="preserve"> </w:t>
      </w:r>
      <w:r w:rsidRPr="00C668E6">
        <w:t>[FTF</w:t>
      </w:r>
      <w:r>
        <w:t>]</w:t>
      </w:r>
      <w:r w:rsidR="00C57413">
        <w:t xml:space="preserve"> [retain/truncate]</w:t>
      </w:r>
    </w:p>
    <w:p w14:paraId="5EB879C6" w14:textId="77777777" w:rsidR="00FC6FFB" w:rsidRDefault="00FC6FFB" w:rsidP="00FC6FFB"/>
    <w:p w14:paraId="662494FE" w14:textId="77777777" w:rsidR="00FC6FFB" w:rsidRDefault="00FC6FFB" w:rsidP="00FC6FF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20"/>
        <w:gridCol w:w="8356"/>
      </w:tblGrid>
      <w:tr w:rsidR="00C57413" w:rsidRPr="00631DAB" w14:paraId="4382306B" w14:textId="77777777" w:rsidTr="00A22393">
        <w:trPr>
          <w:jc w:val="center"/>
        </w:trPr>
        <w:tc>
          <w:tcPr>
            <w:tcW w:w="0" w:type="auto"/>
            <w:shd w:val="clear" w:color="auto" w:fill="005596" w:themeFill="text2"/>
            <w:vAlign w:val="center"/>
          </w:tcPr>
          <w:p w14:paraId="2474BBFA" w14:textId="77777777" w:rsidR="00FC6FFB" w:rsidRPr="00631DAB" w:rsidRDefault="00FC6FFB"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D5C2848" w14:textId="77777777" w:rsidR="00FC6FFB" w:rsidRPr="00631DAB" w:rsidRDefault="00FC6FF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57413" w:rsidRPr="00631DAB" w14:paraId="53DACB8B" w14:textId="77777777" w:rsidTr="00A22393">
        <w:trPr>
          <w:jc w:val="center"/>
        </w:trPr>
        <w:tc>
          <w:tcPr>
            <w:tcW w:w="0" w:type="auto"/>
            <w:vAlign w:val="center"/>
          </w:tcPr>
          <w:p w14:paraId="74883FAD" w14:textId="77777777" w:rsidR="00FC6FFB" w:rsidRPr="00B650A8" w:rsidRDefault="00FC6FFB" w:rsidP="00A22393">
            <w:pPr>
              <w:jc w:val="left"/>
              <w:rPr>
                <w:rFonts w:asciiTheme="minorHAnsi" w:hAnsiTheme="minorHAnsi" w:cstheme="minorHAnsi"/>
                <w:sz w:val="16"/>
                <w:szCs w:val="16"/>
              </w:rPr>
            </w:pPr>
            <w:r>
              <w:rPr>
                <w:rFonts w:asciiTheme="minorHAnsi" w:hAnsiTheme="minorHAnsi" w:cstheme="minorHAnsi"/>
                <w:color w:val="auto"/>
                <w:sz w:val="16"/>
                <w:szCs w:val="16"/>
              </w:rPr>
              <w:t>FTF</w:t>
            </w:r>
          </w:p>
        </w:tc>
        <w:tc>
          <w:tcPr>
            <w:tcW w:w="0" w:type="auto"/>
            <w:vAlign w:val="center"/>
          </w:tcPr>
          <w:p w14:paraId="29FFC2A4" w14:textId="77777777" w:rsidR="00FC6FFB" w:rsidRPr="00631DAB" w:rsidRDefault="00FC6FF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Fact Table Family name</w:t>
            </w:r>
          </w:p>
        </w:tc>
      </w:tr>
      <w:tr w:rsidR="00C57413" w:rsidRPr="00631DAB" w14:paraId="776C0A58" w14:textId="77777777" w:rsidTr="00A22393">
        <w:trPr>
          <w:jc w:val="center"/>
        </w:trPr>
        <w:tc>
          <w:tcPr>
            <w:tcW w:w="0" w:type="auto"/>
            <w:vAlign w:val="center"/>
          </w:tcPr>
          <w:p w14:paraId="426583ED" w14:textId="799AB01E" w:rsidR="00C57413" w:rsidRDefault="00C57413" w:rsidP="00A22393">
            <w:pPr>
              <w:jc w:val="left"/>
              <w:rPr>
                <w:rFonts w:asciiTheme="minorHAnsi" w:hAnsiTheme="minorHAnsi" w:cstheme="minorHAnsi"/>
                <w:color w:val="auto"/>
                <w:sz w:val="16"/>
                <w:szCs w:val="16"/>
              </w:rPr>
            </w:pPr>
            <w:r>
              <w:rPr>
                <w:rFonts w:asciiTheme="minorHAnsi" w:hAnsiTheme="minorHAnsi" w:cstheme="minorHAnsi"/>
                <w:color w:val="auto"/>
                <w:sz w:val="16"/>
                <w:szCs w:val="16"/>
              </w:rPr>
              <w:t>retain/truncate</w:t>
            </w:r>
          </w:p>
        </w:tc>
        <w:tc>
          <w:tcPr>
            <w:tcW w:w="0" w:type="auto"/>
            <w:vAlign w:val="center"/>
          </w:tcPr>
          <w:p w14:paraId="4B82E3DA" w14:textId="61934B00" w:rsidR="00C57413" w:rsidRDefault="00C57413"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Specifying ‘retain’ will disable the truncating of input source tables except in restart scenarios.  The default is ‘truncate’ which does not have to be specified.</w:t>
            </w:r>
          </w:p>
        </w:tc>
      </w:tr>
    </w:tbl>
    <w:p w14:paraId="0BBF75A8" w14:textId="77777777" w:rsidR="00FC6FFB" w:rsidRDefault="00FC6FFB" w:rsidP="00FC6FFB"/>
    <w:p w14:paraId="4B115F8F" w14:textId="77777777" w:rsidR="00FC6FFB" w:rsidRPr="0080426D" w:rsidRDefault="00FC6FFB" w:rsidP="00FC6FFB">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1561"/>
      </w:tblGrid>
      <w:tr w:rsidR="00AE7513" w:rsidRPr="00631DAB" w14:paraId="02178DF2" w14:textId="77777777" w:rsidTr="000E26E7">
        <w:trPr>
          <w:jc w:val="center"/>
        </w:trPr>
        <w:tc>
          <w:tcPr>
            <w:tcW w:w="0" w:type="auto"/>
            <w:shd w:val="clear" w:color="auto" w:fill="005596" w:themeFill="text2"/>
            <w:vAlign w:val="center"/>
          </w:tcPr>
          <w:p w14:paraId="748BCD42" w14:textId="77777777" w:rsidR="00AE7513" w:rsidRPr="00631DAB" w:rsidRDefault="00AE7513"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24E54CA" w14:textId="77777777" w:rsidR="00AE7513" w:rsidRPr="00631DAB" w:rsidRDefault="00AE7513"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AE7513" w:rsidRPr="00631DAB" w14:paraId="637A1121" w14:textId="77777777" w:rsidTr="000E26E7">
        <w:trPr>
          <w:jc w:val="center"/>
        </w:trPr>
        <w:tc>
          <w:tcPr>
            <w:tcW w:w="0" w:type="auto"/>
            <w:vAlign w:val="center"/>
          </w:tcPr>
          <w:p w14:paraId="5CAD381B" w14:textId="77777777" w:rsidR="00AE7513" w:rsidRPr="00631DAB" w:rsidRDefault="00AE7513"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7C4E50AE" w14:textId="77777777" w:rsidR="00AE7513" w:rsidRPr="00631DAB"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AE7513" w:rsidRPr="00631DAB" w14:paraId="2522B517" w14:textId="77777777" w:rsidTr="000E26E7">
        <w:trPr>
          <w:jc w:val="center"/>
        </w:trPr>
        <w:tc>
          <w:tcPr>
            <w:tcW w:w="0" w:type="auto"/>
            <w:vAlign w:val="center"/>
          </w:tcPr>
          <w:p w14:paraId="5CF00ACF" w14:textId="77777777" w:rsidR="00AE7513" w:rsidRPr="00631DAB" w:rsidRDefault="00AE7513" w:rsidP="000E26E7">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7FDB8FA5" w14:textId="77777777" w:rsidR="00AE7513" w:rsidRPr="00631DAB"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r w:rsidR="00AE7513" w:rsidRPr="00631DAB" w14:paraId="647E24B4" w14:textId="77777777" w:rsidTr="000E26E7">
        <w:trPr>
          <w:jc w:val="center"/>
        </w:trPr>
        <w:tc>
          <w:tcPr>
            <w:tcW w:w="0" w:type="auto"/>
            <w:vAlign w:val="center"/>
          </w:tcPr>
          <w:p w14:paraId="3F89E87B" w14:textId="77777777" w:rsidR="00AE7513" w:rsidRDefault="00AE7513" w:rsidP="000E26E7">
            <w:pPr>
              <w:jc w:val="center"/>
              <w:rPr>
                <w:rFonts w:asciiTheme="minorHAnsi" w:hAnsiTheme="minorHAnsi" w:cstheme="minorHAnsi"/>
                <w:color w:val="auto"/>
                <w:sz w:val="16"/>
                <w:szCs w:val="16"/>
              </w:rPr>
            </w:pPr>
            <w:r>
              <w:rPr>
                <w:rFonts w:asciiTheme="minorHAnsi" w:hAnsiTheme="minorHAnsi" w:cstheme="minorHAnsi"/>
                <w:color w:val="auto"/>
                <w:sz w:val="16"/>
                <w:szCs w:val="16"/>
              </w:rPr>
              <w:t>9999</w:t>
            </w:r>
          </w:p>
        </w:tc>
        <w:tc>
          <w:tcPr>
            <w:tcW w:w="0" w:type="auto"/>
            <w:vAlign w:val="center"/>
          </w:tcPr>
          <w:p w14:paraId="28A88835" w14:textId="77777777" w:rsidR="00AE7513"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Errors in staged data</w:t>
            </w:r>
          </w:p>
        </w:tc>
      </w:tr>
    </w:tbl>
    <w:p w14:paraId="56530A38" w14:textId="77777777" w:rsidR="008657C0" w:rsidRDefault="008657C0" w:rsidP="008657C0">
      <w:pPr>
        <w:rPr>
          <w:b/>
        </w:rPr>
      </w:pPr>
    </w:p>
    <w:p w14:paraId="4ABBF7B6" w14:textId="77777777" w:rsidR="00FE5B3F" w:rsidRDefault="00FE5B3F" w:rsidP="00FC6FFB">
      <w:pPr>
        <w:rPr>
          <w:b/>
        </w:rPr>
      </w:pPr>
      <w:r>
        <w:rPr>
          <w:b/>
        </w:rPr>
        <w:t>Server Command Lines:</w:t>
      </w:r>
    </w:p>
    <w:p w14:paraId="281AD424" w14:textId="77777777" w:rsidR="00FE5B3F" w:rsidRDefault="000D2C14" w:rsidP="00FE5B3F">
      <w:pPr>
        <w:jc w:val="left"/>
      </w:pPr>
      <w:hyperlink w:anchor="_Foundation_Data_Remove" w:history="1">
        <w:proofErr w:type="spellStart"/>
        <w:proofErr w:type="gramStart"/>
        <w:r w:rsidR="00FE5B3F" w:rsidRPr="008804F6">
          <w:rPr>
            <w:rStyle w:val="Hyperlink"/>
          </w:rPr>
          <w:t>pkbfdatrm</w:t>
        </w:r>
        <w:proofErr w:type="spellEnd"/>
        <w:proofErr w:type="gramEnd"/>
      </w:hyperlink>
      <w:r w:rsidR="00FE5B3F" w:rsidRPr="00FE5B3F">
        <w:t xml:space="preserve"> / type=</w:t>
      </w:r>
      <w:proofErr w:type="spellStart"/>
      <w:r w:rsidR="00FE5B3F" w:rsidRPr="00FE5B3F">
        <w:t>facttables</w:t>
      </w:r>
      <w:proofErr w:type="spellEnd"/>
      <w:r w:rsidR="00FE5B3F" w:rsidRPr="00FE5B3F">
        <w:t xml:space="preserve"> </w:t>
      </w:r>
      <w:proofErr w:type="spellStart"/>
      <w:r w:rsidR="00FE5B3F" w:rsidRPr="00FE5B3F">
        <w:t>ftf</w:t>
      </w:r>
      <w:proofErr w:type="spellEnd"/>
      <w:r w:rsidR="00FE5B3F" w:rsidRPr="00FE5B3F">
        <w:t>=ACTUAL_ON_ORDER analyze=n empty=y</w:t>
      </w:r>
    </w:p>
    <w:p w14:paraId="28492672" w14:textId="77777777" w:rsidR="00FE5B3F" w:rsidRDefault="000D2C14" w:rsidP="00FE5B3F">
      <w:pPr>
        <w:jc w:val="left"/>
      </w:pPr>
      <w:hyperlink w:anchor="_Foundation_Data_Remove" w:history="1">
        <w:proofErr w:type="spellStart"/>
        <w:proofErr w:type="gramStart"/>
        <w:r w:rsidR="00FE5B3F" w:rsidRPr="008804F6">
          <w:rPr>
            <w:rStyle w:val="Hyperlink"/>
          </w:rPr>
          <w:t>pkbfdatrm</w:t>
        </w:r>
        <w:proofErr w:type="spellEnd"/>
        <w:proofErr w:type="gramEnd"/>
      </w:hyperlink>
      <w:r w:rsidR="00FE5B3F" w:rsidRPr="00FE5B3F">
        <w:t xml:space="preserve"> / type=</w:t>
      </w:r>
      <w:proofErr w:type="spellStart"/>
      <w:r w:rsidR="00FE5B3F" w:rsidRPr="00FE5B3F">
        <w:t>facttables</w:t>
      </w:r>
      <w:proofErr w:type="spellEnd"/>
      <w:r w:rsidR="00FE5B3F" w:rsidRPr="00FE5B3F">
        <w:t xml:space="preserve"> </w:t>
      </w:r>
      <w:proofErr w:type="spellStart"/>
      <w:r w:rsidR="00FE5B3F" w:rsidRPr="00FE5B3F">
        <w:t>ftf</w:t>
      </w:r>
      <w:proofErr w:type="spellEnd"/>
      <w:r w:rsidR="00FE5B3F" w:rsidRPr="00FE5B3F">
        <w:t>=ACTUAL_ON_ORDER analyze=n empty=y restart=s</w:t>
      </w:r>
    </w:p>
    <w:p w14:paraId="1954B430" w14:textId="77777777" w:rsidR="00FE5B3F" w:rsidRDefault="00FE5B3F" w:rsidP="00FE5B3F">
      <w:pPr>
        <w:jc w:val="left"/>
      </w:pPr>
    </w:p>
    <w:p w14:paraId="619167EF" w14:textId="77777777" w:rsidR="00FE5B3F" w:rsidRDefault="000D2C14" w:rsidP="00FE5B3F">
      <w:pPr>
        <w:jc w:val="left"/>
      </w:pPr>
      <w:hyperlink w:anchor="_Foundation_Plan_Data" w:history="1">
        <w:proofErr w:type="spellStart"/>
        <w:proofErr w:type="gramStart"/>
        <w:r w:rsidR="00FE5B3F" w:rsidRPr="008804F6">
          <w:rPr>
            <w:rStyle w:val="Hyperlink"/>
          </w:rPr>
          <w:t>pkbfdatupd</w:t>
        </w:r>
        <w:proofErr w:type="spellEnd"/>
        <w:proofErr w:type="gramEnd"/>
      </w:hyperlink>
      <w:r w:rsidR="00FE5B3F">
        <w:t xml:space="preserve"> / </w:t>
      </w:r>
      <w:r w:rsidR="00FE5B3F" w:rsidRPr="002E7D32">
        <w:rPr>
          <w:i/>
        </w:rPr>
        <w:t xml:space="preserve">[FTF] </w:t>
      </w:r>
      <w:proofErr w:type="spellStart"/>
      <w:r w:rsidR="00FE5B3F" w:rsidRPr="00FE5B3F">
        <w:t>continueiferrors</w:t>
      </w:r>
      <w:proofErr w:type="spellEnd"/>
      <w:r w:rsidR="00FE5B3F" w:rsidRPr="00FE5B3F">
        <w:t xml:space="preserve">=y </w:t>
      </w:r>
      <w:proofErr w:type="spellStart"/>
      <w:r w:rsidR="00FE5B3F" w:rsidRPr="00FE5B3F">
        <w:t>bulkloadgranite</w:t>
      </w:r>
      <w:proofErr w:type="spellEnd"/>
      <w:r w:rsidR="00FE5B3F" w:rsidRPr="00FE5B3F">
        <w:t xml:space="preserve">=%BULKLOAD% </w:t>
      </w:r>
      <w:proofErr w:type="spellStart"/>
      <w:r w:rsidR="00FE5B3F" w:rsidRPr="00FE5B3F">
        <w:t>dropindexgranite</w:t>
      </w:r>
      <w:proofErr w:type="spellEnd"/>
      <w:r w:rsidR="00FE5B3F" w:rsidRPr="00FE5B3F">
        <w:t>=y</w:t>
      </w:r>
    </w:p>
    <w:p w14:paraId="224D1524" w14:textId="77777777" w:rsidR="00FE5B3F" w:rsidRDefault="000D2C14" w:rsidP="00FE5B3F">
      <w:pPr>
        <w:jc w:val="left"/>
      </w:pPr>
      <w:hyperlink w:anchor="_Foundation_Data_Update" w:history="1">
        <w:proofErr w:type="spellStart"/>
        <w:proofErr w:type="gramStart"/>
        <w:r w:rsidR="00FE5B3F" w:rsidRPr="008804F6">
          <w:rPr>
            <w:rStyle w:val="Hyperlink"/>
          </w:rPr>
          <w:t>pkbfdatupd</w:t>
        </w:r>
        <w:proofErr w:type="spellEnd"/>
        <w:proofErr w:type="gramEnd"/>
      </w:hyperlink>
      <w:r w:rsidR="00FE5B3F" w:rsidRPr="00FE5B3F">
        <w:t xml:space="preserve"> / </w:t>
      </w:r>
      <w:r w:rsidR="00FE5B3F" w:rsidRPr="002E7D32">
        <w:rPr>
          <w:i/>
        </w:rPr>
        <w:t>[FTF]</w:t>
      </w:r>
      <w:r w:rsidR="00FE5B3F" w:rsidRPr="00FE5B3F">
        <w:t xml:space="preserve"> </w:t>
      </w:r>
      <w:proofErr w:type="spellStart"/>
      <w:r w:rsidR="00FE5B3F" w:rsidRPr="00FE5B3F">
        <w:t>continueiferrors</w:t>
      </w:r>
      <w:proofErr w:type="spellEnd"/>
      <w:r w:rsidR="00FE5B3F" w:rsidRPr="00FE5B3F">
        <w:t xml:space="preserve">=y </w:t>
      </w:r>
      <w:proofErr w:type="spellStart"/>
      <w:r w:rsidR="00FE5B3F" w:rsidRPr="00FE5B3F">
        <w:t>bulkloadgranite</w:t>
      </w:r>
      <w:proofErr w:type="spellEnd"/>
      <w:r w:rsidR="00FE5B3F" w:rsidRPr="00FE5B3F">
        <w:t xml:space="preserve">=%BULKLOAD% </w:t>
      </w:r>
      <w:proofErr w:type="spellStart"/>
      <w:r w:rsidR="00FE5B3F" w:rsidRPr="00FE5B3F">
        <w:t>dropindexgranite</w:t>
      </w:r>
      <w:proofErr w:type="spellEnd"/>
      <w:r w:rsidR="00FE5B3F" w:rsidRPr="00FE5B3F">
        <w:t>=y restart=y</w:t>
      </w:r>
    </w:p>
    <w:p w14:paraId="0230CD57" w14:textId="77777777" w:rsidR="00FE5B3F" w:rsidRDefault="00FE5B3F" w:rsidP="00FE5B3F">
      <w:pPr>
        <w:jc w:val="left"/>
        <w:rPr>
          <w:i/>
          <w:sz w:val="16"/>
          <w:szCs w:val="16"/>
        </w:rPr>
      </w:pPr>
    </w:p>
    <w:p w14:paraId="25422C1E" w14:textId="77777777" w:rsidR="00FE5B3F" w:rsidRPr="00FE5B3F" w:rsidRDefault="00FE5B3F" w:rsidP="00FE5B3F">
      <w:pPr>
        <w:jc w:val="left"/>
        <w:rPr>
          <w:i/>
          <w:sz w:val="16"/>
          <w:szCs w:val="16"/>
        </w:rPr>
      </w:pPr>
      <w:r w:rsidRPr="00FE5B3F">
        <w:rPr>
          <w:i/>
          <w:sz w:val="16"/>
          <w:szCs w:val="16"/>
        </w:rPr>
        <w:t>%BULKLOAD% is ‘Y’ for ACTUAL_ON_ORDER and ‘N’ for all other FTFs</w:t>
      </w:r>
    </w:p>
    <w:p w14:paraId="76A34680" w14:textId="77777777" w:rsidR="00FE5B3F" w:rsidRDefault="00FE5B3F" w:rsidP="00FE5B3F">
      <w:pPr>
        <w:jc w:val="left"/>
      </w:pPr>
    </w:p>
    <w:p w14:paraId="70D497E7" w14:textId="77777777" w:rsidR="00FE5B3F" w:rsidRDefault="000D2C14" w:rsidP="00FE5B3F">
      <w:pPr>
        <w:jc w:val="left"/>
      </w:pPr>
      <w:hyperlink w:anchor="_Foundation_Data_Remove" w:history="1">
        <w:proofErr w:type="spellStart"/>
        <w:proofErr w:type="gramStart"/>
        <w:r w:rsidR="00FE5B3F" w:rsidRPr="008804F6">
          <w:rPr>
            <w:rStyle w:val="Hyperlink"/>
          </w:rPr>
          <w:t>pkbfdatrm</w:t>
        </w:r>
        <w:proofErr w:type="spellEnd"/>
        <w:proofErr w:type="gramEnd"/>
      </w:hyperlink>
      <w:r w:rsidR="00FE5B3F" w:rsidRPr="00FE5B3F">
        <w:t xml:space="preserve"> / type=</w:t>
      </w:r>
      <w:proofErr w:type="spellStart"/>
      <w:r w:rsidR="001C6587">
        <w:t>inputsources</w:t>
      </w:r>
      <w:proofErr w:type="spellEnd"/>
      <w:r w:rsidR="00FE5B3F" w:rsidRPr="00FE5B3F">
        <w:t xml:space="preserve"> </w:t>
      </w:r>
      <w:proofErr w:type="spellStart"/>
      <w:r w:rsidR="00FE5B3F" w:rsidRPr="00FE5B3F">
        <w:t>ftf</w:t>
      </w:r>
      <w:proofErr w:type="spellEnd"/>
      <w:r w:rsidR="00FE5B3F" w:rsidRPr="00FE5B3F">
        <w:t>=</w:t>
      </w:r>
      <w:r w:rsidR="00FE5B3F" w:rsidRPr="002E7D32">
        <w:rPr>
          <w:i/>
        </w:rPr>
        <w:t>[FTF]</w:t>
      </w:r>
      <w:r w:rsidR="00FE5B3F" w:rsidRPr="00FE5B3F">
        <w:t xml:space="preserve"> analyze=n empty=y</w:t>
      </w:r>
    </w:p>
    <w:p w14:paraId="26D47F6B" w14:textId="77777777" w:rsidR="00FE5B3F" w:rsidRDefault="000D2C14" w:rsidP="00FE5B3F">
      <w:pPr>
        <w:jc w:val="left"/>
      </w:pPr>
      <w:hyperlink w:anchor="_Foundation_Data_Remove" w:history="1">
        <w:proofErr w:type="spellStart"/>
        <w:proofErr w:type="gramStart"/>
        <w:r w:rsidR="00FE5B3F" w:rsidRPr="008804F6">
          <w:rPr>
            <w:rStyle w:val="Hyperlink"/>
          </w:rPr>
          <w:t>pkbfdatrm</w:t>
        </w:r>
        <w:proofErr w:type="spellEnd"/>
        <w:proofErr w:type="gramEnd"/>
      </w:hyperlink>
      <w:r w:rsidR="00FE5B3F" w:rsidRPr="00FE5B3F">
        <w:t xml:space="preserve"> / type=</w:t>
      </w:r>
      <w:proofErr w:type="spellStart"/>
      <w:r w:rsidR="001C6587">
        <w:t>inputsources</w:t>
      </w:r>
      <w:proofErr w:type="spellEnd"/>
      <w:r w:rsidR="00FE5B3F" w:rsidRPr="00FE5B3F">
        <w:t xml:space="preserve"> </w:t>
      </w:r>
      <w:proofErr w:type="spellStart"/>
      <w:r w:rsidR="00FE5B3F" w:rsidRPr="00FE5B3F">
        <w:t>ftf</w:t>
      </w:r>
      <w:proofErr w:type="spellEnd"/>
      <w:r w:rsidR="00FE5B3F" w:rsidRPr="00FE5B3F">
        <w:t>=</w:t>
      </w:r>
      <w:r w:rsidR="00FE5B3F" w:rsidRPr="002E7D32">
        <w:rPr>
          <w:i/>
        </w:rPr>
        <w:t xml:space="preserve">[FTF] </w:t>
      </w:r>
      <w:r w:rsidR="00FE5B3F" w:rsidRPr="00FE5B3F">
        <w:t>analyze=n empty=y restart=s</w:t>
      </w:r>
    </w:p>
    <w:p w14:paraId="4128E125" w14:textId="77777777" w:rsidR="00FE5B3F" w:rsidRDefault="00FE5B3F" w:rsidP="00FE5B3F"/>
    <w:p w14:paraId="585227E6" w14:textId="77777777" w:rsidR="00FE5B3F" w:rsidRDefault="00FE5B3F">
      <w:pPr>
        <w:jc w:val="left"/>
        <w:rPr>
          <w:b/>
        </w:rPr>
      </w:pPr>
      <w:r>
        <w:rPr>
          <w:b/>
        </w:rPr>
        <w:br w:type="page"/>
      </w:r>
    </w:p>
    <w:p w14:paraId="62D18C20" w14:textId="77777777" w:rsidR="00FC6FFB" w:rsidRPr="00FC6FFB" w:rsidRDefault="008D147B" w:rsidP="00FC6FFB">
      <w:r>
        <w:rPr>
          <w:b/>
        </w:rPr>
        <w:lastRenderedPageBreak/>
        <w:t>Workflow:</w:t>
      </w:r>
    </w:p>
    <w:p w14:paraId="1BF9A535" w14:textId="1A3A3BFD" w:rsidR="00D62C07" w:rsidRDefault="00AE7B34" w:rsidP="00EC0E8E">
      <w:pPr>
        <w:pStyle w:val="JDAnormal"/>
        <w:jc w:val="center"/>
      </w:pPr>
      <w:r>
        <w:object w:dxaOrig="9421" w:dyaOrig="17251" w14:anchorId="25D3DCE2">
          <v:shape id="_x0000_i1029" type="#_x0000_t75" style="width:331.5pt;height:604.5pt" o:ole="">
            <v:imagedata r:id="rId29" o:title=""/>
          </v:shape>
          <o:OLEObject Type="Embed" ProgID="Visio.Drawing.15" ShapeID="_x0000_i1029" DrawAspect="Content" ObjectID="_1724665068" r:id="rId30"/>
        </w:object>
      </w:r>
    </w:p>
    <w:p w14:paraId="27051798" w14:textId="77777777" w:rsidR="00DF3419" w:rsidRPr="00DF3419" w:rsidRDefault="00DF3419">
      <w:pPr>
        <w:jc w:val="left"/>
      </w:pPr>
      <w:r>
        <w:br w:type="page"/>
      </w:r>
    </w:p>
    <w:p w14:paraId="288EF0F1" w14:textId="41C11310" w:rsidR="00813845" w:rsidRDefault="00813845" w:rsidP="00813845">
      <w:pPr>
        <w:pStyle w:val="Heading2"/>
      </w:pPr>
      <w:bookmarkStart w:id="102" w:name="_Toc114052258"/>
      <w:r>
        <w:lastRenderedPageBreak/>
        <w:t>Allow Client Connections</w:t>
      </w:r>
      <w:bookmarkEnd w:id="102"/>
    </w:p>
    <w:p w14:paraId="0EBE1DCD" w14:textId="77777777" w:rsidR="00813845" w:rsidRDefault="00813845" w:rsidP="00813845">
      <w:pPr>
        <w:rPr>
          <w:rFonts w:cs="Arial"/>
        </w:rPr>
      </w:pPr>
      <w:r w:rsidRPr="00962735">
        <w:rPr>
          <w:rFonts w:cs="Arial"/>
          <w:b/>
        </w:rPr>
        <w:t>Mid-Tier</w:t>
      </w:r>
      <w:r>
        <w:rPr>
          <w:rFonts w:cs="Arial"/>
        </w:rPr>
        <w:t>: Primary only</w:t>
      </w:r>
    </w:p>
    <w:p w14:paraId="2E8A098E" w14:textId="77777777" w:rsidR="00813845" w:rsidRPr="00962735" w:rsidRDefault="00813845" w:rsidP="00813845"/>
    <w:p w14:paraId="009D5C64" w14:textId="7FD708AE" w:rsidR="00813845" w:rsidRDefault="00813845" w:rsidP="00813845">
      <w:r w:rsidRPr="001916EE">
        <w:rPr>
          <w:b/>
        </w:rPr>
        <w:t>Purpose</w:t>
      </w:r>
      <w:r>
        <w:t>: Creates or deletes a trigger file used by the EP Client Shutdown functionality to determine if EP Client connections should be allowed or disallowed.</w:t>
      </w:r>
    </w:p>
    <w:p w14:paraId="2FEE069A" w14:textId="77777777" w:rsidR="00813845" w:rsidRDefault="00813845" w:rsidP="00813845"/>
    <w:p w14:paraId="5980041B" w14:textId="601A0085" w:rsidR="00813845" w:rsidRPr="00C668E6" w:rsidRDefault="00813845" w:rsidP="00813845">
      <w:pPr>
        <w:autoSpaceDE w:val="0"/>
        <w:autoSpaceDN w:val="0"/>
        <w:adjustRightInd w:val="0"/>
        <w:jc w:val="left"/>
        <w:rPr>
          <w:rFonts w:ascii="Consolas" w:hAnsi="Consolas" w:cs="Consolas"/>
          <w:color w:val="auto"/>
          <w:sz w:val="19"/>
          <w:szCs w:val="19"/>
        </w:rPr>
      </w:pPr>
      <w:r w:rsidRPr="001916EE">
        <w:rPr>
          <w:b/>
        </w:rPr>
        <w:t>Usage</w:t>
      </w:r>
      <w:r w:rsidRPr="00631DAB">
        <w:t xml:space="preserve">: </w:t>
      </w:r>
      <w:proofErr w:type="spellStart"/>
      <w:r>
        <w:t>AllowClientConnections</w:t>
      </w:r>
      <w:proofErr w:type="spellEnd"/>
      <w:r>
        <w:t xml:space="preserve"> [enable/disable]</w:t>
      </w:r>
    </w:p>
    <w:p w14:paraId="1F2A7410" w14:textId="77777777" w:rsidR="00813845" w:rsidRDefault="00813845" w:rsidP="00813845"/>
    <w:p w14:paraId="3AB3495A" w14:textId="77777777" w:rsidR="00813845" w:rsidRDefault="00813845" w:rsidP="00813845">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179"/>
        <w:gridCol w:w="4211"/>
      </w:tblGrid>
      <w:tr w:rsidR="00813845" w:rsidRPr="00631DAB" w14:paraId="128BAEB2" w14:textId="77777777" w:rsidTr="00A34764">
        <w:trPr>
          <w:jc w:val="center"/>
        </w:trPr>
        <w:tc>
          <w:tcPr>
            <w:tcW w:w="0" w:type="auto"/>
            <w:shd w:val="clear" w:color="auto" w:fill="005596" w:themeFill="text2"/>
            <w:vAlign w:val="center"/>
          </w:tcPr>
          <w:p w14:paraId="0B11DCBD" w14:textId="77777777" w:rsidR="00813845" w:rsidRPr="00631DAB" w:rsidRDefault="00813845" w:rsidP="00A34764">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74DE65F" w14:textId="77777777" w:rsidR="00813845" w:rsidRPr="00631DAB" w:rsidRDefault="00813845" w:rsidP="00A34764">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13845" w:rsidRPr="00631DAB" w14:paraId="409EFD57" w14:textId="77777777" w:rsidTr="00A34764">
        <w:trPr>
          <w:jc w:val="center"/>
        </w:trPr>
        <w:tc>
          <w:tcPr>
            <w:tcW w:w="0" w:type="auto"/>
            <w:vAlign w:val="center"/>
          </w:tcPr>
          <w:p w14:paraId="13B99086" w14:textId="098A0956" w:rsidR="00813845" w:rsidRPr="00B650A8" w:rsidRDefault="00813845" w:rsidP="00A34764">
            <w:pPr>
              <w:jc w:val="left"/>
              <w:rPr>
                <w:rFonts w:asciiTheme="minorHAnsi" w:hAnsiTheme="minorHAnsi" w:cstheme="minorHAnsi"/>
                <w:sz w:val="16"/>
                <w:szCs w:val="16"/>
              </w:rPr>
            </w:pPr>
            <w:r>
              <w:rPr>
                <w:rFonts w:asciiTheme="minorHAnsi" w:hAnsiTheme="minorHAnsi" w:cstheme="minorHAnsi"/>
                <w:color w:val="auto"/>
                <w:sz w:val="16"/>
                <w:szCs w:val="16"/>
              </w:rPr>
              <w:t>enable/disable</w:t>
            </w:r>
          </w:p>
        </w:tc>
        <w:tc>
          <w:tcPr>
            <w:tcW w:w="0" w:type="auto"/>
            <w:vAlign w:val="center"/>
          </w:tcPr>
          <w:p w14:paraId="50EA1E73" w14:textId="5B4E0411" w:rsidR="00813845" w:rsidRPr="00631DAB" w:rsidRDefault="00813845" w:rsidP="00A34764">
            <w:pPr>
              <w:autoSpaceDE w:val="0"/>
              <w:autoSpaceDN w:val="0"/>
              <w:adjustRightInd w:val="0"/>
              <w:jc w:val="left"/>
              <w:rPr>
                <w:rFonts w:asciiTheme="minorHAnsi" w:hAnsiTheme="minorHAnsi" w:cstheme="minorHAnsi"/>
                <w:color w:val="auto"/>
                <w:sz w:val="16"/>
                <w:szCs w:val="16"/>
              </w:rPr>
            </w:pPr>
            <w:proofErr w:type="spellStart"/>
            <w:r>
              <w:rPr>
                <w:rFonts w:asciiTheme="minorHAnsi" w:hAnsiTheme="minorHAnsi" w:cstheme="minorHAnsi"/>
                <w:color w:val="auto"/>
                <w:sz w:val="16"/>
                <w:szCs w:val="16"/>
              </w:rPr>
              <w:t>Inidicates</w:t>
            </w:r>
            <w:proofErr w:type="spellEnd"/>
            <w:r>
              <w:rPr>
                <w:rFonts w:asciiTheme="minorHAnsi" w:hAnsiTheme="minorHAnsi" w:cstheme="minorHAnsi"/>
                <w:color w:val="auto"/>
                <w:sz w:val="16"/>
                <w:szCs w:val="16"/>
              </w:rPr>
              <w:t xml:space="preserve"> whether client connections are enabled or disabled</w:t>
            </w:r>
          </w:p>
        </w:tc>
      </w:tr>
    </w:tbl>
    <w:p w14:paraId="2E69CB19" w14:textId="77777777" w:rsidR="00813845" w:rsidRDefault="00813845" w:rsidP="00813845"/>
    <w:p w14:paraId="2BA1456A" w14:textId="77777777" w:rsidR="00813845" w:rsidRPr="0080426D" w:rsidRDefault="00813845" w:rsidP="00813845">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13845" w:rsidRPr="00631DAB" w14:paraId="15E6F121" w14:textId="77777777" w:rsidTr="00A34764">
        <w:trPr>
          <w:jc w:val="center"/>
        </w:trPr>
        <w:tc>
          <w:tcPr>
            <w:tcW w:w="0" w:type="auto"/>
            <w:shd w:val="clear" w:color="auto" w:fill="005596" w:themeFill="text2"/>
            <w:vAlign w:val="center"/>
          </w:tcPr>
          <w:p w14:paraId="64F0CA59" w14:textId="77777777" w:rsidR="00813845" w:rsidRPr="00631DAB" w:rsidRDefault="00813845" w:rsidP="00A34764">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48FA62E" w14:textId="77777777" w:rsidR="00813845" w:rsidRPr="00631DAB" w:rsidRDefault="00813845" w:rsidP="00A34764">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13845" w:rsidRPr="00631DAB" w14:paraId="029AF825" w14:textId="77777777" w:rsidTr="00A34764">
        <w:trPr>
          <w:jc w:val="center"/>
        </w:trPr>
        <w:tc>
          <w:tcPr>
            <w:tcW w:w="0" w:type="auto"/>
            <w:vAlign w:val="center"/>
          </w:tcPr>
          <w:p w14:paraId="57BD3E3A" w14:textId="77777777" w:rsidR="00813845" w:rsidRPr="00631DAB" w:rsidRDefault="00813845" w:rsidP="00A34764">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2091C9A" w14:textId="77777777" w:rsidR="00813845" w:rsidRPr="00631DAB" w:rsidRDefault="00813845" w:rsidP="00A34764">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13845" w:rsidRPr="00631DAB" w14:paraId="732C307C" w14:textId="77777777" w:rsidTr="00A34764">
        <w:trPr>
          <w:jc w:val="center"/>
        </w:trPr>
        <w:tc>
          <w:tcPr>
            <w:tcW w:w="0" w:type="auto"/>
            <w:vAlign w:val="center"/>
          </w:tcPr>
          <w:p w14:paraId="0E2E5FC3" w14:textId="77777777" w:rsidR="00813845" w:rsidRPr="00631DAB" w:rsidRDefault="00813845" w:rsidP="00A34764">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241C77C9" w14:textId="77777777" w:rsidR="00813845" w:rsidRPr="00631DAB" w:rsidRDefault="00813845" w:rsidP="00A34764">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1653EF1C" w14:textId="77777777" w:rsidR="0010527E" w:rsidRDefault="0010527E" w:rsidP="00BB2F9B"/>
    <w:p w14:paraId="3D782BA5" w14:textId="77777777" w:rsidR="00D62C07" w:rsidRDefault="00D62C07" w:rsidP="00D62C07">
      <w:pPr>
        <w:pStyle w:val="Heading2"/>
      </w:pPr>
      <w:bookmarkStart w:id="103" w:name="_Toc114052259"/>
      <w:r>
        <w:t>Archive</w:t>
      </w:r>
      <w:r w:rsidR="005A6F26">
        <w:t xml:space="preserve"> Logs</w:t>
      </w:r>
      <w:bookmarkEnd w:id="103"/>
    </w:p>
    <w:p w14:paraId="462F2CDC" w14:textId="77777777" w:rsidR="00962735" w:rsidRDefault="00962735" w:rsidP="00962735">
      <w:pPr>
        <w:rPr>
          <w:rFonts w:cs="Arial"/>
        </w:rPr>
      </w:pPr>
      <w:r w:rsidRPr="00962735">
        <w:rPr>
          <w:rFonts w:cs="Arial"/>
          <w:b/>
        </w:rPr>
        <w:t>Mid-Tier</w:t>
      </w:r>
      <w:r>
        <w:rPr>
          <w:rFonts w:cs="Arial"/>
        </w:rPr>
        <w:t>: Primary and Secondary</w:t>
      </w:r>
    </w:p>
    <w:p w14:paraId="1AD8DE8C" w14:textId="77777777" w:rsidR="00962735" w:rsidRPr="00962735" w:rsidRDefault="00962735" w:rsidP="00962735"/>
    <w:p w14:paraId="4B10B97D" w14:textId="28778953" w:rsidR="00FF400B" w:rsidRDefault="00FF400B" w:rsidP="009E6409">
      <w:r w:rsidRPr="001916EE">
        <w:rPr>
          <w:b/>
        </w:rPr>
        <w:t>Purpose</w:t>
      </w:r>
      <w:r>
        <w:t xml:space="preserve">: Creates a subdirectory </w:t>
      </w:r>
      <w:r w:rsidR="0054536F">
        <w:t xml:space="preserve">inside the Archive of the </w:t>
      </w:r>
      <w:r w:rsidR="009E6409">
        <w:t xml:space="preserve">batch working directory (See </w:t>
      </w:r>
      <w:hyperlink w:anchor="_EP_Batch_Client" w:history="1">
        <w:r w:rsidR="009E6409" w:rsidRPr="009E6409">
          <w:rPr>
            <w:rStyle w:val="Hyperlink"/>
          </w:rPr>
          <w:t>EP Batch Client and EP Batch Service</w:t>
        </w:r>
      </w:hyperlink>
      <w:r w:rsidR="009E6409">
        <w:t xml:space="preserve">) </w:t>
      </w:r>
      <w:r>
        <w:t xml:space="preserve">for the current date and moves </w:t>
      </w:r>
      <w:r w:rsidR="00CA6690">
        <w:t>working</w:t>
      </w:r>
      <w:r w:rsidR="0054536F">
        <w:t xml:space="preserve"> files to the directory.  Also, purges aged log archives.</w:t>
      </w:r>
    </w:p>
    <w:p w14:paraId="5BA8C5D4" w14:textId="77777777" w:rsidR="00FF400B" w:rsidRDefault="00FF400B" w:rsidP="00FF400B"/>
    <w:p w14:paraId="0CDBFD50" w14:textId="6318464F" w:rsidR="00CA6690" w:rsidRDefault="00CA6690" w:rsidP="00FF400B">
      <w:r>
        <w:t xml:space="preserve">See </w:t>
      </w:r>
      <w:hyperlink w:anchor="_Global_Variables_1" w:history="1">
        <w:r w:rsidRPr="00CA6690">
          <w:rPr>
            <w:rStyle w:val="Hyperlink"/>
          </w:rPr>
          <w:t>GlobalVariables.bat</w:t>
        </w:r>
      </w:hyperlink>
      <w:r>
        <w:t xml:space="preserve"> for configuring source directories and file extensions that </w:t>
      </w:r>
      <w:proofErr w:type="spellStart"/>
      <w:r>
        <w:t>ArchiveLogs</w:t>
      </w:r>
      <w:proofErr w:type="spellEnd"/>
      <w:r>
        <w:t xml:space="preserve"> uses when performing file moves.</w:t>
      </w:r>
    </w:p>
    <w:p w14:paraId="354E3A90" w14:textId="77777777" w:rsidR="00CA6690" w:rsidRDefault="00CA6690" w:rsidP="00FF400B"/>
    <w:p w14:paraId="74BA328D" w14:textId="77777777" w:rsidR="00FF400B" w:rsidRPr="00631DAB" w:rsidRDefault="00FF400B" w:rsidP="00FF400B">
      <w:r w:rsidRPr="001916EE">
        <w:rPr>
          <w:b/>
        </w:rPr>
        <w:t>Usage</w:t>
      </w:r>
      <w:r w:rsidRPr="00631DAB">
        <w:t xml:space="preserve">: </w:t>
      </w:r>
      <w:proofErr w:type="spellStart"/>
      <w:r>
        <w:t>ArchiveLogs</w:t>
      </w:r>
      <w:proofErr w:type="spellEnd"/>
    </w:p>
    <w:p w14:paraId="26323194" w14:textId="77777777" w:rsidR="00FF400B" w:rsidRDefault="00FF400B" w:rsidP="00FF400B"/>
    <w:p w14:paraId="6EA4B309" w14:textId="77777777" w:rsidR="00FF400B" w:rsidRDefault="00FF400B" w:rsidP="00FF400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FF400B" w:rsidRPr="00631DAB" w14:paraId="7FB8DF87" w14:textId="77777777" w:rsidTr="00A22393">
        <w:trPr>
          <w:jc w:val="center"/>
        </w:trPr>
        <w:tc>
          <w:tcPr>
            <w:tcW w:w="0" w:type="auto"/>
            <w:shd w:val="clear" w:color="auto" w:fill="005596" w:themeFill="text2"/>
            <w:vAlign w:val="center"/>
          </w:tcPr>
          <w:p w14:paraId="3F7549EB" w14:textId="77777777" w:rsidR="00FF400B" w:rsidRPr="00631DAB" w:rsidRDefault="00FF400B"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1A19AB5" w14:textId="77777777" w:rsidR="00FF400B" w:rsidRPr="00631DAB" w:rsidRDefault="00FF400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F400B" w:rsidRPr="00631DAB" w14:paraId="082504DF" w14:textId="77777777" w:rsidTr="00A22393">
        <w:trPr>
          <w:jc w:val="center"/>
        </w:trPr>
        <w:tc>
          <w:tcPr>
            <w:tcW w:w="0" w:type="auto"/>
            <w:vAlign w:val="center"/>
          </w:tcPr>
          <w:p w14:paraId="72642CB6" w14:textId="77777777" w:rsidR="00FF400B" w:rsidRPr="00B650A8" w:rsidRDefault="00FF400B"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081426E6"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0F38A526" w14:textId="77777777" w:rsidR="00FF400B" w:rsidRDefault="00FF400B" w:rsidP="00FF400B"/>
    <w:p w14:paraId="0B2456E2" w14:textId="77777777" w:rsidR="00FF400B" w:rsidRPr="0080426D" w:rsidRDefault="00FF400B" w:rsidP="00FF400B">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FF400B" w:rsidRPr="00631DAB" w14:paraId="0905ACA2" w14:textId="77777777" w:rsidTr="00A22393">
        <w:trPr>
          <w:jc w:val="center"/>
        </w:trPr>
        <w:tc>
          <w:tcPr>
            <w:tcW w:w="0" w:type="auto"/>
            <w:shd w:val="clear" w:color="auto" w:fill="005596" w:themeFill="text2"/>
            <w:vAlign w:val="center"/>
          </w:tcPr>
          <w:p w14:paraId="0C25D8CC" w14:textId="77777777" w:rsidR="00FF400B" w:rsidRPr="00631DAB" w:rsidRDefault="00FF400B"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2FAC288" w14:textId="77777777" w:rsidR="00FF400B" w:rsidRPr="00631DAB" w:rsidRDefault="00FF400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F400B" w:rsidRPr="00631DAB" w14:paraId="5487F683" w14:textId="77777777" w:rsidTr="00A22393">
        <w:trPr>
          <w:jc w:val="center"/>
        </w:trPr>
        <w:tc>
          <w:tcPr>
            <w:tcW w:w="0" w:type="auto"/>
            <w:vAlign w:val="center"/>
          </w:tcPr>
          <w:p w14:paraId="39BC726F" w14:textId="77777777" w:rsidR="00FF400B" w:rsidRPr="00631DAB" w:rsidRDefault="00FF400B"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D7ECCEA"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FF400B" w:rsidRPr="00631DAB" w14:paraId="440D99B6" w14:textId="77777777" w:rsidTr="00A22393">
        <w:trPr>
          <w:jc w:val="center"/>
        </w:trPr>
        <w:tc>
          <w:tcPr>
            <w:tcW w:w="0" w:type="auto"/>
            <w:vAlign w:val="center"/>
          </w:tcPr>
          <w:p w14:paraId="7F08E0B2" w14:textId="77777777" w:rsidR="00FF400B" w:rsidRPr="00631DAB" w:rsidRDefault="00FF400B"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12A0F617"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45B6E82" w14:textId="77777777" w:rsidR="00BE2951" w:rsidRDefault="00BE2951">
      <w:pPr>
        <w:jc w:val="left"/>
        <w:rPr>
          <w:rFonts w:cs="Arial"/>
          <w:b/>
          <w:bCs/>
          <w:iCs/>
          <w:color w:val="005596"/>
          <w:sz w:val="28"/>
          <w:szCs w:val="28"/>
        </w:rPr>
      </w:pPr>
      <w:r>
        <w:br w:type="page"/>
      </w:r>
    </w:p>
    <w:p w14:paraId="41E7EB59" w14:textId="7DA37F66" w:rsidR="00386233" w:rsidRDefault="00386233" w:rsidP="00386233">
      <w:pPr>
        <w:pStyle w:val="Heading2"/>
      </w:pPr>
      <w:bookmarkStart w:id="104" w:name="_Toc114052260"/>
      <w:r>
        <w:lastRenderedPageBreak/>
        <w:t>Clear Import Tables</w:t>
      </w:r>
      <w:r w:rsidR="00330733">
        <w:t xml:space="preserve"> (</w:t>
      </w:r>
      <w:proofErr w:type="spellStart"/>
      <w:r w:rsidR="00330733">
        <w:t>Mulesoft</w:t>
      </w:r>
      <w:proofErr w:type="spellEnd"/>
      <w:r w:rsidR="00330733">
        <w:t>)</w:t>
      </w:r>
      <w:bookmarkEnd w:id="104"/>
    </w:p>
    <w:p w14:paraId="793C8534" w14:textId="6CD4C026" w:rsidR="00386233" w:rsidRDefault="00386233" w:rsidP="00386233">
      <w:pPr>
        <w:rPr>
          <w:rFonts w:cs="Arial"/>
        </w:rPr>
      </w:pPr>
      <w:r w:rsidRPr="00962735">
        <w:rPr>
          <w:rFonts w:cs="Arial"/>
          <w:b/>
        </w:rPr>
        <w:t>Mid-Tier</w:t>
      </w:r>
      <w:r>
        <w:rPr>
          <w:rFonts w:cs="Arial"/>
        </w:rPr>
        <w:t>: Primary</w:t>
      </w:r>
    </w:p>
    <w:p w14:paraId="21CF0DDC" w14:textId="77777777" w:rsidR="00386233" w:rsidRPr="00962735" w:rsidRDefault="00386233" w:rsidP="00386233"/>
    <w:p w14:paraId="10966B70" w14:textId="63BE954B" w:rsidR="00386233" w:rsidRDefault="00386233" w:rsidP="00421EB3">
      <w:r w:rsidRPr="001916EE">
        <w:rPr>
          <w:b/>
        </w:rPr>
        <w:t>Purpose</w:t>
      </w:r>
      <w:r>
        <w:t xml:space="preserve">: </w:t>
      </w:r>
      <w:r w:rsidR="005C5590" w:rsidRPr="005C5590">
        <w:t>Executes the Mule Request to Clear the Import Tables in the EKB Schema</w:t>
      </w:r>
      <w:r w:rsidR="005C5590">
        <w:t>.</w:t>
      </w:r>
    </w:p>
    <w:p w14:paraId="75A45E62" w14:textId="77777777" w:rsidR="00386233" w:rsidRDefault="00386233" w:rsidP="00386233"/>
    <w:p w14:paraId="3DC5C65E" w14:textId="13B4BA77" w:rsidR="00386233" w:rsidRPr="00631DAB" w:rsidRDefault="00386233" w:rsidP="00386233">
      <w:r w:rsidRPr="001916EE">
        <w:rPr>
          <w:b/>
        </w:rPr>
        <w:t>Usage</w:t>
      </w:r>
      <w:r w:rsidRPr="00631DAB">
        <w:t xml:space="preserve">: </w:t>
      </w:r>
      <w:proofErr w:type="spellStart"/>
      <w:r w:rsidR="00421EB3">
        <w:t>ClearImportTables</w:t>
      </w:r>
      <w:proofErr w:type="spellEnd"/>
    </w:p>
    <w:p w14:paraId="6757EC39" w14:textId="77777777" w:rsidR="00386233" w:rsidRDefault="00386233" w:rsidP="00386233"/>
    <w:p w14:paraId="330E2C03" w14:textId="77777777" w:rsidR="00386233" w:rsidRDefault="00386233" w:rsidP="00386233">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386233" w:rsidRPr="00631DAB" w14:paraId="3AE12D5C" w14:textId="77777777" w:rsidTr="004D7915">
        <w:trPr>
          <w:jc w:val="center"/>
        </w:trPr>
        <w:tc>
          <w:tcPr>
            <w:tcW w:w="0" w:type="auto"/>
            <w:shd w:val="clear" w:color="auto" w:fill="005596" w:themeFill="text2"/>
            <w:vAlign w:val="center"/>
          </w:tcPr>
          <w:p w14:paraId="41BB38BF" w14:textId="77777777" w:rsidR="00386233" w:rsidRPr="00631DAB" w:rsidRDefault="00386233" w:rsidP="004D791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67CC011" w14:textId="77777777" w:rsidR="00386233" w:rsidRPr="00631DAB" w:rsidRDefault="00386233"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86233" w:rsidRPr="00631DAB" w14:paraId="2AC8CDA0" w14:textId="77777777" w:rsidTr="004D7915">
        <w:trPr>
          <w:jc w:val="center"/>
        </w:trPr>
        <w:tc>
          <w:tcPr>
            <w:tcW w:w="0" w:type="auto"/>
            <w:vAlign w:val="center"/>
          </w:tcPr>
          <w:p w14:paraId="6B95EC73" w14:textId="77777777" w:rsidR="00386233" w:rsidRPr="00B650A8" w:rsidRDefault="00386233" w:rsidP="004D7915">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719CE34C" w14:textId="77777777" w:rsidR="00386233" w:rsidRPr="00631DAB" w:rsidRDefault="00386233"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74854611" w14:textId="77777777" w:rsidR="00386233" w:rsidRDefault="00386233" w:rsidP="00386233"/>
    <w:p w14:paraId="37DDFD4D" w14:textId="77777777" w:rsidR="00386233" w:rsidRPr="0080426D" w:rsidRDefault="00386233" w:rsidP="00386233">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386233" w:rsidRPr="00631DAB" w14:paraId="203EF330" w14:textId="77777777" w:rsidTr="004D7915">
        <w:trPr>
          <w:jc w:val="center"/>
        </w:trPr>
        <w:tc>
          <w:tcPr>
            <w:tcW w:w="0" w:type="auto"/>
            <w:shd w:val="clear" w:color="auto" w:fill="005596" w:themeFill="text2"/>
            <w:vAlign w:val="center"/>
          </w:tcPr>
          <w:p w14:paraId="5A4B4804" w14:textId="77777777" w:rsidR="00386233" w:rsidRPr="00631DAB" w:rsidRDefault="00386233" w:rsidP="004D791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516A184" w14:textId="77777777" w:rsidR="00386233" w:rsidRPr="00631DAB" w:rsidRDefault="00386233"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86233" w:rsidRPr="00631DAB" w14:paraId="2D4A178E" w14:textId="77777777" w:rsidTr="004D7915">
        <w:trPr>
          <w:jc w:val="center"/>
        </w:trPr>
        <w:tc>
          <w:tcPr>
            <w:tcW w:w="0" w:type="auto"/>
            <w:vAlign w:val="center"/>
          </w:tcPr>
          <w:p w14:paraId="2A042EB0" w14:textId="77777777" w:rsidR="00386233" w:rsidRPr="00631DAB" w:rsidRDefault="00386233" w:rsidP="004D7915">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7D7FDCE4" w14:textId="77777777" w:rsidR="00386233" w:rsidRPr="00631DAB" w:rsidRDefault="00386233"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386233" w:rsidRPr="00631DAB" w14:paraId="69D8F3F4" w14:textId="77777777" w:rsidTr="004D7915">
        <w:trPr>
          <w:jc w:val="center"/>
        </w:trPr>
        <w:tc>
          <w:tcPr>
            <w:tcW w:w="0" w:type="auto"/>
            <w:vAlign w:val="center"/>
          </w:tcPr>
          <w:p w14:paraId="0E767ED3" w14:textId="77777777" w:rsidR="00386233" w:rsidRPr="00631DAB" w:rsidRDefault="00386233" w:rsidP="004D7915">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72EC2F21" w14:textId="77777777" w:rsidR="00386233" w:rsidRPr="00631DAB" w:rsidRDefault="00386233"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50AB1C42" w14:textId="77777777" w:rsidR="00F3460F" w:rsidRDefault="00F3460F" w:rsidP="00136C22">
      <w:pPr>
        <w:rPr>
          <w:b/>
        </w:rPr>
      </w:pPr>
    </w:p>
    <w:p w14:paraId="5ABBFADD" w14:textId="228E85AE" w:rsidR="00136C22" w:rsidRDefault="00A704FE" w:rsidP="00136C22">
      <w:pPr>
        <w:rPr>
          <w:b/>
        </w:rPr>
      </w:pPr>
      <w:r>
        <w:rPr>
          <w:b/>
        </w:rPr>
        <w:t xml:space="preserve">Send </w:t>
      </w:r>
      <w:r w:rsidR="00136C22">
        <w:rPr>
          <w:b/>
        </w:rPr>
        <w:t>REST Request</w:t>
      </w:r>
      <w:r>
        <w:rPr>
          <w:b/>
        </w:rPr>
        <w:t xml:space="preserve"> Command Line</w:t>
      </w:r>
      <w:r w:rsidR="00136C22">
        <w:rPr>
          <w:b/>
        </w:rPr>
        <w:t>:</w:t>
      </w:r>
    </w:p>
    <w:p w14:paraId="6B5D8A5D" w14:textId="1612BD81" w:rsidR="00386233" w:rsidRDefault="000D2C14" w:rsidP="00136C22">
      <w:pPr>
        <w:rPr>
          <w:szCs w:val="20"/>
        </w:rPr>
      </w:pPr>
      <w:hyperlink w:anchor="_Send_REST_Request" w:history="1">
        <w:proofErr w:type="spellStart"/>
        <w:r w:rsidR="00032596" w:rsidRPr="000115D5">
          <w:rPr>
            <w:rStyle w:val="Hyperlink"/>
          </w:rPr>
          <w:t>SendRESTReques</w:t>
        </w:r>
        <w:r w:rsidR="000115D5" w:rsidRPr="000115D5">
          <w:rPr>
            <w:rStyle w:val="Hyperlink"/>
          </w:rPr>
          <w:t>t</w:t>
        </w:r>
        <w:proofErr w:type="spellEnd"/>
      </w:hyperlink>
      <w:r w:rsidR="00032596">
        <w:t xml:space="preserve"> </w:t>
      </w:r>
      <w:r w:rsidR="003059FD">
        <w:rPr>
          <w:szCs w:val="20"/>
        </w:rPr>
        <w:t>POST</w:t>
      </w:r>
      <w:r w:rsidR="003059FD" w:rsidRPr="001B6677">
        <w:rPr>
          <w:szCs w:val="20"/>
        </w:rPr>
        <w:t xml:space="preserve"> %CLEARIMPORTTABLESURL% </w:t>
      </w:r>
      <w:r w:rsidR="002C7BB4">
        <w:rPr>
          <w:szCs w:val="20"/>
        </w:rPr>
        <w:t>timeout=</w:t>
      </w:r>
      <w:r w:rsidR="003059FD">
        <w:rPr>
          <w:szCs w:val="20"/>
        </w:rPr>
        <w:t>%RESTTIMEOUT%</w:t>
      </w:r>
    </w:p>
    <w:p w14:paraId="011BA222" w14:textId="344C032F" w:rsidR="00FA0A35" w:rsidRDefault="00FA0A35" w:rsidP="00136C22">
      <w:pPr>
        <w:rPr>
          <w:szCs w:val="20"/>
        </w:rPr>
      </w:pPr>
    </w:p>
    <w:p w14:paraId="510EAE98" w14:textId="77777777" w:rsidR="002927E2" w:rsidRDefault="002927E2" w:rsidP="002927E2">
      <w:r>
        <w:rPr>
          <w:b/>
        </w:rPr>
        <w:t>Workflow:</w:t>
      </w:r>
    </w:p>
    <w:p w14:paraId="6322ED86" w14:textId="03DF35D1" w:rsidR="002927E2" w:rsidRDefault="00814A4F" w:rsidP="002927E2">
      <w:pPr>
        <w:jc w:val="center"/>
      </w:pPr>
      <w:r>
        <w:rPr>
          <w:noProof/>
        </w:rPr>
        <w:object w:dxaOrig="2221" w:dyaOrig="4606" w14:anchorId="4DFF2A82">
          <v:shape id="_x0000_i1030" type="#_x0000_t75" style="width:86.25pt;height:172.5pt" o:ole="">
            <v:imagedata r:id="rId31" o:title=""/>
          </v:shape>
          <o:OLEObject Type="Embed" ProgID="Visio.Drawing.11" ShapeID="_x0000_i1030" DrawAspect="Content" ObjectID="_1724665069" r:id="rId32"/>
        </w:object>
      </w:r>
    </w:p>
    <w:p w14:paraId="79557A88" w14:textId="77777777" w:rsidR="00920E75" w:rsidRPr="00920E75" w:rsidRDefault="00920E75">
      <w:pPr>
        <w:jc w:val="left"/>
        <w:rPr>
          <w:szCs w:val="20"/>
        </w:rPr>
      </w:pPr>
      <w:r>
        <w:br w:type="page"/>
      </w:r>
    </w:p>
    <w:p w14:paraId="24FB75F4" w14:textId="324E1A58" w:rsidR="00956BC7" w:rsidRDefault="00D07B70" w:rsidP="00956BC7">
      <w:pPr>
        <w:pStyle w:val="Heading2"/>
      </w:pPr>
      <w:bookmarkStart w:id="105" w:name="_Toc114052261"/>
      <w:r>
        <w:lastRenderedPageBreak/>
        <w:t>Create</w:t>
      </w:r>
      <w:r w:rsidR="00956BC7">
        <w:t xml:space="preserve"> </w:t>
      </w:r>
      <w:r w:rsidR="00330733">
        <w:t>AG Tables (</w:t>
      </w:r>
      <w:proofErr w:type="spellStart"/>
      <w:r w:rsidR="00330733">
        <w:t>Mulesoft</w:t>
      </w:r>
      <w:proofErr w:type="spellEnd"/>
      <w:r w:rsidR="00330733">
        <w:t>)</w:t>
      </w:r>
      <w:bookmarkEnd w:id="105"/>
    </w:p>
    <w:p w14:paraId="5DE8D84C" w14:textId="77777777" w:rsidR="00956BC7" w:rsidRDefault="00956BC7" w:rsidP="00956BC7">
      <w:pPr>
        <w:rPr>
          <w:rFonts w:cs="Arial"/>
        </w:rPr>
      </w:pPr>
      <w:r w:rsidRPr="00962735">
        <w:rPr>
          <w:rFonts w:cs="Arial"/>
          <w:b/>
        </w:rPr>
        <w:t>Mid-Tier</w:t>
      </w:r>
      <w:r>
        <w:rPr>
          <w:rFonts w:cs="Arial"/>
        </w:rPr>
        <w:t>: Primary</w:t>
      </w:r>
    </w:p>
    <w:p w14:paraId="48BEC076" w14:textId="77777777" w:rsidR="00956BC7" w:rsidRPr="00962735" w:rsidRDefault="00956BC7" w:rsidP="00956BC7"/>
    <w:p w14:paraId="31C2B918" w14:textId="1CFC580B" w:rsidR="00956BC7" w:rsidRDefault="00956BC7" w:rsidP="00956BC7">
      <w:r w:rsidRPr="001916EE">
        <w:rPr>
          <w:b/>
        </w:rPr>
        <w:t>Purpose</w:t>
      </w:r>
      <w:r>
        <w:t xml:space="preserve">: </w:t>
      </w:r>
      <w:r w:rsidR="00204E7E" w:rsidRPr="00204E7E">
        <w:t>Executes the Mule Request to Create the AG Tables in the EXT Schema</w:t>
      </w:r>
      <w:r w:rsidR="00204E7E">
        <w:t>.</w:t>
      </w:r>
    </w:p>
    <w:p w14:paraId="17CA55F8" w14:textId="77777777" w:rsidR="00204E7E" w:rsidRDefault="00204E7E" w:rsidP="00956BC7"/>
    <w:p w14:paraId="1643ACA8" w14:textId="0D587E1C" w:rsidR="00956BC7" w:rsidRPr="00631DAB" w:rsidRDefault="00956BC7" w:rsidP="00956BC7">
      <w:r w:rsidRPr="001916EE">
        <w:rPr>
          <w:b/>
        </w:rPr>
        <w:t>Usage</w:t>
      </w:r>
      <w:r w:rsidRPr="00631DAB">
        <w:t xml:space="preserve">: </w:t>
      </w:r>
      <w:proofErr w:type="spellStart"/>
      <w:r w:rsidR="00D07B70">
        <w:t>CreateAGTables</w:t>
      </w:r>
      <w:proofErr w:type="spellEnd"/>
    </w:p>
    <w:p w14:paraId="3D4361D4" w14:textId="77777777" w:rsidR="00956BC7" w:rsidRDefault="00956BC7" w:rsidP="00956BC7"/>
    <w:p w14:paraId="5D0CCFB7" w14:textId="77777777" w:rsidR="00956BC7" w:rsidRDefault="00956BC7" w:rsidP="00956BC7">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56BC7" w:rsidRPr="00631DAB" w14:paraId="1666DE08" w14:textId="77777777" w:rsidTr="004D7915">
        <w:trPr>
          <w:jc w:val="center"/>
        </w:trPr>
        <w:tc>
          <w:tcPr>
            <w:tcW w:w="0" w:type="auto"/>
            <w:shd w:val="clear" w:color="auto" w:fill="005596" w:themeFill="text2"/>
            <w:vAlign w:val="center"/>
          </w:tcPr>
          <w:p w14:paraId="4F89872E" w14:textId="77777777" w:rsidR="00956BC7" w:rsidRPr="00631DAB" w:rsidRDefault="00956BC7" w:rsidP="004D791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A13D889" w14:textId="77777777" w:rsidR="00956BC7" w:rsidRPr="00631DAB" w:rsidRDefault="00956BC7"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56BC7" w:rsidRPr="00631DAB" w14:paraId="0E5BD79D" w14:textId="77777777" w:rsidTr="004D7915">
        <w:trPr>
          <w:jc w:val="center"/>
        </w:trPr>
        <w:tc>
          <w:tcPr>
            <w:tcW w:w="0" w:type="auto"/>
            <w:vAlign w:val="center"/>
          </w:tcPr>
          <w:p w14:paraId="03609FB8" w14:textId="77777777" w:rsidR="00956BC7" w:rsidRPr="00B650A8" w:rsidRDefault="00956BC7" w:rsidP="004D7915">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2CDBFBE9" w14:textId="77777777" w:rsidR="00956BC7" w:rsidRPr="00631DAB" w:rsidRDefault="00956BC7"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746B5DD3" w14:textId="77777777" w:rsidR="00956BC7" w:rsidRDefault="00956BC7" w:rsidP="00956BC7"/>
    <w:p w14:paraId="55FB65E8" w14:textId="77777777" w:rsidR="00956BC7" w:rsidRPr="0080426D" w:rsidRDefault="00956BC7" w:rsidP="00956BC7">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56BC7" w:rsidRPr="00631DAB" w14:paraId="63409F7F" w14:textId="77777777" w:rsidTr="004D7915">
        <w:trPr>
          <w:jc w:val="center"/>
        </w:trPr>
        <w:tc>
          <w:tcPr>
            <w:tcW w:w="0" w:type="auto"/>
            <w:shd w:val="clear" w:color="auto" w:fill="005596" w:themeFill="text2"/>
            <w:vAlign w:val="center"/>
          </w:tcPr>
          <w:p w14:paraId="288151AB" w14:textId="77777777" w:rsidR="00956BC7" w:rsidRPr="00631DAB" w:rsidRDefault="00956BC7" w:rsidP="004D791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426E58A" w14:textId="77777777" w:rsidR="00956BC7" w:rsidRPr="00631DAB" w:rsidRDefault="00956BC7"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56BC7" w:rsidRPr="00631DAB" w14:paraId="16D3DB87" w14:textId="77777777" w:rsidTr="004D7915">
        <w:trPr>
          <w:jc w:val="center"/>
        </w:trPr>
        <w:tc>
          <w:tcPr>
            <w:tcW w:w="0" w:type="auto"/>
            <w:vAlign w:val="center"/>
          </w:tcPr>
          <w:p w14:paraId="4133A61A" w14:textId="77777777" w:rsidR="00956BC7" w:rsidRPr="00631DAB" w:rsidRDefault="00956BC7" w:rsidP="004D7915">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7577FA8D" w14:textId="77777777" w:rsidR="00956BC7" w:rsidRPr="00631DAB" w:rsidRDefault="00956BC7"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56BC7" w:rsidRPr="00631DAB" w14:paraId="013D340D" w14:textId="77777777" w:rsidTr="004D7915">
        <w:trPr>
          <w:jc w:val="center"/>
        </w:trPr>
        <w:tc>
          <w:tcPr>
            <w:tcW w:w="0" w:type="auto"/>
            <w:vAlign w:val="center"/>
          </w:tcPr>
          <w:p w14:paraId="58997786" w14:textId="77777777" w:rsidR="00956BC7" w:rsidRPr="00631DAB" w:rsidRDefault="00956BC7" w:rsidP="004D7915">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128B3356" w14:textId="77777777" w:rsidR="00956BC7" w:rsidRPr="00631DAB" w:rsidRDefault="00956BC7"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63613080" w14:textId="77777777" w:rsidR="00F3460F" w:rsidRDefault="00F3460F" w:rsidP="00956BC7">
      <w:pPr>
        <w:rPr>
          <w:b/>
        </w:rPr>
      </w:pPr>
    </w:p>
    <w:p w14:paraId="240286FA" w14:textId="6914F0A7" w:rsidR="00956BC7" w:rsidRDefault="00956BC7" w:rsidP="00956BC7">
      <w:pPr>
        <w:rPr>
          <w:b/>
        </w:rPr>
      </w:pPr>
      <w:r>
        <w:rPr>
          <w:b/>
        </w:rPr>
        <w:t>Send REST Request Command Line:</w:t>
      </w:r>
    </w:p>
    <w:p w14:paraId="1000FDC4" w14:textId="07255A30" w:rsidR="00956BC7" w:rsidRDefault="000D2C14" w:rsidP="00956BC7">
      <w:pPr>
        <w:rPr>
          <w:szCs w:val="20"/>
        </w:rPr>
      </w:pPr>
      <w:hyperlink w:anchor="_Send_REST_Request" w:history="1">
        <w:proofErr w:type="spellStart"/>
        <w:r w:rsidR="00956BC7" w:rsidRPr="000115D5">
          <w:rPr>
            <w:rStyle w:val="Hyperlink"/>
          </w:rPr>
          <w:t>SendRESTRequest</w:t>
        </w:r>
        <w:proofErr w:type="spellEnd"/>
      </w:hyperlink>
      <w:r w:rsidR="00956BC7">
        <w:t xml:space="preserve"> </w:t>
      </w:r>
      <w:r w:rsidR="002F5CE6" w:rsidRPr="001B6677">
        <w:rPr>
          <w:szCs w:val="20"/>
        </w:rPr>
        <w:t>POST %CREATEAGTABLESURL%</w:t>
      </w:r>
      <w:r w:rsidR="00F87B69" w:rsidRPr="00F87B69">
        <w:rPr>
          <w:szCs w:val="20"/>
        </w:rPr>
        <w:t xml:space="preserve"> </w:t>
      </w:r>
      <w:r w:rsidR="00F87B69">
        <w:rPr>
          <w:szCs w:val="20"/>
        </w:rPr>
        <w:t>timeout=%RESTTIMEOUT%</w:t>
      </w:r>
    </w:p>
    <w:p w14:paraId="60650248" w14:textId="1E157779" w:rsidR="00920E75" w:rsidRDefault="00920E75" w:rsidP="00956BC7">
      <w:pPr>
        <w:rPr>
          <w:szCs w:val="20"/>
        </w:rPr>
      </w:pPr>
    </w:p>
    <w:p w14:paraId="6C8ECE85" w14:textId="77777777" w:rsidR="00920E75" w:rsidRDefault="00920E75" w:rsidP="00920E75">
      <w:bookmarkStart w:id="106" w:name="_Hlk39594045"/>
      <w:r>
        <w:rPr>
          <w:b/>
        </w:rPr>
        <w:t>Workflow:</w:t>
      </w:r>
    </w:p>
    <w:p w14:paraId="3D95AE57" w14:textId="77777777" w:rsidR="00920E75" w:rsidRDefault="00920E75" w:rsidP="00920E75">
      <w:pPr>
        <w:jc w:val="center"/>
      </w:pPr>
      <w:r>
        <w:rPr>
          <w:noProof/>
        </w:rPr>
        <w:object w:dxaOrig="2221" w:dyaOrig="4606" w14:anchorId="4CC63FEA">
          <v:shape id="_x0000_i1031" type="#_x0000_t75" style="width:86.25pt;height:172.5pt" o:ole="">
            <v:imagedata r:id="rId31" o:title=""/>
          </v:shape>
          <o:OLEObject Type="Embed" ProgID="Visio.Drawing.11" ShapeID="_x0000_i1031" DrawAspect="Content" ObjectID="_1724665070" r:id="rId33"/>
        </w:object>
      </w:r>
    </w:p>
    <w:bookmarkEnd w:id="106"/>
    <w:p w14:paraId="1AEBCBDB" w14:textId="6C19A884" w:rsidR="00BE2951" w:rsidRPr="00920E75" w:rsidRDefault="00BE2951">
      <w:pPr>
        <w:jc w:val="left"/>
        <w:rPr>
          <w:szCs w:val="20"/>
        </w:rPr>
      </w:pPr>
      <w:r>
        <w:br w:type="page"/>
      </w:r>
    </w:p>
    <w:p w14:paraId="79CD515F" w14:textId="7C27B8DC" w:rsidR="0070631C" w:rsidRDefault="009C7227" w:rsidP="0070631C">
      <w:pPr>
        <w:pStyle w:val="Heading2"/>
      </w:pPr>
      <w:bookmarkStart w:id="107" w:name="_Toc114052262"/>
      <w:r>
        <w:lastRenderedPageBreak/>
        <w:t>Cube Purge Aged</w:t>
      </w:r>
      <w:r w:rsidR="0070631C">
        <w:t xml:space="preserve"> Data</w:t>
      </w:r>
      <w:bookmarkEnd w:id="107"/>
    </w:p>
    <w:p w14:paraId="54B792C9" w14:textId="77777777" w:rsidR="0070631C" w:rsidRDefault="0070631C" w:rsidP="0070631C">
      <w:pPr>
        <w:rPr>
          <w:rFonts w:cs="Arial"/>
        </w:rPr>
      </w:pPr>
      <w:r w:rsidRPr="00962735">
        <w:rPr>
          <w:rFonts w:cs="Arial"/>
          <w:b/>
        </w:rPr>
        <w:t>Mid-Tier</w:t>
      </w:r>
      <w:r>
        <w:rPr>
          <w:rFonts w:cs="Arial"/>
        </w:rPr>
        <w:t>: Primary and Secondary</w:t>
      </w:r>
    </w:p>
    <w:p w14:paraId="21870ACE" w14:textId="77777777" w:rsidR="0070631C" w:rsidRPr="00962735" w:rsidRDefault="0070631C" w:rsidP="0070631C"/>
    <w:p w14:paraId="54B635E2" w14:textId="3F0BB7D9" w:rsidR="0070631C" w:rsidRDefault="0070631C" w:rsidP="0070631C">
      <w:r w:rsidRPr="001916EE">
        <w:rPr>
          <w:b/>
        </w:rPr>
        <w:t>Purpose</w:t>
      </w:r>
      <w:r>
        <w:t xml:space="preserve">: </w:t>
      </w:r>
      <w:r w:rsidR="009C7227" w:rsidRPr="009C7227">
        <w:t>Executes EKBF Command to purge aged data on a single Quartz Cube.</w:t>
      </w:r>
    </w:p>
    <w:p w14:paraId="6D3E1004" w14:textId="77777777" w:rsidR="0070631C" w:rsidRDefault="0070631C" w:rsidP="0070631C"/>
    <w:p w14:paraId="00F95F65" w14:textId="6ABA4275" w:rsidR="0070631C" w:rsidRPr="00631DAB" w:rsidRDefault="0070631C" w:rsidP="0070631C">
      <w:r w:rsidRPr="001916EE">
        <w:rPr>
          <w:b/>
        </w:rPr>
        <w:t>Usage</w:t>
      </w:r>
      <w:r w:rsidRPr="00631DAB">
        <w:t xml:space="preserve">: </w:t>
      </w:r>
      <w:proofErr w:type="spellStart"/>
      <w:r w:rsidR="009C7227">
        <w:t>CubePurgeAged</w:t>
      </w:r>
      <w:r>
        <w:t>Data</w:t>
      </w:r>
      <w:proofErr w:type="spellEnd"/>
      <w:r>
        <w:t xml:space="preserve"> [user]</w:t>
      </w:r>
      <w:r w:rsidRPr="00FF400B">
        <w:t xml:space="preserve"> [quartz </w:t>
      </w:r>
      <w:proofErr w:type="spellStart"/>
      <w:r w:rsidRPr="00FF400B">
        <w:t>db</w:t>
      </w:r>
      <w:proofErr w:type="spellEnd"/>
      <w:r w:rsidRPr="00FF400B">
        <w:t>]</w:t>
      </w:r>
    </w:p>
    <w:p w14:paraId="79CD5591" w14:textId="77777777" w:rsidR="0070631C" w:rsidRDefault="0070631C" w:rsidP="0070631C"/>
    <w:p w14:paraId="55589E80" w14:textId="77777777" w:rsidR="0070631C" w:rsidRDefault="0070631C" w:rsidP="0070631C">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838"/>
        <w:gridCol w:w="1914"/>
      </w:tblGrid>
      <w:tr w:rsidR="0070631C" w:rsidRPr="00631DAB" w14:paraId="0AEDB942" w14:textId="77777777" w:rsidTr="00D31C48">
        <w:trPr>
          <w:jc w:val="center"/>
        </w:trPr>
        <w:tc>
          <w:tcPr>
            <w:tcW w:w="0" w:type="auto"/>
            <w:shd w:val="clear" w:color="auto" w:fill="005596" w:themeFill="text2"/>
            <w:vAlign w:val="center"/>
          </w:tcPr>
          <w:p w14:paraId="43C57F6C" w14:textId="77777777" w:rsidR="0070631C" w:rsidRPr="00631DAB" w:rsidRDefault="0070631C"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AB633CB" w14:textId="77777777" w:rsidR="0070631C" w:rsidRPr="00631DAB" w:rsidRDefault="0070631C"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0631C" w:rsidRPr="00631DAB" w14:paraId="29609638" w14:textId="77777777" w:rsidTr="00D31C48">
        <w:trPr>
          <w:jc w:val="center"/>
        </w:trPr>
        <w:tc>
          <w:tcPr>
            <w:tcW w:w="0" w:type="auto"/>
            <w:vAlign w:val="center"/>
          </w:tcPr>
          <w:p w14:paraId="5CE8C987" w14:textId="77777777" w:rsidR="0070631C" w:rsidRPr="00B650A8" w:rsidRDefault="0070631C"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698834DB" w14:textId="77777777" w:rsidR="0070631C" w:rsidRPr="00631DAB" w:rsidRDefault="0070631C"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user name</w:t>
            </w:r>
          </w:p>
        </w:tc>
      </w:tr>
      <w:tr w:rsidR="0070631C" w:rsidRPr="00631DAB" w14:paraId="3A4A3B0B" w14:textId="77777777" w:rsidTr="00D31C48">
        <w:trPr>
          <w:jc w:val="center"/>
        </w:trPr>
        <w:tc>
          <w:tcPr>
            <w:tcW w:w="0" w:type="auto"/>
            <w:vAlign w:val="center"/>
          </w:tcPr>
          <w:p w14:paraId="796FA1F4" w14:textId="77777777" w:rsidR="0070631C" w:rsidRDefault="0070631C"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quartz </w:t>
            </w:r>
            <w:proofErr w:type="spellStart"/>
            <w:r>
              <w:rPr>
                <w:rFonts w:asciiTheme="minorHAnsi" w:hAnsiTheme="minorHAnsi" w:cstheme="minorHAnsi"/>
                <w:color w:val="auto"/>
                <w:sz w:val="16"/>
                <w:szCs w:val="16"/>
              </w:rPr>
              <w:t>db</w:t>
            </w:r>
            <w:proofErr w:type="spellEnd"/>
          </w:p>
        </w:tc>
        <w:tc>
          <w:tcPr>
            <w:tcW w:w="0" w:type="auto"/>
            <w:vAlign w:val="center"/>
          </w:tcPr>
          <w:p w14:paraId="4AA51603" w14:textId="77777777" w:rsidR="0070631C" w:rsidRDefault="0070631C"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name</w:t>
            </w:r>
          </w:p>
        </w:tc>
      </w:tr>
    </w:tbl>
    <w:p w14:paraId="4CC7F98D" w14:textId="77777777" w:rsidR="0070631C" w:rsidRDefault="0070631C" w:rsidP="0070631C"/>
    <w:p w14:paraId="2EBD66EC" w14:textId="77777777" w:rsidR="0070631C" w:rsidRPr="0080426D" w:rsidRDefault="0070631C" w:rsidP="0070631C">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70631C" w:rsidRPr="00631DAB" w14:paraId="4A3EB32D" w14:textId="77777777" w:rsidTr="00D31C48">
        <w:trPr>
          <w:jc w:val="center"/>
        </w:trPr>
        <w:tc>
          <w:tcPr>
            <w:tcW w:w="0" w:type="auto"/>
            <w:shd w:val="clear" w:color="auto" w:fill="005596" w:themeFill="text2"/>
            <w:vAlign w:val="center"/>
          </w:tcPr>
          <w:p w14:paraId="33223743" w14:textId="77777777" w:rsidR="0070631C" w:rsidRPr="00631DAB" w:rsidRDefault="0070631C"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2AEE2C7" w14:textId="77777777" w:rsidR="0070631C" w:rsidRPr="00631DAB" w:rsidRDefault="0070631C"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0631C" w:rsidRPr="00631DAB" w14:paraId="77CC66F6" w14:textId="77777777" w:rsidTr="00D31C48">
        <w:trPr>
          <w:jc w:val="center"/>
        </w:trPr>
        <w:tc>
          <w:tcPr>
            <w:tcW w:w="0" w:type="auto"/>
            <w:vAlign w:val="center"/>
          </w:tcPr>
          <w:p w14:paraId="626C98BE" w14:textId="77777777" w:rsidR="0070631C" w:rsidRPr="00631DAB" w:rsidRDefault="0070631C" w:rsidP="00D31C48">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7B2C913A" w14:textId="77777777" w:rsidR="0070631C" w:rsidRPr="00631DAB" w:rsidRDefault="0070631C"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70631C" w:rsidRPr="00631DAB" w14:paraId="3F616453" w14:textId="77777777" w:rsidTr="00D31C48">
        <w:trPr>
          <w:jc w:val="center"/>
        </w:trPr>
        <w:tc>
          <w:tcPr>
            <w:tcW w:w="0" w:type="auto"/>
            <w:vAlign w:val="center"/>
          </w:tcPr>
          <w:p w14:paraId="7796E62C" w14:textId="77777777" w:rsidR="0070631C" w:rsidRPr="00631DAB" w:rsidRDefault="0070631C" w:rsidP="00D31C48">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73091B18" w14:textId="77777777" w:rsidR="0070631C" w:rsidRPr="00631DAB" w:rsidRDefault="0070631C"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1652A0B1" w14:textId="77777777" w:rsidR="0070631C" w:rsidRDefault="0070631C" w:rsidP="0070631C">
      <w:pPr>
        <w:rPr>
          <w:b/>
        </w:rPr>
      </w:pPr>
    </w:p>
    <w:p w14:paraId="7AEB6649" w14:textId="77777777" w:rsidR="0070631C" w:rsidRDefault="0070631C" w:rsidP="0070631C">
      <w:pPr>
        <w:rPr>
          <w:b/>
        </w:rPr>
      </w:pPr>
      <w:r>
        <w:rPr>
          <w:b/>
        </w:rPr>
        <w:t>Server Command Lines:</w:t>
      </w:r>
    </w:p>
    <w:p w14:paraId="33C0035E" w14:textId="62436D4C" w:rsidR="0070631C" w:rsidRDefault="000D2C14" w:rsidP="0070631C">
      <w:hyperlink w:anchor="_Quartz_Data_Remove" w:history="1">
        <w:proofErr w:type="spellStart"/>
        <w:proofErr w:type="gramStart"/>
        <w:r w:rsidR="0070631C" w:rsidRPr="00142F7D">
          <w:rPr>
            <w:rStyle w:val="Hyperlink"/>
          </w:rPr>
          <w:t>cimdatrm</w:t>
        </w:r>
        <w:proofErr w:type="spellEnd"/>
        <w:proofErr w:type="gramEnd"/>
      </w:hyperlink>
      <w:r w:rsidR="0070631C">
        <w:t xml:space="preserve"> </w:t>
      </w:r>
      <w:r w:rsidR="0070631C" w:rsidRPr="0070631C">
        <w:t xml:space="preserve">/ </w:t>
      </w:r>
      <w:r w:rsidR="0070631C" w:rsidRPr="0070631C">
        <w:rPr>
          <w:i/>
        </w:rPr>
        <w:t>[</w:t>
      </w:r>
      <w:r w:rsidR="0070631C" w:rsidRPr="002E7D32">
        <w:rPr>
          <w:i/>
        </w:rPr>
        <w:t xml:space="preserve">quartz </w:t>
      </w:r>
      <w:proofErr w:type="spellStart"/>
      <w:r w:rsidR="0070631C" w:rsidRPr="002E7D32">
        <w:rPr>
          <w:i/>
        </w:rPr>
        <w:t>db</w:t>
      </w:r>
      <w:proofErr w:type="spellEnd"/>
      <w:r w:rsidR="0070631C" w:rsidRPr="002E7D32">
        <w:rPr>
          <w:i/>
        </w:rPr>
        <w:t>]</w:t>
      </w:r>
      <w:r w:rsidR="0070631C">
        <w:t xml:space="preserve"> </w:t>
      </w:r>
      <w:r w:rsidR="0070631C" w:rsidRPr="0070631C">
        <w:t>empty=n</w:t>
      </w:r>
    </w:p>
    <w:p w14:paraId="684E08EF" w14:textId="4BA3B429" w:rsidR="0070631C" w:rsidRDefault="000D2C14" w:rsidP="0070631C">
      <w:hyperlink w:anchor="_Quartz_Sync_Foundation" w:history="1">
        <w:proofErr w:type="spellStart"/>
        <w:proofErr w:type="gramStart"/>
        <w:r w:rsidR="0070631C" w:rsidRPr="00142F7D">
          <w:rPr>
            <w:rStyle w:val="Hyperlink"/>
          </w:rPr>
          <w:t>cimdatrm</w:t>
        </w:r>
        <w:proofErr w:type="spellEnd"/>
        <w:proofErr w:type="gramEnd"/>
      </w:hyperlink>
      <w:r w:rsidR="0070631C">
        <w:t xml:space="preserve"> / </w:t>
      </w:r>
      <w:r w:rsidR="0070631C" w:rsidRPr="002E7D32">
        <w:rPr>
          <w:i/>
        </w:rPr>
        <w:t xml:space="preserve">[quartz </w:t>
      </w:r>
      <w:proofErr w:type="spellStart"/>
      <w:r w:rsidR="0070631C" w:rsidRPr="002E7D32">
        <w:rPr>
          <w:i/>
        </w:rPr>
        <w:t>db</w:t>
      </w:r>
      <w:proofErr w:type="spellEnd"/>
      <w:r w:rsidR="0070631C" w:rsidRPr="002E7D32">
        <w:rPr>
          <w:i/>
        </w:rPr>
        <w:t>]</w:t>
      </w:r>
      <w:r w:rsidR="0070631C">
        <w:t xml:space="preserve"> </w:t>
      </w:r>
      <w:r w:rsidR="0070631C" w:rsidRPr="0070631C">
        <w:t>empty=n restart=y</w:t>
      </w:r>
    </w:p>
    <w:p w14:paraId="14B9A639" w14:textId="77777777" w:rsidR="0070631C" w:rsidRDefault="0070631C" w:rsidP="0070631C"/>
    <w:p w14:paraId="312A93AD" w14:textId="77777777" w:rsidR="0070631C" w:rsidRDefault="0070631C" w:rsidP="0070631C">
      <w:r>
        <w:rPr>
          <w:b/>
        </w:rPr>
        <w:t>Workflow:</w:t>
      </w:r>
    </w:p>
    <w:p w14:paraId="74557A4F" w14:textId="77777777" w:rsidR="0070631C" w:rsidRDefault="00C54B69" w:rsidP="00845220">
      <w:pPr>
        <w:jc w:val="center"/>
      </w:pPr>
      <w:r>
        <w:rPr>
          <w:noProof/>
        </w:rPr>
        <w:object w:dxaOrig="3324" w:dyaOrig="5484" w14:anchorId="13A943BC">
          <v:shape id="_x0000_i1032" type="#_x0000_t75" style="width:122.25pt;height:208.5pt" o:ole="">
            <v:imagedata r:id="rId34" o:title=""/>
          </v:shape>
          <o:OLEObject Type="Embed" ProgID="Visio.Drawing.11" ShapeID="_x0000_i1032" DrawAspect="Content" ObjectID="_1724665071" r:id="rId35"/>
        </w:object>
      </w:r>
    </w:p>
    <w:p w14:paraId="1BDA2FA6" w14:textId="77777777" w:rsidR="0070631C" w:rsidRDefault="0070631C" w:rsidP="00845220">
      <w:r>
        <w:br w:type="page"/>
      </w:r>
    </w:p>
    <w:p w14:paraId="2109B1F8" w14:textId="0E422D8D" w:rsidR="00142F7D" w:rsidRDefault="00142F7D" w:rsidP="0070631C">
      <w:pPr>
        <w:pStyle w:val="Heading2"/>
      </w:pPr>
      <w:bookmarkStart w:id="108" w:name="_Toc114052263"/>
      <w:r>
        <w:lastRenderedPageBreak/>
        <w:t>Cube Remove Data</w:t>
      </w:r>
      <w:bookmarkEnd w:id="108"/>
    </w:p>
    <w:p w14:paraId="0BFD4A58" w14:textId="77777777" w:rsidR="00142F7D" w:rsidRDefault="00142F7D" w:rsidP="00142F7D">
      <w:pPr>
        <w:rPr>
          <w:rFonts w:cs="Arial"/>
        </w:rPr>
      </w:pPr>
      <w:r w:rsidRPr="00962735">
        <w:rPr>
          <w:rFonts w:cs="Arial"/>
          <w:b/>
        </w:rPr>
        <w:t>Mid-Tier</w:t>
      </w:r>
      <w:r>
        <w:rPr>
          <w:rFonts w:cs="Arial"/>
        </w:rPr>
        <w:t>: Primary and Secondary</w:t>
      </w:r>
    </w:p>
    <w:p w14:paraId="0F19BDE1" w14:textId="77777777" w:rsidR="00142F7D" w:rsidRPr="00962735" w:rsidRDefault="00142F7D" w:rsidP="00142F7D"/>
    <w:p w14:paraId="69962525" w14:textId="77777777" w:rsidR="00142F7D" w:rsidRDefault="00142F7D" w:rsidP="00142F7D">
      <w:r w:rsidRPr="001916EE">
        <w:rPr>
          <w:b/>
        </w:rPr>
        <w:t>Purpose</w:t>
      </w:r>
      <w:r>
        <w:t xml:space="preserve">: </w:t>
      </w:r>
      <w:r w:rsidRPr="00142F7D">
        <w:t>Executes EKBF Commands to remove data from a Quartz Cube</w:t>
      </w:r>
    </w:p>
    <w:p w14:paraId="401BF66D" w14:textId="77777777" w:rsidR="00142F7D" w:rsidRDefault="00142F7D" w:rsidP="00142F7D"/>
    <w:p w14:paraId="0BC9825A" w14:textId="77777777" w:rsidR="00142F7D" w:rsidRPr="00631DAB" w:rsidRDefault="00142F7D" w:rsidP="00142F7D">
      <w:r w:rsidRPr="001916EE">
        <w:rPr>
          <w:b/>
        </w:rPr>
        <w:t>Usage</w:t>
      </w:r>
      <w:r w:rsidRPr="00631DAB">
        <w:t xml:space="preserve">: </w:t>
      </w:r>
      <w:proofErr w:type="spellStart"/>
      <w:r>
        <w:t>CubeRemoveData</w:t>
      </w:r>
      <w:proofErr w:type="spellEnd"/>
      <w:r>
        <w:t xml:space="preserve"> [user]</w:t>
      </w:r>
      <w:r w:rsidRPr="00FF400B">
        <w:t xml:space="preserve"> [quartz </w:t>
      </w:r>
      <w:proofErr w:type="spellStart"/>
      <w:r w:rsidRPr="00FF400B">
        <w:t>db</w:t>
      </w:r>
      <w:proofErr w:type="spellEnd"/>
      <w:r w:rsidRPr="00FF400B">
        <w:t>]</w:t>
      </w:r>
    </w:p>
    <w:p w14:paraId="4C9A6680" w14:textId="77777777" w:rsidR="00142F7D" w:rsidRDefault="00142F7D" w:rsidP="00142F7D"/>
    <w:p w14:paraId="5A5B11FE" w14:textId="77777777" w:rsidR="00142F7D" w:rsidRDefault="00142F7D" w:rsidP="00142F7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838"/>
        <w:gridCol w:w="1914"/>
      </w:tblGrid>
      <w:tr w:rsidR="00142F7D" w:rsidRPr="00631DAB" w14:paraId="01D3779E" w14:textId="77777777" w:rsidTr="00184DB3">
        <w:trPr>
          <w:jc w:val="center"/>
        </w:trPr>
        <w:tc>
          <w:tcPr>
            <w:tcW w:w="0" w:type="auto"/>
            <w:shd w:val="clear" w:color="auto" w:fill="005596" w:themeFill="text2"/>
            <w:vAlign w:val="center"/>
          </w:tcPr>
          <w:p w14:paraId="72CE20C7" w14:textId="77777777" w:rsidR="00142F7D" w:rsidRPr="00631DAB" w:rsidRDefault="00142F7D" w:rsidP="00184DB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8CC5486" w14:textId="77777777" w:rsidR="00142F7D" w:rsidRPr="00631DAB" w:rsidRDefault="00142F7D" w:rsidP="00184DB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42F7D" w:rsidRPr="00631DAB" w14:paraId="10AAC4FE" w14:textId="77777777" w:rsidTr="00184DB3">
        <w:trPr>
          <w:jc w:val="center"/>
        </w:trPr>
        <w:tc>
          <w:tcPr>
            <w:tcW w:w="0" w:type="auto"/>
            <w:vAlign w:val="center"/>
          </w:tcPr>
          <w:p w14:paraId="28A0A132" w14:textId="77777777" w:rsidR="00142F7D" w:rsidRPr="00B650A8" w:rsidRDefault="00142F7D" w:rsidP="00184DB3">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3554C8DE" w14:textId="77777777" w:rsidR="00142F7D" w:rsidRPr="00631DAB" w:rsidRDefault="00142F7D" w:rsidP="00184DB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user name</w:t>
            </w:r>
          </w:p>
        </w:tc>
      </w:tr>
      <w:tr w:rsidR="00142F7D" w:rsidRPr="00631DAB" w14:paraId="47A57FFD" w14:textId="77777777" w:rsidTr="00184DB3">
        <w:trPr>
          <w:jc w:val="center"/>
        </w:trPr>
        <w:tc>
          <w:tcPr>
            <w:tcW w:w="0" w:type="auto"/>
            <w:vAlign w:val="center"/>
          </w:tcPr>
          <w:p w14:paraId="0253FDAC" w14:textId="77777777" w:rsidR="00142F7D" w:rsidRDefault="00142F7D" w:rsidP="00184DB3">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quartz </w:t>
            </w:r>
            <w:proofErr w:type="spellStart"/>
            <w:r>
              <w:rPr>
                <w:rFonts w:asciiTheme="minorHAnsi" w:hAnsiTheme="minorHAnsi" w:cstheme="minorHAnsi"/>
                <w:color w:val="auto"/>
                <w:sz w:val="16"/>
                <w:szCs w:val="16"/>
              </w:rPr>
              <w:t>db</w:t>
            </w:r>
            <w:proofErr w:type="spellEnd"/>
          </w:p>
        </w:tc>
        <w:tc>
          <w:tcPr>
            <w:tcW w:w="0" w:type="auto"/>
            <w:vAlign w:val="center"/>
          </w:tcPr>
          <w:p w14:paraId="6B376834" w14:textId="77777777" w:rsidR="00142F7D" w:rsidRDefault="00142F7D" w:rsidP="00184DB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name</w:t>
            </w:r>
          </w:p>
        </w:tc>
      </w:tr>
    </w:tbl>
    <w:p w14:paraId="332BE973" w14:textId="77777777" w:rsidR="00142F7D" w:rsidRDefault="00142F7D" w:rsidP="00142F7D"/>
    <w:p w14:paraId="36A7A0C4" w14:textId="77777777" w:rsidR="00142F7D" w:rsidRPr="0080426D" w:rsidRDefault="00142F7D" w:rsidP="00142F7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142F7D" w:rsidRPr="00631DAB" w14:paraId="37A13ABC" w14:textId="77777777" w:rsidTr="00184DB3">
        <w:trPr>
          <w:jc w:val="center"/>
        </w:trPr>
        <w:tc>
          <w:tcPr>
            <w:tcW w:w="0" w:type="auto"/>
            <w:shd w:val="clear" w:color="auto" w:fill="005596" w:themeFill="text2"/>
            <w:vAlign w:val="center"/>
          </w:tcPr>
          <w:p w14:paraId="57CF5DB0" w14:textId="77777777" w:rsidR="00142F7D" w:rsidRPr="00631DAB" w:rsidRDefault="00142F7D" w:rsidP="00184DB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94A04A6" w14:textId="77777777" w:rsidR="00142F7D" w:rsidRPr="00631DAB" w:rsidRDefault="00142F7D" w:rsidP="00184DB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42F7D" w:rsidRPr="00631DAB" w14:paraId="46F3AC63" w14:textId="77777777" w:rsidTr="00184DB3">
        <w:trPr>
          <w:jc w:val="center"/>
        </w:trPr>
        <w:tc>
          <w:tcPr>
            <w:tcW w:w="0" w:type="auto"/>
            <w:vAlign w:val="center"/>
          </w:tcPr>
          <w:p w14:paraId="3F56FD63" w14:textId="77777777" w:rsidR="00142F7D" w:rsidRPr="00631DAB" w:rsidRDefault="00142F7D" w:rsidP="00184DB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743968F" w14:textId="77777777" w:rsidR="00142F7D" w:rsidRPr="00631DAB" w:rsidRDefault="00142F7D" w:rsidP="00184DB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142F7D" w:rsidRPr="00631DAB" w14:paraId="4AE5B3CF" w14:textId="77777777" w:rsidTr="00184DB3">
        <w:trPr>
          <w:jc w:val="center"/>
        </w:trPr>
        <w:tc>
          <w:tcPr>
            <w:tcW w:w="0" w:type="auto"/>
            <w:vAlign w:val="center"/>
          </w:tcPr>
          <w:p w14:paraId="0D2933E6" w14:textId="77777777" w:rsidR="00142F7D" w:rsidRPr="00631DAB" w:rsidRDefault="00142F7D" w:rsidP="00184DB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00B8C18B" w14:textId="77777777" w:rsidR="00142F7D" w:rsidRPr="00631DAB" w:rsidRDefault="00142F7D" w:rsidP="00184DB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692FDC85" w14:textId="77777777" w:rsidR="00142F7D" w:rsidRDefault="00142F7D" w:rsidP="00142F7D">
      <w:pPr>
        <w:rPr>
          <w:b/>
        </w:rPr>
      </w:pPr>
    </w:p>
    <w:p w14:paraId="6C2BDB31" w14:textId="77777777" w:rsidR="00142F7D" w:rsidRDefault="00142F7D" w:rsidP="00142F7D">
      <w:pPr>
        <w:rPr>
          <w:b/>
        </w:rPr>
      </w:pPr>
      <w:r>
        <w:rPr>
          <w:b/>
        </w:rPr>
        <w:t>Server Command Lines:</w:t>
      </w:r>
    </w:p>
    <w:p w14:paraId="6984D0D2" w14:textId="77777777" w:rsidR="00142F7D" w:rsidRDefault="000D2C14" w:rsidP="00142F7D">
      <w:hyperlink w:anchor="_Quartz_Data_Remove" w:history="1">
        <w:proofErr w:type="spellStart"/>
        <w:proofErr w:type="gramStart"/>
        <w:r w:rsidR="00142F7D" w:rsidRPr="00142F7D">
          <w:rPr>
            <w:rStyle w:val="Hyperlink"/>
          </w:rPr>
          <w:t>cimdatrm</w:t>
        </w:r>
        <w:proofErr w:type="spellEnd"/>
        <w:proofErr w:type="gramEnd"/>
      </w:hyperlink>
      <w:r w:rsidR="00142F7D">
        <w:t xml:space="preserve"> / </w:t>
      </w:r>
      <w:r w:rsidR="00142F7D" w:rsidRPr="002E7D32">
        <w:rPr>
          <w:i/>
        </w:rPr>
        <w:t xml:space="preserve">[quartz </w:t>
      </w:r>
      <w:proofErr w:type="spellStart"/>
      <w:r w:rsidR="00142F7D" w:rsidRPr="002E7D32">
        <w:rPr>
          <w:i/>
        </w:rPr>
        <w:t>db</w:t>
      </w:r>
      <w:proofErr w:type="spellEnd"/>
      <w:r w:rsidR="00142F7D" w:rsidRPr="002E7D32">
        <w:rPr>
          <w:i/>
        </w:rPr>
        <w:t>]</w:t>
      </w:r>
      <w:r w:rsidR="00142F7D">
        <w:t xml:space="preserve"> </w:t>
      </w:r>
      <w:r w:rsidR="00142F7D" w:rsidRPr="00142F7D">
        <w:t xml:space="preserve">empty=y all=y </w:t>
      </w:r>
      <w:proofErr w:type="spellStart"/>
      <w:r w:rsidR="00142F7D" w:rsidRPr="00142F7D">
        <w:t>confirmempty</w:t>
      </w:r>
      <w:proofErr w:type="spellEnd"/>
      <w:r w:rsidR="00142F7D" w:rsidRPr="00142F7D">
        <w:t>=n</w:t>
      </w:r>
    </w:p>
    <w:p w14:paraId="274C0964" w14:textId="77777777" w:rsidR="00142F7D" w:rsidRDefault="000D2C14" w:rsidP="00142F7D">
      <w:hyperlink w:anchor="_Quartz_Sync_Foundation" w:history="1">
        <w:proofErr w:type="spellStart"/>
        <w:proofErr w:type="gramStart"/>
        <w:r w:rsidR="00142F7D" w:rsidRPr="00142F7D">
          <w:rPr>
            <w:rStyle w:val="Hyperlink"/>
          </w:rPr>
          <w:t>cimdatrm</w:t>
        </w:r>
        <w:proofErr w:type="spellEnd"/>
        <w:proofErr w:type="gramEnd"/>
      </w:hyperlink>
      <w:r w:rsidR="00142F7D">
        <w:t xml:space="preserve"> / </w:t>
      </w:r>
      <w:r w:rsidR="00142F7D" w:rsidRPr="002E7D32">
        <w:rPr>
          <w:i/>
        </w:rPr>
        <w:t xml:space="preserve">[quartz </w:t>
      </w:r>
      <w:proofErr w:type="spellStart"/>
      <w:r w:rsidR="00142F7D" w:rsidRPr="002E7D32">
        <w:rPr>
          <w:i/>
        </w:rPr>
        <w:t>db</w:t>
      </w:r>
      <w:proofErr w:type="spellEnd"/>
      <w:r w:rsidR="00142F7D" w:rsidRPr="002E7D32">
        <w:rPr>
          <w:i/>
        </w:rPr>
        <w:t>]</w:t>
      </w:r>
      <w:r w:rsidR="00142F7D">
        <w:t xml:space="preserve"> </w:t>
      </w:r>
      <w:r w:rsidR="00142F7D" w:rsidRPr="00142F7D">
        <w:t xml:space="preserve">empty=y all=y </w:t>
      </w:r>
      <w:proofErr w:type="spellStart"/>
      <w:r w:rsidR="00142F7D" w:rsidRPr="00142F7D">
        <w:t>confirmempty</w:t>
      </w:r>
      <w:proofErr w:type="spellEnd"/>
      <w:r w:rsidR="00142F7D" w:rsidRPr="00142F7D">
        <w:t>=n restart=y</w:t>
      </w:r>
    </w:p>
    <w:p w14:paraId="2B1119E5" w14:textId="77777777" w:rsidR="00142F7D" w:rsidRDefault="00142F7D" w:rsidP="00142F7D"/>
    <w:p w14:paraId="4A1B347E" w14:textId="77777777" w:rsidR="00142F7D" w:rsidRDefault="00142F7D" w:rsidP="00142F7D">
      <w:r>
        <w:rPr>
          <w:b/>
        </w:rPr>
        <w:t>Workflow:</w:t>
      </w:r>
    </w:p>
    <w:p w14:paraId="10B9987F" w14:textId="77777777" w:rsidR="00142F7D" w:rsidRDefault="00C54B69" w:rsidP="00142F7D">
      <w:pPr>
        <w:jc w:val="center"/>
      </w:pPr>
      <w:r>
        <w:rPr>
          <w:noProof/>
        </w:rPr>
        <w:object w:dxaOrig="3324" w:dyaOrig="5484" w14:anchorId="568F3CDF">
          <v:shape id="_x0000_i1033" type="#_x0000_t75" style="width:122.25pt;height:208.5pt" o:ole="">
            <v:imagedata r:id="rId34" o:title=""/>
          </v:shape>
          <o:OLEObject Type="Embed" ProgID="Visio.Drawing.11" ShapeID="_x0000_i1033" DrawAspect="Content" ObjectID="_1724665072" r:id="rId36"/>
        </w:object>
      </w:r>
    </w:p>
    <w:p w14:paraId="3B1C07FE" w14:textId="77777777" w:rsidR="00142F7D" w:rsidRDefault="00142F7D">
      <w:pPr>
        <w:jc w:val="left"/>
        <w:rPr>
          <w:rFonts w:cs="Arial"/>
          <w:b/>
          <w:bCs/>
          <w:iCs/>
          <w:color w:val="005596"/>
          <w:sz w:val="28"/>
          <w:szCs w:val="28"/>
        </w:rPr>
      </w:pPr>
      <w:r>
        <w:br w:type="page"/>
      </w:r>
    </w:p>
    <w:p w14:paraId="3D6B7C88" w14:textId="77777777" w:rsidR="00D62C07" w:rsidRDefault="00D62C07" w:rsidP="00D62C07">
      <w:pPr>
        <w:pStyle w:val="Heading2"/>
      </w:pPr>
      <w:bookmarkStart w:id="109" w:name="_Toc114052264"/>
      <w:r>
        <w:lastRenderedPageBreak/>
        <w:t>Cube</w:t>
      </w:r>
      <w:r w:rsidR="005A6F26">
        <w:t xml:space="preserve"> Sync</w:t>
      </w:r>
      <w:bookmarkEnd w:id="109"/>
    </w:p>
    <w:p w14:paraId="5F953E67" w14:textId="77777777" w:rsidR="00962735" w:rsidRDefault="00962735" w:rsidP="00962735">
      <w:pPr>
        <w:rPr>
          <w:rFonts w:cs="Arial"/>
        </w:rPr>
      </w:pPr>
      <w:r w:rsidRPr="00962735">
        <w:rPr>
          <w:rFonts w:cs="Arial"/>
          <w:b/>
        </w:rPr>
        <w:t>Mid-Tier</w:t>
      </w:r>
      <w:r>
        <w:rPr>
          <w:rFonts w:cs="Arial"/>
        </w:rPr>
        <w:t>: Primary and Secondary</w:t>
      </w:r>
    </w:p>
    <w:p w14:paraId="7B87DCD1" w14:textId="77777777" w:rsidR="00962735" w:rsidRPr="00962735" w:rsidRDefault="00962735" w:rsidP="00962735"/>
    <w:p w14:paraId="262F313E" w14:textId="77777777" w:rsidR="00FF400B" w:rsidRDefault="00FF400B" w:rsidP="00FF400B">
      <w:r w:rsidRPr="001916EE">
        <w:rPr>
          <w:b/>
        </w:rPr>
        <w:t>Purpose</w:t>
      </w:r>
      <w:r>
        <w:t>: Executes EKBF Commands to perform a structure and data sync on a single Quartz Cube.</w:t>
      </w:r>
    </w:p>
    <w:p w14:paraId="7B80DFFA" w14:textId="77777777" w:rsidR="00FF400B" w:rsidRDefault="00FF400B" w:rsidP="00FF400B"/>
    <w:p w14:paraId="1A1D6C77" w14:textId="77777777" w:rsidR="00FF400B" w:rsidRPr="00631DAB" w:rsidRDefault="00FF400B" w:rsidP="00FF400B">
      <w:r w:rsidRPr="001916EE">
        <w:rPr>
          <w:b/>
        </w:rPr>
        <w:t>Usage</w:t>
      </w:r>
      <w:r w:rsidRPr="00631DAB">
        <w:t xml:space="preserve">: </w:t>
      </w:r>
      <w:proofErr w:type="spellStart"/>
      <w:r>
        <w:t>CubeSync</w:t>
      </w:r>
      <w:proofErr w:type="spellEnd"/>
      <w:r>
        <w:t xml:space="preserve"> </w:t>
      </w:r>
      <w:r w:rsidR="00A3107D">
        <w:t>[user]</w:t>
      </w:r>
      <w:r w:rsidRPr="00FF400B">
        <w:t xml:space="preserve"> [quartz </w:t>
      </w:r>
      <w:proofErr w:type="spellStart"/>
      <w:r w:rsidRPr="00FF400B">
        <w:t>db</w:t>
      </w:r>
      <w:proofErr w:type="spellEnd"/>
      <w:r w:rsidRPr="00FF400B">
        <w:t>]</w:t>
      </w:r>
    </w:p>
    <w:p w14:paraId="75D6C168" w14:textId="77777777" w:rsidR="00FF400B" w:rsidRDefault="00FF400B" w:rsidP="00FF400B"/>
    <w:p w14:paraId="4AC6AB1E" w14:textId="77777777" w:rsidR="00FF400B" w:rsidRDefault="00FF400B" w:rsidP="00FF400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838"/>
        <w:gridCol w:w="1914"/>
      </w:tblGrid>
      <w:tr w:rsidR="00FF400B" w:rsidRPr="00631DAB" w14:paraId="5FD78903" w14:textId="77777777" w:rsidTr="00A22393">
        <w:trPr>
          <w:jc w:val="center"/>
        </w:trPr>
        <w:tc>
          <w:tcPr>
            <w:tcW w:w="0" w:type="auto"/>
            <w:shd w:val="clear" w:color="auto" w:fill="005596" w:themeFill="text2"/>
            <w:vAlign w:val="center"/>
          </w:tcPr>
          <w:p w14:paraId="429F6CF3" w14:textId="77777777" w:rsidR="00FF400B" w:rsidRPr="00631DAB" w:rsidRDefault="00FF400B"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92371F4" w14:textId="77777777" w:rsidR="00FF400B" w:rsidRPr="00631DAB" w:rsidRDefault="00FF400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F400B" w:rsidRPr="00631DAB" w14:paraId="3B236257" w14:textId="77777777" w:rsidTr="00A22393">
        <w:trPr>
          <w:jc w:val="center"/>
        </w:trPr>
        <w:tc>
          <w:tcPr>
            <w:tcW w:w="0" w:type="auto"/>
            <w:vAlign w:val="center"/>
          </w:tcPr>
          <w:p w14:paraId="6AB01D2A" w14:textId="77777777" w:rsidR="00FF400B" w:rsidRPr="00B650A8" w:rsidRDefault="00FF400B" w:rsidP="00A22393">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015BD5BD"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user name</w:t>
            </w:r>
          </w:p>
        </w:tc>
      </w:tr>
      <w:tr w:rsidR="00FF400B" w:rsidRPr="00631DAB" w14:paraId="7AEE5684" w14:textId="77777777" w:rsidTr="00A22393">
        <w:trPr>
          <w:jc w:val="center"/>
        </w:trPr>
        <w:tc>
          <w:tcPr>
            <w:tcW w:w="0" w:type="auto"/>
            <w:vAlign w:val="center"/>
          </w:tcPr>
          <w:p w14:paraId="578083AA" w14:textId="77777777" w:rsidR="00FF400B" w:rsidRDefault="00FF400B" w:rsidP="00A22393">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quartz </w:t>
            </w:r>
            <w:proofErr w:type="spellStart"/>
            <w:r>
              <w:rPr>
                <w:rFonts w:asciiTheme="minorHAnsi" w:hAnsiTheme="minorHAnsi" w:cstheme="minorHAnsi"/>
                <w:color w:val="auto"/>
                <w:sz w:val="16"/>
                <w:szCs w:val="16"/>
              </w:rPr>
              <w:t>db</w:t>
            </w:r>
            <w:proofErr w:type="spellEnd"/>
          </w:p>
        </w:tc>
        <w:tc>
          <w:tcPr>
            <w:tcW w:w="0" w:type="auto"/>
            <w:vAlign w:val="center"/>
          </w:tcPr>
          <w:p w14:paraId="7847F0D0" w14:textId="77777777" w:rsidR="00FF400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name</w:t>
            </w:r>
          </w:p>
        </w:tc>
      </w:tr>
    </w:tbl>
    <w:p w14:paraId="247A0901" w14:textId="77777777" w:rsidR="00FF400B" w:rsidRDefault="00FF400B" w:rsidP="00FF400B"/>
    <w:p w14:paraId="78B8395C" w14:textId="77777777" w:rsidR="00FF400B" w:rsidRPr="0080426D" w:rsidRDefault="00FF400B" w:rsidP="00FF400B">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FF400B" w:rsidRPr="00631DAB" w14:paraId="1899B595" w14:textId="77777777" w:rsidTr="00A22393">
        <w:trPr>
          <w:jc w:val="center"/>
        </w:trPr>
        <w:tc>
          <w:tcPr>
            <w:tcW w:w="0" w:type="auto"/>
            <w:shd w:val="clear" w:color="auto" w:fill="005596" w:themeFill="text2"/>
            <w:vAlign w:val="center"/>
          </w:tcPr>
          <w:p w14:paraId="4E7D81FF" w14:textId="77777777" w:rsidR="00FF400B" w:rsidRPr="00631DAB" w:rsidRDefault="00FF400B"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FF0EBFA" w14:textId="77777777" w:rsidR="00FF400B" w:rsidRPr="00631DAB" w:rsidRDefault="00FF400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F400B" w:rsidRPr="00631DAB" w14:paraId="1B4171EC" w14:textId="77777777" w:rsidTr="00A22393">
        <w:trPr>
          <w:jc w:val="center"/>
        </w:trPr>
        <w:tc>
          <w:tcPr>
            <w:tcW w:w="0" w:type="auto"/>
            <w:vAlign w:val="center"/>
          </w:tcPr>
          <w:p w14:paraId="5BD7CDD9" w14:textId="77777777" w:rsidR="00FF400B" w:rsidRPr="00631DAB" w:rsidRDefault="00FF400B"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100EAEF"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FF400B" w:rsidRPr="00631DAB" w14:paraId="5D7C0823" w14:textId="77777777" w:rsidTr="00A22393">
        <w:trPr>
          <w:jc w:val="center"/>
        </w:trPr>
        <w:tc>
          <w:tcPr>
            <w:tcW w:w="0" w:type="auto"/>
            <w:vAlign w:val="center"/>
          </w:tcPr>
          <w:p w14:paraId="38BC2CD3" w14:textId="77777777" w:rsidR="00FF400B" w:rsidRPr="00631DAB" w:rsidRDefault="00FF400B"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26106193"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7A510858" w14:textId="77777777" w:rsidR="008657C0" w:rsidRDefault="008657C0" w:rsidP="008657C0">
      <w:pPr>
        <w:rPr>
          <w:b/>
        </w:rPr>
      </w:pPr>
    </w:p>
    <w:p w14:paraId="11BA0BD0" w14:textId="77777777" w:rsidR="008804F6" w:rsidRDefault="008804F6" w:rsidP="008804F6">
      <w:pPr>
        <w:rPr>
          <w:b/>
        </w:rPr>
      </w:pPr>
      <w:r>
        <w:rPr>
          <w:b/>
        </w:rPr>
        <w:t>Server Command Lines:</w:t>
      </w:r>
    </w:p>
    <w:p w14:paraId="2963D726" w14:textId="77777777" w:rsidR="008804F6" w:rsidRDefault="000D2C14" w:rsidP="008804F6">
      <w:hyperlink w:anchor="_Quartz_Sync_Foundation" w:history="1">
        <w:proofErr w:type="spellStart"/>
        <w:proofErr w:type="gramStart"/>
        <w:r w:rsidR="008804F6" w:rsidRPr="009A27B9">
          <w:rPr>
            <w:rStyle w:val="Hyperlink"/>
          </w:rPr>
          <w:t>cimsyncpkbf</w:t>
        </w:r>
        <w:proofErr w:type="spellEnd"/>
        <w:proofErr w:type="gramEnd"/>
      </w:hyperlink>
      <w:r w:rsidR="008804F6" w:rsidRPr="008804F6">
        <w:t xml:space="preserve"> / </w:t>
      </w:r>
      <w:r w:rsidR="008804F6" w:rsidRPr="002E7D32">
        <w:rPr>
          <w:i/>
        </w:rPr>
        <w:t xml:space="preserve">[quartz </w:t>
      </w:r>
      <w:proofErr w:type="spellStart"/>
      <w:r w:rsidR="008804F6" w:rsidRPr="002E7D32">
        <w:rPr>
          <w:i/>
        </w:rPr>
        <w:t>db</w:t>
      </w:r>
      <w:proofErr w:type="spellEnd"/>
      <w:r w:rsidR="008804F6" w:rsidRPr="002E7D32">
        <w:rPr>
          <w:i/>
        </w:rPr>
        <w:t xml:space="preserve">] </w:t>
      </w:r>
      <w:r w:rsidR="008804F6" w:rsidRPr="008804F6">
        <w:t xml:space="preserve">type=structure </w:t>
      </w:r>
    </w:p>
    <w:p w14:paraId="76418333" w14:textId="77777777" w:rsidR="008804F6" w:rsidRDefault="000D2C14" w:rsidP="008804F6">
      <w:hyperlink w:anchor="_Quartz_Sync_Foundation" w:history="1">
        <w:proofErr w:type="spellStart"/>
        <w:proofErr w:type="gramStart"/>
        <w:r w:rsidR="008804F6" w:rsidRPr="009A27B9">
          <w:rPr>
            <w:rStyle w:val="Hyperlink"/>
          </w:rPr>
          <w:t>cimsyncpkbf</w:t>
        </w:r>
        <w:proofErr w:type="spellEnd"/>
        <w:proofErr w:type="gramEnd"/>
      </w:hyperlink>
      <w:r w:rsidR="008804F6" w:rsidRPr="008804F6">
        <w:t xml:space="preserve"> / </w:t>
      </w:r>
      <w:r w:rsidR="008804F6" w:rsidRPr="002E7D32">
        <w:rPr>
          <w:i/>
        </w:rPr>
        <w:t xml:space="preserve">[quartz </w:t>
      </w:r>
      <w:proofErr w:type="spellStart"/>
      <w:r w:rsidR="008804F6" w:rsidRPr="002E7D32">
        <w:rPr>
          <w:i/>
        </w:rPr>
        <w:t>db</w:t>
      </w:r>
      <w:proofErr w:type="spellEnd"/>
      <w:r w:rsidR="008804F6" w:rsidRPr="002E7D32">
        <w:rPr>
          <w:i/>
        </w:rPr>
        <w:t>]</w:t>
      </w:r>
      <w:r w:rsidR="008804F6">
        <w:t xml:space="preserve"> </w:t>
      </w:r>
      <w:r w:rsidR="008804F6" w:rsidRPr="008804F6">
        <w:t>type=structure restart=y</w:t>
      </w:r>
    </w:p>
    <w:p w14:paraId="4A5336C9" w14:textId="77777777" w:rsidR="008804F6" w:rsidRDefault="008804F6" w:rsidP="008804F6"/>
    <w:p w14:paraId="75698F37" w14:textId="77777777" w:rsidR="008804F6" w:rsidRDefault="000D2C14" w:rsidP="008804F6">
      <w:hyperlink w:anchor="_Quartz_Sync_Foundation" w:history="1">
        <w:proofErr w:type="spellStart"/>
        <w:proofErr w:type="gramStart"/>
        <w:r w:rsidR="008804F6" w:rsidRPr="009A27B9">
          <w:rPr>
            <w:rStyle w:val="Hyperlink"/>
          </w:rPr>
          <w:t>cimsyncpkbf</w:t>
        </w:r>
        <w:proofErr w:type="spellEnd"/>
        <w:proofErr w:type="gramEnd"/>
      </w:hyperlink>
      <w:r w:rsidR="008804F6" w:rsidRPr="008804F6">
        <w:t xml:space="preserve"> / </w:t>
      </w:r>
      <w:r w:rsidR="008804F6" w:rsidRPr="002E7D32">
        <w:rPr>
          <w:i/>
        </w:rPr>
        <w:t xml:space="preserve">[quartz </w:t>
      </w:r>
      <w:proofErr w:type="spellStart"/>
      <w:r w:rsidR="008804F6" w:rsidRPr="002E7D32">
        <w:rPr>
          <w:i/>
        </w:rPr>
        <w:t>db</w:t>
      </w:r>
      <w:proofErr w:type="spellEnd"/>
      <w:r w:rsidR="008804F6" w:rsidRPr="002E7D32">
        <w:rPr>
          <w:i/>
        </w:rPr>
        <w:t>]</w:t>
      </w:r>
      <w:r w:rsidR="008804F6">
        <w:t xml:space="preserve"> </w:t>
      </w:r>
      <w:r w:rsidR="008804F6" w:rsidRPr="008804F6">
        <w:t xml:space="preserve">type=data </w:t>
      </w:r>
    </w:p>
    <w:p w14:paraId="6DA814C8" w14:textId="77777777" w:rsidR="008804F6" w:rsidRDefault="000D2C14" w:rsidP="008804F6">
      <w:hyperlink w:anchor="_Quartz_Sync_Foundation" w:history="1">
        <w:proofErr w:type="spellStart"/>
        <w:proofErr w:type="gramStart"/>
        <w:r w:rsidR="008804F6" w:rsidRPr="009A27B9">
          <w:rPr>
            <w:rStyle w:val="Hyperlink"/>
          </w:rPr>
          <w:t>cimsyncpkbf</w:t>
        </w:r>
        <w:proofErr w:type="spellEnd"/>
        <w:proofErr w:type="gramEnd"/>
      </w:hyperlink>
      <w:r w:rsidR="008804F6" w:rsidRPr="008804F6">
        <w:t xml:space="preserve"> / </w:t>
      </w:r>
      <w:r w:rsidR="008804F6" w:rsidRPr="002E7D32">
        <w:rPr>
          <w:i/>
        </w:rPr>
        <w:t xml:space="preserve">[quartz </w:t>
      </w:r>
      <w:proofErr w:type="spellStart"/>
      <w:r w:rsidR="008804F6" w:rsidRPr="002E7D32">
        <w:rPr>
          <w:i/>
        </w:rPr>
        <w:t>db</w:t>
      </w:r>
      <w:proofErr w:type="spellEnd"/>
      <w:r w:rsidR="008804F6" w:rsidRPr="002E7D32">
        <w:rPr>
          <w:i/>
        </w:rPr>
        <w:t xml:space="preserve">] </w:t>
      </w:r>
      <w:r w:rsidR="009D708B">
        <w:t>type=data</w:t>
      </w:r>
      <w:r w:rsidR="008804F6" w:rsidRPr="008804F6">
        <w:t xml:space="preserve"> restart=y</w:t>
      </w:r>
    </w:p>
    <w:p w14:paraId="64323AC2" w14:textId="77777777" w:rsidR="008804F6" w:rsidRDefault="008804F6" w:rsidP="008804F6"/>
    <w:p w14:paraId="76051949" w14:textId="77777777" w:rsidR="00FF400B" w:rsidRDefault="008D147B" w:rsidP="008657C0">
      <w:r>
        <w:rPr>
          <w:b/>
        </w:rPr>
        <w:t>Workflow:</w:t>
      </w:r>
    </w:p>
    <w:p w14:paraId="3CA80C8A" w14:textId="77777777" w:rsidR="00FB1AF1" w:rsidRDefault="00C54B69" w:rsidP="00BB2F9B">
      <w:pPr>
        <w:jc w:val="center"/>
      </w:pPr>
      <w:r>
        <w:rPr>
          <w:noProof/>
        </w:rPr>
        <w:object w:dxaOrig="6211" w:dyaOrig="8364" w14:anchorId="5AD7377E">
          <v:shape id="_x0000_i1034" type="#_x0000_t75" style="width:230.25pt;height:317.25pt" o:ole="">
            <v:imagedata r:id="rId37" o:title=""/>
          </v:shape>
          <o:OLEObject Type="Embed" ProgID="Visio.Drawing.11" ShapeID="_x0000_i1034" DrawAspect="Content" ObjectID="_1724665073" r:id="rId38"/>
        </w:object>
      </w:r>
    </w:p>
    <w:p w14:paraId="15F5F043" w14:textId="77777777" w:rsidR="00FB1AF1" w:rsidRDefault="00FB1AF1" w:rsidP="00BB2F9B">
      <w:r>
        <w:br w:type="page"/>
      </w:r>
    </w:p>
    <w:p w14:paraId="5DCAD021" w14:textId="489F6784" w:rsidR="00CA6690" w:rsidRDefault="00CA6690" w:rsidP="008F641E">
      <w:pPr>
        <w:pStyle w:val="Heading2"/>
      </w:pPr>
      <w:bookmarkStart w:id="110" w:name="_Foundation_Actuals_Data"/>
      <w:bookmarkStart w:id="111" w:name="_FDE_Data_Update"/>
      <w:bookmarkStart w:id="112" w:name="_Toc114052265"/>
      <w:bookmarkEnd w:id="110"/>
      <w:bookmarkEnd w:id="111"/>
      <w:r>
        <w:lastRenderedPageBreak/>
        <w:t>EKB Cleanup</w:t>
      </w:r>
      <w:bookmarkEnd w:id="112"/>
    </w:p>
    <w:p w14:paraId="08D36AAF" w14:textId="77777777" w:rsidR="00CA6690" w:rsidRDefault="00CA6690" w:rsidP="00CA6690">
      <w:pPr>
        <w:rPr>
          <w:rFonts w:cs="Arial"/>
        </w:rPr>
      </w:pPr>
      <w:r w:rsidRPr="00962735">
        <w:rPr>
          <w:rFonts w:cs="Arial"/>
          <w:b/>
        </w:rPr>
        <w:t>Mid-Tier</w:t>
      </w:r>
      <w:r>
        <w:rPr>
          <w:rFonts w:cs="Arial"/>
        </w:rPr>
        <w:t>: Primary only</w:t>
      </w:r>
    </w:p>
    <w:p w14:paraId="31B063F6" w14:textId="77777777" w:rsidR="00CA6690" w:rsidRPr="00962735" w:rsidRDefault="00CA6690" w:rsidP="00CA6690"/>
    <w:p w14:paraId="56F7AA89" w14:textId="1BB323EF" w:rsidR="00CA6690" w:rsidRDefault="00CA6690" w:rsidP="00CA6690">
      <w:r w:rsidRPr="001916EE">
        <w:rPr>
          <w:b/>
        </w:rPr>
        <w:t>Purpose</w:t>
      </w:r>
      <w:r>
        <w:t>: Pe</w:t>
      </w:r>
      <w:r w:rsidR="00C5739F">
        <w:t>r</w:t>
      </w:r>
      <w:r>
        <w:t>forms general cleanup activit</w:t>
      </w:r>
      <w:r w:rsidR="00487DDD">
        <w:t>i</w:t>
      </w:r>
      <w:r>
        <w:t>es.</w:t>
      </w:r>
    </w:p>
    <w:p w14:paraId="76561F42" w14:textId="77777777" w:rsidR="00CA6690" w:rsidRDefault="00CA6690" w:rsidP="00CA6690"/>
    <w:p w14:paraId="60FA30D8" w14:textId="7238DED1" w:rsidR="00CA6690" w:rsidRPr="00631DAB" w:rsidRDefault="00CA6690" w:rsidP="00CA6690">
      <w:r w:rsidRPr="001916EE">
        <w:rPr>
          <w:b/>
        </w:rPr>
        <w:t>Usage</w:t>
      </w:r>
      <w:r w:rsidRPr="00631DAB">
        <w:t xml:space="preserve">: </w:t>
      </w:r>
      <w:proofErr w:type="spellStart"/>
      <w:r w:rsidR="00866F6C">
        <w:t>EKBCleanup</w:t>
      </w:r>
      <w:proofErr w:type="spellEnd"/>
    </w:p>
    <w:p w14:paraId="7930B0B2" w14:textId="77777777" w:rsidR="00CA6690" w:rsidRDefault="00CA6690" w:rsidP="00CA6690"/>
    <w:p w14:paraId="5BF7A1E3" w14:textId="77777777" w:rsidR="00CA6690" w:rsidRDefault="00CA6690" w:rsidP="00CA6690">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CA6690" w:rsidRPr="00631DAB" w14:paraId="01108D4F" w14:textId="77777777" w:rsidTr="00D31C48">
        <w:trPr>
          <w:jc w:val="center"/>
        </w:trPr>
        <w:tc>
          <w:tcPr>
            <w:tcW w:w="0" w:type="auto"/>
            <w:shd w:val="clear" w:color="auto" w:fill="005596" w:themeFill="text2"/>
            <w:vAlign w:val="center"/>
          </w:tcPr>
          <w:p w14:paraId="460A59CE" w14:textId="77777777" w:rsidR="00CA6690" w:rsidRPr="00631DAB" w:rsidRDefault="00CA6690"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6241399" w14:textId="77777777" w:rsidR="00CA6690" w:rsidRPr="00631DAB" w:rsidRDefault="00CA6690"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A6690" w:rsidRPr="00631DAB" w14:paraId="050695B4" w14:textId="77777777" w:rsidTr="00D31C48">
        <w:trPr>
          <w:jc w:val="center"/>
        </w:trPr>
        <w:tc>
          <w:tcPr>
            <w:tcW w:w="0" w:type="auto"/>
            <w:vAlign w:val="center"/>
          </w:tcPr>
          <w:p w14:paraId="7309B011" w14:textId="77777777" w:rsidR="00CA6690" w:rsidRPr="00B650A8" w:rsidRDefault="00CA6690" w:rsidP="00D31C48">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55B467FF" w14:textId="77777777" w:rsidR="00CA6690" w:rsidRPr="00631DAB" w:rsidRDefault="00CA6690"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68A9DBBA" w14:textId="77777777" w:rsidR="00CA6690" w:rsidRDefault="00CA6690" w:rsidP="00CA6690"/>
    <w:p w14:paraId="575F5765" w14:textId="77777777" w:rsidR="00CA6690" w:rsidRPr="0080426D" w:rsidRDefault="00CA6690" w:rsidP="00CA6690">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CA6690" w:rsidRPr="00631DAB" w14:paraId="29C55648" w14:textId="77777777" w:rsidTr="00D31C48">
        <w:trPr>
          <w:jc w:val="center"/>
        </w:trPr>
        <w:tc>
          <w:tcPr>
            <w:tcW w:w="0" w:type="auto"/>
            <w:shd w:val="clear" w:color="auto" w:fill="005596" w:themeFill="text2"/>
            <w:vAlign w:val="center"/>
          </w:tcPr>
          <w:p w14:paraId="7FA89BF3" w14:textId="77777777" w:rsidR="00CA6690" w:rsidRPr="00631DAB" w:rsidRDefault="00CA6690"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273A674" w14:textId="77777777" w:rsidR="00CA6690" w:rsidRPr="00631DAB" w:rsidRDefault="00CA6690"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A6690" w:rsidRPr="00631DAB" w14:paraId="187851E5" w14:textId="77777777" w:rsidTr="00D31C48">
        <w:trPr>
          <w:jc w:val="center"/>
        </w:trPr>
        <w:tc>
          <w:tcPr>
            <w:tcW w:w="0" w:type="auto"/>
            <w:vAlign w:val="center"/>
          </w:tcPr>
          <w:p w14:paraId="128BCD19" w14:textId="77777777" w:rsidR="00CA6690" w:rsidRPr="00631DAB" w:rsidRDefault="00CA6690" w:rsidP="00D31C48">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847E065" w14:textId="77777777" w:rsidR="00CA6690" w:rsidRPr="00631DAB" w:rsidRDefault="00CA6690"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CA6690" w:rsidRPr="00631DAB" w14:paraId="2894CD77" w14:textId="77777777" w:rsidTr="00D31C48">
        <w:trPr>
          <w:jc w:val="center"/>
        </w:trPr>
        <w:tc>
          <w:tcPr>
            <w:tcW w:w="0" w:type="auto"/>
            <w:vAlign w:val="center"/>
          </w:tcPr>
          <w:p w14:paraId="5AEA7171" w14:textId="77777777" w:rsidR="00CA6690" w:rsidRPr="00631DAB" w:rsidRDefault="00CA6690" w:rsidP="00D31C48">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6F0EDF2E" w14:textId="77777777" w:rsidR="00CA6690" w:rsidRPr="00631DAB" w:rsidRDefault="00CA6690"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FF6310B" w14:textId="77777777" w:rsidR="00CA6690" w:rsidRDefault="00CA6690" w:rsidP="00CA6690"/>
    <w:p w14:paraId="72C420ED" w14:textId="77777777" w:rsidR="00CA6690" w:rsidRDefault="00CA6690" w:rsidP="00CA6690">
      <w:pPr>
        <w:rPr>
          <w:b/>
        </w:rPr>
      </w:pPr>
      <w:r>
        <w:rPr>
          <w:b/>
        </w:rPr>
        <w:t>Server Command Lines:</w:t>
      </w:r>
    </w:p>
    <w:p w14:paraId="1AE8D7B1" w14:textId="39CB0FF0" w:rsidR="00CA6690" w:rsidRDefault="000D2C14" w:rsidP="00CA6690">
      <w:hyperlink w:anchor="_FDU_Transaction_History" w:history="1">
        <w:proofErr w:type="spellStart"/>
        <w:proofErr w:type="gramStart"/>
        <w:r w:rsidR="00CA6690" w:rsidRPr="000E2F33">
          <w:rPr>
            <w:rStyle w:val="Hyperlink"/>
          </w:rPr>
          <w:t>pkbfdutrans</w:t>
        </w:r>
        <w:proofErr w:type="spellEnd"/>
        <w:proofErr w:type="gramEnd"/>
      </w:hyperlink>
      <w:r w:rsidR="00CA6690">
        <w:t xml:space="preserve"> / delete </w:t>
      </w:r>
      <w:proofErr w:type="spellStart"/>
      <w:r w:rsidR="00CA6690">
        <w:t>confirmdelete</w:t>
      </w:r>
      <w:proofErr w:type="spellEnd"/>
      <w:r w:rsidR="00CA6690">
        <w:t>=n</w:t>
      </w:r>
    </w:p>
    <w:p w14:paraId="3E2F2EE6" w14:textId="77777777" w:rsidR="00A53D7B" w:rsidRPr="00BA47BD" w:rsidRDefault="00A53D7B" w:rsidP="00CA6690"/>
    <w:p w14:paraId="170F03EC" w14:textId="7D9CC636" w:rsidR="008F641E" w:rsidRDefault="008F641E" w:rsidP="008F641E">
      <w:pPr>
        <w:pStyle w:val="Heading2"/>
      </w:pPr>
      <w:bookmarkStart w:id="113" w:name="_Toc114052266"/>
      <w:r>
        <w:t>FDE Data Update</w:t>
      </w:r>
      <w:bookmarkEnd w:id="113"/>
    </w:p>
    <w:p w14:paraId="36163673" w14:textId="77777777" w:rsidR="008F641E" w:rsidRDefault="008F641E" w:rsidP="008F641E">
      <w:pPr>
        <w:rPr>
          <w:rFonts w:cs="Arial"/>
        </w:rPr>
      </w:pPr>
      <w:r w:rsidRPr="00962735">
        <w:rPr>
          <w:rFonts w:cs="Arial"/>
          <w:b/>
        </w:rPr>
        <w:t>Mid-Tier</w:t>
      </w:r>
      <w:r>
        <w:rPr>
          <w:rFonts w:cs="Arial"/>
        </w:rPr>
        <w:t>: Primary only</w:t>
      </w:r>
    </w:p>
    <w:p w14:paraId="0D3398B8" w14:textId="77777777" w:rsidR="008F641E" w:rsidRPr="00962735" w:rsidRDefault="008F641E" w:rsidP="008F641E"/>
    <w:p w14:paraId="0F769480" w14:textId="77777777" w:rsidR="008F641E" w:rsidRDefault="008F641E" w:rsidP="008F641E">
      <w:r w:rsidRPr="001916EE">
        <w:rPr>
          <w:b/>
        </w:rPr>
        <w:t>Purpose</w:t>
      </w:r>
      <w:r>
        <w:t xml:space="preserve">: Multithreads the execution of multiple fact data loads into Granite for data previously extracted and staged using the </w:t>
      </w:r>
      <w:hyperlink w:anchor="_Copy_Fact_Data" w:history="1">
        <w:proofErr w:type="spellStart"/>
        <w:r w:rsidRPr="008F641E">
          <w:rPr>
            <w:rStyle w:val="Hyperlink"/>
          </w:rPr>
          <w:t>CopyFactData</w:t>
        </w:r>
        <w:proofErr w:type="spellEnd"/>
      </w:hyperlink>
      <w:r>
        <w:t xml:space="preserve"> console application.</w:t>
      </w:r>
    </w:p>
    <w:p w14:paraId="532BBB2E" w14:textId="77777777" w:rsidR="008F641E" w:rsidRDefault="008F641E" w:rsidP="008F641E"/>
    <w:p w14:paraId="4FB8B4E4" w14:textId="77777777" w:rsidR="008F641E" w:rsidRPr="00631DAB" w:rsidRDefault="008F641E" w:rsidP="008F641E">
      <w:r w:rsidRPr="001916EE">
        <w:rPr>
          <w:b/>
        </w:rPr>
        <w:t>Usage</w:t>
      </w:r>
      <w:r w:rsidRPr="00631DAB">
        <w:t xml:space="preserve">: </w:t>
      </w:r>
      <w:proofErr w:type="spellStart"/>
      <w:r>
        <w:t>FDEDataUpdate</w:t>
      </w:r>
      <w:proofErr w:type="spellEnd"/>
    </w:p>
    <w:p w14:paraId="7C007F38" w14:textId="77777777" w:rsidR="008F641E" w:rsidRDefault="008F641E" w:rsidP="008F641E"/>
    <w:p w14:paraId="3A1D72DE" w14:textId="77777777" w:rsidR="008F641E" w:rsidRDefault="008F641E" w:rsidP="008F641E">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8F641E" w:rsidRPr="00631DAB" w14:paraId="330A3343" w14:textId="77777777" w:rsidTr="0086044A">
        <w:trPr>
          <w:jc w:val="center"/>
        </w:trPr>
        <w:tc>
          <w:tcPr>
            <w:tcW w:w="0" w:type="auto"/>
            <w:shd w:val="clear" w:color="auto" w:fill="005596" w:themeFill="text2"/>
            <w:vAlign w:val="center"/>
          </w:tcPr>
          <w:p w14:paraId="16CC7B4E" w14:textId="77777777" w:rsidR="008F641E" w:rsidRPr="00631DAB" w:rsidRDefault="008F641E" w:rsidP="0086044A">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DA30BD8" w14:textId="77777777" w:rsidR="008F641E" w:rsidRPr="00631DAB" w:rsidRDefault="008F641E"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F641E" w:rsidRPr="00631DAB" w14:paraId="689A1D31" w14:textId="77777777" w:rsidTr="0086044A">
        <w:trPr>
          <w:jc w:val="center"/>
        </w:trPr>
        <w:tc>
          <w:tcPr>
            <w:tcW w:w="0" w:type="auto"/>
            <w:vAlign w:val="center"/>
          </w:tcPr>
          <w:p w14:paraId="295D6A5B" w14:textId="77777777" w:rsidR="008F641E" w:rsidRPr="00B650A8" w:rsidRDefault="008F641E" w:rsidP="0086044A">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7FC5F6CD" w14:textId="77777777" w:rsidR="008F641E" w:rsidRPr="00631DAB" w:rsidRDefault="008F641E"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7B5ED16A" w14:textId="77777777" w:rsidR="008F641E" w:rsidRDefault="008F641E" w:rsidP="008F641E"/>
    <w:p w14:paraId="7F94CFEE" w14:textId="77777777" w:rsidR="008F641E" w:rsidRPr="0080426D" w:rsidRDefault="008F641E" w:rsidP="008F641E">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F641E" w:rsidRPr="00631DAB" w14:paraId="37D21E6A" w14:textId="77777777" w:rsidTr="0086044A">
        <w:trPr>
          <w:jc w:val="center"/>
        </w:trPr>
        <w:tc>
          <w:tcPr>
            <w:tcW w:w="0" w:type="auto"/>
            <w:shd w:val="clear" w:color="auto" w:fill="005596" w:themeFill="text2"/>
            <w:vAlign w:val="center"/>
          </w:tcPr>
          <w:p w14:paraId="0AF9EA8E" w14:textId="77777777" w:rsidR="008F641E" w:rsidRPr="00631DAB" w:rsidRDefault="008F641E" w:rsidP="0086044A">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0A7FE43" w14:textId="77777777" w:rsidR="008F641E" w:rsidRPr="00631DAB" w:rsidRDefault="008F641E"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F641E" w:rsidRPr="00631DAB" w14:paraId="0458CEAB" w14:textId="77777777" w:rsidTr="0086044A">
        <w:trPr>
          <w:jc w:val="center"/>
        </w:trPr>
        <w:tc>
          <w:tcPr>
            <w:tcW w:w="0" w:type="auto"/>
            <w:vAlign w:val="center"/>
          </w:tcPr>
          <w:p w14:paraId="12E5ACB1" w14:textId="77777777" w:rsidR="008F641E" w:rsidRPr="00631DAB" w:rsidRDefault="008F641E" w:rsidP="0086044A">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01EB029" w14:textId="77777777" w:rsidR="008F641E" w:rsidRPr="00631DAB" w:rsidRDefault="008F641E"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F641E" w:rsidRPr="00631DAB" w14:paraId="77CAAE7C" w14:textId="77777777" w:rsidTr="0086044A">
        <w:trPr>
          <w:jc w:val="center"/>
        </w:trPr>
        <w:tc>
          <w:tcPr>
            <w:tcW w:w="0" w:type="auto"/>
            <w:vAlign w:val="center"/>
          </w:tcPr>
          <w:p w14:paraId="5DFD2B52" w14:textId="77777777" w:rsidR="008F641E" w:rsidRPr="00631DAB" w:rsidRDefault="008F641E" w:rsidP="0086044A">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5473C147" w14:textId="77777777" w:rsidR="008F641E" w:rsidRPr="00631DAB" w:rsidRDefault="008F641E"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3594C841" w14:textId="77777777" w:rsidR="008F641E" w:rsidRDefault="008F641E" w:rsidP="008F641E">
      <w:pPr>
        <w:rPr>
          <w:b/>
        </w:rPr>
      </w:pPr>
    </w:p>
    <w:p w14:paraId="27D32D2C" w14:textId="77777777" w:rsidR="008F641E" w:rsidRDefault="008F641E" w:rsidP="008F641E">
      <w:pPr>
        <w:rPr>
          <w:b/>
        </w:rPr>
      </w:pPr>
      <w:r>
        <w:rPr>
          <w:b/>
        </w:rPr>
        <w:t>Workflow:</w:t>
      </w:r>
    </w:p>
    <w:p w14:paraId="6B78B65E" w14:textId="77777777" w:rsidR="008F641E" w:rsidRPr="009226EF" w:rsidRDefault="00C54B69" w:rsidP="008F641E">
      <w:pPr>
        <w:jc w:val="center"/>
      </w:pPr>
      <w:r>
        <w:rPr>
          <w:noProof/>
        </w:rPr>
        <w:object w:dxaOrig="2996" w:dyaOrig="4584" w14:anchorId="10FF59C4">
          <v:shape id="_x0000_i1035" type="#_x0000_t75" style="width:114.75pt;height:173.25pt" o:ole="">
            <v:imagedata r:id="rId39" o:title=""/>
          </v:shape>
          <o:OLEObject Type="Embed" ProgID="Visio.Drawing.11" ShapeID="_x0000_i1035" DrawAspect="Content" ObjectID="_1724665074" r:id="rId40"/>
        </w:object>
      </w:r>
    </w:p>
    <w:p w14:paraId="487C6B81" w14:textId="77777777" w:rsidR="00A53D7B" w:rsidRPr="00EF3CC6" w:rsidRDefault="00A53D7B">
      <w:pPr>
        <w:jc w:val="left"/>
      </w:pPr>
      <w:bookmarkStart w:id="114" w:name="_FDE_Stage_Fact"/>
      <w:bookmarkEnd w:id="114"/>
      <w:r>
        <w:br w:type="page"/>
      </w:r>
    </w:p>
    <w:p w14:paraId="3EBFA777" w14:textId="3DF3AE8F" w:rsidR="00991FCE" w:rsidRDefault="00991FCE" w:rsidP="00991FCE">
      <w:pPr>
        <w:pStyle w:val="Heading2"/>
      </w:pPr>
      <w:bookmarkStart w:id="115" w:name="_Toc114052267"/>
      <w:r>
        <w:lastRenderedPageBreak/>
        <w:t>FDE Stage Fact Data</w:t>
      </w:r>
      <w:bookmarkEnd w:id="115"/>
    </w:p>
    <w:p w14:paraId="5988623C" w14:textId="77777777" w:rsidR="00991FCE" w:rsidRDefault="00991FCE" w:rsidP="00991FCE">
      <w:pPr>
        <w:rPr>
          <w:rFonts w:cs="Arial"/>
        </w:rPr>
      </w:pPr>
      <w:r w:rsidRPr="00962735">
        <w:rPr>
          <w:rFonts w:cs="Arial"/>
          <w:b/>
        </w:rPr>
        <w:t>Mid-Tier</w:t>
      </w:r>
      <w:r>
        <w:rPr>
          <w:rFonts w:cs="Arial"/>
        </w:rPr>
        <w:t>: Primary only</w:t>
      </w:r>
    </w:p>
    <w:p w14:paraId="602D881D" w14:textId="77777777" w:rsidR="00991FCE" w:rsidRPr="00962735" w:rsidRDefault="00991FCE" w:rsidP="00991FCE"/>
    <w:p w14:paraId="4DCBA517" w14:textId="77777777" w:rsidR="00991FCE" w:rsidRDefault="00991FCE" w:rsidP="00991FCE">
      <w:r w:rsidRPr="001916EE">
        <w:rPr>
          <w:b/>
        </w:rPr>
        <w:t>Purpose</w:t>
      </w:r>
      <w:r>
        <w:t xml:space="preserve">: Multithreads the execution of multiple FDE </w:t>
      </w:r>
      <w:r w:rsidR="008F641E">
        <w:t>extracts and input source table</w:t>
      </w:r>
      <w:r>
        <w:t xml:space="preserve"> loads.</w:t>
      </w:r>
    </w:p>
    <w:p w14:paraId="1889340E" w14:textId="77777777" w:rsidR="00991FCE" w:rsidRDefault="00991FCE" w:rsidP="00991FCE"/>
    <w:p w14:paraId="629EC89D" w14:textId="77777777" w:rsidR="00991FCE" w:rsidRPr="00631DAB" w:rsidRDefault="00991FCE" w:rsidP="00991FCE">
      <w:r w:rsidRPr="001916EE">
        <w:rPr>
          <w:b/>
        </w:rPr>
        <w:t>Usage</w:t>
      </w:r>
      <w:r w:rsidRPr="00631DAB">
        <w:t xml:space="preserve">: </w:t>
      </w:r>
      <w:proofErr w:type="spellStart"/>
      <w:r>
        <w:t>FDEStageFactData</w:t>
      </w:r>
      <w:proofErr w:type="spellEnd"/>
    </w:p>
    <w:p w14:paraId="00830C7A" w14:textId="77777777" w:rsidR="00991FCE" w:rsidRDefault="00991FCE" w:rsidP="00991FCE"/>
    <w:p w14:paraId="3E8244D7" w14:textId="77777777" w:rsidR="00991FCE" w:rsidRDefault="00991FCE" w:rsidP="00991FCE">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91FCE" w:rsidRPr="00631DAB" w14:paraId="0FC0DB80" w14:textId="77777777" w:rsidTr="00B16EA2">
        <w:trPr>
          <w:jc w:val="center"/>
        </w:trPr>
        <w:tc>
          <w:tcPr>
            <w:tcW w:w="0" w:type="auto"/>
            <w:shd w:val="clear" w:color="auto" w:fill="005596" w:themeFill="text2"/>
            <w:vAlign w:val="center"/>
          </w:tcPr>
          <w:p w14:paraId="2697BF81" w14:textId="77777777" w:rsidR="00991FCE" w:rsidRPr="00631DAB" w:rsidRDefault="00991FCE" w:rsidP="00B16EA2">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69A7D2D" w14:textId="77777777" w:rsidR="00991FCE" w:rsidRPr="00631DAB" w:rsidRDefault="00991FCE" w:rsidP="00B16EA2">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91FCE" w:rsidRPr="00631DAB" w14:paraId="2D7E2BB3" w14:textId="77777777" w:rsidTr="00B16EA2">
        <w:trPr>
          <w:jc w:val="center"/>
        </w:trPr>
        <w:tc>
          <w:tcPr>
            <w:tcW w:w="0" w:type="auto"/>
            <w:vAlign w:val="center"/>
          </w:tcPr>
          <w:p w14:paraId="74B18128" w14:textId="77777777" w:rsidR="00991FCE" w:rsidRPr="00B650A8" w:rsidRDefault="00991FCE" w:rsidP="00B16EA2">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58B4DC8E" w14:textId="77777777" w:rsidR="00991FCE" w:rsidRPr="00631DAB" w:rsidRDefault="00991FCE" w:rsidP="00B16EA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C5F2C05" w14:textId="77777777" w:rsidR="00991FCE" w:rsidRDefault="00991FCE" w:rsidP="00991FCE"/>
    <w:p w14:paraId="4A28AC49" w14:textId="77777777" w:rsidR="00991FCE" w:rsidRPr="0080426D" w:rsidRDefault="00991FCE" w:rsidP="00991FCE">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91FCE" w:rsidRPr="00631DAB" w14:paraId="1B62051F" w14:textId="77777777" w:rsidTr="00B16EA2">
        <w:trPr>
          <w:jc w:val="center"/>
        </w:trPr>
        <w:tc>
          <w:tcPr>
            <w:tcW w:w="0" w:type="auto"/>
            <w:shd w:val="clear" w:color="auto" w:fill="005596" w:themeFill="text2"/>
            <w:vAlign w:val="center"/>
          </w:tcPr>
          <w:p w14:paraId="156638A6" w14:textId="77777777" w:rsidR="00991FCE" w:rsidRPr="00631DAB" w:rsidRDefault="00991FCE" w:rsidP="00B16EA2">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D9800C4" w14:textId="77777777" w:rsidR="00991FCE" w:rsidRPr="00631DAB" w:rsidRDefault="00991FCE" w:rsidP="00B16EA2">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91FCE" w:rsidRPr="00631DAB" w14:paraId="3624D44C" w14:textId="77777777" w:rsidTr="00B16EA2">
        <w:trPr>
          <w:jc w:val="center"/>
        </w:trPr>
        <w:tc>
          <w:tcPr>
            <w:tcW w:w="0" w:type="auto"/>
            <w:vAlign w:val="center"/>
          </w:tcPr>
          <w:p w14:paraId="1A6B264B" w14:textId="77777777" w:rsidR="00991FCE" w:rsidRPr="00631DAB" w:rsidRDefault="00991FCE" w:rsidP="00B16EA2">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BA8CF49" w14:textId="77777777" w:rsidR="00991FCE" w:rsidRPr="00631DAB" w:rsidRDefault="00991FCE" w:rsidP="00B16EA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91FCE" w:rsidRPr="00631DAB" w14:paraId="5E4E5F48" w14:textId="77777777" w:rsidTr="00B16EA2">
        <w:trPr>
          <w:jc w:val="center"/>
        </w:trPr>
        <w:tc>
          <w:tcPr>
            <w:tcW w:w="0" w:type="auto"/>
            <w:vAlign w:val="center"/>
          </w:tcPr>
          <w:p w14:paraId="3DF14AF7" w14:textId="77777777" w:rsidR="00991FCE" w:rsidRPr="00631DAB" w:rsidRDefault="00991FCE" w:rsidP="00B16EA2">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6CD5BA06" w14:textId="77777777" w:rsidR="00991FCE" w:rsidRPr="00631DAB" w:rsidRDefault="00991FCE" w:rsidP="00B16EA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7FAA2498" w14:textId="77777777" w:rsidR="00991FCE" w:rsidRDefault="00991FCE" w:rsidP="00991FCE">
      <w:pPr>
        <w:rPr>
          <w:b/>
        </w:rPr>
      </w:pPr>
    </w:p>
    <w:p w14:paraId="3D4ADA73" w14:textId="77777777" w:rsidR="00991FCE" w:rsidRPr="009226EF" w:rsidRDefault="00991FCE" w:rsidP="00991FCE">
      <w:r>
        <w:rPr>
          <w:b/>
        </w:rPr>
        <w:t>Workflow:</w:t>
      </w:r>
    </w:p>
    <w:p w14:paraId="7BAB31BC" w14:textId="77777777" w:rsidR="00991FCE" w:rsidRDefault="00C54B69" w:rsidP="00991FCE">
      <w:pPr>
        <w:pStyle w:val="JDAnormal"/>
        <w:jc w:val="center"/>
        <w:rPr>
          <w:rFonts w:ascii="Arial" w:hAnsi="Arial" w:cs="Arial"/>
          <w:sz w:val="20"/>
          <w:szCs w:val="20"/>
        </w:rPr>
      </w:pPr>
      <w:r>
        <w:rPr>
          <w:noProof/>
        </w:rPr>
        <w:object w:dxaOrig="4165" w:dyaOrig="4584" w14:anchorId="69C464A5">
          <v:shape id="_x0000_i1036" type="#_x0000_t75" style="width:158.25pt;height:173.25pt" o:ole="">
            <v:imagedata r:id="rId41" o:title=""/>
          </v:shape>
          <o:OLEObject Type="Embed" ProgID="Visio.Drawing.11" ShapeID="_x0000_i1036" DrawAspect="Content" ObjectID="_1724665075" r:id="rId42"/>
        </w:object>
      </w:r>
    </w:p>
    <w:p w14:paraId="719FEFD5" w14:textId="77777777" w:rsidR="00991FCE" w:rsidRDefault="00991FCE" w:rsidP="00991FCE">
      <w:r>
        <w:br w:type="page"/>
      </w:r>
    </w:p>
    <w:p w14:paraId="1FC0A602" w14:textId="77777777" w:rsidR="00D62C07" w:rsidRDefault="00D62C07" w:rsidP="00D62C07">
      <w:pPr>
        <w:pStyle w:val="Heading2"/>
      </w:pPr>
      <w:bookmarkStart w:id="116" w:name="_Toc114052268"/>
      <w:r>
        <w:lastRenderedPageBreak/>
        <w:t>F</w:t>
      </w:r>
      <w:r w:rsidR="005A6F26">
        <w:t>oundation Actuals Data Update</w:t>
      </w:r>
      <w:bookmarkEnd w:id="116"/>
    </w:p>
    <w:p w14:paraId="3CAD564C" w14:textId="77777777" w:rsidR="00962735" w:rsidRDefault="00962735" w:rsidP="00962735">
      <w:pPr>
        <w:rPr>
          <w:rFonts w:cs="Arial"/>
        </w:rPr>
      </w:pPr>
      <w:r w:rsidRPr="00962735">
        <w:rPr>
          <w:rFonts w:cs="Arial"/>
          <w:b/>
        </w:rPr>
        <w:t>Mid-Tier</w:t>
      </w:r>
      <w:r>
        <w:rPr>
          <w:rFonts w:cs="Arial"/>
        </w:rPr>
        <w:t>: Primary only</w:t>
      </w:r>
    </w:p>
    <w:p w14:paraId="60D46498" w14:textId="77777777" w:rsidR="00962735" w:rsidRPr="00962735" w:rsidRDefault="00962735" w:rsidP="00962735"/>
    <w:p w14:paraId="4F2403E5" w14:textId="77777777" w:rsidR="009226EF" w:rsidRDefault="009226EF" w:rsidP="009226EF">
      <w:r w:rsidRPr="001916EE">
        <w:rPr>
          <w:b/>
        </w:rPr>
        <w:t>Purpose</w:t>
      </w:r>
      <w:r>
        <w:t>: Multithreads the execution of multiple fact data loads into Granite for Actuals FTFs</w:t>
      </w:r>
      <w:r w:rsidR="00AE7513">
        <w:t>.</w:t>
      </w:r>
    </w:p>
    <w:p w14:paraId="33B63884" w14:textId="77777777" w:rsidR="009226EF" w:rsidRDefault="009226EF" w:rsidP="009226EF"/>
    <w:p w14:paraId="70A2EF00" w14:textId="77777777" w:rsidR="009226EF" w:rsidRPr="00631DAB" w:rsidRDefault="009226EF" w:rsidP="009226EF">
      <w:r w:rsidRPr="001916EE">
        <w:rPr>
          <w:b/>
        </w:rPr>
        <w:t>Usage</w:t>
      </w:r>
      <w:r w:rsidRPr="00631DAB">
        <w:t xml:space="preserve">: </w:t>
      </w:r>
      <w:proofErr w:type="spellStart"/>
      <w:r>
        <w:t>FoundationActualsDataUpdate</w:t>
      </w:r>
      <w:proofErr w:type="spellEnd"/>
    </w:p>
    <w:p w14:paraId="35B7C50B" w14:textId="77777777" w:rsidR="009226EF" w:rsidRDefault="009226EF" w:rsidP="009226EF"/>
    <w:p w14:paraId="660EFC27" w14:textId="77777777" w:rsidR="009226EF" w:rsidRDefault="009226EF" w:rsidP="009226E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226EF" w:rsidRPr="00631DAB" w14:paraId="73BB47D0" w14:textId="77777777" w:rsidTr="00A22393">
        <w:trPr>
          <w:jc w:val="center"/>
        </w:trPr>
        <w:tc>
          <w:tcPr>
            <w:tcW w:w="0" w:type="auto"/>
            <w:shd w:val="clear" w:color="auto" w:fill="005596" w:themeFill="text2"/>
            <w:vAlign w:val="center"/>
          </w:tcPr>
          <w:p w14:paraId="67EC571B" w14:textId="77777777" w:rsidR="009226EF" w:rsidRPr="00631DAB" w:rsidRDefault="009226EF"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0D69912" w14:textId="77777777" w:rsidR="009226EF" w:rsidRPr="00631DAB" w:rsidRDefault="009226E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226EF" w:rsidRPr="00631DAB" w14:paraId="75CB4275" w14:textId="77777777" w:rsidTr="00A22393">
        <w:trPr>
          <w:jc w:val="center"/>
        </w:trPr>
        <w:tc>
          <w:tcPr>
            <w:tcW w:w="0" w:type="auto"/>
            <w:vAlign w:val="center"/>
          </w:tcPr>
          <w:p w14:paraId="72BEF590" w14:textId="77777777" w:rsidR="009226EF" w:rsidRPr="00B650A8" w:rsidRDefault="009226EF"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22DF9105"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1C173F3" w14:textId="77777777" w:rsidR="009226EF" w:rsidRDefault="009226EF" w:rsidP="009226EF"/>
    <w:p w14:paraId="4589E50E" w14:textId="77777777" w:rsidR="009226EF" w:rsidRPr="0080426D" w:rsidRDefault="009226EF" w:rsidP="009226E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226EF" w:rsidRPr="00631DAB" w14:paraId="10D9BC2F" w14:textId="77777777" w:rsidTr="00A22393">
        <w:trPr>
          <w:jc w:val="center"/>
        </w:trPr>
        <w:tc>
          <w:tcPr>
            <w:tcW w:w="0" w:type="auto"/>
            <w:shd w:val="clear" w:color="auto" w:fill="005596" w:themeFill="text2"/>
            <w:vAlign w:val="center"/>
          </w:tcPr>
          <w:p w14:paraId="56251144" w14:textId="77777777" w:rsidR="009226EF" w:rsidRPr="00631DAB" w:rsidRDefault="009226EF"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7144CF8" w14:textId="77777777" w:rsidR="009226EF" w:rsidRPr="00631DAB" w:rsidRDefault="009226E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226EF" w:rsidRPr="00631DAB" w14:paraId="10BF2FB7" w14:textId="77777777" w:rsidTr="00A22393">
        <w:trPr>
          <w:jc w:val="center"/>
        </w:trPr>
        <w:tc>
          <w:tcPr>
            <w:tcW w:w="0" w:type="auto"/>
            <w:vAlign w:val="center"/>
          </w:tcPr>
          <w:p w14:paraId="0C1514BE" w14:textId="77777777" w:rsidR="009226EF" w:rsidRPr="00631DAB" w:rsidRDefault="009226EF"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FC9834F"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226EF" w:rsidRPr="00631DAB" w14:paraId="6FBFD0D0" w14:textId="77777777" w:rsidTr="00A22393">
        <w:trPr>
          <w:jc w:val="center"/>
        </w:trPr>
        <w:tc>
          <w:tcPr>
            <w:tcW w:w="0" w:type="auto"/>
            <w:vAlign w:val="center"/>
          </w:tcPr>
          <w:p w14:paraId="119633EF" w14:textId="77777777" w:rsidR="009226EF" w:rsidRPr="00631DAB" w:rsidRDefault="009226EF"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4A5310FF"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2CBAB506" w14:textId="77777777" w:rsidR="008657C0" w:rsidRDefault="008657C0" w:rsidP="008657C0">
      <w:pPr>
        <w:rPr>
          <w:b/>
        </w:rPr>
      </w:pPr>
    </w:p>
    <w:p w14:paraId="11BF6B98" w14:textId="77777777" w:rsidR="009226EF" w:rsidRPr="009226EF" w:rsidRDefault="008D147B" w:rsidP="009226EF">
      <w:r>
        <w:rPr>
          <w:b/>
        </w:rPr>
        <w:t>Workflow:</w:t>
      </w:r>
    </w:p>
    <w:p w14:paraId="778F5379" w14:textId="0F17CF5E" w:rsidR="00D62C07" w:rsidRDefault="007B0F29" w:rsidP="00BB1638">
      <w:pPr>
        <w:pStyle w:val="JDAnormal"/>
        <w:jc w:val="center"/>
        <w:rPr>
          <w:rFonts w:ascii="Arial" w:hAnsi="Arial" w:cs="Arial"/>
          <w:sz w:val="20"/>
          <w:szCs w:val="20"/>
        </w:rPr>
      </w:pPr>
      <w:r>
        <w:rPr>
          <w:noProof/>
        </w:rPr>
        <w:object w:dxaOrig="8446" w:dyaOrig="5911" w14:anchorId="48B4AC45">
          <v:shape id="_x0000_i1037" type="#_x0000_t75" style="width:316.5pt;height:223.5pt" o:ole="">
            <v:imagedata r:id="rId43" o:title=""/>
          </v:shape>
          <o:OLEObject Type="Embed" ProgID="Visio.Drawing.11" ShapeID="_x0000_i1037" DrawAspect="Content" ObjectID="_1724665076" r:id="rId44"/>
        </w:object>
      </w:r>
    </w:p>
    <w:p w14:paraId="50823E12" w14:textId="77777777" w:rsidR="00BB1638" w:rsidRDefault="00BB1638" w:rsidP="00BB2F9B">
      <w:r>
        <w:br w:type="page"/>
      </w:r>
    </w:p>
    <w:p w14:paraId="2F940EC8" w14:textId="77777777" w:rsidR="00D62C07" w:rsidRDefault="00D62C07" w:rsidP="00D62C07">
      <w:pPr>
        <w:pStyle w:val="Heading2"/>
      </w:pPr>
      <w:bookmarkStart w:id="117" w:name="_Foundation_Plan_Data"/>
      <w:bookmarkStart w:id="118" w:name="_Toc114052269"/>
      <w:bookmarkEnd w:id="117"/>
      <w:r>
        <w:lastRenderedPageBreak/>
        <w:t>Foundation</w:t>
      </w:r>
      <w:r w:rsidR="005A6F26">
        <w:t xml:space="preserve"> </w:t>
      </w:r>
      <w:r>
        <w:t>Plan</w:t>
      </w:r>
      <w:r w:rsidR="005A6F26">
        <w:t xml:space="preserve"> </w:t>
      </w:r>
      <w:r>
        <w:t>Data</w:t>
      </w:r>
      <w:r w:rsidR="005A6F26">
        <w:t xml:space="preserve"> Update</w:t>
      </w:r>
      <w:bookmarkEnd w:id="118"/>
    </w:p>
    <w:p w14:paraId="5E07EB1E" w14:textId="77777777" w:rsidR="00962735" w:rsidRDefault="00962735" w:rsidP="00962735">
      <w:pPr>
        <w:rPr>
          <w:rFonts w:cs="Arial"/>
        </w:rPr>
      </w:pPr>
      <w:r w:rsidRPr="00962735">
        <w:rPr>
          <w:rFonts w:cs="Arial"/>
          <w:b/>
        </w:rPr>
        <w:t>Mid-Tier</w:t>
      </w:r>
      <w:r>
        <w:rPr>
          <w:rFonts w:cs="Arial"/>
        </w:rPr>
        <w:t>: Primary only</w:t>
      </w:r>
    </w:p>
    <w:p w14:paraId="70D3BD48" w14:textId="77777777" w:rsidR="00962735" w:rsidRPr="00962735" w:rsidRDefault="00962735" w:rsidP="00962735"/>
    <w:p w14:paraId="061155C4" w14:textId="77777777" w:rsidR="009226EF" w:rsidRDefault="009226EF" w:rsidP="009226EF">
      <w:r w:rsidRPr="001916EE">
        <w:rPr>
          <w:b/>
        </w:rPr>
        <w:t>Purpose</w:t>
      </w:r>
      <w:r>
        <w:t xml:space="preserve">: Multithreads the execution of multiple fact data loads </w:t>
      </w:r>
      <w:r w:rsidR="00DE561B">
        <w:t>into Granite for User Plan FTFs</w:t>
      </w:r>
      <w:r w:rsidR="00AE7513">
        <w:t>.</w:t>
      </w:r>
    </w:p>
    <w:p w14:paraId="6213F52D" w14:textId="77777777" w:rsidR="009226EF" w:rsidRDefault="009226EF" w:rsidP="009226EF"/>
    <w:p w14:paraId="32B1A94C" w14:textId="77777777" w:rsidR="009226EF" w:rsidRPr="00631DAB" w:rsidRDefault="009226EF" w:rsidP="009226EF">
      <w:r w:rsidRPr="001916EE">
        <w:rPr>
          <w:b/>
        </w:rPr>
        <w:t>Usage</w:t>
      </w:r>
      <w:r w:rsidRPr="00631DAB">
        <w:t xml:space="preserve">: </w:t>
      </w:r>
      <w:proofErr w:type="spellStart"/>
      <w:r>
        <w:t>FoundationPlanDataUpdate</w:t>
      </w:r>
      <w:proofErr w:type="spellEnd"/>
    </w:p>
    <w:p w14:paraId="64B89C4D" w14:textId="77777777" w:rsidR="009226EF" w:rsidRDefault="009226EF" w:rsidP="009226EF"/>
    <w:p w14:paraId="1951320E" w14:textId="77777777" w:rsidR="009226EF" w:rsidRDefault="009226EF" w:rsidP="009226E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226EF" w:rsidRPr="00631DAB" w14:paraId="54C83753" w14:textId="77777777" w:rsidTr="00A22393">
        <w:trPr>
          <w:jc w:val="center"/>
        </w:trPr>
        <w:tc>
          <w:tcPr>
            <w:tcW w:w="0" w:type="auto"/>
            <w:shd w:val="clear" w:color="auto" w:fill="005596" w:themeFill="text2"/>
            <w:vAlign w:val="center"/>
          </w:tcPr>
          <w:p w14:paraId="5AFA1522" w14:textId="77777777" w:rsidR="009226EF" w:rsidRPr="00631DAB" w:rsidRDefault="009226EF"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7098F38" w14:textId="77777777" w:rsidR="009226EF" w:rsidRPr="00631DAB" w:rsidRDefault="009226E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226EF" w:rsidRPr="00631DAB" w14:paraId="30B19A25" w14:textId="77777777" w:rsidTr="00A22393">
        <w:trPr>
          <w:jc w:val="center"/>
        </w:trPr>
        <w:tc>
          <w:tcPr>
            <w:tcW w:w="0" w:type="auto"/>
            <w:vAlign w:val="center"/>
          </w:tcPr>
          <w:p w14:paraId="1FFF5F25" w14:textId="77777777" w:rsidR="009226EF" w:rsidRPr="00B650A8" w:rsidRDefault="009226EF"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22F1C8D0"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28735B54" w14:textId="77777777" w:rsidR="009226EF" w:rsidRDefault="009226EF" w:rsidP="009226EF"/>
    <w:p w14:paraId="6C836FD8" w14:textId="77777777" w:rsidR="009226EF" w:rsidRPr="0080426D" w:rsidRDefault="009226EF" w:rsidP="009226E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DA2F6E" w:rsidRPr="00631DAB" w14:paraId="418CD647" w14:textId="77777777" w:rsidTr="000E26E7">
        <w:trPr>
          <w:jc w:val="center"/>
        </w:trPr>
        <w:tc>
          <w:tcPr>
            <w:tcW w:w="0" w:type="auto"/>
            <w:shd w:val="clear" w:color="auto" w:fill="005596" w:themeFill="text2"/>
            <w:vAlign w:val="center"/>
          </w:tcPr>
          <w:p w14:paraId="09669281" w14:textId="77777777" w:rsidR="00DA2F6E" w:rsidRPr="00631DAB" w:rsidRDefault="00DA2F6E"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F0F1B08" w14:textId="77777777" w:rsidR="00DA2F6E" w:rsidRPr="00631DAB" w:rsidRDefault="00DA2F6E"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DA2F6E" w:rsidRPr="00631DAB" w14:paraId="4B44DF87" w14:textId="77777777" w:rsidTr="000E26E7">
        <w:trPr>
          <w:jc w:val="center"/>
        </w:trPr>
        <w:tc>
          <w:tcPr>
            <w:tcW w:w="0" w:type="auto"/>
            <w:vAlign w:val="center"/>
          </w:tcPr>
          <w:p w14:paraId="53052980" w14:textId="77777777" w:rsidR="00DA2F6E" w:rsidRPr="00631DAB" w:rsidRDefault="00DA2F6E"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815E6D3" w14:textId="77777777" w:rsidR="00DA2F6E" w:rsidRPr="00631DAB" w:rsidRDefault="00DA2F6E"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DA2F6E" w:rsidRPr="00631DAB" w14:paraId="4A6FE29F" w14:textId="77777777" w:rsidTr="000E26E7">
        <w:trPr>
          <w:jc w:val="center"/>
        </w:trPr>
        <w:tc>
          <w:tcPr>
            <w:tcW w:w="0" w:type="auto"/>
            <w:vAlign w:val="center"/>
          </w:tcPr>
          <w:p w14:paraId="2C4024B2" w14:textId="77777777" w:rsidR="00DA2F6E" w:rsidRPr="00631DAB" w:rsidRDefault="00DA2F6E" w:rsidP="000E26E7">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33CC94A9" w14:textId="77777777" w:rsidR="00DA2F6E" w:rsidRPr="00631DAB" w:rsidRDefault="00DA2F6E"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4155D5B0" w14:textId="77777777" w:rsidR="008657C0" w:rsidRDefault="008657C0" w:rsidP="008657C0">
      <w:pPr>
        <w:rPr>
          <w:b/>
        </w:rPr>
      </w:pPr>
    </w:p>
    <w:p w14:paraId="14F3984F" w14:textId="77777777" w:rsidR="009226EF" w:rsidRPr="009226EF" w:rsidRDefault="008D147B" w:rsidP="009226EF">
      <w:r>
        <w:rPr>
          <w:b/>
        </w:rPr>
        <w:t>Workflow:</w:t>
      </w:r>
    </w:p>
    <w:p w14:paraId="6026BA3B" w14:textId="60405A22" w:rsidR="00D62C07" w:rsidRDefault="00C54B69" w:rsidP="00CB5963">
      <w:pPr>
        <w:pStyle w:val="JDAnormal"/>
        <w:jc w:val="center"/>
        <w:rPr>
          <w:rFonts w:ascii="Arial" w:hAnsi="Arial" w:cs="Arial"/>
          <w:sz w:val="20"/>
          <w:szCs w:val="20"/>
        </w:rPr>
      </w:pPr>
      <w:r>
        <w:rPr>
          <w:noProof/>
        </w:rPr>
        <w:object w:dxaOrig="2996" w:dyaOrig="4584" w14:anchorId="29236298">
          <v:shape id="_x0000_i1038" type="#_x0000_t75" style="width:114.75pt;height:173.25pt" o:ole="">
            <v:imagedata r:id="rId39" o:title=""/>
          </v:shape>
          <o:OLEObject Type="Embed" ProgID="Visio.Drawing.11" ShapeID="_x0000_i1038" DrawAspect="Content" ObjectID="_1724665077" r:id="rId45"/>
        </w:object>
      </w:r>
    </w:p>
    <w:p w14:paraId="48C357BA" w14:textId="77777777" w:rsidR="00CB5963" w:rsidRDefault="00CB5963" w:rsidP="00BB2F9B">
      <w:r>
        <w:br w:type="page"/>
      </w:r>
    </w:p>
    <w:p w14:paraId="0E589F2A" w14:textId="44FFC491" w:rsidR="00375BCE" w:rsidRDefault="00375BCE" w:rsidP="00375BCE">
      <w:pPr>
        <w:pStyle w:val="Heading2"/>
      </w:pPr>
      <w:bookmarkStart w:id="119" w:name="_Foundation_Set_Time"/>
      <w:bookmarkStart w:id="120" w:name="_Toc114052270"/>
      <w:bookmarkEnd w:id="119"/>
      <w:r>
        <w:lastRenderedPageBreak/>
        <w:t>Foundation Purge Aged Data</w:t>
      </w:r>
      <w:bookmarkEnd w:id="120"/>
    </w:p>
    <w:p w14:paraId="78DED3A3" w14:textId="77777777" w:rsidR="00375BCE" w:rsidRDefault="00375BCE" w:rsidP="00375BCE">
      <w:pPr>
        <w:rPr>
          <w:rFonts w:cs="Arial"/>
        </w:rPr>
      </w:pPr>
      <w:r w:rsidRPr="00962735">
        <w:rPr>
          <w:rFonts w:cs="Arial"/>
          <w:b/>
        </w:rPr>
        <w:t>Mid-Tier</w:t>
      </w:r>
      <w:r>
        <w:rPr>
          <w:rFonts w:cs="Arial"/>
        </w:rPr>
        <w:t>: Primary only</w:t>
      </w:r>
    </w:p>
    <w:p w14:paraId="176A1C10" w14:textId="77777777" w:rsidR="00375BCE" w:rsidRPr="00962735" w:rsidRDefault="00375BCE" w:rsidP="00375BCE"/>
    <w:p w14:paraId="5CC3516D" w14:textId="183DCBE1" w:rsidR="00375BCE" w:rsidRDefault="00375BCE" w:rsidP="00375BCE">
      <w:r w:rsidRPr="001916EE">
        <w:rPr>
          <w:b/>
        </w:rPr>
        <w:t>Purpose</w:t>
      </w:r>
      <w:r>
        <w:t xml:space="preserve">: </w:t>
      </w:r>
      <w:r w:rsidRPr="00375BCE">
        <w:t>Purges aged data from Foundation.</w:t>
      </w:r>
    </w:p>
    <w:p w14:paraId="4C17A49A" w14:textId="77777777" w:rsidR="00375BCE" w:rsidRDefault="00375BCE" w:rsidP="00375BCE"/>
    <w:p w14:paraId="42129843" w14:textId="7A207E32" w:rsidR="00375BCE" w:rsidRPr="00631DAB" w:rsidRDefault="00375BCE" w:rsidP="00375BCE">
      <w:r w:rsidRPr="001916EE">
        <w:rPr>
          <w:b/>
        </w:rPr>
        <w:t>Usage</w:t>
      </w:r>
      <w:r w:rsidRPr="00631DAB">
        <w:t xml:space="preserve">: </w:t>
      </w:r>
      <w:proofErr w:type="spellStart"/>
      <w:r>
        <w:t>FoundationPurgeAgedData</w:t>
      </w:r>
      <w:proofErr w:type="spellEnd"/>
    </w:p>
    <w:p w14:paraId="5E6826E4" w14:textId="77777777" w:rsidR="00375BCE" w:rsidRDefault="00375BCE" w:rsidP="00375BCE"/>
    <w:p w14:paraId="5CA8EFE3" w14:textId="77777777" w:rsidR="00375BCE" w:rsidRDefault="00375BCE" w:rsidP="00375BCE">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375BCE" w:rsidRPr="00DB31D1" w14:paraId="37422005" w14:textId="77777777" w:rsidTr="00D31C48">
        <w:trPr>
          <w:jc w:val="center"/>
        </w:trPr>
        <w:tc>
          <w:tcPr>
            <w:tcW w:w="0" w:type="auto"/>
            <w:shd w:val="clear" w:color="auto" w:fill="005596" w:themeFill="text2"/>
            <w:vAlign w:val="center"/>
          </w:tcPr>
          <w:p w14:paraId="5807C95B" w14:textId="77777777" w:rsidR="00375BCE" w:rsidRPr="00DB31D1" w:rsidRDefault="00375BCE" w:rsidP="00D31C48">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DC4857F" w14:textId="77777777" w:rsidR="00375BCE" w:rsidRPr="00DB31D1" w:rsidRDefault="00375BCE" w:rsidP="00D31C48">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375BCE" w:rsidRPr="00DB31D1" w14:paraId="1BEE4730" w14:textId="77777777" w:rsidTr="00D31C48">
        <w:trPr>
          <w:jc w:val="center"/>
        </w:trPr>
        <w:tc>
          <w:tcPr>
            <w:tcW w:w="0" w:type="auto"/>
            <w:vAlign w:val="center"/>
          </w:tcPr>
          <w:p w14:paraId="7ED33335" w14:textId="77777777" w:rsidR="00375BCE" w:rsidRPr="00DB31D1" w:rsidRDefault="00375BCE" w:rsidP="00D31C48">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07607ED4" w14:textId="77777777" w:rsidR="00375BCE" w:rsidRPr="00DB31D1" w:rsidRDefault="00375BCE"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F2DAA72" w14:textId="77777777" w:rsidR="00375BCE" w:rsidRDefault="00375BCE" w:rsidP="00375BCE"/>
    <w:p w14:paraId="35F09F1F" w14:textId="77777777" w:rsidR="00375BCE" w:rsidRPr="0080426D" w:rsidRDefault="00375BCE" w:rsidP="00375BCE">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375BCE" w:rsidRPr="00631DAB" w14:paraId="74CAA8DF" w14:textId="77777777" w:rsidTr="00D31C48">
        <w:trPr>
          <w:jc w:val="center"/>
        </w:trPr>
        <w:tc>
          <w:tcPr>
            <w:tcW w:w="0" w:type="auto"/>
            <w:shd w:val="clear" w:color="auto" w:fill="005596" w:themeFill="text2"/>
            <w:vAlign w:val="center"/>
          </w:tcPr>
          <w:p w14:paraId="6B153B94" w14:textId="77777777" w:rsidR="00375BCE" w:rsidRPr="00631DAB" w:rsidRDefault="00375BCE"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89B9C5F" w14:textId="77777777" w:rsidR="00375BCE" w:rsidRPr="00631DAB" w:rsidRDefault="00375BCE"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75BCE" w:rsidRPr="00631DAB" w14:paraId="0CD2922A" w14:textId="77777777" w:rsidTr="00D31C48">
        <w:trPr>
          <w:jc w:val="center"/>
        </w:trPr>
        <w:tc>
          <w:tcPr>
            <w:tcW w:w="0" w:type="auto"/>
            <w:vAlign w:val="center"/>
          </w:tcPr>
          <w:p w14:paraId="1DBD7457" w14:textId="77777777" w:rsidR="00375BCE" w:rsidRPr="00631DAB" w:rsidRDefault="00375BCE" w:rsidP="00D31C48">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824F4DE" w14:textId="77777777" w:rsidR="00375BCE" w:rsidRPr="00631DAB" w:rsidRDefault="00375BCE"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375BCE" w:rsidRPr="00631DAB" w14:paraId="17FD9D43" w14:textId="77777777" w:rsidTr="00D31C48">
        <w:trPr>
          <w:jc w:val="center"/>
        </w:trPr>
        <w:tc>
          <w:tcPr>
            <w:tcW w:w="0" w:type="auto"/>
            <w:vAlign w:val="center"/>
          </w:tcPr>
          <w:p w14:paraId="053DFA80" w14:textId="77777777" w:rsidR="00375BCE" w:rsidRPr="00631DAB" w:rsidRDefault="00375BCE" w:rsidP="00D31C48">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35BFBE8B" w14:textId="77777777" w:rsidR="00375BCE" w:rsidRPr="00631DAB" w:rsidRDefault="00375BCE"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7786C0BE" w14:textId="77777777" w:rsidR="00375BCE" w:rsidRDefault="00375BCE" w:rsidP="00375BCE">
      <w:pPr>
        <w:rPr>
          <w:b/>
        </w:rPr>
      </w:pPr>
    </w:p>
    <w:p w14:paraId="079D3C14" w14:textId="77777777" w:rsidR="00375BCE" w:rsidRDefault="00375BCE" w:rsidP="00375BCE">
      <w:pPr>
        <w:rPr>
          <w:b/>
        </w:rPr>
      </w:pPr>
      <w:r>
        <w:rPr>
          <w:b/>
        </w:rPr>
        <w:t>Server Command Lines:</w:t>
      </w:r>
    </w:p>
    <w:p w14:paraId="0FAD1400" w14:textId="1AD7105D" w:rsidR="00375BCE" w:rsidRDefault="000D2C14" w:rsidP="00375BCE">
      <w:hyperlink w:anchor="_Foundation_Data_Remove" w:history="1">
        <w:proofErr w:type="spellStart"/>
        <w:proofErr w:type="gramStart"/>
        <w:r w:rsidR="00375BCE" w:rsidRPr="00375BCE">
          <w:rPr>
            <w:rStyle w:val="Hyperlink"/>
          </w:rPr>
          <w:t>pkbfdatrm</w:t>
        </w:r>
        <w:proofErr w:type="spellEnd"/>
        <w:proofErr w:type="gramEnd"/>
      </w:hyperlink>
      <w:r w:rsidR="00375BCE" w:rsidRPr="00375BCE">
        <w:t xml:space="preserve"> / type=FACTTABLES empty=n</w:t>
      </w:r>
    </w:p>
    <w:p w14:paraId="1F5CFB55" w14:textId="55F3A587" w:rsidR="00375BCE" w:rsidRDefault="000D2C14" w:rsidP="00375BCE">
      <w:hyperlink w:anchor="_Foundation_Data_Remove" w:history="1">
        <w:proofErr w:type="spellStart"/>
        <w:proofErr w:type="gramStart"/>
        <w:r w:rsidR="00375BCE" w:rsidRPr="00375BCE">
          <w:rPr>
            <w:rStyle w:val="Hyperlink"/>
          </w:rPr>
          <w:t>pkbfdatrm</w:t>
        </w:r>
        <w:proofErr w:type="spellEnd"/>
        <w:proofErr w:type="gramEnd"/>
      </w:hyperlink>
      <w:r w:rsidR="00375BCE" w:rsidRPr="00375BCE">
        <w:t xml:space="preserve"> / type=FACTTABLES empty=n restart=s</w:t>
      </w:r>
    </w:p>
    <w:p w14:paraId="1895EE2C" w14:textId="77777777" w:rsidR="00375BCE" w:rsidRDefault="00375BCE" w:rsidP="00375BCE"/>
    <w:p w14:paraId="4D22A546" w14:textId="77777777" w:rsidR="00375BCE" w:rsidRDefault="00375BCE" w:rsidP="00375BCE">
      <w:pPr>
        <w:rPr>
          <w:b/>
        </w:rPr>
      </w:pPr>
      <w:r>
        <w:rPr>
          <w:b/>
        </w:rPr>
        <w:t>Workflow:</w:t>
      </w:r>
    </w:p>
    <w:p w14:paraId="474AB1CC" w14:textId="77777777" w:rsidR="00375BCE" w:rsidRDefault="00C54B69" w:rsidP="00375BCE">
      <w:pPr>
        <w:jc w:val="center"/>
      </w:pPr>
      <w:r>
        <w:rPr>
          <w:noProof/>
        </w:rPr>
        <w:object w:dxaOrig="3390" w:dyaOrig="5685" w14:anchorId="5B6974E5">
          <v:shape id="_x0000_i1039" type="#_x0000_t75" style="width:129.75pt;height:3in" o:ole="">
            <v:imagedata r:id="rId46" o:title=""/>
          </v:shape>
          <o:OLEObject Type="Embed" ProgID="Visio.Drawing.11" ShapeID="_x0000_i1039" DrawAspect="Content" ObjectID="_1724665078" r:id="rId47"/>
        </w:object>
      </w:r>
    </w:p>
    <w:p w14:paraId="17A145AB" w14:textId="77777777" w:rsidR="00375BCE" w:rsidRDefault="00375BCE" w:rsidP="00375BCE">
      <w:pPr>
        <w:rPr>
          <w:rFonts w:cs="Arial"/>
          <w:b/>
          <w:bCs/>
          <w:iCs/>
          <w:color w:val="005596"/>
          <w:sz w:val="28"/>
          <w:szCs w:val="28"/>
        </w:rPr>
      </w:pPr>
      <w:r>
        <w:br w:type="page"/>
      </w:r>
    </w:p>
    <w:p w14:paraId="090962CD" w14:textId="1793AEB0" w:rsidR="00D62C07" w:rsidRDefault="00D62C07" w:rsidP="00375BCE">
      <w:pPr>
        <w:pStyle w:val="Heading2"/>
      </w:pPr>
      <w:bookmarkStart w:id="121" w:name="_Toc114052271"/>
      <w:r>
        <w:lastRenderedPageBreak/>
        <w:t>Foundation</w:t>
      </w:r>
      <w:r w:rsidR="005A6F26">
        <w:t xml:space="preserve"> </w:t>
      </w:r>
      <w:r>
        <w:t>Set</w:t>
      </w:r>
      <w:r w:rsidR="005A6F26">
        <w:t xml:space="preserve"> Time</w:t>
      </w:r>
      <w:bookmarkEnd w:id="121"/>
    </w:p>
    <w:p w14:paraId="481FF8FC" w14:textId="77777777" w:rsidR="00962735" w:rsidRDefault="00962735" w:rsidP="00962735">
      <w:pPr>
        <w:rPr>
          <w:rFonts w:cs="Arial"/>
        </w:rPr>
      </w:pPr>
      <w:r w:rsidRPr="00962735">
        <w:rPr>
          <w:rFonts w:cs="Arial"/>
          <w:b/>
        </w:rPr>
        <w:t>Mid-Tier</w:t>
      </w:r>
      <w:r>
        <w:rPr>
          <w:rFonts w:cs="Arial"/>
        </w:rPr>
        <w:t>: Primary only</w:t>
      </w:r>
    </w:p>
    <w:p w14:paraId="0D9FC353" w14:textId="77777777" w:rsidR="00962735" w:rsidRPr="00962735" w:rsidRDefault="00962735" w:rsidP="00962735"/>
    <w:p w14:paraId="45151095" w14:textId="24B1929B" w:rsidR="009226EF" w:rsidRDefault="009226EF" w:rsidP="009226EF">
      <w:r w:rsidRPr="001916EE">
        <w:rPr>
          <w:b/>
        </w:rPr>
        <w:t>Purpose</w:t>
      </w:r>
      <w:r>
        <w:t xml:space="preserve">: </w:t>
      </w:r>
      <w:r w:rsidRPr="009226EF">
        <w:t>Sets the Foundation Current Time</w:t>
      </w:r>
      <w:r>
        <w:t>.</w:t>
      </w:r>
      <w:r w:rsidR="001E2D34">
        <w:t xml:space="preserve">  If an increment, </w:t>
      </w:r>
      <w:r w:rsidR="00201196">
        <w:t>Calendar Member ID</w:t>
      </w:r>
      <w:r w:rsidR="001E2D34">
        <w:t xml:space="preserve"> or “latest”</w:t>
      </w:r>
      <w:r w:rsidR="00201196">
        <w:t xml:space="preserve"> are not specified as arguments, the increment is taken from the </w:t>
      </w:r>
      <w:hyperlink w:anchor="_Global_Variables" w:history="1">
        <w:r w:rsidR="00201196" w:rsidRPr="00201196">
          <w:rPr>
            <w:rStyle w:val="Hyperlink"/>
          </w:rPr>
          <w:t>DEFAULTINCREMENT</w:t>
        </w:r>
      </w:hyperlink>
      <w:r w:rsidR="00201196">
        <w:t xml:space="preserve"> global variable.</w:t>
      </w:r>
    </w:p>
    <w:p w14:paraId="5429FE44" w14:textId="77777777" w:rsidR="009226EF" w:rsidRDefault="009226EF" w:rsidP="009226EF"/>
    <w:p w14:paraId="6A0C643F" w14:textId="593EBB78" w:rsidR="009226EF" w:rsidRPr="00631DAB" w:rsidRDefault="009226EF" w:rsidP="009226EF">
      <w:r w:rsidRPr="001916EE">
        <w:rPr>
          <w:b/>
        </w:rPr>
        <w:t>Usage</w:t>
      </w:r>
      <w:r w:rsidRPr="00631DAB">
        <w:t xml:space="preserve">: </w:t>
      </w:r>
      <w:proofErr w:type="spellStart"/>
      <w:r>
        <w:t>FoundationSetTime</w:t>
      </w:r>
      <w:proofErr w:type="spellEnd"/>
      <w:r>
        <w:t xml:space="preserve"> [increment | </w:t>
      </w:r>
      <w:r w:rsidR="00DB31D1">
        <w:t>calendar member id</w:t>
      </w:r>
      <w:r w:rsidR="00E47842">
        <w:t xml:space="preserve"> | “latest”]</w:t>
      </w:r>
    </w:p>
    <w:p w14:paraId="786EB427" w14:textId="77777777" w:rsidR="009226EF" w:rsidRDefault="009226EF" w:rsidP="009226EF"/>
    <w:p w14:paraId="4A023241" w14:textId="77777777" w:rsidR="009226EF" w:rsidRDefault="009226EF" w:rsidP="009226E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2988"/>
        <w:gridCol w:w="6588"/>
      </w:tblGrid>
      <w:tr w:rsidR="00DB31D1" w:rsidRPr="00DB31D1" w14:paraId="00715616" w14:textId="77777777" w:rsidTr="00E47842">
        <w:trPr>
          <w:jc w:val="center"/>
        </w:trPr>
        <w:tc>
          <w:tcPr>
            <w:tcW w:w="2988" w:type="dxa"/>
            <w:shd w:val="clear" w:color="auto" w:fill="005596" w:themeFill="text2"/>
            <w:vAlign w:val="center"/>
          </w:tcPr>
          <w:p w14:paraId="514ECBA4" w14:textId="77777777" w:rsidR="009226EF" w:rsidRPr="00DB31D1" w:rsidRDefault="009226EF" w:rsidP="00A22393">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6588" w:type="dxa"/>
            <w:shd w:val="clear" w:color="auto" w:fill="005596" w:themeFill="text2"/>
            <w:vAlign w:val="center"/>
          </w:tcPr>
          <w:p w14:paraId="56E73F39" w14:textId="77777777" w:rsidR="009226EF" w:rsidRPr="00DB31D1" w:rsidRDefault="009226EF" w:rsidP="00A22393">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DB31D1" w:rsidRPr="00DB31D1" w14:paraId="6081D42C" w14:textId="77777777" w:rsidTr="00E47842">
        <w:trPr>
          <w:jc w:val="center"/>
        </w:trPr>
        <w:tc>
          <w:tcPr>
            <w:tcW w:w="2988" w:type="dxa"/>
            <w:vAlign w:val="center"/>
          </w:tcPr>
          <w:p w14:paraId="17003E72" w14:textId="077BF564" w:rsidR="009226EF" w:rsidRPr="00DB31D1" w:rsidRDefault="00DB31D1" w:rsidP="00A22393">
            <w:pPr>
              <w:jc w:val="left"/>
              <w:rPr>
                <w:rFonts w:asciiTheme="minorHAnsi" w:hAnsiTheme="minorHAnsi" w:cstheme="minorHAnsi"/>
                <w:sz w:val="16"/>
                <w:szCs w:val="16"/>
              </w:rPr>
            </w:pPr>
            <w:r w:rsidRPr="00DB31D1">
              <w:rPr>
                <w:rFonts w:asciiTheme="minorHAnsi" w:hAnsiTheme="minorHAnsi" w:cstheme="minorHAnsi"/>
                <w:sz w:val="16"/>
                <w:szCs w:val="16"/>
              </w:rPr>
              <w:t>increment | calendar member id</w:t>
            </w:r>
            <w:r w:rsidR="00E47842">
              <w:rPr>
                <w:rFonts w:asciiTheme="minorHAnsi" w:hAnsiTheme="minorHAnsi" w:cstheme="minorHAnsi"/>
                <w:sz w:val="16"/>
                <w:szCs w:val="16"/>
              </w:rPr>
              <w:t xml:space="preserve"> | “latest”</w:t>
            </w:r>
          </w:p>
        </w:tc>
        <w:tc>
          <w:tcPr>
            <w:tcW w:w="6588" w:type="dxa"/>
            <w:vAlign w:val="center"/>
          </w:tcPr>
          <w:p w14:paraId="7F685495" w14:textId="34EFAC1B" w:rsidR="009226EF" w:rsidRPr="00DB31D1" w:rsidRDefault="00DB31D1" w:rsidP="00E47842">
            <w:pPr>
              <w:autoSpaceDE w:val="0"/>
              <w:autoSpaceDN w:val="0"/>
              <w:adjustRightInd w:val="0"/>
              <w:jc w:val="left"/>
              <w:rPr>
                <w:rFonts w:asciiTheme="minorHAnsi" w:hAnsiTheme="minorHAnsi" w:cstheme="minorHAnsi"/>
                <w:color w:val="auto"/>
                <w:sz w:val="16"/>
                <w:szCs w:val="16"/>
              </w:rPr>
            </w:pPr>
            <w:r w:rsidRPr="00DB31D1">
              <w:rPr>
                <w:rFonts w:asciiTheme="minorHAnsi" w:hAnsiTheme="minorHAnsi" w:cstheme="minorHAnsi"/>
                <w:color w:val="auto"/>
                <w:sz w:val="16"/>
                <w:szCs w:val="16"/>
              </w:rPr>
              <w:t>EP support</w:t>
            </w:r>
            <w:r w:rsidR="00E47842">
              <w:rPr>
                <w:rFonts w:asciiTheme="minorHAnsi" w:hAnsiTheme="minorHAnsi" w:cstheme="minorHAnsi"/>
                <w:color w:val="auto"/>
                <w:sz w:val="16"/>
                <w:szCs w:val="16"/>
              </w:rPr>
              <w:t xml:space="preserve">ed increment such as ‘+week’, </w:t>
            </w:r>
            <w:r w:rsidRPr="00DB31D1">
              <w:rPr>
                <w:rFonts w:asciiTheme="minorHAnsi" w:hAnsiTheme="minorHAnsi" w:cstheme="minorHAnsi"/>
                <w:color w:val="auto"/>
                <w:sz w:val="16"/>
                <w:szCs w:val="16"/>
              </w:rPr>
              <w:t xml:space="preserve">a </w:t>
            </w:r>
            <w:r w:rsidR="00A25AFB">
              <w:rPr>
                <w:rFonts w:asciiTheme="minorHAnsi" w:hAnsiTheme="minorHAnsi" w:cstheme="minorHAnsi"/>
                <w:color w:val="auto"/>
                <w:sz w:val="16"/>
                <w:szCs w:val="16"/>
              </w:rPr>
              <w:t xml:space="preserve">Calendar </w:t>
            </w:r>
            <w:r w:rsidRPr="00DB31D1">
              <w:rPr>
                <w:rFonts w:asciiTheme="minorHAnsi" w:hAnsiTheme="minorHAnsi" w:cstheme="minorHAnsi"/>
                <w:color w:val="auto"/>
                <w:sz w:val="16"/>
                <w:szCs w:val="16"/>
              </w:rPr>
              <w:t>Member ID from EKBS</w:t>
            </w:r>
            <w:r w:rsidR="00E47842">
              <w:rPr>
                <w:rFonts w:asciiTheme="minorHAnsi" w:hAnsiTheme="minorHAnsi" w:cstheme="minorHAnsi"/>
                <w:color w:val="auto"/>
                <w:sz w:val="16"/>
                <w:szCs w:val="16"/>
              </w:rPr>
              <w:t xml:space="preserve"> or the calendar member id returned from a call to </w:t>
            </w:r>
            <w:hyperlink w:anchor="_Latest_Fact_Data" w:history="1">
              <w:proofErr w:type="spellStart"/>
              <w:r w:rsidR="00E47842" w:rsidRPr="001E2D34">
                <w:rPr>
                  <w:rStyle w:val="Hyperlink"/>
                  <w:rFonts w:asciiTheme="minorHAnsi" w:hAnsiTheme="minorHAnsi" w:cstheme="minorHAnsi"/>
                  <w:sz w:val="16"/>
                  <w:szCs w:val="16"/>
                </w:rPr>
                <w:t>LatestFactDataTime</w:t>
              </w:r>
              <w:proofErr w:type="spellEnd"/>
            </w:hyperlink>
          </w:p>
        </w:tc>
      </w:tr>
    </w:tbl>
    <w:p w14:paraId="6FB57DC3" w14:textId="77777777" w:rsidR="009226EF" w:rsidRDefault="009226EF" w:rsidP="009226EF"/>
    <w:p w14:paraId="20A6A39E" w14:textId="77777777" w:rsidR="009226EF" w:rsidRPr="0080426D" w:rsidRDefault="009226EF" w:rsidP="009226E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226EF" w:rsidRPr="00631DAB" w14:paraId="005A9214" w14:textId="77777777" w:rsidTr="00A22393">
        <w:trPr>
          <w:jc w:val="center"/>
        </w:trPr>
        <w:tc>
          <w:tcPr>
            <w:tcW w:w="0" w:type="auto"/>
            <w:shd w:val="clear" w:color="auto" w:fill="005596" w:themeFill="text2"/>
            <w:vAlign w:val="center"/>
          </w:tcPr>
          <w:p w14:paraId="33DFAEF4" w14:textId="77777777" w:rsidR="009226EF" w:rsidRPr="00631DAB" w:rsidRDefault="009226EF"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7479637" w14:textId="77777777" w:rsidR="009226EF" w:rsidRPr="00631DAB" w:rsidRDefault="009226E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226EF" w:rsidRPr="00631DAB" w14:paraId="4C2C9CF3" w14:textId="77777777" w:rsidTr="00A22393">
        <w:trPr>
          <w:jc w:val="center"/>
        </w:trPr>
        <w:tc>
          <w:tcPr>
            <w:tcW w:w="0" w:type="auto"/>
            <w:vAlign w:val="center"/>
          </w:tcPr>
          <w:p w14:paraId="2DA2B16E" w14:textId="77777777" w:rsidR="009226EF" w:rsidRPr="00631DAB" w:rsidRDefault="009226EF"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557D8A39"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226EF" w:rsidRPr="00631DAB" w14:paraId="6BAEE8F6" w14:textId="77777777" w:rsidTr="00A22393">
        <w:trPr>
          <w:jc w:val="center"/>
        </w:trPr>
        <w:tc>
          <w:tcPr>
            <w:tcW w:w="0" w:type="auto"/>
            <w:vAlign w:val="center"/>
          </w:tcPr>
          <w:p w14:paraId="668DF3DC" w14:textId="77777777" w:rsidR="009226EF" w:rsidRPr="00631DAB" w:rsidRDefault="009226EF"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6ED13A1A"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302C0667" w14:textId="77777777" w:rsidR="008657C0" w:rsidRDefault="008657C0" w:rsidP="008657C0">
      <w:pPr>
        <w:rPr>
          <w:b/>
        </w:rPr>
      </w:pPr>
    </w:p>
    <w:p w14:paraId="23FE5996" w14:textId="77777777" w:rsidR="002E7D32" w:rsidRDefault="002E7D32" w:rsidP="002E7D32">
      <w:pPr>
        <w:rPr>
          <w:b/>
        </w:rPr>
      </w:pPr>
      <w:r>
        <w:rPr>
          <w:b/>
        </w:rPr>
        <w:t>Server Command Lines:</w:t>
      </w:r>
    </w:p>
    <w:p w14:paraId="6FBFA3DC" w14:textId="77777777" w:rsidR="002E7D32" w:rsidRPr="006C0C23" w:rsidRDefault="000D2C14" w:rsidP="002E7D32">
      <w:pPr>
        <w:rPr>
          <w:i/>
        </w:rPr>
      </w:pPr>
      <w:hyperlink w:anchor="_Foundation_Set_Time" w:history="1">
        <w:proofErr w:type="spellStart"/>
        <w:proofErr w:type="gramStart"/>
        <w:r w:rsidR="002E7D32" w:rsidRPr="00F3140D">
          <w:rPr>
            <w:rStyle w:val="Hyperlink"/>
          </w:rPr>
          <w:t>pkbfstrstime</w:t>
        </w:r>
        <w:proofErr w:type="spellEnd"/>
        <w:proofErr w:type="gramEnd"/>
      </w:hyperlink>
      <w:r w:rsidR="002E7D32" w:rsidRPr="002E7D32">
        <w:t xml:space="preserve"> / </w:t>
      </w:r>
      <w:r w:rsidR="002E7D32" w:rsidRPr="006C0C23">
        <w:rPr>
          <w:i/>
        </w:rPr>
        <w:t>%DEFAULTINCREMENT%</w:t>
      </w:r>
    </w:p>
    <w:p w14:paraId="25FE1CFE" w14:textId="77777777" w:rsidR="002E7D32" w:rsidRDefault="000D2C14" w:rsidP="002E7D32">
      <w:hyperlink w:anchor="_Foundation_Set_Time" w:history="1">
        <w:proofErr w:type="spellStart"/>
        <w:proofErr w:type="gramStart"/>
        <w:r w:rsidR="002E7D32" w:rsidRPr="00F3140D">
          <w:rPr>
            <w:rStyle w:val="Hyperlink"/>
          </w:rPr>
          <w:t>pkbfstrstime</w:t>
        </w:r>
        <w:proofErr w:type="spellEnd"/>
        <w:proofErr w:type="gramEnd"/>
      </w:hyperlink>
      <w:r w:rsidR="002E7D32" w:rsidRPr="002E7D32">
        <w:t xml:space="preserve"> / </w:t>
      </w:r>
      <w:r w:rsidR="002E7D32" w:rsidRPr="006C0C23">
        <w:rPr>
          <w:i/>
        </w:rPr>
        <w:t xml:space="preserve">%DEFAULTINCREMENT% </w:t>
      </w:r>
      <w:r w:rsidR="002E7D32" w:rsidRPr="002E7D32">
        <w:t>restart=y</w:t>
      </w:r>
    </w:p>
    <w:p w14:paraId="20AB0FAC" w14:textId="77777777" w:rsidR="002E7D32" w:rsidRDefault="002E7D32" w:rsidP="002E7D32">
      <w:pPr>
        <w:jc w:val="left"/>
        <w:rPr>
          <w:i/>
          <w:sz w:val="16"/>
          <w:szCs w:val="16"/>
        </w:rPr>
      </w:pPr>
    </w:p>
    <w:p w14:paraId="5D84F354" w14:textId="77777777" w:rsidR="002E7D32" w:rsidRDefault="000D2C14" w:rsidP="002E7D32">
      <w:hyperlink w:anchor="_Foundation_Set_Time" w:history="1">
        <w:proofErr w:type="spellStart"/>
        <w:proofErr w:type="gramStart"/>
        <w:r w:rsidR="002E7D32" w:rsidRPr="00F3140D">
          <w:rPr>
            <w:rStyle w:val="Hyperlink"/>
          </w:rPr>
          <w:t>pkbfstrstime</w:t>
        </w:r>
        <w:proofErr w:type="spellEnd"/>
        <w:proofErr w:type="gramEnd"/>
      </w:hyperlink>
      <w:r w:rsidR="002E7D32">
        <w:t xml:space="preserve"> / </w:t>
      </w:r>
      <w:r w:rsidR="002E7D32" w:rsidRPr="002E7D32">
        <w:rPr>
          <w:i/>
        </w:rPr>
        <w:t>[increment | calendar member id]</w:t>
      </w:r>
    </w:p>
    <w:p w14:paraId="5077C00C" w14:textId="77777777" w:rsidR="002E7D32" w:rsidRPr="00BA47BD" w:rsidRDefault="000D2C14" w:rsidP="002E7D32">
      <w:hyperlink w:anchor="_Foundation_Set_Time" w:history="1">
        <w:proofErr w:type="spellStart"/>
        <w:proofErr w:type="gramStart"/>
        <w:r w:rsidR="002E7D32" w:rsidRPr="00F3140D">
          <w:rPr>
            <w:rStyle w:val="Hyperlink"/>
          </w:rPr>
          <w:t>pkbfstrstime</w:t>
        </w:r>
        <w:proofErr w:type="spellEnd"/>
        <w:proofErr w:type="gramEnd"/>
      </w:hyperlink>
      <w:r w:rsidR="002E7D32" w:rsidRPr="002E7D32">
        <w:t xml:space="preserve"> / </w:t>
      </w:r>
      <w:r w:rsidR="002E7D32" w:rsidRPr="002E7D32">
        <w:rPr>
          <w:i/>
        </w:rPr>
        <w:t>[increment | calendar member id]</w:t>
      </w:r>
      <w:r w:rsidR="00BA47BD" w:rsidRPr="00BA47BD">
        <w:t xml:space="preserve"> restart=y</w:t>
      </w:r>
    </w:p>
    <w:p w14:paraId="1D0F60BB" w14:textId="77777777" w:rsidR="002E7D32" w:rsidRDefault="002E7D32" w:rsidP="009226EF"/>
    <w:p w14:paraId="71FEADA3" w14:textId="77777777" w:rsidR="009226EF" w:rsidRPr="009226EF" w:rsidRDefault="008D147B" w:rsidP="009226EF">
      <w:r>
        <w:rPr>
          <w:b/>
        </w:rPr>
        <w:t>Workflow:</w:t>
      </w:r>
    </w:p>
    <w:p w14:paraId="52583FE6" w14:textId="270B1913" w:rsidR="00D62C07" w:rsidRDefault="00C54B69" w:rsidP="00712F25">
      <w:pPr>
        <w:pStyle w:val="JDAnormal"/>
        <w:jc w:val="center"/>
        <w:rPr>
          <w:rFonts w:ascii="Arial" w:hAnsi="Arial" w:cs="Arial"/>
          <w:sz w:val="20"/>
          <w:szCs w:val="20"/>
        </w:rPr>
      </w:pPr>
      <w:r>
        <w:rPr>
          <w:noProof/>
        </w:rPr>
        <w:object w:dxaOrig="3360" w:dyaOrig="7155" w14:anchorId="076BABCC">
          <v:shape id="_x0000_i1040" type="#_x0000_t75" style="width:129.75pt;height:266.25pt" o:ole="">
            <v:imagedata r:id="rId48" o:title=""/>
          </v:shape>
          <o:OLEObject Type="Embed" ProgID="Visio.Drawing.15" ShapeID="_x0000_i1040" DrawAspect="Content" ObjectID="_1724665079" r:id="rId49"/>
        </w:object>
      </w:r>
    </w:p>
    <w:p w14:paraId="1E9833CC" w14:textId="77777777" w:rsidR="00712F25" w:rsidRDefault="00712F25" w:rsidP="00BB2F9B">
      <w:r>
        <w:br w:type="page"/>
      </w:r>
    </w:p>
    <w:p w14:paraId="5007D966" w14:textId="77777777" w:rsidR="00874A8B" w:rsidRDefault="00874A8B" w:rsidP="00874A8B">
      <w:pPr>
        <w:pStyle w:val="Heading2"/>
      </w:pPr>
      <w:bookmarkStart w:id="122" w:name="_Global_Variables"/>
      <w:bookmarkStart w:id="123" w:name="_Foundation_Structure_Update"/>
      <w:bookmarkStart w:id="124" w:name="_Toc114052272"/>
      <w:bookmarkEnd w:id="122"/>
      <w:bookmarkEnd w:id="123"/>
      <w:r>
        <w:lastRenderedPageBreak/>
        <w:t>Foundation Structure Update</w:t>
      </w:r>
      <w:bookmarkEnd w:id="124"/>
    </w:p>
    <w:p w14:paraId="582BF20C" w14:textId="77777777" w:rsidR="00874A8B" w:rsidRDefault="00874A8B" w:rsidP="00874A8B">
      <w:pPr>
        <w:rPr>
          <w:rFonts w:cs="Arial"/>
        </w:rPr>
      </w:pPr>
      <w:r w:rsidRPr="00962735">
        <w:rPr>
          <w:rFonts w:cs="Arial"/>
          <w:b/>
        </w:rPr>
        <w:t>Mid-Tier</w:t>
      </w:r>
      <w:r>
        <w:rPr>
          <w:rFonts w:cs="Arial"/>
        </w:rPr>
        <w:t>: Primary only</w:t>
      </w:r>
    </w:p>
    <w:p w14:paraId="28F1A7F4" w14:textId="77777777" w:rsidR="00874A8B" w:rsidRPr="00962735" w:rsidRDefault="00874A8B" w:rsidP="00874A8B"/>
    <w:p w14:paraId="59C4FD34" w14:textId="77777777" w:rsidR="00874A8B" w:rsidRDefault="00874A8B" w:rsidP="00874A8B">
      <w:r w:rsidRPr="001916EE">
        <w:rPr>
          <w:b/>
        </w:rPr>
        <w:t>Purpose</w:t>
      </w:r>
      <w:r>
        <w:t xml:space="preserve">: </w:t>
      </w:r>
      <w:r w:rsidRPr="00874A8B">
        <w:t>Synchronizes EKB Foundation with EKB Structure</w:t>
      </w:r>
      <w:r>
        <w:t>.</w:t>
      </w:r>
    </w:p>
    <w:p w14:paraId="75328B41" w14:textId="77777777" w:rsidR="00874A8B" w:rsidRDefault="00874A8B" w:rsidP="00874A8B"/>
    <w:p w14:paraId="2F1534E0" w14:textId="77777777" w:rsidR="00874A8B" w:rsidRPr="00631DAB" w:rsidRDefault="00874A8B" w:rsidP="00874A8B">
      <w:r w:rsidRPr="001916EE">
        <w:rPr>
          <w:b/>
        </w:rPr>
        <w:t>Usage</w:t>
      </w:r>
      <w:r w:rsidRPr="00631DAB">
        <w:t xml:space="preserve">: </w:t>
      </w:r>
      <w:proofErr w:type="spellStart"/>
      <w:r>
        <w:t>FoundationStructureUpdate</w:t>
      </w:r>
      <w:proofErr w:type="spellEnd"/>
    </w:p>
    <w:p w14:paraId="5B9A3D61" w14:textId="77777777" w:rsidR="00874A8B" w:rsidRDefault="00874A8B" w:rsidP="00874A8B"/>
    <w:p w14:paraId="4731A16F" w14:textId="77777777" w:rsidR="00874A8B" w:rsidRDefault="00874A8B" w:rsidP="00874A8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874A8B" w:rsidRPr="00DB31D1" w14:paraId="0005E1C9" w14:textId="77777777" w:rsidTr="000E26E7">
        <w:trPr>
          <w:jc w:val="center"/>
        </w:trPr>
        <w:tc>
          <w:tcPr>
            <w:tcW w:w="0" w:type="auto"/>
            <w:shd w:val="clear" w:color="auto" w:fill="005596" w:themeFill="text2"/>
            <w:vAlign w:val="center"/>
          </w:tcPr>
          <w:p w14:paraId="560AE814" w14:textId="77777777" w:rsidR="00874A8B" w:rsidRPr="00DB31D1" w:rsidRDefault="00874A8B" w:rsidP="000E26E7">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B762F6A" w14:textId="77777777" w:rsidR="00874A8B" w:rsidRPr="00DB31D1" w:rsidRDefault="00874A8B" w:rsidP="000E26E7">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874A8B" w:rsidRPr="00DB31D1" w14:paraId="0C3E5A0D" w14:textId="77777777" w:rsidTr="000E26E7">
        <w:trPr>
          <w:jc w:val="center"/>
        </w:trPr>
        <w:tc>
          <w:tcPr>
            <w:tcW w:w="0" w:type="auto"/>
            <w:vAlign w:val="center"/>
          </w:tcPr>
          <w:p w14:paraId="7CB37B43" w14:textId="77777777" w:rsidR="00874A8B" w:rsidRPr="00DB31D1" w:rsidRDefault="00874A8B" w:rsidP="000E26E7">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0C8CAFBB" w14:textId="77777777" w:rsidR="00874A8B" w:rsidRPr="00DB31D1" w:rsidRDefault="00874A8B"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4F115247" w14:textId="77777777" w:rsidR="00874A8B" w:rsidRDefault="00874A8B" w:rsidP="00874A8B"/>
    <w:p w14:paraId="668E586A" w14:textId="77777777" w:rsidR="00874A8B" w:rsidRPr="0080426D" w:rsidRDefault="00874A8B" w:rsidP="00874A8B">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74A8B" w:rsidRPr="00631DAB" w14:paraId="04375F43" w14:textId="77777777" w:rsidTr="000E26E7">
        <w:trPr>
          <w:jc w:val="center"/>
        </w:trPr>
        <w:tc>
          <w:tcPr>
            <w:tcW w:w="0" w:type="auto"/>
            <w:shd w:val="clear" w:color="auto" w:fill="005596" w:themeFill="text2"/>
            <w:vAlign w:val="center"/>
          </w:tcPr>
          <w:p w14:paraId="7DE2C68D" w14:textId="77777777" w:rsidR="00874A8B" w:rsidRPr="00631DAB" w:rsidRDefault="00874A8B"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FE80C93" w14:textId="77777777" w:rsidR="00874A8B" w:rsidRPr="00631DAB" w:rsidRDefault="00874A8B"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74A8B" w:rsidRPr="00631DAB" w14:paraId="3CD083C2" w14:textId="77777777" w:rsidTr="000E26E7">
        <w:trPr>
          <w:jc w:val="center"/>
        </w:trPr>
        <w:tc>
          <w:tcPr>
            <w:tcW w:w="0" w:type="auto"/>
            <w:vAlign w:val="center"/>
          </w:tcPr>
          <w:p w14:paraId="5B4E4A8E" w14:textId="77777777" w:rsidR="00874A8B" w:rsidRPr="00631DAB" w:rsidRDefault="00874A8B"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658F12C9" w14:textId="77777777" w:rsidR="00874A8B" w:rsidRPr="00631DAB" w:rsidRDefault="00874A8B"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74A8B" w:rsidRPr="00631DAB" w14:paraId="3F636C55" w14:textId="77777777" w:rsidTr="000E26E7">
        <w:trPr>
          <w:jc w:val="center"/>
        </w:trPr>
        <w:tc>
          <w:tcPr>
            <w:tcW w:w="0" w:type="auto"/>
            <w:vAlign w:val="center"/>
          </w:tcPr>
          <w:p w14:paraId="265B820B" w14:textId="77777777" w:rsidR="00874A8B" w:rsidRPr="00631DAB" w:rsidRDefault="00874A8B" w:rsidP="000E26E7">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1F98AE4C" w14:textId="77777777" w:rsidR="00874A8B" w:rsidRPr="00631DAB" w:rsidRDefault="00874A8B"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643FC0BC" w14:textId="77777777" w:rsidR="00874A8B" w:rsidRDefault="00874A8B" w:rsidP="00874A8B">
      <w:pPr>
        <w:rPr>
          <w:b/>
        </w:rPr>
      </w:pPr>
    </w:p>
    <w:p w14:paraId="7CD1CD8D" w14:textId="77777777" w:rsidR="00874A8B" w:rsidRDefault="00874A8B" w:rsidP="00874A8B">
      <w:pPr>
        <w:rPr>
          <w:b/>
        </w:rPr>
      </w:pPr>
      <w:r>
        <w:rPr>
          <w:b/>
        </w:rPr>
        <w:t>Server Command Lines:</w:t>
      </w:r>
    </w:p>
    <w:p w14:paraId="17C79196" w14:textId="77777777" w:rsidR="00874A8B" w:rsidRDefault="000D2C14" w:rsidP="002E51B4">
      <w:hyperlink w:anchor="_Global_Variables" w:history="1">
        <w:proofErr w:type="spellStart"/>
        <w:proofErr w:type="gramStart"/>
        <w:r w:rsidR="002E51B4" w:rsidRPr="00F3140D">
          <w:rPr>
            <w:rStyle w:val="Hyperlink"/>
          </w:rPr>
          <w:t>pkbfstrupd</w:t>
        </w:r>
        <w:proofErr w:type="spellEnd"/>
        <w:proofErr w:type="gramEnd"/>
      </w:hyperlink>
      <w:r w:rsidR="002E51B4" w:rsidRPr="002E51B4">
        <w:t xml:space="preserve"> /</w:t>
      </w:r>
    </w:p>
    <w:p w14:paraId="5E28E89A" w14:textId="77777777" w:rsidR="002E51B4" w:rsidRPr="00BA47BD" w:rsidRDefault="000D2C14" w:rsidP="002E51B4">
      <w:hyperlink w:anchor="_Global_Variables" w:history="1">
        <w:proofErr w:type="spellStart"/>
        <w:proofErr w:type="gramStart"/>
        <w:r w:rsidR="002E51B4" w:rsidRPr="00F3140D">
          <w:rPr>
            <w:rStyle w:val="Hyperlink"/>
          </w:rPr>
          <w:t>pkbfstrupd</w:t>
        </w:r>
        <w:proofErr w:type="spellEnd"/>
        <w:proofErr w:type="gramEnd"/>
      </w:hyperlink>
      <w:r w:rsidR="002E51B4" w:rsidRPr="002E51B4">
        <w:t xml:space="preserve"> / restart=y</w:t>
      </w:r>
    </w:p>
    <w:p w14:paraId="6270563A" w14:textId="77777777" w:rsidR="00874A8B" w:rsidRDefault="00874A8B" w:rsidP="00874A8B"/>
    <w:p w14:paraId="0AA8D9B2" w14:textId="77777777" w:rsidR="00874A8B" w:rsidRDefault="00874A8B" w:rsidP="00874A8B">
      <w:pPr>
        <w:rPr>
          <w:b/>
        </w:rPr>
      </w:pPr>
      <w:r>
        <w:rPr>
          <w:b/>
        </w:rPr>
        <w:t>Workflow:</w:t>
      </w:r>
    </w:p>
    <w:p w14:paraId="0AB4475A" w14:textId="77777777" w:rsidR="0092515D" w:rsidRPr="009226EF" w:rsidRDefault="00C54B69" w:rsidP="0092515D">
      <w:pPr>
        <w:jc w:val="center"/>
      </w:pPr>
      <w:r>
        <w:rPr>
          <w:noProof/>
        </w:rPr>
        <w:object w:dxaOrig="3415" w:dyaOrig="5709" w14:anchorId="02DA72E5">
          <v:shape id="_x0000_i1041" type="#_x0000_t75" style="width:129.75pt;height:3in" o:ole="">
            <v:imagedata r:id="rId50" o:title=""/>
          </v:shape>
          <o:OLEObject Type="Embed" ProgID="Visio.Drawing.11" ShapeID="_x0000_i1041" DrawAspect="Content" ObjectID="_1724665080" r:id="rId51"/>
        </w:object>
      </w:r>
    </w:p>
    <w:p w14:paraId="4CD336DE" w14:textId="77777777" w:rsidR="00F35B82" w:rsidRPr="00EF3CC6" w:rsidRDefault="00F35B82">
      <w:pPr>
        <w:jc w:val="left"/>
      </w:pPr>
      <w:bookmarkStart w:id="125" w:name="_Global_Variables_1"/>
      <w:bookmarkEnd w:id="125"/>
      <w:r>
        <w:br w:type="page"/>
      </w:r>
    </w:p>
    <w:p w14:paraId="21619342" w14:textId="6F7C5066" w:rsidR="005E3586" w:rsidRDefault="005E3586" w:rsidP="005E3586">
      <w:pPr>
        <w:pStyle w:val="Heading2"/>
      </w:pPr>
      <w:bookmarkStart w:id="126" w:name="_Toc114052273"/>
      <w:r>
        <w:lastRenderedPageBreak/>
        <w:t>Gather Schema Stats</w:t>
      </w:r>
      <w:bookmarkEnd w:id="126"/>
    </w:p>
    <w:p w14:paraId="375B0340" w14:textId="77777777" w:rsidR="005E3586" w:rsidRDefault="005E3586" w:rsidP="005E3586">
      <w:pPr>
        <w:rPr>
          <w:rFonts w:cs="Arial"/>
        </w:rPr>
      </w:pPr>
      <w:r w:rsidRPr="00962735">
        <w:rPr>
          <w:rFonts w:cs="Arial"/>
          <w:b/>
        </w:rPr>
        <w:t>Mid-Tier</w:t>
      </w:r>
      <w:r>
        <w:rPr>
          <w:rFonts w:cs="Arial"/>
        </w:rPr>
        <w:t>: Primary</w:t>
      </w:r>
    </w:p>
    <w:p w14:paraId="39987189" w14:textId="77777777" w:rsidR="005E3586" w:rsidRPr="00962735" w:rsidRDefault="005E3586" w:rsidP="005E3586"/>
    <w:p w14:paraId="7E6EE0D7" w14:textId="63A83C23" w:rsidR="005E3586" w:rsidRDefault="005E3586" w:rsidP="005E3586">
      <w:r w:rsidRPr="001916EE">
        <w:rPr>
          <w:b/>
        </w:rPr>
        <w:t>Purpose</w:t>
      </w:r>
      <w:r>
        <w:t xml:space="preserve">: </w:t>
      </w:r>
      <w:r w:rsidR="00321C64" w:rsidRPr="00321C64">
        <w:t xml:space="preserve">Performs an Oracle Gather Schema Stats </w:t>
      </w:r>
      <w:r w:rsidR="00361A9C">
        <w:t>based</w:t>
      </w:r>
      <w:r w:rsidR="00912A38">
        <w:t xml:space="preserve"> on an SQL file</w:t>
      </w:r>
      <w:r w:rsidR="00321C64" w:rsidRPr="00321C64">
        <w:t>.</w:t>
      </w:r>
    </w:p>
    <w:p w14:paraId="6272D78A" w14:textId="77777777" w:rsidR="00321C64" w:rsidRDefault="00321C64" w:rsidP="005E3586"/>
    <w:p w14:paraId="7EB48F03" w14:textId="478B0633" w:rsidR="005E3586" w:rsidRPr="00631DAB" w:rsidRDefault="005E3586" w:rsidP="005E3586">
      <w:r w:rsidRPr="001916EE">
        <w:rPr>
          <w:b/>
        </w:rPr>
        <w:t>Usage</w:t>
      </w:r>
      <w:r w:rsidRPr="00631DAB">
        <w:t xml:space="preserve">: </w:t>
      </w:r>
      <w:proofErr w:type="spellStart"/>
      <w:r w:rsidR="00321C64">
        <w:t>GatherSchemaStats</w:t>
      </w:r>
      <w:proofErr w:type="spellEnd"/>
    </w:p>
    <w:p w14:paraId="6FDF707B" w14:textId="77777777" w:rsidR="005E3586" w:rsidRDefault="005E3586" w:rsidP="005E3586"/>
    <w:p w14:paraId="69EB0B67" w14:textId="77777777" w:rsidR="005E3586" w:rsidRDefault="005E3586" w:rsidP="005E3586">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5E3586" w:rsidRPr="00631DAB" w14:paraId="45C4235B" w14:textId="77777777" w:rsidTr="00C815E9">
        <w:trPr>
          <w:jc w:val="center"/>
        </w:trPr>
        <w:tc>
          <w:tcPr>
            <w:tcW w:w="0" w:type="auto"/>
            <w:shd w:val="clear" w:color="auto" w:fill="005596" w:themeFill="text2"/>
            <w:vAlign w:val="center"/>
          </w:tcPr>
          <w:p w14:paraId="79215DD5" w14:textId="77777777" w:rsidR="005E3586" w:rsidRPr="00631DAB" w:rsidRDefault="005E3586" w:rsidP="00C815E9">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019B868" w14:textId="77777777" w:rsidR="005E3586" w:rsidRPr="00631DAB" w:rsidRDefault="005E3586" w:rsidP="00C815E9">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5E3586" w:rsidRPr="00631DAB" w14:paraId="4ABC3791" w14:textId="77777777" w:rsidTr="00C815E9">
        <w:trPr>
          <w:jc w:val="center"/>
        </w:trPr>
        <w:tc>
          <w:tcPr>
            <w:tcW w:w="0" w:type="auto"/>
            <w:vAlign w:val="center"/>
          </w:tcPr>
          <w:p w14:paraId="108D2F08" w14:textId="59AFDF42" w:rsidR="005E3586" w:rsidRPr="00B650A8" w:rsidRDefault="00321C64" w:rsidP="00C815E9">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1351F8A3" w14:textId="075FD331" w:rsidR="005E3586" w:rsidRPr="00631DAB" w:rsidRDefault="00321C64" w:rsidP="00C815E9">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31AC91EA" w14:textId="77777777" w:rsidR="005E3586" w:rsidRDefault="005E3586" w:rsidP="005E3586"/>
    <w:p w14:paraId="4466887D" w14:textId="77777777" w:rsidR="005E3586" w:rsidRPr="0080426D" w:rsidRDefault="005E3586" w:rsidP="005E3586">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5E3586" w:rsidRPr="00631DAB" w14:paraId="028E8146" w14:textId="77777777" w:rsidTr="00C815E9">
        <w:trPr>
          <w:jc w:val="center"/>
        </w:trPr>
        <w:tc>
          <w:tcPr>
            <w:tcW w:w="0" w:type="auto"/>
            <w:shd w:val="clear" w:color="auto" w:fill="005596" w:themeFill="text2"/>
            <w:vAlign w:val="center"/>
          </w:tcPr>
          <w:p w14:paraId="2C8EEC04" w14:textId="77777777" w:rsidR="005E3586" w:rsidRPr="00631DAB" w:rsidRDefault="005E3586" w:rsidP="00C815E9">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2012FAC" w14:textId="77777777" w:rsidR="005E3586" w:rsidRPr="00631DAB" w:rsidRDefault="005E3586" w:rsidP="00C815E9">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5E3586" w:rsidRPr="00631DAB" w14:paraId="78C99710" w14:textId="77777777" w:rsidTr="00C815E9">
        <w:trPr>
          <w:jc w:val="center"/>
        </w:trPr>
        <w:tc>
          <w:tcPr>
            <w:tcW w:w="0" w:type="auto"/>
            <w:vAlign w:val="center"/>
          </w:tcPr>
          <w:p w14:paraId="30021F38" w14:textId="77777777" w:rsidR="005E3586" w:rsidRPr="00631DAB" w:rsidRDefault="005E3586" w:rsidP="00C815E9">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5C746813" w14:textId="77777777" w:rsidR="005E3586" w:rsidRPr="00631DAB" w:rsidRDefault="005E3586" w:rsidP="00C815E9">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5E3586" w:rsidRPr="00631DAB" w14:paraId="0B497DF6" w14:textId="77777777" w:rsidTr="00C815E9">
        <w:trPr>
          <w:jc w:val="center"/>
        </w:trPr>
        <w:tc>
          <w:tcPr>
            <w:tcW w:w="0" w:type="auto"/>
            <w:vAlign w:val="center"/>
          </w:tcPr>
          <w:p w14:paraId="68B52BCF" w14:textId="77777777" w:rsidR="005E3586" w:rsidRPr="00631DAB" w:rsidRDefault="005E3586" w:rsidP="00C815E9">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095E8CBA" w14:textId="77777777" w:rsidR="005E3586" w:rsidRPr="00631DAB" w:rsidRDefault="005E3586" w:rsidP="00C815E9">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1D71F74C" w14:textId="2DAF7AA7" w:rsidR="005E3586" w:rsidRDefault="005E3586" w:rsidP="005E3586">
      <w:pPr>
        <w:rPr>
          <w:b/>
        </w:rPr>
      </w:pPr>
    </w:p>
    <w:p w14:paraId="7F197E5A" w14:textId="77777777" w:rsidR="00A022E5" w:rsidRDefault="00A022E5" w:rsidP="00A022E5">
      <w:r>
        <w:rPr>
          <w:b/>
        </w:rPr>
        <w:t>Workflow:</w:t>
      </w:r>
    </w:p>
    <w:p w14:paraId="40011DE7" w14:textId="65A2B327" w:rsidR="00A022E5" w:rsidRDefault="00187BA7" w:rsidP="00A022E5">
      <w:pPr>
        <w:jc w:val="center"/>
        <w:rPr>
          <w:b/>
        </w:rPr>
      </w:pPr>
      <w:r>
        <w:rPr>
          <w:noProof/>
        </w:rPr>
        <w:object w:dxaOrig="2221" w:dyaOrig="4606" w14:anchorId="33D4A061">
          <v:shape id="_x0000_i1042" type="#_x0000_t75" style="width:86.25pt;height:172.5pt" o:ole="">
            <v:imagedata r:id="rId52" o:title=""/>
          </v:shape>
          <o:OLEObject Type="Embed" ProgID="Visio.Drawing.11" ShapeID="_x0000_i1042" DrawAspect="Content" ObjectID="_1724665081" r:id="rId53"/>
        </w:object>
      </w:r>
    </w:p>
    <w:p w14:paraId="0B8A9580" w14:textId="487F9D70" w:rsidR="005E3586" w:rsidRDefault="00321C64" w:rsidP="00E44B06">
      <w:pPr>
        <w:pStyle w:val="Heading4"/>
      </w:pPr>
      <w:bookmarkStart w:id="127" w:name="_Toc114052274"/>
      <w:r>
        <w:t xml:space="preserve">Sample </w:t>
      </w:r>
      <w:proofErr w:type="spellStart"/>
      <w:r>
        <w:t>GatherSchemaStats.sql</w:t>
      </w:r>
      <w:bookmarkEnd w:id="127"/>
      <w:proofErr w:type="spellEnd"/>
    </w:p>
    <w:p w14:paraId="62C7BC75" w14:textId="77777777" w:rsidR="00E44B06" w:rsidRPr="00E44B06" w:rsidRDefault="00E44B06" w:rsidP="00E44B06"/>
    <w:p w14:paraId="35DD90D2" w14:textId="77777777" w:rsidR="00E44B06" w:rsidRPr="00E44B06" w:rsidRDefault="00E44B06" w:rsidP="00E44B06">
      <w:pPr>
        <w:rPr>
          <w:rFonts w:ascii="Courier New" w:hAnsi="Courier New" w:cs="Courier New"/>
          <w:szCs w:val="20"/>
        </w:rPr>
      </w:pPr>
      <w:r w:rsidRPr="00E44B06">
        <w:rPr>
          <w:rFonts w:ascii="Courier New" w:hAnsi="Courier New" w:cs="Courier New"/>
          <w:szCs w:val="20"/>
        </w:rPr>
        <w:t>BEGIN</w:t>
      </w:r>
    </w:p>
    <w:p w14:paraId="10099671" w14:textId="77777777" w:rsidR="00E44B06" w:rsidRPr="00E44B06" w:rsidRDefault="00E44B06" w:rsidP="00E44B06">
      <w:pPr>
        <w:rPr>
          <w:rFonts w:ascii="Courier New" w:hAnsi="Courier New" w:cs="Courier New"/>
          <w:szCs w:val="20"/>
        </w:rPr>
      </w:pPr>
      <w:r w:rsidRPr="00E44B06">
        <w:rPr>
          <w:rFonts w:ascii="Courier New" w:hAnsi="Courier New" w:cs="Courier New"/>
          <w:szCs w:val="20"/>
        </w:rPr>
        <w:t xml:space="preserve">    DBMS_STATS.GATHER_SCHEMA_</w:t>
      </w:r>
      <w:proofErr w:type="gramStart"/>
      <w:r w:rsidRPr="00E44B06">
        <w:rPr>
          <w:rFonts w:ascii="Courier New" w:hAnsi="Courier New" w:cs="Courier New"/>
          <w:szCs w:val="20"/>
        </w:rPr>
        <w:t>STATS(</w:t>
      </w:r>
      <w:proofErr w:type="spellStart"/>
      <w:proofErr w:type="gramEnd"/>
      <w:r w:rsidRPr="00E44B06">
        <w:rPr>
          <w:rFonts w:ascii="Courier New" w:hAnsi="Courier New" w:cs="Courier New"/>
          <w:szCs w:val="20"/>
        </w:rPr>
        <w:t>ownname</w:t>
      </w:r>
      <w:proofErr w:type="spellEnd"/>
      <w:r w:rsidRPr="00E44B06">
        <w:rPr>
          <w:rFonts w:ascii="Courier New" w:hAnsi="Courier New" w:cs="Courier New"/>
          <w:szCs w:val="20"/>
        </w:rPr>
        <w:t xml:space="preserve"> =&gt; '</w:t>
      </w:r>
      <w:proofErr w:type="spellStart"/>
      <w:r w:rsidRPr="00E44B06">
        <w:rPr>
          <w:rFonts w:ascii="Courier New" w:hAnsi="Courier New" w:cs="Courier New"/>
          <w:szCs w:val="20"/>
        </w:rPr>
        <w:t>ekbf</w:t>
      </w:r>
      <w:proofErr w:type="spellEnd"/>
      <w:r w:rsidRPr="00E44B06">
        <w:rPr>
          <w:rFonts w:ascii="Courier New" w:hAnsi="Courier New" w:cs="Courier New"/>
          <w:szCs w:val="20"/>
        </w:rPr>
        <w:t>');</w:t>
      </w:r>
    </w:p>
    <w:p w14:paraId="5ADD31D5" w14:textId="77777777" w:rsidR="00E44B06" w:rsidRPr="00E44B06" w:rsidRDefault="00E44B06" w:rsidP="00E44B06">
      <w:pPr>
        <w:rPr>
          <w:rFonts w:ascii="Courier New" w:hAnsi="Courier New" w:cs="Courier New"/>
          <w:szCs w:val="20"/>
        </w:rPr>
      </w:pPr>
      <w:r w:rsidRPr="00E44B06">
        <w:rPr>
          <w:rFonts w:ascii="Courier New" w:hAnsi="Courier New" w:cs="Courier New"/>
          <w:szCs w:val="20"/>
        </w:rPr>
        <w:t xml:space="preserve">    DBMS_STATS.GATHER_SCHEMA_</w:t>
      </w:r>
      <w:proofErr w:type="gramStart"/>
      <w:r w:rsidRPr="00E44B06">
        <w:rPr>
          <w:rFonts w:ascii="Courier New" w:hAnsi="Courier New" w:cs="Courier New"/>
          <w:szCs w:val="20"/>
        </w:rPr>
        <w:t>STATS(</w:t>
      </w:r>
      <w:proofErr w:type="spellStart"/>
      <w:proofErr w:type="gramEnd"/>
      <w:r w:rsidRPr="00E44B06">
        <w:rPr>
          <w:rFonts w:ascii="Courier New" w:hAnsi="Courier New" w:cs="Courier New"/>
          <w:szCs w:val="20"/>
        </w:rPr>
        <w:t>ownname</w:t>
      </w:r>
      <w:proofErr w:type="spellEnd"/>
      <w:r w:rsidRPr="00E44B06">
        <w:rPr>
          <w:rFonts w:ascii="Courier New" w:hAnsi="Courier New" w:cs="Courier New"/>
          <w:szCs w:val="20"/>
        </w:rPr>
        <w:t xml:space="preserve"> =&gt; '</w:t>
      </w:r>
      <w:proofErr w:type="spellStart"/>
      <w:r w:rsidRPr="00E44B06">
        <w:rPr>
          <w:rFonts w:ascii="Courier New" w:hAnsi="Courier New" w:cs="Courier New"/>
          <w:szCs w:val="20"/>
        </w:rPr>
        <w:t>ext</w:t>
      </w:r>
      <w:proofErr w:type="spellEnd"/>
      <w:r w:rsidRPr="00E44B06">
        <w:rPr>
          <w:rFonts w:ascii="Courier New" w:hAnsi="Courier New" w:cs="Courier New"/>
          <w:szCs w:val="20"/>
        </w:rPr>
        <w:t>');</w:t>
      </w:r>
    </w:p>
    <w:p w14:paraId="72CDAED6" w14:textId="77777777" w:rsidR="00E44B06" w:rsidRPr="00E44B06" w:rsidRDefault="00E44B06" w:rsidP="00E44B06">
      <w:pPr>
        <w:rPr>
          <w:rFonts w:ascii="Courier New" w:hAnsi="Courier New" w:cs="Courier New"/>
          <w:szCs w:val="20"/>
        </w:rPr>
      </w:pPr>
      <w:r w:rsidRPr="00E44B06">
        <w:rPr>
          <w:rFonts w:ascii="Courier New" w:hAnsi="Courier New" w:cs="Courier New"/>
          <w:szCs w:val="20"/>
        </w:rPr>
        <w:t xml:space="preserve">    DBMS_STATS.GATHER_SCHEMA_</w:t>
      </w:r>
      <w:proofErr w:type="gramStart"/>
      <w:r w:rsidRPr="00E44B06">
        <w:rPr>
          <w:rFonts w:ascii="Courier New" w:hAnsi="Courier New" w:cs="Courier New"/>
          <w:szCs w:val="20"/>
        </w:rPr>
        <w:t>STATS(</w:t>
      </w:r>
      <w:proofErr w:type="spellStart"/>
      <w:proofErr w:type="gramEnd"/>
      <w:r w:rsidRPr="00E44B06">
        <w:rPr>
          <w:rFonts w:ascii="Courier New" w:hAnsi="Courier New" w:cs="Courier New"/>
          <w:szCs w:val="20"/>
        </w:rPr>
        <w:t>ownname</w:t>
      </w:r>
      <w:proofErr w:type="spellEnd"/>
      <w:r w:rsidRPr="00E44B06">
        <w:rPr>
          <w:rFonts w:ascii="Courier New" w:hAnsi="Courier New" w:cs="Courier New"/>
          <w:szCs w:val="20"/>
        </w:rPr>
        <w:t xml:space="preserve"> =&gt; '</w:t>
      </w:r>
      <w:proofErr w:type="spellStart"/>
      <w:r w:rsidRPr="00E44B06">
        <w:rPr>
          <w:rFonts w:ascii="Courier New" w:hAnsi="Courier New" w:cs="Courier New"/>
          <w:szCs w:val="20"/>
        </w:rPr>
        <w:t>plan_actual</w:t>
      </w:r>
      <w:proofErr w:type="spellEnd"/>
      <w:r w:rsidRPr="00E44B06">
        <w:rPr>
          <w:rFonts w:ascii="Courier New" w:hAnsi="Courier New" w:cs="Courier New"/>
          <w:szCs w:val="20"/>
        </w:rPr>
        <w:t>');</w:t>
      </w:r>
    </w:p>
    <w:p w14:paraId="57B94E9D" w14:textId="77777777" w:rsidR="00E44B06" w:rsidRPr="00E44B06" w:rsidRDefault="00E44B06" w:rsidP="00E44B06">
      <w:pPr>
        <w:rPr>
          <w:rFonts w:ascii="Courier New" w:hAnsi="Courier New" w:cs="Courier New"/>
          <w:szCs w:val="20"/>
        </w:rPr>
      </w:pPr>
      <w:r w:rsidRPr="00E44B06">
        <w:rPr>
          <w:rFonts w:ascii="Courier New" w:hAnsi="Courier New" w:cs="Courier New"/>
          <w:szCs w:val="20"/>
        </w:rPr>
        <w:t xml:space="preserve">    DBMS_STATS.GATHER_SCHEMA_</w:t>
      </w:r>
      <w:proofErr w:type="gramStart"/>
      <w:r w:rsidRPr="00E44B06">
        <w:rPr>
          <w:rFonts w:ascii="Courier New" w:hAnsi="Courier New" w:cs="Courier New"/>
          <w:szCs w:val="20"/>
        </w:rPr>
        <w:t>STATS(</w:t>
      </w:r>
      <w:proofErr w:type="spellStart"/>
      <w:proofErr w:type="gramEnd"/>
      <w:r w:rsidRPr="00E44B06">
        <w:rPr>
          <w:rFonts w:ascii="Courier New" w:hAnsi="Courier New" w:cs="Courier New"/>
          <w:szCs w:val="20"/>
        </w:rPr>
        <w:t>ownname</w:t>
      </w:r>
      <w:proofErr w:type="spellEnd"/>
      <w:r w:rsidRPr="00E44B06">
        <w:rPr>
          <w:rFonts w:ascii="Courier New" w:hAnsi="Courier New" w:cs="Courier New"/>
          <w:szCs w:val="20"/>
        </w:rPr>
        <w:t xml:space="preserve"> =&gt; '</w:t>
      </w:r>
      <w:proofErr w:type="spellStart"/>
      <w:r w:rsidRPr="00E44B06">
        <w:rPr>
          <w:rFonts w:ascii="Courier New" w:hAnsi="Courier New" w:cs="Courier New"/>
          <w:szCs w:val="20"/>
        </w:rPr>
        <w:t>plan_bulp</w:t>
      </w:r>
      <w:proofErr w:type="spellEnd"/>
      <w:r w:rsidRPr="00E44B06">
        <w:rPr>
          <w:rFonts w:ascii="Courier New" w:hAnsi="Courier New" w:cs="Courier New"/>
          <w:szCs w:val="20"/>
        </w:rPr>
        <w:t>');</w:t>
      </w:r>
    </w:p>
    <w:p w14:paraId="7B09B513" w14:textId="77777777" w:rsidR="00E44B06" w:rsidRPr="00E44B06" w:rsidRDefault="00E44B06" w:rsidP="00E44B06">
      <w:pPr>
        <w:rPr>
          <w:rFonts w:ascii="Courier New" w:hAnsi="Courier New" w:cs="Courier New"/>
          <w:szCs w:val="20"/>
        </w:rPr>
      </w:pPr>
      <w:r w:rsidRPr="00E44B06">
        <w:rPr>
          <w:rFonts w:ascii="Courier New" w:hAnsi="Courier New" w:cs="Courier New"/>
          <w:szCs w:val="20"/>
        </w:rPr>
        <w:t xml:space="preserve">    DBMS_STATS.GATHER_SCHEMA_</w:t>
      </w:r>
      <w:proofErr w:type="gramStart"/>
      <w:r w:rsidRPr="00E44B06">
        <w:rPr>
          <w:rFonts w:ascii="Courier New" w:hAnsi="Courier New" w:cs="Courier New"/>
          <w:szCs w:val="20"/>
        </w:rPr>
        <w:t>STATS(</w:t>
      </w:r>
      <w:proofErr w:type="spellStart"/>
      <w:proofErr w:type="gramEnd"/>
      <w:r w:rsidRPr="00E44B06">
        <w:rPr>
          <w:rFonts w:ascii="Courier New" w:hAnsi="Courier New" w:cs="Courier New"/>
          <w:szCs w:val="20"/>
        </w:rPr>
        <w:t>ownname</w:t>
      </w:r>
      <w:proofErr w:type="spellEnd"/>
      <w:r w:rsidRPr="00E44B06">
        <w:rPr>
          <w:rFonts w:ascii="Courier New" w:hAnsi="Courier New" w:cs="Courier New"/>
          <w:szCs w:val="20"/>
        </w:rPr>
        <w:t xml:space="preserve"> =&gt; '</w:t>
      </w:r>
      <w:proofErr w:type="spellStart"/>
      <w:r w:rsidRPr="00E44B06">
        <w:rPr>
          <w:rFonts w:ascii="Courier New" w:hAnsi="Courier New" w:cs="Courier New"/>
          <w:szCs w:val="20"/>
        </w:rPr>
        <w:t>plan_bupp</w:t>
      </w:r>
      <w:proofErr w:type="spellEnd"/>
      <w:r w:rsidRPr="00E44B06">
        <w:rPr>
          <w:rFonts w:ascii="Courier New" w:hAnsi="Courier New" w:cs="Courier New"/>
          <w:szCs w:val="20"/>
        </w:rPr>
        <w:t>');</w:t>
      </w:r>
    </w:p>
    <w:p w14:paraId="3E748427" w14:textId="77777777" w:rsidR="00E44B06" w:rsidRPr="00E44B06" w:rsidRDefault="00E44B06" w:rsidP="00E44B06">
      <w:pPr>
        <w:rPr>
          <w:rFonts w:ascii="Courier New" w:hAnsi="Courier New" w:cs="Courier New"/>
          <w:szCs w:val="20"/>
        </w:rPr>
      </w:pPr>
      <w:r w:rsidRPr="00E44B06">
        <w:rPr>
          <w:rFonts w:ascii="Courier New" w:hAnsi="Courier New" w:cs="Courier New"/>
          <w:szCs w:val="20"/>
        </w:rPr>
        <w:t xml:space="preserve">    DBMS_STATS.GATHER_SCHEMA_</w:t>
      </w:r>
      <w:proofErr w:type="gramStart"/>
      <w:r w:rsidRPr="00E44B06">
        <w:rPr>
          <w:rFonts w:ascii="Courier New" w:hAnsi="Courier New" w:cs="Courier New"/>
          <w:szCs w:val="20"/>
        </w:rPr>
        <w:t>STATS(</w:t>
      </w:r>
      <w:proofErr w:type="spellStart"/>
      <w:proofErr w:type="gramEnd"/>
      <w:r w:rsidRPr="00E44B06">
        <w:rPr>
          <w:rFonts w:ascii="Courier New" w:hAnsi="Courier New" w:cs="Courier New"/>
          <w:szCs w:val="20"/>
        </w:rPr>
        <w:t>ownname</w:t>
      </w:r>
      <w:proofErr w:type="spellEnd"/>
      <w:r w:rsidRPr="00E44B06">
        <w:rPr>
          <w:rFonts w:ascii="Courier New" w:hAnsi="Courier New" w:cs="Courier New"/>
          <w:szCs w:val="20"/>
        </w:rPr>
        <w:t xml:space="preserve"> =&gt; '</w:t>
      </w:r>
      <w:proofErr w:type="spellStart"/>
      <w:r w:rsidRPr="00E44B06">
        <w:rPr>
          <w:rFonts w:ascii="Courier New" w:hAnsi="Courier New" w:cs="Courier New"/>
          <w:szCs w:val="20"/>
        </w:rPr>
        <w:t>plan_molp</w:t>
      </w:r>
      <w:proofErr w:type="spellEnd"/>
      <w:r w:rsidRPr="00E44B06">
        <w:rPr>
          <w:rFonts w:ascii="Courier New" w:hAnsi="Courier New" w:cs="Courier New"/>
          <w:szCs w:val="20"/>
        </w:rPr>
        <w:t>');</w:t>
      </w:r>
    </w:p>
    <w:p w14:paraId="16FE9587" w14:textId="77777777" w:rsidR="00E44B06" w:rsidRPr="00E44B06" w:rsidRDefault="00E44B06" w:rsidP="00E44B06">
      <w:pPr>
        <w:rPr>
          <w:rFonts w:ascii="Courier New" w:hAnsi="Courier New" w:cs="Courier New"/>
          <w:szCs w:val="20"/>
        </w:rPr>
      </w:pPr>
      <w:r w:rsidRPr="00E44B06">
        <w:rPr>
          <w:rFonts w:ascii="Courier New" w:hAnsi="Courier New" w:cs="Courier New"/>
          <w:szCs w:val="20"/>
        </w:rPr>
        <w:t xml:space="preserve">    DBMS_STATS.GATHER_SCHEMA_</w:t>
      </w:r>
      <w:proofErr w:type="gramStart"/>
      <w:r w:rsidRPr="00E44B06">
        <w:rPr>
          <w:rFonts w:ascii="Courier New" w:hAnsi="Courier New" w:cs="Courier New"/>
          <w:szCs w:val="20"/>
        </w:rPr>
        <w:t>STATS(</w:t>
      </w:r>
      <w:proofErr w:type="spellStart"/>
      <w:proofErr w:type="gramEnd"/>
      <w:r w:rsidRPr="00E44B06">
        <w:rPr>
          <w:rFonts w:ascii="Courier New" w:hAnsi="Courier New" w:cs="Courier New"/>
          <w:szCs w:val="20"/>
        </w:rPr>
        <w:t>ownname</w:t>
      </w:r>
      <w:proofErr w:type="spellEnd"/>
      <w:r w:rsidRPr="00E44B06">
        <w:rPr>
          <w:rFonts w:ascii="Courier New" w:hAnsi="Courier New" w:cs="Courier New"/>
          <w:szCs w:val="20"/>
        </w:rPr>
        <w:t xml:space="preserve"> =&gt; '</w:t>
      </w:r>
      <w:proofErr w:type="spellStart"/>
      <w:r w:rsidRPr="00E44B06">
        <w:rPr>
          <w:rFonts w:ascii="Courier New" w:hAnsi="Courier New" w:cs="Courier New"/>
          <w:szCs w:val="20"/>
        </w:rPr>
        <w:t>plan_mopp</w:t>
      </w:r>
      <w:proofErr w:type="spellEnd"/>
      <w:r w:rsidRPr="00E44B06">
        <w:rPr>
          <w:rFonts w:ascii="Courier New" w:hAnsi="Courier New" w:cs="Courier New"/>
          <w:szCs w:val="20"/>
        </w:rPr>
        <w:t>');</w:t>
      </w:r>
    </w:p>
    <w:p w14:paraId="3FBB08DA" w14:textId="77777777" w:rsidR="00E44B06" w:rsidRPr="00E44B06" w:rsidRDefault="00E44B06" w:rsidP="00E44B06">
      <w:pPr>
        <w:rPr>
          <w:rFonts w:ascii="Courier New" w:hAnsi="Courier New" w:cs="Courier New"/>
          <w:szCs w:val="20"/>
        </w:rPr>
      </w:pPr>
      <w:r w:rsidRPr="00E44B06">
        <w:rPr>
          <w:rFonts w:ascii="Courier New" w:hAnsi="Courier New" w:cs="Courier New"/>
          <w:szCs w:val="20"/>
        </w:rPr>
        <w:t xml:space="preserve">    DBMS_STATS.GATHER_SCHEMA_</w:t>
      </w:r>
      <w:proofErr w:type="gramStart"/>
      <w:r w:rsidRPr="00E44B06">
        <w:rPr>
          <w:rFonts w:ascii="Courier New" w:hAnsi="Courier New" w:cs="Courier New"/>
          <w:szCs w:val="20"/>
        </w:rPr>
        <w:t>STATS(</w:t>
      </w:r>
      <w:proofErr w:type="spellStart"/>
      <w:proofErr w:type="gramEnd"/>
      <w:r w:rsidRPr="00E44B06">
        <w:rPr>
          <w:rFonts w:ascii="Courier New" w:hAnsi="Courier New" w:cs="Courier New"/>
          <w:szCs w:val="20"/>
        </w:rPr>
        <w:t>ownname</w:t>
      </w:r>
      <w:proofErr w:type="spellEnd"/>
      <w:r w:rsidRPr="00E44B06">
        <w:rPr>
          <w:rFonts w:ascii="Courier New" w:hAnsi="Courier New" w:cs="Courier New"/>
          <w:szCs w:val="20"/>
        </w:rPr>
        <w:t xml:space="preserve"> =&gt; '</w:t>
      </w:r>
      <w:proofErr w:type="spellStart"/>
      <w:r w:rsidRPr="00E44B06">
        <w:rPr>
          <w:rFonts w:ascii="Courier New" w:hAnsi="Courier New" w:cs="Courier New"/>
          <w:szCs w:val="20"/>
        </w:rPr>
        <w:t>plan_stpp</w:t>
      </w:r>
      <w:proofErr w:type="spellEnd"/>
      <w:r w:rsidRPr="00E44B06">
        <w:rPr>
          <w:rFonts w:ascii="Courier New" w:hAnsi="Courier New" w:cs="Courier New"/>
          <w:szCs w:val="20"/>
        </w:rPr>
        <w:t>');</w:t>
      </w:r>
    </w:p>
    <w:p w14:paraId="054F5E81" w14:textId="77777777" w:rsidR="00E44B06" w:rsidRPr="00E44B06" w:rsidRDefault="00E44B06" w:rsidP="00E44B06">
      <w:pPr>
        <w:rPr>
          <w:rFonts w:ascii="Courier New" w:hAnsi="Courier New" w:cs="Courier New"/>
          <w:szCs w:val="20"/>
        </w:rPr>
      </w:pPr>
      <w:r w:rsidRPr="00E44B06">
        <w:rPr>
          <w:rFonts w:ascii="Courier New" w:hAnsi="Courier New" w:cs="Courier New"/>
          <w:szCs w:val="20"/>
        </w:rPr>
        <w:t xml:space="preserve">    DBMS_STATS.GATHER_SCHEMA_</w:t>
      </w:r>
      <w:proofErr w:type="gramStart"/>
      <w:r w:rsidRPr="00E44B06">
        <w:rPr>
          <w:rFonts w:ascii="Courier New" w:hAnsi="Courier New" w:cs="Courier New"/>
          <w:szCs w:val="20"/>
        </w:rPr>
        <w:t>STATS(</w:t>
      </w:r>
      <w:proofErr w:type="spellStart"/>
      <w:proofErr w:type="gramEnd"/>
      <w:r w:rsidRPr="00E44B06">
        <w:rPr>
          <w:rFonts w:ascii="Courier New" w:hAnsi="Courier New" w:cs="Courier New"/>
          <w:szCs w:val="20"/>
        </w:rPr>
        <w:t>ownname</w:t>
      </w:r>
      <w:proofErr w:type="spellEnd"/>
      <w:r w:rsidRPr="00E44B06">
        <w:rPr>
          <w:rFonts w:ascii="Courier New" w:hAnsi="Courier New" w:cs="Courier New"/>
          <w:szCs w:val="20"/>
        </w:rPr>
        <w:t xml:space="preserve"> =&gt; '</w:t>
      </w:r>
      <w:proofErr w:type="spellStart"/>
      <w:r w:rsidRPr="00E44B06">
        <w:rPr>
          <w:rFonts w:ascii="Courier New" w:hAnsi="Courier New" w:cs="Courier New"/>
          <w:szCs w:val="20"/>
        </w:rPr>
        <w:t>plan_tdlp</w:t>
      </w:r>
      <w:proofErr w:type="spellEnd"/>
      <w:r w:rsidRPr="00E44B06">
        <w:rPr>
          <w:rFonts w:ascii="Courier New" w:hAnsi="Courier New" w:cs="Courier New"/>
          <w:szCs w:val="20"/>
        </w:rPr>
        <w:t>');</w:t>
      </w:r>
    </w:p>
    <w:p w14:paraId="50E91D08" w14:textId="77777777" w:rsidR="00E44B06" w:rsidRPr="00E44B06" w:rsidRDefault="00E44B06" w:rsidP="00E44B06">
      <w:pPr>
        <w:rPr>
          <w:rFonts w:ascii="Courier New" w:hAnsi="Courier New" w:cs="Courier New"/>
          <w:szCs w:val="20"/>
        </w:rPr>
      </w:pPr>
      <w:r w:rsidRPr="00E44B06">
        <w:rPr>
          <w:rFonts w:ascii="Courier New" w:hAnsi="Courier New" w:cs="Courier New"/>
          <w:szCs w:val="20"/>
        </w:rPr>
        <w:t xml:space="preserve">    DBMS_STATS.GATHER_SCHEMA_</w:t>
      </w:r>
      <w:proofErr w:type="gramStart"/>
      <w:r w:rsidRPr="00E44B06">
        <w:rPr>
          <w:rFonts w:ascii="Courier New" w:hAnsi="Courier New" w:cs="Courier New"/>
          <w:szCs w:val="20"/>
        </w:rPr>
        <w:t>STATS(</w:t>
      </w:r>
      <w:proofErr w:type="spellStart"/>
      <w:proofErr w:type="gramEnd"/>
      <w:r w:rsidRPr="00E44B06">
        <w:rPr>
          <w:rFonts w:ascii="Courier New" w:hAnsi="Courier New" w:cs="Courier New"/>
          <w:szCs w:val="20"/>
        </w:rPr>
        <w:t>ownname</w:t>
      </w:r>
      <w:proofErr w:type="spellEnd"/>
      <w:r w:rsidRPr="00E44B06">
        <w:rPr>
          <w:rFonts w:ascii="Courier New" w:hAnsi="Courier New" w:cs="Courier New"/>
          <w:szCs w:val="20"/>
        </w:rPr>
        <w:t xml:space="preserve"> =&gt; '</w:t>
      </w:r>
      <w:proofErr w:type="spellStart"/>
      <w:r w:rsidRPr="00E44B06">
        <w:rPr>
          <w:rFonts w:ascii="Courier New" w:hAnsi="Courier New" w:cs="Courier New"/>
          <w:szCs w:val="20"/>
        </w:rPr>
        <w:t>plan_tdpp</w:t>
      </w:r>
      <w:proofErr w:type="spellEnd"/>
      <w:r w:rsidRPr="00E44B06">
        <w:rPr>
          <w:rFonts w:ascii="Courier New" w:hAnsi="Courier New" w:cs="Courier New"/>
          <w:szCs w:val="20"/>
        </w:rPr>
        <w:t>');</w:t>
      </w:r>
    </w:p>
    <w:p w14:paraId="2E346B0F" w14:textId="1A0B8F27" w:rsidR="005E3586" w:rsidRPr="00E44B06" w:rsidRDefault="00E44B06" w:rsidP="00E44B06">
      <w:pPr>
        <w:rPr>
          <w:rFonts w:ascii="Courier New" w:hAnsi="Courier New" w:cs="Courier New"/>
          <w:szCs w:val="20"/>
        </w:rPr>
      </w:pPr>
      <w:r w:rsidRPr="00E44B06">
        <w:rPr>
          <w:rFonts w:ascii="Courier New" w:hAnsi="Courier New" w:cs="Courier New"/>
          <w:szCs w:val="20"/>
        </w:rPr>
        <w:t xml:space="preserve">END;   </w:t>
      </w:r>
    </w:p>
    <w:p w14:paraId="28600208" w14:textId="77777777" w:rsidR="000353BD" w:rsidRPr="000353BD" w:rsidRDefault="000353BD">
      <w:pPr>
        <w:jc w:val="left"/>
      </w:pPr>
      <w:r>
        <w:br w:type="page"/>
      </w:r>
    </w:p>
    <w:p w14:paraId="2B07B83D" w14:textId="52C9F244" w:rsidR="00452946" w:rsidRDefault="00452946" w:rsidP="00452946">
      <w:pPr>
        <w:pStyle w:val="Heading2"/>
      </w:pPr>
      <w:bookmarkStart w:id="128" w:name="_Toc114052275"/>
      <w:r>
        <w:lastRenderedPageBreak/>
        <w:t>Get Batch Result (</w:t>
      </w:r>
      <w:proofErr w:type="spellStart"/>
      <w:r>
        <w:t>Mulesoft</w:t>
      </w:r>
      <w:proofErr w:type="spellEnd"/>
      <w:r>
        <w:t>)</w:t>
      </w:r>
      <w:bookmarkEnd w:id="128"/>
    </w:p>
    <w:p w14:paraId="6233B4CE" w14:textId="77777777" w:rsidR="00452946" w:rsidRDefault="00452946" w:rsidP="00452946">
      <w:pPr>
        <w:rPr>
          <w:rFonts w:cs="Arial"/>
        </w:rPr>
      </w:pPr>
      <w:r w:rsidRPr="00962735">
        <w:rPr>
          <w:rFonts w:cs="Arial"/>
          <w:b/>
        </w:rPr>
        <w:t>Mid-Tier</w:t>
      </w:r>
      <w:r>
        <w:rPr>
          <w:rFonts w:cs="Arial"/>
        </w:rPr>
        <w:t>: Primary</w:t>
      </w:r>
    </w:p>
    <w:p w14:paraId="74AC28F6" w14:textId="77777777" w:rsidR="00452946" w:rsidRPr="00962735" w:rsidRDefault="00452946" w:rsidP="00452946"/>
    <w:p w14:paraId="0BAC5550" w14:textId="79E57B26" w:rsidR="00452946" w:rsidRDefault="00452946" w:rsidP="00452946">
      <w:r w:rsidRPr="001916EE">
        <w:rPr>
          <w:b/>
        </w:rPr>
        <w:t>Purpose</w:t>
      </w:r>
      <w:r>
        <w:t xml:space="preserve">: </w:t>
      </w:r>
      <w:r w:rsidR="003006BD" w:rsidRPr="003006BD">
        <w:t>Executes the Mule Request to Get Result for the Specified Batch</w:t>
      </w:r>
      <w:r w:rsidR="003006BD">
        <w:t>.</w:t>
      </w:r>
    </w:p>
    <w:p w14:paraId="6D519FEC" w14:textId="77777777" w:rsidR="00452946" w:rsidRDefault="00452946" w:rsidP="00452946"/>
    <w:p w14:paraId="6F7113F9" w14:textId="38B78929" w:rsidR="00452946" w:rsidRPr="00631DAB" w:rsidRDefault="00452946" w:rsidP="00452946">
      <w:r w:rsidRPr="001916EE">
        <w:rPr>
          <w:b/>
        </w:rPr>
        <w:t>Usage</w:t>
      </w:r>
      <w:r w:rsidRPr="00631DAB">
        <w:t xml:space="preserve">: </w:t>
      </w:r>
      <w:proofErr w:type="spellStart"/>
      <w:r w:rsidR="00155AFD">
        <w:t>GetBatchResult</w:t>
      </w:r>
      <w:proofErr w:type="spellEnd"/>
      <w:r w:rsidR="00155AFD">
        <w:t xml:space="preserve"> </w:t>
      </w:r>
      <w:r w:rsidR="0003436E">
        <w:t>[batch id]</w:t>
      </w:r>
    </w:p>
    <w:p w14:paraId="60181F62" w14:textId="77777777" w:rsidR="00452946" w:rsidRDefault="00452946" w:rsidP="00452946"/>
    <w:p w14:paraId="1878CA0C" w14:textId="77777777" w:rsidR="00452946" w:rsidRDefault="00452946" w:rsidP="00452946">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742"/>
        <w:gridCol w:w="3168"/>
      </w:tblGrid>
      <w:tr w:rsidR="00452946" w:rsidRPr="00631DAB" w14:paraId="13DA7B66" w14:textId="77777777" w:rsidTr="004D7915">
        <w:trPr>
          <w:jc w:val="center"/>
        </w:trPr>
        <w:tc>
          <w:tcPr>
            <w:tcW w:w="0" w:type="auto"/>
            <w:shd w:val="clear" w:color="auto" w:fill="005596" w:themeFill="text2"/>
            <w:vAlign w:val="center"/>
          </w:tcPr>
          <w:p w14:paraId="6CEBE0DC" w14:textId="77777777" w:rsidR="00452946" w:rsidRPr="00631DAB" w:rsidRDefault="00452946" w:rsidP="004D791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01E4219" w14:textId="77777777" w:rsidR="00452946" w:rsidRPr="00631DAB" w:rsidRDefault="00452946"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452946" w:rsidRPr="00631DAB" w14:paraId="19241A8B" w14:textId="77777777" w:rsidTr="004D7915">
        <w:trPr>
          <w:jc w:val="center"/>
        </w:trPr>
        <w:tc>
          <w:tcPr>
            <w:tcW w:w="0" w:type="auto"/>
            <w:vAlign w:val="center"/>
          </w:tcPr>
          <w:p w14:paraId="3FBCA204" w14:textId="5F38D951" w:rsidR="00452946" w:rsidRPr="00B650A8" w:rsidRDefault="00710622" w:rsidP="004D7915">
            <w:pPr>
              <w:jc w:val="left"/>
              <w:rPr>
                <w:rFonts w:asciiTheme="minorHAnsi" w:hAnsiTheme="minorHAnsi" w:cstheme="minorHAnsi"/>
                <w:sz w:val="16"/>
                <w:szCs w:val="16"/>
              </w:rPr>
            </w:pPr>
            <w:r>
              <w:rPr>
                <w:rFonts w:asciiTheme="minorHAnsi" w:hAnsiTheme="minorHAnsi" w:cstheme="minorHAnsi"/>
                <w:sz w:val="16"/>
                <w:szCs w:val="16"/>
              </w:rPr>
              <w:t>Batch id</w:t>
            </w:r>
          </w:p>
        </w:tc>
        <w:tc>
          <w:tcPr>
            <w:tcW w:w="0" w:type="auto"/>
            <w:vAlign w:val="center"/>
          </w:tcPr>
          <w:p w14:paraId="42A04281" w14:textId="2D61F6A5" w:rsidR="00452946" w:rsidRPr="00631DAB" w:rsidRDefault="00710622"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ID of the Structure Import Batch</w:t>
            </w:r>
            <w:r w:rsidR="00997FF1">
              <w:rPr>
                <w:rFonts w:asciiTheme="minorHAnsi" w:hAnsiTheme="minorHAnsi" w:cstheme="minorHAnsi"/>
                <w:color w:val="auto"/>
                <w:sz w:val="16"/>
                <w:szCs w:val="16"/>
              </w:rPr>
              <w:t xml:space="preserve"> instance</w:t>
            </w:r>
          </w:p>
        </w:tc>
      </w:tr>
    </w:tbl>
    <w:p w14:paraId="191B0B82" w14:textId="77777777" w:rsidR="00452946" w:rsidRDefault="00452946" w:rsidP="00452946"/>
    <w:p w14:paraId="3D9538DE" w14:textId="77777777" w:rsidR="00452946" w:rsidRPr="0080426D" w:rsidRDefault="00452946" w:rsidP="00452946">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452946" w:rsidRPr="00631DAB" w14:paraId="1C926E55" w14:textId="77777777" w:rsidTr="004D7915">
        <w:trPr>
          <w:jc w:val="center"/>
        </w:trPr>
        <w:tc>
          <w:tcPr>
            <w:tcW w:w="0" w:type="auto"/>
            <w:shd w:val="clear" w:color="auto" w:fill="005596" w:themeFill="text2"/>
            <w:vAlign w:val="center"/>
          </w:tcPr>
          <w:p w14:paraId="20B370CC" w14:textId="77777777" w:rsidR="00452946" w:rsidRPr="00631DAB" w:rsidRDefault="00452946" w:rsidP="004D791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EFAF4EA" w14:textId="77777777" w:rsidR="00452946" w:rsidRPr="00631DAB" w:rsidRDefault="00452946"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452946" w:rsidRPr="00631DAB" w14:paraId="361E95D7" w14:textId="77777777" w:rsidTr="004D7915">
        <w:trPr>
          <w:jc w:val="center"/>
        </w:trPr>
        <w:tc>
          <w:tcPr>
            <w:tcW w:w="0" w:type="auto"/>
            <w:vAlign w:val="center"/>
          </w:tcPr>
          <w:p w14:paraId="389F64A2" w14:textId="77777777" w:rsidR="00452946" w:rsidRPr="00631DAB" w:rsidRDefault="00452946" w:rsidP="004D7915">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55E465B4" w14:textId="77777777" w:rsidR="00452946" w:rsidRPr="00631DAB" w:rsidRDefault="00452946"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452946" w:rsidRPr="00631DAB" w14:paraId="03C28868" w14:textId="77777777" w:rsidTr="004D7915">
        <w:trPr>
          <w:jc w:val="center"/>
        </w:trPr>
        <w:tc>
          <w:tcPr>
            <w:tcW w:w="0" w:type="auto"/>
            <w:vAlign w:val="center"/>
          </w:tcPr>
          <w:p w14:paraId="4E671EB7" w14:textId="77777777" w:rsidR="00452946" w:rsidRPr="00631DAB" w:rsidRDefault="00452946" w:rsidP="004D7915">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65122280" w14:textId="77777777" w:rsidR="00452946" w:rsidRPr="00631DAB" w:rsidRDefault="00452946"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58F7B394" w14:textId="77777777" w:rsidR="00452946" w:rsidRDefault="00452946" w:rsidP="00452946">
      <w:pPr>
        <w:rPr>
          <w:b/>
        </w:rPr>
      </w:pPr>
    </w:p>
    <w:p w14:paraId="31B11EA4" w14:textId="77777777" w:rsidR="00452946" w:rsidRDefault="00452946" w:rsidP="00452946">
      <w:pPr>
        <w:rPr>
          <w:b/>
        </w:rPr>
      </w:pPr>
      <w:r>
        <w:rPr>
          <w:b/>
        </w:rPr>
        <w:t>Send REST Request Command Line:</w:t>
      </w:r>
    </w:p>
    <w:p w14:paraId="3197A818" w14:textId="3AC263C9" w:rsidR="00452946" w:rsidRDefault="000D2C14" w:rsidP="00461D5E">
      <w:pPr>
        <w:rPr>
          <w:szCs w:val="20"/>
        </w:rPr>
      </w:pPr>
      <w:hyperlink w:anchor="_Send_REST_Request" w:history="1">
        <w:proofErr w:type="spellStart"/>
        <w:r w:rsidR="00452946" w:rsidRPr="000115D5">
          <w:rPr>
            <w:rStyle w:val="Hyperlink"/>
          </w:rPr>
          <w:t>SendRESTRequest</w:t>
        </w:r>
        <w:proofErr w:type="spellEnd"/>
      </w:hyperlink>
      <w:r w:rsidR="00452946">
        <w:t xml:space="preserve"> </w:t>
      </w:r>
      <w:r w:rsidR="005A20FE" w:rsidRPr="001B6677">
        <w:rPr>
          <w:szCs w:val="20"/>
        </w:rPr>
        <w:t>GET %GETBATCHRESULTURL%</w:t>
      </w:r>
      <w:r w:rsidR="00F87B69" w:rsidRPr="00F87B69">
        <w:rPr>
          <w:szCs w:val="20"/>
        </w:rPr>
        <w:t xml:space="preserve"> </w:t>
      </w:r>
      <w:r w:rsidR="00F87B69">
        <w:rPr>
          <w:szCs w:val="20"/>
        </w:rPr>
        <w:t>timeout=%RESTTIMEOUT%</w:t>
      </w:r>
    </w:p>
    <w:p w14:paraId="63CFAA2D" w14:textId="0A235256" w:rsidR="000353BD" w:rsidRDefault="000353BD" w:rsidP="00461D5E">
      <w:pPr>
        <w:rPr>
          <w:szCs w:val="20"/>
        </w:rPr>
      </w:pPr>
    </w:p>
    <w:p w14:paraId="10310D23" w14:textId="77777777" w:rsidR="000353BD" w:rsidRDefault="000353BD" w:rsidP="000353BD">
      <w:r>
        <w:rPr>
          <w:b/>
        </w:rPr>
        <w:t>Workflow:</w:t>
      </w:r>
    </w:p>
    <w:p w14:paraId="44D1B395" w14:textId="77777777" w:rsidR="000353BD" w:rsidRDefault="000353BD" w:rsidP="000353BD">
      <w:pPr>
        <w:jc w:val="center"/>
      </w:pPr>
      <w:r>
        <w:rPr>
          <w:noProof/>
        </w:rPr>
        <w:object w:dxaOrig="2221" w:dyaOrig="4606" w14:anchorId="79E2E325">
          <v:shape id="_x0000_i1043" type="#_x0000_t75" style="width:86.25pt;height:172.5pt" o:ole="">
            <v:imagedata r:id="rId31" o:title=""/>
          </v:shape>
          <o:OLEObject Type="Embed" ProgID="Visio.Drawing.11" ShapeID="_x0000_i1043" DrawAspect="Content" ObjectID="_1724665082" r:id="rId54"/>
        </w:object>
      </w:r>
    </w:p>
    <w:p w14:paraId="5CD65D99" w14:textId="77777777" w:rsidR="00E44B06" w:rsidRPr="000353BD" w:rsidRDefault="00E44B06">
      <w:pPr>
        <w:jc w:val="left"/>
        <w:rPr>
          <w:szCs w:val="20"/>
        </w:rPr>
      </w:pPr>
      <w:r>
        <w:br w:type="page"/>
      </w:r>
    </w:p>
    <w:p w14:paraId="2FEF32CB" w14:textId="328CC10A" w:rsidR="00A15900" w:rsidRDefault="00A15900" w:rsidP="00A15900">
      <w:pPr>
        <w:pStyle w:val="Heading2"/>
      </w:pPr>
      <w:bookmarkStart w:id="129" w:name="_Toc114052276"/>
      <w:r>
        <w:lastRenderedPageBreak/>
        <w:t xml:space="preserve">Get </w:t>
      </w:r>
      <w:r w:rsidR="00C77D98">
        <w:t xml:space="preserve">EKB Schema </w:t>
      </w:r>
      <w:proofErr w:type="spellStart"/>
      <w:r w:rsidR="00C77D98">
        <w:t>Config</w:t>
      </w:r>
      <w:proofErr w:type="spellEnd"/>
      <w:r>
        <w:t xml:space="preserve"> (</w:t>
      </w:r>
      <w:proofErr w:type="spellStart"/>
      <w:r>
        <w:t>Mulesoft</w:t>
      </w:r>
      <w:proofErr w:type="spellEnd"/>
      <w:r>
        <w:t>)</w:t>
      </w:r>
      <w:bookmarkEnd w:id="129"/>
    </w:p>
    <w:p w14:paraId="067C530B" w14:textId="77777777" w:rsidR="00A15900" w:rsidRDefault="00A15900" w:rsidP="00A15900">
      <w:pPr>
        <w:rPr>
          <w:rFonts w:cs="Arial"/>
        </w:rPr>
      </w:pPr>
      <w:r w:rsidRPr="00962735">
        <w:rPr>
          <w:rFonts w:cs="Arial"/>
          <w:b/>
        </w:rPr>
        <w:t>Mid-Tier</w:t>
      </w:r>
      <w:r>
        <w:rPr>
          <w:rFonts w:cs="Arial"/>
        </w:rPr>
        <w:t>: Primary</w:t>
      </w:r>
    </w:p>
    <w:p w14:paraId="6A8A706F" w14:textId="77777777" w:rsidR="00A15900" w:rsidRPr="00962735" w:rsidRDefault="00A15900" w:rsidP="00A15900"/>
    <w:p w14:paraId="5C084F4E" w14:textId="3216B077" w:rsidR="00A15900" w:rsidRDefault="00A15900" w:rsidP="00A15900">
      <w:r w:rsidRPr="001916EE">
        <w:rPr>
          <w:b/>
        </w:rPr>
        <w:t>Purpose</w:t>
      </w:r>
      <w:r>
        <w:t xml:space="preserve">: </w:t>
      </w:r>
      <w:r w:rsidR="0003675C" w:rsidRPr="0003675C">
        <w:t>Executes the Mule Request to Get EKB Schema Configuration</w:t>
      </w:r>
      <w:r w:rsidR="0003675C">
        <w:t>.</w:t>
      </w:r>
    </w:p>
    <w:p w14:paraId="45D73C47" w14:textId="77777777" w:rsidR="00A15900" w:rsidRDefault="00A15900" w:rsidP="00A15900"/>
    <w:p w14:paraId="6D303A92" w14:textId="29D193FA" w:rsidR="00A15900" w:rsidRPr="00631DAB" w:rsidRDefault="00A15900" w:rsidP="00A15900">
      <w:r w:rsidRPr="001916EE">
        <w:rPr>
          <w:b/>
        </w:rPr>
        <w:t>Usage</w:t>
      </w:r>
      <w:r w:rsidRPr="00631DAB">
        <w:t xml:space="preserve">: </w:t>
      </w:r>
      <w:proofErr w:type="spellStart"/>
      <w:r w:rsidR="00C77D98">
        <w:t>GetEKBSchemaConfig</w:t>
      </w:r>
      <w:proofErr w:type="spellEnd"/>
    </w:p>
    <w:p w14:paraId="6E43D784" w14:textId="77777777" w:rsidR="00A15900" w:rsidRDefault="00A15900" w:rsidP="00A15900"/>
    <w:p w14:paraId="3BAFD31F" w14:textId="77777777" w:rsidR="00A15900" w:rsidRDefault="00A15900" w:rsidP="00A15900">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A15900" w:rsidRPr="00631DAB" w14:paraId="308749E2" w14:textId="77777777" w:rsidTr="004D7915">
        <w:trPr>
          <w:jc w:val="center"/>
        </w:trPr>
        <w:tc>
          <w:tcPr>
            <w:tcW w:w="0" w:type="auto"/>
            <w:shd w:val="clear" w:color="auto" w:fill="005596" w:themeFill="text2"/>
            <w:vAlign w:val="center"/>
          </w:tcPr>
          <w:p w14:paraId="634322F4" w14:textId="77777777" w:rsidR="00A15900" w:rsidRPr="00631DAB" w:rsidRDefault="00A15900" w:rsidP="004D791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1A0CA8D" w14:textId="77777777" w:rsidR="00A15900" w:rsidRPr="00631DAB" w:rsidRDefault="00A15900"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A15900" w:rsidRPr="00631DAB" w14:paraId="31665901" w14:textId="77777777" w:rsidTr="004D7915">
        <w:trPr>
          <w:jc w:val="center"/>
        </w:trPr>
        <w:tc>
          <w:tcPr>
            <w:tcW w:w="0" w:type="auto"/>
            <w:vAlign w:val="center"/>
          </w:tcPr>
          <w:p w14:paraId="512A2197" w14:textId="32CF7AC6" w:rsidR="00A15900" w:rsidRPr="00B650A8" w:rsidRDefault="00C77D98" w:rsidP="004D7915">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58578A6D" w14:textId="67D59CD8" w:rsidR="00A15900" w:rsidRPr="00631DAB" w:rsidRDefault="00C77D98"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3E715A4C" w14:textId="77777777" w:rsidR="00A15900" w:rsidRDefault="00A15900" w:rsidP="00A15900"/>
    <w:p w14:paraId="1DA1F4C5" w14:textId="77777777" w:rsidR="00A15900" w:rsidRPr="0080426D" w:rsidRDefault="00A15900" w:rsidP="00A15900">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A15900" w:rsidRPr="00631DAB" w14:paraId="175BFF3F" w14:textId="77777777" w:rsidTr="004D7915">
        <w:trPr>
          <w:jc w:val="center"/>
        </w:trPr>
        <w:tc>
          <w:tcPr>
            <w:tcW w:w="0" w:type="auto"/>
            <w:shd w:val="clear" w:color="auto" w:fill="005596" w:themeFill="text2"/>
            <w:vAlign w:val="center"/>
          </w:tcPr>
          <w:p w14:paraId="6937F744" w14:textId="77777777" w:rsidR="00A15900" w:rsidRPr="00631DAB" w:rsidRDefault="00A15900" w:rsidP="004D791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315D368" w14:textId="77777777" w:rsidR="00A15900" w:rsidRPr="00631DAB" w:rsidRDefault="00A15900"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A15900" w:rsidRPr="00631DAB" w14:paraId="50B12571" w14:textId="77777777" w:rsidTr="004D7915">
        <w:trPr>
          <w:jc w:val="center"/>
        </w:trPr>
        <w:tc>
          <w:tcPr>
            <w:tcW w:w="0" w:type="auto"/>
            <w:vAlign w:val="center"/>
          </w:tcPr>
          <w:p w14:paraId="3F5BCBC9" w14:textId="77777777" w:rsidR="00A15900" w:rsidRPr="00631DAB" w:rsidRDefault="00A15900" w:rsidP="004D7915">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3FA5A4D4" w14:textId="77777777" w:rsidR="00A15900" w:rsidRPr="00631DAB" w:rsidRDefault="00A15900"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A15900" w:rsidRPr="00631DAB" w14:paraId="39833D95" w14:textId="77777777" w:rsidTr="004D7915">
        <w:trPr>
          <w:jc w:val="center"/>
        </w:trPr>
        <w:tc>
          <w:tcPr>
            <w:tcW w:w="0" w:type="auto"/>
            <w:vAlign w:val="center"/>
          </w:tcPr>
          <w:p w14:paraId="36F64461" w14:textId="77777777" w:rsidR="00A15900" w:rsidRPr="00631DAB" w:rsidRDefault="00A15900" w:rsidP="004D7915">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20AA1F66" w14:textId="77777777" w:rsidR="00A15900" w:rsidRPr="00631DAB" w:rsidRDefault="00A15900"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7ADE5970" w14:textId="77777777" w:rsidR="00A15900" w:rsidRDefault="00A15900" w:rsidP="00A15900">
      <w:pPr>
        <w:rPr>
          <w:b/>
        </w:rPr>
      </w:pPr>
    </w:p>
    <w:p w14:paraId="3F1A1580" w14:textId="77777777" w:rsidR="00A15900" w:rsidRDefault="00A15900" w:rsidP="00A15900">
      <w:pPr>
        <w:rPr>
          <w:b/>
        </w:rPr>
      </w:pPr>
      <w:r>
        <w:rPr>
          <w:b/>
        </w:rPr>
        <w:t>Send REST Request Command Line:</w:t>
      </w:r>
    </w:p>
    <w:p w14:paraId="66B7940F" w14:textId="2E80F1C9" w:rsidR="00A15900" w:rsidRPr="005A20FE" w:rsidRDefault="000D2C14" w:rsidP="00A15900">
      <w:pPr>
        <w:rPr>
          <w:szCs w:val="20"/>
        </w:rPr>
      </w:pPr>
      <w:hyperlink w:anchor="_Send_REST_Request" w:history="1">
        <w:proofErr w:type="spellStart"/>
        <w:r w:rsidR="00A15900" w:rsidRPr="000115D5">
          <w:rPr>
            <w:rStyle w:val="Hyperlink"/>
          </w:rPr>
          <w:t>SendRESTRequest</w:t>
        </w:r>
        <w:proofErr w:type="spellEnd"/>
      </w:hyperlink>
      <w:r w:rsidR="00A15900">
        <w:t xml:space="preserve"> </w:t>
      </w:r>
      <w:r w:rsidR="0007224E" w:rsidRPr="001B6677">
        <w:rPr>
          <w:szCs w:val="20"/>
        </w:rPr>
        <w:t>GET %GETEKBSCHEMACONFIGURL%</w:t>
      </w:r>
      <w:r w:rsidR="000F791E" w:rsidRPr="000F791E">
        <w:rPr>
          <w:szCs w:val="20"/>
        </w:rPr>
        <w:t xml:space="preserve"> </w:t>
      </w:r>
      <w:r w:rsidR="000F791E">
        <w:rPr>
          <w:szCs w:val="20"/>
        </w:rPr>
        <w:t>timeout=%RESTTIMEOUT%</w:t>
      </w:r>
    </w:p>
    <w:p w14:paraId="514DC79A" w14:textId="05CFF7AB" w:rsidR="00A15900" w:rsidRDefault="00A15900" w:rsidP="00A15900"/>
    <w:p w14:paraId="5E1A7925" w14:textId="77777777" w:rsidR="0091560D" w:rsidRDefault="0091560D" w:rsidP="0091560D">
      <w:r>
        <w:rPr>
          <w:b/>
        </w:rPr>
        <w:t>Workflow:</w:t>
      </w:r>
    </w:p>
    <w:p w14:paraId="38A66D03" w14:textId="77777777" w:rsidR="0091560D" w:rsidRDefault="0091560D" w:rsidP="0091560D">
      <w:pPr>
        <w:jc w:val="center"/>
      </w:pPr>
      <w:r>
        <w:rPr>
          <w:noProof/>
        </w:rPr>
        <w:object w:dxaOrig="2221" w:dyaOrig="4606" w14:anchorId="0BEEAAC8">
          <v:shape id="_x0000_i1044" type="#_x0000_t75" style="width:86.25pt;height:172.5pt" o:ole="">
            <v:imagedata r:id="rId31" o:title=""/>
          </v:shape>
          <o:OLEObject Type="Embed" ProgID="Visio.Drawing.11" ShapeID="_x0000_i1044" DrawAspect="Content" ObjectID="_1724665083" r:id="rId55"/>
        </w:object>
      </w:r>
    </w:p>
    <w:p w14:paraId="4B0DD387" w14:textId="77777777" w:rsidR="001F3A62" w:rsidRPr="0091560D" w:rsidRDefault="001F3A62">
      <w:pPr>
        <w:jc w:val="left"/>
      </w:pPr>
      <w:r>
        <w:br w:type="page"/>
      </w:r>
    </w:p>
    <w:p w14:paraId="09B45198" w14:textId="7BE63F0D" w:rsidR="00756F2D" w:rsidRDefault="00756F2D" w:rsidP="00756F2D">
      <w:pPr>
        <w:pStyle w:val="Heading2"/>
      </w:pPr>
      <w:bookmarkStart w:id="130" w:name="_Toc114052277"/>
      <w:r>
        <w:lastRenderedPageBreak/>
        <w:t xml:space="preserve">Get EXT Schema </w:t>
      </w:r>
      <w:proofErr w:type="spellStart"/>
      <w:r>
        <w:t>Config</w:t>
      </w:r>
      <w:proofErr w:type="spellEnd"/>
      <w:r>
        <w:t xml:space="preserve"> (</w:t>
      </w:r>
      <w:proofErr w:type="spellStart"/>
      <w:r>
        <w:t>Mulesoft</w:t>
      </w:r>
      <w:proofErr w:type="spellEnd"/>
      <w:r>
        <w:t>)</w:t>
      </w:r>
      <w:bookmarkEnd w:id="130"/>
    </w:p>
    <w:p w14:paraId="65AAE6F1" w14:textId="77777777" w:rsidR="00756F2D" w:rsidRDefault="00756F2D" w:rsidP="00756F2D">
      <w:pPr>
        <w:rPr>
          <w:rFonts w:cs="Arial"/>
        </w:rPr>
      </w:pPr>
      <w:r w:rsidRPr="00962735">
        <w:rPr>
          <w:rFonts w:cs="Arial"/>
          <w:b/>
        </w:rPr>
        <w:t>Mid-Tier</w:t>
      </w:r>
      <w:r>
        <w:rPr>
          <w:rFonts w:cs="Arial"/>
        </w:rPr>
        <w:t>: Primary</w:t>
      </w:r>
    </w:p>
    <w:p w14:paraId="686AAAA1" w14:textId="77777777" w:rsidR="00756F2D" w:rsidRPr="00962735" w:rsidRDefault="00756F2D" w:rsidP="00756F2D"/>
    <w:p w14:paraId="5F20BEB9" w14:textId="6E3A406C" w:rsidR="00756F2D" w:rsidRDefault="00756F2D" w:rsidP="00756F2D">
      <w:r w:rsidRPr="001916EE">
        <w:rPr>
          <w:b/>
        </w:rPr>
        <w:t>Purpose</w:t>
      </w:r>
      <w:r>
        <w:t xml:space="preserve">: </w:t>
      </w:r>
      <w:r w:rsidR="008A7841" w:rsidRPr="008A7841">
        <w:t>Executes the Mule Request to Get EXT Schema Configuration</w:t>
      </w:r>
      <w:r w:rsidR="008A7841">
        <w:t>.</w:t>
      </w:r>
    </w:p>
    <w:p w14:paraId="0641B00E" w14:textId="77777777" w:rsidR="00756F2D" w:rsidRDefault="00756F2D" w:rsidP="00756F2D"/>
    <w:p w14:paraId="210BAB55" w14:textId="5AF46C5C" w:rsidR="00756F2D" w:rsidRPr="00631DAB" w:rsidRDefault="00756F2D" w:rsidP="00756F2D">
      <w:r w:rsidRPr="001916EE">
        <w:rPr>
          <w:b/>
        </w:rPr>
        <w:t>Usage</w:t>
      </w:r>
      <w:r w:rsidRPr="00631DAB">
        <w:t xml:space="preserve">: </w:t>
      </w:r>
      <w:proofErr w:type="spellStart"/>
      <w:r>
        <w:t>GetEXTSchemaConfig</w:t>
      </w:r>
      <w:proofErr w:type="spellEnd"/>
    </w:p>
    <w:p w14:paraId="57B88FBA" w14:textId="77777777" w:rsidR="00756F2D" w:rsidRDefault="00756F2D" w:rsidP="00756F2D"/>
    <w:p w14:paraId="5E6EC715" w14:textId="77777777" w:rsidR="00756F2D" w:rsidRDefault="00756F2D" w:rsidP="00756F2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756F2D" w:rsidRPr="00631DAB" w14:paraId="41B329D6" w14:textId="77777777" w:rsidTr="004D7915">
        <w:trPr>
          <w:jc w:val="center"/>
        </w:trPr>
        <w:tc>
          <w:tcPr>
            <w:tcW w:w="0" w:type="auto"/>
            <w:shd w:val="clear" w:color="auto" w:fill="005596" w:themeFill="text2"/>
            <w:vAlign w:val="center"/>
          </w:tcPr>
          <w:p w14:paraId="5AD85BC6" w14:textId="77777777" w:rsidR="00756F2D" w:rsidRPr="00631DAB" w:rsidRDefault="00756F2D" w:rsidP="004D791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945B164" w14:textId="77777777" w:rsidR="00756F2D" w:rsidRPr="00631DAB" w:rsidRDefault="00756F2D"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56F2D" w:rsidRPr="00631DAB" w14:paraId="381F657D" w14:textId="77777777" w:rsidTr="004D7915">
        <w:trPr>
          <w:jc w:val="center"/>
        </w:trPr>
        <w:tc>
          <w:tcPr>
            <w:tcW w:w="0" w:type="auto"/>
            <w:vAlign w:val="center"/>
          </w:tcPr>
          <w:p w14:paraId="1158CEC9" w14:textId="77777777" w:rsidR="00756F2D" w:rsidRPr="00B650A8" w:rsidRDefault="00756F2D" w:rsidP="004D7915">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1701B8E8" w14:textId="77777777" w:rsidR="00756F2D" w:rsidRPr="00631DAB" w:rsidRDefault="00756F2D"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278531A5" w14:textId="77777777" w:rsidR="00756F2D" w:rsidRDefault="00756F2D" w:rsidP="00756F2D"/>
    <w:p w14:paraId="3BCE5A7D" w14:textId="77777777" w:rsidR="00756F2D" w:rsidRPr="0080426D" w:rsidRDefault="00756F2D" w:rsidP="00756F2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756F2D" w:rsidRPr="00631DAB" w14:paraId="4C9F0E8C" w14:textId="77777777" w:rsidTr="004D7915">
        <w:trPr>
          <w:jc w:val="center"/>
        </w:trPr>
        <w:tc>
          <w:tcPr>
            <w:tcW w:w="0" w:type="auto"/>
            <w:shd w:val="clear" w:color="auto" w:fill="005596" w:themeFill="text2"/>
            <w:vAlign w:val="center"/>
          </w:tcPr>
          <w:p w14:paraId="76723530" w14:textId="77777777" w:rsidR="00756F2D" w:rsidRPr="00631DAB" w:rsidRDefault="00756F2D" w:rsidP="004D791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66F7318" w14:textId="77777777" w:rsidR="00756F2D" w:rsidRPr="00631DAB" w:rsidRDefault="00756F2D"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56F2D" w:rsidRPr="00631DAB" w14:paraId="7A023F01" w14:textId="77777777" w:rsidTr="004D7915">
        <w:trPr>
          <w:jc w:val="center"/>
        </w:trPr>
        <w:tc>
          <w:tcPr>
            <w:tcW w:w="0" w:type="auto"/>
            <w:vAlign w:val="center"/>
          </w:tcPr>
          <w:p w14:paraId="0CFDFEDC" w14:textId="77777777" w:rsidR="00756F2D" w:rsidRPr="00631DAB" w:rsidRDefault="00756F2D" w:rsidP="004D7915">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726E3EA" w14:textId="77777777" w:rsidR="00756F2D" w:rsidRPr="00631DAB" w:rsidRDefault="00756F2D"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756F2D" w:rsidRPr="00631DAB" w14:paraId="68EADE6C" w14:textId="77777777" w:rsidTr="004D7915">
        <w:trPr>
          <w:jc w:val="center"/>
        </w:trPr>
        <w:tc>
          <w:tcPr>
            <w:tcW w:w="0" w:type="auto"/>
            <w:vAlign w:val="center"/>
          </w:tcPr>
          <w:p w14:paraId="4337EFA4" w14:textId="77777777" w:rsidR="00756F2D" w:rsidRPr="00631DAB" w:rsidRDefault="00756F2D" w:rsidP="004D7915">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53F13E2B" w14:textId="77777777" w:rsidR="00756F2D" w:rsidRPr="00631DAB" w:rsidRDefault="00756F2D"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1563B72B" w14:textId="77777777" w:rsidR="00756F2D" w:rsidRDefault="00756F2D" w:rsidP="00756F2D">
      <w:pPr>
        <w:rPr>
          <w:b/>
        </w:rPr>
      </w:pPr>
    </w:p>
    <w:p w14:paraId="2D76AF9C" w14:textId="77777777" w:rsidR="00756F2D" w:rsidRDefault="00756F2D" w:rsidP="00756F2D">
      <w:pPr>
        <w:rPr>
          <w:b/>
        </w:rPr>
      </w:pPr>
      <w:r>
        <w:rPr>
          <w:b/>
        </w:rPr>
        <w:t>Send REST Request Command Line:</w:t>
      </w:r>
    </w:p>
    <w:p w14:paraId="6E74963B" w14:textId="08FB8D7D" w:rsidR="00756F2D" w:rsidRDefault="000D2C14" w:rsidP="00A15900">
      <w:pPr>
        <w:rPr>
          <w:szCs w:val="20"/>
        </w:rPr>
      </w:pPr>
      <w:hyperlink w:anchor="_Send_REST_Request" w:history="1">
        <w:proofErr w:type="spellStart"/>
        <w:r w:rsidR="00756F2D" w:rsidRPr="000115D5">
          <w:rPr>
            <w:rStyle w:val="Hyperlink"/>
          </w:rPr>
          <w:t>SendRESTRequest</w:t>
        </w:r>
        <w:proofErr w:type="spellEnd"/>
      </w:hyperlink>
      <w:r w:rsidR="00756F2D">
        <w:t xml:space="preserve"> </w:t>
      </w:r>
      <w:r w:rsidR="00082156" w:rsidRPr="001B6677">
        <w:rPr>
          <w:szCs w:val="20"/>
        </w:rPr>
        <w:t>GET %GETEXTSCHEMACONFIGURL%</w:t>
      </w:r>
      <w:r w:rsidR="00617DE4" w:rsidRPr="00617DE4">
        <w:rPr>
          <w:szCs w:val="20"/>
        </w:rPr>
        <w:t xml:space="preserve"> </w:t>
      </w:r>
      <w:r w:rsidR="00617DE4">
        <w:rPr>
          <w:szCs w:val="20"/>
        </w:rPr>
        <w:t>timeout=%RESTTIMEOUT%</w:t>
      </w:r>
    </w:p>
    <w:p w14:paraId="1D415AA9" w14:textId="5277C045" w:rsidR="00756F2D" w:rsidRDefault="00756F2D" w:rsidP="00A15900">
      <w:pPr>
        <w:rPr>
          <w:szCs w:val="20"/>
        </w:rPr>
      </w:pPr>
    </w:p>
    <w:p w14:paraId="5B7595E7" w14:textId="77777777" w:rsidR="0091560D" w:rsidRDefault="0091560D" w:rsidP="0091560D">
      <w:r>
        <w:rPr>
          <w:b/>
        </w:rPr>
        <w:t>Workflow:</w:t>
      </w:r>
    </w:p>
    <w:p w14:paraId="4904A113" w14:textId="77777777" w:rsidR="0091560D" w:rsidRDefault="0091560D" w:rsidP="0091560D">
      <w:pPr>
        <w:jc w:val="center"/>
      </w:pPr>
      <w:r>
        <w:rPr>
          <w:noProof/>
        </w:rPr>
        <w:object w:dxaOrig="2221" w:dyaOrig="4606" w14:anchorId="40B0D8AF">
          <v:shape id="_x0000_i1045" type="#_x0000_t75" style="width:86.25pt;height:172.5pt" o:ole="">
            <v:imagedata r:id="rId31" o:title=""/>
          </v:shape>
          <o:OLEObject Type="Embed" ProgID="Visio.Drawing.11" ShapeID="_x0000_i1045" DrawAspect="Content" ObjectID="_1724665084" r:id="rId56"/>
        </w:object>
      </w:r>
    </w:p>
    <w:p w14:paraId="5717FFE4" w14:textId="77777777" w:rsidR="0091560D" w:rsidRPr="00756F2D" w:rsidRDefault="0091560D" w:rsidP="00A15900">
      <w:pPr>
        <w:rPr>
          <w:szCs w:val="20"/>
        </w:rPr>
      </w:pPr>
    </w:p>
    <w:p w14:paraId="4F405D92" w14:textId="2D22F82D" w:rsidR="00D62C07" w:rsidRDefault="00D62C07" w:rsidP="00D62C07">
      <w:pPr>
        <w:pStyle w:val="Heading2"/>
      </w:pPr>
      <w:bookmarkStart w:id="131" w:name="_Toc114052278"/>
      <w:r>
        <w:t>G</w:t>
      </w:r>
      <w:r w:rsidR="005A6F26">
        <w:t>lobal Variables</w:t>
      </w:r>
      <w:bookmarkEnd w:id="131"/>
    </w:p>
    <w:p w14:paraId="73528693" w14:textId="77777777" w:rsidR="00962735" w:rsidRDefault="00962735" w:rsidP="00962735">
      <w:pPr>
        <w:rPr>
          <w:rFonts w:cs="Arial"/>
        </w:rPr>
      </w:pPr>
      <w:r w:rsidRPr="00962735">
        <w:rPr>
          <w:rFonts w:cs="Arial"/>
          <w:b/>
        </w:rPr>
        <w:t>Mid-Tier</w:t>
      </w:r>
      <w:r>
        <w:rPr>
          <w:rFonts w:cs="Arial"/>
        </w:rPr>
        <w:t>: Primary and Secondary</w:t>
      </w:r>
    </w:p>
    <w:p w14:paraId="40019BC1" w14:textId="77777777" w:rsidR="00962735" w:rsidRPr="00962735" w:rsidRDefault="00962735" w:rsidP="00962735"/>
    <w:p w14:paraId="18C119C0" w14:textId="77777777" w:rsidR="00B61D37" w:rsidRDefault="00B61D37" w:rsidP="00B61D37">
      <w:r w:rsidRPr="001916EE">
        <w:rPr>
          <w:b/>
        </w:rPr>
        <w:t>Purpose</w:t>
      </w:r>
      <w:r>
        <w:t>: Single location to set variable values used by various other batch scripts.</w:t>
      </w:r>
    </w:p>
    <w:p w14:paraId="43059E09" w14:textId="77777777" w:rsidR="00B61D37" w:rsidRDefault="00B61D37" w:rsidP="00B61D37"/>
    <w:p w14:paraId="498C9D74" w14:textId="77777777" w:rsidR="00B61D37" w:rsidRPr="00631DAB" w:rsidRDefault="00B61D37" w:rsidP="00B61D37">
      <w:r w:rsidRPr="001916EE">
        <w:rPr>
          <w:b/>
        </w:rPr>
        <w:t>Usage</w:t>
      </w:r>
      <w:r w:rsidRPr="00631DAB">
        <w:t xml:space="preserve">: </w:t>
      </w:r>
      <w:proofErr w:type="spellStart"/>
      <w:r>
        <w:t>GlobalVariables</w:t>
      </w:r>
      <w:proofErr w:type="spellEnd"/>
    </w:p>
    <w:p w14:paraId="32815158" w14:textId="77777777" w:rsidR="00B61D37" w:rsidRDefault="00B61D37" w:rsidP="00B61D37"/>
    <w:p w14:paraId="261A6D85" w14:textId="77777777" w:rsidR="00B61D37" w:rsidRDefault="00B61D37" w:rsidP="00B61D37">
      <w:pPr>
        <w:rPr>
          <w:rFonts w:cs="Arial"/>
          <w:color w:val="auto"/>
        </w:rPr>
      </w:pPr>
      <w:r w:rsidRPr="00B650A8">
        <w:rPr>
          <w:rFonts w:cs="Arial"/>
          <w:b/>
          <w:color w:val="auto"/>
        </w:rPr>
        <w:t>Arguments</w:t>
      </w:r>
      <w:r>
        <w:rPr>
          <w:rFonts w:cs="Arial"/>
          <w:color w:val="auto"/>
        </w:rPr>
        <w:t>:</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612"/>
        <w:gridCol w:w="977"/>
      </w:tblGrid>
      <w:tr w:rsidR="00B61D37" w:rsidRPr="00DB31D1" w14:paraId="49296C80" w14:textId="77777777" w:rsidTr="00863152">
        <w:tc>
          <w:tcPr>
            <w:tcW w:w="0" w:type="auto"/>
            <w:shd w:val="clear" w:color="auto" w:fill="005596" w:themeFill="text2"/>
            <w:vAlign w:val="center"/>
          </w:tcPr>
          <w:p w14:paraId="5EE844E8" w14:textId="77777777" w:rsidR="00B61D37" w:rsidRPr="00DB31D1" w:rsidRDefault="00B61D37" w:rsidP="003C2497">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FA85DF6" w14:textId="77777777" w:rsidR="00B61D37" w:rsidRPr="00DB31D1" w:rsidRDefault="00B61D37" w:rsidP="003C2497">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B61D37" w:rsidRPr="00DB31D1" w14:paraId="746EBF4E" w14:textId="77777777" w:rsidTr="00863152">
        <w:tc>
          <w:tcPr>
            <w:tcW w:w="0" w:type="auto"/>
            <w:vAlign w:val="center"/>
          </w:tcPr>
          <w:p w14:paraId="553444F0" w14:textId="77777777" w:rsidR="00B61D37" w:rsidRPr="00DB31D1" w:rsidRDefault="00B61D37" w:rsidP="003C2497">
            <w:pPr>
              <w:jc w:val="center"/>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51458E3E" w14:textId="77777777" w:rsidR="00B61D37" w:rsidRPr="00DB31D1" w:rsidRDefault="00B61D37" w:rsidP="003C249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7AE0AEC" w14:textId="3A4620BE" w:rsidR="00B61D37" w:rsidRDefault="003C2497" w:rsidP="003C2497">
      <w:r>
        <w:br w:type="textWrapping" w:clear="all"/>
      </w:r>
    </w:p>
    <w:p w14:paraId="4AE5D5AD" w14:textId="77777777" w:rsidR="00B61D37" w:rsidRPr="0080426D" w:rsidRDefault="00B61D37" w:rsidP="00B61D37">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B61D37" w:rsidRPr="00631DAB" w14:paraId="6B4E0900" w14:textId="77777777" w:rsidTr="00A22393">
        <w:trPr>
          <w:jc w:val="center"/>
        </w:trPr>
        <w:tc>
          <w:tcPr>
            <w:tcW w:w="0" w:type="auto"/>
            <w:shd w:val="clear" w:color="auto" w:fill="005596" w:themeFill="text2"/>
            <w:vAlign w:val="center"/>
          </w:tcPr>
          <w:p w14:paraId="6E4334CC" w14:textId="77777777" w:rsidR="00B61D37" w:rsidRPr="00631DAB" w:rsidRDefault="00B61D37"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34D65FB" w14:textId="77777777" w:rsidR="00B61D37" w:rsidRPr="00631DAB" w:rsidRDefault="00B61D37"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B61D37" w:rsidRPr="00631DAB" w14:paraId="6D80FFC5" w14:textId="77777777" w:rsidTr="00A22393">
        <w:trPr>
          <w:jc w:val="center"/>
        </w:trPr>
        <w:tc>
          <w:tcPr>
            <w:tcW w:w="0" w:type="auto"/>
            <w:vAlign w:val="center"/>
          </w:tcPr>
          <w:p w14:paraId="2BBC3565" w14:textId="77777777" w:rsidR="00B61D37" w:rsidRPr="00631DAB" w:rsidRDefault="00B61D37"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6E5928D9" w14:textId="77777777" w:rsidR="00B61D37" w:rsidRPr="00631DAB" w:rsidRDefault="00B61D3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B61D37" w:rsidRPr="00631DAB" w14:paraId="0B18C48B" w14:textId="77777777" w:rsidTr="00A22393">
        <w:trPr>
          <w:jc w:val="center"/>
        </w:trPr>
        <w:tc>
          <w:tcPr>
            <w:tcW w:w="0" w:type="auto"/>
            <w:vAlign w:val="center"/>
          </w:tcPr>
          <w:p w14:paraId="08E11AFC" w14:textId="77777777" w:rsidR="00B61D37" w:rsidRPr="00631DAB" w:rsidRDefault="00B61D37"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3ED4F71C" w14:textId="77777777" w:rsidR="00B61D37" w:rsidRPr="00631DAB" w:rsidRDefault="00B61D3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5038B407" w14:textId="77777777" w:rsidR="00B61D37" w:rsidRDefault="00B61D37" w:rsidP="00B61D37"/>
    <w:p w14:paraId="2A5F5ED7" w14:textId="641DEB25" w:rsidR="00B61D37" w:rsidRDefault="00B61D37" w:rsidP="00B61D37">
      <w:r>
        <w:rPr>
          <w:b/>
        </w:rPr>
        <w:t>Global Variables</w:t>
      </w:r>
      <w:r>
        <w:t>:</w:t>
      </w:r>
    </w:p>
    <w:tbl>
      <w:tblPr>
        <w:tblStyle w:val="TableGrid"/>
        <w:tblW w:w="0" w:type="auto"/>
        <w:jc w:val="center"/>
        <w:tblLook w:val="04A0" w:firstRow="1" w:lastRow="0" w:firstColumn="1" w:lastColumn="0" w:noHBand="0" w:noVBand="1"/>
      </w:tblPr>
      <w:tblGrid>
        <w:gridCol w:w="1462"/>
        <w:gridCol w:w="1122"/>
      </w:tblGrid>
      <w:tr w:rsidR="00F26DAB" w:rsidRPr="00631DAB" w14:paraId="4D64FDA0" w14:textId="77777777" w:rsidTr="004D7915">
        <w:trPr>
          <w:jc w:val="center"/>
        </w:trPr>
        <w:tc>
          <w:tcPr>
            <w:tcW w:w="0" w:type="auto"/>
            <w:gridSpan w:val="2"/>
            <w:shd w:val="clear" w:color="auto" w:fill="005596" w:themeFill="text2"/>
            <w:vAlign w:val="center"/>
          </w:tcPr>
          <w:p w14:paraId="32BB1016" w14:textId="77777777" w:rsidR="00F26DAB" w:rsidRPr="00631DAB" w:rsidRDefault="00F26DAB" w:rsidP="004D7915">
            <w:pPr>
              <w:jc w:val="center"/>
              <w:rPr>
                <w:rFonts w:asciiTheme="minorHAnsi" w:hAnsiTheme="minorHAnsi" w:cstheme="minorHAnsi"/>
                <w:b/>
                <w:color w:val="FFFFFF" w:themeColor="background1"/>
                <w:sz w:val="16"/>
                <w:szCs w:val="16"/>
              </w:rPr>
            </w:pPr>
            <w:r w:rsidRPr="00E9156E">
              <w:rPr>
                <w:rFonts w:asciiTheme="minorHAnsi" w:hAnsiTheme="minorHAnsi" w:cstheme="minorHAnsi"/>
                <w:b/>
                <w:color w:val="FFFFFF" w:themeColor="background1"/>
                <w:sz w:val="16"/>
                <w:szCs w:val="16"/>
              </w:rPr>
              <w:t>GLOBAL SCRIPT VARIABLES</w:t>
            </w:r>
          </w:p>
        </w:tc>
      </w:tr>
      <w:tr w:rsidR="00F26DAB" w:rsidRPr="00631DAB" w14:paraId="2AC405DA" w14:textId="77777777" w:rsidTr="004D7915">
        <w:trPr>
          <w:jc w:val="center"/>
        </w:trPr>
        <w:tc>
          <w:tcPr>
            <w:tcW w:w="0" w:type="auto"/>
            <w:shd w:val="clear" w:color="auto" w:fill="005596" w:themeFill="text2"/>
            <w:vAlign w:val="center"/>
          </w:tcPr>
          <w:p w14:paraId="3662B09A" w14:textId="77777777" w:rsidR="00F26DAB" w:rsidRPr="00631DAB" w:rsidRDefault="00F26DAB" w:rsidP="004D7915">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031DD6BF" w14:textId="77777777" w:rsidR="00F26DAB" w:rsidRPr="00631DAB" w:rsidRDefault="00F26DAB" w:rsidP="004D7915">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F26DAB" w:rsidRPr="00631DAB" w14:paraId="39F5A268" w14:textId="77777777" w:rsidTr="004D7915">
        <w:trPr>
          <w:jc w:val="center"/>
        </w:trPr>
        <w:tc>
          <w:tcPr>
            <w:tcW w:w="0" w:type="auto"/>
            <w:vAlign w:val="center"/>
          </w:tcPr>
          <w:p w14:paraId="3D2132F9" w14:textId="77777777" w:rsidR="00F26DAB" w:rsidRPr="00631DAB" w:rsidRDefault="00F26DAB" w:rsidP="004D7915">
            <w:pPr>
              <w:jc w:val="left"/>
              <w:rPr>
                <w:rFonts w:asciiTheme="minorHAnsi" w:hAnsiTheme="minorHAnsi" w:cstheme="minorHAnsi"/>
                <w:sz w:val="16"/>
                <w:szCs w:val="16"/>
              </w:rPr>
            </w:pPr>
            <w:r w:rsidRPr="00E9156E">
              <w:rPr>
                <w:rFonts w:asciiTheme="minorHAnsi" w:hAnsiTheme="minorHAnsi" w:cstheme="minorHAnsi"/>
                <w:color w:val="auto"/>
                <w:sz w:val="16"/>
                <w:szCs w:val="16"/>
              </w:rPr>
              <w:t>DATASOURCE</w:t>
            </w:r>
          </w:p>
        </w:tc>
        <w:tc>
          <w:tcPr>
            <w:tcW w:w="0" w:type="auto"/>
            <w:vAlign w:val="center"/>
          </w:tcPr>
          <w:p w14:paraId="3DAD3C78" w14:textId="77777777" w:rsidR="00F26DAB" w:rsidRPr="00631DAB" w:rsidRDefault="00F26DAB" w:rsidP="004D7915">
            <w:pPr>
              <w:autoSpaceDE w:val="0"/>
              <w:autoSpaceDN w:val="0"/>
              <w:adjustRightInd w:val="0"/>
              <w:jc w:val="left"/>
              <w:rPr>
                <w:rFonts w:asciiTheme="minorHAnsi" w:hAnsiTheme="minorHAnsi" w:cstheme="minorHAnsi"/>
                <w:color w:val="auto"/>
                <w:sz w:val="16"/>
                <w:szCs w:val="16"/>
              </w:rPr>
            </w:pPr>
            <w:proofErr w:type="spellStart"/>
            <w:r w:rsidRPr="00E9156E">
              <w:rPr>
                <w:rFonts w:asciiTheme="minorHAnsi" w:hAnsiTheme="minorHAnsi" w:cstheme="minorHAnsi"/>
                <w:color w:val="auto"/>
                <w:sz w:val="16"/>
                <w:szCs w:val="16"/>
              </w:rPr>
              <w:t>epdev</w:t>
            </w:r>
            <w:proofErr w:type="spellEnd"/>
          </w:p>
        </w:tc>
      </w:tr>
      <w:tr w:rsidR="00F26DAB" w:rsidRPr="00631DAB" w14:paraId="4B752D67" w14:textId="77777777" w:rsidTr="004D7915">
        <w:trPr>
          <w:jc w:val="center"/>
        </w:trPr>
        <w:tc>
          <w:tcPr>
            <w:tcW w:w="0" w:type="auto"/>
            <w:vAlign w:val="center"/>
          </w:tcPr>
          <w:p w14:paraId="1F644F51" w14:textId="77777777" w:rsidR="00F26DAB" w:rsidRPr="00631DAB" w:rsidRDefault="00F26DAB" w:rsidP="004D7915">
            <w:pPr>
              <w:jc w:val="left"/>
              <w:rPr>
                <w:rFonts w:asciiTheme="minorHAnsi" w:hAnsiTheme="minorHAnsi" w:cstheme="minorHAnsi"/>
                <w:color w:val="auto"/>
                <w:sz w:val="16"/>
                <w:szCs w:val="16"/>
              </w:rPr>
            </w:pPr>
            <w:r w:rsidRPr="00E9156E">
              <w:rPr>
                <w:rFonts w:asciiTheme="minorHAnsi" w:hAnsiTheme="minorHAnsi" w:cstheme="minorHAnsi"/>
                <w:color w:val="auto"/>
                <w:sz w:val="16"/>
                <w:szCs w:val="16"/>
              </w:rPr>
              <w:t>FOUNDATIONUSE</w:t>
            </w:r>
            <w:r>
              <w:rPr>
                <w:rFonts w:asciiTheme="minorHAnsi" w:hAnsiTheme="minorHAnsi" w:cstheme="minorHAnsi"/>
                <w:color w:val="auto"/>
                <w:sz w:val="16"/>
                <w:szCs w:val="16"/>
              </w:rPr>
              <w:t>R</w:t>
            </w:r>
          </w:p>
        </w:tc>
        <w:tc>
          <w:tcPr>
            <w:tcW w:w="0" w:type="auto"/>
            <w:vAlign w:val="center"/>
          </w:tcPr>
          <w:p w14:paraId="6643A09A" w14:textId="77777777" w:rsidR="00F26DAB" w:rsidRPr="00631DAB" w:rsidRDefault="00F26DAB" w:rsidP="004D7915">
            <w:pPr>
              <w:autoSpaceDE w:val="0"/>
              <w:autoSpaceDN w:val="0"/>
              <w:adjustRightInd w:val="0"/>
              <w:jc w:val="left"/>
              <w:rPr>
                <w:rFonts w:asciiTheme="minorHAnsi" w:hAnsiTheme="minorHAnsi" w:cstheme="minorHAnsi"/>
                <w:color w:val="auto"/>
                <w:sz w:val="16"/>
                <w:szCs w:val="16"/>
              </w:rPr>
            </w:pPr>
            <w:proofErr w:type="spellStart"/>
            <w:r>
              <w:rPr>
                <w:rFonts w:asciiTheme="minorHAnsi" w:hAnsiTheme="minorHAnsi" w:cstheme="minorHAnsi"/>
                <w:color w:val="auto"/>
                <w:sz w:val="16"/>
                <w:szCs w:val="16"/>
              </w:rPr>
              <w:t>ekbf</w:t>
            </w:r>
            <w:proofErr w:type="spellEnd"/>
          </w:p>
        </w:tc>
      </w:tr>
    </w:tbl>
    <w:p w14:paraId="6AD2C421" w14:textId="49EB2988" w:rsidR="00F26DAB" w:rsidRDefault="00F26DAB" w:rsidP="00B61D37"/>
    <w:tbl>
      <w:tblPr>
        <w:tblStyle w:val="TableGrid"/>
        <w:tblW w:w="0" w:type="auto"/>
        <w:jc w:val="center"/>
        <w:tblLook w:val="04A0" w:firstRow="1" w:lastRow="0" w:firstColumn="1" w:lastColumn="0" w:noHBand="0" w:noVBand="1"/>
      </w:tblPr>
      <w:tblGrid>
        <w:gridCol w:w="771"/>
        <w:gridCol w:w="1122"/>
      </w:tblGrid>
      <w:tr w:rsidR="00AD1A03" w:rsidRPr="00631DAB" w14:paraId="645AC1F8" w14:textId="77777777" w:rsidTr="004D7915">
        <w:trPr>
          <w:jc w:val="center"/>
        </w:trPr>
        <w:tc>
          <w:tcPr>
            <w:tcW w:w="0" w:type="auto"/>
            <w:gridSpan w:val="2"/>
            <w:shd w:val="clear" w:color="auto" w:fill="005596" w:themeFill="text2"/>
            <w:vAlign w:val="center"/>
          </w:tcPr>
          <w:p w14:paraId="207FDD55" w14:textId="28020A59" w:rsidR="00AD1A03" w:rsidRPr="00631DAB" w:rsidRDefault="00AD1A03" w:rsidP="004D7915">
            <w:pPr>
              <w:jc w:val="center"/>
              <w:rPr>
                <w:rFonts w:asciiTheme="minorHAnsi" w:hAnsiTheme="minorHAnsi" w:cstheme="minorHAnsi"/>
                <w:b/>
                <w:color w:val="FFFFFF" w:themeColor="background1"/>
                <w:sz w:val="16"/>
                <w:szCs w:val="16"/>
              </w:rPr>
            </w:pPr>
            <w:r w:rsidRPr="00483323">
              <w:rPr>
                <w:rFonts w:asciiTheme="minorHAnsi" w:hAnsiTheme="minorHAnsi" w:cstheme="minorHAnsi"/>
                <w:b/>
                <w:color w:val="FFFFFF" w:themeColor="background1"/>
                <w:sz w:val="16"/>
                <w:szCs w:val="16"/>
              </w:rPr>
              <w:t>JI SCRIPT VARIABLES</w:t>
            </w:r>
          </w:p>
        </w:tc>
      </w:tr>
      <w:tr w:rsidR="00AD1A03" w:rsidRPr="00631DAB" w14:paraId="320AF9B2" w14:textId="77777777" w:rsidTr="004D7915">
        <w:trPr>
          <w:jc w:val="center"/>
        </w:trPr>
        <w:tc>
          <w:tcPr>
            <w:tcW w:w="0" w:type="auto"/>
            <w:shd w:val="clear" w:color="auto" w:fill="005596" w:themeFill="text2"/>
            <w:vAlign w:val="center"/>
          </w:tcPr>
          <w:p w14:paraId="08D03ADD" w14:textId="77777777" w:rsidR="00AD1A03" w:rsidRPr="00631DAB" w:rsidRDefault="00AD1A03" w:rsidP="004D7915">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376ED5C0" w14:textId="77777777" w:rsidR="00AD1A03" w:rsidRPr="00631DAB" w:rsidRDefault="00AD1A03" w:rsidP="004D7915">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AD1A03" w:rsidRPr="00631DAB" w14:paraId="49E263E5" w14:textId="77777777" w:rsidTr="004D7915">
        <w:trPr>
          <w:jc w:val="center"/>
        </w:trPr>
        <w:tc>
          <w:tcPr>
            <w:tcW w:w="0" w:type="auto"/>
            <w:vAlign w:val="center"/>
          </w:tcPr>
          <w:p w14:paraId="6A19FE6C" w14:textId="02451648" w:rsidR="00AD1A03" w:rsidRPr="00631DAB" w:rsidRDefault="00AD1A03" w:rsidP="004D7915">
            <w:pPr>
              <w:jc w:val="left"/>
              <w:rPr>
                <w:rFonts w:asciiTheme="minorHAnsi" w:hAnsiTheme="minorHAnsi" w:cstheme="minorHAnsi"/>
                <w:sz w:val="16"/>
                <w:szCs w:val="16"/>
              </w:rPr>
            </w:pPr>
            <w:r>
              <w:rPr>
                <w:rFonts w:asciiTheme="minorHAnsi" w:hAnsiTheme="minorHAnsi" w:cstheme="minorHAnsi"/>
                <w:sz w:val="16"/>
                <w:szCs w:val="16"/>
              </w:rPr>
              <w:t>MULE</w:t>
            </w:r>
          </w:p>
        </w:tc>
        <w:tc>
          <w:tcPr>
            <w:tcW w:w="0" w:type="auto"/>
            <w:vAlign w:val="center"/>
          </w:tcPr>
          <w:p w14:paraId="0242707F" w14:textId="21DA717C" w:rsidR="00AD1A03" w:rsidRPr="00631DAB" w:rsidRDefault="00AD1A03"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Y</w:t>
            </w:r>
          </w:p>
        </w:tc>
      </w:tr>
      <w:tr w:rsidR="00AD1A03" w:rsidRPr="00631DAB" w14:paraId="37E6F005" w14:textId="77777777" w:rsidTr="004D7915">
        <w:trPr>
          <w:jc w:val="center"/>
        </w:trPr>
        <w:tc>
          <w:tcPr>
            <w:tcW w:w="0" w:type="auto"/>
            <w:vAlign w:val="center"/>
          </w:tcPr>
          <w:p w14:paraId="6191327B" w14:textId="77777777" w:rsidR="00AD1A03" w:rsidRPr="00631DAB" w:rsidRDefault="00AD1A03" w:rsidP="004D7915">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JIUSER</w:t>
            </w:r>
          </w:p>
        </w:tc>
        <w:tc>
          <w:tcPr>
            <w:tcW w:w="0" w:type="auto"/>
            <w:vAlign w:val="center"/>
          </w:tcPr>
          <w:p w14:paraId="1A4A8542" w14:textId="77777777" w:rsidR="00AD1A03" w:rsidRPr="00631DAB" w:rsidRDefault="00AD1A03" w:rsidP="004D7915">
            <w:pPr>
              <w:autoSpaceDE w:val="0"/>
              <w:autoSpaceDN w:val="0"/>
              <w:adjustRightInd w:val="0"/>
              <w:jc w:val="left"/>
              <w:rPr>
                <w:rFonts w:asciiTheme="minorHAnsi" w:hAnsiTheme="minorHAnsi" w:cstheme="minorHAnsi"/>
                <w:color w:val="auto"/>
                <w:sz w:val="16"/>
                <w:szCs w:val="16"/>
              </w:rPr>
            </w:pPr>
            <w:proofErr w:type="spellStart"/>
            <w:r w:rsidRPr="00631DAB">
              <w:rPr>
                <w:rFonts w:asciiTheme="minorHAnsi" w:hAnsiTheme="minorHAnsi" w:cstheme="minorHAnsi"/>
                <w:color w:val="auto"/>
                <w:sz w:val="16"/>
                <w:szCs w:val="16"/>
              </w:rPr>
              <w:t>ext</w:t>
            </w:r>
            <w:proofErr w:type="spellEnd"/>
          </w:p>
        </w:tc>
      </w:tr>
    </w:tbl>
    <w:p w14:paraId="27C61FF8" w14:textId="7363CFB4" w:rsidR="00B61D37" w:rsidRDefault="00B61D37" w:rsidP="00B61D37"/>
    <w:tbl>
      <w:tblPr>
        <w:tblStyle w:val="TableGrid"/>
        <w:tblW w:w="0" w:type="auto"/>
        <w:jc w:val="center"/>
        <w:tblLook w:val="04A0" w:firstRow="1" w:lastRow="0" w:firstColumn="1" w:lastColumn="0" w:noHBand="0" w:noVBand="1"/>
      </w:tblPr>
      <w:tblGrid>
        <w:gridCol w:w="2260"/>
        <w:gridCol w:w="6069"/>
      </w:tblGrid>
      <w:tr w:rsidR="0063000B" w:rsidRPr="00631DAB" w14:paraId="2FA32A3E" w14:textId="77777777" w:rsidTr="004D7915">
        <w:trPr>
          <w:jc w:val="center"/>
        </w:trPr>
        <w:tc>
          <w:tcPr>
            <w:tcW w:w="0" w:type="auto"/>
            <w:gridSpan w:val="2"/>
            <w:shd w:val="clear" w:color="auto" w:fill="005596" w:themeFill="text2"/>
            <w:vAlign w:val="center"/>
          </w:tcPr>
          <w:p w14:paraId="680F57AB" w14:textId="573462C2" w:rsidR="0063000B" w:rsidRPr="00631DAB" w:rsidRDefault="0063000B" w:rsidP="004D7915">
            <w:pPr>
              <w:jc w:val="center"/>
              <w:rPr>
                <w:rFonts w:asciiTheme="minorHAnsi" w:hAnsiTheme="minorHAnsi" w:cstheme="minorHAnsi"/>
                <w:b/>
                <w:color w:val="FFFFFF" w:themeColor="background1"/>
                <w:sz w:val="16"/>
                <w:szCs w:val="16"/>
              </w:rPr>
            </w:pPr>
            <w:r w:rsidRPr="00483323">
              <w:rPr>
                <w:rFonts w:asciiTheme="minorHAnsi" w:hAnsiTheme="minorHAnsi" w:cstheme="minorHAnsi"/>
                <w:b/>
                <w:color w:val="FFFFFF" w:themeColor="background1"/>
                <w:sz w:val="16"/>
                <w:szCs w:val="16"/>
              </w:rPr>
              <w:t xml:space="preserve">JI </w:t>
            </w:r>
            <w:r w:rsidR="00392C48">
              <w:rPr>
                <w:rFonts w:asciiTheme="minorHAnsi" w:hAnsiTheme="minorHAnsi" w:cstheme="minorHAnsi"/>
                <w:b/>
                <w:color w:val="FFFFFF" w:themeColor="background1"/>
                <w:sz w:val="16"/>
                <w:szCs w:val="16"/>
              </w:rPr>
              <w:t xml:space="preserve">ON MULE </w:t>
            </w:r>
            <w:r w:rsidRPr="00483323">
              <w:rPr>
                <w:rFonts w:asciiTheme="minorHAnsi" w:hAnsiTheme="minorHAnsi" w:cstheme="minorHAnsi"/>
                <w:b/>
                <w:color w:val="FFFFFF" w:themeColor="background1"/>
                <w:sz w:val="16"/>
                <w:szCs w:val="16"/>
              </w:rPr>
              <w:t>ONLY SCRIPT VARIABLES</w:t>
            </w:r>
          </w:p>
        </w:tc>
      </w:tr>
      <w:tr w:rsidR="0063000B" w:rsidRPr="00631DAB" w14:paraId="2427CDFE" w14:textId="77777777" w:rsidTr="004D7915">
        <w:trPr>
          <w:jc w:val="center"/>
        </w:trPr>
        <w:tc>
          <w:tcPr>
            <w:tcW w:w="0" w:type="auto"/>
            <w:shd w:val="clear" w:color="auto" w:fill="005596" w:themeFill="text2"/>
            <w:vAlign w:val="center"/>
          </w:tcPr>
          <w:p w14:paraId="21984E50" w14:textId="77777777" w:rsidR="0063000B" w:rsidRPr="00631DAB" w:rsidRDefault="0063000B" w:rsidP="004D7915">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6B0118F8" w14:textId="77777777" w:rsidR="0063000B" w:rsidRPr="00631DAB" w:rsidRDefault="0063000B" w:rsidP="004D7915">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63000B" w:rsidRPr="00631DAB" w14:paraId="4A9B2022" w14:textId="77777777" w:rsidTr="004D7915">
        <w:trPr>
          <w:jc w:val="center"/>
        </w:trPr>
        <w:tc>
          <w:tcPr>
            <w:tcW w:w="0" w:type="auto"/>
            <w:vAlign w:val="center"/>
          </w:tcPr>
          <w:p w14:paraId="26165255" w14:textId="170A3548" w:rsidR="0063000B" w:rsidRPr="00631DAB" w:rsidRDefault="00C1489D" w:rsidP="004D7915">
            <w:pPr>
              <w:jc w:val="left"/>
              <w:rPr>
                <w:rFonts w:asciiTheme="minorHAnsi" w:hAnsiTheme="minorHAnsi" w:cstheme="minorHAnsi"/>
                <w:sz w:val="16"/>
                <w:szCs w:val="16"/>
              </w:rPr>
            </w:pPr>
            <w:r w:rsidRPr="00C1489D">
              <w:rPr>
                <w:rFonts w:asciiTheme="minorHAnsi" w:hAnsiTheme="minorHAnsi" w:cstheme="minorHAnsi"/>
                <w:sz w:val="16"/>
                <w:szCs w:val="16"/>
              </w:rPr>
              <w:t>MULEENV</w:t>
            </w:r>
          </w:p>
        </w:tc>
        <w:tc>
          <w:tcPr>
            <w:tcW w:w="0" w:type="auto"/>
            <w:vAlign w:val="center"/>
          </w:tcPr>
          <w:p w14:paraId="41613E2D" w14:textId="68EAFEA0" w:rsidR="0063000B" w:rsidRPr="00631DAB" w:rsidRDefault="008A4D2F" w:rsidP="004D7915">
            <w:pPr>
              <w:autoSpaceDE w:val="0"/>
              <w:autoSpaceDN w:val="0"/>
              <w:adjustRightInd w:val="0"/>
              <w:jc w:val="left"/>
              <w:rPr>
                <w:rFonts w:asciiTheme="minorHAnsi" w:hAnsiTheme="minorHAnsi" w:cstheme="minorHAnsi"/>
                <w:color w:val="auto"/>
                <w:sz w:val="16"/>
                <w:szCs w:val="16"/>
              </w:rPr>
            </w:pPr>
            <w:r w:rsidRPr="008A4D2F">
              <w:rPr>
                <w:rFonts w:asciiTheme="minorHAnsi" w:hAnsiTheme="minorHAnsi" w:cstheme="minorHAnsi"/>
                <w:color w:val="auto"/>
                <w:sz w:val="16"/>
                <w:szCs w:val="16"/>
              </w:rPr>
              <w:t>dev</w:t>
            </w:r>
          </w:p>
        </w:tc>
      </w:tr>
      <w:tr w:rsidR="0063000B" w:rsidRPr="00631DAB" w14:paraId="721A77CF" w14:textId="77777777" w:rsidTr="004D7915">
        <w:trPr>
          <w:jc w:val="center"/>
        </w:trPr>
        <w:tc>
          <w:tcPr>
            <w:tcW w:w="0" w:type="auto"/>
            <w:vAlign w:val="center"/>
          </w:tcPr>
          <w:p w14:paraId="3C2CA5BF" w14:textId="1198D780" w:rsidR="0063000B" w:rsidRPr="00631DAB" w:rsidRDefault="008A4D2F" w:rsidP="004D7915">
            <w:pPr>
              <w:jc w:val="left"/>
              <w:rPr>
                <w:rFonts w:asciiTheme="minorHAnsi" w:hAnsiTheme="minorHAnsi" w:cstheme="minorHAnsi"/>
                <w:sz w:val="16"/>
                <w:szCs w:val="16"/>
              </w:rPr>
            </w:pPr>
            <w:r w:rsidRPr="008A4D2F">
              <w:rPr>
                <w:rFonts w:asciiTheme="minorHAnsi" w:hAnsiTheme="minorHAnsi" w:cstheme="minorHAnsi"/>
                <w:sz w:val="16"/>
                <w:szCs w:val="16"/>
              </w:rPr>
              <w:t>MULELABEL</w:t>
            </w:r>
          </w:p>
        </w:tc>
        <w:tc>
          <w:tcPr>
            <w:tcW w:w="0" w:type="auto"/>
            <w:vAlign w:val="center"/>
          </w:tcPr>
          <w:p w14:paraId="17DF71B9" w14:textId="027A417B" w:rsidR="0063000B" w:rsidRPr="00631DAB" w:rsidRDefault="008A4D2F" w:rsidP="004D7915">
            <w:pPr>
              <w:autoSpaceDE w:val="0"/>
              <w:autoSpaceDN w:val="0"/>
              <w:adjustRightInd w:val="0"/>
              <w:jc w:val="left"/>
              <w:rPr>
                <w:rFonts w:asciiTheme="minorHAnsi" w:hAnsiTheme="minorHAnsi" w:cstheme="minorHAnsi"/>
                <w:color w:val="auto"/>
                <w:sz w:val="16"/>
                <w:szCs w:val="16"/>
              </w:rPr>
            </w:pPr>
            <w:proofErr w:type="spellStart"/>
            <w:r w:rsidRPr="008A4D2F">
              <w:rPr>
                <w:rFonts w:asciiTheme="minorHAnsi" w:hAnsiTheme="minorHAnsi" w:cstheme="minorHAnsi"/>
                <w:color w:val="auto"/>
                <w:sz w:val="16"/>
                <w:szCs w:val="16"/>
              </w:rPr>
              <w:t>defaultLabel</w:t>
            </w:r>
            <w:proofErr w:type="spellEnd"/>
          </w:p>
        </w:tc>
      </w:tr>
      <w:tr w:rsidR="003D7B05" w:rsidRPr="00631DAB" w14:paraId="3EF3D0A7" w14:textId="77777777" w:rsidTr="004D7915">
        <w:trPr>
          <w:jc w:val="center"/>
        </w:trPr>
        <w:tc>
          <w:tcPr>
            <w:tcW w:w="0" w:type="auto"/>
            <w:vAlign w:val="center"/>
          </w:tcPr>
          <w:p w14:paraId="5EA32571" w14:textId="5B4C4636" w:rsidR="003D7B05" w:rsidRPr="008A4D2F" w:rsidRDefault="00645040" w:rsidP="004D7915">
            <w:pPr>
              <w:jc w:val="left"/>
              <w:rPr>
                <w:rFonts w:asciiTheme="minorHAnsi" w:hAnsiTheme="minorHAnsi" w:cstheme="minorHAnsi"/>
                <w:sz w:val="16"/>
                <w:szCs w:val="16"/>
              </w:rPr>
            </w:pPr>
            <w:r w:rsidRPr="00645040">
              <w:rPr>
                <w:rFonts w:asciiTheme="minorHAnsi" w:hAnsiTheme="minorHAnsi" w:cstheme="minorHAnsi"/>
                <w:sz w:val="16"/>
                <w:szCs w:val="16"/>
              </w:rPr>
              <w:t>RESTTIMEOUT</w:t>
            </w:r>
          </w:p>
        </w:tc>
        <w:tc>
          <w:tcPr>
            <w:tcW w:w="0" w:type="auto"/>
            <w:vAlign w:val="center"/>
          </w:tcPr>
          <w:p w14:paraId="33E04CEC" w14:textId="0D4130EE" w:rsidR="003D7B05" w:rsidRPr="008A4D2F" w:rsidRDefault="00645040"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100</w:t>
            </w:r>
          </w:p>
        </w:tc>
      </w:tr>
      <w:tr w:rsidR="0063000B" w:rsidRPr="00631DAB" w14:paraId="6C8E5EE4" w14:textId="77777777" w:rsidTr="004D7915">
        <w:trPr>
          <w:jc w:val="center"/>
        </w:trPr>
        <w:tc>
          <w:tcPr>
            <w:tcW w:w="0" w:type="auto"/>
            <w:vAlign w:val="center"/>
          </w:tcPr>
          <w:p w14:paraId="7C73237A" w14:textId="44226E97" w:rsidR="0063000B" w:rsidRPr="00631DAB" w:rsidRDefault="008A4D2F" w:rsidP="004D7915">
            <w:pPr>
              <w:jc w:val="left"/>
              <w:rPr>
                <w:rFonts w:asciiTheme="minorHAnsi" w:hAnsiTheme="minorHAnsi" w:cstheme="minorHAnsi"/>
                <w:color w:val="auto"/>
                <w:sz w:val="16"/>
                <w:szCs w:val="16"/>
              </w:rPr>
            </w:pPr>
            <w:r w:rsidRPr="008A4D2F">
              <w:rPr>
                <w:rFonts w:asciiTheme="minorHAnsi" w:hAnsiTheme="minorHAnsi" w:cstheme="minorHAnsi"/>
                <w:color w:val="auto"/>
                <w:sz w:val="16"/>
                <w:szCs w:val="16"/>
              </w:rPr>
              <w:t>CLEARIMPORTTABLESURL</w:t>
            </w:r>
          </w:p>
        </w:tc>
        <w:tc>
          <w:tcPr>
            <w:tcW w:w="0" w:type="auto"/>
            <w:vAlign w:val="center"/>
          </w:tcPr>
          <w:p w14:paraId="6824F315" w14:textId="7558A976" w:rsidR="0063000B" w:rsidRPr="00631DAB" w:rsidRDefault="008A4D2F" w:rsidP="004D7915">
            <w:pPr>
              <w:autoSpaceDE w:val="0"/>
              <w:autoSpaceDN w:val="0"/>
              <w:adjustRightInd w:val="0"/>
              <w:jc w:val="left"/>
              <w:rPr>
                <w:rFonts w:asciiTheme="minorHAnsi" w:hAnsiTheme="minorHAnsi" w:cstheme="minorHAnsi"/>
                <w:color w:val="auto"/>
                <w:sz w:val="16"/>
                <w:szCs w:val="16"/>
              </w:rPr>
            </w:pPr>
            <w:r w:rsidRPr="008A4D2F">
              <w:rPr>
                <w:rFonts w:asciiTheme="minorHAnsi" w:hAnsiTheme="minorHAnsi" w:cstheme="minorHAnsi"/>
                <w:color w:val="auto"/>
                <w:sz w:val="16"/>
                <w:szCs w:val="16"/>
              </w:rPr>
              <w:t>http://localhost:9091/clear/ekbsimporttables</w:t>
            </w:r>
          </w:p>
        </w:tc>
      </w:tr>
      <w:tr w:rsidR="0063000B" w:rsidRPr="00631DAB" w14:paraId="04187E0D" w14:textId="77777777" w:rsidTr="004D7915">
        <w:trPr>
          <w:jc w:val="center"/>
        </w:trPr>
        <w:tc>
          <w:tcPr>
            <w:tcW w:w="0" w:type="auto"/>
            <w:vAlign w:val="center"/>
          </w:tcPr>
          <w:p w14:paraId="2CDB511B" w14:textId="0B4B5559" w:rsidR="0063000B" w:rsidRPr="00631DAB" w:rsidRDefault="008A4D2F" w:rsidP="004D7915">
            <w:pPr>
              <w:jc w:val="left"/>
              <w:rPr>
                <w:rFonts w:asciiTheme="minorHAnsi" w:hAnsiTheme="minorHAnsi" w:cstheme="minorHAnsi"/>
                <w:color w:val="auto"/>
                <w:sz w:val="16"/>
                <w:szCs w:val="16"/>
              </w:rPr>
            </w:pPr>
            <w:r w:rsidRPr="008A4D2F">
              <w:rPr>
                <w:rFonts w:asciiTheme="minorHAnsi" w:hAnsiTheme="minorHAnsi" w:cstheme="minorHAnsi"/>
                <w:color w:val="auto"/>
                <w:sz w:val="16"/>
                <w:szCs w:val="16"/>
              </w:rPr>
              <w:t>CREATEAGTABLESURL</w:t>
            </w:r>
          </w:p>
        </w:tc>
        <w:tc>
          <w:tcPr>
            <w:tcW w:w="0" w:type="auto"/>
            <w:vAlign w:val="center"/>
          </w:tcPr>
          <w:p w14:paraId="74C35172" w14:textId="3062728C" w:rsidR="0063000B" w:rsidRPr="00631DAB" w:rsidRDefault="00491301" w:rsidP="004D7915">
            <w:pPr>
              <w:autoSpaceDE w:val="0"/>
              <w:autoSpaceDN w:val="0"/>
              <w:adjustRightInd w:val="0"/>
              <w:jc w:val="left"/>
              <w:rPr>
                <w:rFonts w:asciiTheme="minorHAnsi" w:hAnsiTheme="minorHAnsi" w:cstheme="minorHAnsi"/>
                <w:color w:val="auto"/>
                <w:sz w:val="16"/>
                <w:szCs w:val="16"/>
              </w:rPr>
            </w:pPr>
            <w:r w:rsidRPr="00491301">
              <w:rPr>
                <w:rFonts w:asciiTheme="minorHAnsi" w:hAnsiTheme="minorHAnsi" w:cstheme="minorHAnsi"/>
                <w:color w:val="auto"/>
                <w:sz w:val="16"/>
                <w:szCs w:val="16"/>
              </w:rPr>
              <w:t>http://localhost:9091/init/agtables</w:t>
            </w:r>
          </w:p>
        </w:tc>
      </w:tr>
      <w:tr w:rsidR="0063000B" w:rsidRPr="00631DAB" w14:paraId="344AF01A" w14:textId="77777777" w:rsidTr="004D7915">
        <w:trPr>
          <w:jc w:val="center"/>
        </w:trPr>
        <w:tc>
          <w:tcPr>
            <w:tcW w:w="0" w:type="auto"/>
            <w:vAlign w:val="center"/>
          </w:tcPr>
          <w:p w14:paraId="3AA8611C" w14:textId="134E5BD3" w:rsidR="0063000B" w:rsidRPr="00631DAB" w:rsidRDefault="00491301" w:rsidP="004D7915">
            <w:pPr>
              <w:jc w:val="left"/>
              <w:rPr>
                <w:rFonts w:asciiTheme="minorHAnsi" w:hAnsiTheme="minorHAnsi" w:cstheme="minorHAnsi"/>
                <w:color w:val="auto"/>
                <w:sz w:val="16"/>
                <w:szCs w:val="16"/>
              </w:rPr>
            </w:pPr>
            <w:r w:rsidRPr="00491301">
              <w:rPr>
                <w:rFonts w:asciiTheme="minorHAnsi" w:hAnsiTheme="minorHAnsi" w:cstheme="minorHAnsi"/>
                <w:color w:val="auto"/>
                <w:sz w:val="16"/>
                <w:szCs w:val="16"/>
              </w:rPr>
              <w:t>GETBATCHRESULTURL</w:t>
            </w:r>
          </w:p>
        </w:tc>
        <w:tc>
          <w:tcPr>
            <w:tcW w:w="0" w:type="auto"/>
            <w:vAlign w:val="center"/>
          </w:tcPr>
          <w:p w14:paraId="68A24556" w14:textId="766DFAC3" w:rsidR="0063000B" w:rsidRPr="00631DAB" w:rsidRDefault="00491301" w:rsidP="004D7915">
            <w:pPr>
              <w:autoSpaceDE w:val="0"/>
              <w:autoSpaceDN w:val="0"/>
              <w:adjustRightInd w:val="0"/>
              <w:jc w:val="left"/>
              <w:rPr>
                <w:rFonts w:asciiTheme="minorHAnsi" w:hAnsiTheme="minorHAnsi" w:cstheme="minorHAnsi"/>
                <w:color w:val="auto"/>
                <w:sz w:val="16"/>
                <w:szCs w:val="16"/>
              </w:rPr>
            </w:pPr>
            <w:r w:rsidRPr="00491301">
              <w:rPr>
                <w:rFonts w:asciiTheme="minorHAnsi" w:hAnsiTheme="minorHAnsi" w:cstheme="minorHAnsi"/>
                <w:color w:val="auto"/>
                <w:sz w:val="16"/>
                <w:szCs w:val="16"/>
              </w:rPr>
              <w:t>http://localhost:9091/result/</w:t>
            </w:r>
          </w:p>
        </w:tc>
      </w:tr>
      <w:tr w:rsidR="0063000B" w:rsidRPr="00631DAB" w14:paraId="7D48E610" w14:textId="77777777" w:rsidTr="004D7915">
        <w:trPr>
          <w:jc w:val="center"/>
        </w:trPr>
        <w:tc>
          <w:tcPr>
            <w:tcW w:w="0" w:type="auto"/>
            <w:vAlign w:val="center"/>
          </w:tcPr>
          <w:p w14:paraId="39E9D296" w14:textId="7392E854" w:rsidR="0063000B" w:rsidRPr="00631DAB" w:rsidRDefault="00491301" w:rsidP="004D7915">
            <w:pPr>
              <w:jc w:val="left"/>
              <w:rPr>
                <w:rFonts w:asciiTheme="minorHAnsi" w:hAnsiTheme="minorHAnsi" w:cstheme="minorHAnsi"/>
                <w:color w:val="auto"/>
                <w:sz w:val="16"/>
                <w:szCs w:val="16"/>
              </w:rPr>
            </w:pPr>
            <w:r w:rsidRPr="00491301">
              <w:rPr>
                <w:rFonts w:asciiTheme="minorHAnsi" w:hAnsiTheme="minorHAnsi" w:cstheme="minorHAnsi"/>
                <w:color w:val="auto"/>
                <w:sz w:val="16"/>
                <w:szCs w:val="16"/>
              </w:rPr>
              <w:t>GETEKBSCHEMACONFIGURL</w:t>
            </w:r>
          </w:p>
        </w:tc>
        <w:tc>
          <w:tcPr>
            <w:tcW w:w="0" w:type="auto"/>
            <w:vAlign w:val="center"/>
          </w:tcPr>
          <w:p w14:paraId="5A40A6B9" w14:textId="7DF4574F" w:rsidR="0063000B" w:rsidRPr="00631DAB" w:rsidRDefault="00491301" w:rsidP="004D7915">
            <w:pPr>
              <w:autoSpaceDE w:val="0"/>
              <w:autoSpaceDN w:val="0"/>
              <w:adjustRightInd w:val="0"/>
              <w:jc w:val="left"/>
              <w:rPr>
                <w:rFonts w:asciiTheme="minorHAnsi" w:hAnsiTheme="minorHAnsi" w:cstheme="minorHAnsi"/>
                <w:color w:val="auto"/>
                <w:sz w:val="16"/>
                <w:szCs w:val="16"/>
              </w:rPr>
            </w:pPr>
            <w:r w:rsidRPr="00491301">
              <w:rPr>
                <w:rFonts w:asciiTheme="minorHAnsi" w:hAnsiTheme="minorHAnsi" w:cstheme="minorHAnsi"/>
                <w:color w:val="auto"/>
                <w:sz w:val="16"/>
                <w:szCs w:val="16"/>
              </w:rPr>
              <w:t>http://localhost:9091/config/ep</w:t>
            </w:r>
          </w:p>
        </w:tc>
      </w:tr>
      <w:tr w:rsidR="00392C48" w:rsidRPr="00631DAB" w14:paraId="38DB981A" w14:textId="77777777" w:rsidTr="004D7915">
        <w:trPr>
          <w:jc w:val="center"/>
        </w:trPr>
        <w:tc>
          <w:tcPr>
            <w:tcW w:w="0" w:type="auto"/>
            <w:vAlign w:val="center"/>
          </w:tcPr>
          <w:p w14:paraId="20C9F991" w14:textId="1066DC8A" w:rsidR="00392C48" w:rsidRPr="00631DAB" w:rsidRDefault="00F95070" w:rsidP="004D7915">
            <w:pPr>
              <w:jc w:val="left"/>
              <w:rPr>
                <w:rFonts w:asciiTheme="minorHAnsi" w:hAnsiTheme="minorHAnsi" w:cstheme="minorHAnsi"/>
                <w:color w:val="auto"/>
                <w:sz w:val="16"/>
                <w:szCs w:val="16"/>
              </w:rPr>
            </w:pPr>
            <w:r w:rsidRPr="00F95070">
              <w:rPr>
                <w:rFonts w:asciiTheme="minorHAnsi" w:hAnsiTheme="minorHAnsi" w:cstheme="minorHAnsi"/>
                <w:color w:val="auto"/>
                <w:sz w:val="16"/>
                <w:szCs w:val="16"/>
              </w:rPr>
              <w:t>GETEXTSCHEMACONFIGURL</w:t>
            </w:r>
          </w:p>
        </w:tc>
        <w:tc>
          <w:tcPr>
            <w:tcW w:w="0" w:type="auto"/>
            <w:vAlign w:val="center"/>
          </w:tcPr>
          <w:p w14:paraId="7F77FAC0" w14:textId="15FE6867" w:rsidR="00392C48" w:rsidRPr="00631DAB" w:rsidRDefault="00F95070" w:rsidP="004D7915">
            <w:pPr>
              <w:autoSpaceDE w:val="0"/>
              <w:autoSpaceDN w:val="0"/>
              <w:adjustRightInd w:val="0"/>
              <w:jc w:val="left"/>
              <w:rPr>
                <w:rFonts w:asciiTheme="minorHAnsi" w:hAnsiTheme="minorHAnsi" w:cstheme="minorHAnsi"/>
                <w:color w:val="auto"/>
                <w:sz w:val="16"/>
                <w:szCs w:val="16"/>
              </w:rPr>
            </w:pPr>
            <w:r w:rsidRPr="00F95070">
              <w:rPr>
                <w:rFonts w:asciiTheme="minorHAnsi" w:hAnsiTheme="minorHAnsi" w:cstheme="minorHAnsi"/>
                <w:color w:val="auto"/>
                <w:sz w:val="16"/>
                <w:szCs w:val="16"/>
              </w:rPr>
              <w:t>http://localhost:9091/config/ji</w:t>
            </w:r>
          </w:p>
        </w:tc>
      </w:tr>
      <w:tr w:rsidR="00392C48" w:rsidRPr="00631DAB" w14:paraId="3173F2FB" w14:textId="77777777" w:rsidTr="004D7915">
        <w:trPr>
          <w:jc w:val="center"/>
        </w:trPr>
        <w:tc>
          <w:tcPr>
            <w:tcW w:w="0" w:type="auto"/>
            <w:vAlign w:val="center"/>
          </w:tcPr>
          <w:p w14:paraId="1AB6B679" w14:textId="41DC3EDD" w:rsidR="00392C48" w:rsidRPr="00631DAB" w:rsidRDefault="00F95070" w:rsidP="004D7915">
            <w:pPr>
              <w:jc w:val="left"/>
              <w:rPr>
                <w:rFonts w:asciiTheme="minorHAnsi" w:hAnsiTheme="minorHAnsi" w:cstheme="minorHAnsi"/>
                <w:color w:val="auto"/>
                <w:sz w:val="16"/>
                <w:szCs w:val="16"/>
              </w:rPr>
            </w:pPr>
            <w:r w:rsidRPr="00F95070">
              <w:rPr>
                <w:rFonts w:asciiTheme="minorHAnsi" w:hAnsiTheme="minorHAnsi" w:cstheme="minorHAnsi"/>
                <w:color w:val="auto"/>
                <w:sz w:val="16"/>
                <w:szCs w:val="16"/>
              </w:rPr>
              <w:t>INITEXTSCHEMAURL</w:t>
            </w:r>
          </w:p>
        </w:tc>
        <w:tc>
          <w:tcPr>
            <w:tcW w:w="0" w:type="auto"/>
            <w:vAlign w:val="center"/>
          </w:tcPr>
          <w:p w14:paraId="6E82F813" w14:textId="509A16E4" w:rsidR="00392C48" w:rsidRPr="00631DAB" w:rsidRDefault="00F95070" w:rsidP="004D7915">
            <w:pPr>
              <w:autoSpaceDE w:val="0"/>
              <w:autoSpaceDN w:val="0"/>
              <w:adjustRightInd w:val="0"/>
              <w:jc w:val="left"/>
              <w:rPr>
                <w:rFonts w:asciiTheme="minorHAnsi" w:hAnsiTheme="minorHAnsi" w:cstheme="minorHAnsi"/>
                <w:color w:val="auto"/>
                <w:sz w:val="16"/>
                <w:szCs w:val="16"/>
              </w:rPr>
            </w:pPr>
            <w:r w:rsidRPr="00F95070">
              <w:rPr>
                <w:rFonts w:asciiTheme="minorHAnsi" w:hAnsiTheme="minorHAnsi" w:cstheme="minorHAnsi"/>
                <w:color w:val="auto"/>
                <w:sz w:val="16"/>
                <w:szCs w:val="16"/>
              </w:rPr>
              <w:t>http://localhost:9091/init/extschema</w:t>
            </w:r>
          </w:p>
        </w:tc>
      </w:tr>
      <w:tr w:rsidR="00392C48" w:rsidRPr="00631DAB" w14:paraId="75E987EE" w14:textId="77777777" w:rsidTr="004D7915">
        <w:trPr>
          <w:jc w:val="center"/>
        </w:trPr>
        <w:tc>
          <w:tcPr>
            <w:tcW w:w="0" w:type="auto"/>
            <w:vAlign w:val="center"/>
          </w:tcPr>
          <w:p w14:paraId="5B7E9E82" w14:textId="07BB358D" w:rsidR="00392C48" w:rsidRPr="00631DAB" w:rsidRDefault="00F95070" w:rsidP="004D7915">
            <w:pPr>
              <w:jc w:val="left"/>
              <w:rPr>
                <w:rFonts w:asciiTheme="minorHAnsi" w:hAnsiTheme="minorHAnsi" w:cstheme="minorHAnsi"/>
                <w:color w:val="auto"/>
                <w:sz w:val="16"/>
                <w:szCs w:val="16"/>
              </w:rPr>
            </w:pPr>
            <w:r w:rsidRPr="00F95070">
              <w:rPr>
                <w:rFonts w:asciiTheme="minorHAnsi" w:hAnsiTheme="minorHAnsi" w:cstheme="minorHAnsi"/>
                <w:color w:val="auto"/>
                <w:sz w:val="16"/>
                <w:szCs w:val="16"/>
              </w:rPr>
              <w:t>PENDINGBATCHPROCESSESURL</w:t>
            </w:r>
          </w:p>
        </w:tc>
        <w:tc>
          <w:tcPr>
            <w:tcW w:w="0" w:type="auto"/>
            <w:vAlign w:val="center"/>
          </w:tcPr>
          <w:p w14:paraId="2393BDEA" w14:textId="27A5D94D" w:rsidR="00392C48" w:rsidRPr="00631DAB" w:rsidRDefault="00F95070" w:rsidP="004D7915">
            <w:pPr>
              <w:autoSpaceDE w:val="0"/>
              <w:autoSpaceDN w:val="0"/>
              <w:adjustRightInd w:val="0"/>
              <w:jc w:val="left"/>
              <w:rPr>
                <w:rFonts w:asciiTheme="minorHAnsi" w:hAnsiTheme="minorHAnsi" w:cstheme="minorHAnsi"/>
                <w:color w:val="auto"/>
                <w:sz w:val="16"/>
                <w:szCs w:val="16"/>
              </w:rPr>
            </w:pPr>
            <w:r w:rsidRPr="00F95070">
              <w:rPr>
                <w:rFonts w:asciiTheme="minorHAnsi" w:hAnsiTheme="minorHAnsi" w:cstheme="minorHAnsi"/>
                <w:color w:val="auto"/>
                <w:sz w:val="16"/>
                <w:szCs w:val="16"/>
              </w:rPr>
              <w:t>http://localhost:9091/import/pendingbatches</w:t>
            </w:r>
          </w:p>
        </w:tc>
      </w:tr>
      <w:tr w:rsidR="00392C48" w:rsidRPr="00631DAB" w14:paraId="74B2F9C8" w14:textId="77777777" w:rsidTr="004D7915">
        <w:trPr>
          <w:jc w:val="center"/>
        </w:trPr>
        <w:tc>
          <w:tcPr>
            <w:tcW w:w="0" w:type="auto"/>
            <w:vAlign w:val="center"/>
          </w:tcPr>
          <w:p w14:paraId="56C11287" w14:textId="07836B6B" w:rsidR="00392C48" w:rsidRPr="00631DAB" w:rsidRDefault="00016E91" w:rsidP="004D7915">
            <w:pPr>
              <w:jc w:val="left"/>
              <w:rPr>
                <w:rFonts w:asciiTheme="minorHAnsi" w:hAnsiTheme="minorHAnsi" w:cstheme="minorHAnsi"/>
                <w:color w:val="auto"/>
                <w:sz w:val="16"/>
                <w:szCs w:val="16"/>
              </w:rPr>
            </w:pPr>
            <w:r w:rsidRPr="00016E91">
              <w:rPr>
                <w:rFonts w:asciiTheme="minorHAnsi" w:hAnsiTheme="minorHAnsi" w:cstheme="minorHAnsi"/>
                <w:color w:val="auto"/>
                <w:sz w:val="16"/>
                <w:szCs w:val="16"/>
              </w:rPr>
              <w:t>PROCESSBERELDATAURL</w:t>
            </w:r>
          </w:p>
        </w:tc>
        <w:tc>
          <w:tcPr>
            <w:tcW w:w="0" w:type="auto"/>
            <w:vAlign w:val="center"/>
          </w:tcPr>
          <w:p w14:paraId="47F09C8F" w14:textId="76E664AE" w:rsidR="00392C48" w:rsidRPr="00631DAB" w:rsidRDefault="00016E91" w:rsidP="004D7915">
            <w:pPr>
              <w:autoSpaceDE w:val="0"/>
              <w:autoSpaceDN w:val="0"/>
              <w:adjustRightInd w:val="0"/>
              <w:jc w:val="left"/>
              <w:rPr>
                <w:rFonts w:asciiTheme="minorHAnsi" w:hAnsiTheme="minorHAnsi" w:cstheme="minorHAnsi"/>
                <w:color w:val="auto"/>
                <w:sz w:val="16"/>
                <w:szCs w:val="16"/>
              </w:rPr>
            </w:pPr>
            <w:r w:rsidRPr="00016E91">
              <w:rPr>
                <w:rFonts w:asciiTheme="minorHAnsi" w:hAnsiTheme="minorHAnsi" w:cstheme="minorHAnsi"/>
                <w:color w:val="auto"/>
                <w:sz w:val="16"/>
                <w:szCs w:val="16"/>
              </w:rPr>
              <w:t>http://localhost:9091/import/crossdimrel</w:t>
            </w:r>
          </w:p>
        </w:tc>
      </w:tr>
      <w:tr w:rsidR="00392C48" w:rsidRPr="00631DAB" w14:paraId="2027BAA2" w14:textId="77777777" w:rsidTr="004D7915">
        <w:trPr>
          <w:jc w:val="center"/>
        </w:trPr>
        <w:tc>
          <w:tcPr>
            <w:tcW w:w="0" w:type="auto"/>
            <w:vAlign w:val="center"/>
          </w:tcPr>
          <w:p w14:paraId="617AA825" w14:textId="55518F94" w:rsidR="00392C48" w:rsidRPr="00631DAB" w:rsidRDefault="00016E91" w:rsidP="004D7915">
            <w:pPr>
              <w:jc w:val="left"/>
              <w:rPr>
                <w:rFonts w:asciiTheme="minorHAnsi" w:hAnsiTheme="minorHAnsi" w:cstheme="minorHAnsi"/>
                <w:color w:val="auto"/>
                <w:sz w:val="16"/>
                <w:szCs w:val="16"/>
              </w:rPr>
            </w:pPr>
            <w:r w:rsidRPr="00016E91">
              <w:rPr>
                <w:rFonts w:asciiTheme="minorHAnsi" w:hAnsiTheme="minorHAnsi" w:cstheme="minorHAnsi"/>
                <w:color w:val="auto"/>
                <w:sz w:val="16"/>
                <w:szCs w:val="16"/>
              </w:rPr>
              <w:t>PROCESSMEMBERDATAURL</w:t>
            </w:r>
          </w:p>
        </w:tc>
        <w:tc>
          <w:tcPr>
            <w:tcW w:w="0" w:type="auto"/>
            <w:vAlign w:val="center"/>
          </w:tcPr>
          <w:p w14:paraId="39918F00" w14:textId="3E7CC308" w:rsidR="00392C48" w:rsidRPr="00631DAB" w:rsidRDefault="00016E91" w:rsidP="004D7915">
            <w:pPr>
              <w:autoSpaceDE w:val="0"/>
              <w:autoSpaceDN w:val="0"/>
              <w:adjustRightInd w:val="0"/>
              <w:jc w:val="left"/>
              <w:rPr>
                <w:rFonts w:asciiTheme="minorHAnsi" w:hAnsiTheme="minorHAnsi" w:cstheme="minorHAnsi"/>
                <w:color w:val="auto"/>
                <w:sz w:val="16"/>
                <w:szCs w:val="16"/>
              </w:rPr>
            </w:pPr>
            <w:r w:rsidRPr="00016E91">
              <w:rPr>
                <w:rFonts w:asciiTheme="minorHAnsi" w:hAnsiTheme="minorHAnsi" w:cstheme="minorHAnsi"/>
                <w:color w:val="auto"/>
                <w:sz w:val="16"/>
                <w:szCs w:val="16"/>
              </w:rPr>
              <w:t>http://localhost:9091/import/memberdata</w:t>
            </w:r>
          </w:p>
        </w:tc>
      </w:tr>
      <w:tr w:rsidR="00392C48" w:rsidRPr="00631DAB" w14:paraId="755FAC42" w14:textId="77777777" w:rsidTr="004D7915">
        <w:trPr>
          <w:jc w:val="center"/>
        </w:trPr>
        <w:tc>
          <w:tcPr>
            <w:tcW w:w="0" w:type="auto"/>
            <w:vAlign w:val="center"/>
          </w:tcPr>
          <w:p w14:paraId="17948CC8" w14:textId="3E018D0F" w:rsidR="00392C48" w:rsidRPr="00631DAB" w:rsidRDefault="00016E91" w:rsidP="004D7915">
            <w:pPr>
              <w:jc w:val="left"/>
              <w:rPr>
                <w:rFonts w:asciiTheme="minorHAnsi" w:hAnsiTheme="minorHAnsi" w:cstheme="minorHAnsi"/>
                <w:color w:val="auto"/>
                <w:sz w:val="16"/>
                <w:szCs w:val="16"/>
              </w:rPr>
            </w:pPr>
            <w:r w:rsidRPr="00016E91">
              <w:rPr>
                <w:rFonts w:asciiTheme="minorHAnsi" w:hAnsiTheme="minorHAnsi" w:cstheme="minorHAnsi"/>
                <w:color w:val="auto"/>
                <w:sz w:val="16"/>
                <w:szCs w:val="16"/>
              </w:rPr>
              <w:t>PROCESSMETADATAURL</w:t>
            </w:r>
          </w:p>
        </w:tc>
        <w:tc>
          <w:tcPr>
            <w:tcW w:w="0" w:type="auto"/>
            <w:vAlign w:val="center"/>
          </w:tcPr>
          <w:p w14:paraId="38E99E03" w14:textId="1A5E8B05" w:rsidR="00392C48" w:rsidRPr="00631DAB" w:rsidRDefault="00016E91" w:rsidP="004D7915">
            <w:pPr>
              <w:autoSpaceDE w:val="0"/>
              <w:autoSpaceDN w:val="0"/>
              <w:adjustRightInd w:val="0"/>
              <w:jc w:val="left"/>
              <w:rPr>
                <w:rFonts w:asciiTheme="minorHAnsi" w:hAnsiTheme="minorHAnsi" w:cstheme="minorHAnsi"/>
                <w:color w:val="auto"/>
                <w:sz w:val="16"/>
                <w:szCs w:val="16"/>
              </w:rPr>
            </w:pPr>
            <w:r w:rsidRPr="00016E91">
              <w:rPr>
                <w:rFonts w:asciiTheme="minorHAnsi" w:hAnsiTheme="minorHAnsi" w:cstheme="minorHAnsi"/>
                <w:color w:val="auto"/>
                <w:sz w:val="16"/>
                <w:szCs w:val="16"/>
              </w:rPr>
              <w:t>http://localhost:9091/import/metadata</w:t>
            </w:r>
          </w:p>
        </w:tc>
      </w:tr>
      <w:tr w:rsidR="00392C48" w:rsidRPr="00631DAB" w14:paraId="60CD1D89" w14:textId="77777777" w:rsidTr="004D7915">
        <w:trPr>
          <w:jc w:val="center"/>
        </w:trPr>
        <w:tc>
          <w:tcPr>
            <w:tcW w:w="0" w:type="auto"/>
            <w:vAlign w:val="center"/>
          </w:tcPr>
          <w:p w14:paraId="6C3AA376" w14:textId="285CD273" w:rsidR="00392C48" w:rsidRPr="00631DAB" w:rsidRDefault="00C45D59" w:rsidP="004D7915">
            <w:pPr>
              <w:jc w:val="left"/>
              <w:rPr>
                <w:rFonts w:asciiTheme="minorHAnsi" w:hAnsiTheme="minorHAnsi" w:cstheme="minorHAnsi"/>
                <w:color w:val="auto"/>
                <w:sz w:val="16"/>
                <w:szCs w:val="16"/>
              </w:rPr>
            </w:pPr>
            <w:r w:rsidRPr="00C45D59">
              <w:rPr>
                <w:rFonts w:asciiTheme="minorHAnsi" w:hAnsiTheme="minorHAnsi" w:cstheme="minorHAnsi"/>
                <w:color w:val="auto"/>
                <w:sz w:val="16"/>
                <w:szCs w:val="16"/>
              </w:rPr>
              <w:t>SETJIPROPERTIESURL</w:t>
            </w:r>
          </w:p>
        </w:tc>
        <w:tc>
          <w:tcPr>
            <w:tcW w:w="0" w:type="auto"/>
            <w:vAlign w:val="center"/>
          </w:tcPr>
          <w:p w14:paraId="209DCCF9" w14:textId="0AFCE0B9" w:rsidR="00392C48" w:rsidRPr="00631DAB" w:rsidRDefault="00C45D59" w:rsidP="004D7915">
            <w:pPr>
              <w:autoSpaceDE w:val="0"/>
              <w:autoSpaceDN w:val="0"/>
              <w:adjustRightInd w:val="0"/>
              <w:jc w:val="left"/>
              <w:rPr>
                <w:rFonts w:asciiTheme="minorHAnsi" w:hAnsiTheme="minorHAnsi" w:cstheme="minorHAnsi"/>
                <w:color w:val="auto"/>
                <w:sz w:val="16"/>
                <w:szCs w:val="16"/>
              </w:rPr>
            </w:pPr>
            <w:r w:rsidRPr="00C45D59">
              <w:rPr>
                <w:rFonts w:asciiTheme="minorHAnsi" w:hAnsiTheme="minorHAnsi" w:cstheme="minorHAnsi"/>
                <w:color w:val="auto"/>
                <w:sz w:val="16"/>
                <w:szCs w:val="16"/>
              </w:rPr>
              <w:t>http://localhost:9811/cps/api/v1/application/ji/properties</w:t>
            </w:r>
          </w:p>
        </w:tc>
      </w:tr>
      <w:tr w:rsidR="00392C48" w:rsidRPr="00631DAB" w14:paraId="67A17DF7" w14:textId="77777777" w:rsidTr="004D7915">
        <w:trPr>
          <w:jc w:val="center"/>
        </w:trPr>
        <w:tc>
          <w:tcPr>
            <w:tcW w:w="0" w:type="auto"/>
            <w:vAlign w:val="center"/>
          </w:tcPr>
          <w:p w14:paraId="741F66F9" w14:textId="3E6DEE3A" w:rsidR="00392C48" w:rsidRPr="00631DAB" w:rsidRDefault="00C45D59" w:rsidP="004D7915">
            <w:pPr>
              <w:jc w:val="left"/>
              <w:rPr>
                <w:rFonts w:asciiTheme="minorHAnsi" w:hAnsiTheme="minorHAnsi" w:cstheme="minorHAnsi"/>
                <w:color w:val="auto"/>
                <w:sz w:val="16"/>
                <w:szCs w:val="16"/>
              </w:rPr>
            </w:pPr>
            <w:r w:rsidRPr="00C45D59">
              <w:rPr>
                <w:rFonts w:asciiTheme="minorHAnsi" w:hAnsiTheme="minorHAnsi" w:cstheme="minorHAnsi"/>
                <w:color w:val="auto"/>
                <w:sz w:val="16"/>
                <w:szCs w:val="16"/>
              </w:rPr>
              <w:t>EKBSCHEMAPROPS</w:t>
            </w:r>
          </w:p>
        </w:tc>
        <w:tc>
          <w:tcPr>
            <w:tcW w:w="0" w:type="auto"/>
            <w:vAlign w:val="center"/>
          </w:tcPr>
          <w:p w14:paraId="73BE53CB" w14:textId="27F59A57" w:rsidR="00392C48" w:rsidRPr="00631DAB" w:rsidRDefault="00C45D59" w:rsidP="004D7915">
            <w:pPr>
              <w:autoSpaceDE w:val="0"/>
              <w:autoSpaceDN w:val="0"/>
              <w:adjustRightInd w:val="0"/>
              <w:jc w:val="left"/>
              <w:rPr>
                <w:rFonts w:asciiTheme="minorHAnsi" w:hAnsiTheme="minorHAnsi" w:cstheme="minorHAnsi"/>
                <w:color w:val="auto"/>
                <w:sz w:val="16"/>
                <w:szCs w:val="16"/>
              </w:rPr>
            </w:pPr>
            <w:r w:rsidRPr="00C45D59">
              <w:rPr>
                <w:rFonts w:asciiTheme="minorHAnsi" w:hAnsiTheme="minorHAnsi" w:cstheme="minorHAnsi"/>
                <w:color w:val="auto"/>
                <w:sz w:val="16"/>
                <w:szCs w:val="16"/>
              </w:rPr>
              <w:t>"?categories=%FOUNDATIONUSER%&amp;environment=%MULEENV%&amp;label=%MULELABEL%"</w:t>
            </w:r>
          </w:p>
        </w:tc>
      </w:tr>
      <w:tr w:rsidR="00392C48" w:rsidRPr="00631DAB" w14:paraId="0E81C1E8" w14:textId="77777777" w:rsidTr="004D7915">
        <w:trPr>
          <w:jc w:val="center"/>
        </w:trPr>
        <w:tc>
          <w:tcPr>
            <w:tcW w:w="0" w:type="auto"/>
            <w:vAlign w:val="center"/>
          </w:tcPr>
          <w:p w14:paraId="3F8445D2" w14:textId="09F057FA" w:rsidR="00392C48" w:rsidRPr="00631DAB" w:rsidRDefault="00C45D59" w:rsidP="004D7915">
            <w:pPr>
              <w:jc w:val="left"/>
              <w:rPr>
                <w:rFonts w:asciiTheme="minorHAnsi" w:hAnsiTheme="minorHAnsi" w:cstheme="minorHAnsi"/>
                <w:color w:val="auto"/>
                <w:sz w:val="16"/>
                <w:szCs w:val="16"/>
              </w:rPr>
            </w:pPr>
            <w:r w:rsidRPr="00C45D59">
              <w:rPr>
                <w:rFonts w:asciiTheme="minorHAnsi" w:hAnsiTheme="minorHAnsi" w:cstheme="minorHAnsi"/>
                <w:color w:val="auto"/>
                <w:sz w:val="16"/>
                <w:szCs w:val="16"/>
              </w:rPr>
              <w:t>EMAILPROPS</w:t>
            </w:r>
          </w:p>
        </w:tc>
        <w:tc>
          <w:tcPr>
            <w:tcW w:w="0" w:type="auto"/>
            <w:vAlign w:val="center"/>
          </w:tcPr>
          <w:p w14:paraId="50775EEE" w14:textId="6ECF918B" w:rsidR="00392C48" w:rsidRPr="00631DAB" w:rsidRDefault="00C45D59" w:rsidP="004D7915">
            <w:pPr>
              <w:autoSpaceDE w:val="0"/>
              <w:autoSpaceDN w:val="0"/>
              <w:adjustRightInd w:val="0"/>
              <w:jc w:val="left"/>
              <w:rPr>
                <w:rFonts w:asciiTheme="minorHAnsi" w:hAnsiTheme="minorHAnsi" w:cstheme="minorHAnsi"/>
                <w:color w:val="auto"/>
                <w:sz w:val="16"/>
                <w:szCs w:val="16"/>
              </w:rPr>
            </w:pPr>
            <w:r w:rsidRPr="00C45D59">
              <w:rPr>
                <w:rFonts w:asciiTheme="minorHAnsi" w:hAnsiTheme="minorHAnsi" w:cstheme="minorHAnsi"/>
                <w:color w:val="auto"/>
                <w:sz w:val="16"/>
                <w:szCs w:val="16"/>
              </w:rPr>
              <w:t>"?categories=</w:t>
            </w:r>
            <w:proofErr w:type="spellStart"/>
            <w:r w:rsidRPr="00C45D59">
              <w:rPr>
                <w:rFonts w:asciiTheme="minorHAnsi" w:hAnsiTheme="minorHAnsi" w:cstheme="minorHAnsi"/>
                <w:color w:val="auto"/>
                <w:sz w:val="16"/>
                <w:szCs w:val="16"/>
              </w:rPr>
              <w:t>email&amp;environment</w:t>
            </w:r>
            <w:proofErr w:type="spellEnd"/>
            <w:r w:rsidRPr="00C45D59">
              <w:rPr>
                <w:rFonts w:asciiTheme="minorHAnsi" w:hAnsiTheme="minorHAnsi" w:cstheme="minorHAnsi"/>
                <w:color w:val="auto"/>
                <w:sz w:val="16"/>
                <w:szCs w:val="16"/>
              </w:rPr>
              <w:t>=%MULEENV%&amp;label=%MULELABEL%"</w:t>
            </w:r>
          </w:p>
        </w:tc>
      </w:tr>
      <w:tr w:rsidR="00392C48" w:rsidRPr="00631DAB" w14:paraId="25870395" w14:textId="77777777" w:rsidTr="004D7915">
        <w:trPr>
          <w:jc w:val="center"/>
        </w:trPr>
        <w:tc>
          <w:tcPr>
            <w:tcW w:w="0" w:type="auto"/>
            <w:vAlign w:val="center"/>
          </w:tcPr>
          <w:p w14:paraId="168063B2" w14:textId="35B4872F" w:rsidR="00392C48" w:rsidRPr="00631DAB" w:rsidRDefault="00E236CD" w:rsidP="004D7915">
            <w:pPr>
              <w:jc w:val="left"/>
              <w:rPr>
                <w:rFonts w:asciiTheme="minorHAnsi" w:hAnsiTheme="minorHAnsi" w:cstheme="minorHAnsi"/>
                <w:color w:val="auto"/>
                <w:sz w:val="16"/>
                <w:szCs w:val="16"/>
              </w:rPr>
            </w:pPr>
            <w:r w:rsidRPr="00E236CD">
              <w:rPr>
                <w:rFonts w:asciiTheme="minorHAnsi" w:hAnsiTheme="minorHAnsi" w:cstheme="minorHAnsi"/>
                <w:color w:val="auto"/>
                <w:sz w:val="16"/>
                <w:szCs w:val="16"/>
              </w:rPr>
              <w:t>EXTSCHEMAPROPS</w:t>
            </w:r>
          </w:p>
        </w:tc>
        <w:tc>
          <w:tcPr>
            <w:tcW w:w="0" w:type="auto"/>
            <w:vAlign w:val="center"/>
          </w:tcPr>
          <w:p w14:paraId="567D71E3" w14:textId="52F3EFF4" w:rsidR="00392C48" w:rsidRPr="00631DAB" w:rsidRDefault="00E236CD" w:rsidP="004D7915">
            <w:pPr>
              <w:autoSpaceDE w:val="0"/>
              <w:autoSpaceDN w:val="0"/>
              <w:adjustRightInd w:val="0"/>
              <w:jc w:val="left"/>
              <w:rPr>
                <w:rFonts w:asciiTheme="minorHAnsi" w:hAnsiTheme="minorHAnsi" w:cstheme="minorHAnsi"/>
                <w:color w:val="auto"/>
                <w:sz w:val="16"/>
                <w:szCs w:val="16"/>
              </w:rPr>
            </w:pPr>
            <w:r w:rsidRPr="00E236CD">
              <w:rPr>
                <w:rFonts w:asciiTheme="minorHAnsi" w:hAnsiTheme="minorHAnsi" w:cstheme="minorHAnsi"/>
                <w:color w:val="auto"/>
                <w:sz w:val="16"/>
                <w:szCs w:val="16"/>
              </w:rPr>
              <w:t>"?categories=%JIUSER%&amp;environment=%MULEENV%&amp;label=%MULELABEL%"</w:t>
            </w:r>
          </w:p>
        </w:tc>
      </w:tr>
      <w:tr w:rsidR="00392C48" w:rsidRPr="00631DAB" w14:paraId="3713B867" w14:textId="77777777" w:rsidTr="004D7915">
        <w:trPr>
          <w:jc w:val="center"/>
        </w:trPr>
        <w:tc>
          <w:tcPr>
            <w:tcW w:w="0" w:type="auto"/>
            <w:vAlign w:val="center"/>
          </w:tcPr>
          <w:p w14:paraId="53F8AD65" w14:textId="261C605D" w:rsidR="00392C48" w:rsidRPr="00631DAB" w:rsidRDefault="00E236CD" w:rsidP="004D7915">
            <w:pPr>
              <w:jc w:val="left"/>
              <w:rPr>
                <w:rFonts w:asciiTheme="minorHAnsi" w:hAnsiTheme="minorHAnsi" w:cstheme="minorHAnsi"/>
                <w:color w:val="auto"/>
                <w:sz w:val="16"/>
                <w:szCs w:val="16"/>
              </w:rPr>
            </w:pPr>
            <w:r w:rsidRPr="00E236CD">
              <w:rPr>
                <w:rFonts w:asciiTheme="minorHAnsi" w:hAnsiTheme="minorHAnsi" w:cstheme="minorHAnsi"/>
                <w:color w:val="auto"/>
                <w:sz w:val="16"/>
                <w:szCs w:val="16"/>
              </w:rPr>
              <w:t>FRAMEWORKPROPS</w:t>
            </w:r>
          </w:p>
        </w:tc>
        <w:tc>
          <w:tcPr>
            <w:tcW w:w="0" w:type="auto"/>
            <w:vAlign w:val="center"/>
          </w:tcPr>
          <w:p w14:paraId="0620E592" w14:textId="65F247D6" w:rsidR="00392C48" w:rsidRPr="00631DAB" w:rsidRDefault="00E236CD" w:rsidP="004D7915">
            <w:pPr>
              <w:autoSpaceDE w:val="0"/>
              <w:autoSpaceDN w:val="0"/>
              <w:adjustRightInd w:val="0"/>
              <w:jc w:val="left"/>
              <w:rPr>
                <w:rFonts w:asciiTheme="minorHAnsi" w:hAnsiTheme="minorHAnsi" w:cstheme="minorHAnsi"/>
                <w:color w:val="auto"/>
                <w:sz w:val="16"/>
                <w:szCs w:val="16"/>
              </w:rPr>
            </w:pPr>
            <w:r w:rsidRPr="00E236CD">
              <w:rPr>
                <w:rFonts w:asciiTheme="minorHAnsi" w:hAnsiTheme="minorHAnsi" w:cstheme="minorHAnsi"/>
                <w:color w:val="auto"/>
                <w:sz w:val="16"/>
                <w:szCs w:val="16"/>
              </w:rPr>
              <w:t>"?categories=</w:t>
            </w:r>
            <w:proofErr w:type="spellStart"/>
            <w:r w:rsidRPr="00E236CD">
              <w:rPr>
                <w:rFonts w:asciiTheme="minorHAnsi" w:hAnsiTheme="minorHAnsi" w:cstheme="minorHAnsi"/>
                <w:color w:val="auto"/>
                <w:sz w:val="16"/>
                <w:szCs w:val="16"/>
              </w:rPr>
              <w:t>eFramework&amp;environment</w:t>
            </w:r>
            <w:proofErr w:type="spellEnd"/>
            <w:r w:rsidRPr="00E236CD">
              <w:rPr>
                <w:rFonts w:asciiTheme="minorHAnsi" w:hAnsiTheme="minorHAnsi" w:cstheme="minorHAnsi"/>
                <w:color w:val="auto"/>
                <w:sz w:val="16"/>
                <w:szCs w:val="16"/>
              </w:rPr>
              <w:t>=%MULEENV%&amp;label=%MULELABEL%"</w:t>
            </w:r>
          </w:p>
        </w:tc>
      </w:tr>
      <w:tr w:rsidR="00392C48" w:rsidRPr="00631DAB" w14:paraId="17842F14" w14:textId="77777777" w:rsidTr="004D7915">
        <w:trPr>
          <w:jc w:val="center"/>
        </w:trPr>
        <w:tc>
          <w:tcPr>
            <w:tcW w:w="0" w:type="auto"/>
            <w:vAlign w:val="center"/>
          </w:tcPr>
          <w:p w14:paraId="2428DDAA" w14:textId="643799A0" w:rsidR="00392C48" w:rsidRPr="00631DAB" w:rsidRDefault="00E236CD" w:rsidP="004D7915">
            <w:pPr>
              <w:jc w:val="left"/>
              <w:rPr>
                <w:rFonts w:asciiTheme="minorHAnsi" w:hAnsiTheme="minorHAnsi" w:cstheme="minorHAnsi"/>
                <w:color w:val="auto"/>
                <w:sz w:val="16"/>
                <w:szCs w:val="16"/>
              </w:rPr>
            </w:pPr>
            <w:r w:rsidRPr="00E236CD">
              <w:rPr>
                <w:rFonts w:asciiTheme="minorHAnsi" w:hAnsiTheme="minorHAnsi" w:cstheme="minorHAnsi"/>
                <w:color w:val="auto"/>
                <w:sz w:val="16"/>
                <w:szCs w:val="16"/>
              </w:rPr>
              <w:t>HTTPPROPS</w:t>
            </w:r>
          </w:p>
        </w:tc>
        <w:tc>
          <w:tcPr>
            <w:tcW w:w="0" w:type="auto"/>
            <w:vAlign w:val="center"/>
          </w:tcPr>
          <w:p w14:paraId="4ECC87D7" w14:textId="55235087" w:rsidR="00392C48" w:rsidRPr="00631DAB" w:rsidRDefault="00E236CD" w:rsidP="004D7915">
            <w:pPr>
              <w:autoSpaceDE w:val="0"/>
              <w:autoSpaceDN w:val="0"/>
              <w:adjustRightInd w:val="0"/>
              <w:jc w:val="left"/>
              <w:rPr>
                <w:rFonts w:asciiTheme="minorHAnsi" w:hAnsiTheme="minorHAnsi" w:cstheme="minorHAnsi"/>
                <w:color w:val="auto"/>
                <w:sz w:val="16"/>
                <w:szCs w:val="16"/>
              </w:rPr>
            </w:pPr>
            <w:r w:rsidRPr="00E236CD">
              <w:rPr>
                <w:rFonts w:asciiTheme="minorHAnsi" w:hAnsiTheme="minorHAnsi" w:cstheme="minorHAnsi"/>
                <w:color w:val="auto"/>
                <w:sz w:val="16"/>
                <w:szCs w:val="16"/>
              </w:rPr>
              <w:t>"?categories=</w:t>
            </w:r>
            <w:proofErr w:type="spellStart"/>
            <w:r w:rsidRPr="00E236CD">
              <w:rPr>
                <w:rFonts w:asciiTheme="minorHAnsi" w:hAnsiTheme="minorHAnsi" w:cstheme="minorHAnsi"/>
                <w:color w:val="auto"/>
                <w:sz w:val="16"/>
                <w:szCs w:val="16"/>
              </w:rPr>
              <w:t>http&amp;environment</w:t>
            </w:r>
            <w:proofErr w:type="spellEnd"/>
            <w:r w:rsidRPr="00E236CD">
              <w:rPr>
                <w:rFonts w:asciiTheme="minorHAnsi" w:hAnsiTheme="minorHAnsi" w:cstheme="minorHAnsi"/>
                <w:color w:val="auto"/>
                <w:sz w:val="16"/>
                <w:szCs w:val="16"/>
              </w:rPr>
              <w:t>=%MULEENV%&amp;label=%MULELABEL%"</w:t>
            </w:r>
          </w:p>
        </w:tc>
      </w:tr>
      <w:tr w:rsidR="00E236CD" w:rsidRPr="00631DAB" w14:paraId="20A8AF7A" w14:textId="77777777" w:rsidTr="004D7915">
        <w:trPr>
          <w:jc w:val="center"/>
        </w:trPr>
        <w:tc>
          <w:tcPr>
            <w:tcW w:w="0" w:type="auto"/>
            <w:vAlign w:val="center"/>
          </w:tcPr>
          <w:p w14:paraId="691618CB" w14:textId="3C20B466" w:rsidR="00E236CD" w:rsidRPr="00E236CD" w:rsidRDefault="00E236CD" w:rsidP="004D7915">
            <w:pPr>
              <w:jc w:val="left"/>
              <w:rPr>
                <w:rFonts w:asciiTheme="minorHAnsi" w:hAnsiTheme="minorHAnsi" w:cstheme="minorHAnsi"/>
                <w:color w:val="auto"/>
                <w:sz w:val="16"/>
                <w:szCs w:val="16"/>
              </w:rPr>
            </w:pPr>
            <w:r w:rsidRPr="00E236CD">
              <w:rPr>
                <w:rFonts w:asciiTheme="minorHAnsi" w:hAnsiTheme="minorHAnsi" w:cstheme="minorHAnsi"/>
                <w:color w:val="auto"/>
                <w:sz w:val="16"/>
                <w:szCs w:val="16"/>
              </w:rPr>
              <w:t>JIPROPS</w:t>
            </w:r>
          </w:p>
        </w:tc>
        <w:tc>
          <w:tcPr>
            <w:tcW w:w="0" w:type="auto"/>
            <w:vAlign w:val="center"/>
          </w:tcPr>
          <w:p w14:paraId="0FC200E3" w14:textId="5C1FA74B" w:rsidR="00E236CD" w:rsidRPr="00E236CD" w:rsidRDefault="008172C1" w:rsidP="004D7915">
            <w:pPr>
              <w:autoSpaceDE w:val="0"/>
              <w:autoSpaceDN w:val="0"/>
              <w:adjustRightInd w:val="0"/>
              <w:jc w:val="left"/>
              <w:rPr>
                <w:rFonts w:asciiTheme="minorHAnsi" w:hAnsiTheme="minorHAnsi" w:cstheme="minorHAnsi"/>
                <w:color w:val="auto"/>
                <w:sz w:val="16"/>
                <w:szCs w:val="16"/>
              </w:rPr>
            </w:pPr>
            <w:r w:rsidRPr="008172C1">
              <w:rPr>
                <w:rFonts w:asciiTheme="minorHAnsi" w:hAnsiTheme="minorHAnsi" w:cstheme="minorHAnsi"/>
                <w:color w:val="auto"/>
                <w:sz w:val="16"/>
                <w:szCs w:val="16"/>
              </w:rPr>
              <w:t>"?environment=%MULEENV%&amp;label=%MULELABEL%"</w:t>
            </w:r>
          </w:p>
        </w:tc>
      </w:tr>
    </w:tbl>
    <w:p w14:paraId="4A55940A" w14:textId="77777777" w:rsidR="0063000B" w:rsidRPr="00B61D37" w:rsidRDefault="0063000B" w:rsidP="00B61D37"/>
    <w:tbl>
      <w:tblPr>
        <w:tblStyle w:val="TableGrid"/>
        <w:tblW w:w="0" w:type="auto"/>
        <w:jc w:val="center"/>
        <w:tblLook w:val="04A0" w:firstRow="1" w:lastRow="0" w:firstColumn="1" w:lastColumn="0" w:noHBand="0" w:noVBand="1"/>
      </w:tblPr>
      <w:tblGrid>
        <w:gridCol w:w="1144"/>
        <w:gridCol w:w="2991"/>
      </w:tblGrid>
      <w:tr w:rsidR="00631DAB" w:rsidRPr="00631DAB" w14:paraId="074DC6E0" w14:textId="77777777" w:rsidTr="00631DAB">
        <w:trPr>
          <w:jc w:val="center"/>
        </w:trPr>
        <w:tc>
          <w:tcPr>
            <w:tcW w:w="0" w:type="auto"/>
            <w:gridSpan w:val="2"/>
            <w:shd w:val="clear" w:color="auto" w:fill="005596" w:themeFill="text2"/>
            <w:vAlign w:val="center"/>
          </w:tcPr>
          <w:p w14:paraId="76C539F8" w14:textId="199D1149" w:rsidR="00631DAB" w:rsidRPr="00631DAB" w:rsidRDefault="00483323" w:rsidP="00631DAB">
            <w:pPr>
              <w:jc w:val="center"/>
              <w:rPr>
                <w:rFonts w:asciiTheme="minorHAnsi" w:hAnsiTheme="minorHAnsi" w:cstheme="minorHAnsi"/>
                <w:b/>
                <w:color w:val="FFFFFF" w:themeColor="background1"/>
                <w:sz w:val="16"/>
                <w:szCs w:val="16"/>
              </w:rPr>
            </w:pPr>
            <w:r w:rsidRPr="00483323">
              <w:rPr>
                <w:rFonts w:asciiTheme="minorHAnsi" w:hAnsiTheme="minorHAnsi" w:cstheme="minorHAnsi"/>
                <w:b/>
                <w:color w:val="FFFFFF" w:themeColor="background1"/>
                <w:sz w:val="16"/>
                <w:szCs w:val="16"/>
              </w:rPr>
              <w:t xml:space="preserve">JI </w:t>
            </w:r>
            <w:r w:rsidR="008172C1">
              <w:rPr>
                <w:rFonts w:asciiTheme="minorHAnsi" w:hAnsiTheme="minorHAnsi" w:cstheme="minorHAnsi"/>
                <w:b/>
                <w:color w:val="FFFFFF" w:themeColor="background1"/>
                <w:sz w:val="16"/>
                <w:szCs w:val="16"/>
              </w:rPr>
              <w:t xml:space="preserve">ON DATASTAGE </w:t>
            </w:r>
            <w:r w:rsidRPr="00483323">
              <w:rPr>
                <w:rFonts w:asciiTheme="minorHAnsi" w:hAnsiTheme="minorHAnsi" w:cstheme="minorHAnsi"/>
                <w:b/>
                <w:color w:val="FFFFFF" w:themeColor="background1"/>
                <w:sz w:val="16"/>
                <w:szCs w:val="16"/>
              </w:rPr>
              <w:t>ONLY SCRIPT VARIABLES</w:t>
            </w:r>
          </w:p>
        </w:tc>
      </w:tr>
      <w:tr w:rsidR="00631DAB" w:rsidRPr="00631DAB" w14:paraId="27E23FE0" w14:textId="77777777" w:rsidTr="00631DAB">
        <w:trPr>
          <w:jc w:val="center"/>
        </w:trPr>
        <w:tc>
          <w:tcPr>
            <w:tcW w:w="0" w:type="auto"/>
            <w:shd w:val="clear" w:color="auto" w:fill="005596" w:themeFill="text2"/>
            <w:vAlign w:val="center"/>
          </w:tcPr>
          <w:p w14:paraId="4DD32284" w14:textId="77777777" w:rsidR="00631DAB" w:rsidRPr="00631DAB" w:rsidRDefault="00631DAB"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37E00310" w14:textId="77777777" w:rsidR="00631DAB" w:rsidRPr="00631DAB" w:rsidRDefault="00631DAB"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631DAB" w:rsidRPr="00631DAB" w14:paraId="46512739" w14:textId="77777777" w:rsidTr="00631DAB">
        <w:trPr>
          <w:jc w:val="center"/>
        </w:trPr>
        <w:tc>
          <w:tcPr>
            <w:tcW w:w="0" w:type="auto"/>
            <w:vAlign w:val="center"/>
          </w:tcPr>
          <w:p w14:paraId="2DB93DA8" w14:textId="77777777" w:rsidR="00631DAB" w:rsidRPr="00631DAB" w:rsidRDefault="00631DAB" w:rsidP="00631DAB">
            <w:pPr>
              <w:jc w:val="left"/>
              <w:rPr>
                <w:rFonts w:asciiTheme="minorHAnsi" w:hAnsiTheme="minorHAnsi" w:cstheme="minorHAnsi"/>
                <w:sz w:val="16"/>
                <w:szCs w:val="16"/>
              </w:rPr>
            </w:pPr>
            <w:r w:rsidRPr="00631DAB">
              <w:rPr>
                <w:rFonts w:asciiTheme="minorHAnsi" w:hAnsiTheme="minorHAnsi" w:cstheme="minorHAnsi"/>
                <w:color w:val="auto"/>
                <w:sz w:val="16"/>
                <w:szCs w:val="16"/>
              </w:rPr>
              <w:t>DSDIR</w:t>
            </w:r>
          </w:p>
        </w:tc>
        <w:tc>
          <w:tcPr>
            <w:tcW w:w="0" w:type="auto"/>
            <w:vAlign w:val="center"/>
          </w:tcPr>
          <w:p w14:paraId="367F223C" w14:textId="77777777" w:rsidR="00631DAB" w:rsidRPr="00631DAB" w:rsidRDefault="00631DAB"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D:\IBM\InformationServer\Clients\Classic\</w:t>
            </w:r>
          </w:p>
        </w:tc>
      </w:tr>
      <w:tr w:rsidR="00631DAB" w:rsidRPr="00631DAB" w14:paraId="6773FF99" w14:textId="77777777" w:rsidTr="00631DAB">
        <w:trPr>
          <w:jc w:val="center"/>
        </w:trPr>
        <w:tc>
          <w:tcPr>
            <w:tcW w:w="0" w:type="auto"/>
            <w:vAlign w:val="center"/>
          </w:tcPr>
          <w:p w14:paraId="325A7DDD" w14:textId="77777777" w:rsidR="00631DAB" w:rsidRPr="00631DAB" w:rsidRDefault="00631DAB" w:rsidP="00631DAB">
            <w:pPr>
              <w:jc w:val="left"/>
              <w:rPr>
                <w:rFonts w:asciiTheme="minorHAnsi" w:hAnsiTheme="minorHAnsi" w:cstheme="minorHAnsi"/>
                <w:sz w:val="16"/>
                <w:szCs w:val="16"/>
              </w:rPr>
            </w:pPr>
            <w:r w:rsidRPr="00631DAB">
              <w:rPr>
                <w:rFonts w:asciiTheme="minorHAnsi" w:hAnsiTheme="minorHAnsi" w:cstheme="minorHAnsi"/>
                <w:color w:val="auto"/>
                <w:sz w:val="16"/>
                <w:szCs w:val="16"/>
              </w:rPr>
              <w:t>DSPASSWORD</w:t>
            </w:r>
          </w:p>
        </w:tc>
        <w:tc>
          <w:tcPr>
            <w:tcW w:w="0" w:type="auto"/>
            <w:vAlign w:val="center"/>
          </w:tcPr>
          <w:p w14:paraId="549B5E0D" w14:textId="5C89BA51" w:rsidR="00631DAB" w:rsidRPr="00631DAB" w:rsidRDefault="003C2497" w:rsidP="003C2497">
            <w:pPr>
              <w:autoSpaceDE w:val="0"/>
              <w:autoSpaceDN w:val="0"/>
              <w:adjustRightInd w:val="0"/>
              <w:jc w:val="left"/>
              <w:rPr>
                <w:rFonts w:asciiTheme="minorHAnsi" w:hAnsiTheme="minorHAnsi" w:cstheme="minorHAnsi"/>
                <w:color w:val="auto"/>
                <w:sz w:val="16"/>
                <w:szCs w:val="16"/>
              </w:rPr>
            </w:pPr>
            <w:proofErr w:type="spellStart"/>
            <w:r>
              <w:rPr>
                <w:rFonts w:asciiTheme="minorHAnsi" w:hAnsiTheme="minorHAnsi" w:cstheme="minorHAnsi"/>
                <w:color w:val="auto"/>
                <w:sz w:val="16"/>
                <w:szCs w:val="16"/>
              </w:rPr>
              <w:t>isadmin</w:t>
            </w:r>
            <w:proofErr w:type="spellEnd"/>
          </w:p>
        </w:tc>
      </w:tr>
      <w:tr w:rsidR="00631DAB" w:rsidRPr="00631DAB" w14:paraId="5B7FFBB1" w14:textId="77777777" w:rsidTr="00631DAB">
        <w:trPr>
          <w:jc w:val="center"/>
        </w:trPr>
        <w:tc>
          <w:tcPr>
            <w:tcW w:w="0" w:type="auto"/>
            <w:vAlign w:val="center"/>
          </w:tcPr>
          <w:p w14:paraId="6821797B" w14:textId="77777777" w:rsidR="00631DAB" w:rsidRPr="00631DAB" w:rsidRDefault="00631DAB" w:rsidP="00631DAB">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DSPROJECT</w:t>
            </w:r>
          </w:p>
        </w:tc>
        <w:tc>
          <w:tcPr>
            <w:tcW w:w="0" w:type="auto"/>
            <w:vAlign w:val="center"/>
          </w:tcPr>
          <w:p w14:paraId="673E48E9" w14:textId="77777777" w:rsidR="00631DAB" w:rsidRPr="00631DAB" w:rsidRDefault="00631DAB"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SPEXTEPSD</w:t>
            </w:r>
          </w:p>
        </w:tc>
      </w:tr>
      <w:tr w:rsidR="00631DAB" w:rsidRPr="00631DAB" w14:paraId="6825532E" w14:textId="77777777" w:rsidTr="00631DAB">
        <w:trPr>
          <w:jc w:val="center"/>
        </w:trPr>
        <w:tc>
          <w:tcPr>
            <w:tcW w:w="0" w:type="auto"/>
            <w:vAlign w:val="center"/>
          </w:tcPr>
          <w:p w14:paraId="57E7A877" w14:textId="77777777" w:rsidR="00631DAB" w:rsidRPr="00631DAB" w:rsidRDefault="00631DAB" w:rsidP="00631DAB">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DSSERVER</w:t>
            </w:r>
          </w:p>
        </w:tc>
        <w:tc>
          <w:tcPr>
            <w:tcW w:w="0" w:type="auto"/>
            <w:vAlign w:val="center"/>
          </w:tcPr>
          <w:p w14:paraId="6D36BE09" w14:textId="77777777" w:rsidR="00631DAB" w:rsidRPr="00631DAB" w:rsidRDefault="00631DAB"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WDCAE-DPLN11P</w:t>
            </w:r>
          </w:p>
        </w:tc>
      </w:tr>
      <w:tr w:rsidR="00631DAB" w:rsidRPr="00631DAB" w14:paraId="3F9CA9C0" w14:textId="77777777" w:rsidTr="00631DAB">
        <w:trPr>
          <w:jc w:val="center"/>
        </w:trPr>
        <w:tc>
          <w:tcPr>
            <w:tcW w:w="0" w:type="auto"/>
            <w:vAlign w:val="center"/>
          </w:tcPr>
          <w:p w14:paraId="7AF50BE9" w14:textId="77777777" w:rsidR="00631DAB" w:rsidRPr="00631DAB" w:rsidRDefault="00631DAB" w:rsidP="00631DAB">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DSUSER</w:t>
            </w:r>
          </w:p>
        </w:tc>
        <w:tc>
          <w:tcPr>
            <w:tcW w:w="0" w:type="auto"/>
            <w:vAlign w:val="center"/>
          </w:tcPr>
          <w:p w14:paraId="25D6E1AE" w14:textId="48196AC1" w:rsidR="00631DAB" w:rsidRPr="00631DAB" w:rsidRDefault="003C2497" w:rsidP="00631DAB">
            <w:pPr>
              <w:autoSpaceDE w:val="0"/>
              <w:autoSpaceDN w:val="0"/>
              <w:adjustRightInd w:val="0"/>
              <w:jc w:val="left"/>
              <w:rPr>
                <w:rFonts w:asciiTheme="minorHAnsi" w:hAnsiTheme="minorHAnsi" w:cstheme="minorHAnsi"/>
                <w:color w:val="auto"/>
                <w:sz w:val="16"/>
                <w:szCs w:val="16"/>
              </w:rPr>
            </w:pPr>
            <w:proofErr w:type="spellStart"/>
            <w:r>
              <w:rPr>
                <w:rFonts w:asciiTheme="minorHAnsi" w:hAnsiTheme="minorHAnsi" w:cstheme="minorHAnsi"/>
                <w:color w:val="auto"/>
                <w:sz w:val="16"/>
                <w:szCs w:val="16"/>
              </w:rPr>
              <w:t>isadmin</w:t>
            </w:r>
            <w:proofErr w:type="spellEnd"/>
          </w:p>
        </w:tc>
      </w:tr>
    </w:tbl>
    <w:p w14:paraId="00306E84" w14:textId="77777777" w:rsidR="00E9156E" w:rsidRDefault="00E9156E" w:rsidP="00E9156E"/>
    <w:tbl>
      <w:tblPr>
        <w:tblStyle w:val="TableGrid"/>
        <w:tblW w:w="0" w:type="auto"/>
        <w:jc w:val="center"/>
        <w:tblLook w:val="04A0" w:firstRow="1" w:lastRow="0" w:firstColumn="1" w:lastColumn="0" w:noHBand="0" w:noVBand="1"/>
      </w:tblPr>
      <w:tblGrid>
        <w:gridCol w:w="1224"/>
        <w:gridCol w:w="4814"/>
      </w:tblGrid>
      <w:tr w:rsidR="00E9156E" w:rsidRPr="00631DAB" w14:paraId="4A164007" w14:textId="77777777" w:rsidTr="00BB2F9B">
        <w:trPr>
          <w:jc w:val="center"/>
        </w:trPr>
        <w:tc>
          <w:tcPr>
            <w:tcW w:w="0" w:type="auto"/>
            <w:gridSpan w:val="2"/>
            <w:shd w:val="clear" w:color="auto" w:fill="005596" w:themeFill="text2"/>
            <w:vAlign w:val="center"/>
          </w:tcPr>
          <w:p w14:paraId="54047556" w14:textId="77777777" w:rsidR="00E9156E" w:rsidRPr="00631DAB" w:rsidRDefault="00E9156E" w:rsidP="00BB2F9B">
            <w:pPr>
              <w:jc w:val="center"/>
              <w:rPr>
                <w:rFonts w:asciiTheme="minorHAnsi" w:hAnsiTheme="minorHAnsi" w:cstheme="minorHAnsi"/>
                <w:b/>
                <w:color w:val="FFFFFF" w:themeColor="background1"/>
                <w:sz w:val="16"/>
                <w:szCs w:val="16"/>
              </w:rPr>
            </w:pPr>
            <w:r w:rsidRPr="00E9156E">
              <w:rPr>
                <w:rFonts w:asciiTheme="minorHAnsi" w:hAnsiTheme="minorHAnsi" w:cstheme="minorHAnsi"/>
                <w:b/>
                <w:color w:val="FFFFFF" w:themeColor="background1"/>
                <w:sz w:val="16"/>
                <w:szCs w:val="16"/>
              </w:rPr>
              <w:t>MID-TIER STOP START VARIABLES</w:t>
            </w:r>
          </w:p>
        </w:tc>
      </w:tr>
      <w:tr w:rsidR="00E9156E" w:rsidRPr="00631DAB" w14:paraId="262BFF49" w14:textId="77777777" w:rsidTr="00BB2F9B">
        <w:trPr>
          <w:jc w:val="center"/>
        </w:trPr>
        <w:tc>
          <w:tcPr>
            <w:tcW w:w="0" w:type="auto"/>
            <w:shd w:val="clear" w:color="auto" w:fill="005596" w:themeFill="text2"/>
            <w:vAlign w:val="center"/>
          </w:tcPr>
          <w:p w14:paraId="52A339F0"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5AF28D85"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E9156E" w:rsidRPr="00631DAB" w14:paraId="7774AC4F" w14:textId="77777777" w:rsidTr="00BB2F9B">
        <w:trPr>
          <w:jc w:val="center"/>
        </w:trPr>
        <w:tc>
          <w:tcPr>
            <w:tcW w:w="0" w:type="auto"/>
            <w:vAlign w:val="center"/>
          </w:tcPr>
          <w:p w14:paraId="00ED5071" w14:textId="77777777" w:rsidR="00E9156E" w:rsidRPr="00631DAB" w:rsidRDefault="00E9156E" w:rsidP="00E9156E">
            <w:pPr>
              <w:jc w:val="left"/>
              <w:rPr>
                <w:rFonts w:asciiTheme="minorHAnsi" w:hAnsiTheme="minorHAnsi" w:cstheme="minorHAnsi"/>
                <w:sz w:val="16"/>
                <w:szCs w:val="16"/>
              </w:rPr>
            </w:pPr>
            <w:r w:rsidRPr="00E9156E">
              <w:rPr>
                <w:rFonts w:asciiTheme="minorHAnsi" w:hAnsiTheme="minorHAnsi" w:cstheme="minorHAnsi"/>
                <w:color w:val="auto"/>
                <w:sz w:val="16"/>
                <w:szCs w:val="16"/>
              </w:rPr>
              <w:t>PRISEC</w:t>
            </w:r>
          </w:p>
        </w:tc>
        <w:tc>
          <w:tcPr>
            <w:tcW w:w="0" w:type="auto"/>
            <w:vAlign w:val="center"/>
          </w:tcPr>
          <w:p w14:paraId="2B33A604" w14:textId="3140B149" w:rsidR="00E9156E" w:rsidRPr="00631DAB" w:rsidRDefault="00656033" w:rsidP="00BB2F9B">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primary</w:t>
            </w:r>
          </w:p>
        </w:tc>
      </w:tr>
      <w:tr w:rsidR="00E9156E" w:rsidRPr="00631DAB" w14:paraId="3B0ACF71" w14:textId="77777777" w:rsidTr="00BB2F9B">
        <w:trPr>
          <w:jc w:val="center"/>
        </w:trPr>
        <w:tc>
          <w:tcPr>
            <w:tcW w:w="0" w:type="auto"/>
            <w:vAlign w:val="center"/>
          </w:tcPr>
          <w:p w14:paraId="52035BA1" w14:textId="77777777" w:rsidR="00E9156E" w:rsidRPr="00631DAB" w:rsidRDefault="00E9156E" w:rsidP="00E9156E">
            <w:pPr>
              <w:jc w:val="left"/>
              <w:rPr>
                <w:rFonts w:asciiTheme="minorHAnsi" w:hAnsiTheme="minorHAnsi" w:cstheme="minorHAnsi"/>
                <w:sz w:val="16"/>
                <w:szCs w:val="16"/>
              </w:rPr>
            </w:pPr>
            <w:r w:rsidRPr="00E9156E">
              <w:rPr>
                <w:rFonts w:asciiTheme="minorHAnsi" w:hAnsiTheme="minorHAnsi" w:cstheme="minorHAnsi"/>
                <w:color w:val="auto"/>
                <w:sz w:val="16"/>
                <w:szCs w:val="16"/>
              </w:rPr>
              <w:t>SERVERCLONES</w:t>
            </w:r>
          </w:p>
        </w:tc>
        <w:tc>
          <w:tcPr>
            <w:tcW w:w="0" w:type="auto"/>
            <w:vAlign w:val="center"/>
          </w:tcPr>
          <w:p w14:paraId="65DF1A8F" w14:textId="77777777" w:rsidR="00E9156E" w:rsidRPr="00631DAB" w:rsidRDefault="00E9156E" w:rsidP="00BB2F9B">
            <w:pPr>
              <w:autoSpaceDE w:val="0"/>
              <w:autoSpaceDN w:val="0"/>
              <w:adjustRightInd w:val="0"/>
              <w:jc w:val="left"/>
              <w:rPr>
                <w:rFonts w:asciiTheme="minorHAnsi" w:hAnsiTheme="minorHAnsi" w:cstheme="minorHAnsi"/>
                <w:color w:val="auto"/>
                <w:sz w:val="16"/>
                <w:szCs w:val="16"/>
              </w:rPr>
            </w:pPr>
            <w:r w:rsidRPr="00E9156E">
              <w:rPr>
                <w:rFonts w:asciiTheme="minorHAnsi" w:hAnsiTheme="minorHAnsi" w:cstheme="minorHAnsi"/>
                <w:color w:val="auto"/>
                <w:sz w:val="16"/>
                <w:szCs w:val="16"/>
              </w:rPr>
              <w:t>JDABIClonedServer_PrimaryClone1,JDABIClonedServer_PrimaryClone2</w:t>
            </w:r>
          </w:p>
        </w:tc>
      </w:tr>
    </w:tbl>
    <w:p w14:paraId="28C506AE" w14:textId="77777777" w:rsidR="00E9156E" w:rsidRDefault="00E9156E" w:rsidP="00E9156E"/>
    <w:tbl>
      <w:tblPr>
        <w:tblStyle w:val="TableGrid"/>
        <w:tblW w:w="0" w:type="auto"/>
        <w:jc w:val="center"/>
        <w:tblLook w:val="04A0" w:firstRow="1" w:lastRow="0" w:firstColumn="1" w:lastColumn="0" w:noHBand="0" w:noVBand="1"/>
      </w:tblPr>
      <w:tblGrid>
        <w:gridCol w:w="1312"/>
        <w:gridCol w:w="1122"/>
      </w:tblGrid>
      <w:tr w:rsidR="00E9156E" w:rsidRPr="00631DAB" w14:paraId="312D3725" w14:textId="77777777" w:rsidTr="00BB2F9B">
        <w:trPr>
          <w:jc w:val="center"/>
        </w:trPr>
        <w:tc>
          <w:tcPr>
            <w:tcW w:w="0" w:type="auto"/>
            <w:gridSpan w:val="2"/>
            <w:shd w:val="clear" w:color="auto" w:fill="005596" w:themeFill="text2"/>
            <w:vAlign w:val="center"/>
          </w:tcPr>
          <w:p w14:paraId="299E18E1" w14:textId="77777777" w:rsidR="00E9156E" w:rsidRPr="00631DAB" w:rsidRDefault="00E9156E" w:rsidP="00BB2F9B">
            <w:pPr>
              <w:jc w:val="center"/>
              <w:rPr>
                <w:rFonts w:asciiTheme="minorHAnsi" w:hAnsiTheme="minorHAnsi" w:cstheme="minorHAnsi"/>
                <w:b/>
                <w:color w:val="FFFFFF" w:themeColor="background1"/>
                <w:sz w:val="16"/>
                <w:szCs w:val="16"/>
              </w:rPr>
            </w:pPr>
            <w:r w:rsidRPr="00E9156E">
              <w:rPr>
                <w:rFonts w:asciiTheme="minorHAnsi" w:hAnsiTheme="minorHAnsi" w:cstheme="minorHAnsi"/>
                <w:b/>
                <w:color w:val="FFFFFF" w:themeColor="background1"/>
                <w:sz w:val="16"/>
                <w:szCs w:val="16"/>
              </w:rPr>
              <w:t>CONTEXT REBUILD VARIABLES</w:t>
            </w:r>
          </w:p>
        </w:tc>
      </w:tr>
      <w:tr w:rsidR="00E9156E" w:rsidRPr="00631DAB" w14:paraId="1732399D" w14:textId="77777777" w:rsidTr="00BB2F9B">
        <w:trPr>
          <w:jc w:val="center"/>
        </w:trPr>
        <w:tc>
          <w:tcPr>
            <w:tcW w:w="0" w:type="auto"/>
            <w:shd w:val="clear" w:color="auto" w:fill="005596" w:themeFill="text2"/>
            <w:vAlign w:val="center"/>
          </w:tcPr>
          <w:p w14:paraId="2EA96441"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3377D4FA"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E9156E" w:rsidRPr="00631DAB" w14:paraId="28FAD1B4" w14:textId="77777777" w:rsidTr="00BB2F9B">
        <w:trPr>
          <w:jc w:val="center"/>
        </w:trPr>
        <w:tc>
          <w:tcPr>
            <w:tcW w:w="0" w:type="auto"/>
            <w:vAlign w:val="center"/>
          </w:tcPr>
          <w:p w14:paraId="7CD8F7C0" w14:textId="77777777" w:rsidR="00E9156E" w:rsidRPr="00631DAB" w:rsidRDefault="00E9156E" w:rsidP="00E9156E">
            <w:pPr>
              <w:jc w:val="left"/>
              <w:rPr>
                <w:rFonts w:asciiTheme="minorHAnsi" w:hAnsiTheme="minorHAnsi" w:cstheme="minorHAnsi"/>
                <w:sz w:val="16"/>
                <w:szCs w:val="16"/>
              </w:rPr>
            </w:pPr>
            <w:r w:rsidRPr="00E9156E">
              <w:rPr>
                <w:rFonts w:asciiTheme="minorHAnsi" w:hAnsiTheme="minorHAnsi" w:cstheme="minorHAnsi"/>
                <w:color w:val="auto"/>
                <w:sz w:val="16"/>
                <w:szCs w:val="16"/>
              </w:rPr>
              <w:t>CONTEXTNAMES</w:t>
            </w:r>
          </w:p>
        </w:tc>
        <w:tc>
          <w:tcPr>
            <w:tcW w:w="0" w:type="auto"/>
            <w:vAlign w:val="center"/>
          </w:tcPr>
          <w:p w14:paraId="2AA5780A" w14:textId="07BFE7E8" w:rsidR="00E9156E" w:rsidRPr="00631DAB" w:rsidRDefault="004C02CE" w:rsidP="00BB2F9B">
            <w:pPr>
              <w:autoSpaceDE w:val="0"/>
              <w:autoSpaceDN w:val="0"/>
              <w:adjustRightInd w:val="0"/>
              <w:jc w:val="left"/>
              <w:rPr>
                <w:rFonts w:asciiTheme="minorHAnsi" w:hAnsiTheme="minorHAnsi" w:cstheme="minorHAnsi"/>
                <w:color w:val="auto"/>
                <w:sz w:val="16"/>
                <w:szCs w:val="16"/>
              </w:rPr>
            </w:pPr>
            <w:proofErr w:type="spellStart"/>
            <w:r w:rsidRPr="004C02CE">
              <w:rPr>
                <w:rFonts w:asciiTheme="minorHAnsi" w:hAnsiTheme="minorHAnsi" w:cstheme="minorHAnsi"/>
                <w:color w:val="auto"/>
                <w:sz w:val="16"/>
                <w:szCs w:val="16"/>
              </w:rPr>
              <w:t>EPPlan</w:t>
            </w:r>
            <w:proofErr w:type="spellEnd"/>
          </w:p>
        </w:tc>
      </w:tr>
    </w:tbl>
    <w:p w14:paraId="394BB777" w14:textId="77777777" w:rsidR="00E9156E" w:rsidRDefault="00E9156E" w:rsidP="00E9156E"/>
    <w:tbl>
      <w:tblPr>
        <w:tblStyle w:val="TableGrid"/>
        <w:tblW w:w="0" w:type="auto"/>
        <w:jc w:val="center"/>
        <w:tblLook w:val="04A0" w:firstRow="1" w:lastRow="0" w:firstColumn="1" w:lastColumn="0" w:noHBand="0" w:noVBand="1"/>
      </w:tblPr>
      <w:tblGrid>
        <w:gridCol w:w="1966"/>
        <w:gridCol w:w="2207"/>
      </w:tblGrid>
      <w:tr w:rsidR="00E9156E" w:rsidRPr="00B65368" w14:paraId="6C10A4FD" w14:textId="77777777" w:rsidTr="00BB2F9B">
        <w:trPr>
          <w:jc w:val="center"/>
        </w:trPr>
        <w:tc>
          <w:tcPr>
            <w:tcW w:w="0" w:type="auto"/>
            <w:gridSpan w:val="2"/>
            <w:shd w:val="clear" w:color="auto" w:fill="005596" w:themeFill="text2"/>
            <w:vAlign w:val="center"/>
          </w:tcPr>
          <w:p w14:paraId="28CA183D" w14:textId="77777777" w:rsidR="00E9156E" w:rsidRPr="00B65368" w:rsidRDefault="00E9156E" w:rsidP="00BB2F9B">
            <w:pPr>
              <w:jc w:val="center"/>
              <w:rPr>
                <w:rFonts w:asciiTheme="minorHAnsi" w:hAnsiTheme="minorHAnsi" w:cstheme="minorHAnsi"/>
                <w:b/>
                <w:color w:val="FFFFFF" w:themeColor="background1"/>
                <w:sz w:val="16"/>
                <w:szCs w:val="16"/>
              </w:rPr>
            </w:pPr>
            <w:r w:rsidRPr="00B65368">
              <w:rPr>
                <w:rFonts w:asciiTheme="minorHAnsi" w:hAnsiTheme="minorHAnsi" w:cstheme="minorHAnsi"/>
                <w:b/>
                <w:color w:val="FFFFFF" w:themeColor="background1"/>
                <w:sz w:val="16"/>
                <w:szCs w:val="16"/>
              </w:rPr>
              <w:t>FOUNDATON TIME VARIABLES</w:t>
            </w:r>
          </w:p>
        </w:tc>
      </w:tr>
      <w:tr w:rsidR="00E9156E" w:rsidRPr="00B65368" w14:paraId="16088B72" w14:textId="77777777" w:rsidTr="00BB2F9B">
        <w:trPr>
          <w:jc w:val="center"/>
        </w:trPr>
        <w:tc>
          <w:tcPr>
            <w:tcW w:w="0" w:type="auto"/>
            <w:shd w:val="clear" w:color="auto" w:fill="005596" w:themeFill="text2"/>
            <w:vAlign w:val="center"/>
          </w:tcPr>
          <w:p w14:paraId="55966D07" w14:textId="77777777" w:rsidR="00E9156E" w:rsidRPr="00B65368" w:rsidRDefault="00E9156E" w:rsidP="00BB2F9B">
            <w:pPr>
              <w:jc w:val="left"/>
              <w:rPr>
                <w:rFonts w:asciiTheme="minorHAnsi" w:hAnsiTheme="minorHAnsi" w:cstheme="minorHAnsi"/>
                <w:b/>
                <w:color w:val="FFFFFF" w:themeColor="background1"/>
                <w:sz w:val="16"/>
                <w:szCs w:val="16"/>
              </w:rPr>
            </w:pPr>
            <w:r w:rsidRPr="00B65368">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06E18DC6" w14:textId="77777777" w:rsidR="00E9156E" w:rsidRPr="00B65368" w:rsidRDefault="00E9156E" w:rsidP="00BB2F9B">
            <w:pPr>
              <w:jc w:val="left"/>
              <w:rPr>
                <w:rFonts w:asciiTheme="minorHAnsi" w:hAnsiTheme="minorHAnsi" w:cstheme="minorHAnsi"/>
                <w:b/>
                <w:color w:val="FFFFFF" w:themeColor="background1"/>
                <w:sz w:val="16"/>
                <w:szCs w:val="16"/>
              </w:rPr>
            </w:pPr>
            <w:r w:rsidRPr="00B65368">
              <w:rPr>
                <w:rFonts w:asciiTheme="minorHAnsi" w:hAnsiTheme="minorHAnsi" w:cstheme="minorHAnsi"/>
                <w:b/>
                <w:color w:val="FFFFFF" w:themeColor="background1"/>
                <w:sz w:val="16"/>
                <w:szCs w:val="16"/>
              </w:rPr>
              <w:t>Sample Value</w:t>
            </w:r>
          </w:p>
        </w:tc>
      </w:tr>
      <w:tr w:rsidR="00C926FE" w:rsidRPr="00B65368" w14:paraId="3181082D" w14:textId="77777777" w:rsidTr="004D7915">
        <w:trPr>
          <w:jc w:val="center"/>
        </w:trPr>
        <w:tc>
          <w:tcPr>
            <w:tcW w:w="0" w:type="auto"/>
            <w:vAlign w:val="center"/>
          </w:tcPr>
          <w:p w14:paraId="23D8ED21" w14:textId="6AFBE868" w:rsidR="00C926FE" w:rsidRPr="00B65368" w:rsidRDefault="00C926FE" w:rsidP="00C926FE">
            <w:pPr>
              <w:jc w:val="left"/>
              <w:rPr>
                <w:rFonts w:asciiTheme="minorHAnsi" w:hAnsiTheme="minorHAnsi" w:cstheme="minorHAnsi"/>
                <w:color w:val="auto"/>
                <w:sz w:val="16"/>
                <w:szCs w:val="16"/>
              </w:rPr>
            </w:pPr>
            <w:r w:rsidRPr="00B65368">
              <w:rPr>
                <w:rFonts w:asciiTheme="minorHAnsi" w:hAnsiTheme="minorHAnsi" w:cstheme="minorHAnsi"/>
                <w:color w:val="auto"/>
                <w:sz w:val="16"/>
                <w:szCs w:val="16"/>
              </w:rPr>
              <w:t>DEFAULTINCREMENT</w:t>
            </w:r>
          </w:p>
        </w:tc>
        <w:tc>
          <w:tcPr>
            <w:tcW w:w="0" w:type="auto"/>
            <w:vAlign w:val="center"/>
          </w:tcPr>
          <w:p w14:paraId="540DD3BE" w14:textId="4B335DD7" w:rsidR="00C926FE" w:rsidRPr="00B65368" w:rsidRDefault="00C926FE" w:rsidP="00C926FE">
            <w:pPr>
              <w:autoSpaceDE w:val="0"/>
              <w:autoSpaceDN w:val="0"/>
              <w:adjustRightInd w:val="0"/>
              <w:jc w:val="left"/>
              <w:rPr>
                <w:rFonts w:asciiTheme="minorHAnsi" w:hAnsiTheme="minorHAnsi" w:cstheme="minorHAnsi"/>
                <w:color w:val="auto"/>
                <w:sz w:val="16"/>
                <w:szCs w:val="16"/>
              </w:rPr>
            </w:pPr>
            <w:r w:rsidRPr="00B65368">
              <w:rPr>
                <w:rFonts w:asciiTheme="minorHAnsi" w:hAnsiTheme="minorHAnsi" w:cstheme="minorHAnsi"/>
                <w:color w:val="auto"/>
                <w:sz w:val="16"/>
                <w:szCs w:val="16"/>
              </w:rPr>
              <w:t>+WEEK</w:t>
            </w:r>
          </w:p>
        </w:tc>
      </w:tr>
      <w:tr w:rsidR="00C926FE" w:rsidRPr="00B65368" w14:paraId="53FD9BA5" w14:textId="77777777" w:rsidTr="004D7915">
        <w:trPr>
          <w:jc w:val="center"/>
        </w:trPr>
        <w:tc>
          <w:tcPr>
            <w:tcW w:w="0" w:type="auto"/>
          </w:tcPr>
          <w:p w14:paraId="3E236C42" w14:textId="4E74D026" w:rsidR="00C926FE" w:rsidRPr="00B65368" w:rsidRDefault="00C926FE" w:rsidP="00C926FE">
            <w:pPr>
              <w:jc w:val="left"/>
              <w:rPr>
                <w:rFonts w:asciiTheme="minorHAnsi" w:hAnsiTheme="minorHAnsi" w:cstheme="minorHAnsi"/>
                <w:sz w:val="16"/>
                <w:szCs w:val="16"/>
              </w:rPr>
            </w:pPr>
            <w:r w:rsidRPr="00B65368">
              <w:rPr>
                <w:rFonts w:asciiTheme="minorHAnsi" w:hAnsiTheme="minorHAnsi"/>
                <w:sz w:val="16"/>
                <w:szCs w:val="16"/>
              </w:rPr>
              <w:t>DEFAULTFTFTABLE</w:t>
            </w:r>
          </w:p>
        </w:tc>
        <w:tc>
          <w:tcPr>
            <w:tcW w:w="0" w:type="auto"/>
          </w:tcPr>
          <w:p w14:paraId="6FFCE582" w14:textId="536B1005" w:rsidR="00C926FE" w:rsidRPr="00B65368" w:rsidRDefault="00C926FE" w:rsidP="00C926FE">
            <w:pPr>
              <w:autoSpaceDE w:val="0"/>
              <w:autoSpaceDN w:val="0"/>
              <w:adjustRightInd w:val="0"/>
              <w:jc w:val="left"/>
              <w:rPr>
                <w:rFonts w:asciiTheme="minorHAnsi" w:hAnsiTheme="minorHAnsi" w:cstheme="minorHAnsi"/>
                <w:color w:val="auto"/>
                <w:sz w:val="16"/>
                <w:szCs w:val="16"/>
              </w:rPr>
            </w:pPr>
            <w:r w:rsidRPr="00B65368">
              <w:rPr>
                <w:rFonts w:asciiTheme="minorHAnsi" w:hAnsiTheme="minorHAnsi"/>
                <w:sz w:val="16"/>
                <w:szCs w:val="16"/>
              </w:rPr>
              <w:t>PF_FT_ACTUAL_</w:t>
            </w:r>
            <w:r w:rsidR="00A11685">
              <w:rPr>
                <w:rFonts w:asciiTheme="minorHAnsi" w:hAnsiTheme="minorHAnsi"/>
                <w:sz w:val="16"/>
                <w:szCs w:val="16"/>
              </w:rPr>
              <w:t>RECEIPTS</w:t>
            </w:r>
            <w:r w:rsidRPr="00B65368">
              <w:rPr>
                <w:rFonts w:asciiTheme="minorHAnsi" w:hAnsiTheme="minorHAnsi"/>
                <w:sz w:val="16"/>
                <w:szCs w:val="16"/>
              </w:rPr>
              <w:t>_000</w:t>
            </w:r>
          </w:p>
        </w:tc>
      </w:tr>
      <w:tr w:rsidR="00C926FE" w:rsidRPr="00B65368" w14:paraId="756A7282" w14:textId="77777777" w:rsidTr="004D7915">
        <w:trPr>
          <w:jc w:val="center"/>
        </w:trPr>
        <w:tc>
          <w:tcPr>
            <w:tcW w:w="0" w:type="auto"/>
          </w:tcPr>
          <w:p w14:paraId="3819899C" w14:textId="3CE7CD79" w:rsidR="00C926FE" w:rsidRPr="00B65368" w:rsidRDefault="00C926FE" w:rsidP="00C926FE">
            <w:pPr>
              <w:jc w:val="left"/>
              <w:rPr>
                <w:rFonts w:asciiTheme="minorHAnsi" w:hAnsiTheme="minorHAnsi" w:cstheme="minorHAnsi"/>
                <w:color w:val="auto"/>
                <w:sz w:val="16"/>
                <w:szCs w:val="16"/>
              </w:rPr>
            </w:pPr>
            <w:r w:rsidRPr="00B65368">
              <w:rPr>
                <w:rFonts w:asciiTheme="minorHAnsi" w:hAnsiTheme="minorHAnsi"/>
                <w:sz w:val="16"/>
                <w:szCs w:val="16"/>
              </w:rPr>
              <w:t>DEFAULTFTFTIMECOLUMN</w:t>
            </w:r>
          </w:p>
        </w:tc>
        <w:tc>
          <w:tcPr>
            <w:tcW w:w="0" w:type="auto"/>
            <w:vAlign w:val="center"/>
          </w:tcPr>
          <w:p w14:paraId="46C101AF" w14:textId="61C6B8F7" w:rsidR="00C926FE" w:rsidRPr="00B65368" w:rsidRDefault="00C926FE" w:rsidP="00C926FE">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CALENDAR_KEY</w:t>
            </w:r>
          </w:p>
        </w:tc>
      </w:tr>
    </w:tbl>
    <w:p w14:paraId="18F908C5" w14:textId="77777777" w:rsidR="00E9156E" w:rsidRDefault="00E9156E" w:rsidP="00E9156E"/>
    <w:tbl>
      <w:tblPr>
        <w:tblStyle w:val="TableGrid"/>
        <w:tblW w:w="0" w:type="auto"/>
        <w:jc w:val="center"/>
        <w:tblLook w:val="04A0" w:firstRow="1" w:lastRow="0" w:firstColumn="1" w:lastColumn="0" w:noHBand="0" w:noVBand="1"/>
      </w:tblPr>
      <w:tblGrid>
        <w:gridCol w:w="1754"/>
        <w:gridCol w:w="1560"/>
      </w:tblGrid>
      <w:tr w:rsidR="00A715D9" w:rsidRPr="00631DAB" w14:paraId="2F808FAF" w14:textId="77777777" w:rsidTr="0086044A">
        <w:trPr>
          <w:jc w:val="center"/>
        </w:trPr>
        <w:tc>
          <w:tcPr>
            <w:tcW w:w="0" w:type="auto"/>
            <w:gridSpan w:val="2"/>
            <w:shd w:val="clear" w:color="auto" w:fill="005596" w:themeFill="text2"/>
            <w:vAlign w:val="center"/>
          </w:tcPr>
          <w:p w14:paraId="24D23679" w14:textId="3D4298D9" w:rsidR="00A715D9" w:rsidRPr="00631DAB" w:rsidRDefault="00A715D9" w:rsidP="0054536F">
            <w:pPr>
              <w:jc w:val="center"/>
              <w:rPr>
                <w:rFonts w:asciiTheme="minorHAnsi" w:hAnsiTheme="minorHAnsi" w:cstheme="minorHAnsi"/>
                <w:b/>
                <w:color w:val="FFFFFF" w:themeColor="background1"/>
                <w:sz w:val="16"/>
                <w:szCs w:val="16"/>
              </w:rPr>
            </w:pPr>
            <w:r w:rsidRPr="00A715D9">
              <w:rPr>
                <w:rFonts w:asciiTheme="minorHAnsi" w:hAnsiTheme="minorHAnsi" w:cstheme="minorHAnsi"/>
                <w:b/>
                <w:color w:val="FFFFFF" w:themeColor="background1"/>
                <w:sz w:val="16"/>
                <w:szCs w:val="16"/>
              </w:rPr>
              <w:t xml:space="preserve">ACTUAL DATA </w:t>
            </w:r>
            <w:r w:rsidR="0054536F">
              <w:rPr>
                <w:rFonts w:asciiTheme="minorHAnsi" w:hAnsiTheme="minorHAnsi" w:cstheme="minorHAnsi"/>
                <w:b/>
                <w:color w:val="FFFFFF" w:themeColor="background1"/>
                <w:sz w:val="16"/>
                <w:szCs w:val="16"/>
              </w:rPr>
              <w:t>POSTING VARIABLES</w:t>
            </w:r>
          </w:p>
        </w:tc>
      </w:tr>
      <w:tr w:rsidR="00A715D9" w:rsidRPr="00631DAB" w14:paraId="51BD515C" w14:textId="77777777" w:rsidTr="0086044A">
        <w:trPr>
          <w:jc w:val="center"/>
        </w:trPr>
        <w:tc>
          <w:tcPr>
            <w:tcW w:w="0" w:type="auto"/>
            <w:shd w:val="clear" w:color="auto" w:fill="005596" w:themeFill="text2"/>
            <w:vAlign w:val="center"/>
          </w:tcPr>
          <w:p w14:paraId="7214EA3D" w14:textId="77777777" w:rsidR="00A715D9" w:rsidRPr="00631DAB" w:rsidRDefault="00A715D9" w:rsidP="0086044A">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276B12CF" w14:textId="77777777" w:rsidR="00A715D9" w:rsidRPr="00631DAB" w:rsidRDefault="00A715D9" w:rsidP="0086044A">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A715D9" w:rsidRPr="00631DAB" w14:paraId="61FB18B8" w14:textId="77777777" w:rsidTr="0086044A">
        <w:trPr>
          <w:jc w:val="center"/>
        </w:trPr>
        <w:tc>
          <w:tcPr>
            <w:tcW w:w="0" w:type="auto"/>
            <w:vAlign w:val="center"/>
          </w:tcPr>
          <w:p w14:paraId="66E71F2B" w14:textId="005B907B" w:rsidR="00A715D9" w:rsidRPr="00631DAB" w:rsidRDefault="00707F2C" w:rsidP="0086044A">
            <w:pPr>
              <w:jc w:val="left"/>
              <w:rPr>
                <w:rFonts w:asciiTheme="minorHAnsi" w:hAnsiTheme="minorHAnsi" w:cstheme="minorHAnsi"/>
                <w:sz w:val="16"/>
                <w:szCs w:val="16"/>
              </w:rPr>
            </w:pPr>
            <w:r>
              <w:rPr>
                <w:rFonts w:asciiTheme="minorHAnsi" w:hAnsiTheme="minorHAnsi" w:cstheme="minorHAnsi"/>
                <w:sz w:val="16"/>
                <w:szCs w:val="16"/>
              </w:rPr>
              <w:t>ALLOWEDERRORCODES</w:t>
            </w:r>
          </w:p>
        </w:tc>
        <w:tc>
          <w:tcPr>
            <w:tcW w:w="0" w:type="auto"/>
            <w:vAlign w:val="center"/>
          </w:tcPr>
          <w:p w14:paraId="4BA3B247" w14:textId="53C2687E" w:rsidR="00A715D9" w:rsidRPr="00631DAB" w:rsidRDefault="00707F2C"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23</w:t>
            </w:r>
          </w:p>
        </w:tc>
      </w:tr>
      <w:tr w:rsidR="00584871" w:rsidRPr="00631DAB" w14:paraId="4ED59D4B" w14:textId="77777777" w:rsidTr="0086044A">
        <w:trPr>
          <w:jc w:val="center"/>
        </w:trPr>
        <w:tc>
          <w:tcPr>
            <w:tcW w:w="0" w:type="auto"/>
            <w:vAlign w:val="center"/>
          </w:tcPr>
          <w:p w14:paraId="54B9EBD8" w14:textId="26880410" w:rsidR="00584871" w:rsidRDefault="004C02CE" w:rsidP="0086044A">
            <w:pPr>
              <w:jc w:val="left"/>
              <w:rPr>
                <w:rFonts w:asciiTheme="minorHAnsi" w:hAnsiTheme="minorHAnsi" w:cstheme="minorHAnsi"/>
                <w:sz w:val="16"/>
                <w:szCs w:val="16"/>
              </w:rPr>
            </w:pPr>
            <w:r w:rsidRPr="004C02CE">
              <w:rPr>
                <w:rFonts w:asciiTheme="minorHAnsi" w:hAnsiTheme="minorHAnsi" w:cstheme="minorHAnsi"/>
                <w:sz w:val="16"/>
                <w:szCs w:val="16"/>
              </w:rPr>
              <w:t>FORCEEMPTY</w:t>
            </w:r>
          </w:p>
        </w:tc>
        <w:tc>
          <w:tcPr>
            <w:tcW w:w="0" w:type="auto"/>
            <w:vAlign w:val="center"/>
          </w:tcPr>
          <w:p w14:paraId="7B999AD3" w14:textId="73201E14" w:rsidR="00584871" w:rsidRDefault="004C02CE" w:rsidP="0086044A">
            <w:pPr>
              <w:autoSpaceDE w:val="0"/>
              <w:autoSpaceDN w:val="0"/>
              <w:adjustRightInd w:val="0"/>
              <w:jc w:val="left"/>
              <w:rPr>
                <w:rFonts w:asciiTheme="minorHAnsi" w:hAnsiTheme="minorHAnsi" w:cstheme="minorHAnsi"/>
                <w:color w:val="auto"/>
                <w:sz w:val="16"/>
                <w:szCs w:val="16"/>
              </w:rPr>
            </w:pPr>
            <w:r w:rsidRPr="004C02CE">
              <w:rPr>
                <w:rFonts w:asciiTheme="minorHAnsi" w:hAnsiTheme="minorHAnsi" w:cstheme="minorHAnsi"/>
                <w:sz w:val="16"/>
                <w:szCs w:val="16"/>
              </w:rPr>
              <w:t>ACTUAL_ON_ORDER</w:t>
            </w:r>
          </w:p>
        </w:tc>
      </w:tr>
      <w:tr w:rsidR="00707F2C" w:rsidRPr="00631DAB" w14:paraId="3656013C" w14:textId="77777777" w:rsidTr="0086044A">
        <w:trPr>
          <w:jc w:val="center"/>
        </w:trPr>
        <w:tc>
          <w:tcPr>
            <w:tcW w:w="0" w:type="auto"/>
            <w:vAlign w:val="center"/>
          </w:tcPr>
          <w:p w14:paraId="5185172A" w14:textId="7BB918DC" w:rsidR="00707F2C" w:rsidRPr="00A715D9" w:rsidRDefault="00707F2C" w:rsidP="00707F2C">
            <w:pPr>
              <w:jc w:val="left"/>
              <w:rPr>
                <w:rFonts w:asciiTheme="minorHAnsi" w:hAnsiTheme="minorHAnsi" w:cstheme="minorHAnsi"/>
                <w:color w:val="auto"/>
                <w:sz w:val="16"/>
                <w:szCs w:val="16"/>
              </w:rPr>
            </w:pPr>
            <w:r w:rsidRPr="00A715D9">
              <w:rPr>
                <w:rFonts w:asciiTheme="minorHAnsi" w:hAnsiTheme="minorHAnsi" w:cstheme="minorHAnsi"/>
                <w:color w:val="auto"/>
                <w:sz w:val="16"/>
                <w:szCs w:val="16"/>
              </w:rPr>
              <w:t>FULLSTATEMENT</w:t>
            </w:r>
          </w:p>
        </w:tc>
        <w:tc>
          <w:tcPr>
            <w:tcW w:w="0" w:type="auto"/>
            <w:vAlign w:val="center"/>
          </w:tcPr>
          <w:p w14:paraId="79D68916" w14:textId="5A7ECB2A" w:rsidR="00707F2C" w:rsidRPr="00A715D9" w:rsidRDefault="00707F2C" w:rsidP="00707F2C">
            <w:pPr>
              <w:autoSpaceDE w:val="0"/>
              <w:autoSpaceDN w:val="0"/>
              <w:adjustRightInd w:val="0"/>
              <w:jc w:val="left"/>
              <w:rPr>
                <w:rFonts w:asciiTheme="minorHAnsi" w:hAnsiTheme="minorHAnsi" w:cstheme="minorHAnsi"/>
                <w:color w:val="auto"/>
                <w:sz w:val="16"/>
                <w:szCs w:val="16"/>
              </w:rPr>
            </w:pPr>
            <w:r w:rsidRPr="00A715D9">
              <w:rPr>
                <w:rFonts w:asciiTheme="minorHAnsi" w:hAnsiTheme="minorHAnsi" w:cstheme="minorHAnsi"/>
                <w:color w:val="auto"/>
                <w:sz w:val="16"/>
                <w:szCs w:val="16"/>
              </w:rPr>
              <w:t>ACTUAL_ON_ORDER</w:t>
            </w:r>
          </w:p>
        </w:tc>
      </w:tr>
    </w:tbl>
    <w:p w14:paraId="441DFD44" w14:textId="77777777" w:rsidR="00BA3728" w:rsidRDefault="00BA3728" w:rsidP="00BB2F9B"/>
    <w:tbl>
      <w:tblPr>
        <w:tblStyle w:val="TableGrid"/>
        <w:tblW w:w="0" w:type="auto"/>
        <w:jc w:val="center"/>
        <w:tblLook w:val="04A0" w:firstRow="1" w:lastRow="0" w:firstColumn="1" w:lastColumn="0" w:noHBand="0" w:noVBand="1"/>
      </w:tblPr>
      <w:tblGrid>
        <w:gridCol w:w="1141"/>
        <w:gridCol w:w="3497"/>
      </w:tblGrid>
      <w:tr w:rsidR="00BA3728" w:rsidRPr="00631DAB" w14:paraId="72E29FC9" w14:textId="77777777" w:rsidTr="00D31C48">
        <w:trPr>
          <w:jc w:val="center"/>
        </w:trPr>
        <w:tc>
          <w:tcPr>
            <w:tcW w:w="0" w:type="auto"/>
            <w:gridSpan w:val="2"/>
            <w:shd w:val="clear" w:color="auto" w:fill="005596" w:themeFill="text2"/>
            <w:vAlign w:val="center"/>
          </w:tcPr>
          <w:p w14:paraId="1FC565E4" w14:textId="0672B7B8" w:rsidR="00BA3728" w:rsidRPr="00631DAB" w:rsidRDefault="00BA3728"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EP SHUTDOWN</w:t>
            </w:r>
            <w:r w:rsidR="0054536F">
              <w:rPr>
                <w:rFonts w:asciiTheme="minorHAnsi" w:hAnsiTheme="minorHAnsi" w:cstheme="minorHAnsi"/>
                <w:b/>
                <w:color w:val="FFFFFF" w:themeColor="background1"/>
                <w:sz w:val="16"/>
                <w:szCs w:val="16"/>
              </w:rPr>
              <w:t xml:space="preserve"> VARIABLES</w:t>
            </w:r>
          </w:p>
        </w:tc>
      </w:tr>
      <w:tr w:rsidR="00BA3728" w:rsidRPr="00631DAB" w14:paraId="4EA7D2F5" w14:textId="77777777" w:rsidTr="00D31C48">
        <w:trPr>
          <w:jc w:val="center"/>
        </w:trPr>
        <w:tc>
          <w:tcPr>
            <w:tcW w:w="0" w:type="auto"/>
            <w:shd w:val="clear" w:color="auto" w:fill="005596" w:themeFill="text2"/>
            <w:vAlign w:val="center"/>
          </w:tcPr>
          <w:p w14:paraId="7B18E40E" w14:textId="77777777" w:rsidR="00BA3728" w:rsidRPr="00631DAB" w:rsidRDefault="00BA3728"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04F1E340" w14:textId="77777777" w:rsidR="00BA3728" w:rsidRPr="00631DAB" w:rsidRDefault="00BA3728"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BA3728" w:rsidRPr="00631DAB" w14:paraId="49AB62DE" w14:textId="77777777" w:rsidTr="00D31C48">
        <w:trPr>
          <w:jc w:val="center"/>
        </w:trPr>
        <w:tc>
          <w:tcPr>
            <w:tcW w:w="0" w:type="auto"/>
            <w:vAlign w:val="center"/>
          </w:tcPr>
          <w:p w14:paraId="1754F080" w14:textId="2990D3FB" w:rsidR="00BA3728" w:rsidRPr="00631DAB" w:rsidRDefault="00BA3728" w:rsidP="00D31C48">
            <w:pPr>
              <w:jc w:val="left"/>
              <w:rPr>
                <w:rFonts w:asciiTheme="minorHAnsi" w:hAnsiTheme="minorHAnsi" w:cstheme="minorHAnsi"/>
                <w:sz w:val="16"/>
                <w:szCs w:val="16"/>
              </w:rPr>
            </w:pPr>
            <w:r>
              <w:rPr>
                <w:rFonts w:asciiTheme="minorHAnsi" w:hAnsiTheme="minorHAnsi" w:cstheme="minorHAnsi"/>
                <w:color w:val="auto"/>
                <w:sz w:val="16"/>
                <w:szCs w:val="16"/>
              </w:rPr>
              <w:t>TRIGGERPATH</w:t>
            </w:r>
          </w:p>
        </w:tc>
        <w:tc>
          <w:tcPr>
            <w:tcW w:w="0" w:type="auto"/>
            <w:vAlign w:val="center"/>
          </w:tcPr>
          <w:p w14:paraId="309B1CC4" w14:textId="158B1B80" w:rsidR="00BA3728" w:rsidRPr="00631DAB" w:rsidRDefault="004C02CE" w:rsidP="00D31C48">
            <w:pPr>
              <w:autoSpaceDE w:val="0"/>
              <w:autoSpaceDN w:val="0"/>
              <w:adjustRightInd w:val="0"/>
              <w:jc w:val="left"/>
              <w:rPr>
                <w:rFonts w:asciiTheme="minorHAnsi" w:hAnsiTheme="minorHAnsi" w:cstheme="minorHAnsi"/>
                <w:color w:val="auto"/>
                <w:sz w:val="16"/>
                <w:szCs w:val="16"/>
              </w:rPr>
            </w:pPr>
            <w:r w:rsidRPr="004C02CE">
              <w:rPr>
                <w:rFonts w:asciiTheme="minorHAnsi" w:hAnsiTheme="minorHAnsi" w:cstheme="minorHAnsi"/>
                <w:color w:val="auto"/>
                <w:sz w:val="16"/>
                <w:szCs w:val="16"/>
              </w:rPr>
              <w:t>\\[admin sever]\Toolkit\Corporate\Plan\trigger.ini</w:t>
            </w:r>
          </w:p>
        </w:tc>
      </w:tr>
    </w:tbl>
    <w:p w14:paraId="78F03D42" w14:textId="0FC54034" w:rsidR="00EC5BCB" w:rsidRDefault="00EC5BCB" w:rsidP="00BB2F9B"/>
    <w:tbl>
      <w:tblPr>
        <w:tblStyle w:val="TableGrid"/>
        <w:tblW w:w="0" w:type="auto"/>
        <w:jc w:val="center"/>
        <w:tblLook w:val="04A0" w:firstRow="1" w:lastRow="0" w:firstColumn="1" w:lastColumn="0" w:noHBand="0" w:noVBand="1"/>
      </w:tblPr>
      <w:tblGrid>
        <w:gridCol w:w="1866"/>
        <w:gridCol w:w="5774"/>
      </w:tblGrid>
      <w:tr w:rsidR="0054536F" w:rsidRPr="00631DAB" w14:paraId="202B5CEB" w14:textId="77777777" w:rsidTr="00D31C48">
        <w:trPr>
          <w:jc w:val="center"/>
        </w:trPr>
        <w:tc>
          <w:tcPr>
            <w:tcW w:w="0" w:type="auto"/>
            <w:gridSpan w:val="2"/>
            <w:shd w:val="clear" w:color="auto" w:fill="005596" w:themeFill="text2"/>
            <w:vAlign w:val="center"/>
          </w:tcPr>
          <w:p w14:paraId="3F790115" w14:textId="7F3A9A2E" w:rsidR="0054536F" w:rsidRPr="00631DAB" w:rsidRDefault="0054536F"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LOG ARCHIVING VARIABLES</w:t>
            </w:r>
          </w:p>
        </w:tc>
      </w:tr>
      <w:tr w:rsidR="0054536F" w:rsidRPr="00631DAB" w14:paraId="41F5AB29" w14:textId="77777777" w:rsidTr="00D31C48">
        <w:trPr>
          <w:jc w:val="center"/>
        </w:trPr>
        <w:tc>
          <w:tcPr>
            <w:tcW w:w="0" w:type="auto"/>
            <w:shd w:val="clear" w:color="auto" w:fill="005596" w:themeFill="text2"/>
            <w:vAlign w:val="center"/>
          </w:tcPr>
          <w:p w14:paraId="3A98787E" w14:textId="77777777" w:rsidR="0054536F" w:rsidRPr="00631DAB" w:rsidRDefault="0054536F"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lastRenderedPageBreak/>
              <w:t>Variable</w:t>
            </w:r>
          </w:p>
        </w:tc>
        <w:tc>
          <w:tcPr>
            <w:tcW w:w="0" w:type="auto"/>
            <w:shd w:val="clear" w:color="auto" w:fill="005596" w:themeFill="text2"/>
            <w:vAlign w:val="center"/>
          </w:tcPr>
          <w:p w14:paraId="06533A71" w14:textId="77777777" w:rsidR="0054536F" w:rsidRPr="00631DAB" w:rsidRDefault="0054536F"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54536F" w:rsidRPr="00631DAB" w14:paraId="180510E5" w14:textId="77777777" w:rsidTr="00D31C48">
        <w:trPr>
          <w:jc w:val="center"/>
        </w:trPr>
        <w:tc>
          <w:tcPr>
            <w:tcW w:w="0" w:type="auto"/>
            <w:vAlign w:val="center"/>
          </w:tcPr>
          <w:p w14:paraId="08B420E2" w14:textId="2AB987A9" w:rsidR="0054536F" w:rsidRPr="00631DAB" w:rsidRDefault="0054536F" w:rsidP="00D31C48">
            <w:pPr>
              <w:jc w:val="left"/>
              <w:rPr>
                <w:rFonts w:asciiTheme="minorHAnsi" w:hAnsiTheme="minorHAnsi" w:cstheme="minorHAnsi"/>
                <w:sz w:val="16"/>
                <w:szCs w:val="16"/>
              </w:rPr>
            </w:pPr>
            <w:r w:rsidRPr="0054536F">
              <w:rPr>
                <w:rFonts w:asciiTheme="minorHAnsi" w:hAnsiTheme="minorHAnsi" w:cstheme="minorHAnsi"/>
                <w:color w:val="auto"/>
                <w:sz w:val="16"/>
                <w:szCs w:val="16"/>
              </w:rPr>
              <w:t>ARCHIVEFILEEXTENSIONS</w:t>
            </w:r>
          </w:p>
        </w:tc>
        <w:tc>
          <w:tcPr>
            <w:tcW w:w="0" w:type="auto"/>
            <w:vAlign w:val="center"/>
          </w:tcPr>
          <w:p w14:paraId="015E418B" w14:textId="6DEF6100" w:rsidR="0054536F" w:rsidRPr="00631DAB" w:rsidRDefault="007F457F" w:rsidP="00D31C48">
            <w:pPr>
              <w:autoSpaceDE w:val="0"/>
              <w:autoSpaceDN w:val="0"/>
              <w:adjustRightInd w:val="0"/>
              <w:jc w:val="left"/>
              <w:rPr>
                <w:rFonts w:asciiTheme="minorHAnsi" w:hAnsiTheme="minorHAnsi" w:cstheme="minorHAnsi"/>
                <w:color w:val="auto"/>
                <w:sz w:val="16"/>
                <w:szCs w:val="16"/>
              </w:rPr>
            </w:pPr>
            <w:r w:rsidRPr="007F457F">
              <w:rPr>
                <w:rFonts w:asciiTheme="minorHAnsi" w:hAnsiTheme="minorHAnsi" w:cstheme="minorHAnsi"/>
                <w:color w:val="auto"/>
                <w:sz w:val="16"/>
                <w:szCs w:val="16"/>
              </w:rPr>
              <w:t>log,trc,errlist,errors,infolist,bin,shape,facttables,sr,tmp,merged,sts,rsp,tin,al,pl,sorted</w:t>
            </w:r>
          </w:p>
        </w:tc>
      </w:tr>
      <w:tr w:rsidR="0054536F" w:rsidRPr="00631DAB" w14:paraId="5B2CCC5D" w14:textId="77777777" w:rsidTr="00D31C48">
        <w:trPr>
          <w:jc w:val="center"/>
        </w:trPr>
        <w:tc>
          <w:tcPr>
            <w:tcW w:w="0" w:type="auto"/>
            <w:vAlign w:val="center"/>
          </w:tcPr>
          <w:p w14:paraId="310B2E99" w14:textId="3C928561" w:rsidR="0054536F" w:rsidRPr="0054536F" w:rsidRDefault="0054536F" w:rsidP="00D31C48">
            <w:pPr>
              <w:jc w:val="left"/>
              <w:rPr>
                <w:rFonts w:asciiTheme="minorHAnsi" w:hAnsiTheme="minorHAnsi" w:cstheme="minorHAnsi"/>
                <w:color w:val="auto"/>
                <w:sz w:val="16"/>
                <w:szCs w:val="16"/>
              </w:rPr>
            </w:pPr>
            <w:r w:rsidRPr="0054536F">
              <w:rPr>
                <w:rFonts w:asciiTheme="minorHAnsi" w:hAnsiTheme="minorHAnsi" w:cstheme="minorHAnsi"/>
                <w:color w:val="auto"/>
                <w:sz w:val="16"/>
                <w:szCs w:val="16"/>
              </w:rPr>
              <w:t>EXPIREDAYS</w:t>
            </w:r>
          </w:p>
        </w:tc>
        <w:tc>
          <w:tcPr>
            <w:tcW w:w="0" w:type="auto"/>
            <w:vAlign w:val="center"/>
          </w:tcPr>
          <w:p w14:paraId="15077C00" w14:textId="3525D354" w:rsidR="0054536F" w:rsidRPr="00BA3728" w:rsidRDefault="0054536F" w:rsidP="00D31C48">
            <w:pPr>
              <w:autoSpaceDE w:val="0"/>
              <w:autoSpaceDN w:val="0"/>
              <w:adjustRightInd w:val="0"/>
              <w:jc w:val="left"/>
              <w:rPr>
                <w:rFonts w:asciiTheme="minorHAnsi" w:hAnsiTheme="minorHAnsi" w:cstheme="minorHAnsi"/>
                <w:color w:val="auto"/>
                <w:sz w:val="16"/>
                <w:szCs w:val="16"/>
              </w:rPr>
            </w:pPr>
            <w:r w:rsidRPr="0054536F">
              <w:rPr>
                <w:rFonts w:asciiTheme="minorHAnsi" w:hAnsiTheme="minorHAnsi" w:cstheme="minorHAnsi"/>
                <w:color w:val="auto"/>
                <w:sz w:val="16"/>
                <w:szCs w:val="16"/>
              </w:rPr>
              <w:t>28</w:t>
            </w:r>
          </w:p>
        </w:tc>
      </w:tr>
      <w:tr w:rsidR="0054536F" w:rsidRPr="00631DAB" w14:paraId="6607C4DB" w14:textId="77777777" w:rsidTr="00D31C48">
        <w:trPr>
          <w:jc w:val="center"/>
        </w:trPr>
        <w:tc>
          <w:tcPr>
            <w:tcW w:w="0" w:type="auto"/>
            <w:vAlign w:val="center"/>
          </w:tcPr>
          <w:p w14:paraId="54782BDC" w14:textId="2F5B3C80" w:rsidR="0054536F" w:rsidRPr="0054536F" w:rsidRDefault="0054536F" w:rsidP="00D31C48">
            <w:pPr>
              <w:jc w:val="left"/>
              <w:rPr>
                <w:rFonts w:asciiTheme="minorHAnsi" w:hAnsiTheme="minorHAnsi" w:cstheme="minorHAnsi"/>
                <w:color w:val="auto"/>
                <w:sz w:val="16"/>
                <w:szCs w:val="16"/>
              </w:rPr>
            </w:pPr>
            <w:r w:rsidRPr="0054536F">
              <w:rPr>
                <w:rFonts w:asciiTheme="minorHAnsi" w:hAnsiTheme="minorHAnsi" w:cstheme="minorHAnsi"/>
                <w:color w:val="auto"/>
                <w:sz w:val="16"/>
                <w:szCs w:val="16"/>
              </w:rPr>
              <w:t>QUARTZHOMEPATH</w:t>
            </w:r>
            <w:r w:rsidR="005E3281">
              <w:rPr>
                <w:rFonts w:asciiTheme="minorHAnsi" w:hAnsiTheme="minorHAnsi" w:cstheme="minorHAnsi"/>
                <w:color w:val="auto"/>
                <w:sz w:val="16"/>
                <w:szCs w:val="16"/>
              </w:rPr>
              <w:t>S</w:t>
            </w:r>
          </w:p>
        </w:tc>
        <w:tc>
          <w:tcPr>
            <w:tcW w:w="0" w:type="auto"/>
            <w:vAlign w:val="center"/>
          </w:tcPr>
          <w:p w14:paraId="21376AC5" w14:textId="4AA9E187" w:rsidR="0054536F" w:rsidRPr="00BA3728" w:rsidRDefault="0054536F" w:rsidP="00D31C48">
            <w:pPr>
              <w:autoSpaceDE w:val="0"/>
              <w:autoSpaceDN w:val="0"/>
              <w:adjustRightInd w:val="0"/>
              <w:jc w:val="left"/>
              <w:rPr>
                <w:rFonts w:asciiTheme="minorHAnsi" w:hAnsiTheme="minorHAnsi" w:cstheme="minorHAnsi"/>
                <w:color w:val="auto"/>
                <w:sz w:val="16"/>
                <w:szCs w:val="16"/>
              </w:rPr>
            </w:pPr>
            <w:r w:rsidRPr="0054536F">
              <w:rPr>
                <w:rFonts w:asciiTheme="minorHAnsi" w:hAnsiTheme="minorHAnsi" w:cstheme="minorHAnsi"/>
                <w:color w:val="auto"/>
                <w:sz w:val="16"/>
                <w:szCs w:val="16"/>
              </w:rPr>
              <w:t>D:\Quartz,C:\ProgramData\JDA\EKBF</w:t>
            </w:r>
          </w:p>
        </w:tc>
      </w:tr>
    </w:tbl>
    <w:p w14:paraId="798D5EC1" w14:textId="7F8A7801" w:rsidR="00DA62EA" w:rsidRDefault="00DA62EA" w:rsidP="00BB2F9B"/>
    <w:p w14:paraId="40D67D1C" w14:textId="77777777" w:rsidR="0054536F" w:rsidRDefault="0054536F" w:rsidP="00BB2F9B"/>
    <w:tbl>
      <w:tblPr>
        <w:tblStyle w:val="TableGrid"/>
        <w:tblW w:w="0" w:type="auto"/>
        <w:jc w:val="center"/>
        <w:tblLook w:val="04A0" w:firstRow="1" w:lastRow="0" w:firstColumn="1" w:lastColumn="0" w:noHBand="0" w:noVBand="1"/>
      </w:tblPr>
      <w:tblGrid>
        <w:gridCol w:w="2224"/>
        <w:gridCol w:w="2639"/>
      </w:tblGrid>
      <w:tr w:rsidR="004C02CE" w:rsidRPr="00046A6F" w14:paraId="5E9FD0ED" w14:textId="77777777" w:rsidTr="00C83706">
        <w:trPr>
          <w:jc w:val="center"/>
        </w:trPr>
        <w:tc>
          <w:tcPr>
            <w:tcW w:w="0" w:type="auto"/>
            <w:gridSpan w:val="2"/>
            <w:shd w:val="clear" w:color="auto" w:fill="005596" w:themeFill="text2"/>
            <w:vAlign w:val="center"/>
          </w:tcPr>
          <w:p w14:paraId="6A7326AE" w14:textId="2BFAE211" w:rsidR="004C02CE" w:rsidRPr="00046A6F" w:rsidRDefault="004C02CE" w:rsidP="00C83706">
            <w:pPr>
              <w:jc w:val="center"/>
              <w:rPr>
                <w:rFonts w:asciiTheme="minorHAnsi" w:hAnsiTheme="minorHAnsi" w:cstheme="minorHAnsi"/>
                <w:b/>
                <w:color w:val="FFFFFF" w:themeColor="background1"/>
                <w:sz w:val="16"/>
                <w:szCs w:val="16"/>
              </w:rPr>
            </w:pPr>
            <w:r w:rsidRPr="00046A6F">
              <w:rPr>
                <w:rFonts w:asciiTheme="minorHAnsi" w:hAnsiTheme="minorHAnsi" w:cstheme="minorHAnsi"/>
                <w:b/>
                <w:color w:val="FFFFFF" w:themeColor="background1"/>
                <w:sz w:val="16"/>
                <w:szCs w:val="16"/>
              </w:rPr>
              <w:t>CLOUD SFTP VARIABLES</w:t>
            </w:r>
          </w:p>
        </w:tc>
      </w:tr>
      <w:tr w:rsidR="004C02CE" w:rsidRPr="00046A6F" w14:paraId="04308611" w14:textId="77777777" w:rsidTr="00C83706">
        <w:trPr>
          <w:jc w:val="center"/>
        </w:trPr>
        <w:tc>
          <w:tcPr>
            <w:tcW w:w="0" w:type="auto"/>
            <w:shd w:val="clear" w:color="auto" w:fill="005596" w:themeFill="text2"/>
            <w:vAlign w:val="center"/>
          </w:tcPr>
          <w:p w14:paraId="341F0DA2" w14:textId="77777777" w:rsidR="004C02CE" w:rsidRPr="00046A6F" w:rsidRDefault="004C02CE" w:rsidP="00C83706">
            <w:pPr>
              <w:jc w:val="left"/>
              <w:rPr>
                <w:rFonts w:asciiTheme="minorHAnsi" w:hAnsiTheme="minorHAnsi" w:cstheme="minorHAnsi"/>
                <w:b/>
                <w:color w:val="FFFFFF" w:themeColor="background1"/>
                <w:sz w:val="16"/>
                <w:szCs w:val="16"/>
              </w:rPr>
            </w:pPr>
            <w:r w:rsidRPr="00046A6F">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265ACB28" w14:textId="77777777" w:rsidR="004C02CE" w:rsidRPr="00046A6F" w:rsidRDefault="004C02CE" w:rsidP="00C83706">
            <w:pPr>
              <w:jc w:val="left"/>
              <w:rPr>
                <w:rFonts w:asciiTheme="minorHAnsi" w:hAnsiTheme="minorHAnsi" w:cstheme="minorHAnsi"/>
                <w:b/>
                <w:color w:val="FFFFFF" w:themeColor="background1"/>
                <w:sz w:val="16"/>
                <w:szCs w:val="16"/>
              </w:rPr>
            </w:pPr>
            <w:r w:rsidRPr="00046A6F">
              <w:rPr>
                <w:rFonts w:asciiTheme="minorHAnsi" w:hAnsiTheme="minorHAnsi" w:cstheme="minorHAnsi"/>
                <w:b/>
                <w:color w:val="FFFFFF" w:themeColor="background1"/>
                <w:sz w:val="16"/>
                <w:szCs w:val="16"/>
              </w:rPr>
              <w:t>Sample Value</w:t>
            </w:r>
          </w:p>
        </w:tc>
      </w:tr>
      <w:tr w:rsidR="00046A6F" w:rsidRPr="00046A6F" w14:paraId="1ED3099E" w14:textId="77777777" w:rsidTr="00E72D65">
        <w:trPr>
          <w:jc w:val="center"/>
        </w:trPr>
        <w:tc>
          <w:tcPr>
            <w:tcW w:w="0" w:type="auto"/>
          </w:tcPr>
          <w:p w14:paraId="5493E70F" w14:textId="64CC8525" w:rsidR="00046A6F" w:rsidRPr="00046A6F" w:rsidRDefault="00046A6F" w:rsidP="00046A6F">
            <w:pPr>
              <w:jc w:val="left"/>
              <w:rPr>
                <w:rFonts w:asciiTheme="minorHAnsi" w:hAnsiTheme="minorHAnsi" w:cstheme="minorHAnsi"/>
                <w:color w:val="auto"/>
                <w:sz w:val="16"/>
                <w:szCs w:val="16"/>
              </w:rPr>
            </w:pPr>
            <w:r>
              <w:rPr>
                <w:rFonts w:asciiTheme="minorHAnsi" w:hAnsiTheme="minorHAnsi"/>
                <w:sz w:val="16"/>
                <w:szCs w:val="16"/>
              </w:rPr>
              <w:t>CLOUD</w:t>
            </w:r>
          </w:p>
        </w:tc>
        <w:tc>
          <w:tcPr>
            <w:tcW w:w="0" w:type="auto"/>
          </w:tcPr>
          <w:p w14:paraId="4913FCB8" w14:textId="03D447ED"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N</w:t>
            </w:r>
          </w:p>
        </w:tc>
      </w:tr>
      <w:tr w:rsidR="00046A6F" w:rsidRPr="00046A6F" w14:paraId="58309CD8" w14:textId="77777777" w:rsidTr="00E72D65">
        <w:trPr>
          <w:jc w:val="center"/>
        </w:trPr>
        <w:tc>
          <w:tcPr>
            <w:tcW w:w="0" w:type="auto"/>
          </w:tcPr>
          <w:p w14:paraId="2124C605" w14:textId="151CCF89"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SFTPPATH</w:t>
            </w:r>
          </w:p>
        </w:tc>
        <w:tc>
          <w:tcPr>
            <w:tcW w:w="0" w:type="auto"/>
          </w:tcPr>
          <w:p w14:paraId="1ACD7C92" w14:textId="01D7F384"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D:\SFTP</w:t>
            </w:r>
          </w:p>
        </w:tc>
      </w:tr>
      <w:tr w:rsidR="00046A6F" w:rsidRPr="00046A6F" w14:paraId="4318C80E" w14:textId="77777777" w:rsidTr="00E72D65">
        <w:trPr>
          <w:jc w:val="center"/>
        </w:trPr>
        <w:tc>
          <w:tcPr>
            <w:tcW w:w="0" w:type="auto"/>
          </w:tcPr>
          <w:p w14:paraId="3A95E3C4" w14:textId="0D526E40"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FACTHISTORYPATH</w:t>
            </w:r>
          </w:p>
        </w:tc>
        <w:tc>
          <w:tcPr>
            <w:tcW w:w="0" w:type="auto"/>
          </w:tcPr>
          <w:p w14:paraId="234FAFD2" w14:textId="54A5CD11"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w:t>
            </w:r>
            <w:proofErr w:type="spellStart"/>
            <w:r w:rsidRPr="00046A6F">
              <w:rPr>
                <w:rFonts w:asciiTheme="minorHAnsi" w:hAnsiTheme="minorHAnsi"/>
                <w:sz w:val="16"/>
                <w:szCs w:val="16"/>
              </w:rPr>
              <w:t>Fact_History</w:t>
            </w:r>
            <w:proofErr w:type="spellEnd"/>
          </w:p>
        </w:tc>
      </w:tr>
      <w:tr w:rsidR="00046A6F" w:rsidRPr="00046A6F" w14:paraId="67B8243E" w14:textId="77777777" w:rsidTr="00E72D65">
        <w:trPr>
          <w:jc w:val="center"/>
        </w:trPr>
        <w:tc>
          <w:tcPr>
            <w:tcW w:w="0" w:type="auto"/>
          </w:tcPr>
          <w:p w14:paraId="5BFDDFF6" w14:textId="2E5C388F"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INBOXPATH</w:t>
            </w:r>
          </w:p>
        </w:tc>
        <w:tc>
          <w:tcPr>
            <w:tcW w:w="0" w:type="auto"/>
          </w:tcPr>
          <w:p w14:paraId="3585C3DF" w14:textId="77B8F545"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%SFTPPATH%\Inbox</w:t>
            </w:r>
          </w:p>
        </w:tc>
      </w:tr>
      <w:tr w:rsidR="00046A6F" w:rsidRPr="00046A6F" w14:paraId="261CE8EF" w14:textId="77777777" w:rsidTr="00E72D65">
        <w:trPr>
          <w:jc w:val="center"/>
        </w:trPr>
        <w:tc>
          <w:tcPr>
            <w:tcW w:w="0" w:type="auto"/>
          </w:tcPr>
          <w:p w14:paraId="7F34EE91" w14:textId="22F29F57"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INBOXARCHIVEPATH</w:t>
            </w:r>
          </w:p>
        </w:tc>
        <w:tc>
          <w:tcPr>
            <w:tcW w:w="0" w:type="auto"/>
          </w:tcPr>
          <w:p w14:paraId="2CB13A78" w14:textId="0DA63EB9"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%INBOXPATH%\Archive</w:t>
            </w:r>
          </w:p>
        </w:tc>
      </w:tr>
      <w:tr w:rsidR="00046A6F" w:rsidRPr="00046A6F" w14:paraId="473335D3" w14:textId="77777777" w:rsidTr="00E72D65">
        <w:trPr>
          <w:jc w:val="center"/>
        </w:trPr>
        <w:tc>
          <w:tcPr>
            <w:tcW w:w="0" w:type="auto"/>
          </w:tcPr>
          <w:p w14:paraId="7B01E03B" w14:textId="50D79AD4"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OUTBOXPATH</w:t>
            </w:r>
          </w:p>
        </w:tc>
        <w:tc>
          <w:tcPr>
            <w:tcW w:w="0" w:type="auto"/>
          </w:tcPr>
          <w:p w14:paraId="12043A09" w14:textId="3DC0ECFD"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%SFTPPATH%\Outbox</w:t>
            </w:r>
          </w:p>
        </w:tc>
      </w:tr>
      <w:tr w:rsidR="002B149A" w:rsidRPr="00046A6F" w14:paraId="7AB71A51" w14:textId="77777777" w:rsidTr="00E72D65">
        <w:trPr>
          <w:jc w:val="center"/>
        </w:trPr>
        <w:tc>
          <w:tcPr>
            <w:tcW w:w="0" w:type="auto"/>
          </w:tcPr>
          <w:p w14:paraId="560E6E0F" w14:textId="58F5760E" w:rsidR="002B149A" w:rsidRPr="00046A6F" w:rsidRDefault="00742CF6" w:rsidP="00046A6F">
            <w:pPr>
              <w:jc w:val="left"/>
              <w:rPr>
                <w:rFonts w:asciiTheme="minorHAnsi" w:hAnsiTheme="minorHAnsi"/>
                <w:sz w:val="16"/>
                <w:szCs w:val="16"/>
              </w:rPr>
            </w:pPr>
            <w:r w:rsidRPr="00742CF6">
              <w:rPr>
                <w:rFonts w:asciiTheme="minorHAnsi" w:hAnsiTheme="minorHAnsi"/>
                <w:sz w:val="16"/>
                <w:szCs w:val="16"/>
              </w:rPr>
              <w:t>RECLASSPATH</w:t>
            </w:r>
          </w:p>
        </w:tc>
        <w:tc>
          <w:tcPr>
            <w:tcW w:w="0" w:type="auto"/>
          </w:tcPr>
          <w:p w14:paraId="02A1228D" w14:textId="6D8F1362" w:rsidR="002B149A" w:rsidRPr="00046A6F" w:rsidRDefault="00742CF6" w:rsidP="00046A6F">
            <w:pPr>
              <w:autoSpaceDE w:val="0"/>
              <w:autoSpaceDN w:val="0"/>
              <w:adjustRightInd w:val="0"/>
              <w:jc w:val="left"/>
              <w:rPr>
                <w:rFonts w:asciiTheme="minorHAnsi" w:hAnsiTheme="minorHAnsi"/>
                <w:sz w:val="16"/>
                <w:szCs w:val="16"/>
              </w:rPr>
            </w:pPr>
            <w:r w:rsidRPr="00742CF6">
              <w:rPr>
                <w:rFonts w:asciiTheme="minorHAnsi" w:hAnsiTheme="minorHAnsi"/>
                <w:sz w:val="16"/>
                <w:szCs w:val="16"/>
              </w:rPr>
              <w:t>%INBOXPATH%\</w:t>
            </w:r>
            <w:proofErr w:type="spellStart"/>
            <w:r w:rsidRPr="00742CF6">
              <w:rPr>
                <w:rFonts w:asciiTheme="minorHAnsi" w:hAnsiTheme="minorHAnsi"/>
                <w:sz w:val="16"/>
                <w:szCs w:val="16"/>
              </w:rPr>
              <w:t>Reclass</w:t>
            </w:r>
            <w:proofErr w:type="spellEnd"/>
          </w:p>
        </w:tc>
      </w:tr>
      <w:tr w:rsidR="00046A6F" w:rsidRPr="00046A6F" w14:paraId="0482F4E6" w14:textId="77777777" w:rsidTr="00E72D65">
        <w:trPr>
          <w:jc w:val="center"/>
        </w:trPr>
        <w:tc>
          <w:tcPr>
            <w:tcW w:w="0" w:type="auto"/>
          </w:tcPr>
          <w:p w14:paraId="5FFFBCD2" w14:textId="7A5BA921"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SFTPSUPPORTPATH</w:t>
            </w:r>
          </w:p>
        </w:tc>
        <w:tc>
          <w:tcPr>
            <w:tcW w:w="0" w:type="auto"/>
          </w:tcPr>
          <w:p w14:paraId="70FBBCB2" w14:textId="2D507F14"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D:\EP_Batch\SFTP_Support</w:t>
            </w:r>
          </w:p>
        </w:tc>
      </w:tr>
      <w:tr w:rsidR="00046A6F" w:rsidRPr="00046A6F" w14:paraId="0C701C24" w14:textId="77777777" w:rsidTr="00E72D65">
        <w:trPr>
          <w:jc w:val="center"/>
        </w:trPr>
        <w:tc>
          <w:tcPr>
            <w:tcW w:w="0" w:type="auto"/>
          </w:tcPr>
          <w:p w14:paraId="02201884" w14:textId="29744955"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SQLLDRCONTROLPATH</w:t>
            </w:r>
          </w:p>
        </w:tc>
        <w:tc>
          <w:tcPr>
            <w:tcW w:w="0" w:type="auto"/>
          </w:tcPr>
          <w:p w14:paraId="24592F16" w14:textId="0427DB97"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%SFTPSUPPORTPATH%\</w:t>
            </w:r>
            <w:proofErr w:type="spellStart"/>
            <w:r w:rsidRPr="00046A6F">
              <w:rPr>
                <w:rFonts w:asciiTheme="minorHAnsi" w:hAnsiTheme="minorHAnsi"/>
                <w:sz w:val="16"/>
                <w:szCs w:val="16"/>
              </w:rPr>
              <w:t>Ctl_Files</w:t>
            </w:r>
            <w:proofErr w:type="spellEnd"/>
          </w:p>
        </w:tc>
      </w:tr>
      <w:tr w:rsidR="00046A6F" w:rsidRPr="00046A6F" w14:paraId="1ECE28F4" w14:textId="77777777" w:rsidTr="00E72D65">
        <w:trPr>
          <w:jc w:val="center"/>
        </w:trPr>
        <w:tc>
          <w:tcPr>
            <w:tcW w:w="0" w:type="auto"/>
          </w:tcPr>
          <w:p w14:paraId="36102245" w14:textId="6D2DFC8C"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SQLLDRERRORSPATH</w:t>
            </w:r>
          </w:p>
        </w:tc>
        <w:tc>
          <w:tcPr>
            <w:tcW w:w="0" w:type="auto"/>
          </w:tcPr>
          <w:p w14:paraId="23FF9399" w14:textId="081FE19D"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w:t>
            </w:r>
            <w:proofErr w:type="spellStart"/>
            <w:r w:rsidRPr="00046A6F">
              <w:rPr>
                <w:rFonts w:asciiTheme="minorHAnsi" w:hAnsiTheme="minorHAnsi"/>
                <w:sz w:val="16"/>
                <w:szCs w:val="16"/>
              </w:rPr>
              <w:t>SQLLDR_Errors</w:t>
            </w:r>
            <w:proofErr w:type="spellEnd"/>
          </w:p>
        </w:tc>
      </w:tr>
      <w:tr w:rsidR="00046A6F" w:rsidRPr="00046A6F" w14:paraId="7227F6C7" w14:textId="77777777" w:rsidTr="00E72D65">
        <w:trPr>
          <w:jc w:val="center"/>
        </w:trPr>
        <w:tc>
          <w:tcPr>
            <w:tcW w:w="0" w:type="auto"/>
          </w:tcPr>
          <w:p w14:paraId="6AD98711" w14:textId="183E6951"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SQLLDRLOGSPATH</w:t>
            </w:r>
          </w:p>
        </w:tc>
        <w:tc>
          <w:tcPr>
            <w:tcW w:w="0" w:type="auto"/>
          </w:tcPr>
          <w:p w14:paraId="361F846C" w14:textId="4A1EE886"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w:t>
            </w:r>
            <w:proofErr w:type="spellStart"/>
            <w:r w:rsidRPr="00046A6F">
              <w:rPr>
                <w:rFonts w:asciiTheme="minorHAnsi" w:hAnsiTheme="minorHAnsi"/>
                <w:sz w:val="16"/>
                <w:szCs w:val="16"/>
              </w:rPr>
              <w:t>SQLLDR_Logs</w:t>
            </w:r>
            <w:proofErr w:type="spellEnd"/>
          </w:p>
        </w:tc>
      </w:tr>
      <w:tr w:rsidR="00046A6F" w:rsidRPr="00046A6F" w14:paraId="2C2887D9" w14:textId="77777777" w:rsidTr="00E72D65">
        <w:trPr>
          <w:jc w:val="center"/>
        </w:trPr>
        <w:tc>
          <w:tcPr>
            <w:tcW w:w="0" w:type="auto"/>
          </w:tcPr>
          <w:p w14:paraId="713C44D0" w14:textId="2D5B15FA"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STRUCTURELOADERRORSPATH</w:t>
            </w:r>
          </w:p>
        </w:tc>
        <w:tc>
          <w:tcPr>
            <w:tcW w:w="0" w:type="auto"/>
          </w:tcPr>
          <w:p w14:paraId="3028E6BC" w14:textId="1ECB4821"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w:t>
            </w:r>
            <w:proofErr w:type="spellStart"/>
            <w:r w:rsidRPr="00046A6F">
              <w:rPr>
                <w:rFonts w:asciiTheme="minorHAnsi" w:hAnsiTheme="minorHAnsi"/>
                <w:sz w:val="16"/>
                <w:szCs w:val="16"/>
              </w:rPr>
              <w:t>Structure_Load_Errors</w:t>
            </w:r>
            <w:proofErr w:type="spellEnd"/>
          </w:p>
        </w:tc>
      </w:tr>
      <w:tr w:rsidR="00046A6F" w:rsidRPr="00046A6F" w14:paraId="712328B1" w14:textId="77777777" w:rsidTr="00E72D65">
        <w:trPr>
          <w:jc w:val="center"/>
        </w:trPr>
        <w:tc>
          <w:tcPr>
            <w:tcW w:w="0" w:type="auto"/>
          </w:tcPr>
          <w:p w14:paraId="473D6585" w14:textId="1A66F196"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TYLOADERRORSPATH</w:t>
            </w:r>
          </w:p>
        </w:tc>
        <w:tc>
          <w:tcPr>
            <w:tcW w:w="0" w:type="auto"/>
          </w:tcPr>
          <w:p w14:paraId="196C7723" w14:textId="779ADF98"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w:t>
            </w:r>
            <w:proofErr w:type="spellStart"/>
            <w:r w:rsidRPr="00046A6F">
              <w:rPr>
                <w:rFonts w:asciiTheme="minorHAnsi" w:hAnsiTheme="minorHAnsi"/>
                <w:sz w:val="16"/>
                <w:szCs w:val="16"/>
              </w:rPr>
              <w:t>TY_Load_Errors</w:t>
            </w:r>
            <w:proofErr w:type="spellEnd"/>
          </w:p>
        </w:tc>
      </w:tr>
    </w:tbl>
    <w:p w14:paraId="70442257" w14:textId="51F1ED64" w:rsidR="004C02CE" w:rsidRDefault="004C02CE" w:rsidP="00BB2F9B"/>
    <w:p w14:paraId="5F91CBBE" w14:textId="55EA90AC" w:rsidR="00A61309" w:rsidRDefault="00ED3D48" w:rsidP="00A61309">
      <w:pPr>
        <w:pStyle w:val="Heading2"/>
      </w:pPr>
      <w:bookmarkStart w:id="132" w:name="_Toc114052279"/>
      <w:proofErr w:type="spellStart"/>
      <w:r>
        <w:t>Init</w:t>
      </w:r>
      <w:proofErr w:type="spellEnd"/>
      <w:r>
        <w:t xml:space="preserve"> EXT Schema</w:t>
      </w:r>
      <w:r w:rsidR="00A61309">
        <w:t xml:space="preserve"> (</w:t>
      </w:r>
      <w:proofErr w:type="spellStart"/>
      <w:r w:rsidR="00A61309">
        <w:t>Mulesoft</w:t>
      </w:r>
      <w:proofErr w:type="spellEnd"/>
      <w:r w:rsidR="00A61309">
        <w:t>)</w:t>
      </w:r>
      <w:bookmarkEnd w:id="132"/>
    </w:p>
    <w:p w14:paraId="77422AA9" w14:textId="77777777" w:rsidR="00A61309" w:rsidRDefault="00A61309" w:rsidP="00A61309">
      <w:pPr>
        <w:rPr>
          <w:rFonts w:cs="Arial"/>
        </w:rPr>
      </w:pPr>
      <w:r w:rsidRPr="00962735">
        <w:rPr>
          <w:rFonts w:cs="Arial"/>
          <w:b/>
        </w:rPr>
        <w:t>Mid-Tier</w:t>
      </w:r>
      <w:r>
        <w:rPr>
          <w:rFonts w:cs="Arial"/>
        </w:rPr>
        <w:t>: Primary</w:t>
      </w:r>
    </w:p>
    <w:p w14:paraId="406B9227" w14:textId="77777777" w:rsidR="00A61309" w:rsidRPr="00962735" w:rsidRDefault="00A61309" w:rsidP="00A61309"/>
    <w:p w14:paraId="79D2A646" w14:textId="12859BA5" w:rsidR="00A61309" w:rsidRDefault="00A61309" w:rsidP="00A61309">
      <w:r w:rsidRPr="001916EE">
        <w:rPr>
          <w:b/>
        </w:rPr>
        <w:t>Purpose</w:t>
      </w:r>
      <w:r>
        <w:t>:</w:t>
      </w:r>
      <w:r w:rsidR="00D8479B">
        <w:t xml:space="preserve"> </w:t>
      </w:r>
      <w:r w:rsidR="00E53D14" w:rsidRPr="00E53D14">
        <w:t>Executes the Mule Request to Initialize the EXT Schema</w:t>
      </w:r>
      <w:r w:rsidR="00E53D14">
        <w:t>.</w:t>
      </w:r>
    </w:p>
    <w:p w14:paraId="2141CFE8" w14:textId="77777777" w:rsidR="00A61309" w:rsidRDefault="00A61309" w:rsidP="00A61309"/>
    <w:p w14:paraId="74D1B026" w14:textId="227EA77E" w:rsidR="00A61309" w:rsidRPr="00631DAB" w:rsidRDefault="00A61309" w:rsidP="00A61309">
      <w:r w:rsidRPr="001916EE">
        <w:rPr>
          <w:b/>
        </w:rPr>
        <w:t>Usage</w:t>
      </w:r>
      <w:r w:rsidRPr="00631DAB">
        <w:t xml:space="preserve">: </w:t>
      </w:r>
      <w:proofErr w:type="spellStart"/>
      <w:r w:rsidR="00ED3D48">
        <w:t>InitEXTSchema</w:t>
      </w:r>
      <w:proofErr w:type="spellEnd"/>
    </w:p>
    <w:p w14:paraId="2B5F9CD7" w14:textId="77777777" w:rsidR="00A61309" w:rsidRDefault="00A61309" w:rsidP="00A61309"/>
    <w:p w14:paraId="0E10A17A" w14:textId="77777777" w:rsidR="00A61309" w:rsidRDefault="00A61309" w:rsidP="00A61309">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A61309" w:rsidRPr="00631DAB" w14:paraId="3214F447" w14:textId="77777777" w:rsidTr="004D7915">
        <w:trPr>
          <w:jc w:val="center"/>
        </w:trPr>
        <w:tc>
          <w:tcPr>
            <w:tcW w:w="0" w:type="auto"/>
            <w:shd w:val="clear" w:color="auto" w:fill="005596" w:themeFill="text2"/>
            <w:vAlign w:val="center"/>
          </w:tcPr>
          <w:p w14:paraId="2F0F6FBB" w14:textId="77777777" w:rsidR="00A61309" w:rsidRPr="00631DAB" w:rsidRDefault="00A61309" w:rsidP="004D791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E3E2B6D" w14:textId="77777777" w:rsidR="00A61309" w:rsidRPr="00631DAB" w:rsidRDefault="00A61309"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A61309" w:rsidRPr="00631DAB" w14:paraId="79B6FA2E" w14:textId="77777777" w:rsidTr="004D7915">
        <w:trPr>
          <w:jc w:val="center"/>
        </w:trPr>
        <w:tc>
          <w:tcPr>
            <w:tcW w:w="0" w:type="auto"/>
            <w:vAlign w:val="center"/>
          </w:tcPr>
          <w:p w14:paraId="68EC0F0C" w14:textId="77777777" w:rsidR="00A61309" w:rsidRPr="00B650A8" w:rsidRDefault="00A61309" w:rsidP="004D7915">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430A3599" w14:textId="77777777" w:rsidR="00A61309" w:rsidRPr="00631DAB" w:rsidRDefault="00A61309"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7BA8C17A" w14:textId="77777777" w:rsidR="00A61309" w:rsidRDefault="00A61309" w:rsidP="00A61309"/>
    <w:p w14:paraId="14134E73" w14:textId="77777777" w:rsidR="00A61309" w:rsidRPr="0080426D" w:rsidRDefault="00A61309" w:rsidP="00A61309">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A61309" w:rsidRPr="00631DAB" w14:paraId="4DC6D2A8" w14:textId="77777777" w:rsidTr="004D7915">
        <w:trPr>
          <w:jc w:val="center"/>
        </w:trPr>
        <w:tc>
          <w:tcPr>
            <w:tcW w:w="0" w:type="auto"/>
            <w:shd w:val="clear" w:color="auto" w:fill="005596" w:themeFill="text2"/>
            <w:vAlign w:val="center"/>
          </w:tcPr>
          <w:p w14:paraId="43B53F42" w14:textId="77777777" w:rsidR="00A61309" w:rsidRPr="00631DAB" w:rsidRDefault="00A61309" w:rsidP="004D791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B48AAA2" w14:textId="77777777" w:rsidR="00A61309" w:rsidRPr="00631DAB" w:rsidRDefault="00A61309"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A61309" w:rsidRPr="00631DAB" w14:paraId="1E41E5AB" w14:textId="77777777" w:rsidTr="004D7915">
        <w:trPr>
          <w:jc w:val="center"/>
        </w:trPr>
        <w:tc>
          <w:tcPr>
            <w:tcW w:w="0" w:type="auto"/>
            <w:vAlign w:val="center"/>
          </w:tcPr>
          <w:p w14:paraId="5F8C4DA6" w14:textId="77777777" w:rsidR="00A61309" w:rsidRPr="00631DAB" w:rsidRDefault="00A61309" w:rsidP="004D7915">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248BB23F" w14:textId="77777777" w:rsidR="00A61309" w:rsidRPr="00631DAB" w:rsidRDefault="00A61309"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A61309" w:rsidRPr="00631DAB" w14:paraId="4B0B5A7A" w14:textId="77777777" w:rsidTr="004D7915">
        <w:trPr>
          <w:jc w:val="center"/>
        </w:trPr>
        <w:tc>
          <w:tcPr>
            <w:tcW w:w="0" w:type="auto"/>
            <w:vAlign w:val="center"/>
          </w:tcPr>
          <w:p w14:paraId="61148F3C" w14:textId="77777777" w:rsidR="00A61309" w:rsidRPr="00631DAB" w:rsidRDefault="00A61309" w:rsidP="004D7915">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6CC7E0E3" w14:textId="77777777" w:rsidR="00A61309" w:rsidRPr="00631DAB" w:rsidRDefault="00A61309"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D9AD776" w14:textId="77777777" w:rsidR="00A61309" w:rsidRDefault="00A61309" w:rsidP="00A61309">
      <w:pPr>
        <w:rPr>
          <w:b/>
        </w:rPr>
      </w:pPr>
    </w:p>
    <w:p w14:paraId="084874E1" w14:textId="77777777" w:rsidR="00A61309" w:rsidRDefault="00A61309" w:rsidP="00A61309">
      <w:pPr>
        <w:rPr>
          <w:b/>
        </w:rPr>
      </w:pPr>
      <w:r>
        <w:rPr>
          <w:b/>
        </w:rPr>
        <w:t>Send REST Request Command Line:</w:t>
      </w:r>
    </w:p>
    <w:p w14:paraId="3E0E20FB" w14:textId="16970C01" w:rsidR="00D8479B" w:rsidRPr="001B6677" w:rsidRDefault="000D2C14" w:rsidP="00D8479B">
      <w:pPr>
        <w:rPr>
          <w:szCs w:val="20"/>
        </w:rPr>
      </w:pPr>
      <w:hyperlink w:anchor="_Send_REST_Request" w:history="1">
        <w:proofErr w:type="spellStart"/>
        <w:r w:rsidR="00A61309" w:rsidRPr="000115D5">
          <w:rPr>
            <w:rStyle w:val="Hyperlink"/>
          </w:rPr>
          <w:t>SendRESTRequest</w:t>
        </w:r>
        <w:proofErr w:type="spellEnd"/>
      </w:hyperlink>
      <w:r w:rsidR="00A61309">
        <w:t xml:space="preserve"> </w:t>
      </w:r>
      <w:r w:rsidR="00D8479B" w:rsidRPr="001B6677">
        <w:rPr>
          <w:szCs w:val="20"/>
        </w:rPr>
        <w:t>POST %INITEXTSCHEMAURL%</w:t>
      </w:r>
      <w:r w:rsidR="00617DE4" w:rsidRPr="00617DE4">
        <w:rPr>
          <w:szCs w:val="20"/>
        </w:rPr>
        <w:t xml:space="preserve"> </w:t>
      </w:r>
      <w:r w:rsidR="00617DE4">
        <w:rPr>
          <w:szCs w:val="20"/>
        </w:rPr>
        <w:t>timeout=%RESTTIMEOUT%</w:t>
      </w:r>
    </w:p>
    <w:p w14:paraId="492D07D1" w14:textId="48988DE5" w:rsidR="00A61309" w:rsidRDefault="00A61309" w:rsidP="00BB2F9B"/>
    <w:p w14:paraId="5C2CE456" w14:textId="77777777" w:rsidR="0091560D" w:rsidRDefault="0091560D" w:rsidP="0091560D">
      <w:r>
        <w:rPr>
          <w:b/>
        </w:rPr>
        <w:t>Workflow:</w:t>
      </w:r>
    </w:p>
    <w:p w14:paraId="41408DC9" w14:textId="77777777" w:rsidR="0091560D" w:rsidRDefault="0091560D" w:rsidP="0091560D">
      <w:pPr>
        <w:jc w:val="center"/>
      </w:pPr>
      <w:r>
        <w:rPr>
          <w:noProof/>
        </w:rPr>
        <w:object w:dxaOrig="2221" w:dyaOrig="4606" w14:anchorId="50FEDB38">
          <v:shape id="_x0000_i1046" type="#_x0000_t75" style="width:86.25pt;height:172.5pt" o:ole="">
            <v:imagedata r:id="rId31" o:title=""/>
          </v:shape>
          <o:OLEObject Type="Embed" ProgID="Visio.Drawing.11" ShapeID="_x0000_i1046" DrawAspect="Content" ObjectID="_1724665085" r:id="rId57"/>
        </w:object>
      </w:r>
    </w:p>
    <w:p w14:paraId="32BCE065" w14:textId="695BA633" w:rsidR="00026C0A" w:rsidRDefault="00AE16D1" w:rsidP="00026C0A">
      <w:pPr>
        <w:pStyle w:val="Heading2"/>
      </w:pPr>
      <w:bookmarkStart w:id="133" w:name="_JI_Member_Data"/>
      <w:bookmarkStart w:id="134" w:name="_Toc114052280"/>
      <w:bookmarkEnd w:id="133"/>
      <w:r>
        <w:lastRenderedPageBreak/>
        <w:t>Initialize SFTP</w:t>
      </w:r>
      <w:r w:rsidR="00746D51">
        <w:t xml:space="preserve"> (Cloud)</w:t>
      </w:r>
      <w:bookmarkEnd w:id="134"/>
    </w:p>
    <w:p w14:paraId="12F9593D" w14:textId="77777777" w:rsidR="00026C0A" w:rsidRDefault="00026C0A" w:rsidP="00026C0A">
      <w:pPr>
        <w:rPr>
          <w:rFonts w:cs="Arial"/>
        </w:rPr>
      </w:pPr>
      <w:r w:rsidRPr="00962735">
        <w:rPr>
          <w:rFonts w:cs="Arial"/>
          <w:b/>
        </w:rPr>
        <w:t>Mid-Tier</w:t>
      </w:r>
      <w:r>
        <w:rPr>
          <w:rFonts w:cs="Arial"/>
        </w:rPr>
        <w:t>: Primary only</w:t>
      </w:r>
    </w:p>
    <w:p w14:paraId="02E124C6" w14:textId="77777777" w:rsidR="00026C0A" w:rsidRPr="00962735" w:rsidRDefault="00026C0A" w:rsidP="00026C0A"/>
    <w:p w14:paraId="18508157" w14:textId="5E04397B" w:rsidR="00026C0A" w:rsidRDefault="00026C0A" w:rsidP="00026C0A">
      <w:r w:rsidRPr="001916EE">
        <w:rPr>
          <w:b/>
        </w:rPr>
        <w:t>Purpose</w:t>
      </w:r>
      <w:r>
        <w:t xml:space="preserve">: </w:t>
      </w:r>
      <w:r w:rsidR="00AE16D1" w:rsidRPr="00AE16D1">
        <w:t>Initializes the SFTP environment for an EP Cloud implementation</w:t>
      </w:r>
      <w:r w:rsidR="00AE16D1">
        <w:t>.</w:t>
      </w:r>
    </w:p>
    <w:p w14:paraId="631E16D9" w14:textId="77777777" w:rsidR="00AE16D1" w:rsidRDefault="00AE16D1" w:rsidP="00026C0A"/>
    <w:p w14:paraId="637EA47F" w14:textId="25E2543A" w:rsidR="00026C0A" w:rsidRPr="00631DAB" w:rsidRDefault="00026C0A" w:rsidP="00026C0A">
      <w:r w:rsidRPr="001916EE">
        <w:rPr>
          <w:b/>
        </w:rPr>
        <w:t>Usage</w:t>
      </w:r>
      <w:r w:rsidRPr="00631DAB">
        <w:t xml:space="preserve">: </w:t>
      </w:r>
      <w:proofErr w:type="spellStart"/>
      <w:r w:rsidR="00AE16D1">
        <w:t>InitializeSFTP</w:t>
      </w:r>
      <w:proofErr w:type="spellEnd"/>
    </w:p>
    <w:p w14:paraId="0C797754" w14:textId="77777777" w:rsidR="00026C0A" w:rsidRDefault="00026C0A" w:rsidP="00026C0A"/>
    <w:p w14:paraId="2AE3872A" w14:textId="77777777" w:rsidR="00026C0A" w:rsidRDefault="00026C0A" w:rsidP="00026C0A">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026C0A" w:rsidRPr="00631DAB" w14:paraId="51845A97" w14:textId="77777777" w:rsidTr="00C83706">
        <w:trPr>
          <w:jc w:val="center"/>
        </w:trPr>
        <w:tc>
          <w:tcPr>
            <w:tcW w:w="0" w:type="auto"/>
            <w:shd w:val="clear" w:color="auto" w:fill="005596" w:themeFill="text2"/>
            <w:vAlign w:val="center"/>
          </w:tcPr>
          <w:p w14:paraId="75C53231" w14:textId="77777777" w:rsidR="00026C0A" w:rsidRPr="00631DAB" w:rsidRDefault="00026C0A" w:rsidP="00C83706">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9237D22" w14:textId="77777777" w:rsidR="00026C0A" w:rsidRPr="00631DAB" w:rsidRDefault="00026C0A" w:rsidP="00C83706">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026C0A" w:rsidRPr="00631DAB" w14:paraId="3001C9F0" w14:textId="77777777" w:rsidTr="00C83706">
        <w:trPr>
          <w:jc w:val="center"/>
        </w:trPr>
        <w:tc>
          <w:tcPr>
            <w:tcW w:w="0" w:type="auto"/>
            <w:vAlign w:val="center"/>
          </w:tcPr>
          <w:p w14:paraId="5D943981" w14:textId="77777777" w:rsidR="00026C0A" w:rsidRPr="00B650A8" w:rsidRDefault="00026C0A" w:rsidP="00C83706">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1A6F0439" w14:textId="77777777" w:rsidR="00026C0A" w:rsidRPr="00631DAB" w:rsidRDefault="00026C0A"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4FACBDC0" w14:textId="77777777" w:rsidR="00026C0A" w:rsidRDefault="00026C0A" w:rsidP="00026C0A"/>
    <w:p w14:paraId="30F8461E" w14:textId="77777777" w:rsidR="00026C0A" w:rsidRPr="0080426D" w:rsidRDefault="00026C0A" w:rsidP="00026C0A">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026C0A" w:rsidRPr="00631DAB" w14:paraId="3F5B47DC" w14:textId="77777777" w:rsidTr="00C83706">
        <w:trPr>
          <w:jc w:val="center"/>
        </w:trPr>
        <w:tc>
          <w:tcPr>
            <w:tcW w:w="0" w:type="auto"/>
            <w:shd w:val="clear" w:color="auto" w:fill="005596" w:themeFill="text2"/>
            <w:vAlign w:val="center"/>
          </w:tcPr>
          <w:p w14:paraId="3FA6BECC" w14:textId="77777777" w:rsidR="00026C0A" w:rsidRPr="00631DAB" w:rsidRDefault="00026C0A" w:rsidP="00C83706">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AF2600A" w14:textId="77777777" w:rsidR="00026C0A" w:rsidRPr="00631DAB" w:rsidRDefault="00026C0A" w:rsidP="00C83706">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026C0A" w:rsidRPr="00631DAB" w14:paraId="4A1973C9" w14:textId="77777777" w:rsidTr="00C83706">
        <w:trPr>
          <w:jc w:val="center"/>
        </w:trPr>
        <w:tc>
          <w:tcPr>
            <w:tcW w:w="0" w:type="auto"/>
            <w:vAlign w:val="center"/>
          </w:tcPr>
          <w:p w14:paraId="2BE08FE0" w14:textId="77777777" w:rsidR="00026C0A" w:rsidRPr="00631DAB" w:rsidRDefault="00026C0A" w:rsidP="00C83706">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60FC4CC1" w14:textId="77777777" w:rsidR="00026C0A" w:rsidRPr="00631DAB" w:rsidRDefault="00026C0A"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026C0A" w:rsidRPr="00631DAB" w14:paraId="5A41559F" w14:textId="77777777" w:rsidTr="00C83706">
        <w:trPr>
          <w:jc w:val="center"/>
        </w:trPr>
        <w:tc>
          <w:tcPr>
            <w:tcW w:w="0" w:type="auto"/>
            <w:vAlign w:val="center"/>
          </w:tcPr>
          <w:p w14:paraId="4D7BC088" w14:textId="77777777" w:rsidR="00026C0A" w:rsidRPr="00631DAB" w:rsidRDefault="00026C0A" w:rsidP="00C83706">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1F960B6F" w14:textId="77777777" w:rsidR="00026C0A" w:rsidRPr="00631DAB" w:rsidRDefault="00026C0A"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19FD79F8" w14:textId="77777777" w:rsidR="004E57BD" w:rsidRDefault="004E57BD">
      <w:pPr>
        <w:jc w:val="left"/>
      </w:pPr>
    </w:p>
    <w:p w14:paraId="24A2D032" w14:textId="77777777" w:rsidR="004E57BD" w:rsidRDefault="004E57BD" w:rsidP="004E57BD">
      <w:r>
        <w:rPr>
          <w:b/>
        </w:rPr>
        <w:t>Workflow:</w:t>
      </w:r>
    </w:p>
    <w:p w14:paraId="1519DA38" w14:textId="3F81C40B" w:rsidR="004E57BD" w:rsidRDefault="00963033" w:rsidP="004E57BD">
      <w:pPr>
        <w:jc w:val="center"/>
      </w:pPr>
      <w:r>
        <w:rPr>
          <w:noProof/>
        </w:rPr>
        <w:object w:dxaOrig="6915" w:dyaOrig="4830" w14:anchorId="5BE2BE13">
          <v:shape id="_x0000_i1047" type="#_x0000_t75" style="width:259.5pt;height:180pt" o:ole="">
            <v:imagedata r:id="rId58" o:title=""/>
          </v:shape>
          <o:OLEObject Type="Embed" ProgID="Visio.Drawing.11" ShapeID="_x0000_i1047" DrawAspect="Content" ObjectID="_1724665086" r:id="rId59"/>
        </w:object>
      </w:r>
    </w:p>
    <w:p w14:paraId="4517A8C8" w14:textId="379CEB59" w:rsidR="00281A9B" w:rsidRPr="004E57BD" w:rsidRDefault="00281A9B">
      <w:pPr>
        <w:jc w:val="left"/>
      </w:pPr>
      <w:r>
        <w:br w:type="page"/>
      </w:r>
    </w:p>
    <w:p w14:paraId="336AF4D4" w14:textId="0202EBAB" w:rsidR="00D62C07" w:rsidRDefault="00D62C07" w:rsidP="00D62C07">
      <w:pPr>
        <w:pStyle w:val="Heading2"/>
      </w:pPr>
      <w:bookmarkStart w:id="135" w:name="_Toc114052281"/>
      <w:r>
        <w:lastRenderedPageBreak/>
        <w:t>JI</w:t>
      </w:r>
      <w:r w:rsidR="005A6F26">
        <w:t xml:space="preserve"> </w:t>
      </w:r>
      <w:r>
        <w:t>Member</w:t>
      </w:r>
      <w:r w:rsidR="005A6F26">
        <w:t xml:space="preserve"> </w:t>
      </w:r>
      <w:r>
        <w:t>Data</w:t>
      </w:r>
      <w:r w:rsidR="005A6F26">
        <w:t xml:space="preserve"> Load</w:t>
      </w:r>
      <w:r w:rsidR="004534DD">
        <w:t xml:space="preserve"> (</w:t>
      </w:r>
      <w:proofErr w:type="spellStart"/>
      <w:r w:rsidR="004534DD">
        <w:t>Mulesoft</w:t>
      </w:r>
      <w:proofErr w:type="spellEnd"/>
      <w:r w:rsidR="004534DD">
        <w:t xml:space="preserve"> &amp; </w:t>
      </w:r>
      <w:proofErr w:type="spellStart"/>
      <w:r w:rsidR="004534DD">
        <w:t>DataStage</w:t>
      </w:r>
      <w:proofErr w:type="spellEnd"/>
      <w:r w:rsidR="004534DD">
        <w:t>)</w:t>
      </w:r>
      <w:bookmarkEnd w:id="135"/>
    </w:p>
    <w:p w14:paraId="293F3991" w14:textId="77777777" w:rsidR="00962735" w:rsidRDefault="00962735" w:rsidP="00962735">
      <w:pPr>
        <w:rPr>
          <w:rFonts w:cs="Arial"/>
        </w:rPr>
      </w:pPr>
      <w:r w:rsidRPr="00962735">
        <w:rPr>
          <w:rFonts w:cs="Arial"/>
          <w:b/>
        </w:rPr>
        <w:t>Mid-Tier</w:t>
      </w:r>
      <w:r>
        <w:rPr>
          <w:rFonts w:cs="Arial"/>
        </w:rPr>
        <w:t>: Primary only</w:t>
      </w:r>
    </w:p>
    <w:p w14:paraId="79902D43" w14:textId="77777777" w:rsidR="00962735" w:rsidRPr="00962735" w:rsidRDefault="00962735" w:rsidP="00962735"/>
    <w:p w14:paraId="2B256F62" w14:textId="77777777" w:rsidR="00BB4FDD" w:rsidRDefault="00BB4FDD" w:rsidP="00BB4FDD">
      <w:r w:rsidRPr="001916EE">
        <w:rPr>
          <w:b/>
        </w:rPr>
        <w:t>Purpose</w:t>
      </w:r>
      <w:r>
        <w:t>: Executes the JI Server Data job to load EKBS Member updates.</w:t>
      </w:r>
    </w:p>
    <w:p w14:paraId="562EC8CF" w14:textId="7272C8AB" w:rsidR="00BB4FDD" w:rsidRDefault="00BB4FDD" w:rsidP="00BB4FDD"/>
    <w:p w14:paraId="388943FA" w14:textId="5F5D5842" w:rsidR="00972244" w:rsidRPr="00972244" w:rsidRDefault="00972244" w:rsidP="00BB4FDD">
      <w:r w:rsidRPr="00972244">
        <w:t xml:space="preserve">If </w:t>
      </w:r>
      <w:r w:rsidR="009B554F">
        <w:t xml:space="preserve">%MULE% global variable </w:t>
      </w:r>
      <w:r w:rsidRPr="00972244">
        <w:t xml:space="preserve">is ‘Y’ then JI for Mule APIs will be called, otherwise JI for </w:t>
      </w:r>
      <w:proofErr w:type="spellStart"/>
      <w:r w:rsidRPr="00972244">
        <w:t>DataStage</w:t>
      </w:r>
      <w:proofErr w:type="spellEnd"/>
      <w:r w:rsidRPr="00972244">
        <w:t xml:space="preserve"> jobs will be called.</w:t>
      </w:r>
    </w:p>
    <w:p w14:paraId="60708CA3" w14:textId="77777777" w:rsidR="00972244" w:rsidRDefault="00972244" w:rsidP="00BB4FDD"/>
    <w:p w14:paraId="5BDA8E9B" w14:textId="77777777" w:rsidR="00BB4FDD" w:rsidRPr="00631DAB" w:rsidRDefault="00BB4FDD" w:rsidP="00BB4FDD">
      <w:r w:rsidRPr="001916EE">
        <w:rPr>
          <w:b/>
        </w:rPr>
        <w:t>Usage</w:t>
      </w:r>
      <w:r w:rsidRPr="00631DAB">
        <w:t xml:space="preserve">: </w:t>
      </w:r>
      <w:proofErr w:type="spellStart"/>
      <w:r>
        <w:t>JIMemberDataLoad</w:t>
      </w:r>
      <w:proofErr w:type="spellEnd"/>
    </w:p>
    <w:p w14:paraId="6A9DAF3E" w14:textId="77777777" w:rsidR="00BB4FDD" w:rsidRDefault="00BB4FDD" w:rsidP="00BB4FDD"/>
    <w:p w14:paraId="3E58BCAF" w14:textId="77777777" w:rsidR="00BB4FDD" w:rsidRDefault="00BB4FDD" w:rsidP="00BB4FD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BB4FDD" w:rsidRPr="00DB31D1" w14:paraId="44FAB6D0" w14:textId="77777777" w:rsidTr="00A22393">
        <w:trPr>
          <w:jc w:val="center"/>
        </w:trPr>
        <w:tc>
          <w:tcPr>
            <w:tcW w:w="0" w:type="auto"/>
            <w:shd w:val="clear" w:color="auto" w:fill="005596" w:themeFill="text2"/>
            <w:vAlign w:val="center"/>
          </w:tcPr>
          <w:p w14:paraId="6D4B5346" w14:textId="77777777" w:rsidR="00BB4FDD" w:rsidRPr="00DB31D1" w:rsidRDefault="00BB4FDD" w:rsidP="00A22393">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DC68C21" w14:textId="77777777" w:rsidR="00BB4FDD" w:rsidRPr="00DB31D1" w:rsidRDefault="00BB4FDD" w:rsidP="00A22393">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BB4FDD" w:rsidRPr="00DB31D1" w14:paraId="47D1352F" w14:textId="77777777" w:rsidTr="00A22393">
        <w:trPr>
          <w:jc w:val="center"/>
        </w:trPr>
        <w:tc>
          <w:tcPr>
            <w:tcW w:w="0" w:type="auto"/>
            <w:vAlign w:val="center"/>
          </w:tcPr>
          <w:p w14:paraId="614427E5" w14:textId="77777777" w:rsidR="00BB4FDD" w:rsidRPr="00DB31D1" w:rsidRDefault="00BB4FDD" w:rsidP="00A22393">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0EBB7055" w14:textId="77777777" w:rsidR="00BB4FDD" w:rsidRPr="00DB31D1" w:rsidRDefault="00BB4FDD"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3FF230C7" w14:textId="77777777" w:rsidR="00BB4FDD" w:rsidRDefault="00BB4FDD" w:rsidP="00BB4FDD"/>
    <w:p w14:paraId="494620ED" w14:textId="77777777" w:rsidR="00BB4FDD" w:rsidRPr="0080426D" w:rsidRDefault="00BB4FDD" w:rsidP="00BB4FD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1561"/>
      </w:tblGrid>
      <w:tr w:rsidR="00BB4FDD" w:rsidRPr="00631DAB" w14:paraId="25A0653E" w14:textId="77777777" w:rsidTr="00A22393">
        <w:trPr>
          <w:jc w:val="center"/>
        </w:trPr>
        <w:tc>
          <w:tcPr>
            <w:tcW w:w="0" w:type="auto"/>
            <w:shd w:val="clear" w:color="auto" w:fill="005596" w:themeFill="text2"/>
            <w:vAlign w:val="center"/>
          </w:tcPr>
          <w:p w14:paraId="226A0DC0" w14:textId="77777777" w:rsidR="00BB4FDD" w:rsidRPr="00631DAB" w:rsidRDefault="00BB4FDD"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599E3692" w14:textId="77777777" w:rsidR="00BB4FDD" w:rsidRPr="00631DAB" w:rsidRDefault="00BB4FDD"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BB4FDD" w:rsidRPr="00631DAB" w14:paraId="45617173" w14:textId="77777777" w:rsidTr="00A22393">
        <w:trPr>
          <w:jc w:val="center"/>
        </w:trPr>
        <w:tc>
          <w:tcPr>
            <w:tcW w:w="0" w:type="auto"/>
            <w:vAlign w:val="center"/>
          </w:tcPr>
          <w:p w14:paraId="1558CC13" w14:textId="77777777" w:rsidR="00BB4FDD" w:rsidRPr="00631DAB" w:rsidRDefault="00BB4FDD"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A99B27F" w14:textId="77777777" w:rsidR="00BB4FDD" w:rsidRPr="00631DAB" w:rsidRDefault="00BB4FDD"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BB4FDD" w:rsidRPr="00631DAB" w14:paraId="6DF75FB3" w14:textId="77777777" w:rsidTr="00A22393">
        <w:trPr>
          <w:jc w:val="center"/>
        </w:trPr>
        <w:tc>
          <w:tcPr>
            <w:tcW w:w="0" w:type="auto"/>
            <w:vAlign w:val="center"/>
          </w:tcPr>
          <w:p w14:paraId="464A3546" w14:textId="77777777" w:rsidR="00BB4FDD" w:rsidRPr="00631DAB" w:rsidRDefault="0063003A"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27EA98DF" w14:textId="77777777" w:rsidR="00BB4FDD" w:rsidRPr="00631DAB" w:rsidRDefault="00BB4FDD"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r w:rsidR="0063003A" w:rsidRPr="00631DAB" w14:paraId="7247FCDA" w14:textId="77777777" w:rsidTr="00A22393">
        <w:trPr>
          <w:jc w:val="center"/>
        </w:trPr>
        <w:tc>
          <w:tcPr>
            <w:tcW w:w="0" w:type="auto"/>
            <w:vAlign w:val="center"/>
          </w:tcPr>
          <w:p w14:paraId="461F5B2D" w14:textId="77777777" w:rsidR="0063003A" w:rsidRDefault="0063003A" w:rsidP="00A22393">
            <w:pPr>
              <w:jc w:val="center"/>
              <w:rPr>
                <w:rFonts w:asciiTheme="minorHAnsi" w:hAnsiTheme="minorHAnsi" w:cstheme="minorHAnsi"/>
                <w:color w:val="auto"/>
                <w:sz w:val="16"/>
                <w:szCs w:val="16"/>
              </w:rPr>
            </w:pPr>
            <w:r>
              <w:rPr>
                <w:rFonts w:asciiTheme="minorHAnsi" w:hAnsiTheme="minorHAnsi" w:cstheme="minorHAnsi"/>
                <w:color w:val="auto"/>
                <w:sz w:val="16"/>
                <w:szCs w:val="16"/>
              </w:rPr>
              <w:t>9999</w:t>
            </w:r>
          </w:p>
        </w:tc>
        <w:tc>
          <w:tcPr>
            <w:tcW w:w="0" w:type="auto"/>
            <w:vAlign w:val="center"/>
          </w:tcPr>
          <w:p w14:paraId="3BF99EA5" w14:textId="77777777" w:rsidR="0063003A" w:rsidRDefault="0063003A"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Errors in staged data</w:t>
            </w:r>
          </w:p>
        </w:tc>
      </w:tr>
    </w:tbl>
    <w:p w14:paraId="4EBC1A06" w14:textId="77777777" w:rsidR="008657C0" w:rsidRDefault="008657C0" w:rsidP="008657C0">
      <w:pPr>
        <w:rPr>
          <w:b/>
        </w:rPr>
      </w:pPr>
    </w:p>
    <w:p w14:paraId="213F4880" w14:textId="77777777" w:rsidR="00BB4FDD" w:rsidRPr="00BB4FDD" w:rsidRDefault="008D147B" w:rsidP="00BB4FDD">
      <w:r>
        <w:rPr>
          <w:b/>
        </w:rPr>
        <w:t>Workflow:</w:t>
      </w:r>
    </w:p>
    <w:bookmarkStart w:id="136" w:name="_Hlk39593097"/>
    <w:p w14:paraId="13CD14B2" w14:textId="2055AE4F" w:rsidR="00D62C07" w:rsidRDefault="002D5927" w:rsidP="00954746">
      <w:pPr>
        <w:pStyle w:val="JDAnormal"/>
        <w:jc w:val="center"/>
        <w:rPr>
          <w:rFonts w:ascii="Arial" w:hAnsi="Arial" w:cs="Arial"/>
          <w:sz w:val="20"/>
          <w:szCs w:val="20"/>
        </w:rPr>
      </w:pPr>
      <w:r>
        <w:rPr>
          <w:noProof/>
        </w:rPr>
        <w:object w:dxaOrig="7981" w:dyaOrig="13171" w14:anchorId="66C11E65">
          <v:shape id="_x0000_i1048" type="#_x0000_t75" style="width:202.5pt;height:331.5pt" o:ole="">
            <v:imagedata r:id="rId60" o:title=""/>
          </v:shape>
          <o:OLEObject Type="Embed" ProgID="Visio.Drawing.11" ShapeID="_x0000_i1048" DrawAspect="Content" ObjectID="_1724665087" r:id="rId61"/>
        </w:object>
      </w:r>
      <w:bookmarkEnd w:id="136"/>
    </w:p>
    <w:p w14:paraId="3D9F9B00" w14:textId="77777777" w:rsidR="008909F9" w:rsidRDefault="008909F9" w:rsidP="00BB2F9B">
      <w:r>
        <w:br w:type="page"/>
      </w:r>
    </w:p>
    <w:p w14:paraId="2F0A1A87" w14:textId="684F4B37" w:rsidR="00D62C07" w:rsidRDefault="00D62C07" w:rsidP="00D62C07">
      <w:pPr>
        <w:pStyle w:val="Heading2"/>
      </w:pPr>
      <w:bookmarkStart w:id="137" w:name="_JI_Meta_Data"/>
      <w:bookmarkStart w:id="138" w:name="_Toc114052282"/>
      <w:bookmarkEnd w:id="137"/>
      <w:r>
        <w:lastRenderedPageBreak/>
        <w:t>JI</w:t>
      </w:r>
      <w:r w:rsidR="005A6F26">
        <w:t xml:space="preserve"> </w:t>
      </w:r>
      <w:r>
        <w:t>Meta</w:t>
      </w:r>
      <w:r w:rsidR="005A6F26">
        <w:t xml:space="preserve"> </w:t>
      </w:r>
      <w:r>
        <w:t>Data</w:t>
      </w:r>
      <w:r w:rsidR="005A6F26">
        <w:t xml:space="preserve"> Load</w:t>
      </w:r>
      <w:r w:rsidR="004534DD">
        <w:t xml:space="preserve"> (</w:t>
      </w:r>
      <w:proofErr w:type="spellStart"/>
      <w:r w:rsidR="004534DD">
        <w:t>Mulesoft</w:t>
      </w:r>
      <w:proofErr w:type="spellEnd"/>
      <w:r w:rsidR="004534DD">
        <w:t xml:space="preserve"> &amp; </w:t>
      </w:r>
      <w:proofErr w:type="spellStart"/>
      <w:r w:rsidR="004534DD">
        <w:t>Datastage</w:t>
      </w:r>
      <w:proofErr w:type="spellEnd"/>
      <w:r w:rsidR="004534DD">
        <w:t>)</w:t>
      </w:r>
      <w:bookmarkEnd w:id="138"/>
    </w:p>
    <w:p w14:paraId="31A88A7B" w14:textId="77777777" w:rsidR="00962735" w:rsidRDefault="00962735" w:rsidP="00962735">
      <w:pPr>
        <w:rPr>
          <w:rFonts w:cs="Arial"/>
        </w:rPr>
      </w:pPr>
      <w:r w:rsidRPr="00962735">
        <w:rPr>
          <w:rFonts w:cs="Arial"/>
          <w:b/>
        </w:rPr>
        <w:t>Mid-Tier</w:t>
      </w:r>
      <w:r>
        <w:rPr>
          <w:rFonts w:cs="Arial"/>
        </w:rPr>
        <w:t>: Primary only</w:t>
      </w:r>
    </w:p>
    <w:p w14:paraId="29D55791" w14:textId="77777777" w:rsidR="00962735" w:rsidRPr="00962735" w:rsidRDefault="00962735" w:rsidP="00962735"/>
    <w:p w14:paraId="788D2911" w14:textId="77777777" w:rsidR="00BB4FDD" w:rsidRDefault="00BB4FDD" w:rsidP="00BB4FDD">
      <w:r w:rsidRPr="001916EE">
        <w:rPr>
          <w:b/>
        </w:rPr>
        <w:t>Purpose</w:t>
      </w:r>
      <w:r>
        <w:t xml:space="preserve">: </w:t>
      </w:r>
      <w:r w:rsidRPr="00BB4FDD">
        <w:t>Executes the JI Meta Data job to load EKBS Meta Data changes.</w:t>
      </w:r>
    </w:p>
    <w:p w14:paraId="5A6D77BF" w14:textId="2CD12A6F" w:rsidR="00BB4FDD" w:rsidRDefault="00BB4FDD" w:rsidP="00BB4FDD"/>
    <w:p w14:paraId="6F55AA14" w14:textId="70E2A357" w:rsidR="00F639CB" w:rsidRPr="00F639CB" w:rsidRDefault="00F639CB" w:rsidP="00BB4FDD">
      <w:r w:rsidRPr="00F639CB">
        <w:t xml:space="preserve">If </w:t>
      </w:r>
      <w:r w:rsidR="009B554F">
        <w:t xml:space="preserve">%MULE% global variable </w:t>
      </w:r>
      <w:r w:rsidRPr="00F639CB">
        <w:t xml:space="preserve">is ‘Y’ then JI for Mule APIs will be called, otherwise JI for </w:t>
      </w:r>
      <w:proofErr w:type="spellStart"/>
      <w:r w:rsidRPr="00F639CB">
        <w:t>DataStage</w:t>
      </w:r>
      <w:proofErr w:type="spellEnd"/>
      <w:r w:rsidRPr="00F639CB">
        <w:t xml:space="preserve"> jobs will be called</w:t>
      </w:r>
      <w:r w:rsidR="0091529B">
        <w:t>.</w:t>
      </w:r>
    </w:p>
    <w:p w14:paraId="0D7A6F5F" w14:textId="77777777" w:rsidR="00F639CB" w:rsidRDefault="00F639CB" w:rsidP="00BB4FDD"/>
    <w:p w14:paraId="3497BCEB" w14:textId="77777777" w:rsidR="00BB4FDD" w:rsidRPr="00631DAB" w:rsidRDefault="00BB4FDD" w:rsidP="00BB4FDD">
      <w:r w:rsidRPr="001916EE">
        <w:rPr>
          <w:b/>
        </w:rPr>
        <w:t>Usage</w:t>
      </w:r>
      <w:r w:rsidRPr="00631DAB">
        <w:t xml:space="preserve">: </w:t>
      </w:r>
      <w:proofErr w:type="spellStart"/>
      <w:r>
        <w:t>JIMetaDataLoad</w:t>
      </w:r>
      <w:proofErr w:type="spellEnd"/>
    </w:p>
    <w:p w14:paraId="3C3757BE" w14:textId="77777777" w:rsidR="00BB4FDD" w:rsidRDefault="00BB4FDD" w:rsidP="00BB4FDD"/>
    <w:p w14:paraId="322DDBBB" w14:textId="77777777" w:rsidR="00BB4FDD" w:rsidRDefault="00BB4FDD" w:rsidP="00BB4FD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BB4FDD" w:rsidRPr="00DB31D1" w14:paraId="7DEAB7D8" w14:textId="77777777" w:rsidTr="00A22393">
        <w:trPr>
          <w:jc w:val="center"/>
        </w:trPr>
        <w:tc>
          <w:tcPr>
            <w:tcW w:w="0" w:type="auto"/>
            <w:shd w:val="clear" w:color="auto" w:fill="005596" w:themeFill="text2"/>
            <w:vAlign w:val="center"/>
          </w:tcPr>
          <w:p w14:paraId="24536842" w14:textId="77777777" w:rsidR="00BB4FDD" w:rsidRPr="00DB31D1" w:rsidRDefault="00BB4FDD" w:rsidP="00A22393">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ED35EDB" w14:textId="77777777" w:rsidR="00BB4FDD" w:rsidRPr="00DB31D1" w:rsidRDefault="00BB4FDD" w:rsidP="00A22393">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BB4FDD" w:rsidRPr="00DB31D1" w14:paraId="39C90D52" w14:textId="77777777" w:rsidTr="00A22393">
        <w:trPr>
          <w:jc w:val="center"/>
        </w:trPr>
        <w:tc>
          <w:tcPr>
            <w:tcW w:w="0" w:type="auto"/>
            <w:vAlign w:val="center"/>
          </w:tcPr>
          <w:p w14:paraId="309BD3D4" w14:textId="77777777" w:rsidR="00BB4FDD" w:rsidRPr="00DB31D1" w:rsidRDefault="00BB4FDD" w:rsidP="00A22393">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651A3751" w14:textId="77777777" w:rsidR="00BB4FDD" w:rsidRPr="00DB31D1" w:rsidRDefault="00BB4FDD"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7110D608" w14:textId="77777777" w:rsidR="00BB4FDD" w:rsidRDefault="00BB4FDD" w:rsidP="00BB4FDD"/>
    <w:p w14:paraId="2DEFE98B" w14:textId="77777777" w:rsidR="00BB4FDD" w:rsidRPr="0080426D" w:rsidRDefault="00BB4FDD" w:rsidP="00BB4FD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1561"/>
      </w:tblGrid>
      <w:tr w:rsidR="0063003A" w:rsidRPr="00631DAB" w14:paraId="49C00073" w14:textId="77777777" w:rsidTr="000E26E7">
        <w:trPr>
          <w:jc w:val="center"/>
        </w:trPr>
        <w:tc>
          <w:tcPr>
            <w:tcW w:w="0" w:type="auto"/>
            <w:shd w:val="clear" w:color="auto" w:fill="005596" w:themeFill="text2"/>
            <w:vAlign w:val="center"/>
          </w:tcPr>
          <w:p w14:paraId="67DF3E0E" w14:textId="77777777" w:rsidR="0063003A" w:rsidRPr="00631DAB" w:rsidRDefault="0063003A"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A5C80A4" w14:textId="77777777" w:rsidR="0063003A" w:rsidRPr="00631DAB" w:rsidRDefault="0063003A"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63003A" w:rsidRPr="00631DAB" w14:paraId="1F977416" w14:textId="77777777" w:rsidTr="000E26E7">
        <w:trPr>
          <w:jc w:val="center"/>
        </w:trPr>
        <w:tc>
          <w:tcPr>
            <w:tcW w:w="0" w:type="auto"/>
            <w:vAlign w:val="center"/>
          </w:tcPr>
          <w:p w14:paraId="65DE12C4" w14:textId="77777777" w:rsidR="0063003A" w:rsidRPr="00631DAB" w:rsidRDefault="0063003A"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382E4FD" w14:textId="77777777" w:rsidR="0063003A" w:rsidRPr="00631DAB" w:rsidRDefault="0063003A"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63003A" w:rsidRPr="00631DAB" w14:paraId="540C11D5" w14:textId="77777777" w:rsidTr="000E26E7">
        <w:trPr>
          <w:jc w:val="center"/>
        </w:trPr>
        <w:tc>
          <w:tcPr>
            <w:tcW w:w="0" w:type="auto"/>
            <w:vAlign w:val="center"/>
          </w:tcPr>
          <w:p w14:paraId="104D2FFC" w14:textId="77777777" w:rsidR="0063003A" w:rsidRPr="00631DAB" w:rsidRDefault="0063003A" w:rsidP="000E26E7">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7C368EAA" w14:textId="77777777" w:rsidR="0063003A" w:rsidRPr="00631DAB" w:rsidRDefault="0063003A"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r w:rsidR="0063003A" w:rsidRPr="00631DAB" w14:paraId="6917909F" w14:textId="77777777" w:rsidTr="000E26E7">
        <w:trPr>
          <w:jc w:val="center"/>
        </w:trPr>
        <w:tc>
          <w:tcPr>
            <w:tcW w:w="0" w:type="auto"/>
            <w:vAlign w:val="center"/>
          </w:tcPr>
          <w:p w14:paraId="6E14FECE" w14:textId="77777777" w:rsidR="0063003A" w:rsidRDefault="0063003A" w:rsidP="000E26E7">
            <w:pPr>
              <w:jc w:val="center"/>
              <w:rPr>
                <w:rFonts w:asciiTheme="minorHAnsi" w:hAnsiTheme="minorHAnsi" w:cstheme="minorHAnsi"/>
                <w:color w:val="auto"/>
                <w:sz w:val="16"/>
                <w:szCs w:val="16"/>
              </w:rPr>
            </w:pPr>
            <w:r>
              <w:rPr>
                <w:rFonts w:asciiTheme="minorHAnsi" w:hAnsiTheme="minorHAnsi" w:cstheme="minorHAnsi"/>
                <w:color w:val="auto"/>
                <w:sz w:val="16"/>
                <w:szCs w:val="16"/>
              </w:rPr>
              <w:t>9999</w:t>
            </w:r>
          </w:p>
        </w:tc>
        <w:tc>
          <w:tcPr>
            <w:tcW w:w="0" w:type="auto"/>
            <w:vAlign w:val="center"/>
          </w:tcPr>
          <w:p w14:paraId="36800A4A" w14:textId="77777777" w:rsidR="0063003A" w:rsidRDefault="0063003A"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Errors in staged data</w:t>
            </w:r>
          </w:p>
        </w:tc>
      </w:tr>
    </w:tbl>
    <w:p w14:paraId="48141880" w14:textId="77777777" w:rsidR="008657C0" w:rsidRDefault="008657C0" w:rsidP="008657C0">
      <w:pPr>
        <w:rPr>
          <w:b/>
        </w:rPr>
      </w:pPr>
    </w:p>
    <w:p w14:paraId="45FCC030" w14:textId="77777777" w:rsidR="00BB4FDD" w:rsidRPr="00BB4FDD" w:rsidRDefault="008D147B" w:rsidP="00BB4FDD">
      <w:r>
        <w:rPr>
          <w:b/>
        </w:rPr>
        <w:t>Workflow:</w:t>
      </w:r>
    </w:p>
    <w:p w14:paraId="0C65DB8A" w14:textId="04928559" w:rsidR="00EC5BCB" w:rsidRPr="00EC5BCB" w:rsidRDefault="00EC5BCB" w:rsidP="00BB2F9B">
      <w:pPr>
        <w:jc w:val="center"/>
      </w:pPr>
    </w:p>
    <w:p w14:paraId="3AA3F867" w14:textId="0EC985F1" w:rsidR="00EC5BCB" w:rsidRDefault="00FC2B60" w:rsidP="008A670D">
      <w:pPr>
        <w:jc w:val="center"/>
      </w:pPr>
      <w:r>
        <w:rPr>
          <w:noProof/>
        </w:rPr>
        <w:object w:dxaOrig="7996" w:dyaOrig="13171" w14:anchorId="31091EE0">
          <v:shape id="_x0000_i1049" type="#_x0000_t75" style="width:202.5pt;height:331.5pt" o:ole="">
            <v:imagedata r:id="rId62" o:title=""/>
          </v:shape>
          <o:OLEObject Type="Embed" ProgID="Visio.Drawing.11" ShapeID="_x0000_i1049" DrawAspect="Content" ObjectID="_1724665088" r:id="rId63"/>
        </w:object>
      </w:r>
    </w:p>
    <w:p w14:paraId="21C7183F" w14:textId="77777777" w:rsidR="000972FF" w:rsidRDefault="000972FF">
      <w:pPr>
        <w:jc w:val="left"/>
        <w:rPr>
          <w:rFonts w:cs="Arial"/>
          <w:b/>
          <w:bCs/>
          <w:iCs/>
          <w:color w:val="005596"/>
          <w:sz w:val="28"/>
          <w:szCs w:val="28"/>
        </w:rPr>
      </w:pPr>
      <w:bookmarkStart w:id="139" w:name="_Plan_Cube_Sync"/>
      <w:bookmarkEnd w:id="139"/>
      <w:r>
        <w:br w:type="page"/>
      </w:r>
    </w:p>
    <w:p w14:paraId="7232718C" w14:textId="7C81FCAB" w:rsidR="00F7055F" w:rsidRDefault="00F7055F" w:rsidP="00F7055F">
      <w:pPr>
        <w:pStyle w:val="Heading2"/>
      </w:pPr>
      <w:bookmarkStart w:id="140" w:name="_Toc114052283"/>
      <w:r>
        <w:lastRenderedPageBreak/>
        <w:t>Pending Batch Processes (</w:t>
      </w:r>
      <w:proofErr w:type="spellStart"/>
      <w:r>
        <w:t>Mulesoft</w:t>
      </w:r>
      <w:proofErr w:type="spellEnd"/>
      <w:r>
        <w:t>)</w:t>
      </w:r>
      <w:bookmarkEnd w:id="140"/>
    </w:p>
    <w:p w14:paraId="143B08BD" w14:textId="77777777" w:rsidR="00F7055F" w:rsidRDefault="00F7055F" w:rsidP="00F7055F">
      <w:pPr>
        <w:rPr>
          <w:rFonts w:cs="Arial"/>
        </w:rPr>
      </w:pPr>
      <w:r w:rsidRPr="00962735">
        <w:rPr>
          <w:rFonts w:cs="Arial"/>
          <w:b/>
        </w:rPr>
        <w:t>Mid-Tier</w:t>
      </w:r>
      <w:r>
        <w:rPr>
          <w:rFonts w:cs="Arial"/>
        </w:rPr>
        <w:t>: Primary</w:t>
      </w:r>
    </w:p>
    <w:p w14:paraId="37CAFE52" w14:textId="77777777" w:rsidR="00F7055F" w:rsidRPr="00962735" w:rsidRDefault="00F7055F" w:rsidP="00F7055F"/>
    <w:p w14:paraId="018B6A75" w14:textId="6725CD87" w:rsidR="00F7055F" w:rsidRDefault="00F7055F" w:rsidP="00F7055F">
      <w:r w:rsidRPr="001916EE">
        <w:rPr>
          <w:b/>
        </w:rPr>
        <w:t>Purpose</w:t>
      </w:r>
      <w:r>
        <w:t xml:space="preserve">: </w:t>
      </w:r>
      <w:r w:rsidR="00BE52A5" w:rsidRPr="00BE52A5">
        <w:t>Executes the Mule Request to Get Pending Batch Processes Info</w:t>
      </w:r>
      <w:r w:rsidR="00BE52A5">
        <w:t>.</w:t>
      </w:r>
    </w:p>
    <w:p w14:paraId="5C7FB5BC" w14:textId="77777777" w:rsidR="00F7055F" w:rsidRDefault="00F7055F" w:rsidP="00F7055F"/>
    <w:p w14:paraId="2A6BE616" w14:textId="78434425" w:rsidR="00F7055F" w:rsidRPr="00631DAB" w:rsidRDefault="00F7055F" w:rsidP="00F7055F">
      <w:r w:rsidRPr="001916EE">
        <w:rPr>
          <w:b/>
        </w:rPr>
        <w:t>Usage</w:t>
      </w:r>
      <w:r w:rsidRPr="00631DAB">
        <w:t xml:space="preserve">: </w:t>
      </w:r>
      <w:proofErr w:type="spellStart"/>
      <w:r>
        <w:t>PendingBatchProcesses</w:t>
      </w:r>
      <w:proofErr w:type="spellEnd"/>
    </w:p>
    <w:p w14:paraId="08669171" w14:textId="77777777" w:rsidR="00F7055F" w:rsidRDefault="00F7055F" w:rsidP="00F7055F"/>
    <w:p w14:paraId="61E65F69" w14:textId="77777777" w:rsidR="00F7055F" w:rsidRDefault="00F7055F" w:rsidP="00F7055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F7055F" w:rsidRPr="00631DAB" w14:paraId="4945AC39" w14:textId="77777777" w:rsidTr="004D7915">
        <w:trPr>
          <w:jc w:val="center"/>
        </w:trPr>
        <w:tc>
          <w:tcPr>
            <w:tcW w:w="0" w:type="auto"/>
            <w:shd w:val="clear" w:color="auto" w:fill="005596" w:themeFill="text2"/>
            <w:vAlign w:val="center"/>
          </w:tcPr>
          <w:p w14:paraId="5DE7244C" w14:textId="77777777" w:rsidR="00F7055F" w:rsidRPr="00631DAB" w:rsidRDefault="00F7055F" w:rsidP="004D791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76859B2" w14:textId="77777777" w:rsidR="00F7055F" w:rsidRPr="00631DAB" w:rsidRDefault="00F7055F"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7055F" w:rsidRPr="00631DAB" w14:paraId="2E409D2D" w14:textId="77777777" w:rsidTr="004D7915">
        <w:trPr>
          <w:jc w:val="center"/>
        </w:trPr>
        <w:tc>
          <w:tcPr>
            <w:tcW w:w="0" w:type="auto"/>
            <w:vAlign w:val="center"/>
          </w:tcPr>
          <w:p w14:paraId="10ECE725" w14:textId="77777777" w:rsidR="00F7055F" w:rsidRPr="00B650A8" w:rsidRDefault="00F7055F" w:rsidP="004D7915">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6B6C2126" w14:textId="77777777" w:rsidR="00F7055F" w:rsidRPr="00631DAB" w:rsidRDefault="00F7055F"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7FDA9040" w14:textId="77777777" w:rsidR="00F7055F" w:rsidRDefault="00F7055F" w:rsidP="00F7055F"/>
    <w:p w14:paraId="7EDCDD55" w14:textId="77777777" w:rsidR="00F7055F" w:rsidRPr="0080426D" w:rsidRDefault="00F7055F" w:rsidP="00F7055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F7055F" w:rsidRPr="00631DAB" w14:paraId="5CB0F570" w14:textId="77777777" w:rsidTr="004D7915">
        <w:trPr>
          <w:jc w:val="center"/>
        </w:trPr>
        <w:tc>
          <w:tcPr>
            <w:tcW w:w="0" w:type="auto"/>
            <w:shd w:val="clear" w:color="auto" w:fill="005596" w:themeFill="text2"/>
            <w:vAlign w:val="center"/>
          </w:tcPr>
          <w:p w14:paraId="7A241045" w14:textId="77777777" w:rsidR="00F7055F" w:rsidRPr="00631DAB" w:rsidRDefault="00F7055F" w:rsidP="004D791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549113C9" w14:textId="77777777" w:rsidR="00F7055F" w:rsidRPr="00631DAB" w:rsidRDefault="00F7055F"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7055F" w:rsidRPr="00631DAB" w14:paraId="5CB3B54B" w14:textId="77777777" w:rsidTr="004D7915">
        <w:trPr>
          <w:jc w:val="center"/>
        </w:trPr>
        <w:tc>
          <w:tcPr>
            <w:tcW w:w="0" w:type="auto"/>
            <w:vAlign w:val="center"/>
          </w:tcPr>
          <w:p w14:paraId="0BC4A75A" w14:textId="77777777" w:rsidR="00F7055F" w:rsidRPr="00631DAB" w:rsidRDefault="00F7055F" w:rsidP="004D7915">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254DD1F" w14:textId="77777777" w:rsidR="00F7055F" w:rsidRPr="00631DAB" w:rsidRDefault="00F7055F"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F7055F" w:rsidRPr="00631DAB" w14:paraId="039FD15E" w14:textId="77777777" w:rsidTr="004D7915">
        <w:trPr>
          <w:jc w:val="center"/>
        </w:trPr>
        <w:tc>
          <w:tcPr>
            <w:tcW w:w="0" w:type="auto"/>
            <w:vAlign w:val="center"/>
          </w:tcPr>
          <w:p w14:paraId="753EDF93" w14:textId="77777777" w:rsidR="00F7055F" w:rsidRPr="00631DAB" w:rsidRDefault="00F7055F" w:rsidP="004D7915">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081408BC" w14:textId="77777777" w:rsidR="00F7055F" w:rsidRPr="00631DAB" w:rsidRDefault="00F7055F"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252FB80D" w14:textId="77777777" w:rsidR="00F7055F" w:rsidRDefault="00F7055F" w:rsidP="00F7055F">
      <w:pPr>
        <w:rPr>
          <w:b/>
        </w:rPr>
      </w:pPr>
    </w:p>
    <w:p w14:paraId="32B48757" w14:textId="77777777" w:rsidR="00F7055F" w:rsidRDefault="00F7055F" w:rsidP="00F7055F">
      <w:pPr>
        <w:rPr>
          <w:b/>
        </w:rPr>
      </w:pPr>
      <w:r>
        <w:rPr>
          <w:b/>
        </w:rPr>
        <w:t>Send REST Request Command Line:</w:t>
      </w:r>
    </w:p>
    <w:p w14:paraId="50B2C355" w14:textId="4000EB77" w:rsidR="00F7055F" w:rsidRDefault="000D2C14" w:rsidP="0015353A">
      <w:pPr>
        <w:rPr>
          <w:szCs w:val="20"/>
        </w:rPr>
      </w:pPr>
      <w:hyperlink w:anchor="_Send_REST_Request" w:history="1">
        <w:proofErr w:type="spellStart"/>
        <w:r w:rsidR="00F7055F" w:rsidRPr="000115D5">
          <w:rPr>
            <w:rStyle w:val="Hyperlink"/>
          </w:rPr>
          <w:t>SendRESTRequest</w:t>
        </w:r>
        <w:proofErr w:type="spellEnd"/>
      </w:hyperlink>
      <w:r w:rsidR="00F7055F">
        <w:t xml:space="preserve"> </w:t>
      </w:r>
      <w:r w:rsidR="0015353A" w:rsidRPr="001B6677">
        <w:rPr>
          <w:szCs w:val="20"/>
        </w:rPr>
        <w:t>POST %PENDINGBATCHPROCESSESURL%</w:t>
      </w:r>
      <w:r w:rsidR="006E43C8" w:rsidRPr="006E43C8">
        <w:rPr>
          <w:szCs w:val="20"/>
        </w:rPr>
        <w:t xml:space="preserve"> </w:t>
      </w:r>
      <w:r w:rsidR="006E43C8">
        <w:rPr>
          <w:szCs w:val="20"/>
        </w:rPr>
        <w:t>timeout=%RESTTIMEOUT%</w:t>
      </w:r>
    </w:p>
    <w:p w14:paraId="4C6A6CEC" w14:textId="77777777" w:rsidR="00BB73FD" w:rsidRDefault="00BB73FD" w:rsidP="0015353A">
      <w:pPr>
        <w:rPr>
          <w:szCs w:val="20"/>
        </w:rPr>
      </w:pPr>
    </w:p>
    <w:p w14:paraId="4EF07C0E" w14:textId="77777777" w:rsidR="00BB73FD" w:rsidRDefault="00BB73FD" w:rsidP="00BB73FD">
      <w:r>
        <w:rPr>
          <w:b/>
        </w:rPr>
        <w:t>Workflow:</w:t>
      </w:r>
    </w:p>
    <w:p w14:paraId="7AD40537" w14:textId="77777777" w:rsidR="00BB73FD" w:rsidRDefault="00BB73FD" w:rsidP="00BB73FD">
      <w:pPr>
        <w:jc w:val="center"/>
      </w:pPr>
      <w:r>
        <w:rPr>
          <w:noProof/>
        </w:rPr>
        <w:object w:dxaOrig="2221" w:dyaOrig="4606" w14:anchorId="72AF6CDE">
          <v:shape id="_x0000_i1050" type="#_x0000_t75" style="width:86.25pt;height:172.5pt" o:ole="">
            <v:imagedata r:id="rId31" o:title=""/>
          </v:shape>
          <o:OLEObject Type="Embed" ProgID="Visio.Drawing.11" ShapeID="_x0000_i1050" DrawAspect="Content" ObjectID="_1724665089" r:id="rId64"/>
        </w:object>
      </w:r>
    </w:p>
    <w:p w14:paraId="26D9391B" w14:textId="77777777" w:rsidR="00BB73FD" w:rsidRPr="00BB73FD" w:rsidRDefault="00BB73FD">
      <w:pPr>
        <w:jc w:val="left"/>
        <w:rPr>
          <w:szCs w:val="20"/>
        </w:rPr>
      </w:pPr>
      <w:r>
        <w:br w:type="page"/>
      </w:r>
    </w:p>
    <w:p w14:paraId="3F7D54E5" w14:textId="7D1196F5" w:rsidR="00D62C07" w:rsidRDefault="00D62C07" w:rsidP="00D62C07">
      <w:pPr>
        <w:pStyle w:val="Heading2"/>
      </w:pPr>
      <w:bookmarkStart w:id="141" w:name="_Toc114052284"/>
      <w:r>
        <w:lastRenderedPageBreak/>
        <w:t>P</w:t>
      </w:r>
      <w:r w:rsidR="005A6F26">
        <w:t>lan Cube Sync</w:t>
      </w:r>
      <w:bookmarkEnd w:id="141"/>
    </w:p>
    <w:p w14:paraId="462EA7FD" w14:textId="77777777" w:rsidR="00962735" w:rsidRDefault="00962735" w:rsidP="00962735">
      <w:pPr>
        <w:rPr>
          <w:rFonts w:cs="Arial"/>
        </w:rPr>
      </w:pPr>
      <w:r w:rsidRPr="00962735">
        <w:rPr>
          <w:rFonts w:cs="Arial"/>
          <w:b/>
        </w:rPr>
        <w:t>Mid-Tier</w:t>
      </w:r>
      <w:r>
        <w:rPr>
          <w:rFonts w:cs="Arial"/>
        </w:rPr>
        <w:t>: Primary and Secondary</w:t>
      </w:r>
    </w:p>
    <w:p w14:paraId="06EF63BD" w14:textId="77777777" w:rsidR="00962735" w:rsidRPr="00962735" w:rsidRDefault="00962735" w:rsidP="00962735"/>
    <w:p w14:paraId="28D2006F" w14:textId="77777777" w:rsidR="00853CF7" w:rsidRDefault="00853CF7" w:rsidP="00853CF7">
      <w:r w:rsidRPr="001916EE">
        <w:rPr>
          <w:b/>
        </w:rPr>
        <w:t>Purpose</w:t>
      </w:r>
      <w:r>
        <w:t>: Multithreads the execution of multiple Quartz Cube structure and data syncs.</w:t>
      </w:r>
      <w:r w:rsidR="003E10FE">
        <w:t xml:space="preserve">  Quartz Cubes are those that contain User Plan data only.</w:t>
      </w:r>
    </w:p>
    <w:p w14:paraId="1B6773B3" w14:textId="77777777" w:rsidR="00853CF7" w:rsidRDefault="00853CF7" w:rsidP="00853CF7"/>
    <w:p w14:paraId="6ACE578B" w14:textId="77777777" w:rsidR="00853CF7" w:rsidRPr="00631DAB" w:rsidRDefault="00853CF7" w:rsidP="00853CF7">
      <w:r w:rsidRPr="001916EE">
        <w:rPr>
          <w:b/>
        </w:rPr>
        <w:t>Usage</w:t>
      </w:r>
      <w:r w:rsidRPr="00631DAB">
        <w:t xml:space="preserve">: </w:t>
      </w:r>
      <w:proofErr w:type="spellStart"/>
      <w:r>
        <w:t>PlanCubeSync</w:t>
      </w:r>
      <w:proofErr w:type="spellEnd"/>
    </w:p>
    <w:p w14:paraId="09014E36" w14:textId="77777777" w:rsidR="00853CF7" w:rsidRDefault="00853CF7" w:rsidP="00853CF7"/>
    <w:p w14:paraId="12221183" w14:textId="77777777" w:rsidR="00853CF7" w:rsidRDefault="00853CF7" w:rsidP="00853CF7">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853CF7" w:rsidRPr="00DB31D1" w14:paraId="137976E6" w14:textId="77777777" w:rsidTr="00A22393">
        <w:trPr>
          <w:jc w:val="center"/>
        </w:trPr>
        <w:tc>
          <w:tcPr>
            <w:tcW w:w="0" w:type="auto"/>
            <w:shd w:val="clear" w:color="auto" w:fill="005596" w:themeFill="text2"/>
            <w:vAlign w:val="center"/>
          </w:tcPr>
          <w:p w14:paraId="4006824A" w14:textId="77777777" w:rsidR="00853CF7" w:rsidRPr="00DB31D1" w:rsidRDefault="00853CF7" w:rsidP="00A22393">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54C13775" w14:textId="77777777" w:rsidR="00853CF7" w:rsidRPr="00DB31D1" w:rsidRDefault="00853CF7" w:rsidP="00A22393">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853CF7" w:rsidRPr="00DB31D1" w14:paraId="7CA7A375" w14:textId="77777777" w:rsidTr="00A22393">
        <w:trPr>
          <w:jc w:val="center"/>
        </w:trPr>
        <w:tc>
          <w:tcPr>
            <w:tcW w:w="0" w:type="auto"/>
            <w:vAlign w:val="center"/>
          </w:tcPr>
          <w:p w14:paraId="35D2FE8B" w14:textId="77777777" w:rsidR="00853CF7" w:rsidRPr="00DB31D1" w:rsidRDefault="00853CF7" w:rsidP="00A22393">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7A7BDBAE" w14:textId="77777777" w:rsidR="00853CF7" w:rsidRPr="00DB31D1" w:rsidRDefault="00853CF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4636CC72" w14:textId="77777777" w:rsidR="00853CF7" w:rsidRDefault="00853CF7" w:rsidP="00853CF7"/>
    <w:p w14:paraId="3F4DFE84" w14:textId="77777777" w:rsidR="00853CF7" w:rsidRPr="0080426D" w:rsidRDefault="00853CF7" w:rsidP="00853CF7">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53CF7" w:rsidRPr="00631DAB" w14:paraId="2D63F967" w14:textId="77777777" w:rsidTr="00A22393">
        <w:trPr>
          <w:jc w:val="center"/>
        </w:trPr>
        <w:tc>
          <w:tcPr>
            <w:tcW w:w="0" w:type="auto"/>
            <w:shd w:val="clear" w:color="auto" w:fill="005596" w:themeFill="text2"/>
            <w:vAlign w:val="center"/>
          </w:tcPr>
          <w:p w14:paraId="2E29E446" w14:textId="77777777" w:rsidR="00853CF7" w:rsidRPr="00631DAB" w:rsidRDefault="00853CF7"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8270E80" w14:textId="77777777" w:rsidR="00853CF7" w:rsidRPr="00631DAB" w:rsidRDefault="00853CF7"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53CF7" w:rsidRPr="00631DAB" w14:paraId="2C945756" w14:textId="77777777" w:rsidTr="00A22393">
        <w:trPr>
          <w:jc w:val="center"/>
        </w:trPr>
        <w:tc>
          <w:tcPr>
            <w:tcW w:w="0" w:type="auto"/>
            <w:vAlign w:val="center"/>
          </w:tcPr>
          <w:p w14:paraId="6F63A108" w14:textId="77777777" w:rsidR="00853CF7" w:rsidRPr="00631DAB" w:rsidRDefault="00853CF7"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5C25AE16" w14:textId="77777777" w:rsidR="00853CF7" w:rsidRPr="00631DAB" w:rsidRDefault="00853CF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53CF7" w:rsidRPr="00631DAB" w14:paraId="037DA299" w14:textId="77777777" w:rsidTr="00A22393">
        <w:trPr>
          <w:jc w:val="center"/>
        </w:trPr>
        <w:tc>
          <w:tcPr>
            <w:tcW w:w="0" w:type="auto"/>
            <w:vAlign w:val="center"/>
          </w:tcPr>
          <w:p w14:paraId="51E753CF" w14:textId="77777777" w:rsidR="00853CF7" w:rsidRPr="00631DAB" w:rsidRDefault="00853CF7"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328716AC" w14:textId="77777777" w:rsidR="00853CF7" w:rsidRPr="00631DAB" w:rsidRDefault="00853CF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5D38075" w14:textId="77777777" w:rsidR="008657C0" w:rsidRDefault="008657C0" w:rsidP="008657C0">
      <w:pPr>
        <w:rPr>
          <w:b/>
        </w:rPr>
      </w:pPr>
    </w:p>
    <w:p w14:paraId="1DF3B6D0" w14:textId="77777777" w:rsidR="00853CF7" w:rsidRPr="00853CF7" w:rsidRDefault="008D147B" w:rsidP="00853CF7">
      <w:r>
        <w:rPr>
          <w:b/>
        </w:rPr>
        <w:t>Workflow:</w:t>
      </w:r>
    </w:p>
    <w:p w14:paraId="29B906C8" w14:textId="77777777" w:rsidR="000013E5" w:rsidRDefault="00C54B69" w:rsidP="00BB2F9B">
      <w:pPr>
        <w:jc w:val="center"/>
      </w:pPr>
      <w:r>
        <w:rPr>
          <w:noProof/>
        </w:rPr>
        <w:object w:dxaOrig="3019" w:dyaOrig="4584" w14:anchorId="7BB31507">
          <v:shape id="_x0000_i1051" type="#_x0000_t75" style="width:114.75pt;height:173.25pt" o:ole="">
            <v:imagedata r:id="rId65" o:title=""/>
          </v:shape>
          <o:OLEObject Type="Embed" ProgID="Visio.Drawing.11" ShapeID="_x0000_i1051" DrawAspect="Content" ObjectID="_1724665090" r:id="rId66"/>
        </w:object>
      </w:r>
    </w:p>
    <w:p w14:paraId="1C0A062D" w14:textId="77777777" w:rsidR="003470DF" w:rsidRPr="003470DF" w:rsidRDefault="003470DF" w:rsidP="00D62C07">
      <w:pPr>
        <w:pStyle w:val="Heading2"/>
        <w:rPr>
          <w:rFonts w:cs="Times New Roman"/>
          <w:b w:val="0"/>
          <w:bCs w:val="0"/>
          <w:iCs w:val="0"/>
          <w:color w:val="000000"/>
          <w:sz w:val="20"/>
          <w:szCs w:val="24"/>
        </w:rPr>
      </w:pPr>
    </w:p>
    <w:p w14:paraId="271B6183" w14:textId="34041799" w:rsidR="00D62C07" w:rsidRDefault="00D62C07" w:rsidP="00D62C07">
      <w:pPr>
        <w:pStyle w:val="Heading2"/>
      </w:pPr>
      <w:bookmarkStart w:id="142" w:name="_Toc114052285"/>
      <w:r>
        <w:t>Plan</w:t>
      </w:r>
      <w:r w:rsidR="005A6F26">
        <w:t xml:space="preserve"> </w:t>
      </w:r>
      <w:r>
        <w:t>Data</w:t>
      </w:r>
      <w:r w:rsidR="005A6F26">
        <w:t xml:space="preserve"> Update</w:t>
      </w:r>
      <w:bookmarkEnd w:id="142"/>
    </w:p>
    <w:p w14:paraId="6078B727" w14:textId="77777777" w:rsidR="00962735" w:rsidRDefault="00962735" w:rsidP="00962735">
      <w:pPr>
        <w:rPr>
          <w:rFonts w:cs="Arial"/>
        </w:rPr>
      </w:pPr>
      <w:r w:rsidRPr="00962735">
        <w:rPr>
          <w:rFonts w:cs="Arial"/>
          <w:b/>
        </w:rPr>
        <w:t>Mid-Tier</w:t>
      </w:r>
      <w:r>
        <w:rPr>
          <w:rFonts w:cs="Arial"/>
        </w:rPr>
        <w:t>: Primary only</w:t>
      </w:r>
    </w:p>
    <w:p w14:paraId="121747D6" w14:textId="77777777" w:rsidR="00962735" w:rsidRPr="00962735" w:rsidRDefault="00962735" w:rsidP="00962735"/>
    <w:p w14:paraId="222B891A" w14:textId="44026910" w:rsidR="00732A11" w:rsidRDefault="00732A11" w:rsidP="00732A11">
      <w:r w:rsidRPr="001916EE">
        <w:rPr>
          <w:b/>
        </w:rPr>
        <w:t>Purpose</w:t>
      </w:r>
      <w:r>
        <w:t xml:space="preserve">: Executes EKBF Commands to load fact data into Granite for a single User Plan FTF and then </w:t>
      </w:r>
      <w:r w:rsidR="00C57413">
        <w:t xml:space="preserve">optionally </w:t>
      </w:r>
      <w:r>
        <w:t>purges th</w:t>
      </w:r>
      <w:r w:rsidR="001408A0">
        <w:t>e contents of the staging table.  If there are errors in the processing of data, the staging table will not be purged.</w:t>
      </w:r>
    </w:p>
    <w:p w14:paraId="7B37724C" w14:textId="77777777" w:rsidR="00732A11" w:rsidRDefault="00732A11" w:rsidP="00732A11"/>
    <w:p w14:paraId="1928D53B" w14:textId="55461ED8" w:rsidR="00732A11" w:rsidRPr="00631DAB" w:rsidRDefault="00732A11" w:rsidP="00732A11">
      <w:r w:rsidRPr="001916EE">
        <w:rPr>
          <w:b/>
        </w:rPr>
        <w:t>Usage</w:t>
      </w:r>
      <w:r w:rsidRPr="00631DAB">
        <w:t xml:space="preserve">: </w:t>
      </w:r>
      <w:proofErr w:type="spellStart"/>
      <w:r>
        <w:t>PlanDataUpdate</w:t>
      </w:r>
      <w:proofErr w:type="spellEnd"/>
      <w:r>
        <w:t xml:space="preserve"> [FTF]</w:t>
      </w:r>
      <w:r w:rsidR="00C57413">
        <w:t xml:space="preserve"> [retain/truncate]</w:t>
      </w:r>
    </w:p>
    <w:p w14:paraId="4E890995" w14:textId="77777777" w:rsidR="00732A11" w:rsidRDefault="00732A11" w:rsidP="00732A11"/>
    <w:p w14:paraId="7A41681A" w14:textId="77777777" w:rsidR="00732A11" w:rsidRDefault="00732A11" w:rsidP="00732A11">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20"/>
        <w:gridCol w:w="8356"/>
      </w:tblGrid>
      <w:tr w:rsidR="00732A11" w:rsidRPr="00631DAB" w14:paraId="5F77ACE9" w14:textId="77777777" w:rsidTr="00A22393">
        <w:trPr>
          <w:jc w:val="center"/>
        </w:trPr>
        <w:tc>
          <w:tcPr>
            <w:tcW w:w="0" w:type="auto"/>
            <w:shd w:val="clear" w:color="auto" w:fill="005596" w:themeFill="text2"/>
            <w:vAlign w:val="center"/>
          </w:tcPr>
          <w:p w14:paraId="3A439885" w14:textId="77777777" w:rsidR="00732A11" w:rsidRPr="00631DAB" w:rsidRDefault="00732A11"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E3EEF85" w14:textId="77777777" w:rsidR="00732A11" w:rsidRPr="00631DAB" w:rsidRDefault="00732A11"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32A11" w:rsidRPr="00631DAB" w14:paraId="7458C36F" w14:textId="77777777" w:rsidTr="00A22393">
        <w:trPr>
          <w:jc w:val="center"/>
        </w:trPr>
        <w:tc>
          <w:tcPr>
            <w:tcW w:w="0" w:type="auto"/>
            <w:vAlign w:val="center"/>
          </w:tcPr>
          <w:p w14:paraId="0D31608E" w14:textId="77777777" w:rsidR="00732A11" w:rsidRPr="00B650A8" w:rsidRDefault="00732A11" w:rsidP="00A22393">
            <w:pPr>
              <w:jc w:val="left"/>
              <w:rPr>
                <w:rFonts w:asciiTheme="minorHAnsi" w:hAnsiTheme="minorHAnsi" w:cstheme="minorHAnsi"/>
                <w:sz w:val="16"/>
                <w:szCs w:val="16"/>
              </w:rPr>
            </w:pPr>
            <w:r>
              <w:rPr>
                <w:rFonts w:asciiTheme="minorHAnsi" w:hAnsiTheme="minorHAnsi" w:cstheme="minorHAnsi"/>
                <w:color w:val="auto"/>
                <w:sz w:val="16"/>
                <w:szCs w:val="16"/>
              </w:rPr>
              <w:t>FTF</w:t>
            </w:r>
          </w:p>
        </w:tc>
        <w:tc>
          <w:tcPr>
            <w:tcW w:w="0" w:type="auto"/>
            <w:vAlign w:val="center"/>
          </w:tcPr>
          <w:p w14:paraId="3A51EF5E" w14:textId="77777777" w:rsidR="00732A11" w:rsidRPr="00631DAB" w:rsidRDefault="00732A11"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Fact Table Family name</w:t>
            </w:r>
          </w:p>
        </w:tc>
      </w:tr>
      <w:tr w:rsidR="00C57413" w:rsidRPr="00631DAB" w14:paraId="415CAA06" w14:textId="77777777" w:rsidTr="00A22393">
        <w:trPr>
          <w:jc w:val="center"/>
        </w:trPr>
        <w:tc>
          <w:tcPr>
            <w:tcW w:w="0" w:type="auto"/>
            <w:vAlign w:val="center"/>
          </w:tcPr>
          <w:p w14:paraId="3ABBDDFF" w14:textId="674004E0" w:rsidR="00C57413" w:rsidRDefault="00C57413" w:rsidP="00C57413">
            <w:pPr>
              <w:jc w:val="left"/>
              <w:rPr>
                <w:rFonts w:asciiTheme="minorHAnsi" w:hAnsiTheme="minorHAnsi" w:cstheme="minorHAnsi"/>
                <w:color w:val="auto"/>
                <w:sz w:val="16"/>
                <w:szCs w:val="16"/>
              </w:rPr>
            </w:pPr>
            <w:r>
              <w:rPr>
                <w:rFonts w:asciiTheme="minorHAnsi" w:hAnsiTheme="minorHAnsi" w:cstheme="minorHAnsi"/>
                <w:color w:val="auto"/>
                <w:sz w:val="16"/>
                <w:szCs w:val="16"/>
              </w:rPr>
              <w:t>retain/truncate</w:t>
            </w:r>
          </w:p>
        </w:tc>
        <w:tc>
          <w:tcPr>
            <w:tcW w:w="0" w:type="auto"/>
            <w:vAlign w:val="center"/>
          </w:tcPr>
          <w:p w14:paraId="544049D1" w14:textId="6255951F" w:rsidR="00C57413" w:rsidRDefault="00C57413" w:rsidP="00C5741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Specifying ‘retain’ will disable the truncating of input source tables except in restart scenarios.  The default is ‘truncate’ which does not have to be specified.</w:t>
            </w:r>
          </w:p>
        </w:tc>
      </w:tr>
    </w:tbl>
    <w:p w14:paraId="0C4E74CF" w14:textId="77777777" w:rsidR="00732A11" w:rsidRDefault="00732A11" w:rsidP="00732A11"/>
    <w:p w14:paraId="38E3E9DD" w14:textId="77777777" w:rsidR="00732A11" w:rsidRPr="0080426D" w:rsidRDefault="00732A11" w:rsidP="00732A11">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1561"/>
      </w:tblGrid>
      <w:tr w:rsidR="00AE7513" w:rsidRPr="00631DAB" w14:paraId="3A15D6AB" w14:textId="77777777" w:rsidTr="000E26E7">
        <w:trPr>
          <w:jc w:val="center"/>
        </w:trPr>
        <w:tc>
          <w:tcPr>
            <w:tcW w:w="0" w:type="auto"/>
            <w:shd w:val="clear" w:color="auto" w:fill="005596" w:themeFill="text2"/>
            <w:vAlign w:val="center"/>
          </w:tcPr>
          <w:p w14:paraId="1A8F93C3" w14:textId="77777777" w:rsidR="00AE7513" w:rsidRPr="00631DAB" w:rsidRDefault="00AE7513"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1245677" w14:textId="77777777" w:rsidR="00AE7513" w:rsidRPr="00631DAB" w:rsidRDefault="00AE7513"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AE7513" w:rsidRPr="00631DAB" w14:paraId="7D854079" w14:textId="77777777" w:rsidTr="000E26E7">
        <w:trPr>
          <w:jc w:val="center"/>
        </w:trPr>
        <w:tc>
          <w:tcPr>
            <w:tcW w:w="0" w:type="auto"/>
            <w:vAlign w:val="center"/>
          </w:tcPr>
          <w:p w14:paraId="72D923E0" w14:textId="77777777" w:rsidR="00AE7513" w:rsidRPr="00631DAB" w:rsidRDefault="00AE7513"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F424CB4" w14:textId="77777777" w:rsidR="00AE7513" w:rsidRPr="00631DAB"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AE7513" w:rsidRPr="00631DAB" w14:paraId="7051C10A" w14:textId="77777777" w:rsidTr="000E26E7">
        <w:trPr>
          <w:jc w:val="center"/>
        </w:trPr>
        <w:tc>
          <w:tcPr>
            <w:tcW w:w="0" w:type="auto"/>
            <w:vAlign w:val="center"/>
          </w:tcPr>
          <w:p w14:paraId="7C074CCD" w14:textId="77777777" w:rsidR="00AE7513" w:rsidRPr="00631DAB" w:rsidRDefault="00AE7513" w:rsidP="000E26E7">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3F1A5593" w14:textId="77777777" w:rsidR="00AE7513" w:rsidRPr="00631DAB"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r w:rsidR="00AE7513" w:rsidRPr="00631DAB" w14:paraId="33E1334F" w14:textId="77777777" w:rsidTr="000E26E7">
        <w:trPr>
          <w:jc w:val="center"/>
        </w:trPr>
        <w:tc>
          <w:tcPr>
            <w:tcW w:w="0" w:type="auto"/>
            <w:vAlign w:val="center"/>
          </w:tcPr>
          <w:p w14:paraId="0B679845" w14:textId="77777777" w:rsidR="00AE7513" w:rsidRDefault="00AE7513" w:rsidP="000E26E7">
            <w:pPr>
              <w:jc w:val="center"/>
              <w:rPr>
                <w:rFonts w:asciiTheme="minorHAnsi" w:hAnsiTheme="minorHAnsi" w:cstheme="minorHAnsi"/>
                <w:color w:val="auto"/>
                <w:sz w:val="16"/>
                <w:szCs w:val="16"/>
              </w:rPr>
            </w:pPr>
            <w:r>
              <w:rPr>
                <w:rFonts w:asciiTheme="minorHAnsi" w:hAnsiTheme="minorHAnsi" w:cstheme="minorHAnsi"/>
                <w:color w:val="auto"/>
                <w:sz w:val="16"/>
                <w:szCs w:val="16"/>
              </w:rPr>
              <w:t>9999</w:t>
            </w:r>
          </w:p>
        </w:tc>
        <w:tc>
          <w:tcPr>
            <w:tcW w:w="0" w:type="auto"/>
            <w:vAlign w:val="center"/>
          </w:tcPr>
          <w:p w14:paraId="20493774" w14:textId="77777777" w:rsidR="00AE7513"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Errors in staged data</w:t>
            </w:r>
          </w:p>
        </w:tc>
      </w:tr>
    </w:tbl>
    <w:p w14:paraId="617A3331" w14:textId="77777777" w:rsidR="008657C0" w:rsidRDefault="008657C0" w:rsidP="008657C0">
      <w:pPr>
        <w:rPr>
          <w:b/>
        </w:rPr>
      </w:pPr>
    </w:p>
    <w:p w14:paraId="280AC24F" w14:textId="77777777" w:rsidR="00BC5E05" w:rsidRDefault="00BC5E05" w:rsidP="00373558">
      <w:pPr>
        <w:tabs>
          <w:tab w:val="left" w:pos="7875"/>
        </w:tabs>
        <w:rPr>
          <w:b/>
        </w:rPr>
      </w:pPr>
      <w:r>
        <w:rPr>
          <w:b/>
        </w:rPr>
        <w:t>Server Command Lines:</w:t>
      </w:r>
      <w:r w:rsidR="00373558">
        <w:rPr>
          <w:b/>
        </w:rPr>
        <w:tab/>
      </w:r>
    </w:p>
    <w:p w14:paraId="3FCD0C91" w14:textId="77777777" w:rsidR="00BC5E05" w:rsidRDefault="000D2C14" w:rsidP="00BC5E05">
      <w:pPr>
        <w:jc w:val="left"/>
      </w:pPr>
      <w:hyperlink w:anchor="_Foundation_Plan_Data" w:history="1">
        <w:proofErr w:type="spellStart"/>
        <w:proofErr w:type="gramStart"/>
        <w:r w:rsidR="00BC5E05" w:rsidRPr="008804F6">
          <w:rPr>
            <w:rStyle w:val="Hyperlink"/>
          </w:rPr>
          <w:t>pkbfdatupd</w:t>
        </w:r>
        <w:proofErr w:type="spellEnd"/>
        <w:proofErr w:type="gramEnd"/>
      </w:hyperlink>
      <w:r w:rsidR="00BC5E05">
        <w:t xml:space="preserve"> / </w:t>
      </w:r>
      <w:r w:rsidR="00BC5E05" w:rsidRPr="002E7D32">
        <w:rPr>
          <w:i/>
        </w:rPr>
        <w:t xml:space="preserve">[FTF] </w:t>
      </w:r>
      <w:proofErr w:type="spellStart"/>
      <w:r w:rsidR="00BC5E05" w:rsidRPr="00BC5E05">
        <w:t>dropindexgranite</w:t>
      </w:r>
      <w:proofErr w:type="spellEnd"/>
      <w:r w:rsidR="00BC5E05" w:rsidRPr="00BC5E05">
        <w:t>=y</w:t>
      </w:r>
    </w:p>
    <w:p w14:paraId="3867F589" w14:textId="77777777" w:rsidR="00BC5E05" w:rsidRPr="00BC5E05" w:rsidRDefault="000D2C14" w:rsidP="00BC5E05">
      <w:pPr>
        <w:jc w:val="left"/>
      </w:pPr>
      <w:hyperlink w:anchor="_Foundation_Data_Update" w:history="1">
        <w:proofErr w:type="spellStart"/>
        <w:proofErr w:type="gramStart"/>
        <w:r w:rsidR="00BC5E05" w:rsidRPr="008804F6">
          <w:rPr>
            <w:rStyle w:val="Hyperlink"/>
          </w:rPr>
          <w:t>pkbfdatupd</w:t>
        </w:r>
        <w:proofErr w:type="spellEnd"/>
        <w:proofErr w:type="gramEnd"/>
      </w:hyperlink>
      <w:r w:rsidR="00BC5E05" w:rsidRPr="00FE5B3F">
        <w:t xml:space="preserve"> / </w:t>
      </w:r>
      <w:r w:rsidR="00BC5E05" w:rsidRPr="002E7D32">
        <w:rPr>
          <w:i/>
        </w:rPr>
        <w:t>[FTF]</w:t>
      </w:r>
      <w:r w:rsidR="00BC5E05" w:rsidRPr="00FE5B3F">
        <w:t xml:space="preserve"> </w:t>
      </w:r>
      <w:proofErr w:type="spellStart"/>
      <w:r w:rsidR="00BC5E05" w:rsidRPr="00BC5E05">
        <w:t>dropindexgranite</w:t>
      </w:r>
      <w:proofErr w:type="spellEnd"/>
      <w:r w:rsidR="00BC5E05" w:rsidRPr="00BC5E05">
        <w:t>=y restart=y</w:t>
      </w:r>
    </w:p>
    <w:p w14:paraId="074360F7" w14:textId="77777777" w:rsidR="00BC5E05" w:rsidRDefault="00BC5E05" w:rsidP="00BC5E05">
      <w:pPr>
        <w:jc w:val="left"/>
      </w:pPr>
    </w:p>
    <w:p w14:paraId="3EEB8F30" w14:textId="77777777" w:rsidR="00BC5E05" w:rsidRDefault="000D2C14" w:rsidP="00BC5E05">
      <w:pPr>
        <w:jc w:val="left"/>
      </w:pPr>
      <w:hyperlink w:anchor="_Foundation_Data_Remove" w:history="1">
        <w:proofErr w:type="spellStart"/>
        <w:proofErr w:type="gramStart"/>
        <w:r w:rsidR="00BC5E05" w:rsidRPr="008804F6">
          <w:rPr>
            <w:rStyle w:val="Hyperlink"/>
          </w:rPr>
          <w:t>pkbfdatrm</w:t>
        </w:r>
        <w:proofErr w:type="spellEnd"/>
        <w:proofErr w:type="gramEnd"/>
      </w:hyperlink>
      <w:r w:rsidR="00BC5E05" w:rsidRPr="00FE5B3F">
        <w:t xml:space="preserve"> / type=</w:t>
      </w:r>
      <w:proofErr w:type="spellStart"/>
      <w:r w:rsidR="001C6587">
        <w:t>inputsources</w:t>
      </w:r>
      <w:proofErr w:type="spellEnd"/>
      <w:r w:rsidR="00BC5E05" w:rsidRPr="00FE5B3F">
        <w:t xml:space="preserve"> </w:t>
      </w:r>
      <w:proofErr w:type="spellStart"/>
      <w:r w:rsidR="00BC5E05" w:rsidRPr="00FE5B3F">
        <w:t>ftf</w:t>
      </w:r>
      <w:proofErr w:type="spellEnd"/>
      <w:r w:rsidR="00BC5E05" w:rsidRPr="00FE5B3F">
        <w:t>=</w:t>
      </w:r>
      <w:r w:rsidR="00BC5E05" w:rsidRPr="002E7D32">
        <w:rPr>
          <w:i/>
        </w:rPr>
        <w:t>[FTF]</w:t>
      </w:r>
      <w:r w:rsidR="00BC5E05" w:rsidRPr="00FE5B3F">
        <w:t xml:space="preserve"> analyze=n empty=y</w:t>
      </w:r>
    </w:p>
    <w:p w14:paraId="6DE10BC3" w14:textId="77777777" w:rsidR="00BC5E05" w:rsidRDefault="000D2C14" w:rsidP="00BC5E05">
      <w:pPr>
        <w:jc w:val="left"/>
      </w:pPr>
      <w:hyperlink w:anchor="_Foundation_Data_Remove" w:history="1">
        <w:proofErr w:type="spellStart"/>
        <w:proofErr w:type="gramStart"/>
        <w:r w:rsidR="00BC5E05" w:rsidRPr="008804F6">
          <w:rPr>
            <w:rStyle w:val="Hyperlink"/>
          </w:rPr>
          <w:t>pkbfdatrm</w:t>
        </w:r>
        <w:proofErr w:type="spellEnd"/>
        <w:proofErr w:type="gramEnd"/>
      </w:hyperlink>
      <w:r w:rsidR="00BC5E05" w:rsidRPr="00FE5B3F">
        <w:t xml:space="preserve"> / type=</w:t>
      </w:r>
      <w:proofErr w:type="spellStart"/>
      <w:r w:rsidR="001C6587">
        <w:t>inputsources</w:t>
      </w:r>
      <w:proofErr w:type="spellEnd"/>
      <w:r w:rsidR="00BC5E05" w:rsidRPr="00FE5B3F">
        <w:t xml:space="preserve"> </w:t>
      </w:r>
      <w:proofErr w:type="spellStart"/>
      <w:r w:rsidR="00BC5E05" w:rsidRPr="00FE5B3F">
        <w:t>ftf</w:t>
      </w:r>
      <w:proofErr w:type="spellEnd"/>
      <w:r w:rsidR="00BC5E05" w:rsidRPr="00FE5B3F">
        <w:t>=</w:t>
      </w:r>
      <w:r w:rsidR="00BC5E05" w:rsidRPr="002E7D32">
        <w:rPr>
          <w:i/>
        </w:rPr>
        <w:t xml:space="preserve">[FTF] </w:t>
      </w:r>
      <w:r w:rsidR="00BC5E05" w:rsidRPr="00FE5B3F">
        <w:t>analyze=n empty=y restart=s</w:t>
      </w:r>
    </w:p>
    <w:p w14:paraId="55552AA3" w14:textId="77777777" w:rsidR="003470DF" w:rsidRPr="003470DF" w:rsidRDefault="003470DF" w:rsidP="00732A11">
      <w:pPr>
        <w:rPr>
          <w:bCs/>
        </w:rPr>
      </w:pPr>
    </w:p>
    <w:p w14:paraId="5AB21216" w14:textId="76D49B42" w:rsidR="00732A11" w:rsidRPr="00732A11" w:rsidRDefault="008D147B" w:rsidP="00732A11">
      <w:r>
        <w:rPr>
          <w:b/>
        </w:rPr>
        <w:t>Workflow:</w:t>
      </w:r>
    </w:p>
    <w:p w14:paraId="7C6CCF4C" w14:textId="02FAFAF1" w:rsidR="00D62C07" w:rsidRDefault="003A2761" w:rsidP="00E150E3">
      <w:pPr>
        <w:pStyle w:val="JDAnormal"/>
        <w:jc w:val="center"/>
        <w:rPr>
          <w:rFonts w:ascii="Arial" w:hAnsi="Arial" w:cs="Arial"/>
          <w:sz w:val="20"/>
          <w:szCs w:val="20"/>
        </w:rPr>
      </w:pPr>
      <w:r>
        <w:rPr>
          <w:noProof/>
        </w:rPr>
        <w:object w:dxaOrig="10141" w:dyaOrig="15062" w14:anchorId="4D15CE26">
          <v:shape id="_x0000_i1052" type="#_x0000_t75" style="width:381.75pt;height:561.75pt" o:ole="">
            <v:imagedata r:id="rId67" o:title=""/>
          </v:shape>
          <o:OLEObject Type="Embed" ProgID="Visio.Drawing.11" ShapeID="_x0000_i1052" DrawAspect="Content" ObjectID="_1724665091" r:id="rId68"/>
        </w:object>
      </w:r>
    </w:p>
    <w:p w14:paraId="270AF63F" w14:textId="34894CC1" w:rsidR="00847F32" w:rsidRDefault="00847F32" w:rsidP="00847F32">
      <w:pPr>
        <w:pStyle w:val="Heading2"/>
      </w:pPr>
      <w:bookmarkStart w:id="143" w:name="_Quartz_Cube_Sync"/>
      <w:bookmarkStart w:id="144" w:name="_Toc114052286"/>
      <w:bookmarkEnd w:id="143"/>
      <w:r>
        <w:lastRenderedPageBreak/>
        <w:t>Process Member Data (</w:t>
      </w:r>
      <w:proofErr w:type="spellStart"/>
      <w:r>
        <w:t>Mulesoft</w:t>
      </w:r>
      <w:proofErr w:type="spellEnd"/>
      <w:r>
        <w:t>)</w:t>
      </w:r>
      <w:bookmarkEnd w:id="144"/>
    </w:p>
    <w:p w14:paraId="6A958AD4" w14:textId="77777777" w:rsidR="00847F32" w:rsidRDefault="00847F32" w:rsidP="00847F32">
      <w:pPr>
        <w:rPr>
          <w:rFonts w:cs="Arial"/>
        </w:rPr>
      </w:pPr>
      <w:r w:rsidRPr="00962735">
        <w:rPr>
          <w:rFonts w:cs="Arial"/>
          <w:b/>
        </w:rPr>
        <w:t>Mid-Tier</w:t>
      </w:r>
      <w:r>
        <w:rPr>
          <w:rFonts w:cs="Arial"/>
        </w:rPr>
        <w:t>: Primary</w:t>
      </w:r>
    </w:p>
    <w:p w14:paraId="05FBCCD9" w14:textId="77777777" w:rsidR="00847F32" w:rsidRPr="00962735" w:rsidRDefault="00847F32" w:rsidP="00847F32"/>
    <w:p w14:paraId="7C47D653" w14:textId="39BF2A94" w:rsidR="00847F32" w:rsidRDefault="00847F32" w:rsidP="00AC6E4F">
      <w:r w:rsidRPr="001916EE">
        <w:rPr>
          <w:b/>
        </w:rPr>
        <w:t>Purpose</w:t>
      </w:r>
      <w:r>
        <w:t xml:space="preserve">: </w:t>
      </w:r>
      <w:r w:rsidR="00AC6E4F">
        <w:t>Executes the Mule Requests to Process the AG Member Data Staging Tables and Staged Business Entity Relationships.</w:t>
      </w:r>
    </w:p>
    <w:p w14:paraId="75D138D1" w14:textId="77777777" w:rsidR="00AC6E4F" w:rsidRDefault="00AC6E4F" w:rsidP="00AC6E4F"/>
    <w:p w14:paraId="6AF63851" w14:textId="58FE04B9" w:rsidR="00847F32" w:rsidRPr="00631DAB" w:rsidRDefault="00847F32" w:rsidP="00847F32">
      <w:r w:rsidRPr="001916EE">
        <w:rPr>
          <w:b/>
        </w:rPr>
        <w:t>Usage</w:t>
      </w:r>
      <w:r w:rsidRPr="00631DAB">
        <w:t xml:space="preserve">: </w:t>
      </w:r>
      <w:proofErr w:type="spellStart"/>
      <w:r>
        <w:t>ProcessMe</w:t>
      </w:r>
      <w:r w:rsidR="00AC6E4F">
        <w:t>mber</w:t>
      </w:r>
      <w:r>
        <w:t>Data</w:t>
      </w:r>
      <w:proofErr w:type="spellEnd"/>
    </w:p>
    <w:p w14:paraId="02DB7989" w14:textId="77777777" w:rsidR="00847F32" w:rsidRDefault="00847F32" w:rsidP="00847F32"/>
    <w:p w14:paraId="38D224DB" w14:textId="77777777" w:rsidR="00847F32" w:rsidRDefault="00847F32" w:rsidP="00847F32">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847F32" w:rsidRPr="00631DAB" w14:paraId="6E093E4E" w14:textId="77777777" w:rsidTr="004D7915">
        <w:trPr>
          <w:jc w:val="center"/>
        </w:trPr>
        <w:tc>
          <w:tcPr>
            <w:tcW w:w="0" w:type="auto"/>
            <w:shd w:val="clear" w:color="auto" w:fill="005596" w:themeFill="text2"/>
            <w:vAlign w:val="center"/>
          </w:tcPr>
          <w:p w14:paraId="70DCC637" w14:textId="77777777" w:rsidR="00847F32" w:rsidRPr="00631DAB" w:rsidRDefault="00847F32" w:rsidP="004D791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0AD28F6" w14:textId="77777777" w:rsidR="00847F32" w:rsidRPr="00631DAB" w:rsidRDefault="00847F32"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47F32" w:rsidRPr="00631DAB" w14:paraId="22DDDD05" w14:textId="77777777" w:rsidTr="004D7915">
        <w:trPr>
          <w:jc w:val="center"/>
        </w:trPr>
        <w:tc>
          <w:tcPr>
            <w:tcW w:w="0" w:type="auto"/>
            <w:vAlign w:val="center"/>
          </w:tcPr>
          <w:p w14:paraId="73A8277A" w14:textId="77777777" w:rsidR="00847F32" w:rsidRPr="00B650A8" w:rsidRDefault="00847F32" w:rsidP="004D7915">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14FF57F4" w14:textId="77777777" w:rsidR="00847F32" w:rsidRPr="00631DAB" w:rsidRDefault="00847F32"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3474D731" w14:textId="77777777" w:rsidR="00847F32" w:rsidRDefault="00847F32" w:rsidP="00847F32"/>
    <w:p w14:paraId="01704C7E" w14:textId="77777777" w:rsidR="00847F32" w:rsidRPr="0080426D" w:rsidRDefault="00847F32" w:rsidP="00847F32">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47F32" w:rsidRPr="00631DAB" w14:paraId="6DD245DC" w14:textId="77777777" w:rsidTr="004D7915">
        <w:trPr>
          <w:jc w:val="center"/>
        </w:trPr>
        <w:tc>
          <w:tcPr>
            <w:tcW w:w="0" w:type="auto"/>
            <w:shd w:val="clear" w:color="auto" w:fill="005596" w:themeFill="text2"/>
            <w:vAlign w:val="center"/>
          </w:tcPr>
          <w:p w14:paraId="4C334182" w14:textId="77777777" w:rsidR="00847F32" w:rsidRPr="00631DAB" w:rsidRDefault="00847F32" w:rsidP="004D791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564F9DB" w14:textId="77777777" w:rsidR="00847F32" w:rsidRPr="00631DAB" w:rsidRDefault="00847F32"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47F32" w:rsidRPr="00631DAB" w14:paraId="11BBF2B8" w14:textId="77777777" w:rsidTr="004D7915">
        <w:trPr>
          <w:jc w:val="center"/>
        </w:trPr>
        <w:tc>
          <w:tcPr>
            <w:tcW w:w="0" w:type="auto"/>
            <w:vAlign w:val="center"/>
          </w:tcPr>
          <w:p w14:paraId="36CEFA11" w14:textId="77777777" w:rsidR="00847F32" w:rsidRPr="00631DAB" w:rsidRDefault="00847F32" w:rsidP="004D7915">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3D5C1C71" w14:textId="77777777" w:rsidR="00847F32" w:rsidRPr="00631DAB" w:rsidRDefault="00847F32"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47F32" w:rsidRPr="00631DAB" w14:paraId="2E720E2D" w14:textId="77777777" w:rsidTr="004D7915">
        <w:trPr>
          <w:jc w:val="center"/>
        </w:trPr>
        <w:tc>
          <w:tcPr>
            <w:tcW w:w="0" w:type="auto"/>
            <w:vAlign w:val="center"/>
          </w:tcPr>
          <w:p w14:paraId="725B443F" w14:textId="77777777" w:rsidR="00847F32" w:rsidRPr="00631DAB" w:rsidRDefault="00847F32" w:rsidP="004D7915">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32562910" w14:textId="77777777" w:rsidR="00847F32" w:rsidRPr="00631DAB" w:rsidRDefault="00847F32"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68969323" w14:textId="77777777" w:rsidR="00847F32" w:rsidRDefault="00847F32" w:rsidP="00847F32">
      <w:pPr>
        <w:rPr>
          <w:b/>
        </w:rPr>
      </w:pPr>
    </w:p>
    <w:p w14:paraId="739787CB" w14:textId="08929F70" w:rsidR="00847F32" w:rsidRDefault="00847F32" w:rsidP="00847F32">
      <w:pPr>
        <w:rPr>
          <w:b/>
        </w:rPr>
      </w:pPr>
      <w:r>
        <w:rPr>
          <w:b/>
        </w:rPr>
        <w:t>Send REST Request Command Line</w:t>
      </w:r>
      <w:r w:rsidR="00CD083C">
        <w:rPr>
          <w:b/>
        </w:rPr>
        <w:t>s</w:t>
      </w:r>
      <w:r>
        <w:rPr>
          <w:b/>
        </w:rPr>
        <w:t>:</w:t>
      </w:r>
    </w:p>
    <w:p w14:paraId="111439CD" w14:textId="4563E5DA" w:rsidR="005E7BA6" w:rsidRDefault="000D2C14" w:rsidP="005E7BA6">
      <w:pPr>
        <w:rPr>
          <w:szCs w:val="20"/>
        </w:rPr>
      </w:pPr>
      <w:hyperlink w:anchor="_Send_REST_Request" w:history="1">
        <w:proofErr w:type="spellStart"/>
        <w:r w:rsidR="00847F32" w:rsidRPr="000115D5">
          <w:rPr>
            <w:rStyle w:val="Hyperlink"/>
          </w:rPr>
          <w:t>SendRESTRequest</w:t>
        </w:r>
        <w:proofErr w:type="spellEnd"/>
      </w:hyperlink>
      <w:r w:rsidR="00847F32">
        <w:t xml:space="preserve"> </w:t>
      </w:r>
      <w:r w:rsidR="005E7BA6" w:rsidRPr="001B6677">
        <w:rPr>
          <w:szCs w:val="20"/>
        </w:rPr>
        <w:t>POST %PROCESSMEMBERDATAURL%</w:t>
      </w:r>
      <w:r w:rsidR="006E43C8" w:rsidRPr="006E43C8">
        <w:rPr>
          <w:szCs w:val="20"/>
        </w:rPr>
        <w:t xml:space="preserve"> </w:t>
      </w:r>
      <w:r w:rsidR="006E43C8">
        <w:rPr>
          <w:szCs w:val="20"/>
        </w:rPr>
        <w:t>timeout=%RESTTIMEOUT%</w:t>
      </w:r>
    </w:p>
    <w:p w14:paraId="5B76C3AB" w14:textId="50DB5FB4" w:rsidR="00847F32" w:rsidRDefault="000D2C14" w:rsidP="00847F32">
      <w:pPr>
        <w:rPr>
          <w:szCs w:val="20"/>
        </w:rPr>
      </w:pPr>
      <w:hyperlink w:anchor="_Send_REST_Request" w:history="1">
        <w:proofErr w:type="spellStart"/>
        <w:r w:rsidR="005E7BA6" w:rsidRPr="000115D5">
          <w:rPr>
            <w:rStyle w:val="Hyperlink"/>
          </w:rPr>
          <w:t>SendRESTRequest</w:t>
        </w:r>
        <w:proofErr w:type="spellEnd"/>
      </w:hyperlink>
      <w:r w:rsidR="005E7BA6">
        <w:t xml:space="preserve"> </w:t>
      </w:r>
      <w:r w:rsidR="0006105B" w:rsidRPr="00B71898">
        <w:rPr>
          <w:szCs w:val="20"/>
        </w:rPr>
        <w:t>POST %PROCESSBERELDATAURL%</w:t>
      </w:r>
      <w:r w:rsidR="006E43C8" w:rsidRPr="006E43C8">
        <w:rPr>
          <w:szCs w:val="20"/>
        </w:rPr>
        <w:t xml:space="preserve"> </w:t>
      </w:r>
      <w:r w:rsidR="006E43C8">
        <w:rPr>
          <w:szCs w:val="20"/>
        </w:rPr>
        <w:t>timeout=%RESTTIMEOUT%</w:t>
      </w:r>
    </w:p>
    <w:p w14:paraId="18989F87" w14:textId="322CB39E" w:rsidR="00681580" w:rsidRDefault="00681580" w:rsidP="00847F32">
      <w:pPr>
        <w:rPr>
          <w:szCs w:val="20"/>
        </w:rPr>
      </w:pPr>
    </w:p>
    <w:p w14:paraId="24B460F4" w14:textId="77777777" w:rsidR="00681580" w:rsidRPr="00853CF7" w:rsidRDefault="00681580" w:rsidP="00681580">
      <w:r>
        <w:rPr>
          <w:b/>
        </w:rPr>
        <w:t>Workflow:</w:t>
      </w:r>
    </w:p>
    <w:p w14:paraId="36F82D7C" w14:textId="2507FEF8" w:rsidR="00681580" w:rsidRDefault="00702E0D" w:rsidP="00681580">
      <w:pPr>
        <w:jc w:val="center"/>
      </w:pPr>
      <w:r>
        <w:rPr>
          <w:noProof/>
        </w:rPr>
        <w:object w:dxaOrig="2221" w:dyaOrig="4606" w14:anchorId="5B153355">
          <v:shape id="_x0000_i1053" type="#_x0000_t75" style="width:86.25pt;height:172.5pt" o:ole="">
            <v:imagedata r:id="rId69" o:title=""/>
          </v:shape>
          <o:OLEObject Type="Embed" ProgID="Visio.Drawing.11" ShapeID="_x0000_i1053" DrawAspect="Content" ObjectID="_1724665092" r:id="rId70"/>
        </w:object>
      </w:r>
    </w:p>
    <w:p w14:paraId="5641F52B" w14:textId="77777777" w:rsidR="00681580" w:rsidRPr="00681580" w:rsidRDefault="00681580">
      <w:pPr>
        <w:jc w:val="left"/>
        <w:rPr>
          <w:szCs w:val="20"/>
        </w:rPr>
      </w:pPr>
      <w:r>
        <w:br w:type="page"/>
      </w:r>
    </w:p>
    <w:p w14:paraId="76C3F63B" w14:textId="1B8EF461" w:rsidR="002C2C7D" w:rsidRDefault="002C2C7D" w:rsidP="002C2C7D">
      <w:pPr>
        <w:pStyle w:val="Heading2"/>
      </w:pPr>
      <w:bookmarkStart w:id="145" w:name="_Toc114052287"/>
      <w:r>
        <w:lastRenderedPageBreak/>
        <w:t>Process Meta Data (</w:t>
      </w:r>
      <w:proofErr w:type="spellStart"/>
      <w:r>
        <w:t>Mulesoft</w:t>
      </w:r>
      <w:proofErr w:type="spellEnd"/>
      <w:r>
        <w:t>)</w:t>
      </w:r>
      <w:bookmarkEnd w:id="145"/>
    </w:p>
    <w:p w14:paraId="56CA3290" w14:textId="77777777" w:rsidR="002C2C7D" w:rsidRDefault="002C2C7D" w:rsidP="002C2C7D">
      <w:pPr>
        <w:rPr>
          <w:rFonts w:cs="Arial"/>
        </w:rPr>
      </w:pPr>
      <w:r w:rsidRPr="00962735">
        <w:rPr>
          <w:rFonts w:cs="Arial"/>
          <w:b/>
        </w:rPr>
        <w:t>Mid-Tier</w:t>
      </w:r>
      <w:r>
        <w:rPr>
          <w:rFonts w:cs="Arial"/>
        </w:rPr>
        <w:t>: Primary</w:t>
      </w:r>
    </w:p>
    <w:p w14:paraId="2602A557" w14:textId="77777777" w:rsidR="002C2C7D" w:rsidRPr="00962735" w:rsidRDefault="002C2C7D" w:rsidP="002C2C7D"/>
    <w:p w14:paraId="4E8DCB14" w14:textId="28BDD1A3" w:rsidR="002C2C7D" w:rsidRDefault="002C2C7D" w:rsidP="002C2C7D">
      <w:r w:rsidRPr="001916EE">
        <w:rPr>
          <w:b/>
        </w:rPr>
        <w:t>Purpose</w:t>
      </w:r>
      <w:r>
        <w:t xml:space="preserve">: </w:t>
      </w:r>
      <w:r w:rsidR="00BD6364" w:rsidRPr="00BD6364">
        <w:t>Executes the Mule Request to Process the EXT Meta Data Staging Tables</w:t>
      </w:r>
      <w:r w:rsidR="00BD6364">
        <w:t>.</w:t>
      </w:r>
    </w:p>
    <w:p w14:paraId="30B49B41" w14:textId="77777777" w:rsidR="002C2C7D" w:rsidRDefault="002C2C7D" w:rsidP="002C2C7D"/>
    <w:p w14:paraId="1BB4D00D" w14:textId="6D07E5B8" w:rsidR="002C2C7D" w:rsidRPr="00631DAB" w:rsidRDefault="002C2C7D" w:rsidP="002C2C7D">
      <w:r w:rsidRPr="001916EE">
        <w:rPr>
          <w:b/>
        </w:rPr>
        <w:t>Usage</w:t>
      </w:r>
      <w:r w:rsidRPr="00631DAB">
        <w:t xml:space="preserve">: </w:t>
      </w:r>
      <w:proofErr w:type="spellStart"/>
      <w:r>
        <w:t>ProcessMetaData</w:t>
      </w:r>
      <w:proofErr w:type="spellEnd"/>
    </w:p>
    <w:p w14:paraId="029E487C" w14:textId="77777777" w:rsidR="002C2C7D" w:rsidRDefault="002C2C7D" w:rsidP="002C2C7D"/>
    <w:p w14:paraId="0D4F74A6" w14:textId="77777777" w:rsidR="002C2C7D" w:rsidRDefault="002C2C7D" w:rsidP="002C2C7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2C2C7D" w:rsidRPr="00631DAB" w14:paraId="67EC75A7" w14:textId="77777777" w:rsidTr="004D7915">
        <w:trPr>
          <w:jc w:val="center"/>
        </w:trPr>
        <w:tc>
          <w:tcPr>
            <w:tcW w:w="0" w:type="auto"/>
            <w:shd w:val="clear" w:color="auto" w:fill="005596" w:themeFill="text2"/>
            <w:vAlign w:val="center"/>
          </w:tcPr>
          <w:p w14:paraId="3C3AAF3E" w14:textId="77777777" w:rsidR="002C2C7D" w:rsidRPr="00631DAB" w:rsidRDefault="002C2C7D" w:rsidP="004D791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261AB11" w14:textId="77777777" w:rsidR="002C2C7D" w:rsidRPr="00631DAB" w:rsidRDefault="002C2C7D"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2C2C7D" w:rsidRPr="00631DAB" w14:paraId="53E6BB1C" w14:textId="77777777" w:rsidTr="004D7915">
        <w:trPr>
          <w:jc w:val="center"/>
        </w:trPr>
        <w:tc>
          <w:tcPr>
            <w:tcW w:w="0" w:type="auto"/>
            <w:vAlign w:val="center"/>
          </w:tcPr>
          <w:p w14:paraId="756A76A2" w14:textId="77777777" w:rsidR="002C2C7D" w:rsidRPr="00B650A8" w:rsidRDefault="002C2C7D" w:rsidP="004D7915">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1056256F" w14:textId="77777777" w:rsidR="002C2C7D" w:rsidRPr="00631DAB" w:rsidRDefault="002C2C7D"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5A50C51" w14:textId="77777777" w:rsidR="002C2C7D" w:rsidRDefault="002C2C7D" w:rsidP="002C2C7D"/>
    <w:p w14:paraId="37D675E3" w14:textId="77777777" w:rsidR="002C2C7D" w:rsidRPr="0080426D" w:rsidRDefault="002C2C7D" w:rsidP="002C2C7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2C2C7D" w:rsidRPr="00631DAB" w14:paraId="1205C763" w14:textId="77777777" w:rsidTr="004D7915">
        <w:trPr>
          <w:jc w:val="center"/>
        </w:trPr>
        <w:tc>
          <w:tcPr>
            <w:tcW w:w="0" w:type="auto"/>
            <w:shd w:val="clear" w:color="auto" w:fill="005596" w:themeFill="text2"/>
            <w:vAlign w:val="center"/>
          </w:tcPr>
          <w:p w14:paraId="397565F9" w14:textId="77777777" w:rsidR="002C2C7D" w:rsidRPr="00631DAB" w:rsidRDefault="002C2C7D" w:rsidP="004D791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7D5D97F" w14:textId="77777777" w:rsidR="002C2C7D" w:rsidRPr="00631DAB" w:rsidRDefault="002C2C7D"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2C2C7D" w:rsidRPr="00631DAB" w14:paraId="0193BAE5" w14:textId="77777777" w:rsidTr="004D7915">
        <w:trPr>
          <w:jc w:val="center"/>
        </w:trPr>
        <w:tc>
          <w:tcPr>
            <w:tcW w:w="0" w:type="auto"/>
            <w:vAlign w:val="center"/>
          </w:tcPr>
          <w:p w14:paraId="02BEEA2D" w14:textId="77777777" w:rsidR="002C2C7D" w:rsidRPr="00631DAB" w:rsidRDefault="002C2C7D" w:rsidP="004D7915">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712A5F37" w14:textId="77777777" w:rsidR="002C2C7D" w:rsidRPr="00631DAB" w:rsidRDefault="002C2C7D"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2C2C7D" w:rsidRPr="00631DAB" w14:paraId="6420706B" w14:textId="77777777" w:rsidTr="004D7915">
        <w:trPr>
          <w:jc w:val="center"/>
        </w:trPr>
        <w:tc>
          <w:tcPr>
            <w:tcW w:w="0" w:type="auto"/>
            <w:vAlign w:val="center"/>
          </w:tcPr>
          <w:p w14:paraId="1B759B9D" w14:textId="77777777" w:rsidR="002C2C7D" w:rsidRPr="00631DAB" w:rsidRDefault="002C2C7D" w:rsidP="004D7915">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09DFA743" w14:textId="77777777" w:rsidR="002C2C7D" w:rsidRPr="00631DAB" w:rsidRDefault="002C2C7D"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4B85AE78" w14:textId="77777777" w:rsidR="002C2C7D" w:rsidRDefault="002C2C7D" w:rsidP="002C2C7D">
      <w:pPr>
        <w:rPr>
          <w:b/>
        </w:rPr>
      </w:pPr>
    </w:p>
    <w:p w14:paraId="628321D6" w14:textId="77777777" w:rsidR="002C2C7D" w:rsidRDefault="002C2C7D" w:rsidP="002C2C7D">
      <w:pPr>
        <w:rPr>
          <w:b/>
        </w:rPr>
      </w:pPr>
      <w:r>
        <w:rPr>
          <w:b/>
        </w:rPr>
        <w:t>Send REST Request Command Line:</w:t>
      </w:r>
    </w:p>
    <w:p w14:paraId="1E49D966" w14:textId="380A0B5F" w:rsidR="002C2C7D" w:rsidRDefault="000D2C14" w:rsidP="002C2C7D">
      <w:pPr>
        <w:rPr>
          <w:szCs w:val="20"/>
        </w:rPr>
      </w:pPr>
      <w:hyperlink w:anchor="_Send_REST_Request" w:history="1">
        <w:proofErr w:type="spellStart"/>
        <w:r w:rsidR="002C2C7D" w:rsidRPr="000115D5">
          <w:rPr>
            <w:rStyle w:val="Hyperlink"/>
          </w:rPr>
          <w:t>SendRESTRequest</w:t>
        </w:r>
        <w:proofErr w:type="spellEnd"/>
      </w:hyperlink>
      <w:r w:rsidR="002C2C7D">
        <w:t xml:space="preserve"> </w:t>
      </w:r>
      <w:r w:rsidR="00BD6364" w:rsidRPr="001B6677">
        <w:rPr>
          <w:szCs w:val="20"/>
        </w:rPr>
        <w:t>POST %PROCESSMETADATAURL%</w:t>
      </w:r>
      <w:r w:rsidR="00237011" w:rsidRPr="00237011">
        <w:rPr>
          <w:szCs w:val="20"/>
        </w:rPr>
        <w:t xml:space="preserve"> </w:t>
      </w:r>
      <w:r w:rsidR="00237011">
        <w:rPr>
          <w:szCs w:val="20"/>
        </w:rPr>
        <w:t>timeout=%RESTTIMEOUT%</w:t>
      </w:r>
    </w:p>
    <w:p w14:paraId="1216C2C4" w14:textId="0E3A8989" w:rsidR="00681580" w:rsidRDefault="00681580" w:rsidP="002C2C7D">
      <w:pPr>
        <w:rPr>
          <w:szCs w:val="20"/>
        </w:rPr>
      </w:pPr>
    </w:p>
    <w:p w14:paraId="6C1EC28E" w14:textId="77777777" w:rsidR="00681580" w:rsidRPr="00853CF7" w:rsidRDefault="00681580" w:rsidP="00681580">
      <w:r>
        <w:rPr>
          <w:b/>
        </w:rPr>
        <w:t>Workflow:</w:t>
      </w:r>
    </w:p>
    <w:p w14:paraId="731AB533" w14:textId="1A3BD9CC" w:rsidR="00681580" w:rsidRDefault="005C442C" w:rsidP="00681580">
      <w:pPr>
        <w:jc w:val="center"/>
      </w:pPr>
      <w:r>
        <w:rPr>
          <w:noProof/>
        </w:rPr>
        <w:object w:dxaOrig="2221" w:dyaOrig="4606" w14:anchorId="5824E396">
          <v:shape id="_x0000_i1054" type="#_x0000_t75" style="width:86.25pt;height:172.5pt" o:ole="">
            <v:imagedata r:id="rId31" o:title=""/>
          </v:shape>
          <o:OLEObject Type="Embed" ProgID="Visio.Drawing.11" ShapeID="_x0000_i1054" DrawAspect="Content" ObjectID="_1724665093" r:id="rId71"/>
        </w:object>
      </w:r>
    </w:p>
    <w:p w14:paraId="7A5077D6" w14:textId="77777777" w:rsidR="00DF65A0" w:rsidRPr="00F256D6" w:rsidRDefault="00DF65A0">
      <w:pPr>
        <w:jc w:val="left"/>
        <w:rPr>
          <w:szCs w:val="20"/>
        </w:rPr>
      </w:pPr>
      <w:r>
        <w:br w:type="page"/>
      </w:r>
    </w:p>
    <w:p w14:paraId="7F7367BC" w14:textId="53F50869" w:rsidR="00D62C07" w:rsidRDefault="00D62C07" w:rsidP="00D62C07">
      <w:pPr>
        <w:pStyle w:val="Heading2"/>
      </w:pPr>
      <w:bookmarkStart w:id="146" w:name="_Toc114052288"/>
      <w:r>
        <w:lastRenderedPageBreak/>
        <w:t>Q</w:t>
      </w:r>
      <w:r w:rsidR="005A6F26">
        <w:t>uartz Cube Sync</w:t>
      </w:r>
      <w:bookmarkEnd w:id="146"/>
    </w:p>
    <w:p w14:paraId="095F993A" w14:textId="77777777" w:rsidR="00962735" w:rsidRDefault="00962735" w:rsidP="00962735">
      <w:pPr>
        <w:rPr>
          <w:rFonts w:cs="Arial"/>
        </w:rPr>
      </w:pPr>
      <w:r w:rsidRPr="00962735">
        <w:rPr>
          <w:rFonts w:cs="Arial"/>
          <w:b/>
        </w:rPr>
        <w:t>Mid-Tier</w:t>
      </w:r>
      <w:r>
        <w:rPr>
          <w:rFonts w:cs="Arial"/>
        </w:rPr>
        <w:t>: Primary and Secondary</w:t>
      </w:r>
    </w:p>
    <w:p w14:paraId="3385F859" w14:textId="77777777" w:rsidR="00962735" w:rsidRPr="00962735" w:rsidRDefault="00962735" w:rsidP="00962735"/>
    <w:p w14:paraId="3595439A" w14:textId="77777777" w:rsidR="00F714BF" w:rsidRDefault="00F714BF" w:rsidP="00F714BF">
      <w:r w:rsidRPr="001916EE">
        <w:rPr>
          <w:b/>
        </w:rPr>
        <w:t>Purpose</w:t>
      </w:r>
      <w:r>
        <w:t>: Multithreads the execution of multiple Quartz Cube structure and data syncs.  This script includes both Actuals and User Plan Quartz Cubes.</w:t>
      </w:r>
    </w:p>
    <w:p w14:paraId="3A4F398C" w14:textId="77777777" w:rsidR="00F714BF" w:rsidRDefault="00F714BF" w:rsidP="00F714BF"/>
    <w:p w14:paraId="0C5F7818" w14:textId="77777777" w:rsidR="00F714BF" w:rsidRPr="00631DAB" w:rsidRDefault="00F714BF" w:rsidP="00F714BF">
      <w:r w:rsidRPr="001916EE">
        <w:rPr>
          <w:b/>
        </w:rPr>
        <w:t>Usage</w:t>
      </w:r>
      <w:r w:rsidRPr="00631DAB">
        <w:t xml:space="preserve">: </w:t>
      </w:r>
      <w:proofErr w:type="spellStart"/>
      <w:r w:rsidR="00A63F03">
        <w:t>QuartzCubeSync</w:t>
      </w:r>
      <w:proofErr w:type="spellEnd"/>
    </w:p>
    <w:p w14:paraId="458EE817" w14:textId="77777777" w:rsidR="00F714BF" w:rsidRDefault="00F714BF" w:rsidP="00F714BF"/>
    <w:p w14:paraId="166A9D1D" w14:textId="77777777" w:rsidR="00F714BF" w:rsidRDefault="00F714BF" w:rsidP="00F714B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F714BF" w:rsidRPr="00631DAB" w14:paraId="0FB878B6" w14:textId="77777777" w:rsidTr="00A22393">
        <w:trPr>
          <w:jc w:val="center"/>
        </w:trPr>
        <w:tc>
          <w:tcPr>
            <w:tcW w:w="0" w:type="auto"/>
            <w:shd w:val="clear" w:color="auto" w:fill="005596" w:themeFill="text2"/>
            <w:vAlign w:val="center"/>
          </w:tcPr>
          <w:p w14:paraId="131A2473" w14:textId="77777777" w:rsidR="00F714BF" w:rsidRPr="00631DAB" w:rsidRDefault="00F714BF"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CF50B1E" w14:textId="77777777" w:rsidR="00F714BF" w:rsidRPr="00631DAB" w:rsidRDefault="00F714B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714BF" w:rsidRPr="00631DAB" w14:paraId="6F89DD66" w14:textId="77777777" w:rsidTr="00A22393">
        <w:trPr>
          <w:jc w:val="center"/>
        </w:trPr>
        <w:tc>
          <w:tcPr>
            <w:tcW w:w="0" w:type="auto"/>
            <w:vAlign w:val="center"/>
          </w:tcPr>
          <w:p w14:paraId="32FB8681" w14:textId="77777777" w:rsidR="00F714BF" w:rsidRPr="00B650A8" w:rsidRDefault="00A63F03"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7663D907" w14:textId="77777777" w:rsidR="00F714BF" w:rsidRPr="00631DAB" w:rsidRDefault="00A63F03"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6FF75A3" w14:textId="77777777" w:rsidR="00F714BF" w:rsidRDefault="00F714BF" w:rsidP="00F714BF"/>
    <w:p w14:paraId="6150B120" w14:textId="77777777" w:rsidR="00F714BF" w:rsidRPr="0080426D" w:rsidRDefault="00F714BF" w:rsidP="00F714B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F714BF" w:rsidRPr="00631DAB" w14:paraId="735E35E6" w14:textId="77777777" w:rsidTr="00A22393">
        <w:trPr>
          <w:jc w:val="center"/>
        </w:trPr>
        <w:tc>
          <w:tcPr>
            <w:tcW w:w="0" w:type="auto"/>
            <w:shd w:val="clear" w:color="auto" w:fill="005596" w:themeFill="text2"/>
            <w:vAlign w:val="center"/>
          </w:tcPr>
          <w:p w14:paraId="6FA7FA54" w14:textId="77777777" w:rsidR="00F714BF" w:rsidRPr="00631DAB" w:rsidRDefault="00F714BF"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A3B6353" w14:textId="77777777" w:rsidR="00F714BF" w:rsidRPr="00631DAB" w:rsidRDefault="00F714B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714BF" w:rsidRPr="00631DAB" w14:paraId="4B0C524B" w14:textId="77777777" w:rsidTr="00A22393">
        <w:trPr>
          <w:jc w:val="center"/>
        </w:trPr>
        <w:tc>
          <w:tcPr>
            <w:tcW w:w="0" w:type="auto"/>
            <w:vAlign w:val="center"/>
          </w:tcPr>
          <w:p w14:paraId="0046B517" w14:textId="77777777" w:rsidR="00F714BF" w:rsidRPr="00631DAB" w:rsidRDefault="00F714BF"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339DE2A3" w14:textId="77777777" w:rsidR="00F714BF" w:rsidRPr="00631DAB" w:rsidRDefault="00F714B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F714BF" w:rsidRPr="00631DAB" w14:paraId="4ADDC3F0" w14:textId="77777777" w:rsidTr="00A22393">
        <w:trPr>
          <w:jc w:val="center"/>
        </w:trPr>
        <w:tc>
          <w:tcPr>
            <w:tcW w:w="0" w:type="auto"/>
            <w:vAlign w:val="center"/>
          </w:tcPr>
          <w:p w14:paraId="32BDEF9F" w14:textId="77777777" w:rsidR="00F714BF" w:rsidRPr="00631DAB" w:rsidRDefault="00F714BF"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3B9E8193" w14:textId="77777777" w:rsidR="00F714BF" w:rsidRPr="00631DAB" w:rsidRDefault="00F714B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38B2985E" w14:textId="77777777" w:rsidR="008657C0" w:rsidRDefault="008657C0" w:rsidP="008657C0">
      <w:pPr>
        <w:rPr>
          <w:b/>
        </w:rPr>
      </w:pPr>
    </w:p>
    <w:p w14:paraId="368C213F" w14:textId="77777777" w:rsidR="00F714BF" w:rsidRPr="00F714BF" w:rsidRDefault="008D147B" w:rsidP="00F714BF">
      <w:r>
        <w:rPr>
          <w:b/>
        </w:rPr>
        <w:t>Workflow:</w:t>
      </w:r>
    </w:p>
    <w:p w14:paraId="38E43239" w14:textId="77777777" w:rsidR="00713C2B" w:rsidRDefault="00C54B69" w:rsidP="00BB2F9B">
      <w:pPr>
        <w:jc w:val="center"/>
      </w:pPr>
      <w:r>
        <w:rPr>
          <w:noProof/>
        </w:rPr>
        <w:object w:dxaOrig="3019" w:dyaOrig="4584" w14:anchorId="29689768">
          <v:shape id="_x0000_i1055" type="#_x0000_t75" style="width:114.75pt;height:173.25pt" o:ole="">
            <v:imagedata r:id="rId72" o:title=""/>
          </v:shape>
          <o:OLEObject Type="Embed" ProgID="Visio.Drawing.11" ShapeID="_x0000_i1055" DrawAspect="Content" ObjectID="_1724665094" r:id="rId73"/>
        </w:object>
      </w:r>
    </w:p>
    <w:p w14:paraId="2567815C" w14:textId="77777777" w:rsidR="00713C2B" w:rsidRDefault="00713C2B" w:rsidP="00BB2F9B">
      <w:r>
        <w:br w:type="page"/>
      </w:r>
    </w:p>
    <w:p w14:paraId="4DFDC472" w14:textId="172B6772" w:rsidR="001A655A" w:rsidRDefault="001A655A" w:rsidP="001A655A">
      <w:pPr>
        <w:pStyle w:val="Heading2"/>
      </w:pPr>
      <w:bookmarkStart w:id="147" w:name="_Rebuild_Contexts"/>
      <w:bookmarkStart w:id="148" w:name="_Toc114052289"/>
      <w:bookmarkEnd w:id="147"/>
      <w:r>
        <w:lastRenderedPageBreak/>
        <w:t>Quartz Purge Aged Data</w:t>
      </w:r>
      <w:bookmarkEnd w:id="148"/>
    </w:p>
    <w:p w14:paraId="1B662DE5" w14:textId="77777777" w:rsidR="001A655A" w:rsidRDefault="001A655A" w:rsidP="001A655A">
      <w:pPr>
        <w:rPr>
          <w:rFonts w:cs="Arial"/>
        </w:rPr>
      </w:pPr>
      <w:r w:rsidRPr="00962735">
        <w:rPr>
          <w:rFonts w:cs="Arial"/>
          <w:b/>
        </w:rPr>
        <w:t>Mid-Tier</w:t>
      </w:r>
      <w:r>
        <w:rPr>
          <w:rFonts w:cs="Arial"/>
        </w:rPr>
        <w:t>: Primary and Secondary</w:t>
      </w:r>
    </w:p>
    <w:p w14:paraId="39FB73EC" w14:textId="77777777" w:rsidR="001A655A" w:rsidRPr="00962735" w:rsidRDefault="001A655A" w:rsidP="001A655A"/>
    <w:p w14:paraId="7E9AF461" w14:textId="3293AAE5" w:rsidR="001A655A" w:rsidRDefault="001A655A" w:rsidP="001A655A">
      <w:r w:rsidRPr="001916EE">
        <w:rPr>
          <w:b/>
        </w:rPr>
        <w:t>Purpose</w:t>
      </w:r>
      <w:r>
        <w:t>: Multithreads the execution of multiple Quartz Cube aged data purge processes.</w:t>
      </w:r>
    </w:p>
    <w:p w14:paraId="199E30AA" w14:textId="77777777" w:rsidR="001A655A" w:rsidRDefault="001A655A" w:rsidP="001A655A"/>
    <w:p w14:paraId="64BDB44F" w14:textId="0C97B6FC" w:rsidR="001A655A" w:rsidRPr="00631DAB" w:rsidRDefault="001A655A" w:rsidP="001A655A">
      <w:r w:rsidRPr="001916EE">
        <w:rPr>
          <w:b/>
        </w:rPr>
        <w:t>Usage</w:t>
      </w:r>
      <w:r w:rsidRPr="00631DAB">
        <w:t xml:space="preserve">: </w:t>
      </w:r>
      <w:proofErr w:type="spellStart"/>
      <w:r>
        <w:t>QuartzPurgeAgedData</w:t>
      </w:r>
      <w:proofErr w:type="spellEnd"/>
    </w:p>
    <w:p w14:paraId="5CBB30A3" w14:textId="77777777" w:rsidR="001A655A" w:rsidRDefault="001A655A" w:rsidP="001A655A"/>
    <w:p w14:paraId="1445B34F" w14:textId="77777777" w:rsidR="001A655A" w:rsidRDefault="001A655A" w:rsidP="001A655A">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1A655A" w:rsidRPr="00631DAB" w14:paraId="162F14BD" w14:textId="77777777" w:rsidTr="00D31C48">
        <w:trPr>
          <w:jc w:val="center"/>
        </w:trPr>
        <w:tc>
          <w:tcPr>
            <w:tcW w:w="0" w:type="auto"/>
            <w:shd w:val="clear" w:color="auto" w:fill="005596" w:themeFill="text2"/>
            <w:vAlign w:val="center"/>
          </w:tcPr>
          <w:p w14:paraId="50FCAC39" w14:textId="77777777" w:rsidR="001A655A" w:rsidRPr="00631DAB" w:rsidRDefault="001A655A"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867EE56" w14:textId="77777777" w:rsidR="001A655A" w:rsidRPr="00631DAB" w:rsidRDefault="001A655A"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A655A" w:rsidRPr="00631DAB" w14:paraId="0395C0E5" w14:textId="77777777" w:rsidTr="00D31C48">
        <w:trPr>
          <w:jc w:val="center"/>
        </w:trPr>
        <w:tc>
          <w:tcPr>
            <w:tcW w:w="0" w:type="auto"/>
            <w:vAlign w:val="center"/>
          </w:tcPr>
          <w:p w14:paraId="273B52AE" w14:textId="77777777" w:rsidR="001A655A" w:rsidRPr="00B650A8" w:rsidRDefault="001A655A" w:rsidP="00D31C48">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29DFA3A5" w14:textId="77777777" w:rsidR="001A655A" w:rsidRPr="00631DAB" w:rsidRDefault="001A655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2315BD67" w14:textId="77777777" w:rsidR="001A655A" w:rsidRDefault="001A655A" w:rsidP="001A655A"/>
    <w:p w14:paraId="140FD257" w14:textId="77777777" w:rsidR="001A655A" w:rsidRPr="0080426D" w:rsidRDefault="001A655A" w:rsidP="001A655A">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1A655A" w:rsidRPr="00631DAB" w14:paraId="77291082" w14:textId="77777777" w:rsidTr="00D31C48">
        <w:trPr>
          <w:jc w:val="center"/>
        </w:trPr>
        <w:tc>
          <w:tcPr>
            <w:tcW w:w="0" w:type="auto"/>
            <w:shd w:val="clear" w:color="auto" w:fill="005596" w:themeFill="text2"/>
            <w:vAlign w:val="center"/>
          </w:tcPr>
          <w:p w14:paraId="3E0516BE" w14:textId="77777777" w:rsidR="001A655A" w:rsidRPr="00631DAB" w:rsidRDefault="001A655A"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4464745" w14:textId="77777777" w:rsidR="001A655A" w:rsidRPr="00631DAB" w:rsidRDefault="001A655A"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A655A" w:rsidRPr="00631DAB" w14:paraId="39FC6ED7" w14:textId="77777777" w:rsidTr="00D31C48">
        <w:trPr>
          <w:jc w:val="center"/>
        </w:trPr>
        <w:tc>
          <w:tcPr>
            <w:tcW w:w="0" w:type="auto"/>
            <w:vAlign w:val="center"/>
          </w:tcPr>
          <w:p w14:paraId="7D6B4163" w14:textId="77777777" w:rsidR="001A655A" w:rsidRPr="00631DAB" w:rsidRDefault="001A655A" w:rsidP="00D31C48">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6B85E0A" w14:textId="77777777" w:rsidR="001A655A" w:rsidRPr="00631DAB" w:rsidRDefault="001A655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1A655A" w:rsidRPr="00631DAB" w14:paraId="1C3FB3F4" w14:textId="77777777" w:rsidTr="00D31C48">
        <w:trPr>
          <w:jc w:val="center"/>
        </w:trPr>
        <w:tc>
          <w:tcPr>
            <w:tcW w:w="0" w:type="auto"/>
            <w:vAlign w:val="center"/>
          </w:tcPr>
          <w:p w14:paraId="2434F357" w14:textId="77777777" w:rsidR="001A655A" w:rsidRPr="00631DAB" w:rsidRDefault="001A655A" w:rsidP="00D31C48">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1E682427" w14:textId="77777777" w:rsidR="001A655A" w:rsidRPr="00631DAB" w:rsidRDefault="001A655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52E74B91" w14:textId="77777777" w:rsidR="001A655A" w:rsidRDefault="001A655A" w:rsidP="001A655A">
      <w:pPr>
        <w:rPr>
          <w:b/>
        </w:rPr>
      </w:pPr>
    </w:p>
    <w:p w14:paraId="0E4ACECC" w14:textId="77777777" w:rsidR="001A655A" w:rsidRPr="00F714BF" w:rsidRDefault="001A655A" w:rsidP="001A655A">
      <w:r>
        <w:rPr>
          <w:b/>
        </w:rPr>
        <w:t>Workflow:</w:t>
      </w:r>
    </w:p>
    <w:p w14:paraId="2675A668" w14:textId="77777777" w:rsidR="001A655A" w:rsidRDefault="00C54B69" w:rsidP="001A655A">
      <w:pPr>
        <w:jc w:val="center"/>
      </w:pPr>
      <w:r>
        <w:rPr>
          <w:noProof/>
        </w:rPr>
        <w:object w:dxaOrig="3000" w:dyaOrig="4560" w14:anchorId="49324D1E">
          <v:shape id="_x0000_i1056" type="#_x0000_t75" style="width:114.75pt;height:173.25pt" o:ole="">
            <v:imagedata r:id="rId74" o:title=""/>
          </v:shape>
          <o:OLEObject Type="Embed" ProgID="Visio.Drawing.11" ShapeID="_x0000_i1056" DrawAspect="Content" ObjectID="_1724665095" r:id="rId75"/>
        </w:object>
      </w:r>
    </w:p>
    <w:p w14:paraId="64452279" w14:textId="77777777" w:rsidR="001A655A" w:rsidRDefault="001A655A" w:rsidP="001A655A">
      <w:r>
        <w:br w:type="page"/>
      </w:r>
    </w:p>
    <w:p w14:paraId="0EDA794C" w14:textId="1398B42F" w:rsidR="00D62C07" w:rsidRDefault="00D62C07" w:rsidP="001A655A">
      <w:pPr>
        <w:pStyle w:val="Heading2"/>
      </w:pPr>
      <w:bookmarkStart w:id="149" w:name="_Toc114052290"/>
      <w:r>
        <w:lastRenderedPageBreak/>
        <w:t>Rebuild</w:t>
      </w:r>
      <w:r w:rsidR="005A6F26">
        <w:t xml:space="preserve"> Contexts</w:t>
      </w:r>
      <w:bookmarkEnd w:id="149"/>
    </w:p>
    <w:p w14:paraId="6E6C0809" w14:textId="77777777" w:rsidR="00962735" w:rsidRDefault="00962735" w:rsidP="00962735">
      <w:pPr>
        <w:rPr>
          <w:rFonts w:cs="Arial"/>
        </w:rPr>
      </w:pPr>
      <w:r w:rsidRPr="00962735">
        <w:rPr>
          <w:rFonts w:cs="Arial"/>
          <w:b/>
        </w:rPr>
        <w:t>Mid-Tier</w:t>
      </w:r>
      <w:r>
        <w:rPr>
          <w:rFonts w:cs="Arial"/>
        </w:rPr>
        <w:t>: Primary only</w:t>
      </w:r>
    </w:p>
    <w:p w14:paraId="417D40A6" w14:textId="77777777" w:rsidR="00962735" w:rsidRPr="00962735" w:rsidRDefault="00962735" w:rsidP="00962735"/>
    <w:p w14:paraId="7D25F20C" w14:textId="77777777" w:rsidR="009B1589" w:rsidRDefault="009B1589" w:rsidP="009B1589">
      <w:r w:rsidRPr="001916EE">
        <w:rPr>
          <w:b/>
        </w:rPr>
        <w:t>Purpose</w:t>
      </w:r>
      <w:r>
        <w:t xml:space="preserve">: </w:t>
      </w:r>
      <w:r w:rsidRPr="009B1589">
        <w:t>Executes EP Mid-Tier command to rebuild all Contexts</w:t>
      </w:r>
      <w:r>
        <w:t>.</w:t>
      </w:r>
    </w:p>
    <w:p w14:paraId="33C3BD15" w14:textId="77777777" w:rsidR="009B1589" w:rsidRDefault="009B1589" w:rsidP="009B1589"/>
    <w:p w14:paraId="773998E1" w14:textId="77777777" w:rsidR="009B1589" w:rsidRPr="00631DAB" w:rsidRDefault="009B1589" w:rsidP="009B1589">
      <w:r w:rsidRPr="001916EE">
        <w:rPr>
          <w:b/>
        </w:rPr>
        <w:t>Usage</w:t>
      </w:r>
      <w:r w:rsidRPr="00631DAB">
        <w:t xml:space="preserve">: </w:t>
      </w:r>
      <w:proofErr w:type="spellStart"/>
      <w:r>
        <w:t>RebuildContexts</w:t>
      </w:r>
      <w:proofErr w:type="spellEnd"/>
    </w:p>
    <w:p w14:paraId="77AAF02A" w14:textId="77777777" w:rsidR="009B1589" w:rsidRDefault="009B1589" w:rsidP="009B1589"/>
    <w:p w14:paraId="73CC61FB" w14:textId="77777777" w:rsidR="009B1589" w:rsidRDefault="009B1589" w:rsidP="009B1589">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B1589" w:rsidRPr="00631DAB" w14:paraId="30D099BB" w14:textId="77777777" w:rsidTr="00A22393">
        <w:trPr>
          <w:jc w:val="center"/>
        </w:trPr>
        <w:tc>
          <w:tcPr>
            <w:tcW w:w="0" w:type="auto"/>
            <w:shd w:val="clear" w:color="auto" w:fill="005596" w:themeFill="text2"/>
            <w:vAlign w:val="center"/>
          </w:tcPr>
          <w:p w14:paraId="02D7DB97" w14:textId="77777777" w:rsidR="009B1589" w:rsidRPr="00631DAB" w:rsidRDefault="009B1589"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E0FD7A5"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6151D8F6" w14:textId="77777777" w:rsidTr="00A22393">
        <w:trPr>
          <w:jc w:val="center"/>
        </w:trPr>
        <w:tc>
          <w:tcPr>
            <w:tcW w:w="0" w:type="auto"/>
            <w:vAlign w:val="center"/>
          </w:tcPr>
          <w:p w14:paraId="4DA65BAC" w14:textId="77777777" w:rsidR="009B1589" w:rsidRPr="00B650A8" w:rsidRDefault="009B1589"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0217ACEE"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BFD3F8C" w14:textId="77777777" w:rsidR="009B1589" w:rsidRDefault="009B1589" w:rsidP="009B1589"/>
    <w:p w14:paraId="5D7B90BC" w14:textId="77777777" w:rsidR="009B1589" w:rsidRPr="0080426D" w:rsidRDefault="009B1589" w:rsidP="009B1589">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B1589" w:rsidRPr="00631DAB" w14:paraId="6AA1C0A8" w14:textId="77777777" w:rsidTr="00A22393">
        <w:trPr>
          <w:jc w:val="center"/>
        </w:trPr>
        <w:tc>
          <w:tcPr>
            <w:tcW w:w="0" w:type="auto"/>
            <w:shd w:val="clear" w:color="auto" w:fill="005596" w:themeFill="text2"/>
            <w:vAlign w:val="center"/>
          </w:tcPr>
          <w:p w14:paraId="686C62F2" w14:textId="77777777" w:rsidR="009B1589" w:rsidRPr="00631DAB" w:rsidRDefault="009B1589"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11CD846"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64021868" w14:textId="77777777" w:rsidTr="00A22393">
        <w:trPr>
          <w:jc w:val="center"/>
        </w:trPr>
        <w:tc>
          <w:tcPr>
            <w:tcW w:w="0" w:type="auto"/>
            <w:vAlign w:val="center"/>
          </w:tcPr>
          <w:p w14:paraId="5A68D4F5" w14:textId="77777777" w:rsidR="009B1589" w:rsidRPr="00631DAB" w:rsidRDefault="009B1589"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2BE9260"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B1589" w:rsidRPr="00631DAB" w14:paraId="7B857029" w14:textId="77777777" w:rsidTr="00A22393">
        <w:trPr>
          <w:jc w:val="center"/>
        </w:trPr>
        <w:tc>
          <w:tcPr>
            <w:tcW w:w="0" w:type="auto"/>
            <w:vAlign w:val="center"/>
          </w:tcPr>
          <w:p w14:paraId="3F6F3C14" w14:textId="77777777" w:rsidR="009B1589" w:rsidRPr="00631DAB" w:rsidRDefault="009B1589"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2960A422"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492CBD7F" w14:textId="77777777" w:rsidR="009B1589" w:rsidRDefault="009B1589" w:rsidP="009B1589"/>
    <w:p w14:paraId="546E7A7E" w14:textId="77777777" w:rsidR="008657C0" w:rsidRPr="009B1589" w:rsidRDefault="008D147B" w:rsidP="009B1589">
      <w:r>
        <w:rPr>
          <w:b/>
        </w:rPr>
        <w:t>Workflow:</w:t>
      </w:r>
    </w:p>
    <w:p w14:paraId="2D5E06F2" w14:textId="77777777" w:rsidR="009B2B99" w:rsidRDefault="00C54B69" w:rsidP="00BB2F9B">
      <w:pPr>
        <w:jc w:val="center"/>
      </w:pPr>
      <w:r>
        <w:rPr>
          <w:noProof/>
        </w:rPr>
        <w:object w:dxaOrig="1524" w:dyaOrig="4044" w14:anchorId="23743151">
          <v:shape id="_x0000_i1057" type="#_x0000_t75" style="width:57.75pt;height:150.75pt" o:ole="">
            <v:imagedata r:id="rId76" o:title=""/>
          </v:shape>
          <o:OLEObject Type="Embed" ProgID="Visio.Drawing.11" ShapeID="_x0000_i1057" DrawAspect="Content" ObjectID="_1724665096" r:id="rId77"/>
        </w:object>
      </w:r>
    </w:p>
    <w:p w14:paraId="0B3D3D38" w14:textId="77777777" w:rsidR="009B2B99" w:rsidRDefault="009B2B99" w:rsidP="00BB2F9B">
      <w:r>
        <w:br w:type="page"/>
      </w:r>
    </w:p>
    <w:p w14:paraId="7C1248D2" w14:textId="6D49722B" w:rsidR="00DF65A0" w:rsidRDefault="00F81B41" w:rsidP="00DF65A0">
      <w:pPr>
        <w:pStyle w:val="Heading2"/>
      </w:pPr>
      <w:bookmarkStart w:id="150" w:name="_Start_EP_Services"/>
      <w:bookmarkStart w:id="151" w:name="_Toc114052291"/>
      <w:bookmarkEnd w:id="150"/>
      <w:r>
        <w:lastRenderedPageBreak/>
        <w:t>Set JI Mule Properties</w:t>
      </w:r>
      <w:r w:rsidR="00DF65A0">
        <w:t xml:space="preserve"> (</w:t>
      </w:r>
      <w:proofErr w:type="spellStart"/>
      <w:r w:rsidR="00DF65A0">
        <w:t>Mulesoft</w:t>
      </w:r>
      <w:proofErr w:type="spellEnd"/>
      <w:r w:rsidR="00DF65A0">
        <w:t>)</w:t>
      </w:r>
      <w:bookmarkEnd w:id="151"/>
    </w:p>
    <w:p w14:paraId="648098B2" w14:textId="77777777" w:rsidR="00DF65A0" w:rsidRDefault="00DF65A0" w:rsidP="00DF65A0">
      <w:pPr>
        <w:rPr>
          <w:rFonts w:cs="Arial"/>
        </w:rPr>
      </w:pPr>
      <w:r w:rsidRPr="00962735">
        <w:rPr>
          <w:rFonts w:cs="Arial"/>
          <w:b/>
        </w:rPr>
        <w:t>Mid-Tier</w:t>
      </w:r>
      <w:r>
        <w:rPr>
          <w:rFonts w:cs="Arial"/>
        </w:rPr>
        <w:t>: Primary</w:t>
      </w:r>
    </w:p>
    <w:p w14:paraId="346EE0F9" w14:textId="77777777" w:rsidR="00DF65A0" w:rsidRPr="00962735" w:rsidRDefault="00DF65A0" w:rsidP="00DF65A0"/>
    <w:p w14:paraId="1CB9710C" w14:textId="67AB49EB" w:rsidR="00DF65A0" w:rsidRDefault="00DF65A0" w:rsidP="00DF65A0">
      <w:r w:rsidRPr="001916EE">
        <w:rPr>
          <w:b/>
        </w:rPr>
        <w:t>Purpose</w:t>
      </w:r>
      <w:r>
        <w:t xml:space="preserve">: </w:t>
      </w:r>
      <w:r w:rsidR="006B5834" w:rsidRPr="006B5834">
        <w:t>Executes the Mule Requests to Set JI on Mule Property Values</w:t>
      </w:r>
      <w:r w:rsidR="006B5834">
        <w:t>.</w:t>
      </w:r>
    </w:p>
    <w:p w14:paraId="1132A2DE" w14:textId="77777777" w:rsidR="00DF65A0" w:rsidRDefault="00DF65A0" w:rsidP="00DF65A0"/>
    <w:p w14:paraId="5E9ED964" w14:textId="5058041E" w:rsidR="00DF65A0" w:rsidRPr="00631DAB" w:rsidRDefault="00DF65A0" w:rsidP="00DF65A0">
      <w:r w:rsidRPr="001916EE">
        <w:rPr>
          <w:b/>
        </w:rPr>
        <w:t>Usage</w:t>
      </w:r>
      <w:r w:rsidRPr="00631DAB">
        <w:t xml:space="preserve">: </w:t>
      </w:r>
      <w:proofErr w:type="spellStart"/>
      <w:r w:rsidR="00F81B41">
        <w:t>SetJIMuleProperties</w:t>
      </w:r>
      <w:proofErr w:type="spellEnd"/>
    </w:p>
    <w:p w14:paraId="0F06BAC1" w14:textId="77777777" w:rsidR="00DF65A0" w:rsidRDefault="00DF65A0" w:rsidP="00DF65A0"/>
    <w:p w14:paraId="10374765" w14:textId="77777777" w:rsidR="00DF65A0" w:rsidRDefault="00DF65A0" w:rsidP="00DF65A0">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DF65A0" w:rsidRPr="00631DAB" w14:paraId="7933568D" w14:textId="77777777" w:rsidTr="004D7915">
        <w:trPr>
          <w:jc w:val="center"/>
        </w:trPr>
        <w:tc>
          <w:tcPr>
            <w:tcW w:w="0" w:type="auto"/>
            <w:shd w:val="clear" w:color="auto" w:fill="005596" w:themeFill="text2"/>
            <w:vAlign w:val="center"/>
          </w:tcPr>
          <w:p w14:paraId="33BAB9E5" w14:textId="77777777" w:rsidR="00DF65A0" w:rsidRPr="00631DAB" w:rsidRDefault="00DF65A0" w:rsidP="004D791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D7A559E" w14:textId="77777777" w:rsidR="00DF65A0" w:rsidRPr="00631DAB" w:rsidRDefault="00DF65A0"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DF65A0" w:rsidRPr="00631DAB" w14:paraId="1990BCAF" w14:textId="77777777" w:rsidTr="004D7915">
        <w:trPr>
          <w:jc w:val="center"/>
        </w:trPr>
        <w:tc>
          <w:tcPr>
            <w:tcW w:w="0" w:type="auto"/>
            <w:vAlign w:val="center"/>
          </w:tcPr>
          <w:p w14:paraId="418C5C5A" w14:textId="77777777" w:rsidR="00DF65A0" w:rsidRPr="00B650A8" w:rsidRDefault="00DF65A0" w:rsidP="004D7915">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40BFCFB9" w14:textId="77777777" w:rsidR="00DF65A0" w:rsidRPr="00631DAB" w:rsidRDefault="00DF65A0"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60A33C32" w14:textId="77777777" w:rsidR="00DF65A0" w:rsidRDefault="00DF65A0" w:rsidP="00DF65A0"/>
    <w:p w14:paraId="714933F6" w14:textId="77777777" w:rsidR="00DF65A0" w:rsidRPr="0080426D" w:rsidRDefault="00DF65A0" w:rsidP="00DF65A0">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DF65A0" w:rsidRPr="00631DAB" w14:paraId="281052AE" w14:textId="77777777" w:rsidTr="004D7915">
        <w:trPr>
          <w:jc w:val="center"/>
        </w:trPr>
        <w:tc>
          <w:tcPr>
            <w:tcW w:w="0" w:type="auto"/>
            <w:shd w:val="clear" w:color="auto" w:fill="005596" w:themeFill="text2"/>
            <w:vAlign w:val="center"/>
          </w:tcPr>
          <w:p w14:paraId="205B507E" w14:textId="77777777" w:rsidR="00DF65A0" w:rsidRPr="00631DAB" w:rsidRDefault="00DF65A0" w:rsidP="004D791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A2BA971" w14:textId="77777777" w:rsidR="00DF65A0" w:rsidRPr="00631DAB" w:rsidRDefault="00DF65A0"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DF65A0" w:rsidRPr="00631DAB" w14:paraId="18A2149D" w14:textId="77777777" w:rsidTr="004D7915">
        <w:trPr>
          <w:jc w:val="center"/>
        </w:trPr>
        <w:tc>
          <w:tcPr>
            <w:tcW w:w="0" w:type="auto"/>
            <w:vAlign w:val="center"/>
          </w:tcPr>
          <w:p w14:paraId="1540B601" w14:textId="77777777" w:rsidR="00DF65A0" w:rsidRPr="00631DAB" w:rsidRDefault="00DF65A0" w:rsidP="004D7915">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6E930134" w14:textId="77777777" w:rsidR="00DF65A0" w:rsidRPr="00631DAB" w:rsidRDefault="00DF65A0"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DF65A0" w:rsidRPr="00631DAB" w14:paraId="4137B93E" w14:textId="77777777" w:rsidTr="004D7915">
        <w:trPr>
          <w:jc w:val="center"/>
        </w:trPr>
        <w:tc>
          <w:tcPr>
            <w:tcW w:w="0" w:type="auto"/>
            <w:vAlign w:val="center"/>
          </w:tcPr>
          <w:p w14:paraId="1CFD9418" w14:textId="77777777" w:rsidR="00DF65A0" w:rsidRPr="00631DAB" w:rsidRDefault="00DF65A0" w:rsidP="004D7915">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47271404" w14:textId="77777777" w:rsidR="00DF65A0" w:rsidRPr="00631DAB" w:rsidRDefault="00DF65A0"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11CA468F" w14:textId="77777777" w:rsidR="00DF65A0" w:rsidRDefault="00DF65A0" w:rsidP="00DF65A0">
      <w:pPr>
        <w:rPr>
          <w:b/>
        </w:rPr>
      </w:pPr>
    </w:p>
    <w:p w14:paraId="180196EC" w14:textId="77777777" w:rsidR="00DF65A0" w:rsidRDefault="00DF65A0" w:rsidP="00DF65A0">
      <w:pPr>
        <w:rPr>
          <w:b/>
        </w:rPr>
      </w:pPr>
      <w:r>
        <w:rPr>
          <w:b/>
        </w:rPr>
        <w:t>Send REST Request Command Lines:</w:t>
      </w:r>
    </w:p>
    <w:p w14:paraId="2FF27597" w14:textId="771C0CCF" w:rsidR="00DB4BEF" w:rsidRPr="007E6199" w:rsidRDefault="000D2C14" w:rsidP="00BB02F5">
      <w:pPr>
        <w:jc w:val="left"/>
        <w:rPr>
          <w:sz w:val="12"/>
          <w:szCs w:val="12"/>
        </w:rPr>
      </w:pPr>
      <w:hyperlink w:anchor="_Send_REST_Request" w:history="1">
        <w:proofErr w:type="spellStart"/>
        <w:r w:rsidR="00DF65A0" w:rsidRPr="007E6199">
          <w:rPr>
            <w:rStyle w:val="Hyperlink"/>
            <w:sz w:val="12"/>
            <w:szCs w:val="12"/>
          </w:rPr>
          <w:t>SendRESTRequest</w:t>
        </w:r>
        <w:proofErr w:type="spellEnd"/>
      </w:hyperlink>
      <w:r w:rsidR="00DF65A0" w:rsidRPr="007E6199">
        <w:rPr>
          <w:sz w:val="12"/>
          <w:szCs w:val="12"/>
        </w:rPr>
        <w:t xml:space="preserve"> </w:t>
      </w:r>
      <w:r w:rsidR="00DB4BEF" w:rsidRPr="007E6199">
        <w:rPr>
          <w:sz w:val="12"/>
          <w:szCs w:val="12"/>
        </w:rPr>
        <w:t>POST</w:t>
      </w:r>
      <w:r w:rsidR="00BB02F5" w:rsidRPr="007E6199">
        <w:rPr>
          <w:sz w:val="12"/>
          <w:szCs w:val="12"/>
        </w:rPr>
        <w:t xml:space="preserve"> </w:t>
      </w:r>
      <w:r w:rsidR="00DB4BEF" w:rsidRPr="007E6199">
        <w:rPr>
          <w:sz w:val="12"/>
          <w:szCs w:val="12"/>
        </w:rPr>
        <w:t xml:space="preserve">%SETJIPROPERTIESURL% </w:t>
      </w:r>
      <w:proofErr w:type="spellStart"/>
      <w:r w:rsidR="003E6C26" w:rsidRPr="007E6199">
        <w:rPr>
          <w:sz w:val="12"/>
          <w:szCs w:val="12"/>
        </w:rPr>
        <w:t>parms</w:t>
      </w:r>
      <w:proofErr w:type="spellEnd"/>
      <w:r w:rsidR="003E6C26" w:rsidRPr="007E6199">
        <w:rPr>
          <w:sz w:val="12"/>
          <w:szCs w:val="12"/>
        </w:rPr>
        <w:t>=</w:t>
      </w:r>
      <w:r w:rsidR="00DB4BEF" w:rsidRPr="007E6199">
        <w:rPr>
          <w:sz w:val="12"/>
          <w:szCs w:val="12"/>
        </w:rPr>
        <w:t>%EKBSCHEMAPROPS%</w:t>
      </w:r>
      <w:r w:rsidR="00BB02F5" w:rsidRPr="007E6199">
        <w:rPr>
          <w:sz w:val="12"/>
          <w:szCs w:val="12"/>
        </w:rPr>
        <w:t xml:space="preserve"> </w:t>
      </w:r>
      <w:proofErr w:type="spellStart"/>
      <w:r w:rsidR="003E6C26" w:rsidRPr="007E6199">
        <w:rPr>
          <w:sz w:val="12"/>
          <w:szCs w:val="12"/>
        </w:rPr>
        <w:t>json</w:t>
      </w:r>
      <w:proofErr w:type="spellEnd"/>
      <w:r w:rsidR="003E6C26" w:rsidRPr="007E6199">
        <w:rPr>
          <w:sz w:val="12"/>
          <w:szCs w:val="12"/>
        </w:rPr>
        <w:t>=</w:t>
      </w:r>
      <w:proofErr w:type="spellStart"/>
      <w:r w:rsidR="00DB4BEF" w:rsidRPr="007E6199">
        <w:rPr>
          <w:sz w:val="12"/>
          <w:szCs w:val="12"/>
        </w:rPr>
        <w:t>SetEKBSchemaProperties.json</w:t>
      </w:r>
      <w:proofErr w:type="spellEnd"/>
      <w:r w:rsidR="00B1002B" w:rsidRPr="007E6199">
        <w:rPr>
          <w:sz w:val="12"/>
          <w:szCs w:val="12"/>
        </w:rPr>
        <w:t xml:space="preserve"> timeout=%RESTTIMEOUT%</w:t>
      </w:r>
    </w:p>
    <w:p w14:paraId="0395E239" w14:textId="59B5FBA5" w:rsidR="00DB4BEF" w:rsidRPr="007E6199" w:rsidRDefault="000D2C14" w:rsidP="00BB02F5">
      <w:pPr>
        <w:jc w:val="left"/>
        <w:rPr>
          <w:sz w:val="12"/>
          <w:szCs w:val="12"/>
        </w:rPr>
      </w:pPr>
      <w:hyperlink w:anchor="_Send_REST_Request" w:history="1">
        <w:proofErr w:type="spellStart"/>
        <w:r w:rsidR="00DB4BEF" w:rsidRPr="007E6199">
          <w:rPr>
            <w:rStyle w:val="Hyperlink"/>
            <w:sz w:val="12"/>
            <w:szCs w:val="12"/>
          </w:rPr>
          <w:t>SendRESTRequest</w:t>
        </w:r>
        <w:proofErr w:type="spellEnd"/>
      </w:hyperlink>
      <w:r w:rsidR="00DB4BEF" w:rsidRPr="007E6199">
        <w:rPr>
          <w:sz w:val="12"/>
          <w:szCs w:val="12"/>
        </w:rPr>
        <w:t xml:space="preserve"> POST %SETJIPROPERTIESURL% </w:t>
      </w:r>
      <w:proofErr w:type="spellStart"/>
      <w:r w:rsidR="003E6C26" w:rsidRPr="007E6199">
        <w:rPr>
          <w:sz w:val="12"/>
          <w:szCs w:val="12"/>
        </w:rPr>
        <w:t>parms</w:t>
      </w:r>
      <w:proofErr w:type="spellEnd"/>
      <w:r w:rsidR="003E6C26" w:rsidRPr="007E6199">
        <w:rPr>
          <w:sz w:val="12"/>
          <w:szCs w:val="12"/>
        </w:rPr>
        <w:t>=</w:t>
      </w:r>
      <w:r w:rsidR="00DB4BEF" w:rsidRPr="007E6199">
        <w:rPr>
          <w:sz w:val="12"/>
          <w:szCs w:val="12"/>
        </w:rPr>
        <w:t xml:space="preserve">%EMAILPROPS% </w:t>
      </w:r>
      <w:proofErr w:type="spellStart"/>
      <w:r w:rsidR="003E6C26" w:rsidRPr="007E6199">
        <w:rPr>
          <w:sz w:val="12"/>
          <w:szCs w:val="12"/>
        </w:rPr>
        <w:t>json</w:t>
      </w:r>
      <w:proofErr w:type="spellEnd"/>
      <w:r w:rsidR="003E6C26" w:rsidRPr="007E6199">
        <w:rPr>
          <w:sz w:val="12"/>
          <w:szCs w:val="12"/>
        </w:rPr>
        <w:t>=</w:t>
      </w:r>
      <w:proofErr w:type="spellStart"/>
      <w:r w:rsidR="00DB4BEF" w:rsidRPr="007E6199">
        <w:rPr>
          <w:sz w:val="12"/>
          <w:szCs w:val="12"/>
        </w:rPr>
        <w:t>SetEmailProperties.json</w:t>
      </w:r>
      <w:proofErr w:type="spellEnd"/>
    </w:p>
    <w:p w14:paraId="2814594F" w14:textId="2E0D5CF2" w:rsidR="00DB4BEF" w:rsidRPr="007E6199" w:rsidRDefault="000D2C14" w:rsidP="00BB02F5">
      <w:pPr>
        <w:jc w:val="left"/>
        <w:rPr>
          <w:sz w:val="12"/>
          <w:szCs w:val="12"/>
        </w:rPr>
      </w:pPr>
      <w:hyperlink w:anchor="_Send_REST_Request" w:history="1">
        <w:proofErr w:type="spellStart"/>
        <w:r w:rsidR="00DB4BEF" w:rsidRPr="007E6199">
          <w:rPr>
            <w:rStyle w:val="Hyperlink"/>
            <w:sz w:val="12"/>
            <w:szCs w:val="12"/>
          </w:rPr>
          <w:t>SendRESTRequest</w:t>
        </w:r>
        <w:proofErr w:type="spellEnd"/>
      </w:hyperlink>
      <w:r w:rsidR="00DB4BEF" w:rsidRPr="007E6199">
        <w:rPr>
          <w:sz w:val="12"/>
          <w:szCs w:val="12"/>
        </w:rPr>
        <w:t xml:space="preserve"> POST %SETJIPROPERTIESURL% </w:t>
      </w:r>
      <w:proofErr w:type="spellStart"/>
      <w:r w:rsidR="003E6C26" w:rsidRPr="007E6199">
        <w:rPr>
          <w:sz w:val="12"/>
          <w:szCs w:val="12"/>
        </w:rPr>
        <w:t>parms</w:t>
      </w:r>
      <w:proofErr w:type="spellEnd"/>
      <w:r w:rsidR="003E6C26" w:rsidRPr="007E6199">
        <w:rPr>
          <w:sz w:val="12"/>
          <w:szCs w:val="12"/>
        </w:rPr>
        <w:t>=</w:t>
      </w:r>
      <w:r w:rsidR="00DB4BEF" w:rsidRPr="007E6199">
        <w:rPr>
          <w:sz w:val="12"/>
          <w:szCs w:val="12"/>
        </w:rPr>
        <w:t xml:space="preserve">%EXTSCHEMAPROPS% </w:t>
      </w:r>
      <w:proofErr w:type="spellStart"/>
      <w:r w:rsidR="003E6C26" w:rsidRPr="007E6199">
        <w:rPr>
          <w:sz w:val="12"/>
          <w:szCs w:val="12"/>
        </w:rPr>
        <w:t>json</w:t>
      </w:r>
      <w:proofErr w:type="spellEnd"/>
      <w:r w:rsidR="003E6C26" w:rsidRPr="007E6199">
        <w:rPr>
          <w:sz w:val="12"/>
          <w:szCs w:val="12"/>
        </w:rPr>
        <w:t>=</w:t>
      </w:r>
      <w:proofErr w:type="spellStart"/>
      <w:r w:rsidR="00DB4BEF" w:rsidRPr="007E6199">
        <w:rPr>
          <w:sz w:val="12"/>
          <w:szCs w:val="12"/>
        </w:rPr>
        <w:t>SetEXTSchemaProperties.json</w:t>
      </w:r>
      <w:proofErr w:type="spellEnd"/>
      <w:r w:rsidR="00B1002B" w:rsidRPr="007E6199">
        <w:rPr>
          <w:sz w:val="12"/>
          <w:szCs w:val="12"/>
        </w:rPr>
        <w:t xml:space="preserve"> timeout=%RESTTIMEOUT%</w:t>
      </w:r>
    </w:p>
    <w:p w14:paraId="2FB2F2CF" w14:textId="6E34743E" w:rsidR="00DB4BEF" w:rsidRPr="007E6199" w:rsidRDefault="000D2C14" w:rsidP="00BB02F5">
      <w:pPr>
        <w:jc w:val="left"/>
        <w:rPr>
          <w:sz w:val="12"/>
          <w:szCs w:val="12"/>
        </w:rPr>
      </w:pPr>
      <w:hyperlink w:anchor="_Send_REST_Request" w:history="1">
        <w:proofErr w:type="spellStart"/>
        <w:r w:rsidR="00DB4BEF" w:rsidRPr="007E6199">
          <w:rPr>
            <w:rStyle w:val="Hyperlink"/>
            <w:sz w:val="12"/>
            <w:szCs w:val="12"/>
          </w:rPr>
          <w:t>SendRESTRequest</w:t>
        </w:r>
        <w:proofErr w:type="spellEnd"/>
      </w:hyperlink>
      <w:r w:rsidR="00DB4BEF" w:rsidRPr="007E6199">
        <w:rPr>
          <w:sz w:val="12"/>
          <w:szCs w:val="12"/>
        </w:rPr>
        <w:t xml:space="preserve"> POST %SETJIPROPERTIESURL% </w:t>
      </w:r>
      <w:proofErr w:type="spellStart"/>
      <w:r w:rsidR="003E6C26" w:rsidRPr="007E6199">
        <w:rPr>
          <w:sz w:val="12"/>
          <w:szCs w:val="12"/>
        </w:rPr>
        <w:t>parms</w:t>
      </w:r>
      <w:proofErr w:type="spellEnd"/>
      <w:r w:rsidR="003E6C26" w:rsidRPr="007E6199">
        <w:rPr>
          <w:sz w:val="12"/>
          <w:szCs w:val="12"/>
        </w:rPr>
        <w:t>=</w:t>
      </w:r>
      <w:r w:rsidR="00DB4BEF" w:rsidRPr="007E6199">
        <w:rPr>
          <w:sz w:val="12"/>
          <w:szCs w:val="12"/>
        </w:rPr>
        <w:t xml:space="preserve">%FRAMEWORKPROPS% </w:t>
      </w:r>
      <w:proofErr w:type="spellStart"/>
      <w:r w:rsidR="003E6C26" w:rsidRPr="007E6199">
        <w:rPr>
          <w:sz w:val="12"/>
          <w:szCs w:val="12"/>
        </w:rPr>
        <w:t>json</w:t>
      </w:r>
      <w:proofErr w:type="spellEnd"/>
      <w:r w:rsidR="003E6C26" w:rsidRPr="007E6199">
        <w:rPr>
          <w:sz w:val="12"/>
          <w:szCs w:val="12"/>
        </w:rPr>
        <w:t>=</w:t>
      </w:r>
      <w:proofErr w:type="spellStart"/>
      <w:r w:rsidR="00DB4BEF" w:rsidRPr="007E6199">
        <w:rPr>
          <w:sz w:val="12"/>
          <w:szCs w:val="12"/>
        </w:rPr>
        <w:t>SetFrameworkProperties.json</w:t>
      </w:r>
      <w:proofErr w:type="spellEnd"/>
      <w:r w:rsidR="00B1002B" w:rsidRPr="007E6199">
        <w:rPr>
          <w:sz w:val="12"/>
          <w:szCs w:val="12"/>
        </w:rPr>
        <w:t xml:space="preserve"> timeout=%RESTTIMEOUT%</w:t>
      </w:r>
    </w:p>
    <w:p w14:paraId="7F19B122" w14:textId="2A8CA3F7" w:rsidR="00DB4BEF" w:rsidRPr="007E6199" w:rsidRDefault="000D2C14" w:rsidP="00BB02F5">
      <w:pPr>
        <w:jc w:val="left"/>
        <w:rPr>
          <w:sz w:val="12"/>
          <w:szCs w:val="12"/>
        </w:rPr>
      </w:pPr>
      <w:hyperlink w:anchor="_Send_REST_Request" w:history="1">
        <w:proofErr w:type="spellStart"/>
        <w:r w:rsidR="00DB4BEF" w:rsidRPr="007E6199">
          <w:rPr>
            <w:rStyle w:val="Hyperlink"/>
            <w:sz w:val="12"/>
            <w:szCs w:val="12"/>
          </w:rPr>
          <w:t>SendRESTRequest</w:t>
        </w:r>
        <w:proofErr w:type="spellEnd"/>
      </w:hyperlink>
      <w:r w:rsidR="00DB4BEF" w:rsidRPr="007E6199">
        <w:rPr>
          <w:sz w:val="12"/>
          <w:szCs w:val="12"/>
        </w:rPr>
        <w:t xml:space="preserve"> POST %SETJIPROPERTIESURL% </w:t>
      </w:r>
      <w:proofErr w:type="spellStart"/>
      <w:r w:rsidR="003E6C26" w:rsidRPr="007E6199">
        <w:rPr>
          <w:sz w:val="12"/>
          <w:szCs w:val="12"/>
        </w:rPr>
        <w:t>parms</w:t>
      </w:r>
      <w:proofErr w:type="spellEnd"/>
      <w:r w:rsidR="003E6C26" w:rsidRPr="007E6199">
        <w:rPr>
          <w:sz w:val="12"/>
          <w:szCs w:val="12"/>
        </w:rPr>
        <w:t>=</w:t>
      </w:r>
      <w:r w:rsidR="00DB4BEF" w:rsidRPr="007E6199">
        <w:rPr>
          <w:sz w:val="12"/>
          <w:szCs w:val="12"/>
        </w:rPr>
        <w:t xml:space="preserve">%HTTPPROPS% </w:t>
      </w:r>
      <w:proofErr w:type="spellStart"/>
      <w:r w:rsidR="003E6C26" w:rsidRPr="007E6199">
        <w:rPr>
          <w:sz w:val="12"/>
          <w:szCs w:val="12"/>
        </w:rPr>
        <w:t>json</w:t>
      </w:r>
      <w:proofErr w:type="spellEnd"/>
      <w:r w:rsidR="003E6C26" w:rsidRPr="007E6199">
        <w:rPr>
          <w:sz w:val="12"/>
          <w:szCs w:val="12"/>
        </w:rPr>
        <w:t>=</w:t>
      </w:r>
      <w:proofErr w:type="spellStart"/>
      <w:r w:rsidR="00DB4BEF" w:rsidRPr="007E6199">
        <w:rPr>
          <w:sz w:val="12"/>
          <w:szCs w:val="12"/>
        </w:rPr>
        <w:t>SetHTTPProperties.json</w:t>
      </w:r>
      <w:proofErr w:type="spellEnd"/>
      <w:r w:rsidR="00B1002B" w:rsidRPr="007E6199">
        <w:rPr>
          <w:sz w:val="12"/>
          <w:szCs w:val="12"/>
        </w:rPr>
        <w:t xml:space="preserve"> timeout=%RESTTIMEOUT%</w:t>
      </w:r>
    </w:p>
    <w:p w14:paraId="01C8C148" w14:textId="0B226926" w:rsidR="004D7915" w:rsidRPr="007E6199" w:rsidRDefault="000D2C14" w:rsidP="00BB02F5">
      <w:pPr>
        <w:jc w:val="left"/>
        <w:rPr>
          <w:sz w:val="12"/>
          <w:szCs w:val="12"/>
        </w:rPr>
      </w:pPr>
      <w:hyperlink w:anchor="_Send_REST_Request" w:history="1">
        <w:proofErr w:type="spellStart"/>
        <w:r w:rsidR="00DB4BEF" w:rsidRPr="007E6199">
          <w:rPr>
            <w:rStyle w:val="Hyperlink"/>
            <w:sz w:val="12"/>
            <w:szCs w:val="12"/>
          </w:rPr>
          <w:t>SendRESTRequest</w:t>
        </w:r>
        <w:proofErr w:type="spellEnd"/>
      </w:hyperlink>
      <w:r w:rsidR="00DB4BEF" w:rsidRPr="007E6199">
        <w:rPr>
          <w:sz w:val="12"/>
          <w:szCs w:val="12"/>
        </w:rPr>
        <w:t xml:space="preserve"> POST %SETJIPROPERTIESURL% </w:t>
      </w:r>
      <w:proofErr w:type="spellStart"/>
      <w:r w:rsidR="003E6C26" w:rsidRPr="007E6199">
        <w:rPr>
          <w:sz w:val="12"/>
          <w:szCs w:val="12"/>
        </w:rPr>
        <w:t>parms</w:t>
      </w:r>
      <w:proofErr w:type="spellEnd"/>
      <w:r w:rsidR="003E6C26" w:rsidRPr="007E6199">
        <w:rPr>
          <w:sz w:val="12"/>
          <w:szCs w:val="12"/>
        </w:rPr>
        <w:t>=</w:t>
      </w:r>
      <w:r w:rsidR="00DB4BEF" w:rsidRPr="007E6199">
        <w:rPr>
          <w:sz w:val="12"/>
          <w:szCs w:val="12"/>
        </w:rPr>
        <w:t xml:space="preserve">%JIPROPS% </w:t>
      </w:r>
      <w:proofErr w:type="spellStart"/>
      <w:r w:rsidR="003E6C26" w:rsidRPr="007E6199">
        <w:rPr>
          <w:sz w:val="12"/>
          <w:szCs w:val="12"/>
        </w:rPr>
        <w:t>json</w:t>
      </w:r>
      <w:proofErr w:type="spellEnd"/>
      <w:r w:rsidR="003E6C26" w:rsidRPr="007E6199">
        <w:rPr>
          <w:sz w:val="12"/>
          <w:szCs w:val="12"/>
        </w:rPr>
        <w:t>=</w:t>
      </w:r>
      <w:proofErr w:type="spellStart"/>
      <w:r w:rsidR="00DB4BEF" w:rsidRPr="007E6199">
        <w:rPr>
          <w:sz w:val="12"/>
          <w:szCs w:val="12"/>
        </w:rPr>
        <w:t>SetJIProperties.json</w:t>
      </w:r>
      <w:proofErr w:type="spellEnd"/>
      <w:r w:rsidR="00B1002B" w:rsidRPr="007E6199">
        <w:rPr>
          <w:sz w:val="12"/>
          <w:szCs w:val="12"/>
        </w:rPr>
        <w:t xml:space="preserve"> timeout=%RESTTIMEOUT%</w:t>
      </w:r>
    </w:p>
    <w:p w14:paraId="0B9A278E" w14:textId="640AB60E" w:rsidR="004D7915" w:rsidRDefault="004D7915" w:rsidP="00BB02F5">
      <w:pPr>
        <w:jc w:val="left"/>
        <w:rPr>
          <w:sz w:val="18"/>
          <w:szCs w:val="18"/>
        </w:rPr>
      </w:pPr>
    </w:p>
    <w:p w14:paraId="184E79C1" w14:textId="77777777" w:rsidR="00681655" w:rsidRPr="00853CF7" w:rsidRDefault="00681655" w:rsidP="00681655">
      <w:r>
        <w:rPr>
          <w:b/>
        </w:rPr>
        <w:t>Workflow:</w:t>
      </w:r>
    </w:p>
    <w:p w14:paraId="09F72DDA" w14:textId="15A1A680" w:rsidR="00681655" w:rsidRDefault="00681655" w:rsidP="00681655">
      <w:pPr>
        <w:jc w:val="center"/>
        <w:rPr>
          <w:sz w:val="18"/>
          <w:szCs w:val="18"/>
        </w:rPr>
      </w:pPr>
      <w:r>
        <w:rPr>
          <w:noProof/>
        </w:rPr>
        <w:object w:dxaOrig="2221" w:dyaOrig="4606" w14:anchorId="6AA6B3D9">
          <v:shape id="_x0000_i1058" type="#_x0000_t75" style="width:86.25pt;height:172.5pt" o:ole="">
            <v:imagedata r:id="rId69" o:title=""/>
          </v:shape>
          <o:OLEObject Type="Embed" ProgID="Visio.Drawing.11" ShapeID="_x0000_i1058" DrawAspect="Content" ObjectID="_1724665097" r:id="rId78"/>
        </w:object>
      </w:r>
    </w:p>
    <w:p w14:paraId="1902EAFB" w14:textId="3334B324" w:rsidR="00F51278" w:rsidRDefault="00B92AAB" w:rsidP="00E829C4">
      <w:pPr>
        <w:pStyle w:val="Heading4"/>
      </w:pPr>
      <w:bookmarkStart w:id="152" w:name="_Toc114052292"/>
      <w:r>
        <w:t xml:space="preserve">Sample </w:t>
      </w:r>
      <w:proofErr w:type="spellStart"/>
      <w:r w:rsidR="00F51278" w:rsidRPr="009D0AA2">
        <w:t>SetEKBSchemaProperties.json</w:t>
      </w:r>
      <w:bookmarkEnd w:id="152"/>
      <w:proofErr w:type="spellEnd"/>
    </w:p>
    <w:p w14:paraId="07C941F3" w14:textId="77777777" w:rsidR="00746055" w:rsidRPr="00746055" w:rsidRDefault="00746055" w:rsidP="00746055"/>
    <w:p w14:paraId="4B340EBA" w14:textId="77777777" w:rsidR="00EE59EB" w:rsidRPr="00EE59EB" w:rsidRDefault="00EE59EB" w:rsidP="00EE59EB">
      <w:pPr>
        <w:rPr>
          <w:rFonts w:ascii="Courier New" w:hAnsi="Courier New" w:cs="Courier New"/>
        </w:rPr>
      </w:pPr>
      <w:r w:rsidRPr="00EE59EB">
        <w:rPr>
          <w:rFonts w:ascii="Courier New" w:hAnsi="Courier New" w:cs="Courier New"/>
        </w:rPr>
        <w:t>{</w:t>
      </w:r>
    </w:p>
    <w:p w14:paraId="2725C585" w14:textId="77777777" w:rsidR="00EE59EB" w:rsidRPr="00EE59EB" w:rsidRDefault="00EE59EB" w:rsidP="00EE59EB">
      <w:pPr>
        <w:rPr>
          <w:rFonts w:ascii="Courier New" w:hAnsi="Courier New" w:cs="Courier New"/>
        </w:rPr>
      </w:pPr>
      <w:r w:rsidRPr="00EE59EB">
        <w:rPr>
          <w:rFonts w:ascii="Courier New" w:hAnsi="Courier New" w:cs="Courier New"/>
        </w:rPr>
        <w:t xml:space="preserve">    "</w:t>
      </w:r>
      <w:proofErr w:type="gramStart"/>
      <w:r w:rsidRPr="00EE59EB">
        <w:rPr>
          <w:rFonts w:ascii="Courier New" w:hAnsi="Courier New" w:cs="Courier New"/>
        </w:rPr>
        <w:t>properties</w:t>
      </w:r>
      <w:proofErr w:type="gramEnd"/>
      <w:r w:rsidRPr="00EE59EB">
        <w:rPr>
          <w:rFonts w:ascii="Courier New" w:hAnsi="Courier New" w:cs="Courier New"/>
        </w:rPr>
        <w:t>":{</w:t>
      </w:r>
    </w:p>
    <w:p w14:paraId="6F1751E3" w14:textId="77777777" w:rsidR="00EE59EB" w:rsidRPr="00EE59EB" w:rsidRDefault="00EE59EB" w:rsidP="00EE59EB">
      <w:pPr>
        <w:rPr>
          <w:rFonts w:ascii="Courier New" w:hAnsi="Courier New" w:cs="Courier New"/>
        </w:rPr>
      </w:pPr>
      <w:r w:rsidRPr="00EE59EB">
        <w:rPr>
          <w:rFonts w:ascii="Courier New" w:hAnsi="Courier New" w:cs="Courier New"/>
        </w:rPr>
        <w:t xml:space="preserve">        "ep.</w:t>
      </w:r>
      <w:proofErr w:type="spellStart"/>
      <w:r w:rsidRPr="00EE59EB">
        <w:rPr>
          <w:rFonts w:ascii="Courier New" w:hAnsi="Courier New" w:cs="Courier New"/>
        </w:rPr>
        <w:t>ekbcsServer</w:t>
      </w:r>
      <w:proofErr w:type="spellEnd"/>
      <w:r w:rsidRPr="00EE59EB">
        <w:rPr>
          <w:rFonts w:ascii="Courier New" w:hAnsi="Courier New" w:cs="Courier New"/>
        </w:rPr>
        <w:t>":"localhost",</w:t>
      </w:r>
    </w:p>
    <w:p w14:paraId="6CAD51BF" w14:textId="77777777" w:rsidR="00EE59EB" w:rsidRPr="00EE59EB" w:rsidRDefault="00EE59EB" w:rsidP="00EE59EB">
      <w:pPr>
        <w:rPr>
          <w:rFonts w:ascii="Courier New" w:hAnsi="Courier New" w:cs="Courier New"/>
        </w:rPr>
      </w:pPr>
      <w:r w:rsidRPr="00EE59EB">
        <w:rPr>
          <w:rFonts w:ascii="Courier New" w:hAnsi="Courier New" w:cs="Courier New"/>
        </w:rPr>
        <w:t xml:space="preserve">        "ep.</w:t>
      </w:r>
      <w:proofErr w:type="spellStart"/>
      <w:r w:rsidRPr="00EE59EB">
        <w:rPr>
          <w:rFonts w:ascii="Courier New" w:hAnsi="Courier New" w:cs="Courier New"/>
        </w:rPr>
        <w:t>soapServer</w:t>
      </w:r>
      <w:proofErr w:type="spellEnd"/>
      <w:r w:rsidRPr="00EE59EB">
        <w:rPr>
          <w:rFonts w:ascii="Courier New" w:hAnsi="Courier New" w:cs="Courier New"/>
        </w:rPr>
        <w:t>":"localhost",</w:t>
      </w:r>
    </w:p>
    <w:p w14:paraId="5025F5F6" w14:textId="77777777" w:rsidR="00EE59EB" w:rsidRPr="00EE59EB" w:rsidRDefault="00EE59EB" w:rsidP="00EE59EB">
      <w:pPr>
        <w:rPr>
          <w:rFonts w:ascii="Courier New" w:hAnsi="Courier New" w:cs="Courier New"/>
        </w:rPr>
      </w:pPr>
      <w:r w:rsidRPr="00EE59EB">
        <w:rPr>
          <w:rFonts w:ascii="Courier New" w:hAnsi="Courier New" w:cs="Courier New"/>
        </w:rPr>
        <w:t xml:space="preserve">        "ep.</w:t>
      </w:r>
      <w:proofErr w:type="spellStart"/>
      <w:r w:rsidRPr="00EE59EB">
        <w:rPr>
          <w:rFonts w:ascii="Courier New" w:hAnsi="Courier New" w:cs="Courier New"/>
        </w:rPr>
        <w:t>defaultCulture</w:t>
      </w:r>
      <w:proofErr w:type="spellEnd"/>
      <w:r w:rsidRPr="00EE59EB">
        <w:rPr>
          <w:rFonts w:ascii="Courier New" w:hAnsi="Courier New" w:cs="Courier New"/>
        </w:rPr>
        <w:t>":"</w:t>
      </w:r>
      <w:proofErr w:type="spellStart"/>
      <w:r w:rsidRPr="00EE59EB">
        <w:rPr>
          <w:rFonts w:ascii="Courier New" w:hAnsi="Courier New" w:cs="Courier New"/>
        </w:rPr>
        <w:t>en</w:t>
      </w:r>
      <w:proofErr w:type="spellEnd"/>
      <w:r w:rsidRPr="00EE59EB">
        <w:rPr>
          <w:rFonts w:ascii="Courier New" w:hAnsi="Courier New" w:cs="Courier New"/>
        </w:rPr>
        <w:t>-US",</w:t>
      </w:r>
    </w:p>
    <w:p w14:paraId="5B59B5A8" w14:textId="77777777" w:rsidR="00EE59EB" w:rsidRPr="00EE59EB" w:rsidRDefault="00EE59EB" w:rsidP="00EE59EB">
      <w:pPr>
        <w:rPr>
          <w:rFonts w:ascii="Courier New" w:hAnsi="Courier New" w:cs="Courier New"/>
        </w:rPr>
      </w:pPr>
      <w:r w:rsidRPr="00EE59EB">
        <w:rPr>
          <w:rFonts w:ascii="Courier New" w:hAnsi="Courier New" w:cs="Courier New"/>
        </w:rPr>
        <w:t xml:space="preserve">        "</w:t>
      </w:r>
      <w:proofErr w:type="spellStart"/>
      <w:r w:rsidRPr="00EE59EB">
        <w:rPr>
          <w:rFonts w:ascii="Courier New" w:hAnsi="Courier New" w:cs="Courier New"/>
        </w:rPr>
        <w:t>ep.db.host":"localhost</w:t>
      </w:r>
      <w:proofErr w:type="spellEnd"/>
      <w:r w:rsidRPr="00EE59EB">
        <w:rPr>
          <w:rFonts w:ascii="Courier New" w:hAnsi="Courier New" w:cs="Courier New"/>
        </w:rPr>
        <w:t>",</w:t>
      </w:r>
    </w:p>
    <w:p w14:paraId="1B9ADF53" w14:textId="77777777" w:rsidR="00EE59EB" w:rsidRPr="00EE59EB" w:rsidRDefault="00EE59EB" w:rsidP="00EE59EB">
      <w:pPr>
        <w:rPr>
          <w:rFonts w:ascii="Courier New" w:hAnsi="Courier New" w:cs="Courier New"/>
        </w:rPr>
      </w:pPr>
      <w:r w:rsidRPr="00EE59EB">
        <w:rPr>
          <w:rFonts w:ascii="Courier New" w:hAnsi="Courier New" w:cs="Courier New"/>
        </w:rPr>
        <w:t xml:space="preserve">        "ep.db.port":"1521",</w:t>
      </w:r>
    </w:p>
    <w:p w14:paraId="1F763F35" w14:textId="77777777" w:rsidR="00EE59EB" w:rsidRPr="00EE59EB" w:rsidRDefault="00EE59EB" w:rsidP="00EE59EB">
      <w:pPr>
        <w:rPr>
          <w:rFonts w:ascii="Courier New" w:hAnsi="Courier New" w:cs="Courier New"/>
        </w:rPr>
      </w:pPr>
      <w:r w:rsidRPr="00EE59EB">
        <w:rPr>
          <w:rFonts w:ascii="Courier New" w:hAnsi="Courier New" w:cs="Courier New"/>
        </w:rPr>
        <w:t xml:space="preserve">        "</w:t>
      </w:r>
      <w:proofErr w:type="spellStart"/>
      <w:r w:rsidRPr="00EE59EB">
        <w:rPr>
          <w:rFonts w:ascii="Courier New" w:hAnsi="Courier New" w:cs="Courier New"/>
        </w:rPr>
        <w:t>ep.db.sid</w:t>
      </w:r>
      <w:proofErr w:type="spellEnd"/>
      <w:r w:rsidRPr="00EE59EB">
        <w:rPr>
          <w:rFonts w:ascii="Courier New" w:hAnsi="Courier New" w:cs="Courier New"/>
        </w:rPr>
        <w:t>":"[database SID]",</w:t>
      </w:r>
    </w:p>
    <w:p w14:paraId="166395BE" w14:textId="77777777" w:rsidR="00EE59EB" w:rsidRPr="00EE59EB" w:rsidRDefault="00EE59EB" w:rsidP="00EE59EB">
      <w:pPr>
        <w:rPr>
          <w:rFonts w:ascii="Courier New" w:hAnsi="Courier New" w:cs="Courier New"/>
        </w:rPr>
      </w:pPr>
      <w:r w:rsidRPr="00EE59EB">
        <w:rPr>
          <w:rFonts w:ascii="Courier New" w:hAnsi="Courier New" w:cs="Courier New"/>
        </w:rPr>
        <w:t xml:space="preserve">        "ep.db.</w:t>
      </w:r>
      <w:proofErr w:type="spellStart"/>
      <w:r w:rsidRPr="00EE59EB">
        <w:rPr>
          <w:rFonts w:ascii="Courier New" w:hAnsi="Courier New" w:cs="Courier New"/>
        </w:rPr>
        <w:t>driverClassName</w:t>
      </w:r>
      <w:proofErr w:type="spellEnd"/>
      <w:r w:rsidRPr="00EE59EB">
        <w:rPr>
          <w:rFonts w:ascii="Courier New" w:hAnsi="Courier New" w:cs="Courier New"/>
        </w:rPr>
        <w:t>":"</w:t>
      </w:r>
      <w:proofErr w:type="spellStart"/>
      <w:r w:rsidRPr="00EE59EB">
        <w:rPr>
          <w:rFonts w:ascii="Courier New" w:hAnsi="Courier New" w:cs="Courier New"/>
        </w:rPr>
        <w:t>oracle.jdbc.OracleDriver</w:t>
      </w:r>
      <w:proofErr w:type="spellEnd"/>
      <w:r w:rsidRPr="00EE59EB">
        <w:rPr>
          <w:rFonts w:ascii="Courier New" w:hAnsi="Courier New" w:cs="Courier New"/>
        </w:rPr>
        <w:t>",</w:t>
      </w:r>
    </w:p>
    <w:p w14:paraId="05746A6D" w14:textId="77777777" w:rsidR="00EE59EB" w:rsidRPr="00EE59EB" w:rsidRDefault="00EE59EB" w:rsidP="00EE59EB">
      <w:pPr>
        <w:rPr>
          <w:rFonts w:ascii="Courier New" w:hAnsi="Courier New" w:cs="Courier New"/>
        </w:rPr>
      </w:pPr>
      <w:r w:rsidRPr="00EE59EB">
        <w:rPr>
          <w:rFonts w:ascii="Courier New" w:hAnsi="Courier New" w:cs="Courier New"/>
        </w:rPr>
        <w:t xml:space="preserve">        "ep.db.driver":"</w:t>
      </w:r>
      <w:proofErr w:type="spellStart"/>
      <w:r w:rsidRPr="00EE59EB">
        <w:rPr>
          <w:rFonts w:ascii="Courier New" w:hAnsi="Courier New" w:cs="Courier New"/>
        </w:rPr>
        <w:t>jdbc</w:t>
      </w:r>
      <w:proofErr w:type="gramStart"/>
      <w:r w:rsidRPr="00EE59EB">
        <w:rPr>
          <w:rFonts w:ascii="Courier New" w:hAnsi="Courier New" w:cs="Courier New"/>
        </w:rPr>
        <w:t>:oracle:thin</w:t>
      </w:r>
      <w:proofErr w:type="spellEnd"/>
      <w:proofErr w:type="gramEnd"/>
      <w:r w:rsidRPr="00EE59EB">
        <w:rPr>
          <w:rFonts w:ascii="Courier New" w:hAnsi="Courier New" w:cs="Courier New"/>
        </w:rPr>
        <w:t>",</w:t>
      </w:r>
    </w:p>
    <w:p w14:paraId="5E238740" w14:textId="77777777" w:rsidR="00EE59EB" w:rsidRPr="00EE59EB" w:rsidRDefault="00EE59EB" w:rsidP="00EE59EB">
      <w:pPr>
        <w:rPr>
          <w:rFonts w:ascii="Courier New" w:hAnsi="Courier New" w:cs="Courier New"/>
        </w:rPr>
      </w:pPr>
      <w:r w:rsidRPr="00EE59EB">
        <w:rPr>
          <w:rFonts w:ascii="Courier New" w:hAnsi="Courier New" w:cs="Courier New"/>
        </w:rPr>
        <w:t xml:space="preserve">        "ep.db.user":"</w:t>
      </w:r>
      <w:proofErr w:type="spellStart"/>
      <w:r w:rsidRPr="00EE59EB">
        <w:rPr>
          <w:rFonts w:ascii="Courier New" w:hAnsi="Courier New" w:cs="Courier New"/>
        </w:rPr>
        <w:t>ekb</w:t>
      </w:r>
      <w:proofErr w:type="spellEnd"/>
      <w:r w:rsidRPr="00EE59EB">
        <w:rPr>
          <w:rFonts w:ascii="Courier New" w:hAnsi="Courier New" w:cs="Courier New"/>
        </w:rPr>
        <w:t>",</w:t>
      </w:r>
    </w:p>
    <w:p w14:paraId="1408902C" w14:textId="77777777" w:rsidR="00EE59EB" w:rsidRPr="00EE59EB" w:rsidRDefault="00EE59EB" w:rsidP="00EE59EB">
      <w:pPr>
        <w:rPr>
          <w:rFonts w:ascii="Courier New" w:hAnsi="Courier New" w:cs="Courier New"/>
        </w:rPr>
      </w:pPr>
      <w:r w:rsidRPr="00EE59EB">
        <w:rPr>
          <w:rFonts w:ascii="Courier New" w:hAnsi="Courier New" w:cs="Courier New"/>
        </w:rPr>
        <w:t xml:space="preserve">        "</w:t>
      </w:r>
      <w:proofErr w:type="gramStart"/>
      <w:r w:rsidRPr="00EE59EB">
        <w:rPr>
          <w:rFonts w:ascii="Courier New" w:hAnsi="Courier New" w:cs="Courier New"/>
        </w:rPr>
        <w:t>ep.db.password-secure</w:t>
      </w:r>
      <w:proofErr w:type="gramEnd"/>
      <w:r w:rsidRPr="00EE59EB">
        <w:rPr>
          <w:rFonts w:ascii="Courier New" w:hAnsi="Courier New" w:cs="Courier New"/>
        </w:rPr>
        <w:t>":"</w:t>
      </w:r>
      <w:proofErr w:type="spellStart"/>
      <w:r w:rsidRPr="00EE59EB">
        <w:rPr>
          <w:rFonts w:ascii="Courier New" w:hAnsi="Courier New" w:cs="Courier New"/>
        </w:rPr>
        <w:t>ekb</w:t>
      </w:r>
      <w:proofErr w:type="spellEnd"/>
      <w:r w:rsidRPr="00EE59EB">
        <w:rPr>
          <w:rFonts w:ascii="Courier New" w:hAnsi="Courier New" w:cs="Courier New"/>
        </w:rPr>
        <w:t>"</w:t>
      </w:r>
    </w:p>
    <w:p w14:paraId="278FAD5F" w14:textId="77777777" w:rsidR="00EE59EB" w:rsidRPr="00EE59EB" w:rsidRDefault="00EE59EB" w:rsidP="00EE59EB">
      <w:pPr>
        <w:rPr>
          <w:rFonts w:ascii="Courier New" w:hAnsi="Courier New" w:cs="Courier New"/>
        </w:rPr>
      </w:pPr>
      <w:r w:rsidRPr="00EE59EB">
        <w:rPr>
          <w:rFonts w:ascii="Courier New" w:hAnsi="Courier New" w:cs="Courier New"/>
        </w:rPr>
        <w:t xml:space="preserve">    }</w:t>
      </w:r>
    </w:p>
    <w:p w14:paraId="46A72773" w14:textId="2B25FFE3" w:rsidR="00DD75E7" w:rsidRPr="00EE59EB" w:rsidRDefault="00EE59EB" w:rsidP="00EE59EB">
      <w:pPr>
        <w:rPr>
          <w:rFonts w:ascii="Courier New" w:hAnsi="Courier New" w:cs="Courier New"/>
        </w:rPr>
      </w:pPr>
      <w:r w:rsidRPr="00EE59EB">
        <w:rPr>
          <w:rFonts w:ascii="Courier New" w:hAnsi="Courier New" w:cs="Courier New"/>
        </w:rPr>
        <w:t>}</w:t>
      </w:r>
    </w:p>
    <w:p w14:paraId="6BD67BAF" w14:textId="77777777" w:rsidR="00EE59EB" w:rsidRPr="00DD75E7" w:rsidRDefault="00EE59EB" w:rsidP="00EE59EB"/>
    <w:p w14:paraId="1FFD6877" w14:textId="4EF3C0E6" w:rsidR="00F51278" w:rsidRDefault="00B92AAB" w:rsidP="00E829C4">
      <w:pPr>
        <w:pStyle w:val="Heading4"/>
      </w:pPr>
      <w:bookmarkStart w:id="153" w:name="_Toc114052293"/>
      <w:r>
        <w:t xml:space="preserve">Sample </w:t>
      </w:r>
      <w:proofErr w:type="spellStart"/>
      <w:r w:rsidR="00F51278" w:rsidRPr="009D0AA2">
        <w:t>SetEmailProperties.json</w:t>
      </w:r>
      <w:bookmarkEnd w:id="153"/>
      <w:proofErr w:type="spellEnd"/>
    </w:p>
    <w:p w14:paraId="783C052D" w14:textId="77777777" w:rsidR="00746055" w:rsidRPr="00746055" w:rsidRDefault="00746055" w:rsidP="00746055"/>
    <w:p w14:paraId="3AABF296" w14:textId="77777777" w:rsidR="00372285" w:rsidRPr="00372285" w:rsidRDefault="00372285" w:rsidP="00372285">
      <w:pPr>
        <w:rPr>
          <w:rFonts w:ascii="Courier New" w:hAnsi="Courier New" w:cs="Courier New"/>
        </w:rPr>
      </w:pPr>
      <w:r w:rsidRPr="00372285">
        <w:rPr>
          <w:rFonts w:ascii="Courier New" w:hAnsi="Courier New" w:cs="Courier New"/>
        </w:rPr>
        <w:lastRenderedPageBreak/>
        <w:t>{</w:t>
      </w:r>
    </w:p>
    <w:p w14:paraId="7186260D" w14:textId="77777777" w:rsidR="00372285" w:rsidRPr="00372285" w:rsidRDefault="00372285" w:rsidP="00372285">
      <w:pPr>
        <w:rPr>
          <w:rFonts w:ascii="Courier New" w:hAnsi="Courier New" w:cs="Courier New"/>
        </w:rPr>
      </w:pPr>
      <w:r w:rsidRPr="00372285">
        <w:rPr>
          <w:rFonts w:ascii="Courier New" w:hAnsi="Courier New" w:cs="Courier New"/>
        </w:rPr>
        <w:t xml:space="preserve">    "</w:t>
      </w:r>
      <w:proofErr w:type="gramStart"/>
      <w:r w:rsidRPr="00372285">
        <w:rPr>
          <w:rFonts w:ascii="Courier New" w:hAnsi="Courier New" w:cs="Courier New"/>
        </w:rPr>
        <w:t>properties</w:t>
      </w:r>
      <w:proofErr w:type="gramEnd"/>
      <w:r w:rsidRPr="00372285">
        <w:rPr>
          <w:rFonts w:ascii="Courier New" w:hAnsi="Courier New" w:cs="Courier New"/>
        </w:rPr>
        <w:t>":{</w:t>
      </w:r>
    </w:p>
    <w:p w14:paraId="426EBE74" w14:textId="77777777" w:rsidR="00372285" w:rsidRPr="00372285" w:rsidRDefault="00372285" w:rsidP="00372285">
      <w:pPr>
        <w:rPr>
          <w:rFonts w:ascii="Courier New" w:hAnsi="Courier New" w:cs="Courier New"/>
        </w:rPr>
      </w:pPr>
      <w:r w:rsidRPr="00372285">
        <w:rPr>
          <w:rFonts w:ascii="Courier New" w:hAnsi="Courier New" w:cs="Courier New"/>
        </w:rPr>
        <w:t xml:space="preserve">        "</w:t>
      </w:r>
      <w:proofErr w:type="spellStart"/>
      <w:r w:rsidRPr="00372285">
        <w:rPr>
          <w:rFonts w:ascii="Courier New" w:hAnsi="Courier New" w:cs="Courier New"/>
        </w:rPr>
        <w:t>email.enable":"false</w:t>
      </w:r>
      <w:proofErr w:type="spellEnd"/>
      <w:r w:rsidRPr="00372285">
        <w:rPr>
          <w:rFonts w:ascii="Courier New" w:hAnsi="Courier New" w:cs="Courier New"/>
        </w:rPr>
        <w:t>",</w:t>
      </w:r>
    </w:p>
    <w:p w14:paraId="2D8D3A30" w14:textId="77777777" w:rsidR="00372285" w:rsidRPr="00372285" w:rsidRDefault="00372285" w:rsidP="00372285">
      <w:pPr>
        <w:rPr>
          <w:rFonts w:ascii="Courier New" w:hAnsi="Courier New" w:cs="Courier New"/>
        </w:rPr>
      </w:pPr>
      <w:r w:rsidRPr="00372285">
        <w:rPr>
          <w:rFonts w:ascii="Courier New" w:hAnsi="Courier New" w:cs="Courier New"/>
        </w:rPr>
        <w:t xml:space="preserve">        "email.emailsmtp.host":"smtp.jda.com",</w:t>
      </w:r>
    </w:p>
    <w:p w14:paraId="1DFE194F" w14:textId="77777777" w:rsidR="00372285" w:rsidRPr="00372285" w:rsidRDefault="00372285" w:rsidP="00372285">
      <w:pPr>
        <w:rPr>
          <w:rFonts w:ascii="Courier New" w:hAnsi="Courier New" w:cs="Courier New"/>
        </w:rPr>
      </w:pPr>
      <w:r w:rsidRPr="00372285">
        <w:rPr>
          <w:rFonts w:ascii="Courier New" w:hAnsi="Courier New" w:cs="Courier New"/>
        </w:rPr>
        <w:t xml:space="preserve">        "email.emailsmtp.port":"587",</w:t>
      </w:r>
    </w:p>
    <w:p w14:paraId="381DA552" w14:textId="77777777" w:rsidR="00372285" w:rsidRPr="00372285" w:rsidRDefault="00372285" w:rsidP="00372285">
      <w:pPr>
        <w:rPr>
          <w:rFonts w:ascii="Courier New" w:hAnsi="Courier New" w:cs="Courier New"/>
        </w:rPr>
      </w:pPr>
      <w:r w:rsidRPr="00372285">
        <w:rPr>
          <w:rFonts w:ascii="Courier New" w:hAnsi="Courier New" w:cs="Courier New"/>
        </w:rPr>
        <w:t xml:space="preserve">        "</w:t>
      </w:r>
      <w:proofErr w:type="spellStart"/>
      <w:r w:rsidRPr="00372285">
        <w:rPr>
          <w:rFonts w:ascii="Courier New" w:hAnsi="Courier New" w:cs="Courier New"/>
        </w:rPr>
        <w:t>email.emailsmtp.user</w:t>
      </w:r>
      <w:proofErr w:type="spellEnd"/>
      <w:r w:rsidRPr="00372285">
        <w:rPr>
          <w:rFonts w:ascii="Courier New" w:hAnsi="Courier New" w:cs="Courier New"/>
        </w:rPr>
        <w:t>":"",</w:t>
      </w:r>
    </w:p>
    <w:p w14:paraId="645C086A" w14:textId="77777777" w:rsidR="00372285" w:rsidRPr="00372285" w:rsidRDefault="00372285" w:rsidP="00372285">
      <w:pPr>
        <w:rPr>
          <w:rFonts w:ascii="Courier New" w:hAnsi="Courier New" w:cs="Courier New"/>
        </w:rPr>
      </w:pPr>
      <w:r w:rsidRPr="00372285">
        <w:rPr>
          <w:rFonts w:ascii="Courier New" w:hAnsi="Courier New" w:cs="Courier New"/>
        </w:rPr>
        <w:t xml:space="preserve">        "</w:t>
      </w:r>
      <w:proofErr w:type="spellStart"/>
      <w:r w:rsidRPr="00372285">
        <w:rPr>
          <w:rFonts w:ascii="Courier New" w:hAnsi="Courier New" w:cs="Courier New"/>
        </w:rPr>
        <w:t>email.emailsmtp.password</w:t>
      </w:r>
      <w:proofErr w:type="spellEnd"/>
      <w:r w:rsidRPr="00372285">
        <w:rPr>
          <w:rFonts w:ascii="Courier New" w:hAnsi="Courier New" w:cs="Courier New"/>
        </w:rPr>
        <w:t>-secure":"",</w:t>
      </w:r>
    </w:p>
    <w:p w14:paraId="39BBAB3E" w14:textId="77777777" w:rsidR="00372285" w:rsidRPr="00372285" w:rsidRDefault="00372285" w:rsidP="00372285">
      <w:pPr>
        <w:rPr>
          <w:rFonts w:ascii="Courier New" w:hAnsi="Courier New" w:cs="Courier New"/>
        </w:rPr>
      </w:pPr>
      <w:r w:rsidRPr="00372285">
        <w:rPr>
          <w:rFonts w:ascii="Courier New" w:hAnsi="Courier New" w:cs="Courier New"/>
        </w:rPr>
        <w:t xml:space="preserve">        "</w:t>
      </w:r>
      <w:proofErr w:type="spellStart"/>
      <w:r w:rsidRPr="00372285">
        <w:rPr>
          <w:rFonts w:ascii="Courier New" w:hAnsi="Courier New" w:cs="Courier New"/>
        </w:rPr>
        <w:t>email.emailaddress.fromaddress</w:t>
      </w:r>
      <w:proofErr w:type="spellEnd"/>
      <w:r w:rsidRPr="00372285">
        <w:rPr>
          <w:rFonts w:ascii="Courier New" w:hAnsi="Courier New" w:cs="Courier New"/>
        </w:rPr>
        <w:t>":"",</w:t>
      </w:r>
    </w:p>
    <w:p w14:paraId="6FA5301A" w14:textId="77777777" w:rsidR="00372285" w:rsidRPr="00372285" w:rsidRDefault="00372285" w:rsidP="00372285">
      <w:pPr>
        <w:rPr>
          <w:rFonts w:ascii="Courier New" w:hAnsi="Courier New" w:cs="Courier New"/>
        </w:rPr>
      </w:pPr>
      <w:r w:rsidRPr="00372285">
        <w:rPr>
          <w:rFonts w:ascii="Courier New" w:hAnsi="Courier New" w:cs="Courier New"/>
        </w:rPr>
        <w:t xml:space="preserve">        "</w:t>
      </w:r>
      <w:proofErr w:type="spellStart"/>
      <w:r w:rsidRPr="00372285">
        <w:rPr>
          <w:rFonts w:ascii="Courier New" w:hAnsi="Courier New" w:cs="Courier New"/>
        </w:rPr>
        <w:t>email.emailaddress.toaddress</w:t>
      </w:r>
      <w:proofErr w:type="spellEnd"/>
      <w:r w:rsidRPr="00372285">
        <w:rPr>
          <w:rFonts w:ascii="Courier New" w:hAnsi="Courier New" w:cs="Courier New"/>
        </w:rPr>
        <w:t>":""</w:t>
      </w:r>
    </w:p>
    <w:p w14:paraId="2F3359B2" w14:textId="77777777" w:rsidR="00372285" w:rsidRPr="00372285" w:rsidRDefault="00372285" w:rsidP="00372285">
      <w:pPr>
        <w:rPr>
          <w:rFonts w:ascii="Courier New" w:hAnsi="Courier New" w:cs="Courier New"/>
        </w:rPr>
      </w:pPr>
      <w:r w:rsidRPr="00372285">
        <w:rPr>
          <w:rFonts w:ascii="Courier New" w:hAnsi="Courier New" w:cs="Courier New"/>
        </w:rPr>
        <w:t xml:space="preserve">    }</w:t>
      </w:r>
    </w:p>
    <w:p w14:paraId="03B1B8C9" w14:textId="6BCF1C00" w:rsidR="00372285" w:rsidRPr="00372285" w:rsidRDefault="00372285" w:rsidP="00372285">
      <w:pPr>
        <w:rPr>
          <w:rFonts w:ascii="Courier New" w:hAnsi="Courier New" w:cs="Courier New"/>
        </w:rPr>
      </w:pPr>
      <w:r w:rsidRPr="00372285">
        <w:rPr>
          <w:rFonts w:ascii="Courier New" w:hAnsi="Courier New" w:cs="Courier New"/>
        </w:rPr>
        <w:t>}</w:t>
      </w:r>
    </w:p>
    <w:p w14:paraId="037210B5" w14:textId="77777777" w:rsidR="00372285" w:rsidRPr="00372285" w:rsidRDefault="00372285" w:rsidP="00372285"/>
    <w:p w14:paraId="579D696E" w14:textId="319F9672" w:rsidR="00F51278" w:rsidRDefault="00B92AAB" w:rsidP="00E829C4">
      <w:pPr>
        <w:pStyle w:val="Heading4"/>
      </w:pPr>
      <w:bookmarkStart w:id="154" w:name="_Toc114052294"/>
      <w:r>
        <w:t xml:space="preserve">Sample </w:t>
      </w:r>
      <w:proofErr w:type="spellStart"/>
      <w:r w:rsidR="00F51278" w:rsidRPr="009D0AA2">
        <w:t>SetEXTSchemaProperties.json</w:t>
      </w:r>
      <w:bookmarkEnd w:id="154"/>
      <w:proofErr w:type="spellEnd"/>
    </w:p>
    <w:p w14:paraId="525B5A12" w14:textId="77777777" w:rsidR="00746055" w:rsidRPr="00746055" w:rsidRDefault="00746055" w:rsidP="00746055"/>
    <w:p w14:paraId="311A0204"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
    <w:p w14:paraId="4DCC20B4"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gramStart"/>
      <w:r w:rsidRPr="00A47BD3">
        <w:rPr>
          <w:rFonts w:ascii="Courier New" w:hAnsi="Courier New" w:cs="Courier New"/>
        </w:rPr>
        <w:t>properties</w:t>
      </w:r>
      <w:proofErr w:type="gramEnd"/>
      <w:r w:rsidRPr="00A47BD3">
        <w:rPr>
          <w:rFonts w:ascii="Courier New" w:hAnsi="Courier New" w:cs="Courier New"/>
        </w:rPr>
        <w:t>":{</w:t>
      </w:r>
    </w:p>
    <w:p w14:paraId="2B0F7DA5"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AGTableScriptFiles.location":"C</w:t>
      </w:r>
      <w:proofErr w:type="spellEnd"/>
      <w:r w:rsidRPr="00A47BD3">
        <w:rPr>
          <w:rFonts w:ascii="Courier New" w:hAnsi="Courier New" w:cs="Courier New"/>
        </w:rPr>
        <w:t>:\JIGeneratedsqls",</w:t>
      </w:r>
    </w:p>
    <w:p w14:paraId="0C53FE22"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"metadata.databasefileslocation":"C:\JI\IVK_Metadata_databaseFiles",</w:t>
      </w:r>
    </w:p>
    <w:p w14:paraId="0D491401"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metadata.ext_epsd_import_attr_Def.source":"database</w:t>
      </w:r>
      <w:proofErr w:type="spellEnd"/>
      <w:r w:rsidRPr="00A47BD3">
        <w:rPr>
          <w:rFonts w:ascii="Courier New" w:hAnsi="Courier New" w:cs="Courier New"/>
        </w:rPr>
        <w:t>",</w:t>
      </w:r>
    </w:p>
    <w:p w14:paraId="47911FF0"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"metadata.ext_epsd_import_attr_Def.</w:t>
      </w:r>
      <w:proofErr w:type="spellStart"/>
      <w:r w:rsidRPr="00A47BD3">
        <w:rPr>
          <w:rFonts w:ascii="Courier New" w:hAnsi="Courier New" w:cs="Courier New"/>
        </w:rPr>
        <w:t>dbloadtype</w:t>
      </w:r>
      <w:proofErr w:type="spellEnd"/>
      <w:r w:rsidRPr="00A47BD3">
        <w:rPr>
          <w:rFonts w:ascii="Courier New" w:hAnsi="Courier New" w:cs="Courier New"/>
        </w:rPr>
        <w:t>":"</w:t>
      </w:r>
      <w:proofErr w:type="spellStart"/>
      <w:r w:rsidRPr="00A47BD3">
        <w:rPr>
          <w:rFonts w:ascii="Courier New" w:hAnsi="Courier New" w:cs="Courier New"/>
        </w:rPr>
        <w:t>ClearandLoad</w:t>
      </w:r>
      <w:proofErr w:type="spellEnd"/>
      <w:r w:rsidRPr="00A47BD3">
        <w:rPr>
          <w:rFonts w:ascii="Courier New" w:hAnsi="Courier New" w:cs="Courier New"/>
        </w:rPr>
        <w:t>",</w:t>
      </w:r>
    </w:p>
    <w:p w14:paraId="25830F28"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metadata.ext_epsd_import_attr_Def.load":"true</w:t>
      </w:r>
      <w:proofErr w:type="spellEnd"/>
      <w:r w:rsidRPr="00A47BD3">
        <w:rPr>
          <w:rFonts w:ascii="Courier New" w:hAnsi="Courier New" w:cs="Courier New"/>
        </w:rPr>
        <w:t>",</w:t>
      </w:r>
    </w:p>
    <w:p w14:paraId="2FE94A9F"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metadata.ext_epsd_import_attr_def_pot.source":"database</w:t>
      </w:r>
      <w:proofErr w:type="spellEnd"/>
      <w:r w:rsidRPr="00A47BD3">
        <w:rPr>
          <w:rFonts w:ascii="Courier New" w:hAnsi="Courier New" w:cs="Courier New"/>
        </w:rPr>
        <w:t>",</w:t>
      </w:r>
    </w:p>
    <w:p w14:paraId="23E08E7B"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"metadata.ext_epsd_import_attr_def_pot.dbloadtype":"ClearandLoad",</w:t>
      </w:r>
    </w:p>
    <w:p w14:paraId="78C6BA8E"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metadata.ext_epsd_import_attr_def_pot.load":"true</w:t>
      </w:r>
      <w:proofErr w:type="spellEnd"/>
      <w:r w:rsidRPr="00A47BD3">
        <w:rPr>
          <w:rFonts w:ascii="Courier New" w:hAnsi="Courier New" w:cs="Courier New"/>
        </w:rPr>
        <w:t>",</w:t>
      </w:r>
    </w:p>
    <w:p w14:paraId="7AEFCA6D"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metadata.ext_epsd_import_hier_level_def.source":"database</w:t>
      </w:r>
      <w:proofErr w:type="spellEnd"/>
      <w:r w:rsidRPr="00A47BD3">
        <w:rPr>
          <w:rFonts w:ascii="Courier New" w:hAnsi="Courier New" w:cs="Courier New"/>
        </w:rPr>
        <w:t>",</w:t>
      </w:r>
    </w:p>
    <w:p w14:paraId="5C35A6B7"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"metadata.ext_epsd_import_hier_level_def.dbloadtype":"ClearandLoad",</w:t>
      </w:r>
    </w:p>
    <w:p w14:paraId="1149A2B5"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metadata.ext_epsd_import_hier_level_def.load":"true</w:t>
      </w:r>
      <w:proofErr w:type="spellEnd"/>
      <w:r w:rsidRPr="00A47BD3">
        <w:rPr>
          <w:rFonts w:ascii="Courier New" w:hAnsi="Courier New" w:cs="Courier New"/>
        </w:rPr>
        <w:t>",</w:t>
      </w:r>
    </w:p>
    <w:p w14:paraId="50F3C6A1"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metadata.ext_epsd_import_hierarchy_def.source":"database</w:t>
      </w:r>
      <w:proofErr w:type="spellEnd"/>
      <w:r w:rsidRPr="00A47BD3">
        <w:rPr>
          <w:rFonts w:ascii="Courier New" w:hAnsi="Courier New" w:cs="Courier New"/>
        </w:rPr>
        <w:t>",</w:t>
      </w:r>
    </w:p>
    <w:p w14:paraId="3317F644"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"metadata.ext_epsd_import_hierarchy_def.dbloadtype":"ClearandLoad",</w:t>
      </w:r>
    </w:p>
    <w:p w14:paraId="394F5822"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metadata.ext_epsd_import_hierarchy_def.load":"true</w:t>
      </w:r>
      <w:proofErr w:type="spellEnd"/>
      <w:r w:rsidRPr="00A47BD3">
        <w:rPr>
          <w:rFonts w:ascii="Courier New" w:hAnsi="Courier New" w:cs="Courier New"/>
        </w:rPr>
        <w:t>",</w:t>
      </w:r>
    </w:p>
    <w:p w14:paraId="33F4EA7E"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metadata.ext_epsd_import_level_def.source":"database</w:t>
      </w:r>
      <w:proofErr w:type="spellEnd"/>
      <w:r w:rsidRPr="00A47BD3">
        <w:rPr>
          <w:rFonts w:ascii="Courier New" w:hAnsi="Courier New" w:cs="Courier New"/>
        </w:rPr>
        <w:t>",</w:t>
      </w:r>
    </w:p>
    <w:p w14:paraId="55D4AAF4"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"metadata.ext_epsd_import_level_def.</w:t>
      </w:r>
      <w:proofErr w:type="spellStart"/>
      <w:r w:rsidRPr="00A47BD3">
        <w:rPr>
          <w:rFonts w:ascii="Courier New" w:hAnsi="Courier New" w:cs="Courier New"/>
        </w:rPr>
        <w:t>dbloadtype</w:t>
      </w:r>
      <w:proofErr w:type="spellEnd"/>
      <w:r w:rsidRPr="00A47BD3">
        <w:rPr>
          <w:rFonts w:ascii="Courier New" w:hAnsi="Courier New" w:cs="Courier New"/>
        </w:rPr>
        <w:t>":"</w:t>
      </w:r>
      <w:proofErr w:type="spellStart"/>
      <w:r w:rsidRPr="00A47BD3">
        <w:rPr>
          <w:rFonts w:ascii="Courier New" w:hAnsi="Courier New" w:cs="Courier New"/>
        </w:rPr>
        <w:t>ClearandLoad</w:t>
      </w:r>
      <w:proofErr w:type="spellEnd"/>
      <w:r w:rsidRPr="00A47BD3">
        <w:rPr>
          <w:rFonts w:ascii="Courier New" w:hAnsi="Courier New" w:cs="Courier New"/>
        </w:rPr>
        <w:t>",</w:t>
      </w:r>
    </w:p>
    <w:p w14:paraId="5AAF41E8"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metadata.ext_epsd_import_level_def.load":"true</w:t>
      </w:r>
      <w:proofErr w:type="spellEnd"/>
      <w:r w:rsidRPr="00A47BD3">
        <w:rPr>
          <w:rFonts w:ascii="Courier New" w:hAnsi="Courier New" w:cs="Courier New"/>
        </w:rPr>
        <w:t>",</w:t>
      </w:r>
    </w:p>
    <w:p w14:paraId="1080575F"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metadata.ext_epsd_import_mbr_attr_def.source":"database</w:t>
      </w:r>
      <w:proofErr w:type="spellEnd"/>
      <w:r w:rsidRPr="00A47BD3">
        <w:rPr>
          <w:rFonts w:ascii="Courier New" w:hAnsi="Courier New" w:cs="Courier New"/>
        </w:rPr>
        <w:t>",</w:t>
      </w:r>
    </w:p>
    <w:p w14:paraId="26A4952E"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"metadata.ext_epsd_import_mbr_attr_def.dbloadtype":"ClearandLoad",</w:t>
      </w:r>
    </w:p>
    <w:p w14:paraId="12FBCBFF"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metadata.ext_epsd_import_mbr_attr_def.load":"true</w:t>
      </w:r>
      <w:proofErr w:type="spellEnd"/>
      <w:r w:rsidRPr="00A47BD3">
        <w:rPr>
          <w:rFonts w:ascii="Courier New" w:hAnsi="Courier New" w:cs="Courier New"/>
        </w:rPr>
        <w:t>",</w:t>
      </w:r>
    </w:p>
    <w:p w14:paraId="60CDB7A6"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metadata.ext_epsd_import_member_def.source":"database</w:t>
      </w:r>
      <w:proofErr w:type="spellEnd"/>
      <w:r w:rsidRPr="00A47BD3">
        <w:rPr>
          <w:rFonts w:ascii="Courier New" w:hAnsi="Courier New" w:cs="Courier New"/>
        </w:rPr>
        <w:t>",</w:t>
      </w:r>
    </w:p>
    <w:p w14:paraId="4F0B361E"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"metadata.ext_epsd_import_member_def.dbloadtype":"ClearandLoad",</w:t>
      </w:r>
    </w:p>
    <w:p w14:paraId="7C27FC6E"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metadata.ext_epsd_import_member_def.load":"true</w:t>
      </w:r>
      <w:proofErr w:type="spellEnd"/>
      <w:r w:rsidRPr="00A47BD3">
        <w:rPr>
          <w:rFonts w:ascii="Courier New" w:hAnsi="Courier New" w:cs="Courier New"/>
        </w:rPr>
        <w:t>",</w:t>
      </w:r>
    </w:p>
    <w:p w14:paraId="250BF881"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metadata.ext_epsd_import_well_known_lvl.source":"database</w:t>
      </w:r>
      <w:proofErr w:type="spellEnd"/>
      <w:r w:rsidRPr="00A47BD3">
        <w:rPr>
          <w:rFonts w:ascii="Courier New" w:hAnsi="Courier New" w:cs="Courier New"/>
        </w:rPr>
        <w:t>",</w:t>
      </w:r>
    </w:p>
    <w:p w14:paraId="5749401C"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"metadata.ext_epsd_import_well_known_lvl.dbloadtype":"ClearandLoad",</w:t>
      </w:r>
    </w:p>
    <w:p w14:paraId="302D4472"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metadata.ext_epsd_import_well_known_lvl.load":"true</w:t>
      </w:r>
      <w:proofErr w:type="spellEnd"/>
      <w:r w:rsidRPr="00A47BD3">
        <w:rPr>
          <w:rFonts w:ascii="Courier New" w:hAnsi="Courier New" w:cs="Courier New"/>
        </w:rPr>
        <w:t>",</w:t>
      </w:r>
    </w:p>
    <w:p w14:paraId="53A78DD3"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metadata.ext_epsd_import_rel.source":"database</w:t>
      </w:r>
      <w:proofErr w:type="spellEnd"/>
      <w:r w:rsidRPr="00A47BD3">
        <w:rPr>
          <w:rFonts w:ascii="Courier New" w:hAnsi="Courier New" w:cs="Courier New"/>
        </w:rPr>
        <w:t>",</w:t>
      </w:r>
    </w:p>
    <w:p w14:paraId="5DF8AB45"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"metadata.ext_epsd_import_rel.</w:t>
      </w:r>
      <w:proofErr w:type="spellStart"/>
      <w:r w:rsidRPr="00A47BD3">
        <w:rPr>
          <w:rFonts w:ascii="Courier New" w:hAnsi="Courier New" w:cs="Courier New"/>
        </w:rPr>
        <w:t>dbloadtype</w:t>
      </w:r>
      <w:proofErr w:type="spellEnd"/>
      <w:r w:rsidRPr="00A47BD3">
        <w:rPr>
          <w:rFonts w:ascii="Courier New" w:hAnsi="Courier New" w:cs="Courier New"/>
        </w:rPr>
        <w:t>":"</w:t>
      </w:r>
      <w:proofErr w:type="spellStart"/>
      <w:r w:rsidRPr="00A47BD3">
        <w:rPr>
          <w:rFonts w:ascii="Courier New" w:hAnsi="Courier New" w:cs="Courier New"/>
        </w:rPr>
        <w:t>ClearandLoad</w:t>
      </w:r>
      <w:proofErr w:type="spellEnd"/>
      <w:r w:rsidRPr="00A47BD3">
        <w:rPr>
          <w:rFonts w:ascii="Courier New" w:hAnsi="Courier New" w:cs="Courier New"/>
        </w:rPr>
        <w:t>",</w:t>
      </w:r>
    </w:p>
    <w:p w14:paraId="27CF6B2E"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metadata.ext_epsd_import_rel.load":"true</w:t>
      </w:r>
      <w:proofErr w:type="spellEnd"/>
      <w:r w:rsidRPr="00A47BD3">
        <w:rPr>
          <w:rFonts w:ascii="Courier New" w:hAnsi="Courier New" w:cs="Courier New"/>
        </w:rPr>
        <w:t>",</w:t>
      </w:r>
    </w:p>
    <w:p w14:paraId="5B4F99E1" w14:textId="77777777" w:rsidR="00A47BD3" w:rsidRPr="00A47BD3" w:rsidRDefault="00A47BD3" w:rsidP="00A47BD3">
      <w:pPr>
        <w:rPr>
          <w:rFonts w:ascii="Courier New" w:hAnsi="Courier New" w:cs="Courier New"/>
        </w:rPr>
      </w:pPr>
      <w:r w:rsidRPr="00A47BD3">
        <w:rPr>
          <w:rFonts w:ascii="Courier New" w:hAnsi="Courier New" w:cs="Courier New"/>
        </w:rPr>
        <w:t xml:space="preserve">        "memberrelation.location":"C\JI\IVK_Metadata_databaseFiles\EXT_EPSD_IMPORT_MEMBER_REL.database",</w:t>
      </w:r>
    </w:p>
    <w:p w14:paraId="17CF223C"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memberrelation.source":"database</w:t>
      </w:r>
      <w:proofErr w:type="spellEnd"/>
      <w:r w:rsidRPr="00A47BD3">
        <w:rPr>
          <w:rFonts w:ascii="Courier New" w:hAnsi="Courier New" w:cs="Courier New"/>
        </w:rPr>
        <w:t>",</w:t>
      </w:r>
    </w:p>
    <w:p w14:paraId="006114F1" w14:textId="77777777" w:rsidR="00A47BD3" w:rsidRPr="00A47BD3" w:rsidRDefault="00A47BD3" w:rsidP="00A47BD3">
      <w:pPr>
        <w:rPr>
          <w:rFonts w:ascii="Courier New" w:hAnsi="Courier New" w:cs="Courier New"/>
        </w:rPr>
      </w:pPr>
      <w:r w:rsidRPr="00A47BD3">
        <w:rPr>
          <w:rFonts w:ascii="Courier New" w:hAnsi="Courier New" w:cs="Courier New"/>
        </w:rPr>
        <w:t xml:space="preserve">        "memberrelation.</w:t>
      </w:r>
      <w:proofErr w:type="spellStart"/>
      <w:r w:rsidRPr="00A47BD3">
        <w:rPr>
          <w:rFonts w:ascii="Courier New" w:hAnsi="Courier New" w:cs="Courier New"/>
        </w:rPr>
        <w:t>dbloadtype</w:t>
      </w:r>
      <w:proofErr w:type="spellEnd"/>
      <w:r w:rsidRPr="00A47BD3">
        <w:rPr>
          <w:rFonts w:ascii="Courier New" w:hAnsi="Courier New" w:cs="Courier New"/>
        </w:rPr>
        <w:t>":"</w:t>
      </w:r>
      <w:proofErr w:type="spellStart"/>
      <w:r w:rsidRPr="00A47BD3">
        <w:rPr>
          <w:rFonts w:ascii="Courier New" w:hAnsi="Courier New" w:cs="Courier New"/>
        </w:rPr>
        <w:t>ClearandLoad</w:t>
      </w:r>
      <w:proofErr w:type="spellEnd"/>
      <w:r w:rsidRPr="00A47BD3">
        <w:rPr>
          <w:rFonts w:ascii="Courier New" w:hAnsi="Courier New" w:cs="Courier New"/>
        </w:rPr>
        <w:t>"</w:t>
      </w:r>
    </w:p>
    <w:p w14:paraId="276D1D6C"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
    <w:p w14:paraId="603E90BA" w14:textId="73B44F4B" w:rsidR="00372285" w:rsidRDefault="00A47BD3" w:rsidP="00A47BD3">
      <w:pPr>
        <w:rPr>
          <w:rFonts w:ascii="Courier New" w:hAnsi="Courier New" w:cs="Courier New"/>
        </w:rPr>
      </w:pPr>
      <w:r w:rsidRPr="00A47BD3">
        <w:rPr>
          <w:rFonts w:ascii="Courier New" w:hAnsi="Courier New" w:cs="Courier New"/>
        </w:rPr>
        <w:t>}</w:t>
      </w:r>
    </w:p>
    <w:p w14:paraId="6752DD1D" w14:textId="77777777" w:rsidR="00A47BD3" w:rsidRPr="00A47BD3" w:rsidRDefault="00A47BD3" w:rsidP="00A47BD3">
      <w:pPr>
        <w:rPr>
          <w:rFonts w:ascii="Courier New" w:hAnsi="Courier New" w:cs="Courier New"/>
        </w:rPr>
      </w:pPr>
    </w:p>
    <w:p w14:paraId="4CE296BF" w14:textId="159B4965" w:rsidR="00F51278" w:rsidRDefault="00B92AAB" w:rsidP="00E829C4">
      <w:pPr>
        <w:pStyle w:val="Heading4"/>
      </w:pPr>
      <w:bookmarkStart w:id="155" w:name="_Toc114052295"/>
      <w:r>
        <w:t xml:space="preserve">Sample </w:t>
      </w:r>
      <w:proofErr w:type="spellStart"/>
      <w:r w:rsidR="00F51278" w:rsidRPr="009D0AA2">
        <w:t>SetFrameworkProperties.json</w:t>
      </w:r>
      <w:bookmarkEnd w:id="155"/>
      <w:proofErr w:type="spellEnd"/>
    </w:p>
    <w:p w14:paraId="015B6DE7" w14:textId="77777777" w:rsidR="00746055" w:rsidRPr="00746055" w:rsidRDefault="00746055" w:rsidP="00746055"/>
    <w:p w14:paraId="0068D3CE" w14:textId="77777777" w:rsidR="00163A79" w:rsidRPr="00163A79" w:rsidRDefault="00163A79" w:rsidP="00163A79">
      <w:pPr>
        <w:rPr>
          <w:rFonts w:ascii="Courier New" w:hAnsi="Courier New" w:cs="Courier New"/>
        </w:rPr>
      </w:pPr>
      <w:r w:rsidRPr="00163A79">
        <w:rPr>
          <w:rFonts w:ascii="Courier New" w:hAnsi="Courier New" w:cs="Courier New"/>
        </w:rPr>
        <w:t xml:space="preserve">{    </w:t>
      </w:r>
    </w:p>
    <w:p w14:paraId="50923F88" w14:textId="77777777" w:rsidR="00163A79" w:rsidRPr="00163A79" w:rsidRDefault="00163A79" w:rsidP="00163A79">
      <w:pPr>
        <w:rPr>
          <w:rFonts w:ascii="Courier New" w:hAnsi="Courier New" w:cs="Courier New"/>
        </w:rPr>
      </w:pPr>
      <w:r w:rsidRPr="00163A79">
        <w:rPr>
          <w:rFonts w:ascii="Courier New" w:hAnsi="Courier New" w:cs="Courier New"/>
        </w:rPr>
        <w:t xml:space="preserve">    "</w:t>
      </w:r>
      <w:proofErr w:type="gramStart"/>
      <w:r w:rsidRPr="00163A79">
        <w:rPr>
          <w:rFonts w:ascii="Courier New" w:hAnsi="Courier New" w:cs="Courier New"/>
        </w:rPr>
        <w:t>properties</w:t>
      </w:r>
      <w:proofErr w:type="gramEnd"/>
      <w:r w:rsidRPr="00163A79">
        <w:rPr>
          <w:rFonts w:ascii="Courier New" w:hAnsi="Courier New" w:cs="Courier New"/>
        </w:rPr>
        <w:t>":{</w:t>
      </w:r>
    </w:p>
    <w:p w14:paraId="159C1901" w14:textId="77777777" w:rsidR="00163A79" w:rsidRPr="00163A79" w:rsidRDefault="00163A79" w:rsidP="00163A79">
      <w:pPr>
        <w:rPr>
          <w:rFonts w:ascii="Courier New" w:hAnsi="Courier New" w:cs="Courier New"/>
        </w:rPr>
      </w:pPr>
      <w:r w:rsidRPr="00163A79">
        <w:rPr>
          <w:rFonts w:ascii="Courier New" w:hAnsi="Courier New" w:cs="Courier New"/>
        </w:rPr>
        <w:lastRenderedPageBreak/>
        <w:t xml:space="preserve">        "eframework.</w:t>
      </w:r>
      <w:proofErr w:type="spellStart"/>
      <w:r w:rsidRPr="00163A79">
        <w:rPr>
          <w:rFonts w:ascii="Courier New" w:hAnsi="Courier New" w:cs="Courier New"/>
        </w:rPr>
        <w:t>applicationId</w:t>
      </w:r>
      <w:proofErr w:type="spellEnd"/>
      <w:r w:rsidRPr="00163A79">
        <w:rPr>
          <w:rFonts w:ascii="Courier New" w:hAnsi="Courier New" w:cs="Courier New"/>
        </w:rPr>
        <w:t>":"JI for EP",</w:t>
      </w:r>
    </w:p>
    <w:p w14:paraId="20780000" w14:textId="77777777" w:rsidR="00163A79" w:rsidRPr="00163A79" w:rsidRDefault="00163A79" w:rsidP="00163A79">
      <w:pPr>
        <w:rPr>
          <w:rFonts w:ascii="Courier New" w:hAnsi="Courier New" w:cs="Courier New"/>
        </w:rPr>
      </w:pPr>
      <w:r w:rsidRPr="00163A79">
        <w:rPr>
          <w:rFonts w:ascii="Courier New" w:hAnsi="Courier New" w:cs="Courier New"/>
        </w:rPr>
        <w:t xml:space="preserve">        "</w:t>
      </w:r>
      <w:proofErr w:type="spellStart"/>
      <w:r w:rsidRPr="00163A79">
        <w:rPr>
          <w:rFonts w:ascii="Courier New" w:hAnsi="Courier New" w:cs="Courier New"/>
        </w:rPr>
        <w:t>eframework.errorReport.enabled":"false</w:t>
      </w:r>
      <w:proofErr w:type="spellEnd"/>
      <w:r w:rsidRPr="00163A79">
        <w:rPr>
          <w:rFonts w:ascii="Courier New" w:hAnsi="Courier New" w:cs="Courier New"/>
        </w:rPr>
        <w:t>",</w:t>
      </w:r>
    </w:p>
    <w:p w14:paraId="36A4C22A" w14:textId="77777777" w:rsidR="00163A79" w:rsidRPr="00163A79" w:rsidRDefault="00163A79" w:rsidP="00163A79">
      <w:pPr>
        <w:rPr>
          <w:rFonts w:ascii="Courier New" w:hAnsi="Courier New" w:cs="Courier New"/>
        </w:rPr>
      </w:pPr>
      <w:r w:rsidRPr="00163A79">
        <w:rPr>
          <w:rFonts w:ascii="Courier New" w:hAnsi="Courier New" w:cs="Courier New"/>
        </w:rPr>
        <w:t xml:space="preserve">        "eframework.errorReport.htmlTemplatePath":"errorReportTemplate.html",</w:t>
      </w:r>
    </w:p>
    <w:p w14:paraId="69B987A4" w14:textId="77777777" w:rsidR="00163A79" w:rsidRPr="00163A79" w:rsidRDefault="00163A79" w:rsidP="00163A79">
      <w:pPr>
        <w:rPr>
          <w:rFonts w:ascii="Courier New" w:hAnsi="Courier New" w:cs="Courier New"/>
        </w:rPr>
      </w:pPr>
      <w:r w:rsidRPr="00163A79">
        <w:rPr>
          <w:rFonts w:ascii="Courier New" w:hAnsi="Courier New" w:cs="Courier New"/>
        </w:rPr>
        <w:t xml:space="preserve">        "</w:t>
      </w:r>
      <w:proofErr w:type="spellStart"/>
      <w:r w:rsidRPr="00163A79">
        <w:rPr>
          <w:rFonts w:ascii="Courier New" w:hAnsi="Courier New" w:cs="Courier New"/>
        </w:rPr>
        <w:t>eframework.errorReport.errorReportPath</w:t>
      </w:r>
      <w:proofErr w:type="spellEnd"/>
      <w:r w:rsidRPr="00163A79">
        <w:rPr>
          <w:rFonts w:ascii="Courier New" w:hAnsi="Courier New" w:cs="Courier New"/>
        </w:rPr>
        <w:t>":"",</w:t>
      </w:r>
    </w:p>
    <w:p w14:paraId="0D959C3C" w14:textId="77777777" w:rsidR="00163A79" w:rsidRPr="00163A79" w:rsidRDefault="00163A79" w:rsidP="00163A79">
      <w:pPr>
        <w:rPr>
          <w:rFonts w:ascii="Courier New" w:hAnsi="Courier New" w:cs="Courier New"/>
        </w:rPr>
      </w:pPr>
      <w:r w:rsidRPr="00163A79">
        <w:rPr>
          <w:rFonts w:ascii="Courier New" w:hAnsi="Courier New" w:cs="Courier New"/>
        </w:rPr>
        <w:t xml:space="preserve">        "</w:t>
      </w:r>
      <w:proofErr w:type="spellStart"/>
      <w:r w:rsidRPr="00163A79">
        <w:rPr>
          <w:rFonts w:ascii="Courier New" w:hAnsi="Courier New" w:cs="Courier New"/>
        </w:rPr>
        <w:t>eframework.errorReport.title":"JI</w:t>
      </w:r>
      <w:proofErr w:type="spellEnd"/>
      <w:r w:rsidRPr="00163A79">
        <w:rPr>
          <w:rFonts w:ascii="Courier New" w:hAnsi="Courier New" w:cs="Courier New"/>
        </w:rPr>
        <w:t xml:space="preserve"> 1.0 Error report",</w:t>
      </w:r>
    </w:p>
    <w:p w14:paraId="3F9774BA" w14:textId="77777777" w:rsidR="00163A79" w:rsidRPr="00163A79" w:rsidRDefault="00163A79" w:rsidP="00163A79">
      <w:pPr>
        <w:rPr>
          <w:rFonts w:ascii="Courier New" w:hAnsi="Courier New" w:cs="Courier New"/>
        </w:rPr>
      </w:pPr>
      <w:r w:rsidRPr="00163A79">
        <w:rPr>
          <w:rFonts w:ascii="Courier New" w:hAnsi="Courier New" w:cs="Courier New"/>
        </w:rPr>
        <w:t xml:space="preserve">        "eframework.errorReport.payload.transaction.size":"2048"</w:t>
      </w:r>
    </w:p>
    <w:p w14:paraId="3065CFA0" w14:textId="77777777" w:rsidR="00163A79" w:rsidRPr="00163A79" w:rsidRDefault="00163A79" w:rsidP="00163A79">
      <w:pPr>
        <w:rPr>
          <w:rFonts w:ascii="Courier New" w:hAnsi="Courier New" w:cs="Courier New"/>
        </w:rPr>
      </w:pPr>
      <w:r w:rsidRPr="00163A79">
        <w:rPr>
          <w:rFonts w:ascii="Courier New" w:hAnsi="Courier New" w:cs="Courier New"/>
        </w:rPr>
        <w:t xml:space="preserve">    }</w:t>
      </w:r>
    </w:p>
    <w:p w14:paraId="3EDC2496" w14:textId="1720F46E" w:rsidR="00A47BD3" w:rsidRPr="00163A79" w:rsidRDefault="00163A79" w:rsidP="00163A79">
      <w:pPr>
        <w:rPr>
          <w:rFonts w:ascii="Courier New" w:hAnsi="Courier New" w:cs="Courier New"/>
        </w:rPr>
      </w:pPr>
      <w:r w:rsidRPr="00163A79">
        <w:rPr>
          <w:rFonts w:ascii="Courier New" w:hAnsi="Courier New" w:cs="Courier New"/>
        </w:rPr>
        <w:t>}</w:t>
      </w:r>
    </w:p>
    <w:p w14:paraId="664DDB14" w14:textId="77777777" w:rsidR="00163A79" w:rsidRPr="00A47BD3" w:rsidRDefault="00163A79" w:rsidP="00163A79"/>
    <w:p w14:paraId="2BBE0BE8" w14:textId="2B93F1F7" w:rsidR="00F51278" w:rsidRDefault="00B92AAB" w:rsidP="00E829C4">
      <w:pPr>
        <w:pStyle w:val="Heading4"/>
      </w:pPr>
      <w:bookmarkStart w:id="156" w:name="_Toc114052296"/>
      <w:r>
        <w:t xml:space="preserve">Sample </w:t>
      </w:r>
      <w:proofErr w:type="spellStart"/>
      <w:r w:rsidR="00F51278" w:rsidRPr="009D0AA2">
        <w:t>SetHTTPProperties.json</w:t>
      </w:r>
      <w:bookmarkEnd w:id="156"/>
      <w:proofErr w:type="spellEnd"/>
    </w:p>
    <w:p w14:paraId="65B6494D" w14:textId="77777777" w:rsidR="00746055" w:rsidRPr="00746055" w:rsidRDefault="00746055" w:rsidP="00746055"/>
    <w:p w14:paraId="5FE89B05" w14:textId="77777777" w:rsidR="00163A79" w:rsidRPr="00163A79" w:rsidRDefault="00163A79" w:rsidP="00163A79">
      <w:pPr>
        <w:rPr>
          <w:rFonts w:ascii="Courier New" w:hAnsi="Courier New" w:cs="Courier New"/>
        </w:rPr>
      </w:pPr>
      <w:r w:rsidRPr="00163A79">
        <w:rPr>
          <w:rFonts w:ascii="Courier New" w:hAnsi="Courier New" w:cs="Courier New"/>
        </w:rPr>
        <w:t>{</w:t>
      </w:r>
    </w:p>
    <w:p w14:paraId="798FEAFA" w14:textId="77777777" w:rsidR="00163A79" w:rsidRPr="00163A79" w:rsidRDefault="00163A79" w:rsidP="00163A79">
      <w:pPr>
        <w:rPr>
          <w:rFonts w:ascii="Courier New" w:hAnsi="Courier New" w:cs="Courier New"/>
        </w:rPr>
      </w:pPr>
      <w:r w:rsidRPr="00163A79">
        <w:rPr>
          <w:rFonts w:ascii="Courier New" w:hAnsi="Courier New" w:cs="Courier New"/>
        </w:rPr>
        <w:t xml:space="preserve">    "</w:t>
      </w:r>
      <w:proofErr w:type="gramStart"/>
      <w:r w:rsidRPr="00163A79">
        <w:rPr>
          <w:rFonts w:ascii="Courier New" w:hAnsi="Courier New" w:cs="Courier New"/>
        </w:rPr>
        <w:t>properties</w:t>
      </w:r>
      <w:proofErr w:type="gramEnd"/>
      <w:r w:rsidRPr="00163A79">
        <w:rPr>
          <w:rFonts w:ascii="Courier New" w:hAnsi="Courier New" w:cs="Courier New"/>
        </w:rPr>
        <w:t>":{</w:t>
      </w:r>
    </w:p>
    <w:p w14:paraId="213662B2" w14:textId="77777777" w:rsidR="00163A79" w:rsidRPr="00163A79" w:rsidRDefault="00163A79" w:rsidP="00163A79">
      <w:pPr>
        <w:rPr>
          <w:rFonts w:ascii="Courier New" w:hAnsi="Courier New" w:cs="Courier New"/>
        </w:rPr>
      </w:pPr>
      <w:r w:rsidRPr="00163A79">
        <w:rPr>
          <w:rFonts w:ascii="Courier New" w:hAnsi="Courier New" w:cs="Courier New"/>
        </w:rPr>
        <w:t xml:space="preserve">        "server.listener.</w:t>
      </w:r>
      <w:proofErr w:type="spellStart"/>
      <w:r w:rsidRPr="00163A79">
        <w:rPr>
          <w:rFonts w:ascii="Courier New" w:hAnsi="Courier New" w:cs="Courier New"/>
        </w:rPr>
        <w:t>config</w:t>
      </w:r>
      <w:proofErr w:type="spellEnd"/>
      <w:r w:rsidRPr="00163A79">
        <w:rPr>
          <w:rFonts w:ascii="Courier New" w:hAnsi="Courier New" w:cs="Courier New"/>
        </w:rPr>
        <w:t>":"</w:t>
      </w:r>
      <w:proofErr w:type="spellStart"/>
      <w:r w:rsidRPr="00163A79">
        <w:rPr>
          <w:rFonts w:ascii="Courier New" w:hAnsi="Courier New" w:cs="Courier New"/>
        </w:rPr>
        <w:t>HTTP_Listener_config</w:t>
      </w:r>
      <w:proofErr w:type="spellEnd"/>
      <w:r w:rsidRPr="00163A79">
        <w:rPr>
          <w:rFonts w:ascii="Courier New" w:hAnsi="Courier New" w:cs="Courier New"/>
        </w:rPr>
        <w:t>",</w:t>
      </w:r>
    </w:p>
    <w:p w14:paraId="3E751377" w14:textId="77777777" w:rsidR="00163A79" w:rsidRPr="00163A79" w:rsidRDefault="00163A79" w:rsidP="00163A79">
      <w:pPr>
        <w:rPr>
          <w:rFonts w:ascii="Courier New" w:hAnsi="Courier New" w:cs="Courier New"/>
        </w:rPr>
      </w:pPr>
      <w:r w:rsidRPr="00163A79">
        <w:rPr>
          <w:rFonts w:ascii="Courier New" w:hAnsi="Courier New" w:cs="Courier New"/>
        </w:rPr>
        <w:t xml:space="preserve">        "server.http.host":"0.0.0.0",</w:t>
      </w:r>
    </w:p>
    <w:p w14:paraId="2C789D0A" w14:textId="77777777" w:rsidR="00163A79" w:rsidRPr="00163A79" w:rsidRDefault="00163A79" w:rsidP="00163A79">
      <w:pPr>
        <w:rPr>
          <w:rFonts w:ascii="Courier New" w:hAnsi="Courier New" w:cs="Courier New"/>
        </w:rPr>
      </w:pPr>
      <w:r w:rsidRPr="00163A79">
        <w:rPr>
          <w:rFonts w:ascii="Courier New" w:hAnsi="Courier New" w:cs="Courier New"/>
        </w:rPr>
        <w:t xml:space="preserve">        "server.http.port":"9091",</w:t>
      </w:r>
    </w:p>
    <w:p w14:paraId="2A2D562F" w14:textId="77777777" w:rsidR="00163A79" w:rsidRPr="00163A79" w:rsidRDefault="00163A79" w:rsidP="00163A79">
      <w:pPr>
        <w:rPr>
          <w:rFonts w:ascii="Courier New" w:hAnsi="Courier New" w:cs="Courier New"/>
        </w:rPr>
      </w:pPr>
      <w:r w:rsidRPr="00163A79">
        <w:rPr>
          <w:rFonts w:ascii="Courier New" w:hAnsi="Courier New" w:cs="Courier New"/>
        </w:rPr>
        <w:t xml:space="preserve">        "server.https.host":"0.0.0.0",</w:t>
      </w:r>
    </w:p>
    <w:p w14:paraId="285022D7" w14:textId="77777777" w:rsidR="00163A79" w:rsidRPr="00163A79" w:rsidRDefault="00163A79" w:rsidP="00163A79">
      <w:pPr>
        <w:rPr>
          <w:rFonts w:ascii="Courier New" w:hAnsi="Courier New" w:cs="Courier New"/>
        </w:rPr>
      </w:pPr>
      <w:r w:rsidRPr="00163A79">
        <w:rPr>
          <w:rFonts w:ascii="Courier New" w:hAnsi="Courier New" w:cs="Courier New"/>
        </w:rPr>
        <w:t xml:space="preserve">        "server.https.port":"9092",</w:t>
      </w:r>
    </w:p>
    <w:p w14:paraId="25555CD0" w14:textId="77777777" w:rsidR="00163A79" w:rsidRPr="00163A79" w:rsidRDefault="00163A79" w:rsidP="00163A79">
      <w:pPr>
        <w:rPr>
          <w:rFonts w:ascii="Courier New" w:hAnsi="Courier New" w:cs="Courier New"/>
        </w:rPr>
      </w:pPr>
      <w:r w:rsidRPr="00163A79">
        <w:rPr>
          <w:rFonts w:ascii="Courier New" w:hAnsi="Courier New" w:cs="Courier New"/>
        </w:rPr>
        <w:t xml:space="preserve">        "server.https.tls.keyStore.path":"</w:t>
      </w:r>
      <w:proofErr w:type="spellStart"/>
      <w:r w:rsidRPr="00163A79">
        <w:rPr>
          <w:rFonts w:ascii="Courier New" w:hAnsi="Courier New" w:cs="Courier New"/>
        </w:rPr>
        <w:t>keystore.jks</w:t>
      </w:r>
      <w:proofErr w:type="spellEnd"/>
      <w:r w:rsidRPr="00163A79">
        <w:rPr>
          <w:rFonts w:ascii="Courier New" w:hAnsi="Courier New" w:cs="Courier New"/>
        </w:rPr>
        <w:t>",</w:t>
      </w:r>
    </w:p>
    <w:p w14:paraId="56D64EB5" w14:textId="77777777" w:rsidR="00163A79" w:rsidRPr="00163A79" w:rsidRDefault="00163A79" w:rsidP="00163A79">
      <w:pPr>
        <w:rPr>
          <w:rFonts w:ascii="Courier New" w:hAnsi="Courier New" w:cs="Courier New"/>
        </w:rPr>
      </w:pPr>
      <w:r w:rsidRPr="00163A79">
        <w:rPr>
          <w:rFonts w:ascii="Courier New" w:hAnsi="Courier New" w:cs="Courier New"/>
        </w:rPr>
        <w:t xml:space="preserve">        "</w:t>
      </w:r>
      <w:proofErr w:type="gramStart"/>
      <w:r w:rsidRPr="00163A79">
        <w:rPr>
          <w:rFonts w:ascii="Courier New" w:hAnsi="Courier New" w:cs="Courier New"/>
        </w:rPr>
        <w:t>server.https.tls.keyStore.password-secure</w:t>
      </w:r>
      <w:proofErr w:type="gramEnd"/>
      <w:r w:rsidRPr="00163A79">
        <w:rPr>
          <w:rFonts w:ascii="Courier New" w:hAnsi="Courier New" w:cs="Courier New"/>
        </w:rPr>
        <w:t>":"</w:t>
      </w:r>
      <w:proofErr w:type="spellStart"/>
      <w:r w:rsidRPr="00163A79">
        <w:rPr>
          <w:rFonts w:ascii="Courier New" w:hAnsi="Courier New" w:cs="Courier New"/>
        </w:rPr>
        <w:t>changeme</w:t>
      </w:r>
      <w:proofErr w:type="spellEnd"/>
      <w:r w:rsidRPr="00163A79">
        <w:rPr>
          <w:rFonts w:ascii="Courier New" w:hAnsi="Courier New" w:cs="Courier New"/>
        </w:rPr>
        <w:t>",</w:t>
      </w:r>
    </w:p>
    <w:p w14:paraId="769669F7" w14:textId="77777777" w:rsidR="00163A79" w:rsidRPr="00163A79" w:rsidRDefault="00163A79" w:rsidP="00163A79">
      <w:pPr>
        <w:rPr>
          <w:rFonts w:ascii="Courier New" w:hAnsi="Courier New" w:cs="Courier New"/>
        </w:rPr>
      </w:pPr>
      <w:r w:rsidRPr="00163A79">
        <w:rPr>
          <w:rFonts w:ascii="Courier New" w:hAnsi="Courier New" w:cs="Courier New"/>
        </w:rPr>
        <w:t xml:space="preserve">        "</w:t>
      </w:r>
      <w:proofErr w:type="gramStart"/>
      <w:r w:rsidRPr="00163A79">
        <w:rPr>
          <w:rFonts w:ascii="Courier New" w:hAnsi="Courier New" w:cs="Courier New"/>
        </w:rPr>
        <w:t>server.https.tls.keyStore.key.password-secure</w:t>
      </w:r>
      <w:proofErr w:type="gramEnd"/>
      <w:r w:rsidRPr="00163A79">
        <w:rPr>
          <w:rFonts w:ascii="Courier New" w:hAnsi="Courier New" w:cs="Courier New"/>
        </w:rPr>
        <w:t>":"</w:t>
      </w:r>
      <w:proofErr w:type="spellStart"/>
      <w:r w:rsidRPr="00163A79">
        <w:rPr>
          <w:rFonts w:ascii="Courier New" w:hAnsi="Courier New" w:cs="Courier New"/>
        </w:rPr>
        <w:t>changeme</w:t>
      </w:r>
      <w:proofErr w:type="spellEnd"/>
      <w:r w:rsidRPr="00163A79">
        <w:rPr>
          <w:rFonts w:ascii="Courier New" w:hAnsi="Courier New" w:cs="Courier New"/>
        </w:rPr>
        <w:t>"</w:t>
      </w:r>
    </w:p>
    <w:p w14:paraId="036C1E5F" w14:textId="77777777" w:rsidR="00163A79" w:rsidRPr="00163A79" w:rsidRDefault="00163A79" w:rsidP="00163A79">
      <w:pPr>
        <w:rPr>
          <w:rFonts w:ascii="Courier New" w:hAnsi="Courier New" w:cs="Courier New"/>
        </w:rPr>
      </w:pPr>
      <w:r w:rsidRPr="00163A79">
        <w:rPr>
          <w:rFonts w:ascii="Courier New" w:hAnsi="Courier New" w:cs="Courier New"/>
        </w:rPr>
        <w:t xml:space="preserve">    }</w:t>
      </w:r>
    </w:p>
    <w:p w14:paraId="653BF196" w14:textId="24EE3333" w:rsidR="00163A79" w:rsidRPr="00163A79" w:rsidRDefault="00163A79" w:rsidP="00163A79">
      <w:pPr>
        <w:rPr>
          <w:rFonts w:ascii="Courier New" w:hAnsi="Courier New" w:cs="Courier New"/>
        </w:rPr>
      </w:pPr>
      <w:r w:rsidRPr="00163A79">
        <w:rPr>
          <w:rFonts w:ascii="Courier New" w:hAnsi="Courier New" w:cs="Courier New"/>
        </w:rPr>
        <w:t>}</w:t>
      </w:r>
    </w:p>
    <w:p w14:paraId="612EE79E" w14:textId="77777777" w:rsidR="00163A79" w:rsidRPr="00163A79" w:rsidRDefault="00163A79" w:rsidP="00163A79"/>
    <w:p w14:paraId="34DB9A0D" w14:textId="1D26F9A3" w:rsidR="00F51278" w:rsidRDefault="00B92AAB" w:rsidP="00E829C4">
      <w:pPr>
        <w:pStyle w:val="Heading4"/>
      </w:pPr>
      <w:bookmarkStart w:id="157" w:name="_Toc114052297"/>
      <w:r>
        <w:t xml:space="preserve">Sample </w:t>
      </w:r>
      <w:proofErr w:type="spellStart"/>
      <w:r w:rsidR="00F51278" w:rsidRPr="009D0AA2">
        <w:t>SetJIProperties.json</w:t>
      </w:r>
      <w:bookmarkEnd w:id="157"/>
      <w:proofErr w:type="spellEnd"/>
    </w:p>
    <w:p w14:paraId="7B439829" w14:textId="77777777" w:rsidR="00746055" w:rsidRPr="00746055" w:rsidRDefault="00746055" w:rsidP="00746055"/>
    <w:p w14:paraId="7DD6450F" w14:textId="77777777" w:rsidR="00822232" w:rsidRPr="00822232" w:rsidRDefault="00822232" w:rsidP="00822232">
      <w:pPr>
        <w:rPr>
          <w:rFonts w:ascii="Courier New" w:hAnsi="Courier New" w:cs="Courier New"/>
        </w:rPr>
      </w:pPr>
      <w:r w:rsidRPr="00822232">
        <w:rPr>
          <w:rFonts w:ascii="Courier New" w:hAnsi="Courier New" w:cs="Courier New"/>
        </w:rPr>
        <w:t>{</w:t>
      </w:r>
    </w:p>
    <w:p w14:paraId="2024548D" w14:textId="77777777" w:rsidR="00822232" w:rsidRPr="00822232" w:rsidRDefault="00822232" w:rsidP="00822232">
      <w:pPr>
        <w:rPr>
          <w:rFonts w:ascii="Courier New" w:hAnsi="Courier New" w:cs="Courier New"/>
        </w:rPr>
      </w:pPr>
      <w:r w:rsidRPr="00822232">
        <w:rPr>
          <w:rFonts w:ascii="Courier New" w:hAnsi="Courier New" w:cs="Courier New"/>
        </w:rPr>
        <w:t xml:space="preserve">    "</w:t>
      </w:r>
      <w:proofErr w:type="gramStart"/>
      <w:r w:rsidRPr="00822232">
        <w:rPr>
          <w:rFonts w:ascii="Courier New" w:hAnsi="Courier New" w:cs="Courier New"/>
        </w:rPr>
        <w:t>properties</w:t>
      </w:r>
      <w:proofErr w:type="gramEnd"/>
      <w:r w:rsidRPr="00822232">
        <w:rPr>
          <w:rFonts w:ascii="Courier New" w:hAnsi="Courier New" w:cs="Courier New"/>
        </w:rPr>
        <w:t>":{</w:t>
      </w:r>
    </w:p>
    <w:p w14:paraId="2CCC61B1" w14:textId="77777777" w:rsidR="00822232" w:rsidRPr="00822232" w:rsidRDefault="00822232" w:rsidP="00822232">
      <w:pPr>
        <w:rPr>
          <w:rFonts w:ascii="Courier New" w:hAnsi="Courier New" w:cs="Courier New"/>
        </w:rPr>
      </w:pPr>
      <w:r w:rsidRPr="00822232">
        <w:rPr>
          <w:rFonts w:ascii="Courier New" w:hAnsi="Courier New" w:cs="Courier New"/>
        </w:rPr>
        <w:t xml:space="preserve">        "</w:t>
      </w:r>
      <w:proofErr w:type="spellStart"/>
      <w:r w:rsidRPr="00822232">
        <w:rPr>
          <w:rFonts w:ascii="Courier New" w:hAnsi="Courier New" w:cs="Courier New"/>
        </w:rPr>
        <w:t>ji.db.host":"localhost</w:t>
      </w:r>
      <w:proofErr w:type="spellEnd"/>
      <w:r w:rsidRPr="00822232">
        <w:rPr>
          <w:rFonts w:ascii="Courier New" w:hAnsi="Courier New" w:cs="Courier New"/>
        </w:rPr>
        <w:t>",</w:t>
      </w:r>
    </w:p>
    <w:p w14:paraId="37CC8D2E" w14:textId="77777777" w:rsidR="00822232" w:rsidRPr="00822232" w:rsidRDefault="00822232" w:rsidP="00822232">
      <w:pPr>
        <w:rPr>
          <w:rFonts w:ascii="Courier New" w:hAnsi="Courier New" w:cs="Courier New"/>
        </w:rPr>
      </w:pPr>
      <w:r w:rsidRPr="00822232">
        <w:rPr>
          <w:rFonts w:ascii="Courier New" w:hAnsi="Courier New" w:cs="Courier New"/>
        </w:rPr>
        <w:t xml:space="preserve">        "ji.db.port":"1521",</w:t>
      </w:r>
    </w:p>
    <w:p w14:paraId="3D50FB4C" w14:textId="77777777" w:rsidR="00822232" w:rsidRPr="00822232" w:rsidRDefault="00822232" w:rsidP="00822232">
      <w:pPr>
        <w:rPr>
          <w:rFonts w:ascii="Courier New" w:hAnsi="Courier New" w:cs="Courier New"/>
        </w:rPr>
      </w:pPr>
      <w:r w:rsidRPr="00822232">
        <w:rPr>
          <w:rFonts w:ascii="Courier New" w:hAnsi="Courier New" w:cs="Courier New"/>
        </w:rPr>
        <w:t xml:space="preserve">        "</w:t>
      </w:r>
      <w:proofErr w:type="spellStart"/>
      <w:r w:rsidRPr="00822232">
        <w:rPr>
          <w:rFonts w:ascii="Courier New" w:hAnsi="Courier New" w:cs="Courier New"/>
        </w:rPr>
        <w:t>ji.db.sid</w:t>
      </w:r>
      <w:proofErr w:type="spellEnd"/>
      <w:r w:rsidRPr="00822232">
        <w:rPr>
          <w:rFonts w:ascii="Courier New" w:hAnsi="Courier New" w:cs="Courier New"/>
        </w:rPr>
        <w:t>":"[database SID]",</w:t>
      </w:r>
    </w:p>
    <w:p w14:paraId="66C5676D" w14:textId="77777777" w:rsidR="00822232" w:rsidRPr="00822232" w:rsidRDefault="00822232" w:rsidP="00822232">
      <w:pPr>
        <w:rPr>
          <w:rFonts w:ascii="Courier New" w:hAnsi="Courier New" w:cs="Courier New"/>
        </w:rPr>
      </w:pPr>
      <w:r w:rsidRPr="00822232">
        <w:rPr>
          <w:rFonts w:ascii="Courier New" w:hAnsi="Courier New" w:cs="Courier New"/>
        </w:rPr>
        <w:t xml:space="preserve">        "ji.db.</w:t>
      </w:r>
      <w:proofErr w:type="spellStart"/>
      <w:r w:rsidRPr="00822232">
        <w:rPr>
          <w:rFonts w:ascii="Courier New" w:hAnsi="Courier New" w:cs="Courier New"/>
        </w:rPr>
        <w:t>driverClassName</w:t>
      </w:r>
      <w:proofErr w:type="spellEnd"/>
      <w:r w:rsidRPr="00822232">
        <w:rPr>
          <w:rFonts w:ascii="Courier New" w:hAnsi="Courier New" w:cs="Courier New"/>
        </w:rPr>
        <w:t>":"</w:t>
      </w:r>
      <w:proofErr w:type="spellStart"/>
      <w:r w:rsidRPr="00822232">
        <w:rPr>
          <w:rFonts w:ascii="Courier New" w:hAnsi="Courier New" w:cs="Courier New"/>
        </w:rPr>
        <w:t>oracle.jdbc.OracleDriver</w:t>
      </w:r>
      <w:proofErr w:type="spellEnd"/>
      <w:r w:rsidRPr="00822232">
        <w:rPr>
          <w:rFonts w:ascii="Courier New" w:hAnsi="Courier New" w:cs="Courier New"/>
        </w:rPr>
        <w:t>",</w:t>
      </w:r>
    </w:p>
    <w:p w14:paraId="3E1DB21D" w14:textId="77777777" w:rsidR="00822232" w:rsidRPr="00822232" w:rsidRDefault="00822232" w:rsidP="00822232">
      <w:pPr>
        <w:rPr>
          <w:rFonts w:ascii="Courier New" w:hAnsi="Courier New" w:cs="Courier New"/>
        </w:rPr>
      </w:pPr>
      <w:r w:rsidRPr="00822232">
        <w:rPr>
          <w:rFonts w:ascii="Courier New" w:hAnsi="Courier New" w:cs="Courier New"/>
        </w:rPr>
        <w:t xml:space="preserve">        "ji.db.driver":"</w:t>
      </w:r>
      <w:proofErr w:type="spellStart"/>
      <w:r w:rsidRPr="00822232">
        <w:rPr>
          <w:rFonts w:ascii="Courier New" w:hAnsi="Courier New" w:cs="Courier New"/>
        </w:rPr>
        <w:t>jdbc</w:t>
      </w:r>
      <w:proofErr w:type="gramStart"/>
      <w:r w:rsidRPr="00822232">
        <w:rPr>
          <w:rFonts w:ascii="Courier New" w:hAnsi="Courier New" w:cs="Courier New"/>
        </w:rPr>
        <w:t>:oracle:thin</w:t>
      </w:r>
      <w:proofErr w:type="spellEnd"/>
      <w:proofErr w:type="gramEnd"/>
      <w:r w:rsidRPr="00822232">
        <w:rPr>
          <w:rFonts w:ascii="Courier New" w:hAnsi="Courier New" w:cs="Courier New"/>
        </w:rPr>
        <w:t>",</w:t>
      </w:r>
    </w:p>
    <w:p w14:paraId="1446E37F" w14:textId="77777777" w:rsidR="00822232" w:rsidRPr="00822232" w:rsidRDefault="00822232" w:rsidP="00822232">
      <w:pPr>
        <w:rPr>
          <w:rFonts w:ascii="Courier New" w:hAnsi="Courier New" w:cs="Courier New"/>
        </w:rPr>
      </w:pPr>
      <w:r w:rsidRPr="00822232">
        <w:rPr>
          <w:rFonts w:ascii="Courier New" w:hAnsi="Courier New" w:cs="Courier New"/>
        </w:rPr>
        <w:t xml:space="preserve">        "ji.db.user":"</w:t>
      </w:r>
      <w:proofErr w:type="spellStart"/>
      <w:r w:rsidRPr="00822232">
        <w:rPr>
          <w:rFonts w:ascii="Courier New" w:hAnsi="Courier New" w:cs="Courier New"/>
        </w:rPr>
        <w:t>ext</w:t>
      </w:r>
      <w:proofErr w:type="spellEnd"/>
      <w:r w:rsidRPr="00822232">
        <w:rPr>
          <w:rFonts w:ascii="Courier New" w:hAnsi="Courier New" w:cs="Courier New"/>
        </w:rPr>
        <w:t>",</w:t>
      </w:r>
    </w:p>
    <w:p w14:paraId="7E923442" w14:textId="77777777" w:rsidR="00822232" w:rsidRPr="00822232" w:rsidRDefault="00822232" w:rsidP="00822232">
      <w:pPr>
        <w:rPr>
          <w:rFonts w:ascii="Courier New" w:hAnsi="Courier New" w:cs="Courier New"/>
        </w:rPr>
      </w:pPr>
      <w:r w:rsidRPr="00822232">
        <w:rPr>
          <w:rFonts w:ascii="Courier New" w:hAnsi="Courier New" w:cs="Courier New"/>
        </w:rPr>
        <w:t xml:space="preserve">        "</w:t>
      </w:r>
      <w:proofErr w:type="gramStart"/>
      <w:r w:rsidRPr="00822232">
        <w:rPr>
          <w:rFonts w:ascii="Courier New" w:hAnsi="Courier New" w:cs="Courier New"/>
        </w:rPr>
        <w:t>ji.db.password-secure</w:t>
      </w:r>
      <w:proofErr w:type="gramEnd"/>
      <w:r w:rsidRPr="00822232">
        <w:rPr>
          <w:rFonts w:ascii="Courier New" w:hAnsi="Courier New" w:cs="Courier New"/>
        </w:rPr>
        <w:t>":"</w:t>
      </w:r>
      <w:proofErr w:type="spellStart"/>
      <w:r w:rsidRPr="00822232">
        <w:rPr>
          <w:rFonts w:ascii="Courier New" w:hAnsi="Courier New" w:cs="Courier New"/>
        </w:rPr>
        <w:t>ext</w:t>
      </w:r>
      <w:proofErr w:type="spellEnd"/>
      <w:r w:rsidRPr="00822232">
        <w:rPr>
          <w:rFonts w:ascii="Courier New" w:hAnsi="Courier New" w:cs="Courier New"/>
        </w:rPr>
        <w:t>"</w:t>
      </w:r>
    </w:p>
    <w:p w14:paraId="49EBBFDD" w14:textId="77777777" w:rsidR="00822232" w:rsidRPr="00822232" w:rsidRDefault="00822232" w:rsidP="00822232">
      <w:pPr>
        <w:rPr>
          <w:rFonts w:ascii="Courier New" w:hAnsi="Courier New" w:cs="Courier New"/>
        </w:rPr>
      </w:pPr>
      <w:r w:rsidRPr="00822232">
        <w:rPr>
          <w:rFonts w:ascii="Courier New" w:hAnsi="Courier New" w:cs="Courier New"/>
        </w:rPr>
        <w:t xml:space="preserve">    }</w:t>
      </w:r>
    </w:p>
    <w:p w14:paraId="051E3BEC" w14:textId="742C4CBC" w:rsidR="00822232" w:rsidRPr="00822232" w:rsidRDefault="00822232" w:rsidP="00822232">
      <w:pPr>
        <w:rPr>
          <w:rFonts w:ascii="Courier New" w:hAnsi="Courier New" w:cs="Courier New"/>
        </w:rPr>
      </w:pPr>
      <w:r w:rsidRPr="00822232">
        <w:rPr>
          <w:rFonts w:ascii="Courier New" w:hAnsi="Courier New" w:cs="Courier New"/>
        </w:rPr>
        <w:t>}</w:t>
      </w:r>
    </w:p>
    <w:p w14:paraId="7C7AD1E2" w14:textId="77777777" w:rsidR="0026622D" w:rsidRDefault="0026622D">
      <w:pPr>
        <w:jc w:val="left"/>
        <w:rPr>
          <w:rFonts w:cs="Arial"/>
          <w:b/>
          <w:bCs/>
          <w:iCs/>
          <w:color w:val="005596"/>
          <w:sz w:val="28"/>
          <w:szCs w:val="28"/>
        </w:rPr>
      </w:pPr>
      <w:r>
        <w:br w:type="page"/>
      </w:r>
    </w:p>
    <w:p w14:paraId="07E2B11B" w14:textId="2EDD57B7" w:rsidR="003A53AB" w:rsidRDefault="003A53AB" w:rsidP="003A53AB">
      <w:pPr>
        <w:pStyle w:val="Heading2"/>
      </w:pPr>
      <w:bookmarkStart w:id="158" w:name="_Toc114052298"/>
      <w:r>
        <w:lastRenderedPageBreak/>
        <w:t>Stage Facts (Cloud)</w:t>
      </w:r>
      <w:bookmarkEnd w:id="158"/>
    </w:p>
    <w:p w14:paraId="1EB11055" w14:textId="77777777" w:rsidR="003A53AB" w:rsidRDefault="003A53AB" w:rsidP="003A53AB">
      <w:pPr>
        <w:rPr>
          <w:rFonts w:cs="Arial"/>
        </w:rPr>
      </w:pPr>
      <w:r w:rsidRPr="00962735">
        <w:rPr>
          <w:rFonts w:cs="Arial"/>
          <w:b/>
        </w:rPr>
        <w:t>Mid-Tier</w:t>
      </w:r>
      <w:r>
        <w:rPr>
          <w:rFonts w:cs="Arial"/>
        </w:rPr>
        <w:t>: Primary</w:t>
      </w:r>
    </w:p>
    <w:p w14:paraId="09CC5736" w14:textId="77777777" w:rsidR="003A53AB" w:rsidRPr="00962735" w:rsidRDefault="003A53AB" w:rsidP="003A53AB"/>
    <w:p w14:paraId="7F3A6D48" w14:textId="655A1AB8" w:rsidR="003A53AB" w:rsidRDefault="003A53AB" w:rsidP="003A53AB">
      <w:r w:rsidRPr="001916EE">
        <w:rPr>
          <w:b/>
        </w:rPr>
        <w:t>Purpose</w:t>
      </w:r>
      <w:r>
        <w:t xml:space="preserve">: </w:t>
      </w:r>
      <w:r w:rsidR="00A249BC">
        <w:t xml:space="preserve">Stages Fact data </w:t>
      </w:r>
      <w:r w:rsidR="00A84F38">
        <w:t>from</w:t>
      </w:r>
      <w:r w:rsidR="00A249BC">
        <w:t xml:space="preserve"> the SFTP Inbox into</w:t>
      </w:r>
      <w:r w:rsidR="0015159F">
        <w:t xml:space="preserve"> Foundation Staging tables in the EKBF Schema.</w:t>
      </w:r>
    </w:p>
    <w:p w14:paraId="7F7F6BF9" w14:textId="77777777" w:rsidR="003A53AB" w:rsidRDefault="003A53AB" w:rsidP="003A53AB"/>
    <w:p w14:paraId="565E235F" w14:textId="7685F921" w:rsidR="003A53AB" w:rsidRPr="00631DAB" w:rsidRDefault="003A53AB" w:rsidP="003A53AB">
      <w:r w:rsidRPr="001916EE">
        <w:rPr>
          <w:b/>
        </w:rPr>
        <w:t>Usage</w:t>
      </w:r>
      <w:r w:rsidRPr="00631DAB">
        <w:t xml:space="preserve">: </w:t>
      </w:r>
      <w:proofErr w:type="spellStart"/>
      <w:r w:rsidR="0015159F">
        <w:t>StageFacts</w:t>
      </w:r>
      <w:proofErr w:type="spellEnd"/>
    </w:p>
    <w:p w14:paraId="747FCD59" w14:textId="77777777" w:rsidR="003A53AB" w:rsidRDefault="003A53AB" w:rsidP="003A53AB"/>
    <w:p w14:paraId="65F5C75D" w14:textId="77777777" w:rsidR="003A53AB" w:rsidRDefault="003A53AB" w:rsidP="003A53A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3A53AB" w:rsidRPr="00631DAB" w14:paraId="4D16FEF5" w14:textId="77777777" w:rsidTr="00C815E9">
        <w:trPr>
          <w:jc w:val="center"/>
        </w:trPr>
        <w:tc>
          <w:tcPr>
            <w:tcW w:w="0" w:type="auto"/>
            <w:shd w:val="clear" w:color="auto" w:fill="005596" w:themeFill="text2"/>
            <w:vAlign w:val="center"/>
          </w:tcPr>
          <w:p w14:paraId="20EE3AB1" w14:textId="77777777" w:rsidR="003A53AB" w:rsidRPr="00631DAB" w:rsidRDefault="003A53AB" w:rsidP="00C815E9">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E4E4E19" w14:textId="77777777" w:rsidR="003A53AB" w:rsidRPr="00631DAB" w:rsidRDefault="003A53AB" w:rsidP="00C815E9">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A53AB" w:rsidRPr="00631DAB" w14:paraId="6EDDBB7D" w14:textId="77777777" w:rsidTr="00C815E9">
        <w:trPr>
          <w:jc w:val="center"/>
        </w:trPr>
        <w:tc>
          <w:tcPr>
            <w:tcW w:w="0" w:type="auto"/>
            <w:vAlign w:val="center"/>
          </w:tcPr>
          <w:p w14:paraId="063FC9CF" w14:textId="77777777" w:rsidR="003A53AB" w:rsidRPr="00B650A8" w:rsidRDefault="003A53AB" w:rsidP="00C815E9">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582DC4A4" w14:textId="77777777" w:rsidR="003A53AB" w:rsidRPr="00631DAB" w:rsidRDefault="003A53AB" w:rsidP="00C815E9">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4B6EAA8A" w14:textId="77777777" w:rsidR="003A53AB" w:rsidRDefault="003A53AB" w:rsidP="003A53AB"/>
    <w:p w14:paraId="6F913AFC" w14:textId="77777777" w:rsidR="003A53AB" w:rsidRPr="0080426D" w:rsidRDefault="003A53AB" w:rsidP="003A53AB">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4278"/>
      </w:tblGrid>
      <w:tr w:rsidR="003A53AB" w:rsidRPr="00631DAB" w14:paraId="16704CA8" w14:textId="77777777" w:rsidTr="00C815E9">
        <w:trPr>
          <w:jc w:val="center"/>
        </w:trPr>
        <w:tc>
          <w:tcPr>
            <w:tcW w:w="0" w:type="auto"/>
            <w:shd w:val="clear" w:color="auto" w:fill="005596" w:themeFill="text2"/>
            <w:vAlign w:val="center"/>
          </w:tcPr>
          <w:p w14:paraId="3190C0FF" w14:textId="77777777" w:rsidR="003A53AB" w:rsidRPr="00631DAB" w:rsidRDefault="003A53AB" w:rsidP="00C815E9">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948BC66" w14:textId="77777777" w:rsidR="003A53AB" w:rsidRPr="00631DAB" w:rsidRDefault="003A53AB" w:rsidP="00C815E9">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A53AB" w:rsidRPr="00631DAB" w14:paraId="5C862168" w14:textId="77777777" w:rsidTr="00C815E9">
        <w:trPr>
          <w:jc w:val="center"/>
        </w:trPr>
        <w:tc>
          <w:tcPr>
            <w:tcW w:w="0" w:type="auto"/>
            <w:vAlign w:val="center"/>
          </w:tcPr>
          <w:p w14:paraId="6D3973F6" w14:textId="77777777" w:rsidR="003A53AB" w:rsidRPr="00631DAB" w:rsidRDefault="003A53AB" w:rsidP="00C815E9">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5022A7A4" w14:textId="77777777" w:rsidR="003A53AB" w:rsidRPr="00631DAB" w:rsidRDefault="003A53AB" w:rsidP="00C815E9">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3A53AB" w:rsidRPr="00631DAB" w14:paraId="17D5E606" w14:textId="77777777" w:rsidTr="00C815E9">
        <w:trPr>
          <w:jc w:val="center"/>
        </w:trPr>
        <w:tc>
          <w:tcPr>
            <w:tcW w:w="0" w:type="auto"/>
            <w:vAlign w:val="center"/>
          </w:tcPr>
          <w:p w14:paraId="20BC8307" w14:textId="5570570D" w:rsidR="003A53AB" w:rsidRPr="00631DAB" w:rsidRDefault="00867A14" w:rsidP="00C815E9">
            <w:pPr>
              <w:jc w:val="center"/>
              <w:rPr>
                <w:rFonts w:asciiTheme="minorHAnsi" w:hAnsiTheme="minorHAnsi" w:cstheme="minorHAnsi"/>
                <w:sz w:val="16"/>
                <w:szCs w:val="16"/>
              </w:rPr>
            </w:pPr>
            <w:r>
              <w:rPr>
                <w:rFonts w:asciiTheme="minorHAnsi" w:hAnsiTheme="minorHAnsi" w:cstheme="minorHAnsi"/>
                <w:color w:val="auto"/>
                <w:sz w:val="16"/>
                <w:szCs w:val="16"/>
              </w:rPr>
              <w:t>-3</w:t>
            </w:r>
          </w:p>
        </w:tc>
        <w:tc>
          <w:tcPr>
            <w:tcW w:w="0" w:type="auto"/>
            <w:vAlign w:val="center"/>
          </w:tcPr>
          <w:p w14:paraId="7AFB5AC3" w14:textId="195235E6" w:rsidR="003A53AB" w:rsidRPr="00631DAB" w:rsidRDefault="00867A14" w:rsidP="00C815E9">
            <w:pPr>
              <w:autoSpaceDE w:val="0"/>
              <w:autoSpaceDN w:val="0"/>
              <w:adjustRightInd w:val="0"/>
              <w:jc w:val="left"/>
              <w:rPr>
                <w:rFonts w:asciiTheme="minorHAnsi" w:hAnsiTheme="minorHAnsi" w:cstheme="minorHAnsi"/>
                <w:color w:val="auto"/>
                <w:sz w:val="16"/>
                <w:szCs w:val="16"/>
              </w:rPr>
            </w:pPr>
            <w:r w:rsidRPr="00867A14">
              <w:rPr>
                <w:rFonts w:asciiTheme="minorHAnsi" w:hAnsiTheme="minorHAnsi" w:cstheme="minorHAnsi"/>
                <w:color w:val="auto"/>
                <w:sz w:val="16"/>
                <w:szCs w:val="16"/>
              </w:rPr>
              <w:t>Error processing one or more files</w:t>
            </w:r>
          </w:p>
        </w:tc>
      </w:tr>
      <w:tr w:rsidR="001A2855" w:rsidRPr="00631DAB" w14:paraId="78BF1E60" w14:textId="77777777" w:rsidTr="00C815E9">
        <w:trPr>
          <w:jc w:val="center"/>
        </w:trPr>
        <w:tc>
          <w:tcPr>
            <w:tcW w:w="0" w:type="auto"/>
            <w:vAlign w:val="center"/>
          </w:tcPr>
          <w:p w14:paraId="0171F91B" w14:textId="102E5181" w:rsidR="001A2855" w:rsidRDefault="00867A14" w:rsidP="00867A14">
            <w:pPr>
              <w:jc w:val="center"/>
              <w:rPr>
                <w:rFonts w:asciiTheme="minorHAnsi" w:hAnsiTheme="minorHAnsi" w:cstheme="minorHAnsi"/>
                <w:color w:val="auto"/>
                <w:sz w:val="16"/>
                <w:szCs w:val="16"/>
              </w:rPr>
            </w:pPr>
            <w:r>
              <w:rPr>
                <w:rFonts w:asciiTheme="minorHAnsi" w:hAnsiTheme="minorHAnsi" w:cstheme="minorHAnsi"/>
                <w:color w:val="auto"/>
                <w:sz w:val="16"/>
                <w:szCs w:val="16"/>
              </w:rPr>
              <w:t>-2</w:t>
            </w:r>
          </w:p>
        </w:tc>
        <w:tc>
          <w:tcPr>
            <w:tcW w:w="0" w:type="auto"/>
            <w:vAlign w:val="center"/>
          </w:tcPr>
          <w:p w14:paraId="0C6E2647" w14:textId="3EFB367C" w:rsidR="001A2855" w:rsidRDefault="00B00FD6" w:rsidP="00C815E9">
            <w:pPr>
              <w:autoSpaceDE w:val="0"/>
              <w:autoSpaceDN w:val="0"/>
              <w:adjustRightInd w:val="0"/>
              <w:jc w:val="left"/>
              <w:rPr>
                <w:rFonts w:asciiTheme="minorHAnsi" w:hAnsiTheme="minorHAnsi" w:cstheme="minorHAnsi"/>
                <w:color w:val="auto"/>
                <w:sz w:val="16"/>
                <w:szCs w:val="16"/>
              </w:rPr>
            </w:pPr>
            <w:r w:rsidRPr="00B00FD6">
              <w:rPr>
                <w:rFonts w:asciiTheme="minorHAnsi" w:hAnsiTheme="minorHAnsi" w:cstheme="minorHAnsi"/>
                <w:color w:val="auto"/>
                <w:sz w:val="16"/>
                <w:szCs w:val="16"/>
              </w:rPr>
              <w:t>Control file did not arrive in time</w:t>
            </w:r>
          </w:p>
        </w:tc>
      </w:tr>
      <w:tr w:rsidR="001A2855" w:rsidRPr="00631DAB" w14:paraId="007CF59C" w14:textId="77777777" w:rsidTr="00C815E9">
        <w:trPr>
          <w:jc w:val="center"/>
        </w:trPr>
        <w:tc>
          <w:tcPr>
            <w:tcW w:w="0" w:type="auto"/>
            <w:vAlign w:val="center"/>
          </w:tcPr>
          <w:p w14:paraId="3A073442" w14:textId="0E7E809B" w:rsidR="001A2855" w:rsidRDefault="00867A14" w:rsidP="00867A14">
            <w:pPr>
              <w:jc w:val="center"/>
              <w:rPr>
                <w:rFonts w:asciiTheme="minorHAnsi" w:hAnsiTheme="minorHAnsi" w:cstheme="minorHAnsi"/>
                <w:color w:val="auto"/>
                <w:sz w:val="16"/>
                <w:szCs w:val="16"/>
              </w:rPr>
            </w:pPr>
            <w:r>
              <w:rPr>
                <w:rFonts w:asciiTheme="minorHAnsi" w:hAnsiTheme="minorHAnsi" w:cstheme="minorHAnsi"/>
                <w:color w:val="auto"/>
                <w:sz w:val="16"/>
                <w:szCs w:val="16"/>
              </w:rPr>
              <w:t>-1</w:t>
            </w:r>
          </w:p>
        </w:tc>
        <w:tc>
          <w:tcPr>
            <w:tcW w:w="0" w:type="auto"/>
            <w:vAlign w:val="center"/>
          </w:tcPr>
          <w:p w14:paraId="416CA82F" w14:textId="4A8962AB" w:rsidR="001A2855" w:rsidRDefault="00B00FD6" w:rsidP="00C815E9">
            <w:pPr>
              <w:autoSpaceDE w:val="0"/>
              <w:autoSpaceDN w:val="0"/>
              <w:adjustRightInd w:val="0"/>
              <w:jc w:val="left"/>
              <w:rPr>
                <w:rFonts w:asciiTheme="minorHAnsi" w:hAnsiTheme="minorHAnsi" w:cstheme="minorHAnsi"/>
                <w:color w:val="auto"/>
                <w:sz w:val="16"/>
                <w:szCs w:val="16"/>
              </w:rPr>
            </w:pPr>
            <w:r w:rsidRPr="00B00FD6">
              <w:rPr>
                <w:rFonts w:asciiTheme="minorHAnsi" w:hAnsiTheme="minorHAnsi" w:cstheme="minorHAnsi"/>
                <w:color w:val="auto"/>
                <w:sz w:val="16"/>
                <w:szCs w:val="16"/>
              </w:rPr>
              <w:t>Invalid arguments passed</w:t>
            </w:r>
          </w:p>
        </w:tc>
      </w:tr>
      <w:tr w:rsidR="001A2855" w:rsidRPr="00631DAB" w14:paraId="2585CFF8" w14:textId="77777777" w:rsidTr="00C815E9">
        <w:trPr>
          <w:jc w:val="center"/>
        </w:trPr>
        <w:tc>
          <w:tcPr>
            <w:tcW w:w="0" w:type="auto"/>
            <w:vAlign w:val="center"/>
          </w:tcPr>
          <w:p w14:paraId="1CE916A1" w14:textId="26186DC9" w:rsidR="001A2855" w:rsidRDefault="00867A14" w:rsidP="00867A14">
            <w:pPr>
              <w:jc w:val="center"/>
              <w:rPr>
                <w:rFonts w:asciiTheme="minorHAnsi" w:hAnsiTheme="minorHAnsi" w:cstheme="minorHAnsi"/>
                <w:color w:val="auto"/>
                <w:sz w:val="16"/>
                <w:szCs w:val="16"/>
              </w:rPr>
            </w:pPr>
            <w:r>
              <w:rPr>
                <w:rFonts w:asciiTheme="minorHAnsi" w:hAnsiTheme="minorHAnsi" w:cstheme="minorHAnsi"/>
                <w:color w:val="auto"/>
                <w:sz w:val="16"/>
                <w:szCs w:val="16"/>
              </w:rPr>
              <w:t>1</w:t>
            </w:r>
          </w:p>
        </w:tc>
        <w:tc>
          <w:tcPr>
            <w:tcW w:w="0" w:type="auto"/>
            <w:vAlign w:val="center"/>
          </w:tcPr>
          <w:p w14:paraId="3515EF30" w14:textId="1BC05CCC" w:rsidR="001A2855" w:rsidRDefault="00B00FD6" w:rsidP="00C815E9">
            <w:pPr>
              <w:autoSpaceDE w:val="0"/>
              <w:autoSpaceDN w:val="0"/>
              <w:adjustRightInd w:val="0"/>
              <w:jc w:val="left"/>
              <w:rPr>
                <w:rFonts w:asciiTheme="minorHAnsi" w:hAnsiTheme="minorHAnsi" w:cstheme="minorHAnsi"/>
                <w:color w:val="auto"/>
                <w:sz w:val="16"/>
                <w:szCs w:val="16"/>
              </w:rPr>
            </w:pPr>
            <w:r w:rsidRPr="00B00FD6">
              <w:rPr>
                <w:rFonts w:asciiTheme="minorHAnsi" w:hAnsiTheme="minorHAnsi" w:cstheme="minorHAnsi"/>
                <w:color w:val="auto"/>
                <w:sz w:val="16"/>
                <w:szCs w:val="16"/>
              </w:rPr>
              <w:t>Records were rejected but fewer than the threshold for failure</w:t>
            </w:r>
          </w:p>
        </w:tc>
      </w:tr>
    </w:tbl>
    <w:p w14:paraId="5F20F2A1" w14:textId="77777777" w:rsidR="0026622D" w:rsidRPr="0026622D" w:rsidRDefault="0026622D" w:rsidP="0015159F">
      <w:pPr>
        <w:pStyle w:val="Heading2"/>
        <w:rPr>
          <w:rFonts w:cs="Times New Roman"/>
          <w:b w:val="0"/>
          <w:bCs w:val="0"/>
          <w:iCs w:val="0"/>
          <w:color w:val="000000"/>
          <w:sz w:val="20"/>
          <w:szCs w:val="24"/>
        </w:rPr>
      </w:pPr>
    </w:p>
    <w:p w14:paraId="6C2052A8" w14:textId="2BC9286F" w:rsidR="0015159F" w:rsidRDefault="0015159F" w:rsidP="0015159F">
      <w:pPr>
        <w:pStyle w:val="Heading2"/>
      </w:pPr>
      <w:bookmarkStart w:id="159" w:name="_Toc114052299"/>
      <w:r>
        <w:t>Stage Structure (Cloud)</w:t>
      </w:r>
      <w:bookmarkEnd w:id="159"/>
    </w:p>
    <w:p w14:paraId="2F0FF4C3" w14:textId="77777777" w:rsidR="0015159F" w:rsidRDefault="0015159F" w:rsidP="0015159F">
      <w:pPr>
        <w:rPr>
          <w:rFonts w:cs="Arial"/>
        </w:rPr>
      </w:pPr>
      <w:r w:rsidRPr="00962735">
        <w:rPr>
          <w:rFonts w:cs="Arial"/>
          <w:b/>
        </w:rPr>
        <w:t>Mid-Tier</w:t>
      </w:r>
      <w:r>
        <w:rPr>
          <w:rFonts w:cs="Arial"/>
        </w:rPr>
        <w:t>: Primary</w:t>
      </w:r>
    </w:p>
    <w:p w14:paraId="122DAEE4" w14:textId="77777777" w:rsidR="0015159F" w:rsidRPr="00962735" w:rsidRDefault="0015159F" w:rsidP="0015159F"/>
    <w:p w14:paraId="7D9B1054" w14:textId="01823FA6" w:rsidR="0015159F" w:rsidRDefault="0015159F" w:rsidP="0015159F">
      <w:r w:rsidRPr="001916EE">
        <w:rPr>
          <w:b/>
        </w:rPr>
        <w:t>Purpose</w:t>
      </w:r>
      <w:r>
        <w:t>: Stages Structure data from the SFTP Inbox into Structure Staging tables in the EXT Schema.</w:t>
      </w:r>
    </w:p>
    <w:p w14:paraId="40CE6CDD" w14:textId="77777777" w:rsidR="0015159F" w:rsidRDefault="0015159F" w:rsidP="0015159F"/>
    <w:p w14:paraId="4A3327FC" w14:textId="7AB14BA2" w:rsidR="0015159F" w:rsidRPr="00631DAB" w:rsidRDefault="0015159F" w:rsidP="0015159F">
      <w:r w:rsidRPr="001916EE">
        <w:rPr>
          <w:b/>
        </w:rPr>
        <w:t>Usage</w:t>
      </w:r>
      <w:r w:rsidRPr="00631DAB">
        <w:t xml:space="preserve">: </w:t>
      </w:r>
      <w:proofErr w:type="spellStart"/>
      <w:r>
        <w:t>Stage</w:t>
      </w:r>
      <w:r w:rsidR="00A84F38">
        <w:t>Structure</w:t>
      </w:r>
      <w:proofErr w:type="spellEnd"/>
    </w:p>
    <w:p w14:paraId="2791D640" w14:textId="77777777" w:rsidR="0015159F" w:rsidRDefault="0015159F" w:rsidP="0015159F"/>
    <w:p w14:paraId="20D517B7" w14:textId="77777777" w:rsidR="0015159F" w:rsidRDefault="0015159F" w:rsidP="0015159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15159F" w:rsidRPr="00631DAB" w14:paraId="66145FC9" w14:textId="77777777" w:rsidTr="00C815E9">
        <w:trPr>
          <w:jc w:val="center"/>
        </w:trPr>
        <w:tc>
          <w:tcPr>
            <w:tcW w:w="0" w:type="auto"/>
            <w:shd w:val="clear" w:color="auto" w:fill="005596" w:themeFill="text2"/>
            <w:vAlign w:val="center"/>
          </w:tcPr>
          <w:p w14:paraId="29FB7F61" w14:textId="77777777" w:rsidR="0015159F" w:rsidRPr="00631DAB" w:rsidRDefault="0015159F" w:rsidP="00C815E9">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052730C" w14:textId="77777777" w:rsidR="0015159F" w:rsidRPr="00631DAB" w:rsidRDefault="0015159F" w:rsidP="00C815E9">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5159F" w:rsidRPr="00631DAB" w14:paraId="6090214D" w14:textId="77777777" w:rsidTr="00C815E9">
        <w:trPr>
          <w:jc w:val="center"/>
        </w:trPr>
        <w:tc>
          <w:tcPr>
            <w:tcW w:w="0" w:type="auto"/>
            <w:vAlign w:val="center"/>
          </w:tcPr>
          <w:p w14:paraId="36AB8659" w14:textId="77777777" w:rsidR="0015159F" w:rsidRPr="00B650A8" w:rsidRDefault="0015159F" w:rsidP="00C815E9">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6D4DE67C" w14:textId="77777777" w:rsidR="0015159F" w:rsidRPr="00631DAB" w:rsidRDefault="0015159F" w:rsidP="00C815E9">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45A635D" w14:textId="77777777" w:rsidR="0015159F" w:rsidRDefault="0015159F" w:rsidP="0015159F"/>
    <w:p w14:paraId="6AA298D6" w14:textId="77777777" w:rsidR="0015159F" w:rsidRPr="0080426D" w:rsidRDefault="0015159F" w:rsidP="0015159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4278"/>
      </w:tblGrid>
      <w:tr w:rsidR="00DA4738" w:rsidRPr="00631DAB" w14:paraId="23E37A69" w14:textId="77777777" w:rsidTr="00C815E9">
        <w:trPr>
          <w:jc w:val="center"/>
        </w:trPr>
        <w:tc>
          <w:tcPr>
            <w:tcW w:w="0" w:type="auto"/>
            <w:shd w:val="clear" w:color="auto" w:fill="005596" w:themeFill="text2"/>
            <w:vAlign w:val="center"/>
          </w:tcPr>
          <w:p w14:paraId="1B8F48BA" w14:textId="77777777" w:rsidR="00DA4738" w:rsidRPr="00631DAB" w:rsidRDefault="00DA4738" w:rsidP="00C815E9">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2E5C5D5" w14:textId="77777777" w:rsidR="00DA4738" w:rsidRPr="00631DAB" w:rsidRDefault="00DA4738" w:rsidP="00C815E9">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DA4738" w:rsidRPr="00631DAB" w14:paraId="0E1CFCA2" w14:textId="77777777" w:rsidTr="00C815E9">
        <w:trPr>
          <w:jc w:val="center"/>
        </w:trPr>
        <w:tc>
          <w:tcPr>
            <w:tcW w:w="0" w:type="auto"/>
            <w:vAlign w:val="center"/>
          </w:tcPr>
          <w:p w14:paraId="68DBD58D" w14:textId="77777777" w:rsidR="00DA4738" w:rsidRPr="00631DAB" w:rsidRDefault="00DA4738" w:rsidP="00C815E9">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549C6008" w14:textId="77777777" w:rsidR="00DA4738" w:rsidRPr="00631DAB" w:rsidRDefault="00DA4738" w:rsidP="00C815E9">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DA4738" w:rsidRPr="00631DAB" w14:paraId="06527E52" w14:textId="77777777" w:rsidTr="00C815E9">
        <w:trPr>
          <w:jc w:val="center"/>
        </w:trPr>
        <w:tc>
          <w:tcPr>
            <w:tcW w:w="0" w:type="auto"/>
            <w:vAlign w:val="center"/>
          </w:tcPr>
          <w:p w14:paraId="091491A5" w14:textId="77777777" w:rsidR="00DA4738" w:rsidRPr="00631DAB" w:rsidRDefault="00DA4738" w:rsidP="00C815E9">
            <w:pPr>
              <w:jc w:val="center"/>
              <w:rPr>
                <w:rFonts w:asciiTheme="minorHAnsi" w:hAnsiTheme="minorHAnsi" w:cstheme="minorHAnsi"/>
                <w:sz w:val="16"/>
                <w:szCs w:val="16"/>
              </w:rPr>
            </w:pPr>
            <w:r>
              <w:rPr>
                <w:rFonts w:asciiTheme="minorHAnsi" w:hAnsiTheme="minorHAnsi" w:cstheme="minorHAnsi"/>
                <w:color w:val="auto"/>
                <w:sz w:val="16"/>
                <w:szCs w:val="16"/>
              </w:rPr>
              <w:t>-3</w:t>
            </w:r>
          </w:p>
        </w:tc>
        <w:tc>
          <w:tcPr>
            <w:tcW w:w="0" w:type="auto"/>
            <w:vAlign w:val="center"/>
          </w:tcPr>
          <w:p w14:paraId="752422A8" w14:textId="77777777" w:rsidR="00DA4738" w:rsidRPr="00631DAB" w:rsidRDefault="00DA4738" w:rsidP="00C815E9">
            <w:pPr>
              <w:autoSpaceDE w:val="0"/>
              <w:autoSpaceDN w:val="0"/>
              <w:adjustRightInd w:val="0"/>
              <w:jc w:val="left"/>
              <w:rPr>
                <w:rFonts w:asciiTheme="minorHAnsi" w:hAnsiTheme="minorHAnsi" w:cstheme="minorHAnsi"/>
                <w:color w:val="auto"/>
                <w:sz w:val="16"/>
                <w:szCs w:val="16"/>
              </w:rPr>
            </w:pPr>
            <w:r w:rsidRPr="00867A14">
              <w:rPr>
                <w:rFonts w:asciiTheme="minorHAnsi" w:hAnsiTheme="minorHAnsi" w:cstheme="minorHAnsi"/>
                <w:color w:val="auto"/>
                <w:sz w:val="16"/>
                <w:szCs w:val="16"/>
              </w:rPr>
              <w:t>Error processing one or more files</w:t>
            </w:r>
          </w:p>
        </w:tc>
      </w:tr>
      <w:tr w:rsidR="00DA4738" w:rsidRPr="00631DAB" w14:paraId="2D6B77A5" w14:textId="77777777" w:rsidTr="00C815E9">
        <w:trPr>
          <w:jc w:val="center"/>
        </w:trPr>
        <w:tc>
          <w:tcPr>
            <w:tcW w:w="0" w:type="auto"/>
            <w:vAlign w:val="center"/>
          </w:tcPr>
          <w:p w14:paraId="25C4C9DC" w14:textId="77777777" w:rsidR="00DA4738" w:rsidRDefault="00DA4738" w:rsidP="00C815E9">
            <w:pPr>
              <w:jc w:val="center"/>
              <w:rPr>
                <w:rFonts w:asciiTheme="minorHAnsi" w:hAnsiTheme="minorHAnsi" w:cstheme="minorHAnsi"/>
                <w:color w:val="auto"/>
                <w:sz w:val="16"/>
                <w:szCs w:val="16"/>
              </w:rPr>
            </w:pPr>
            <w:r>
              <w:rPr>
                <w:rFonts w:asciiTheme="minorHAnsi" w:hAnsiTheme="minorHAnsi" w:cstheme="minorHAnsi"/>
                <w:color w:val="auto"/>
                <w:sz w:val="16"/>
                <w:szCs w:val="16"/>
              </w:rPr>
              <w:t>-2</w:t>
            </w:r>
          </w:p>
        </w:tc>
        <w:tc>
          <w:tcPr>
            <w:tcW w:w="0" w:type="auto"/>
            <w:vAlign w:val="center"/>
          </w:tcPr>
          <w:p w14:paraId="0980CDFF" w14:textId="77777777" w:rsidR="00DA4738" w:rsidRDefault="00DA4738" w:rsidP="00C815E9">
            <w:pPr>
              <w:autoSpaceDE w:val="0"/>
              <w:autoSpaceDN w:val="0"/>
              <w:adjustRightInd w:val="0"/>
              <w:jc w:val="left"/>
              <w:rPr>
                <w:rFonts w:asciiTheme="minorHAnsi" w:hAnsiTheme="minorHAnsi" w:cstheme="minorHAnsi"/>
                <w:color w:val="auto"/>
                <w:sz w:val="16"/>
                <w:szCs w:val="16"/>
              </w:rPr>
            </w:pPr>
            <w:r w:rsidRPr="00B00FD6">
              <w:rPr>
                <w:rFonts w:asciiTheme="minorHAnsi" w:hAnsiTheme="minorHAnsi" w:cstheme="minorHAnsi"/>
                <w:color w:val="auto"/>
                <w:sz w:val="16"/>
                <w:szCs w:val="16"/>
              </w:rPr>
              <w:t>Control file did not arrive in time</w:t>
            </w:r>
          </w:p>
        </w:tc>
      </w:tr>
      <w:tr w:rsidR="00DA4738" w:rsidRPr="00631DAB" w14:paraId="3349AABA" w14:textId="77777777" w:rsidTr="00C815E9">
        <w:trPr>
          <w:jc w:val="center"/>
        </w:trPr>
        <w:tc>
          <w:tcPr>
            <w:tcW w:w="0" w:type="auto"/>
            <w:vAlign w:val="center"/>
          </w:tcPr>
          <w:p w14:paraId="0ED9BDC6" w14:textId="77777777" w:rsidR="00DA4738" w:rsidRDefault="00DA4738" w:rsidP="00C815E9">
            <w:pPr>
              <w:jc w:val="center"/>
              <w:rPr>
                <w:rFonts w:asciiTheme="minorHAnsi" w:hAnsiTheme="minorHAnsi" w:cstheme="minorHAnsi"/>
                <w:color w:val="auto"/>
                <w:sz w:val="16"/>
                <w:szCs w:val="16"/>
              </w:rPr>
            </w:pPr>
            <w:r>
              <w:rPr>
                <w:rFonts w:asciiTheme="minorHAnsi" w:hAnsiTheme="minorHAnsi" w:cstheme="minorHAnsi"/>
                <w:color w:val="auto"/>
                <w:sz w:val="16"/>
                <w:szCs w:val="16"/>
              </w:rPr>
              <w:t>-1</w:t>
            </w:r>
          </w:p>
        </w:tc>
        <w:tc>
          <w:tcPr>
            <w:tcW w:w="0" w:type="auto"/>
            <w:vAlign w:val="center"/>
          </w:tcPr>
          <w:p w14:paraId="52521DAF" w14:textId="77777777" w:rsidR="00DA4738" w:rsidRDefault="00DA4738" w:rsidP="00C815E9">
            <w:pPr>
              <w:autoSpaceDE w:val="0"/>
              <w:autoSpaceDN w:val="0"/>
              <w:adjustRightInd w:val="0"/>
              <w:jc w:val="left"/>
              <w:rPr>
                <w:rFonts w:asciiTheme="minorHAnsi" w:hAnsiTheme="minorHAnsi" w:cstheme="minorHAnsi"/>
                <w:color w:val="auto"/>
                <w:sz w:val="16"/>
                <w:szCs w:val="16"/>
              </w:rPr>
            </w:pPr>
            <w:r w:rsidRPr="00B00FD6">
              <w:rPr>
                <w:rFonts w:asciiTheme="minorHAnsi" w:hAnsiTheme="minorHAnsi" w:cstheme="minorHAnsi"/>
                <w:color w:val="auto"/>
                <w:sz w:val="16"/>
                <w:szCs w:val="16"/>
              </w:rPr>
              <w:t>Invalid arguments passed</w:t>
            </w:r>
          </w:p>
        </w:tc>
      </w:tr>
      <w:tr w:rsidR="00DA4738" w:rsidRPr="00631DAB" w14:paraId="321DF066" w14:textId="77777777" w:rsidTr="00C815E9">
        <w:trPr>
          <w:jc w:val="center"/>
        </w:trPr>
        <w:tc>
          <w:tcPr>
            <w:tcW w:w="0" w:type="auto"/>
            <w:vAlign w:val="center"/>
          </w:tcPr>
          <w:p w14:paraId="2C27677B" w14:textId="77777777" w:rsidR="00DA4738" w:rsidRDefault="00DA4738" w:rsidP="00C815E9">
            <w:pPr>
              <w:jc w:val="center"/>
              <w:rPr>
                <w:rFonts w:asciiTheme="minorHAnsi" w:hAnsiTheme="minorHAnsi" w:cstheme="minorHAnsi"/>
                <w:color w:val="auto"/>
                <w:sz w:val="16"/>
                <w:szCs w:val="16"/>
              </w:rPr>
            </w:pPr>
            <w:r>
              <w:rPr>
                <w:rFonts w:asciiTheme="minorHAnsi" w:hAnsiTheme="minorHAnsi" w:cstheme="minorHAnsi"/>
                <w:color w:val="auto"/>
                <w:sz w:val="16"/>
                <w:szCs w:val="16"/>
              </w:rPr>
              <w:t>1</w:t>
            </w:r>
          </w:p>
        </w:tc>
        <w:tc>
          <w:tcPr>
            <w:tcW w:w="0" w:type="auto"/>
            <w:vAlign w:val="center"/>
          </w:tcPr>
          <w:p w14:paraId="7EB99F37" w14:textId="77777777" w:rsidR="00DA4738" w:rsidRDefault="00DA4738" w:rsidP="00C815E9">
            <w:pPr>
              <w:autoSpaceDE w:val="0"/>
              <w:autoSpaceDN w:val="0"/>
              <w:adjustRightInd w:val="0"/>
              <w:jc w:val="left"/>
              <w:rPr>
                <w:rFonts w:asciiTheme="minorHAnsi" w:hAnsiTheme="minorHAnsi" w:cstheme="minorHAnsi"/>
                <w:color w:val="auto"/>
                <w:sz w:val="16"/>
                <w:szCs w:val="16"/>
              </w:rPr>
            </w:pPr>
            <w:r w:rsidRPr="00B00FD6">
              <w:rPr>
                <w:rFonts w:asciiTheme="minorHAnsi" w:hAnsiTheme="minorHAnsi" w:cstheme="minorHAnsi"/>
                <w:color w:val="auto"/>
                <w:sz w:val="16"/>
                <w:szCs w:val="16"/>
              </w:rPr>
              <w:t>Records were rejected but fewer than the threshold for failure</w:t>
            </w:r>
          </w:p>
        </w:tc>
      </w:tr>
    </w:tbl>
    <w:p w14:paraId="6CF87EBA" w14:textId="77777777" w:rsidR="008673B1" w:rsidRPr="008673B1" w:rsidRDefault="008673B1">
      <w:pPr>
        <w:jc w:val="left"/>
      </w:pPr>
      <w:r>
        <w:br w:type="page"/>
      </w:r>
    </w:p>
    <w:p w14:paraId="476255E0" w14:textId="0EC9C0DC" w:rsidR="00D62C07" w:rsidRDefault="00D62C07" w:rsidP="00D62C07">
      <w:pPr>
        <w:pStyle w:val="Heading2"/>
      </w:pPr>
      <w:bookmarkStart w:id="160" w:name="_Toc114052300"/>
      <w:r>
        <w:lastRenderedPageBreak/>
        <w:t>S</w:t>
      </w:r>
      <w:r w:rsidR="005A6F26">
        <w:t>tart EP Services</w:t>
      </w:r>
      <w:bookmarkEnd w:id="160"/>
    </w:p>
    <w:p w14:paraId="2285459F" w14:textId="77777777" w:rsidR="00962735" w:rsidRDefault="00962735" w:rsidP="00962735">
      <w:pPr>
        <w:rPr>
          <w:rFonts w:cs="Arial"/>
        </w:rPr>
      </w:pPr>
      <w:r w:rsidRPr="00962735">
        <w:rPr>
          <w:rFonts w:cs="Arial"/>
          <w:b/>
        </w:rPr>
        <w:t>Mid-Tier</w:t>
      </w:r>
      <w:r>
        <w:rPr>
          <w:rFonts w:cs="Arial"/>
        </w:rPr>
        <w:t>: Primary and Secondary</w:t>
      </w:r>
    </w:p>
    <w:p w14:paraId="6DCCB708" w14:textId="77777777" w:rsidR="00962735" w:rsidRPr="00962735" w:rsidRDefault="00962735" w:rsidP="00962735"/>
    <w:p w14:paraId="619698AD" w14:textId="77777777" w:rsidR="009B1589" w:rsidRDefault="009B1589" w:rsidP="009B1589">
      <w:r w:rsidRPr="001916EE">
        <w:rPr>
          <w:b/>
        </w:rPr>
        <w:t>Purpose</w:t>
      </w:r>
      <w:r>
        <w:t xml:space="preserve">: </w:t>
      </w:r>
      <w:r w:rsidRPr="009B1589">
        <w:t xml:space="preserve">Restarts IIS and starts EP Mid-Tier Services for a single </w:t>
      </w:r>
      <w:proofErr w:type="spellStart"/>
      <w:r w:rsidRPr="009B1589">
        <w:t>Mid Tier</w:t>
      </w:r>
      <w:proofErr w:type="spellEnd"/>
      <w:r w:rsidRPr="009B1589">
        <w:t>.</w:t>
      </w:r>
      <w:r w:rsidR="00E203E0">
        <w:t xml:space="preserve">  Services should be started on the secondary mid-tiers first and the primary mid-tier last.  The mid-tier start order is an EP Product suggestion rather than an EP Batch Facility requirement.</w:t>
      </w:r>
    </w:p>
    <w:p w14:paraId="696C1EE7" w14:textId="77777777" w:rsidR="009B1589" w:rsidRDefault="009B1589" w:rsidP="009B1589"/>
    <w:p w14:paraId="73EA7FFF" w14:textId="77777777" w:rsidR="009B1589" w:rsidRPr="00631DAB" w:rsidRDefault="009B1589" w:rsidP="009B1589">
      <w:r w:rsidRPr="001916EE">
        <w:rPr>
          <w:b/>
        </w:rPr>
        <w:t>Usage</w:t>
      </w:r>
      <w:r w:rsidRPr="00631DAB">
        <w:t xml:space="preserve">: </w:t>
      </w:r>
      <w:proofErr w:type="spellStart"/>
      <w:r>
        <w:t>StartEPServices</w:t>
      </w:r>
      <w:proofErr w:type="spellEnd"/>
    </w:p>
    <w:p w14:paraId="063D520D" w14:textId="77777777" w:rsidR="009B1589" w:rsidRDefault="009B1589" w:rsidP="009B1589"/>
    <w:p w14:paraId="79816C4D" w14:textId="77777777" w:rsidR="009B1589" w:rsidRDefault="009B1589" w:rsidP="009B1589">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B1589" w:rsidRPr="00631DAB" w14:paraId="07EAB9DF" w14:textId="77777777" w:rsidTr="00A22393">
        <w:trPr>
          <w:jc w:val="center"/>
        </w:trPr>
        <w:tc>
          <w:tcPr>
            <w:tcW w:w="0" w:type="auto"/>
            <w:shd w:val="clear" w:color="auto" w:fill="005596" w:themeFill="text2"/>
            <w:vAlign w:val="center"/>
          </w:tcPr>
          <w:p w14:paraId="7524ACEC" w14:textId="77777777" w:rsidR="009B1589" w:rsidRPr="00631DAB" w:rsidRDefault="009B1589"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B0AC9C1"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33766423" w14:textId="77777777" w:rsidTr="00A22393">
        <w:trPr>
          <w:jc w:val="center"/>
        </w:trPr>
        <w:tc>
          <w:tcPr>
            <w:tcW w:w="0" w:type="auto"/>
            <w:vAlign w:val="center"/>
          </w:tcPr>
          <w:p w14:paraId="52E961CC" w14:textId="77777777" w:rsidR="009B1589" w:rsidRPr="00B650A8" w:rsidRDefault="009B1589"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5E59BB61"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FEC5BC5" w14:textId="77777777" w:rsidR="009B1589" w:rsidRDefault="009B1589" w:rsidP="009B1589"/>
    <w:p w14:paraId="0989723B" w14:textId="77777777" w:rsidR="009B1589" w:rsidRPr="0080426D" w:rsidRDefault="009B1589" w:rsidP="009B1589">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B1589" w:rsidRPr="00631DAB" w14:paraId="6C099DF8" w14:textId="77777777" w:rsidTr="00A22393">
        <w:trPr>
          <w:jc w:val="center"/>
        </w:trPr>
        <w:tc>
          <w:tcPr>
            <w:tcW w:w="0" w:type="auto"/>
            <w:shd w:val="clear" w:color="auto" w:fill="005596" w:themeFill="text2"/>
            <w:vAlign w:val="center"/>
          </w:tcPr>
          <w:p w14:paraId="78EFF6DB" w14:textId="77777777" w:rsidR="009B1589" w:rsidRPr="00631DAB" w:rsidRDefault="009B1589"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8DE1CF5"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05235806" w14:textId="77777777" w:rsidTr="00A22393">
        <w:trPr>
          <w:jc w:val="center"/>
        </w:trPr>
        <w:tc>
          <w:tcPr>
            <w:tcW w:w="0" w:type="auto"/>
            <w:vAlign w:val="center"/>
          </w:tcPr>
          <w:p w14:paraId="47FE316C" w14:textId="77777777" w:rsidR="009B1589" w:rsidRPr="00631DAB" w:rsidRDefault="009B1589"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7DBADFA9"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B1589" w:rsidRPr="00631DAB" w14:paraId="32D73C39" w14:textId="77777777" w:rsidTr="00A22393">
        <w:trPr>
          <w:jc w:val="center"/>
        </w:trPr>
        <w:tc>
          <w:tcPr>
            <w:tcW w:w="0" w:type="auto"/>
            <w:vAlign w:val="center"/>
          </w:tcPr>
          <w:p w14:paraId="37F49AF3" w14:textId="77777777" w:rsidR="009B1589" w:rsidRPr="00631DAB" w:rsidRDefault="009B1589"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3DE91BAB"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62E2D07" w14:textId="77777777" w:rsidR="008657C0" w:rsidRDefault="008657C0" w:rsidP="008657C0">
      <w:pPr>
        <w:rPr>
          <w:b/>
        </w:rPr>
      </w:pPr>
    </w:p>
    <w:p w14:paraId="3482229C" w14:textId="77777777" w:rsidR="009B1589" w:rsidRPr="009B1589" w:rsidRDefault="008D147B" w:rsidP="009B1589">
      <w:r>
        <w:rPr>
          <w:b/>
        </w:rPr>
        <w:t>Workflow:</w:t>
      </w:r>
    </w:p>
    <w:p w14:paraId="7F7695EE" w14:textId="77777777" w:rsidR="00D62C07" w:rsidRDefault="00C54B69" w:rsidP="002B2830">
      <w:pPr>
        <w:pStyle w:val="JDAnormal"/>
        <w:jc w:val="center"/>
        <w:rPr>
          <w:rFonts w:ascii="Arial" w:hAnsi="Arial" w:cs="Arial"/>
          <w:sz w:val="20"/>
          <w:szCs w:val="20"/>
        </w:rPr>
      </w:pPr>
      <w:r>
        <w:rPr>
          <w:noProof/>
        </w:rPr>
        <w:object w:dxaOrig="8004" w:dyaOrig="5754" w14:anchorId="39A56236">
          <v:shape id="_x0000_i1059" type="#_x0000_t75" style="width:302.25pt;height:3in" o:ole="">
            <v:imagedata r:id="rId79" o:title=""/>
          </v:shape>
          <o:OLEObject Type="Embed" ProgID="Visio.Drawing.11" ShapeID="_x0000_i1059" DrawAspect="Content" ObjectID="_1724665098" r:id="rId80"/>
        </w:object>
      </w:r>
    </w:p>
    <w:p w14:paraId="0362D4CF" w14:textId="77777777" w:rsidR="002B2830" w:rsidRDefault="002B2830" w:rsidP="00BB2F9B">
      <w:r>
        <w:br w:type="page"/>
      </w:r>
    </w:p>
    <w:p w14:paraId="018ABABB" w14:textId="77777777" w:rsidR="00D62C07" w:rsidRDefault="00D62C07" w:rsidP="00D62C07">
      <w:pPr>
        <w:pStyle w:val="Heading2"/>
      </w:pPr>
      <w:bookmarkStart w:id="161" w:name="_Stop_EP_Services"/>
      <w:bookmarkStart w:id="162" w:name="_Toc114052301"/>
      <w:bookmarkEnd w:id="161"/>
      <w:r>
        <w:lastRenderedPageBreak/>
        <w:t>Stop</w:t>
      </w:r>
      <w:r w:rsidR="005A6F26">
        <w:t xml:space="preserve"> </w:t>
      </w:r>
      <w:r>
        <w:t>EP</w:t>
      </w:r>
      <w:r w:rsidR="005A6F26">
        <w:t xml:space="preserve"> Services</w:t>
      </w:r>
      <w:bookmarkEnd w:id="162"/>
    </w:p>
    <w:p w14:paraId="422A4DE2" w14:textId="77777777" w:rsidR="00962735" w:rsidRDefault="00962735" w:rsidP="00962735">
      <w:pPr>
        <w:rPr>
          <w:rFonts w:cs="Arial"/>
        </w:rPr>
      </w:pPr>
      <w:r w:rsidRPr="00962735">
        <w:rPr>
          <w:rFonts w:cs="Arial"/>
          <w:b/>
        </w:rPr>
        <w:t>Mid-Tier</w:t>
      </w:r>
      <w:r>
        <w:rPr>
          <w:rFonts w:cs="Arial"/>
        </w:rPr>
        <w:t>: Primary and Secondary</w:t>
      </w:r>
    </w:p>
    <w:p w14:paraId="6BFAA88C" w14:textId="77777777" w:rsidR="00962735" w:rsidRPr="00962735" w:rsidRDefault="00962735" w:rsidP="00962735"/>
    <w:p w14:paraId="0A20F92D" w14:textId="77777777" w:rsidR="009B1589" w:rsidRDefault="009B1589" w:rsidP="009B1589">
      <w:r w:rsidRPr="001916EE">
        <w:rPr>
          <w:b/>
        </w:rPr>
        <w:t>Purpose</w:t>
      </w:r>
      <w:r>
        <w:t xml:space="preserve">: </w:t>
      </w:r>
      <w:r w:rsidRPr="009B1589">
        <w:t xml:space="preserve">Stops EP Mid-Tier Services for a single </w:t>
      </w:r>
      <w:proofErr w:type="spellStart"/>
      <w:r w:rsidRPr="009B1589">
        <w:t>Mid Tier</w:t>
      </w:r>
      <w:proofErr w:type="spellEnd"/>
      <w:r w:rsidRPr="009B1589">
        <w:t>.</w:t>
      </w:r>
    </w:p>
    <w:p w14:paraId="2E03DFA2" w14:textId="77777777" w:rsidR="009B1589" w:rsidRDefault="009B1589" w:rsidP="009B1589"/>
    <w:p w14:paraId="65A70ABD" w14:textId="77777777" w:rsidR="009B1589" w:rsidRPr="00631DAB" w:rsidRDefault="009B1589" w:rsidP="009B1589">
      <w:r w:rsidRPr="001916EE">
        <w:rPr>
          <w:b/>
        </w:rPr>
        <w:t>Usage</w:t>
      </w:r>
      <w:r w:rsidRPr="00631DAB">
        <w:t xml:space="preserve">: </w:t>
      </w:r>
      <w:proofErr w:type="spellStart"/>
      <w:r>
        <w:t>StopEPServices</w:t>
      </w:r>
      <w:proofErr w:type="spellEnd"/>
    </w:p>
    <w:p w14:paraId="5453DA0A" w14:textId="77777777" w:rsidR="009B1589" w:rsidRDefault="009B1589" w:rsidP="009B1589"/>
    <w:p w14:paraId="2FE08242" w14:textId="77777777" w:rsidR="009B1589" w:rsidRDefault="009B1589" w:rsidP="009B1589">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B1589" w:rsidRPr="00631DAB" w14:paraId="3D96F406" w14:textId="77777777" w:rsidTr="00A22393">
        <w:trPr>
          <w:jc w:val="center"/>
        </w:trPr>
        <w:tc>
          <w:tcPr>
            <w:tcW w:w="0" w:type="auto"/>
            <w:shd w:val="clear" w:color="auto" w:fill="005596" w:themeFill="text2"/>
            <w:vAlign w:val="center"/>
          </w:tcPr>
          <w:p w14:paraId="52F1E289" w14:textId="77777777" w:rsidR="009B1589" w:rsidRPr="00631DAB" w:rsidRDefault="009B1589"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48C8354"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08F7A411" w14:textId="77777777" w:rsidTr="00A22393">
        <w:trPr>
          <w:jc w:val="center"/>
        </w:trPr>
        <w:tc>
          <w:tcPr>
            <w:tcW w:w="0" w:type="auto"/>
            <w:vAlign w:val="center"/>
          </w:tcPr>
          <w:p w14:paraId="631C6118" w14:textId="77777777" w:rsidR="009B1589" w:rsidRPr="00B650A8" w:rsidRDefault="009B1589"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52C5CA88"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F5DDFCB" w14:textId="77777777" w:rsidR="009B1589" w:rsidRDefault="009B1589" w:rsidP="009B1589"/>
    <w:p w14:paraId="6F5F2A63" w14:textId="77777777" w:rsidR="009B1589" w:rsidRPr="0080426D" w:rsidRDefault="009B1589" w:rsidP="009B1589">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B1589" w:rsidRPr="00631DAB" w14:paraId="1E4174B0" w14:textId="77777777" w:rsidTr="00A22393">
        <w:trPr>
          <w:jc w:val="center"/>
        </w:trPr>
        <w:tc>
          <w:tcPr>
            <w:tcW w:w="0" w:type="auto"/>
            <w:shd w:val="clear" w:color="auto" w:fill="005596" w:themeFill="text2"/>
            <w:vAlign w:val="center"/>
          </w:tcPr>
          <w:p w14:paraId="30EA0849" w14:textId="77777777" w:rsidR="009B1589" w:rsidRPr="00631DAB" w:rsidRDefault="009B1589"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D4C96CA"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79FF5803" w14:textId="77777777" w:rsidTr="00A22393">
        <w:trPr>
          <w:jc w:val="center"/>
        </w:trPr>
        <w:tc>
          <w:tcPr>
            <w:tcW w:w="0" w:type="auto"/>
            <w:vAlign w:val="center"/>
          </w:tcPr>
          <w:p w14:paraId="50264B58" w14:textId="77777777" w:rsidR="009B1589" w:rsidRPr="00631DAB" w:rsidRDefault="009B1589"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68254CC7"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B1589" w:rsidRPr="00631DAB" w14:paraId="6FC25EFD" w14:textId="77777777" w:rsidTr="00A22393">
        <w:trPr>
          <w:jc w:val="center"/>
        </w:trPr>
        <w:tc>
          <w:tcPr>
            <w:tcW w:w="0" w:type="auto"/>
            <w:vAlign w:val="center"/>
          </w:tcPr>
          <w:p w14:paraId="53E0769B" w14:textId="77777777" w:rsidR="009B1589" w:rsidRPr="00631DAB" w:rsidRDefault="009B1589"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6532FA8A"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EC30E78" w14:textId="77777777" w:rsidR="008657C0" w:rsidRDefault="008657C0" w:rsidP="009B1589">
      <w:pPr>
        <w:rPr>
          <w:b/>
        </w:rPr>
      </w:pPr>
    </w:p>
    <w:p w14:paraId="6C0EBD20" w14:textId="77777777" w:rsidR="009B1589" w:rsidRPr="009B1589" w:rsidRDefault="008D147B" w:rsidP="009B1589">
      <w:r>
        <w:rPr>
          <w:b/>
        </w:rPr>
        <w:t>Workflow:</w:t>
      </w:r>
    </w:p>
    <w:p w14:paraId="0C7A62EC" w14:textId="77777777" w:rsidR="00BB2F9B" w:rsidRDefault="00C54B69" w:rsidP="00BB5414">
      <w:pPr>
        <w:pStyle w:val="JDAnormal"/>
        <w:jc w:val="center"/>
      </w:pPr>
      <w:r>
        <w:rPr>
          <w:noProof/>
        </w:rPr>
        <w:object w:dxaOrig="10164" w:dyaOrig="5754" w14:anchorId="0FD3BB11">
          <v:shape id="_x0000_i1060" type="#_x0000_t75" style="width:381.75pt;height:3in" o:ole="">
            <v:imagedata r:id="rId81" o:title=""/>
          </v:shape>
          <o:OLEObject Type="Embed" ProgID="Visio.Drawing.11" ShapeID="_x0000_i1060" DrawAspect="Content" ObjectID="_1724665099" r:id="rId82"/>
        </w:object>
      </w:r>
    </w:p>
    <w:p w14:paraId="4E31B999" w14:textId="77777777" w:rsidR="00BB2F9B" w:rsidRDefault="00BB2F9B">
      <w:pPr>
        <w:jc w:val="left"/>
        <w:rPr>
          <w:rFonts w:ascii="Verdana" w:eastAsia="Batang" w:hAnsi="Verdana"/>
          <w:color w:val="auto"/>
          <w:sz w:val="18"/>
        </w:rPr>
      </w:pPr>
      <w:r>
        <w:br w:type="page"/>
      </w:r>
    </w:p>
    <w:p w14:paraId="64A9EF75" w14:textId="77777777" w:rsidR="00401ECE" w:rsidRDefault="002E72E0" w:rsidP="004F598B">
      <w:pPr>
        <w:pStyle w:val="Heading1"/>
        <w:tabs>
          <w:tab w:val="left" w:pos="7740"/>
        </w:tabs>
      </w:pPr>
      <w:bookmarkStart w:id="163" w:name="_Toc114052302"/>
      <w:bookmarkEnd w:id="4"/>
      <w:bookmarkEnd w:id="5"/>
      <w:bookmarkEnd w:id="6"/>
      <w:r>
        <w:lastRenderedPageBreak/>
        <w:t>EP Batch Service</w:t>
      </w:r>
      <w:r w:rsidR="004F598B">
        <w:tab/>
        <w:t xml:space="preserve">Section </w:t>
      </w:r>
      <w:r w:rsidR="004939F2">
        <w:t>6</w:t>
      </w:r>
      <w:bookmarkEnd w:id="163"/>
    </w:p>
    <w:p w14:paraId="66544347" w14:textId="77777777" w:rsidR="00AB021F" w:rsidRDefault="00AB021F" w:rsidP="00AB021F">
      <w:r>
        <w:t xml:space="preserve">The EP Batch </w:t>
      </w:r>
      <w:r w:rsidR="002E72E0">
        <w:rPr>
          <w:rFonts w:cs="Arial"/>
          <w:szCs w:val="20"/>
        </w:rPr>
        <w:t>Service</w:t>
      </w:r>
      <w:r w:rsidR="002E72E0">
        <w:t xml:space="preserve"> </w:t>
      </w:r>
      <w:r>
        <w:t>is a windows service that runs on each EP Mid-Tier Server.  This service listens on port 7777 waiting for connection requests form the EP Batch Client.  Each request sent from an EP Batch Client is matched to one of the Batch Scripts documented in Section 5 of this document.</w:t>
      </w:r>
      <w:r w:rsidR="008D077C">
        <w:t xml:space="preserve">  Request to Batch Script mappings </w:t>
      </w:r>
      <w:r w:rsidR="00427145">
        <w:t xml:space="preserve">and the file system location of the Batch Scripts </w:t>
      </w:r>
      <w:r w:rsidR="008D077C">
        <w:t>are stored in the Application</w:t>
      </w:r>
      <w:r w:rsidR="00624EA5">
        <w:t>s</w:t>
      </w:r>
      <w:r w:rsidR="008D077C">
        <w:t xml:space="preserve"> Settings.</w:t>
      </w:r>
    </w:p>
    <w:p w14:paraId="49A5EA96" w14:textId="77777777" w:rsidR="00427145" w:rsidRDefault="00427145" w:rsidP="00AB021F"/>
    <w:p w14:paraId="7D2556A1" w14:textId="77777777" w:rsidR="00AB021F" w:rsidRDefault="00AB021F" w:rsidP="00AB021F">
      <w:r>
        <w:t xml:space="preserve">One Batch Script can be run at a time.  While the EP Batch </w:t>
      </w:r>
      <w:r w:rsidR="002E72E0">
        <w:rPr>
          <w:rFonts w:cs="Arial"/>
          <w:szCs w:val="20"/>
        </w:rPr>
        <w:t>Service</w:t>
      </w:r>
      <w:r w:rsidR="002E72E0">
        <w:t xml:space="preserve"> </w:t>
      </w:r>
      <w:r>
        <w:t>is running a Batch Script, incoming EP Batch Client requests are queued and the EP Batch Client enters wait mode.</w:t>
      </w:r>
    </w:p>
    <w:p w14:paraId="1C794C09" w14:textId="77777777" w:rsidR="00AB021F" w:rsidRDefault="00AB021F" w:rsidP="00AB021F"/>
    <w:p w14:paraId="7466BE52" w14:textId="77777777" w:rsidR="00AB021F" w:rsidRDefault="00AB021F" w:rsidP="00AB021F">
      <w:r>
        <w:t xml:space="preserve">Messages are logged to the Windows Application Event Log.  Request types, login ids of requestors and date/times are the kind of </w:t>
      </w:r>
      <w:r w:rsidR="00240D4A">
        <w:t>details</w:t>
      </w:r>
      <w:r>
        <w:t xml:space="preserve"> typically logged.</w:t>
      </w:r>
    </w:p>
    <w:p w14:paraId="24A053D1" w14:textId="77777777" w:rsidR="004804CB" w:rsidRDefault="004804CB" w:rsidP="00AB021F"/>
    <w:p w14:paraId="35BC2E80" w14:textId="77777777" w:rsidR="00631CC4" w:rsidRDefault="00631CC4" w:rsidP="00631CC4">
      <w:r>
        <w:t xml:space="preserve">The EP Batch </w:t>
      </w:r>
      <w:r w:rsidR="002E72E0">
        <w:rPr>
          <w:rFonts w:cs="Arial"/>
          <w:szCs w:val="20"/>
        </w:rPr>
        <w:t>Service</w:t>
      </w:r>
      <w:r w:rsidR="002E72E0">
        <w:t xml:space="preserve"> </w:t>
      </w:r>
      <w:r>
        <w:t>and Client are written against the .NET 4.0 Framework and require the downloadable installation found at…</w:t>
      </w:r>
    </w:p>
    <w:p w14:paraId="0F50B979" w14:textId="77777777" w:rsidR="00631CC4" w:rsidRDefault="00631CC4" w:rsidP="00631CC4"/>
    <w:p w14:paraId="26E809AF" w14:textId="77777777" w:rsidR="00631CC4" w:rsidRDefault="000D2C14" w:rsidP="00631CC4">
      <w:pPr>
        <w:ind w:firstLine="720"/>
        <w:rPr>
          <w:color w:val="1F497D"/>
        </w:rPr>
      </w:pPr>
      <w:hyperlink r:id="rId83" w:history="1">
        <w:r w:rsidR="00631CC4">
          <w:rPr>
            <w:rStyle w:val="Hyperlink"/>
          </w:rPr>
          <w:t>http://www.microsoft.com/en-us/download/details.aspx?id=17718</w:t>
        </w:r>
      </w:hyperlink>
    </w:p>
    <w:p w14:paraId="2EC8574A" w14:textId="77777777" w:rsidR="00631CC4" w:rsidRDefault="00631CC4" w:rsidP="00AB021F"/>
    <w:p w14:paraId="56C98E1E" w14:textId="77777777" w:rsidR="004804CB" w:rsidRPr="004804CB" w:rsidRDefault="004804CB" w:rsidP="00AB021F">
      <w:pPr>
        <w:rPr>
          <w:b/>
          <w:i/>
        </w:rPr>
      </w:pPr>
      <w:r w:rsidRPr="004804CB">
        <w:rPr>
          <w:b/>
          <w:i/>
        </w:rPr>
        <w:t>Note: The EP Batch Client/Server is not intended for production use but rather a tool for the building and testing of an EP Implementation.</w:t>
      </w:r>
    </w:p>
    <w:p w14:paraId="0D5E05BE" w14:textId="77777777" w:rsidR="00AB021F" w:rsidRDefault="00AB021F" w:rsidP="00AB021F"/>
    <w:p w14:paraId="6B0F12A0" w14:textId="77777777" w:rsidR="00F35AF1" w:rsidRDefault="00F35AF1">
      <w:pPr>
        <w:jc w:val="left"/>
        <w:rPr>
          <w:rFonts w:cs="Arial"/>
          <w:b/>
          <w:bCs/>
          <w:iCs/>
          <w:color w:val="005596"/>
          <w:sz w:val="28"/>
          <w:szCs w:val="28"/>
        </w:rPr>
      </w:pPr>
      <w:r>
        <w:br w:type="page"/>
      </w:r>
    </w:p>
    <w:p w14:paraId="3C4A84B4" w14:textId="77777777" w:rsidR="003E5EE6" w:rsidRDefault="003E5EE6" w:rsidP="003E5EE6">
      <w:pPr>
        <w:pStyle w:val="Heading2"/>
      </w:pPr>
      <w:bookmarkStart w:id="164" w:name="_Toc114052303"/>
      <w:r>
        <w:lastRenderedPageBreak/>
        <w:t>EP Batch Client</w:t>
      </w:r>
      <w:r w:rsidR="004804CB">
        <w:t>/Server</w:t>
      </w:r>
      <w:r w:rsidR="008D147B">
        <w:t xml:space="preserve"> Workf</w:t>
      </w:r>
      <w:r>
        <w:t>low</w:t>
      </w:r>
      <w:bookmarkEnd w:id="164"/>
    </w:p>
    <w:p w14:paraId="11D1BB8B" w14:textId="77777777" w:rsidR="003E5EE6" w:rsidRPr="00AB021F" w:rsidRDefault="003E5EE6" w:rsidP="00AB021F"/>
    <w:p w14:paraId="36148848" w14:textId="77777777" w:rsidR="008E4A88" w:rsidRDefault="00C54B69" w:rsidP="008E2878">
      <w:pPr>
        <w:jc w:val="center"/>
      </w:pPr>
      <w:r>
        <w:rPr>
          <w:noProof/>
        </w:rPr>
        <w:object w:dxaOrig="8274" w:dyaOrig="13764" w14:anchorId="10B6F009">
          <v:shape id="_x0000_i1061" type="#_x0000_t75" style="width:309.75pt;height:511.5pt" o:ole="">
            <v:imagedata r:id="rId84" o:title=""/>
          </v:shape>
          <o:OLEObject Type="Embed" ProgID="Visio.Drawing.11" ShapeID="_x0000_i1061" DrawAspect="Content" ObjectID="_1724665100" r:id="rId85"/>
        </w:object>
      </w:r>
    </w:p>
    <w:p w14:paraId="4CBD0241" w14:textId="77777777" w:rsidR="00F35AF1" w:rsidRDefault="00F35AF1">
      <w:pPr>
        <w:jc w:val="left"/>
        <w:rPr>
          <w:rFonts w:cs="Arial"/>
          <w:b/>
          <w:bCs/>
          <w:iCs/>
          <w:color w:val="005596"/>
          <w:sz w:val="28"/>
          <w:szCs w:val="28"/>
        </w:rPr>
      </w:pPr>
      <w:r>
        <w:br w:type="page"/>
      </w:r>
    </w:p>
    <w:p w14:paraId="0A0C5820" w14:textId="77777777" w:rsidR="00EA68A3" w:rsidRDefault="00EA68A3" w:rsidP="00EA68A3">
      <w:pPr>
        <w:pStyle w:val="Heading2"/>
      </w:pPr>
      <w:bookmarkStart w:id="165" w:name="_Suggested_Batch_Service"/>
      <w:bookmarkStart w:id="166" w:name="_Toc114052304"/>
      <w:bookmarkEnd w:id="165"/>
      <w:r>
        <w:lastRenderedPageBreak/>
        <w:t>Suggested Batch Service Settings</w:t>
      </w:r>
      <w:bookmarkEnd w:id="166"/>
    </w:p>
    <w:p w14:paraId="169D754E" w14:textId="77777777" w:rsidR="00EA68A3" w:rsidRDefault="001C27B5" w:rsidP="00EA68A3">
      <w:r>
        <w:t>The following settings are suggested using the Microsoft Services application found in Administrative Tools.</w:t>
      </w:r>
    </w:p>
    <w:p w14:paraId="31A9F539" w14:textId="77777777" w:rsidR="001C27B5" w:rsidRPr="00EA68A3" w:rsidRDefault="001C27B5" w:rsidP="00EA68A3"/>
    <w:p w14:paraId="603154E9" w14:textId="77777777" w:rsidR="00993DBF" w:rsidRDefault="00993DBF" w:rsidP="00993DBF">
      <w:pPr>
        <w:jc w:val="left"/>
        <w:rPr>
          <w:rFonts w:cs="Arial"/>
          <w:b/>
          <w:bCs/>
          <w:iCs/>
          <w:color w:val="005596"/>
          <w:sz w:val="28"/>
          <w:szCs w:val="28"/>
        </w:rPr>
      </w:pPr>
      <w:bookmarkStart w:id="167" w:name="_Sample_Applications_Settings"/>
      <w:bookmarkEnd w:id="167"/>
      <w:r>
        <w:rPr>
          <w:noProof/>
        </w:rPr>
        <w:drawing>
          <wp:inline distT="0" distB="0" distL="0" distR="0" wp14:anchorId="0931157F" wp14:editId="3B12612F">
            <wp:extent cx="2926080" cy="32994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26080" cy="3299460"/>
                    </a:xfrm>
                    <a:prstGeom prst="rect">
                      <a:avLst/>
                    </a:prstGeom>
                    <a:noFill/>
                    <a:ln>
                      <a:noFill/>
                    </a:ln>
                  </pic:spPr>
                </pic:pic>
              </a:graphicData>
            </a:graphic>
          </wp:inline>
        </w:drawing>
      </w:r>
      <w:r>
        <w:rPr>
          <w:noProof/>
        </w:rPr>
        <w:t xml:space="preserve"> </w:t>
      </w:r>
      <w:r>
        <w:rPr>
          <w:noProof/>
        </w:rPr>
        <w:drawing>
          <wp:inline distT="0" distB="0" distL="0" distR="0" wp14:anchorId="4B271CD1" wp14:editId="3689687A">
            <wp:extent cx="2926080" cy="32994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26080" cy="3299460"/>
                    </a:xfrm>
                    <a:prstGeom prst="rect">
                      <a:avLst/>
                    </a:prstGeom>
                    <a:noFill/>
                    <a:ln>
                      <a:noFill/>
                    </a:ln>
                  </pic:spPr>
                </pic:pic>
              </a:graphicData>
            </a:graphic>
          </wp:inline>
        </w:drawing>
      </w:r>
      <w:r>
        <w:br w:type="page"/>
      </w:r>
    </w:p>
    <w:p w14:paraId="5F935A3D" w14:textId="77777777" w:rsidR="00427145" w:rsidRDefault="0094797E" w:rsidP="00427145">
      <w:pPr>
        <w:pStyle w:val="Heading2"/>
      </w:pPr>
      <w:bookmarkStart w:id="168" w:name="_Toc114052305"/>
      <w:r>
        <w:lastRenderedPageBreak/>
        <w:t>Sample Application</w:t>
      </w:r>
      <w:r w:rsidR="00427145">
        <w:t xml:space="preserve"> Settings</w:t>
      </w:r>
      <w:bookmarkEnd w:id="168"/>
    </w:p>
    <w:p w14:paraId="32F9D012" w14:textId="77777777" w:rsidR="0078010A" w:rsidRPr="0078010A" w:rsidRDefault="0078010A" w:rsidP="0078010A">
      <w:pPr>
        <w:autoSpaceDE w:val="0"/>
        <w:autoSpaceDN w:val="0"/>
        <w:adjustRightInd w:val="0"/>
        <w:jc w:val="left"/>
        <w:rPr>
          <w:rFonts w:ascii="Consolas" w:hAnsi="Consolas" w:cs="Consolas"/>
          <w:color w:val="auto"/>
          <w:sz w:val="16"/>
          <w:szCs w:val="16"/>
        </w:rPr>
      </w:pPr>
      <w:proofErr w:type="gramStart"/>
      <w:r w:rsidRPr="0078010A">
        <w:rPr>
          <w:rFonts w:ascii="Consolas" w:hAnsi="Consolas" w:cs="Consolas"/>
          <w:color w:val="0000FF"/>
          <w:sz w:val="16"/>
          <w:szCs w:val="16"/>
        </w:rPr>
        <w:t>&lt;?</w:t>
      </w:r>
      <w:r w:rsidRPr="0078010A">
        <w:rPr>
          <w:rFonts w:ascii="Consolas" w:hAnsi="Consolas" w:cs="Consolas"/>
          <w:color w:val="A31515"/>
          <w:sz w:val="16"/>
          <w:szCs w:val="16"/>
        </w:rPr>
        <w:t>xml</w:t>
      </w:r>
      <w:proofErr w:type="gramEnd"/>
      <w:r w:rsidRPr="0078010A">
        <w:rPr>
          <w:rFonts w:ascii="Consolas" w:hAnsi="Consolas" w:cs="Consolas"/>
          <w:color w:val="0000FF"/>
          <w:sz w:val="16"/>
          <w:szCs w:val="16"/>
        </w:rPr>
        <w:t xml:space="preserve"> </w:t>
      </w:r>
      <w:r w:rsidRPr="0078010A">
        <w:rPr>
          <w:rFonts w:ascii="Consolas" w:hAnsi="Consolas" w:cs="Consolas"/>
          <w:color w:val="FF0000"/>
          <w:sz w:val="16"/>
          <w:szCs w:val="16"/>
        </w:rPr>
        <w:t>version</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1.0</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encoding</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utf-8</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34B00A5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&lt;</w:t>
      </w:r>
      <w:proofErr w:type="gramStart"/>
      <w:r w:rsidRPr="0078010A">
        <w:rPr>
          <w:rFonts w:ascii="Consolas" w:hAnsi="Consolas" w:cs="Consolas"/>
          <w:color w:val="A31515"/>
          <w:sz w:val="16"/>
          <w:szCs w:val="16"/>
        </w:rPr>
        <w:t>configuration</w:t>
      </w:r>
      <w:proofErr w:type="gramEnd"/>
      <w:r w:rsidRPr="0078010A">
        <w:rPr>
          <w:rFonts w:ascii="Consolas" w:hAnsi="Consolas" w:cs="Consolas"/>
          <w:color w:val="0000FF"/>
          <w:sz w:val="16"/>
          <w:szCs w:val="16"/>
        </w:rPr>
        <w:t>&gt;</w:t>
      </w:r>
    </w:p>
    <w:p w14:paraId="6088C613"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proofErr w:type="gramStart"/>
      <w:r w:rsidRPr="0078010A">
        <w:rPr>
          <w:rFonts w:ascii="Consolas" w:hAnsi="Consolas" w:cs="Consolas"/>
          <w:color w:val="A31515"/>
          <w:sz w:val="16"/>
          <w:szCs w:val="16"/>
        </w:rPr>
        <w:t>configSections</w:t>
      </w:r>
      <w:proofErr w:type="spellEnd"/>
      <w:proofErr w:type="gramEnd"/>
      <w:r w:rsidRPr="0078010A">
        <w:rPr>
          <w:rFonts w:ascii="Consolas" w:hAnsi="Consolas" w:cs="Consolas"/>
          <w:color w:val="0000FF"/>
          <w:sz w:val="16"/>
          <w:szCs w:val="16"/>
        </w:rPr>
        <w:t>&gt;</w:t>
      </w:r>
    </w:p>
    <w:p w14:paraId="7A23C26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sectionGroup</w:t>
      </w:r>
      <w:proofErr w:type="spellEnd"/>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applicationSettings</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System.Configuration.ApplicationSettingsGroup</w:t>
      </w:r>
      <w:proofErr w:type="spellEnd"/>
      <w:r w:rsidRPr="0078010A">
        <w:rPr>
          <w:rFonts w:ascii="Consolas" w:hAnsi="Consolas" w:cs="Consolas"/>
          <w:color w:val="0000FF"/>
          <w:sz w:val="16"/>
          <w:szCs w:val="16"/>
        </w:rPr>
        <w:t xml:space="preserve">, System, Version=4.0.0.0, Culture=neutral, </w:t>
      </w:r>
      <w:proofErr w:type="spellStart"/>
      <w:r w:rsidRPr="0078010A">
        <w:rPr>
          <w:rFonts w:ascii="Consolas" w:hAnsi="Consolas" w:cs="Consolas"/>
          <w:color w:val="0000FF"/>
          <w:sz w:val="16"/>
          <w:szCs w:val="16"/>
        </w:rPr>
        <w:t>PublicKeyToken</w:t>
      </w:r>
      <w:proofErr w:type="spellEnd"/>
      <w:r w:rsidRPr="0078010A">
        <w:rPr>
          <w:rFonts w:ascii="Consolas" w:hAnsi="Consolas" w:cs="Consolas"/>
          <w:color w:val="0000FF"/>
          <w:sz w:val="16"/>
          <w:szCs w:val="16"/>
        </w:rPr>
        <w:t>=b77a5c561934e089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48E510A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EPBatchService.Properties.Settings</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System.Configuration.ClientSettingsSection</w:t>
      </w:r>
      <w:proofErr w:type="spellEnd"/>
      <w:r w:rsidRPr="0078010A">
        <w:rPr>
          <w:rFonts w:ascii="Consolas" w:hAnsi="Consolas" w:cs="Consolas"/>
          <w:color w:val="0000FF"/>
          <w:sz w:val="16"/>
          <w:szCs w:val="16"/>
        </w:rPr>
        <w:t xml:space="preserve">, System, Version=4.0.0.0, Culture=neutral, </w:t>
      </w:r>
      <w:proofErr w:type="spellStart"/>
      <w:r w:rsidRPr="0078010A">
        <w:rPr>
          <w:rFonts w:ascii="Consolas" w:hAnsi="Consolas" w:cs="Consolas"/>
          <w:color w:val="0000FF"/>
          <w:sz w:val="16"/>
          <w:szCs w:val="16"/>
        </w:rPr>
        <w:t>PublicKeyToken</w:t>
      </w:r>
      <w:proofErr w:type="spellEnd"/>
      <w:r w:rsidRPr="0078010A">
        <w:rPr>
          <w:rFonts w:ascii="Consolas" w:hAnsi="Consolas" w:cs="Consolas"/>
          <w:color w:val="0000FF"/>
          <w:sz w:val="16"/>
          <w:szCs w:val="16"/>
        </w:rPr>
        <w:t>=b77a5c561934e089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requirePermission</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false</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16BBC10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sectionGroup</w:t>
      </w:r>
      <w:proofErr w:type="spellEnd"/>
      <w:r w:rsidRPr="0078010A">
        <w:rPr>
          <w:rFonts w:ascii="Consolas" w:hAnsi="Consolas" w:cs="Consolas"/>
          <w:color w:val="0000FF"/>
          <w:sz w:val="16"/>
          <w:szCs w:val="16"/>
        </w:rPr>
        <w:t>&gt;</w:t>
      </w:r>
    </w:p>
    <w:p w14:paraId="3BE95A3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sectionGroup</w:t>
      </w:r>
      <w:proofErr w:type="spellEnd"/>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userSettings</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System.Configuration.UserSettingsGroup</w:t>
      </w:r>
      <w:proofErr w:type="spellEnd"/>
      <w:r w:rsidRPr="0078010A">
        <w:rPr>
          <w:rFonts w:ascii="Consolas" w:hAnsi="Consolas" w:cs="Consolas"/>
          <w:color w:val="0000FF"/>
          <w:sz w:val="16"/>
          <w:szCs w:val="16"/>
        </w:rPr>
        <w:t xml:space="preserve">, System, Version=4.0.0.0, Culture=neutral, </w:t>
      </w:r>
      <w:proofErr w:type="spellStart"/>
      <w:r w:rsidRPr="0078010A">
        <w:rPr>
          <w:rFonts w:ascii="Consolas" w:hAnsi="Consolas" w:cs="Consolas"/>
          <w:color w:val="0000FF"/>
          <w:sz w:val="16"/>
          <w:szCs w:val="16"/>
        </w:rPr>
        <w:t>PublicKeyToken</w:t>
      </w:r>
      <w:proofErr w:type="spellEnd"/>
      <w:r w:rsidRPr="0078010A">
        <w:rPr>
          <w:rFonts w:ascii="Consolas" w:hAnsi="Consolas" w:cs="Consolas"/>
          <w:color w:val="0000FF"/>
          <w:sz w:val="16"/>
          <w:szCs w:val="16"/>
        </w:rPr>
        <w:t>=b77a5c561934e089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0237226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EPBatchService.Properties.Settings</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System.Configuration.ClientSettingsSection</w:t>
      </w:r>
      <w:proofErr w:type="spellEnd"/>
      <w:r w:rsidRPr="0078010A">
        <w:rPr>
          <w:rFonts w:ascii="Consolas" w:hAnsi="Consolas" w:cs="Consolas"/>
          <w:color w:val="0000FF"/>
          <w:sz w:val="16"/>
          <w:szCs w:val="16"/>
        </w:rPr>
        <w:t xml:space="preserve">, System, Version=4.0.0.0, Culture=neutral, </w:t>
      </w:r>
      <w:proofErr w:type="spellStart"/>
      <w:r w:rsidRPr="0078010A">
        <w:rPr>
          <w:rFonts w:ascii="Consolas" w:hAnsi="Consolas" w:cs="Consolas"/>
          <w:color w:val="0000FF"/>
          <w:sz w:val="16"/>
          <w:szCs w:val="16"/>
        </w:rPr>
        <w:t>PublicKeyToken</w:t>
      </w:r>
      <w:proofErr w:type="spellEnd"/>
      <w:r w:rsidRPr="0078010A">
        <w:rPr>
          <w:rFonts w:ascii="Consolas" w:hAnsi="Consolas" w:cs="Consolas"/>
          <w:color w:val="0000FF"/>
          <w:sz w:val="16"/>
          <w:szCs w:val="16"/>
        </w:rPr>
        <w:t>=b77a5c561934e089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allowExeDefinition</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MachineToLocalUser</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requirePermission</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false</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182EF61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sectionGroup</w:t>
      </w:r>
      <w:proofErr w:type="spellEnd"/>
      <w:r w:rsidRPr="0078010A">
        <w:rPr>
          <w:rFonts w:ascii="Consolas" w:hAnsi="Consolas" w:cs="Consolas"/>
          <w:color w:val="0000FF"/>
          <w:sz w:val="16"/>
          <w:szCs w:val="16"/>
        </w:rPr>
        <w:t>&gt;</w:t>
      </w:r>
    </w:p>
    <w:p w14:paraId="5CA3F78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configSections</w:t>
      </w:r>
      <w:proofErr w:type="spellEnd"/>
      <w:r w:rsidRPr="0078010A">
        <w:rPr>
          <w:rFonts w:ascii="Consolas" w:hAnsi="Consolas" w:cs="Consolas"/>
          <w:color w:val="0000FF"/>
          <w:sz w:val="16"/>
          <w:szCs w:val="16"/>
        </w:rPr>
        <w:t>&gt;</w:t>
      </w:r>
    </w:p>
    <w:p w14:paraId="195BA36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proofErr w:type="gramStart"/>
      <w:r w:rsidRPr="0078010A">
        <w:rPr>
          <w:rFonts w:ascii="Consolas" w:hAnsi="Consolas" w:cs="Consolas"/>
          <w:color w:val="A31515"/>
          <w:sz w:val="16"/>
          <w:szCs w:val="16"/>
        </w:rPr>
        <w:t>applicationSettings</w:t>
      </w:r>
      <w:proofErr w:type="spellEnd"/>
      <w:proofErr w:type="gramEnd"/>
      <w:r w:rsidRPr="0078010A">
        <w:rPr>
          <w:rFonts w:ascii="Consolas" w:hAnsi="Consolas" w:cs="Consolas"/>
          <w:color w:val="0000FF"/>
          <w:sz w:val="16"/>
          <w:szCs w:val="16"/>
        </w:rPr>
        <w:t>&gt;</w:t>
      </w:r>
    </w:p>
    <w:p w14:paraId="6B976F9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EPBatchService.Properties.Settings</w:t>
      </w:r>
      <w:proofErr w:type="spellEnd"/>
      <w:r w:rsidRPr="0078010A">
        <w:rPr>
          <w:rFonts w:ascii="Consolas" w:hAnsi="Consolas" w:cs="Consolas"/>
          <w:color w:val="0000FF"/>
          <w:sz w:val="16"/>
          <w:szCs w:val="16"/>
        </w:rPr>
        <w:t>&gt;</w:t>
      </w:r>
    </w:p>
    <w:p w14:paraId="2BA0EC4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RequestType</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serializeAs</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5794C2A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value</w:t>
      </w:r>
      <w:proofErr w:type="gramEnd"/>
      <w:r w:rsidRPr="0078010A">
        <w:rPr>
          <w:rFonts w:ascii="Consolas" w:hAnsi="Consolas" w:cs="Consolas"/>
          <w:color w:val="0000FF"/>
          <w:sz w:val="16"/>
          <w:szCs w:val="16"/>
        </w:rPr>
        <w:t>&gt;</w:t>
      </w:r>
    </w:p>
    <w:p w14:paraId="00FC1AE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xmlns:xsi</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62A08CB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xmlns:xsd</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444269C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FDE_POST_FACT_DATA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2E09F7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FDE_STAGE_FACT_DATA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3E520CC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POST_ACTUALS_DATA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CC09D0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POST_PLAN_DATA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34562AD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REBUILD_CONTEXTS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8B5F3E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RUN_JI_MEMBER_DATA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275A226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RUN_JI_META_DATA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7E5D80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START_EP_SERVICES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79E4B6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STOP_EP_SERVICES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EBEAE3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SYNC_PLAN_CUBES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242E55F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SYNC_ACTUALS_CUBES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20A594D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SYNC_ALL_CUBES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0B4CC6D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SYNC_FOUNDATION_AND_STRUCTURE</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1B74F6C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&gt;</w:t>
      </w:r>
    </w:p>
    <w:p w14:paraId="712D085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67A6B53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018312A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RequestCommand</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serializeAs</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1C6FDE2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value</w:t>
      </w:r>
      <w:proofErr w:type="gramEnd"/>
      <w:r w:rsidRPr="0078010A">
        <w:rPr>
          <w:rFonts w:ascii="Consolas" w:hAnsi="Consolas" w:cs="Consolas"/>
          <w:color w:val="0000FF"/>
          <w:sz w:val="16"/>
          <w:szCs w:val="16"/>
        </w:rPr>
        <w:t>&gt;</w:t>
      </w:r>
    </w:p>
    <w:p w14:paraId="0AA9275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xmlns:xsi</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16576FB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xmlns:xsd</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3366852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FDEDataUpdate.bat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F0F296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FDEStageFactData.bat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03B4631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FoundationActualsDataUpdate.bat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3A4B608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FoundationPlanDataUpdate.bat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8C2BA5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RebuildContexts.bat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17458C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JIMemberDataLoad.bat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77E9FC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JIMetaDataLoad.bat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FC4C58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StartEPServices.bat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1ADA87E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StopEPServices.bat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C9CD48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PlanCubeSync.bat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3791310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ActualsCubeSync.bat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813B7E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QuartzCubeSync.bat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0783269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FoundationStructureUpdate.bat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D6CF4A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&gt;</w:t>
      </w:r>
    </w:p>
    <w:p w14:paraId="67F29D8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619255B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45EEB86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CommandDirectory</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serializeAs</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String</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722605D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value</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D:\</w:t>
      </w:r>
      <w:proofErr w:type="spellStart"/>
      <w:r w:rsidRPr="0078010A">
        <w:rPr>
          <w:rFonts w:ascii="Consolas" w:hAnsi="Consolas" w:cs="Consolas"/>
          <w:color w:val="auto"/>
          <w:sz w:val="16"/>
          <w:szCs w:val="16"/>
        </w:rPr>
        <w:t>EP_Batch</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37BBC813"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39F7642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EPBatchService.Properties.Settings</w:t>
      </w:r>
      <w:proofErr w:type="spellEnd"/>
      <w:r w:rsidRPr="0078010A">
        <w:rPr>
          <w:rFonts w:ascii="Consolas" w:hAnsi="Consolas" w:cs="Consolas"/>
          <w:color w:val="0000FF"/>
          <w:sz w:val="16"/>
          <w:szCs w:val="16"/>
        </w:rPr>
        <w:t>&gt;</w:t>
      </w:r>
    </w:p>
    <w:p w14:paraId="62CB2C6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applicationSettings</w:t>
      </w:r>
      <w:proofErr w:type="spellEnd"/>
      <w:r w:rsidRPr="0078010A">
        <w:rPr>
          <w:rFonts w:ascii="Consolas" w:hAnsi="Consolas" w:cs="Consolas"/>
          <w:color w:val="0000FF"/>
          <w:sz w:val="16"/>
          <w:szCs w:val="16"/>
        </w:rPr>
        <w:t>&gt;</w:t>
      </w:r>
    </w:p>
    <w:p w14:paraId="2773304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proofErr w:type="gramStart"/>
      <w:r w:rsidRPr="0078010A">
        <w:rPr>
          <w:rFonts w:ascii="Consolas" w:hAnsi="Consolas" w:cs="Consolas"/>
          <w:color w:val="A31515"/>
          <w:sz w:val="16"/>
          <w:szCs w:val="16"/>
        </w:rPr>
        <w:t>userSettings</w:t>
      </w:r>
      <w:proofErr w:type="spellEnd"/>
      <w:proofErr w:type="gramEnd"/>
      <w:r w:rsidRPr="0078010A">
        <w:rPr>
          <w:rFonts w:ascii="Consolas" w:hAnsi="Consolas" w:cs="Consolas"/>
          <w:color w:val="0000FF"/>
          <w:sz w:val="16"/>
          <w:szCs w:val="16"/>
        </w:rPr>
        <w:t>&gt;</w:t>
      </w:r>
    </w:p>
    <w:p w14:paraId="090FEAD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EPBatchService.Properties.Settings</w:t>
      </w:r>
      <w:proofErr w:type="spellEnd"/>
      <w:r w:rsidRPr="0078010A">
        <w:rPr>
          <w:rFonts w:ascii="Consolas" w:hAnsi="Consolas" w:cs="Consolas"/>
          <w:color w:val="0000FF"/>
          <w:sz w:val="16"/>
          <w:szCs w:val="16"/>
        </w:rPr>
        <w:t>&gt;</w:t>
      </w:r>
    </w:p>
    <w:p w14:paraId="42B1D64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AdvancedRequestTypes</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serializeAs</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3B776D1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value</w:t>
      </w:r>
      <w:proofErr w:type="gramEnd"/>
      <w:r w:rsidRPr="0078010A">
        <w:rPr>
          <w:rFonts w:ascii="Consolas" w:hAnsi="Consolas" w:cs="Consolas"/>
          <w:color w:val="0000FF"/>
          <w:sz w:val="16"/>
          <w:szCs w:val="16"/>
        </w:rPr>
        <w:t>&gt;</w:t>
      </w:r>
    </w:p>
    <w:p w14:paraId="6FA1D84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xmlns:xsi</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2EF25D4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xmlns:xsd</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22F2409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lastRenderedPageBreak/>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POST_ACTUALS_DATA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2A4D71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REBUILD_CONTEXTS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8DC7F5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RUN_JI_MEMBER_DATA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E0D513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RUN_JI_META_DATA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FF0ADE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START_EP_SERVICES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F4D30D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STOP_EP_SERVICES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F58917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SYNC_ACTUALS_CUBES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13D21DF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SYNC_ALL_CUBES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ED52183"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SYNC_FOUNDATION_AND_STRUCTURE</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1739E0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&gt;</w:t>
      </w:r>
    </w:p>
    <w:p w14:paraId="5B82E4C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478FD63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741A356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EPBatchService.Properties.Settings</w:t>
      </w:r>
      <w:proofErr w:type="spellEnd"/>
      <w:r w:rsidRPr="0078010A">
        <w:rPr>
          <w:rFonts w:ascii="Consolas" w:hAnsi="Consolas" w:cs="Consolas"/>
          <w:color w:val="0000FF"/>
          <w:sz w:val="16"/>
          <w:szCs w:val="16"/>
        </w:rPr>
        <w:t>&gt;</w:t>
      </w:r>
    </w:p>
    <w:p w14:paraId="2C8085F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userSettings</w:t>
      </w:r>
      <w:proofErr w:type="spellEnd"/>
      <w:r w:rsidRPr="0078010A">
        <w:rPr>
          <w:rFonts w:ascii="Consolas" w:hAnsi="Consolas" w:cs="Consolas"/>
          <w:color w:val="0000FF"/>
          <w:sz w:val="16"/>
          <w:szCs w:val="16"/>
        </w:rPr>
        <w:t>&gt;</w:t>
      </w:r>
    </w:p>
    <w:p w14:paraId="599F4564" w14:textId="77777777" w:rsidR="0078010A" w:rsidRPr="0078010A" w:rsidRDefault="0078010A" w:rsidP="0078010A">
      <w:pPr>
        <w:autoSpaceDE w:val="0"/>
        <w:autoSpaceDN w:val="0"/>
        <w:adjustRightInd w:val="0"/>
        <w:jc w:val="left"/>
        <w:rPr>
          <w:rFonts w:ascii="Consolas" w:hAnsi="Consolas" w:cs="Consolas"/>
          <w:color w:val="0000FF"/>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configuration</w:t>
      </w:r>
      <w:r w:rsidRPr="0078010A">
        <w:rPr>
          <w:rFonts w:ascii="Consolas" w:hAnsi="Consolas" w:cs="Consolas"/>
          <w:color w:val="0000FF"/>
          <w:sz w:val="16"/>
          <w:szCs w:val="16"/>
        </w:rPr>
        <w:t>&gt;</w:t>
      </w:r>
    </w:p>
    <w:p w14:paraId="4E35FB2C" w14:textId="77777777" w:rsidR="00427145" w:rsidRPr="00427145" w:rsidRDefault="00427145" w:rsidP="00427145"/>
    <w:p w14:paraId="07F1ABC4" w14:textId="77777777" w:rsidR="008E4A88" w:rsidRDefault="008E4A88" w:rsidP="008E4A88">
      <w:pPr>
        <w:pStyle w:val="Heading1"/>
        <w:tabs>
          <w:tab w:val="left" w:pos="7740"/>
          <w:tab w:val="right" w:pos="9360"/>
        </w:tabs>
      </w:pPr>
      <w:bookmarkStart w:id="169" w:name="_Toc114052306"/>
      <w:r>
        <w:lastRenderedPageBreak/>
        <w:t>EP Batch Client</w:t>
      </w:r>
      <w:r>
        <w:tab/>
        <w:t xml:space="preserve">Section </w:t>
      </w:r>
      <w:r w:rsidR="004939F2">
        <w:t>7</w:t>
      </w:r>
      <w:bookmarkEnd w:id="169"/>
    </w:p>
    <w:p w14:paraId="5D573D71" w14:textId="77777777" w:rsidR="00C03C0E" w:rsidRDefault="00C03C0E" w:rsidP="00C03C0E">
      <w:r>
        <w:t xml:space="preserve">The EP Batch Client is used to run batch scripts on an EP Mid-Tier system through a TCP connection to the EP Batch </w:t>
      </w:r>
      <w:r w:rsidR="002E72E0">
        <w:rPr>
          <w:rFonts w:cs="Arial"/>
          <w:szCs w:val="20"/>
        </w:rPr>
        <w:t>Service</w:t>
      </w:r>
      <w:r w:rsidR="000C61C7">
        <w:t>.</w:t>
      </w:r>
    </w:p>
    <w:p w14:paraId="76DCFD93" w14:textId="77777777" w:rsidR="009A4462" w:rsidRDefault="008C61B0" w:rsidP="008C61B0">
      <w:pPr>
        <w:pStyle w:val="Heading2"/>
      </w:pPr>
      <w:bookmarkStart w:id="170" w:name="_Toc114052307"/>
      <w:r>
        <w:t>EP Batch Client Desktop</w:t>
      </w:r>
      <w:bookmarkEnd w:id="170"/>
    </w:p>
    <w:p w14:paraId="16F8F554" w14:textId="77777777" w:rsidR="000C61C7" w:rsidRDefault="000C61C7" w:rsidP="000C61C7">
      <w:r>
        <w:t>The EP Batch Client Desktop contains multiple EP Batch Client Session windows and contains the main menu for the EP Batch Client application.</w:t>
      </w:r>
    </w:p>
    <w:p w14:paraId="67E853FB" w14:textId="77777777" w:rsidR="000C61C7" w:rsidRPr="000C61C7" w:rsidRDefault="000C61C7" w:rsidP="000C61C7"/>
    <w:p w14:paraId="56EAB46D" w14:textId="77777777" w:rsidR="008C61B0" w:rsidRDefault="00FC4E32" w:rsidP="00C01B65">
      <w:pPr>
        <w:jc w:val="center"/>
      </w:pPr>
      <w:r>
        <w:rPr>
          <w:noProof/>
        </w:rPr>
        <w:drawing>
          <wp:inline distT="0" distB="0" distL="0" distR="0" wp14:anchorId="5079CF09" wp14:editId="6C086761">
            <wp:extent cx="4873625" cy="3657600"/>
            <wp:effectExtent l="0" t="0" r="3175"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8"/>
                    <a:stretch>
                      <a:fillRect/>
                    </a:stretch>
                  </pic:blipFill>
                  <pic:spPr>
                    <a:xfrm>
                      <a:off x="0" y="0"/>
                      <a:ext cx="4873625" cy="3657600"/>
                    </a:xfrm>
                    <a:prstGeom prst="rect">
                      <a:avLst/>
                    </a:prstGeom>
                  </pic:spPr>
                </pic:pic>
              </a:graphicData>
            </a:graphic>
          </wp:inline>
        </w:drawing>
      </w:r>
    </w:p>
    <w:p w14:paraId="05189730" w14:textId="77777777" w:rsidR="00CA60C0" w:rsidRDefault="00CA60C0" w:rsidP="00CA60C0">
      <w:pPr>
        <w:jc w:val="left"/>
      </w:pPr>
    </w:p>
    <w:p w14:paraId="1B6CBAE5" w14:textId="77777777" w:rsidR="00F617DC" w:rsidRDefault="00F617DC" w:rsidP="00F617DC">
      <w:pPr>
        <w:pStyle w:val="Heading2"/>
      </w:pPr>
      <w:bookmarkStart w:id="171" w:name="_Toc114052308"/>
      <w:r>
        <w:t>Menu Items</w:t>
      </w:r>
      <w:bookmarkEnd w:id="171"/>
    </w:p>
    <w:tbl>
      <w:tblPr>
        <w:tblStyle w:val="TableGrid"/>
        <w:tblW w:w="0" w:type="auto"/>
        <w:tblLook w:val="04A0" w:firstRow="1" w:lastRow="0" w:firstColumn="1" w:lastColumn="0" w:noHBand="0" w:noVBand="1"/>
      </w:tblPr>
      <w:tblGrid>
        <w:gridCol w:w="762"/>
        <w:gridCol w:w="1169"/>
        <w:gridCol w:w="7645"/>
      </w:tblGrid>
      <w:tr w:rsidR="008D077C" w:rsidRPr="00AA4BED" w14:paraId="6B7BC503" w14:textId="77777777" w:rsidTr="00CA60C0">
        <w:tc>
          <w:tcPr>
            <w:tcW w:w="0" w:type="auto"/>
            <w:shd w:val="clear" w:color="auto" w:fill="005596" w:themeFill="text2"/>
            <w:vAlign w:val="center"/>
          </w:tcPr>
          <w:p w14:paraId="354AAE58" w14:textId="77777777" w:rsidR="00AA4BED" w:rsidRPr="00AA4BED" w:rsidRDefault="00AA4BED" w:rsidP="00AA4BED">
            <w:pPr>
              <w:jc w:val="left"/>
              <w:rPr>
                <w:rFonts w:asciiTheme="minorHAnsi" w:hAnsiTheme="minorHAnsi" w:cstheme="minorHAnsi"/>
                <w:b/>
                <w:color w:val="FFFFFF" w:themeColor="background1"/>
                <w:sz w:val="16"/>
                <w:szCs w:val="16"/>
              </w:rPr>
            </w:pPr>
            <w:r w:rsidRPr="00AA4BED">
              <w:rPr>
                <w:rFonts w:asciiTheme="minorHAnsi" w:hAnsiTheme="minorHAnsi" w:cstheme="minorHAnsi"/>
                <w:b/>
                <w:color w:val="FFFFFF" w:themeColor="background1"/>
                <w:sz w:val="16"/>
                <w:szCs w:val="16"/>
              </w:rPr>
              <w:t>Menu</w:t>
            </w:r>
          </w:p>
        </w:tc>
        <w:tc>
          <w:tcPr>
            <w:tcW w:w="0" w:type="auto"/>
            <w:shd w:val="clear" w:color="auto" w:fill="005596" w:themeFill="text2"/>
            <w:vAlign w:val="center"/>
          </w:tcPr>
          <w:p w14:paraId="0D0F46EE" w14:textId="77777777" w:rsidR="00AA4BED" w:rsidRPr="00AA4BED" w:rsidRDefault="00AA4BED" w:rsidP="00AA4BED">
            <w:pPr>
              <w:jc w:val="left"/>
              <w:rPr>
                <w:rFonts w:asciiTheme="minorHAnsi" w:hAnsiTheme="minorHAnsi" w:cstheme="minorHAnsi"/>
                <w:b/>
                <w:color w:val="FFFFFF" w:themeColor="background1"/>
                <w:sz w:val="16"/>
                <w:szCs w:val="16"/>
              </w:rPr>
            </w:pPr>
            <w:r w:rsidRPr="00AA4BED">
              <w:rPr>
                <w:rFonts w:asciiTheme="minorHAnsi" w:hAnsiTheme="minorHAnsi" w:cstheme="minorHAnsi"/>
                <w:b/>
                <w:color w:val="FFFFFF" w:themeColor="background1"/>
                <w:sz w:val="16"/>
                <w:szCs w:val="16"/>
              </w:rPr>
              <w:t>Menu Item</w:t>
            </w:r>
          </w:p>
        </w:tc>
        <w:tc>
          <w:tcPr>
            <w:tcW w:w="0" w:type="auto"/>
            <w:shd w:val="clear" w:color="auto" w:fill="005596" w:themeFill="text2"/>
            <w:vAlign w:val="center"/>
          </w:tcPr>
          <w:p w14:paraId="1E20CD96" w14:textId="77777777" w:rsidR="00AA4BED" w:rsidRPr="00AA4BED" w:rsidRDefault="00AA4BED" w:rsidP="00AA4BED">
            <w:pPr>
              <w:jc w:val="left"/>
              <w:rPr>
                <w:rFonts w:asciiTheme="minorHAnsi" w:hAnsiTheme="minorHAnsi" w:cstheme="minorHAnsi"/>
                <w:b/>
                <w:color w:val="FFFFFF" w:themeColor="background1"/>
                <w:sz w:val="16"/>
                <w:szCs w:val="16"/>
              </w:rPr>
            </w:pPr>
            <w:proofErr w:type="spellStart"/>
            <w:r w:rsidRPr="00AA4BED">
              <w:rPr>
                <w:rFonts w:asciiTheme="minorHAnsi" w:hAnsiTheme="minorHAnsi" w:cstheme="minorHAnsi"/>
                <w:b/>
                <w:color w:val="FFFFFF" w:themeColor="background1"/>
                <w:sz w:val="16"/>
                <w:szCs w:val="16"/>
              </w:rPr>
              <w:t>Desciption</w:t>
            </w:r>
            <w:proofErr w:type="spellEnd"/>
          </w:p>
        </w:tc>
      </w:tr>
      <w:tr w:rsidR="008D077C" w:rsidRPr="00AA4BED" w14:paraId="0BAD2C07" w14:textId="77777777" w:rsidTr="00CA60C0">
        <w:tc>
          <w:tcPr>
            <w:tcW w:w="0" w:type="auto"/>
            <w:vAlign w:val="center"/>
          </w:tcPr>
          <w:p w14:paraId="0641F5E9"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File</w:t>
            </w:r>
          </w:p>
        </w:tc>
        <w:tc>
          <w:tcPr>
            <w:tcW w:w="0" w:type="auto"/>
            <w:vAlign w:val="center"/>
          </w:tcPr>
          <w:p w14:paraId="2B839BD3"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New…</w:t>
            </w:r>
          </w:p>
        </w:tc>
        <w:tc>
          <w:tcPr>
            <w:tcW w:w="0" w:type="auto"/>
            <w:vAlign w:val="center"/>
          </w:tcPr>
          <w:p w14:paraId="72FDBF9F"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Creates a new EP Batch Client Session Window</w:t>
            </w:r>
          </w:p>
        </w:tc>
      </w:tr>
      <w:tr w:rsidR="008D077C" w:rsidRPr="00AA4BED" w14:paraId="17CD0BAF" w14:textId="77777777" w:rsidTr="00CA60C0">
        <w:tc>
          <w:tcPr>
            <w:tcW w:w="0" w:type="auto"/>
            <w:vAlign w:val="center"/>
          </w:tcPr>
          <w:p w14:paraId="0D7EC65D"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File</w:t>
            </w:r>
          </w:p>
        </w:tc>
        <w:tc>
          <w:tcPr>
            <w:tcW w:w="0" w:type="auto"/>
            <w:vAlign w:val="center"/>
          </w:tcPr>
          <w:p w14:paraId="538C8BA4"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Exit</w:t>
            </w:r>
          </w:p>
        </w:tc>
        <w:tc>
          <w:tcPr>
            <w:tcW w:w="0" w:type="auto"/>
            <w:vAlign w:val="center"/>
          </w:tcPr>
          <w:p w14:paraId="51D5F2B6"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Terminates the EP Batch Client.  Batch processes in progress will continue to run to completion on the Server.</w:t>
            </w:r>
          </w:p>
        </w:tc>
      </w:tr>
      <w:tr w:rsidR="008D077C" w:rsidRPr="00AA4BED" w14:paraId="574E5C34" w14:textId="77777777" w:rsidTr="00CA60C0">
        <w:tc>
          <w:tcPr>
            <w:tcW w:w="0" w:type="auto"/>
            <w:vAlign w:val="center"/>
          </w:tcPr>
          <w:p w14:paraId="3045EAB4"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Tools</w:t>
            </w:r>
          </w:p>
        </w:tc>
        <w:tc>
          <w:tcPr>
            <w:tcW w:w="0" w:type="auto"/>
            <w:vAlign w:val="center"/>
          </w:tcPr>
          <w:p w14:paraId="0549C2BA"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Advanced Requests</w:t>
            </w:r>
          </w:p>
        </w:tc>
        <w:tc>
          <w:tcPr>
            <w:tcW w:w="0" w:type="auto"/>
            <w:vAlign w:val="center"/>
          </w:tcPr>
          <w:p w14:paraId="79C00A0C"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When selected, the Request drop down list will contain all available Server Requests.  When not selected, the Request drop down list will contain only items for posting/synchronizing User Plan data.  The selection value persists in the User Settings.</w:t>
            </w:r>
            <w:r w:rsidR="00BA0334">
              <w:rPr>
                <w:rFonts w:asciiTheme="minorHAnsi" w:hAnsiTheme="minorHAnsi" w:cstheme="minorHAnsi"/>
                <w:sz w:val="16"/>
                <w:szCs w:val="16"/>
              </w:rPr>
              <w:t xml:space="preserve">  The</w:t>
            </w:r>
            <w:r w:rsidR="008B6BC8">
              <w:rPr>
                <w:rFonts w:asciiTheme="minorHAnsi" w:hAnsiTheme="minorHAnsi" w:cstheme="minorHAnsi"/>
                <w:sz w:val="16"/>
                <w:szCs w:val="16"/>
              </w:rPr>
              <w:t xml:space="preserve"> Request</w:t>
            </w:r>
            <w:r w:rsidR="008D077C">
              <w:rPr>
                <w:rFonts w:asciiTheme="minorHAnsi" w:hAnsiTheme="minorHAnsi" w:cstheme="minorHAnsi"/>
                <w:sz w:val="16"/>
                <w:szCs w:val="16"/>
              </w:rPr>
              <w:t xml:space="preserve"> lists are stored in the Applications Settings.</w:t>
            </w:r>
          </w:p>
        </w:tc>
      </w:tr>
      <w:tr w:rsidR="008D077C" w:rsidRPr="00AA4BED" w14:paraId="3E88C501" w14:textId="77777777" w:rsidTr="00CA60C0">
        <w:tc>
          <w:tcPr>
            <w:tcW w:w="0" w:type="auto"/>
            <w:vAlign w:val="center"/>
          </w:tcPr>
          <w:p w14:paraId="74341BD1"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Tools</w:t>
            </w:r>
          </w:p>
        </w:tc>
        <w:tc>
          <w:tcPr>
            <w:tcW w:w="0" w:type="auto"/>
            <w:vAlign w:val="center"/>
          </w:tcPr>
          <w:p w14:paraId="0E1C1478"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Options…</w:t>
            </w:r>
          </w:p>
        </w:tc>
        <w:tc>
          <w:tcPr>
            <w:tcW w:w="0" w:type="auto"/>
            <w:vAlign w:val="center"/>
          </w:tcPr>
          <w:p w14:paraId="6649F6AA"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Renders the Options Panel.</w:t>
            </w:r>
          </w:p>
        </w:tc>
      </w:tr>
      <w:tr w:rsidR="008D077C" w:rsidRPr="00AA4BED" w14:paraId="39BBC02E" w14:textId="77777777" w:rsidTr="00CA60C0">
        <w:tc>
          <w:tcPr>
            <w:tcW w:w="0" w:type="auto"/>
            <w:vAlign w:val="center"/>
          </w:tcPr>
          <w:p w14:paraId="1FFA8AC3"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69AA14AF"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Cascade</w:t>
            </w:r>
          </w:p>
        </w:tc>
        <w:tc>
          <w:tcPr>
            <w:tcW w:w="0" w:type="auto"/>
            <w:vAlign w:val="center"/>
          </w:tcPr>
          <w:p w14:paraId="3CE8601B"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Makes all t</w:t>
            </w:r>
            <w:r w:rsidR="00FE1D9B">
              <w:rPr>
                <w:rFonts w:asciiTheme="minorHAnsi" w:hAnsiTheme="minorHAnsi" w:cstheme="minorHAnsi"/>
                <w:sz w:val="16"/>
                <w:szCs w:val="16"/>
              </w:rPr>
              <w:t>he open EP Batch Client Session</w:t>
            </w:r>
            <w:r>
              <w:rPr>
                <w:rFonts w:asciiTheme="minorHAnsi" w:hAnsiTheme="minorHAnsi" w:cstheme="minorHAnsi"/>
                <w:sz w:val="16"/>
                <w:szCs w:val="16"/>
              </w:rPr>
              <w:t xml:space="preserve"> Windows the same size and arranges them in a cascading orientation.</w:t>
            </w:r>
          </w:p>
        </w:tc>
      </w:tr>
      <w:tr w:rsidR="008D077C" w:rsidRPr="00AA4BED" w14:paraId="03090B4A" w14:textId="77777777" w:rsidTr="00CA60C0">
        <w:tc>
          <w:tcPr>
            <w:tcW w:w="0" w:type="auto"/>
            <w:vAlign w:val="center"/>
          </w:tcPr>
          <w:p w14:paraId="72C86C6A"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0DF41832"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Tile Horizontal</w:t>
            </w:r>
          </w:p>
        </w:tc>
        <w:tc>
          <w:tcPr>
            <w:tcW w:w="0" w:type="auto"/>
            <w:vAlign w:val="center"/>
          </w:tcPr>
          <w:p w14:paraId="6850E90A"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Makes all t</w:t>
            </w:r>
            <w:r w:rsidR="00FE1D9B">
              <w:rPr>
                <w:rFonts w:asciiTheme="minorHAnsi" w:hAnsiTheme="minorHAnsi" w:cstheme="minorHAnsi"/>
                <w:sz w:val="16"/>
                <w:szCs w:val="16"/>
              </w:rPr>
              <w:t>he open EP Batch Client Session</w:t>
            </w:r>
            <w:r>
              <w:rPr>
                <w:rFonts w:asciiTheme="minorHAnsi" w:hAnsiTheme="minorHAnsi" w:cstheme="minorHAnsi"/>
                <w:sz w:val="16"/>
                <w:szCs w:val="16"/>
              </w:rPr>
              <w:t xml:space="preserve"> Windows the same size and arranges them in a horizontally tiled orientation.</w:t>
            </w:r>
          </w:p>
        </w:tc>
      </w:tr>
      <w:tr w:rsidR="008D077C" w:rsidRPr="00AA4BED" w14:paraId="0D90B6DF" w14:textId="77777777" w:rsidTr="00CA60C0">
        <w:tc>
          <w:tcPr>
            <w:tcW w:w="0" w:type="auto"/>
            <w:vAlign w:val="center"/>
          </w:tcPr>
          <w:p w14:paraId="0D02C385"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3E136A2F"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Tile Vertical</w:t>
            </w:r>
          </w:p>
        </w:tc>
        <w:tc>
          <w:tcPr>
            <w:tcW w:w="0" w:type="auto"/>
            <w:vAlign w:val="center"/>
          </w:tcPr>
          <w:p w14:paraId="09DD65A2"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Makes all t</w:t>
            </w:r>
            <w:r w:rsidR="00FE1D9B">
              <w:rPr>
                <w:rFonts w:asciiTheme="minorHAnsi" w:hAnsiTheme="minorHAnsi" w:cstheme="minorHAnsi"/>
                <w:sz w:val="16"/>
                <w:szCs w:val="16"/>
              </w:rPr>
              <w:t>he open EP Batch Client Session</w:t>
            </w:r>
            <w:r>
              <w:rPr>
                <w:rFonts w:asciiTheme="minorHAnsi" w:hAnsiTheme="minorHAnsi" w:cstheme="minorHAnsi"/>
                <w:sz w:val="16"/>
                <w:szCs w:val="16"/>
              </w:rPr>
              <w:t xml:space="preserve"> Windows the same size and arranges them in a vertically tiled orientation.</w:t>
            </w:r>
          </w:p>
        </w:tc>
      </w:tr>
      <w:tr w:rsidR="008D077C" w:rsidRPr="00AA4BED" w14:paraId="59A0891A" w14:textId="77777777" w:rsidTr="00CA60C0">
        <w:tc>
          <w:tcPr>
            <w:tcW w:w="0" w:type="auto"/>
            <w:vAlign w:val="center"/>
          </w:tcPr>
          <w:p w14:paraId="03C43346"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18EFC8FE"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Arrange Icons</w:t>
            </w:r>
          </w:p>
        </w:tc>
        <w:tc>
          <w:tcPr>
            <w:tcW w:w="0" w:type="auto"/>
            <w:vAlign w:val="center"/>
          </w:tcPr>
          <w:p w14:paraId="41FE7378" w14:textId="77777777" w:rsidR="00AA4BED" w:rsidRPr="00AA4BED" w:rsidRDefault="00FE1D9B" w:rsidP="00AA4BED">
            <w:pPr>
              <w:jc w:val="left"/>
              <w:rPr>
                <w:rFonts w:asciiTheme="minorHAnsi" w:hAnsiTheme="minorHAnsi" w:cstheme="minorHAnsi"/>
                <w:sz w:val="16"/>
                <w:szCs w:val="16"/>
              </w:rPr>
            </w:pPr>
            <w:r>
              <w:rPr>
                <w:rFonts w:asciiTheme="minorHAnsi" w:hAnsiTheme="minorHAnsi" w:cstheme="minorHAnsi"/>
                <w:sz w:val="16"/>
                <w:szCs w:val="16"/>
              </w:rPr>
              <w:t>Cleans up the arrangement of any miniaturized EP Batch Client Session Windows.</w:t>
            </w:r>
          </w:p>
        </w:tc>
      </w:tr>
      <w:tr w:rsidR="008D077C" w:rsidRPr="00AA4BED" w14:paraId="6AAE80FD" w14:textId="77777777" w:rsidTr="00CA60C0">
        <w:tc>
          <w:tcPr>
            <w:tcW w:w="0" w:type="auto"/>
            <w:vAlign w:val="center"/>
          </w:tcPr>
          <w:p w14:paraId="7EB8815C"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07479B3D"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Close All</w:t>
            </w:r>
          </w:p>
        </w:tc>
        <w:tc>
          <w:tcPr>
            <w:tcW w:w="0" w:type="auto"/>
            <w:vAlign w:val="center"/>
          </w:tcPr>
          <w:p w14:paraId="611B2D87" w14:textId="77777777" w:rsidR="00AA4BED" w:rsidRPr="00AA4BED" w:rsidRDefault="002B64D1" w:rsidP="00AA4BED">
            <w:pPr>
              <w:jc w:val="left"/>
              <w:rPr>
                <w:rFonts w:asciiTheme="minorHAnsi" w:hAnsiTheme="minorHAnsi" w:cstheme="minorHAnsi"/>
                <w:sz w:val="16"/>
                <w:szCs w:val="16"/>
              </w:rPr>
            </w:pPr>
            <w:r>
              <w:rPr>
                <w:rFonts w:asciiTheme="minorHAnsi" w:hAnsiTheme="minorHAnsi" w:cstheme="minorHAnsi"/>
                <w:sz w:val="16"/>
                <w:szCs w:val="16"/>
              </w:rPr>
              <w:t>Closes all EP Batch Client Session Windows.</w:t>
            </w:r>
          </w:p>
        </w:tc>
      </w:tr>
      <w:tr w:rsidR="008D077C" w:rsidRPr="00AA4BED" w14:paraId="5E68794C" w14:textId="77777777" w:rsidTr="00CA60C0">
        <w:tc>
          <w:tcPr>
            <w:tcW w:w="0" w:type="auto"/>
            <w:vAlign w:val="center"/>
          </w:tcPr>
          <w:p w14:paraId="439747CC"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Help</w:t>
            </w:r>
          </w:p>
        </w:tc>
        <w:tc>
          <w:tcPr>
            <w:tcW w:w="0" w:type="auto"/>
            <w:vAlign w:val="center"/>
          </w:tcPr>
          <w:p w14:paraId="1DAA2771"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About EP Batch Client…</w:t>
            </w:r>
          </w:p>
        </w:tc>
        <w:tc>
          <w:tcPr>
            <w:tcW w:w="0" w:type="auto"/>
            <w:vAlign w:val="center"/>
          </w:tcPr>
          <w:p w14:paraId="23B7D4B9"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Displays the EP Batch Client Info Panel</w:t>
            </w:r>
          </w:p>
        </w:tc>
      </w:tr>
    </w:tbl>
    <w:p w14:paraId="69024C5F" w14:textId="77777777" w:rsidR="00A843E5" w:rsidRDefault="00A843E5">
      <w:pPr>
        <w:jc w:val="left"/>
        <w:rPr>
          <w:rFonts w:cs="Arial"/>
          <w:b/>
          <w:bCs/>
          <w:iCs/>
          <w:color w:val="005596"/>
          <w:sz w:val="28"/>
          <w:szCs w:val="28"/>
        </w:rPr>
      </w:pPr>
      <w:r>
        <w:br w:type="page"/>
      </w:r>
    </w:p>
    <w:p w14:paraId="1838CAB5" w14:textId="77777777" w:rsidR="008C61B0" w:rsidRDefault="008C61B0" w:rsidP="008C61B0">
      <w:pPr>
        <w:pStyle w:val="Heading2"/>
      </w:pPr>
      <w:bookmarkStart w:id="172" w:name="_Toc114052309"/>
      <w:r>
        <w:lastRenderedPageBreak/>
        <w:t>EP Batch Client Session</w:t>
      </w:r>
      <w:bookmarkEnd w:id="172"/>
    </w:p>
    <w:p w14:paraId="55C52E56" w14:textId="77777777" w:rsidR="000C61C7" w:rsidRDefault="000C61C7" w:rsidP="000C61C7">
      <w:r>
        <w:t xml:space="preserve">The EP Batch Client Session allows the selection of an EP Mid-Tier Server and a Batch Request to run on the server.  The send button establishes a connection to the EP Batch </w:t>
      </w:r>
      <w:r w:rsidR="002E72E0">
        <w:rPr>
          <w:rFonts w:cs="Arial"/>
          <w:szCs w:val="20"/>
        </w:rPr>
        <w:t>Service</w:t>
      </w:r>
      <w:r>
        <w:t xml:space="preserve">, sends the Request to the server and displays the Response, real time, from a background thread.  The connection to the EP Batch </w:t>
      </w:r>
      <w:r w:rsidR="002E72E0">
        <w:rPr>
          <w:rFonts w:cs="Arial"/>
          <w:szCs w:val="20"/>
        </w:rPr>
        <w:t>Service</w:t>
      </w:r>
      <w:r w:rsidR="002E72E0">
        <w:t xml:space="preserve"> </w:t>
      </w:r>
      <w:r>
        <w:t>is closed upon completion of the Request.</w:t>
      </w:r>
    </w:p>
    <w:p w14:paraId="088F7602" w14:textId="77777777" w:rsidR="000C61C7" w:rsidRDefault="000C61C7" w:rsidP="000C61C7"/>
    <w:p w14:paraId="02AED943" w14:textId="77777777" w:rsidR="00C668E6" w:rsidRDefault="00C668E6" w:rsidP="000C61C7">
      <w:r>
        <w:t>Available Batch Requests include:</w:t>
      </w:r>
    </w:p>
    <w:p w14:paraId="08D18B1A" w14:textId="77777777" w:rsidR="00C668E6" w:rsidRDefault="00C668E6" w:rsidP="000C61C7"/>
    <w:tbl>
      <w:tblPr>
        <w:tblStyle w:val="TableGrid"/>
        <w:tblW w:w="0" w:type="auto"/>
        <w:jc w:val="center"/>
        <w:tblLook w:val="04A0" w:firstRow="1" w:lastRow="0" w:firstColumn="1" w:lastColumn="0" w:noHBand="0" w:noVBand="1"/>
      </w:tblPr>
      <w:tblGrid>
        <w:gridCol w:w="2766"/>
        <w:gridCol w:w="2330"/>
        <w:gridCol w:w="1452"/>
      </w:tblGrid>
      <w:tr w:rsidR="00640A34" w:rsidRPr="00953448" w14:paraId="060FB692" w14:textId="77777777" w:rsidTr="00953448">
        <w:trPr>
          <w:jc w:val="center"/>
        </w:trPr>
        <w:tc>
          <w:tcPr>
            <w:tcW w:w="0" w:type="auto"/>
            <w:shd w:val="clear" w:color="auto" w:fill="005596" w:themeFill="text2"/>
            <w:vAlign w:val="center"/>
          </w:tcPr>
          <w:p w14:paraId="69D21AEB" w14:textId="77777777" w:rsidR="00640A34" w:rsidRPr="00953448" w:rsidRDefault="00640A34" w:rsidP="00953448">
            <w:pPr>
              <w:jc w:val="left"/>
              <w:rPr>
                <w:rFonts w:asciiTheme="minorHAnsi" w:hAnsiTheme="minorHAnsi" w:cstheme="minorHAnsi"/>
                <w:b/>
                <w:color w:val="FFFFFF" w:themeColor="background1"/>
                <w:sz w:val="16"/>
                <w:szCs w:val="16"/>
              </w:rPr>
            </w:pPr>
            <w:r w:rsidRPr="00953448">
              <w:rPr>
                <w:rFonts w:asciiTheme="minorHAnsi" w:hAnsiTheme="minorHAnsi" w:cstheme="minorHAnsi"/>
                <w:b/>
                <w:color w:val="FFFFFF" w:themeColor="background1"/>
                <w:sz w:val="16"/>
                <w:szCs w:val="16"/>
              </w:rPr>
              <w:t>Request</w:t>
            </w:r>
          </w:p>
        </w:tc>
        <w:tc>
          <w:tcPr>
            <w:tcW w:w="0" w:type="auto"/>
            <w:shd w:val="clear" w:color="auto" w:fill="005596" w:themeFill="text2"/>
            <w:vAlign w:val="center"/>
          </w:tcPr>
          <w:p w14:paraId="3C5F9C3A" w14:textId="77777777" w:rsidR="00640A34" w:rsidRPr="00953448" w:rsidRDefault="00640A34" w:rsidP="00953448">
            <w:pPr>
              <w:jc w:val="left"/>
              <w:rPr>
                <w:rFonts w:asciiTheme="minorHAnsi" w:hAnsiTheme="minorHAnsi" w:cstheme="minorHAnsi"/>
                <w:b/>
                <w:color w:val="FFFFFF" w:themeColor="background1"/>
                <w:sz w:val="16"/>
                <w:szCs w:val="16"/>
              </w:rPr>
            </w:pPr>
            <w:r w:rsidRPr="00953448">
              <w:rPr>
                <w:rFonts w:asciiTheme="minorHAnsi" w:hAnsiTheme="minorHAnsi" w:cstheme="minorHAnsi"/>
                <w:b/>
                <w:color w:val="FFFFFF" w:themeColor="background1"/>
                <w:sz w:val="16"/>
                <w:szCs w:val="16"/>
              </w:rPr>
              <w:t>Batch Service Action</w:t>
            </w:r>
          </w:p>
        </w:tc>
        <w:tc>
          <w:tcPr>
            <w:tcW w:w="0" w:type="auto"/>
            <w:shd w:val="clear" w:color="auto" w:fill="005596" w:themeFill="text2"/>
            <w:vAlign w:val="center"/>
          </w:tcPr>
          <w:p w14:paraId="3AF93915" w14:textId="77777777" w:rsidR="00640A34" w:rsidRPr="00953448" w:rsidRDefault="00640A34" w:rsidP="00953448">
            <w:pPr>
              <w:jc w:val="left"/>
              <w:rPr>
                <w:rFonts w:asciiTheme="minorHAnsi" w:hAnsiTheme="minorHAnsi" w:cstheme="minorHAnsi"/>
                <w:b/>
                <w:color w:val="FFFFFF" w:themeColor="background1"/>
                <w:sz w:val="16"/>
                <w:szCs w:val="16"/>
              </w:rPr>
            </w:pPr>
            <w:r w:rsidRPr="00953448">
              <w:rPr>
                <w:rFonts w:asciiTheme="minorHAnsi" w:hAnsiTheme="minorHAnsi" w:cstheme="minorHAnsi"/>
                <w:b/>
                <w:color w:val="FFFFFF" w:themeColor="background1"/>
                <w:sz w:val="16"/>
                <w:szCs w:val="16"/>
              </w:rPr>
              <w:t>Advanced Request</w:t>
            </w:r>
          </w:p>
        </w:tc>
      </w:tr>
      <w:tr w:rsidR="00953448" w:rsidRPr="00953448" w14:paraId="295A7B00" w14:textId="77777777" w:rsidTr="00953448">
        <w:trPr>
          <w:jc w:val="center"/>
        </w:trPr>
        <w:tc>
          <w:tcPr>
            <w:tcW w:w="0" w:type="auto"/>
            <w:vAlign w:val="center"/>
          </w:tcPr>
          <w:p w14:paraId="23DBADA6" w14:textId="77777777" w:rsidR="00953448" w:rsidRPr="00953448" w:rsidRDefault="00953448" w:rsidP="00953448">
            <w:pPr>
              <w:jc w:val="left"/>
              <w:rPr>
                <w:rFonts w:asciiTheme="minorHAnsi" w:hAnsiTheme="minorHAnsi" w:cstheme="minorHAnsi"/>
                <w:sz w:val="16"/>
                <w:szCs w:val="16"/>
              </w:rPr>
            </w:pPr>
            <w:r w:rsidRPr="00953448">
              <w:rPr>
                <w:rFonts w:asciiTheme="minorHAnsi" w:hAnsiTheme="minorHAnsi" w:cstheme="minorHAnsi"/>
                <w:sz w:val="16"/>
                <w:szCs w:val="16"/>
              </w:rPr>
              <w:t>FDE_POST_FACT_DATA</w:t>
            </w:r>
          </w:p>
        </w:tc>
        <w:tc>
          <w:tcPr>
            <w:tcW w:w="0" w:type="auto"/>
            <w:vAlign w:val="center"/>
          </w:tcPr>
          <w:p w14:paraId="3DA16C08" w14:textId="77777777" w:rsidR="00953448" w:rsidRPr="00953448" w:rsidRDefault="000D2C14" w:rsidP="00953448">
            <w:pPr>
              <w:jc w:val="left"/>
              <w:rPr>
                <w:rFonts w:asciiTheme="minorHAnsi" w:hAnsiTheme="minorHAnsi" w:cstheme="minorHAnsi"/>
                <w:sz w:val="16"/>
                <w:szCs w:val="16"/>
              </w:rPr>
            </w:pPr>
            <w:hyperlink w:anchor="_FDE_Data_Update" w:history="1">
              <w:r w:rsidR="00953448" w:rsidRPr="00953448">
                <w:rPr>
                  <w:rStyle w:val="Hyperlink"/>
                  <w:rFonts w:asciiTheme="minorHAnsi" w:hAnsiTheme="minorHAnsi" w:cstheme="minorHAnsi"/>
                  <w:sz w:val="16"/>
                  <w:szCs w:val="16"/>
                </w:rPr>
                <w:t>FDE Data Update</w:t>
              </w:r>
            </w:hyperlink>
          </w:p>
        </w:tc>
        <w:tc>
          <w:tcPr>
            <w:tcW w:w="0" w:type="auto"/>
            <w:vAlign w:val="center"/>
          </w:tcPr>
          <w:p w14:paraId="74BA479E" w14:textId="77777777" w:rsidR="00953448" w:rsidRPr="00953448" w:rsidRDefault="00953448" w:rsidP="00953448">
            <w:pPr>
              <w:jc w:val="left"/>
              <w:rPr>
                <w:rFonts w:asciiTheme="minorHAnsi" w:hAnsiTheme="minorHAnsi" w:cstheme="minorHAnsi"/>
                <w:sz w:val="16"/>
                <w:szCs w:val="16"/>
              </w:rPr>
            </w:pPr>
          </w:p>
        </w:tc>
      </w:tr>
      <w:tr w:rsidR="00953448" w:rsidRPr="00953448" w14:paraId="715DF66F" w14:textId="77777777" w:rsidTr="00953448">
        <w:trPr>
          <w:jc w:val="center"/>
        </w:trPr>
        <w:tc>
          <w:tcPr>
            <w:tcW w:w="0" w:type="auto"/>
            <w:vAlign w:val="center"/>
          </w:tcPr>
          <w:p w14:paraId="0F2D798F" w14:textId="77777777" w:rsidR="00953448" w:rsidRPr="00953448" w:rsidRDefault="00953448" w:rsidP="00953448">
            <w:pPr>
              <w:jc w:val="left"/>
              <w:rPr>
                <w:rFonts w:asciiTheme="minorHAnsi" w:hAnsiTheme="minorHAnsi" w:cstheme="minorHAnsi"/>
                <w:sz w:val="16"/>
                <w:szCs w:val="16"/>
              </w:rPr>
            </w:pPr>
            <w:r w:rsidRPr="00953448">
              <w:rPr>
                <w:rFonts w:asciiTheme="minorHAnsi" w:hAnsiTheme="minorHAnsi" w:cstheme="minorHAnsi"/>
                <w:sz w:val="16"/>
                <w:szCs w:val="16"/>
              </w:rPr>
              <w:t>FDE_STAGE_FACT_DATA</w:t>
            </w:r>
          </w:p>
        </w:tc>
        <w:tc>
          <w:tcPr>
            <w:tcW w:w="0" w:type="auto"/>
            <w:vAlign w:val="center"/>
          </w:tcPr>
          <w:p w14:paraId="5E9D0C29" w14:textId="77777777" w:rsidR="00953448" w:rsidRPr="00953448" w:rsidRDefault="000D2C14" w:rsidP="00953448">
            <w:pPr>
              <w:jc w:val="left"/>
              <w:rPr>
                <w:rFonts w:asciiTheme="minorHAnsi" w:hAnsiTheme="minorHAnsi" w:cstheme="minorHAnsi"/>
                <w:sz w:val="16"/>
                <w:szCs w:val="16"/>
              </w:rPr>
            </w:pPr>
            <w:hyperlink w:anchor="_FDE_Stage_Fact" w:history="1">
              <w:r w:rsidR="00953448" w:rsidRPr="00953448">
                <w:rPr>
                  <w:rStyle w:val="Hyperlink"/>
                  <w:rFonts w:asciiTheme="minorHAnsi" w:hAnsiTheme="minorHAnsi" w:cstheme="minorHAnsi"/>
                  <w:sz w:val="16"/>
                  <w:szCs w:val="16"/>
                </w:rPr>
                <w:t>FDE Stage Fact Data</w:t>
              </w:r>
            </w:hyperlink>
          </w:p>
        </w:tc>
        <w:tc>
          <w:tcPr>
            <w:tcW w:w="0" w:type="auto"/>
            <w:vAlign w:val="center"/>
          </w:tcPr>
          <w:p w14:paraId="49E856FD" w14:textId="77777777" w:rsidR="00953448" w:rsidRPr="00953448" w:rsidRDefault="00953448" w:rsidP="00953448">
            <w:pPr>
              <w:jc w:val="left"/>
              <w:rPr>
                <w:rFonts w:asciiTheme="minorHAnsi" w:hAnsiTheme="minorHAnsi" w:cstheme="minorHAnsi"/>
                <w:sz w:val="16"/>
                <w:szCs w:val="16"/>
              </w:rPr>
            </w:pPr>
          </w:p>
        </w:tc>
      </w:tr>
      <w:tr w:rsidR="00640A34" w:rsidRPr="00953448" w14:paraId="1E2F5D9F" w14:textId="77777777" w:rsidTr="00953448">
        <w:trPr>
          <w:jc w:val="center"/>
        </w:trPr>
        <w:tc>
          <w:tcPr>
            <w:tcW w:w="0" w:type="auto"/>
            <w:vAlign w:val="center"/>
          </w:tcPr>
          <w:p w14:paraId="3CC3E7F3"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POST_ACTUALS_DATA</w:t>
            </w:r>
          </w:p>
        </w:tc>
        <w:tc>
          <w:tcPr>
            <w:tcW w:w="0" w:type="auto"/>
            <w:vAlign w:val="center"/>
          </w:tcPr>
          <w:p w14:paraId="42A63735" w14:textId="77777777" w:rsidR="00640A34" w:rsidRPr="00953448" w:rsidRDefault="000D2C14" w:rsidP="00953448">
            <w:pPr>
              <w:jc w:val="left"/>
              <w:rPr>
                <w:rFonts w:asciiTheme="minorHAnsi" w:hAnsiTheme="minorHAnsi" w:cstheme="minorHAnsi"/>
                <w:sz w:val="16"/>
                <w:szCs w:val="16"/>
              </w:rPr>
            </w:pPr>
            <w:hyperlink w:anchor="_Foundation_Actuals_Data" w:history="1">
              <w:r w:rsidR="00640A34" w:rsidRPr="00953448">
                <w:rPr>
                  <w:rStyle w:val="Hyperlink"/>
                  <w:rFonts w:asciiTheme="minorHAnsi" w:hAnsiTheme="minorHAnsi" w:cstheme="minorHAnsi"/>
                  <w:sz w:val="16"/>
                  <w:szCs w:val="16"/>
                </w:rPr>
                <w:t>Foundation Actuals Data Update</w:t>
              </w:r>
            </w:hyperlink>
          </w:p>
        </w:tc>
        <w:tc>
          <w:tcPr>
            <w:tcW w:w="0" w:type="auto"/>
            <w:vAlign w:val="center"/>
          </w:tcPr>
          <w:p w14:paraId="7DA0D59A"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06F96323" w14:textId="77777777" w:rsidTr="00953448">
        <w:trPr>
          <w:jc w:val="center"/>
        </w:trPr>
        <w:tc>
          <w:tcPr>
            <w:tcW w:w="0" w:type="auto"/>
            <w:vAlign w:val="center"/>
          </w:tcPr>
          <w:p w14:paraId="1A276D2A"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POST_PLAN_DATA</w:t>
            </w:r>
          </w:p>
        </w:tc>
        <w:tc>
          <w:tcPr>
            <w:tcW w:w="0" w:type="auto"/>
            <w:vAlign w:val="center"/>
          </w:tcPr>
          <w:p w14:paraId="759393E9" w14:textId="77777777" w:rsidR="00640A34" w:rsidRPr="00953448" w:rsidRDefault="000D2C14" w:rsidP="00953448">
            <w:pPr>
              <w:jc w:val="left"/>
              <w:rPr>
                <w:rFonts w:asciiTheme="minorHAnsi" w:hAnsiTheme="minorHAnsi" w:cstheme="minorHAnsi"/>
                <w:sz w:val="16"/>
                <w:szCs w:val="16"/>
              </w:rPr>
            </w:pPr>
            <w:hyperlink w:anchor="_Foundation_Plan_Data" w:history="1">
              <w:r w:rsidR="00640A34" w:rsidRPr="00953448">
                <w:rPr>
                  <w:rStyle w:val="Hyperlink"/>
                  <w:rFonts w:asciiTheme="minorHAnsi" w:hAnsiTheme="minorHAnsi" w:cstheme="minorHAnsi"/>
                  <w:sz w:val="16"/>
                  <w:szCs w:val="16"/>
                </w:rPr>
                <w:t>Foundation Plan Data Update</w:t>
              </w:r>
            </w:hyperlink>
          </w:p>
        </w:tc>
        <w:tc>
          <w:tcPr>
            <w:tcW w:w="0" w:type="auto"/>
            <w:vAlign w:val="center"/>
          </w:tcPr>
          <w:p w14:paraId="399E3F91" w14:textId="77777777" w:rsidR="00640A34" w:rsidRPr="00953448" w:rsidRDefault="00640A34" w:rsidP="00953448">
            <w:pPr>
              <w:jc w:val="left"/>
              <w:rPr>
                <w:rFonts w:asciiTheme="minorHAnsi" w:hAnsiTheme="minorHAnsi" w:cstheme="minorHAnsi"/>
                <w:sz w:val="16"/>
                <w:szCs w:val="16"/>
              </w:rPr>
            </w:pPr>
          </w:p>
        </w:tc>
      </w:tr>
      <w:tr w:rsidR="00640A34" w:rsidRPr="00953448" w14:paraId="38B02919" w14:textId="77777777" w:rsidTr="00953448">
        <w:trPr>
          <w:jc w:val="center"/>
        </w:trPr>
        <w:tc>
          <w:tcPr>
            <w:tcW w:w="0" w:type="auto"/>
            <w:vAlign w:val="center"/>
          </w:tcPr>
          <w:p w14:paraId="285CF7CE"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REBUILD_CONTEXTS</w:t>
            </w:r>
          </w:p>
        </w:tc>
        <w:tc>
          <w:tcPr>
            <w:tcW w:w="0" w:type="auto"/>
            <w:vAlign w:val="center"/>
          </w:tcPr>
          <w:p w14:paraId="119B5542" w14:textId="77777777" w:rsidR="00640A34" w:rsidRPr="00953448" w:rsidRDefault="000D2C14" w:rsidP="00953448">
            <w:pPr>
              <w:jc w:val="left"/>
              <w:rPr>
                <w:rFonts w:asciiTheme="minorHAnsi" w:hAnsiTheme="minorHAnsi" w:cstheme="minorHAnsi"/>
                <w:sz w:val="16"/>
                <w:szCs w:val="16"/>
              </w:rPr>
            </w:pPr>
            <w:hyperlink w:anchor="_Rebuild_Contexts" w:history="1">
              <w:r w:rsidR="00640A34" w:rsidRPr="00953448">
                <w:rPr>
                  <w:rStyle w:val="Hyperlink"/>
                  <w:rFonts w:asciiTheme="minorHAnsi" w:hAnsiTheme="minorHAnsi" w:cstheme="minorHAnsi"/>
                  <w:sz w:val="16"/>
                  <w:szCs w:val="16"/>
                </w:rPr>
                <w:t>Rebuild Contexts</w:t>
              </w:r>
            </w:hyperlink>
          </w:p>
        </w:tc>
        <w:tc>
          <w:tcPr>
            <w:tcW w:w="0" w:type="auto"/>
            <w:vAlign w:val="center"/>
          </w:tcPr>
          <w:p w14:paraId="0F227A07"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73F6256D" w14:textId="77777777" w:rsidTr="00953448">
        <w:trPr>
          <w:jc w:val="center"/>
        </w:trPr>
        <w:tc>
          <w:tcPr>
            <w:tcW w:w="0" w:type="auto"/>
            <w:vAlign w:val="center"/>
          </w:tcPr>
          <w:p w14:paraId="592573A8"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RUN_JI_MEMBER_DATA</w:t>
            </w:r>
          </w:p>
        </w:tc>
        <w:tc>
          <w:tcPr>
            <w:tcW w:w="0" w:type="auto"/>
            <w:vAlign w:val="center"/>
          </w:tcPr>
          <w:p w14:paraId="0CD2CA21" w14:textId="77777777" w:rsidR="00640A34" w:rsidRPr="00953448" w:rsidRDefault="000D2C14" w:rsidP="00953448">
            <w:pPr>
              <w:jc w:val="left"/>
              <w:rPr>
                <w:rFonts w:asciiTheme="minorHAnsi" w:hAnsiTheme="minorHAnsi" w:cstheme="minorHAnsi"/>
                <w:sz w:val="16"/>
                <w:szCs w:val="16"/>
              </w:rPr>
            </w:pPr>
            <w:hyperlink w:anchor="_JI_Member_Data" w:history="1">
              <w:r w:rsidR="00640A34" w:rsidRPr="00953448">
                <w:rPr>
                  <w:rStyle w:val="Hyperlink"/>
                  <w:rFonts w:asciiTheme="minorHAnsi" w:hAnsiTheme="minorHAnsi" w:cstheme="minorHAnsi"/>
                  <w:sz w:val="16"/>
                  <w:szCs w:val="16"/>
                </w:rPr>
                <w:t>JI Member Data Load</w:t>
              </w:r>
            </w:hyperlink>
          </w:p>
        </w:tc>
        <w:tc>
          <w:tcPr>
            <w:tcW w:w="0" w:type="auto"/>
            <w:vAlign w:val="center"/>
          </w:tcPr>
          <w:p w14:paraId="0DA0FC27"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2F089F15" w14:textId="77777777" w:rsidTr="00953448">
        <w:trPr>
          <w:jc w:val="center"/>
        </w:trPr>
        <w:tc>
          <w:tcPr>
            <w:tcW w:w="0" w:type="auto"/>
            <w:vAlign w:val="center"/>
          </w:tcPr>
          <w:p w14:paraId="4506CED1"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RUN_JI_META_DATA</w:t>
            </w:r>
          </w:p>
        </w:tc>
        <w:tc>
          <w:tcPr>
            <w:tcW w:w="0" w:type="auto"/>
            <w:vAlign w:val="center"/>
          </w:tcPr>
          <w:p w14:paraId="31390A75" w14:textId="77777777" w:rsidR="00640A34" w:rsidRPr="00953448" w:rsidRDefault="000D2C14" w:rsidP="00953448">
            <w:pPr>
              <w:jc w:val="left"/>
              <w:rPr>
                <w:rFonts w:asciiTheme="minorHAnsi" w:hAnsiTheme="minorHAnsi" w:cstheme="minorHAnsi"/>
                <w:sz w:val="16"/>
                <w:szCs w:val="16"/>
              </w:rPr>
            </w:pPr>
            <w:hyperlink w:anchor="_JI_Meta_Data" w:history="1">
              <w:r w:rsidR="00640A34" w:rsidRPr="00953448">
                <w:rPr>
                  <w:rStyle w:val="Hyperlink"/>
                  <w:rFonts w:asciiTheme="minorHAnsi" w:hAnsiTheme="minorHAnsi" w:cstheme="minorHAnsi"/>
                  <w:sz w:val="16"/>
                  <w:szCs w:val="16"/>
                </w:rPr>
                <w:t>JI Meta Data Load</w:t>
              </w:r>
            </w:hyperlink>
          </w:p>
        </w:tc>
        <w:tc>
          <w:tcPr>
            <w:tcW w:w="0" w:type="auto"/>
            <w:vAlign w:val="center"/>
          </w:tcPr>
          <w:p w14:paraId="7452FEDF"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2F5AD682" w14:textId="77777777" w:rsidTr="00953448">
        <w:trPr>
          <w:jc w:val="center"/>
        </w:trPr>
        <w:tc>
          <w:tcPr>
            <w:tcW w:w="0" w:type="auto"/>
            <w:vAlign w:val="center"/>
          </w:tcPr>
          <w:p w14:paraId="78CBBC05"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START_EP_SERVICES</w:t>
            </w:r>
          </w:p>
        </w:tc>
        <w:tc>
          <w:tcPr>
            <w:tcW w:w="0" w:type="auto"/>
            <w:vAlign w:val="center"/>
          </w:tcPr>
          <w:p w14:paraId="3AF91263" w14:textId="77777777" w:rsidR="00640A34" w:rsidRPr="00953448" w:rsidRDefault="000D2C14" w:rsidP="00953448">
            <w:pPr>
              <w:jc w:val="left"/>
              <w:rPr>
                <w:rFonts w:asciiTheme="minorHAnsi" w:hAnsiTheme="minorHAnsi" w:cstheme="minorHAnsi"/>
                <w:sz w:val="16"/>
                <w:szCs w:val="16"/>
              </w:rPr>
            </w:pPr>
            <w:hyperlink w:anchor="_Start_EP_Services" w:history="1">
              <w:r w:rsidR="00640A34" w:rsidRPr="00953448">
                <w:rPr>
                  <w:rStyle w:val="Hyperlink"/>
                  <w:rFonts w:asciiTheme="minorHAnsi" w:hAnsiTheme="minorHAnsi" w:cstheme="minorHAnsi"/>
                  <w:sz w:val="16"/>
                  <w:szCs w:val="16"/>
                </w:rPr>
                <w:t>Start EP Services</w:t>
              </w:r>
            </w:hyperlink>
          </w:p>
        </w:tc>
        <w:tc>
          <w:tcPr>
            <w:tcW w:w="0" w:type="auto"/>
            <w:vAlign w:val="center"/>
          </w:tcPr>
          <w:p w14:paraId="00434280"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15357CDF" w14:textId="77777777" w:rsidTr="00953448">
        <w:trPr>
          <w:jc w:val="center"/>
        </w:trPr>
        <w:tc>
          <w:tcPr>
            <w:tcW w:w="0" w:type="auto"/>
            <w:vAlign w:val="center"/>
          </w:tcPr>
          <w:p w14:paraId="4AE400EF"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STOP_EP_SERVICES</w:t>
            </w:r>
          </w:p>
        </w:tc>
        <w:tc>
          <w:tcPr>
            <w:tcW w:w="0" w:type="auto"/>
            <w:vAlign w:val="center"/>
          </w:tcPr>
          <w:p w14:paraId="2804B288" w14:textId="77777777" w:rsidR="00640A34" w:rsidRPr="00953448" w:rsidRDefault="000D2C14" w:rsidP="00953448">
            <w:pPr>
              <w:jc w:val="left"/>
              <w:rPr>
                <w:rFonts w:asciiTheme="minorHAnsi" w:hAnsiTheme="minorHAnsi" w:cstheme="minorHAnsi"/>
                <w:sz w:val="16"/>
                <w:szCs w:val="16"/>
              </w:rPr>
            </w:pPr>
            <w:hyperlink w:anchor="_Stop_EP_Services" w:history="1">
              <w:r w:rsidR="00640A34" w:rsidRPr="00953448">
                <w:rPr>
                  <w:rStyle w:val="Hyperlink"/>
                  <w:rFonts w:asciiTheme="minorHAnsi" w:hAnsiTheme="minorHAnsi" w:cstheme="minorHAnsi"/>
                  <w:sz w:val="16"/>
                  <w:szCs w:val="16"/>
                </w:rPr>
                <w:t>Stop EP Services</w:t>
              </w:r>
            </w:hyperlink>
          </w:p>
        </w:tc>
        <w:tc>
          <w:tcPr>
            <w:tcW w:w="0" w:type="auto"/>
            <w:vAlign w:val="center"/>
          </w:tcPr>
          <w:p w14:paraId="5741DFD9"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7CC6A323" w14:textId="77777777" w:rsidTr="00953448">
        <w:trPr>
          <w:jc w:val="center"/>
        </w:trPr>
        <w:tc>
          <w:tcPr>
            <w:tcW w:w="0" w:type="auto"/>
            <w:vAlign w:val="center"/>
          </w:tcPr>
          <w:p w14:paraId="40044636"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SYNC_PLAN_CUBES</w:t>
            </w:r>
          </w:p>
        </w:tc>
        <w:tc>
          <w:tcPr>
            <w:tcW w:w="0" w:type="auto"/>
            <w:vAlign w:val="center"/>
          </w:tcPr>
          <w:p w14:paraId="7F065F3A" w14:textId="77777777" w:rsidR="00640A34" w:rsidRPr="00953448" w:rsidRDefault="000D2C14" w:rsidP="00953448">
            <w:pPr>
              <w:jc w:val="left"/>
              <w:rPr>
                <w:rFonts w:asciiTheme="minorHAnsi" w:hAnsiTheme="minorHAnsi" w:cstheme="minorHAnsi"/>
                <w:sz w:val="16"/>
                <w:szCs w:val="16"/>
              </w:rPr>
            </w:pPr>
            <w:hyperlink w:anchor="_Plan_Cube_Sync" w:history="1">
              <w:r w:rsidR="00640A34" w:rsidRPr="00953448">
                <w:rPr>
                  <w:rStyle w:val="Hyperlink"/>
                  <w:rFonts w:asciiTheme="minorHAnsi" w:hAnsiTheme="minorHAnsi" w:cstheme="minorHAnsi"/>
                  <w:sz w:val="16"/>
                  <w:szCs w:val="16"/>
                </w:rPr>
                <w:t>Plan Cube Sync</w:t>
              </w:r>
            </w:hyperlink>
          </w:p>
        </w:tc>
        <w:tc>
          <w:tcPr>
            <w:tcW w:w="0" w:type="auto"/>
            <w:vAlign w:val="center"/>
          </w:tcPr>
          <w:p w14:paraId="32803D91" w14:textId="77777777" w:rsidR="00640A34" w:rsidRPr="00953448" w:rsidRDefault="00640A34" w:rsidP="00953448">
            <w:pPr>
              <w:jc w:val="left"/>
              <w:rPr>
                <w:rFonts w:asciiTheme="minorHAnsi" w:hAnsiTheme="minorHAnsi" w:cstheme="minorHAnsi"/>
                <w:sz w:val="16"/>
                <w:szCs w:val="16"/>
              </w:rPr>
            </w:pPr>
          </w:p>
        </w:tc>
      </w:tr>
      <w:tr w:rsidR="00640A34" w:rsidRPr="00953448" w14:paraId="06BCB53C" w14:textId="77777777" w:rsidTr="00953448">
        <w:trPr>
          <w:jc w:val="center"/>
        </w:trPr>
        <w:tc>
          <w:tcPr>
            <w:tcW w:w="0" w:type="auto"/>
            <w:vAlign w:val="center"/>
          </w:tcPr>
          <w:p w14:paraId="6B6D7025"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SYNC_ACTUALS_CUBES</w:t>
            </w:r>
          </w:p>
        </w:tc>
        <w:tc>
          <w:tcPr>
            <w:tcW w:w="0" w:type="auto"/>
            <w:vAlign w:val="center"/>
          </w:tcPr>
          <w:p w14:paraId="60743426" w14:textId="77777777" w:rsidR="00640A34" w:rsidRPr="00953448" w:rsidRDefault="000D2C14" w:rsidP="00953448">
            <w:pPr>
              <w:jc w:val="left"/>
              <w:rPr>
                <w:rFonts w:asciiTheme="minorHAnsi" w:hAnsiTheme="minorHAnsi" w:cstheme="minorHAnsi"/>
                <w:sz w:val="16"/>
                <w:szCs w:val="16"/>
              </w:rPr>
            </w:pPr>
            <w:hyperlink w:anchor="_Actuals_Cube_Sync" w:history="1">
              <w:r w:rsidR="00640A34" w:rsidRPr="00953448">
                <w:rPr>
                  <w:rStyle w:val="Hyperlink"/>
                  <w:rFonts w:asciiTheme="minorHAnsi" w:hAnsiTheme="minorHAnsi" w:cstheme="minorHAnsi"/>
                  <w:sz w:val="16"/>
                  <w:szCs w:val="16"/>
                </w:rPr>
                <w:t>Actuals Cube Sync</w:t>
              </w:r>
            </w:hyperlink>
          </w:p>
        </w:tc>
        <w:tc>
          <w:tcPr>
            <w:tcW w:w="0" w:type="auto"/>
            <w:vAlign w:val="center"/>
          </w:tcPr>
          <w:p w14:paraId="6501879E"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34A71ED2" w14:textId="77777777" w:rsidTr="00953448">
        <w:trPr>
          <w:jc w:val="center"/>
        </w:trPr>
        <w:tc>
          <w:tcPr>
            <w:tcW w:w="0" w:type="auto"/>
            <w:vAlign w:val="center"/>
          </w:tcPr>
          <w:p w14:paraId="10816371"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SYNC_ALL_CUBES</w:t>
            </w:r>
          </w:p>
        </w:tc>
        <w:tc>
          <w:tcPr>
            <w:tcW w:w="0" w:type="auto"/>
            <w:vAlign w:val="center"/>
          </w:tcPr>
          <w:p w14:paraId="4ED092B5" w14:textId="77777777" w:rsidR="00640A34" w:rsidRPr="00953448" w:rsidRDefault="000D2C14" w:rsidP="00953448">
            <w:pPr>
              <w:jc w:val="left"/>
              <w:rPr>
                <w:rFonts w:asciiTheme="minorHAnsi" w:hAnsiTheme="minorHAnsi" w:cstheme="minorHAnsi"/>
                <w:sz w:val="16"/>
                <w:szCs w:val="16"/>
              </w:rPr>
            </w:pPr>
            <w:hyperlink w:anchor="_Quartz_Cube_Sync" w:history="1">
              <w:r w:rsidR="00640A34" w:rsidRPr="00953448">
                <w:rPr>
                  <w:rStyle w:val="Hyperlink"/>
                  <w:rFonts w:asciiTheme="minorHAnsi" w:hAnsiTheme="minorHAnsi" w:cstheme="minorHAnsi"/>
                  <w:sz w:val="16"/>
                  <w:szCs w:val="16"/>
                </w:rPr>
                <w:t>Quartz Cube Sync</w:t>
              </w:r>
            </w:hyperlink>
          </w:p>
        </w:tc>
        <w:tc>
          <w:tcPr>
            <w:tcW w:w="0" w:type="auto"/>
            <w:vAlign w:val="center"/>
          </w:tcPr>
          <w:p w14:paraId="32990D7C"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AA6355" w:rsidRPr="00953448" w14:paraId="71B2685F" w14:textId="77777777" w:rsidTr="00953448">
        <w:trPr>
          <w:jc w:val="center"/>
        </w:trPr>
        <w:tc>
          <w:tcPr>
            <w:tcW w:w="0" w:type="auto"/>
            <w:vAlign w:val="center"/>
          </w:tcPr>
          <w:p w14:paraId="0A5630CA" w14:textId="77777777" w:rsidR="00AA6355" w:rsidRPr="00953448" w:rsidRDefault="00AA6355" w:rsidP="00953448">
            <w:pPr>
              <w:jc w:val="left"/>
              <w:rPr>
                <w:rFonts w:asciiTheme="minorHAnsi" w:hAnsiTheme="minorHAnsi" w:cstheme="minorHAnsi"/>
                <w:sz w:val="16"/>
                <w:szCs w:val="16"/>
              </w:rPr>
            </w:pPr>
            <w:r w:rsidRPr="00953448">
              <w:rPr>
                <w:rFonts w:asciiTheme="minorHAnsi" w:hAnsiTheme="minorHAnsi" w:cstheme="minorHAnsi"/>
                <w:color w:val="auto"/>
                <w:sz w:val="16"/>
                <w:szCs w:val="16"/>
              </w:rPr>
              <w:t>SYNC_FOUNDATION_AND_STRUCTURE</w:t>
            </w:r>
          </w:p>
        </w:tc>
        <w:tc>
          <w:tcPr>
            <w:tcW w:w="0" w:type="auto"/>
            <w:vAlign w:val="center"/>
          </w:tcPr>
          <w:p w14:paraId="279A6856" w14:textId="77777777" w:rsidR="00AA6355" w:rsidRPr="00953448" w:rsidRDefault="000D2C14" w:rsidP="00953448">
            <w:pPr>
              <w:jc w:val="left"/>
              <w:rPr>
                <w:rFonts w:asciiTheme="minorHAnsi" w:hAnsiTheme="minorHAnsi" w:cstheme="minorHAnsi"/>
                <w:sz w:val="16"/>
                <w:szCs w:val="16"/>
              </w:rPr>
            </w:pPr>
            <w:hyperlink w:anchor="_Foundation_Structure_Update" w:history="1">
              <w:r w:rsidR="00AA6355" w:rsidRPr="00953448">
                <w:rPr>
                  <w:rStyle w:val="Hyperlink"/>
                  <w:rFonts w:asciiTheme="minorHAnsi" w:hAnsiTheme="minorHAnsi" w:cstheme="minorHAnsi"/>
                  <w:sz w:val="16"/>
                  <w:szCs w:val="16"/>
                </w:rPr>
                <w:t>Foundation Structure Sync</w:t>
              </w:r>
            </w:hyperlink>
          </w:p>
        </w:tc>
        <w:tc>
          <w:tcPr>
            <w:tcW w:w="0" w:type="auto"/>
            <w:vAlign w:val="center"/>
          </w:tcPr>
          <w:p w14:paraId="69A1727F" w14:textId="77777777" w:rsidR="00AA6355" w:rsidRPr="00953448" w:rsidRDefault="00AA6355"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bl>
    <w:p w14:paraId="645AF67A" w14:textId="77777777" w:rsidR="00C668E6" w:rsidRDefault="00C668E6" w:rsidP="000C61C7"/>
    <w:p w14:paraId="10AE8ACD" w14:textId="77777777" w:rsidR="000C61C7" w:rsidRDefault="000C61C7" w:rsidP="000C61C7">
      <w:r>
        <w:t>Match criteria allows the Response text to be filtered to only contain lines that contain a Match string.  The Apply button performs the filtering and the Restore button redisplays the full Response text.</w:t>
      </w:r>
    </w:p>
    <w:p w14:paraId="130FA435" w14:textId="77777777" w:rsidR="000C61C7" w:rsidRPr="000C61C7" w:rsidRDefault="000C61C7" w:rsidP="000C61C7"/>
    <w:p w14:paraId="5A1B2E8A" w14:textId="77777777" w:rsidR="008C61B0" w:rsidRDefault="00FC4E32" w:rsidP="00005B8D">
      <w:pPr>
        <w:jc w:val="center"/>
      </w:pPr>
      <w:r>
        <w:rPr>
          <w:noProof/>
        </w:rPr>
        <w:drawing>
          <wp:inline distT="0" distB="0" distL="0" distR="0" wp14:anchorId="1972EFA6" wp14:editId="69606D12">
            <wp:extent cx="4800600" cy="1691640"/>
            <wp:effectExtent l="0" t="0" r="0" b="381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9"/>
                    <a:stretch>
                      <a:fillRect/>
                    </a:stretch>
                  </pic:blipFill>
                  <pic:spPr>
                    <a:xfrm>
                      <a:off x="0" y="0"/>
                      <a:ext cx="4800600" cy="1691640"/>
                    </a:xfrm>
                    <a:prstGeom prst="rect">
                      <a:avLst/>
                    </a:prstGeom>
                  </pic:spPr>
                </pic:pic>
              </a:graphicData>
            </a:graphic>
          </wp:inline>
        </w:drawing>
      </w:r>
    </w:p>
    <w:p w14:paraId="5FD54131" w14:textId="77777777" w:rsidR="008C61B0" w:rsidRDefault="008C61B0" w:rsidP="008C61B0">
      <w:pPr>
        <w:pStyle w:val="Heading2"/>
      </w:pPr>
      <w:bookmarkStart w:id="173" w:name="_Toc114052310"/>
      <w:r>
        <w:t>Options Panel</w:t>
      </w:r>
      <w:bookmarkEnd w:id="173"/>
    </w:p>
    <w:p w14:paraId="1332E592" w14:textId="77777777" w:rsidR="00C03C0E" w:rsidRDefault="00C03C0E" w:rsidP="00C03C0E">
      <w:r>
        <w:t>The Options panel is where EP Mid-Tier Servers are defined.  The checkbox denotes a Server that will be au</w:t>
      </w:r>
      <w:r w:rsidR="00F617DC">
        <w:t>to opened at application launch.  The values in</w:t>
      </w:r>
      <w:r w:rsidR="00651067">
        <w:t xml:space="preserve"> this panel persist in the User</w:t>
      </w:r>
      <w:r w:rsidR="00F617DC">
        <w:t xml:space="preserve"> Settings.</w:t>
      </w:r>
    </w:p>
    <w:p w14:paraId="229DD3AE" w14:textId="77777777" w:rsidR="00C03C0E" w:rsidRPr="00C03C0E" w:rsidRDefault="00C03C0E" w:rsidP="00C03C0E"/>
    <w:p w14:paraId="1BCE722F" w14:textId="44DB7A0E" w:rsidR="00C01B65" w:rsidRDefault="00B17286" w:rsidP="00C01B65">
      <w:pPr>
        <w:jc w:val="center"/>
      </w:pPr>
      <w:r w:rsidRPr="00B17286">
        <w:rPr>
          <w:noProof/>
        </w:rPr>
        <w:t xml:space="preserve"> </w:t>
      </w:r>
      <w:r>
        <w:rPr>
          <w:noProof/>
        </w:rPr>
        <w:drawing>
          <wp:inline distT="0" distB="0" distL="0" distR="0" wp14:anchorId="643A5A9F" wp14:editId="5E001967">
            <wp:extent cx="1664208" cy="167335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664208" cy="1673352"/>
                    </a:xfrm>
                    <a:prstGeom prst="rect">
                      <a:avLst/>
                    </a:prstGeom>
                  </pic:spPr>
                </pic:pic>
              </a:graphicData>
            </a:graphic>
          </wp:inline>
        </w:drawing>
      </w:r>
    </w:p>
    <w:p w14:paraId="59FF42D9" w14:textId="77777777" w:rsidR="00427145" w:rsidRDefault="00427145" w:rsidP="00427145">
      <w:r>
        <w:br w:type="page"/>
      </w:r>
    </w:p>
    <w:p w14:paraId="30B46D81" w14:textId="77777777" w:rsidR="002A1DF2" w:rsidRPr="002A1DF2" w:rsidRDefault="002A1DF2" w:rsidP="002A1DF2">
      <w:pPr>
        <w:pStyle w:val="Heading2"/>
      </w:pPr>
      <w:bookmarkStart w:id="174" w:name="_Toc114052311"/>
      <w:r>
        <w:lastRenderedPageBreak/>
        <w:t>Sample Application Settings</w:t>
      </w:r>
      <w:bookmarkEnd w:id="174"/>
    </w:p>
    <w:p w14:paraId="14D9AC35" w14:textId="77777777" w:rsidR="0078010A" w:rsidRPr="0078010A" w:rsidRDefault="0078010A" w:rsidP="0078010A">
      <w:pPr>
        <w:autoSpaceDE w:val="0"/>
        <w:autoSpaceDN w:val="0"/>
        <w:adjustRightInd w:val="0"/>
        <w:jc w:val="left"/>
        <w:rPr>
          <w:rFonts w:ascii="Consolas" w:hAnsi="Consolas" w:cs="Consolas"/>
          <w:color w:val="auto"/>
          <w:sz w:val="16"/>
          <w:szCs w:val="16"/>
        </w:rPr>
      </w:pPr>
      <w:proofErr w:type="gramStart"/>
      <w:r w:rsidRPr="0078010A">
        <w:rPr>
          <w:rFonts w:ascii="Consolas" w:hAnsi="Consolas" w:cs="Consolas"/>
          <w:color w:val="0000FF"/>
          <w:sz w:val="16"/>
          <w:szCs w:val="16"/>
        </w:rPr>
        <w:t>&lt;?</w:t>
      </w:r>
      <w:r w:rsidRPr="0078010A">
        <w:rPr>
          <w:rFonts w:ascii="Consolas" w:hAnsi="Consolas" w:cs="Consolas"/>
          <w:color w:val="A31515"/>
          <w:sz w:val="16"/>
          <w:szCs w:val="16"/>
        </w:rPr>
        <w:t>xml</w:t>
      </w:r>
      <w:proofErr w:type="gramEnd"/>
      <w:r w:rsidRPr="0078010A">
        <w:rPr>
          <w:rFonts w:ascii="Consolas" w:hAnsi="Consolas" w:cs="Consolas"/>
          <w:color w:val="0000FF"/>
          <w:sz w:val="16"/>
          <w:szCs w:val="16"/>
        </w:rPr>
        <w:t xml:space="preserve"> </w:t>
      </w:r>
      <w:r w:rsidRPr="0078010A">
        <w:rPr>
          <w:rFonts w:ascii="Consolas" w:hAnsi="Consolas" w:cs="Consolas"/>
          <w:color w:val="FF0000"/>
          <w:sz w:val="16"/>
          <w:szCs w:val="16"/>
        </w:rPr>
        <w:t>version</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1.0</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encoding</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utf-8</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7DB0258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&lt;</w:t>
      </w:r>
      <w:proofErr w:type="gramStart"/>
      <w:r w:rsidRPr="0078010A">
        <w:rPr>
          <w:rFonts w:ascii="Consolas" w:hAnsi="Consolas" w:cs="Consolas"/>
          <w:color w:val="A31515"/>
          <w:sz w:val="16"/>
          <w:szCs w:val="16"/>
        </w:rPr>
        <w:t>configuration</w:t>
      </w:r>
      <w:proofErr w:type="gramEnd"/>
      <w:r w:rsidRPr="0078010A">
        <w:rPr>
          <w:rFonts w:ascii="Consolas" w:hAnsi="Consolas" w:cs="Consolas"/>
          <w:color w:val="0000FF"/>
          <w:sz w:val="16"/>
          <w:szCs w:val="16"/>
        </w:rPr>
        <w:t>&gt;</w:t>
      </w:r>
    </w:p>
    <w:p w14:paraId="699C6F5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proofErr w:type="gramStart"/>
      <w:r w:rsidRPr="0078010A">
        <w:rPr>
          <w:rFonts w:ascii="Consolas" w:hAnsi="Consolas" w:cs="Consolas"/>
          <w:color w:val="A31515"/>
          <w:sz w:val="16"/>
          <w:szCs w:val="16"/>
        </w:rPr>
        <w:t>configSections</w:t>
      </w:r>
      <w:proofErr w:type="spellEnd"/>
      <w:proofErr w:type="gramEnd"/>
      <w:r w:rsidRPr="0078010A">
        <w:rPr>
          <w:rFonts w:ascii="Consolas" w:hAnsi="Consolas" w:cs="Consolas"/>
          <w:color w:val="0000FF"/>
          <w:sz w:val="16"/>
          <w:szCs w:val="16"/>
        </w:rPr>
        <w:t>&gt;</w:t>
      </w:r>
    </w:p>
    <w:p w14:paraId="3167C7D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sectionGroup</w:t>
      </w:r>
      <w:proofErr w:type="spellEnd"/>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userSettings</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System.Configuration.UserSettingsGroup</w:t>
      </w:r>
      <w:proofErr w:type="spellEnd"/>
      <w:r w:rsidRPr="0078010A">
        <w:rPr>
          <w:rFonts w:ascii="Consolas" w:hAnsi="Consolas" w:cs="Consolas"/>
          <w:color w:val="0000FF"/>
          <w:sz w:val="16"/>
          <w:szCs w:val="16"/>
        </w:rPr>
        <w:t xml:space="preserve">, System, Version=4.0.0.0, Culture=neutral, </w:t>
      </w:r>
      <w:proofErr w:type="spellStart"/>
      <w:r w:rsidRPr="0078010A">
        <w:rPr>
          <w:rFonts w:ascii="Consolas" w:hAnsi="Consolas" w:cs="Consolas"/>
          <w:color w:val="0000FF"/>
          <w:sz w:val="16"/>
          <w:szCs w:val="16"/>
        </w:rPr>
        <w:t>PublicKeyToken</w:t>
      </w:r>
      <w:proofErr w:type="spellEnd"/>
      <w:r w:rsidRPr="0078010A">
        <w:rPr>
          <w:rFonts w:ascii="Consolas" w:hAnsi="Consolas" w:cs="Consolas"/>
          <w:color w:val="0000FF"/>
          <w:sz w:val="16"/>
          <w:szCs w:val="16"/>
        </w:rPr>
        <w:t>=b77a5c561934e089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756AC3F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EPBatchClient.Properties.Settings</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System.Configuration.ClientSettingsSection</w:t>
      </w:r>
      <w:proofErr w:type="spellEnd"/>
      <w:r w:rsidRPr="0078010A">
        <w:rPr>
          <w:rFonts w:ascii="Consolas" w:hAnsi="Consolas" w:cs="Consolas"/>
          <w:color w:val="0000FF"/>
          <w:sz w:val="16"/>
          <w:szCs w:val="16"/>
        </w:rPr>
        <w:t xml:space="preserve">, System, Version=4.0.0.0, Culture=neutral, </w:t>
      </w:r>
      <w:proofErr w:type="spellStart"/>
      <w:r w:rsidRPr="0078010A">
        <w:rPr>
          <w:rFonts w:ascii="Consolas" w:hAnsi="Consolas" w:cs="Consolas"/>
          <w:color w:val="0000FF"/>
          <w:sz w:val="16"/>
          <w:szCs w:val="16"/>
        </w:rPr>
        <w:t>PublicKeyToken</w:t>
      </w:r>
      <w:proofErr w:type="spellEnd"/>
      <w:r w:rsidRPr="0078010A">
        <w:rPr>
          <w:rFonts w:ascii="Consolas" w:hAnsi="Consolas" w:cs="Consolas"/>
          <w:color w:val="0000FF"/>
          <w:sz w:val="16"/>
          <w:szCs w:val="16"/>
        </w:rPr>
        <w:t>=b77a5c561934e089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allowExeDefinition</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MachineToLocalUser</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requirePermission</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false</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1BECEFC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sectionGroup</w:t>
      </w:r>
      <w:proofErr w:type="spellEnd"/>
      <w:r w:rsidRPr="0078010A">
        <w:rPr>
          <w:rFonts w:ascii="Consolas" w:hAnsi="Consolas" w:cs="Consolas"/>
          <w:color w:val="0000FF"/>
          <w:sz w:val="16"/>
          <w:szCs w:val="16"/>
        </w:rPr>
        <w:t>&gt;</w:t>
      </w:r>
    </w:p>
    <w:p w14:paraId="6BB6F09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configSections</w:t>
      </w:r>
      <w:proofErr w:type="spellEnd"/>
      <w:r w:rsidRPr="0078010A">
        <w:rPr>
          <w:rFonts w:ascii="Consolas" w:hAnsi="Consolas" w:cs="Consolas"/>
          <w:color w:val="0000FF"/>
          <w:sz w:val="16"/>
          <w:szCs w:val="16"/>
        </w:rPr>
        <w:t>&gt;</w:t>
      </w:r>
    </w:p>
    <w:p w14:paraId="6439C30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proofErr w:type="gramStart"/>
      <w:r w:rsidRPr="0078010A">
        <w:rPr>
          <w:rFonts w:ascii="Consolas" w:hAnsi="Consolas" w:cs="Consolas"/>
          <w:color w:val="A31515"/>
          <w:sz w:val="16"/>
          <w:szCs w:val="16"/>
        </w:rPr>
        <w:t>userSettings</w:t>
      </w:r>
      <w:proofErr w:type="spellEnd"/>
      <w:proofErr w:type="gramEnd"/>
      <w:r w:rsidRPr="0078010A">
        <w:rPr>
          <w:rFonts w:ascii="Consolas" w:hAnsi="Consolas" w:cs="Consolas"/>
          <w:color w:val="0000FF"/>
          <w:sz w:val="16"/>
          <w:szCs w:val="16"/>
        </w:rPr>
        <w:t>&gt;</w:t>
      </w:r>
    </w:p>
    <w:p w14:paraId="16FABC8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EPBatchClient.Properties.Settings</w:t>
      </w:r>
      <w:proofErr w:type="spellEnd"/>
      <w:r w:rsidRPr="0078010A">
        <w:rPr>
          <w:rFonts w:ascii="Consolas" w:hAnsi="Consolas" w:cs="Consolas"/>
          <w:color w:val="0000FF"/>
          <w:sz w:val="16"/>
          <w:szCs w:val="16"/>
        </w:rPr>
        <w:t>&gt;</w:t>
      </w:r>
    </w:p>
    <w:p w14:paraId="2C1F659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ServerIpAddresses</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serializeAs</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4B89A7A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value</w:t>
      </w:r>
      <w:proofErr w:type="gramEnd"/>
      <w:r w:rsidRPr="0078010A">
        <w:rPr>
          <w:rFonts w:ascii="Consolas" w:hAnsi="Consolas" w:cs="Consolas"/>
          <w:color w:val="0000FF"/>
          <w:sz w:val="16"/>
          <w:szCs w:val="16"/>
        </w:rPr>
        <w:t>&gt;</w:t>
      </w:r>
    </w:p>
    <w:p w14:paraId="7AF0876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xmlns:xsi</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78886CC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xmlns:xsd</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24C2558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10.96.65.230</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E57F54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10.96.77.230</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1F69B1C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&gt;</w:t>
      </w:r>
    </w:p>
    <w:p w14:paraId="34D7263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3CE1176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224B3F4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ServerNames</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serializeAs</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3BC677F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value</w:t>
      </w:r>
      <w:proofErr w:type="gramEnd"/>
      <w:r w:rsidRPr="0078010A">
        <w:rPr>
          <w:rFonts w:ascii="Consolas" w:hAnsi="Consolas" w:cs="Consolas"/>
          <w:color w:val="0000FF"/>
          <w:sz w:val="16"/>
          <w:szCs w:val="16"/>
        </w:rPr>
        <w:t>&gt;</w:t>
      </w:r>
    </w:p>
    <w:p w14:paraId="47F5AA1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xmlns:xsi</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368AAF9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xmlns:xsd</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017DE92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AEO Dev Primary Mid-Tier</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667303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AEO Dev Secondary Mid-Tier</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FB1E27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&gt;</w:t>
      </w:r>
    </w:p>
    <w:p w14:paraId="764A83F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23B486A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5F9F515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AdvancedRequests</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serializeAs</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String</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7DFF92A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value</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False</w:t>
      </w:r>
      <w:r w:rsidRPr="0078010A">
        <w:rPr>
          <w:rFonts w:ascii="Consolas" w:hAnsi="Consolas" w:cs="Consolas"/>
          <w:color w:val="0000FF"/>
          <w:sz w:val="16"/>
          <w:szCs w:val="16"/>
        </w:rPr>
        <w:t>&lt;/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50A9DEA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1FD0236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AutoLaunch</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serializeAs</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0EEB2C1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value</w:t>
      </w:r>
      <w:proofErr w:type="gramEnd"/>
      <w:r w:rsidRPr="0078010A">
        <w:rPr>
          <w:rFonts w:ascii="Consolas" w:hAnsi="Consolas" w:cs="Consolas"/>
          <w:color w:val="0000FF"/>
          <w:sz w:val="16"/>
          <w:szCs w:val="16"/>
        </w:rPr>
        <w:t>&gt;</w:t>
      </w:r>
    </w:p>
    <w:p w14:paraId="6F0749F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xmlns:xsi</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05AE74B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xmlns:xsd</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10C113A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AEO Dev Primary Mid-Tier</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A1BF92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gramStart"/>
      <w:r w:rsidRPr="0078010A">
        <w:rPr>
          <w:rFonts w:ascii="Consolas" w:hAnsi="Consolas" w:cs="Consolas"/>
          <w:color w:val="A31515"/>
          <w:sz w:val="16"/>
          <w:szCs w:val="16"/>
        </w:rPr>
        <w:t>string</w:t>
      </w:r>
      <w:r w:rsidRPr="0078010A">
        <w:rPr>
          <w:rFonts w:ascii="Consolas" w:hAnsi="Consolas" w:cs="Consolas"/>
          <w:color w:val="0000FF"/>
          <w:sz w:val="16"/>
          <w:szCs w:val="16"/>
        </w:rPr>
        <w:t>&gt;</w:t>
      </w:r>
      <w:proofErr w:type="gramEnd"/>
      <w:r w:rsidRPr="0078010A">
        <w:rPr>
          <w:rFonts w:ascii="Consolas" w:hAnsi="Consolas" w:cs="Consolas"/>
          <w:color w:val="auto"/>
          <w:sz w:val="16"/>
          <w:szCs w:val="16"/>
        </w:rPr>
        <w:t>AEO Dev Secondary Mid-Tier</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E33622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&gt;</w:t>
      </w:r>
    </w:p>
    <w:p w14:paraId="1449697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5F5F679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6A15437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EPBatchClient.Properties.Settings</w:t>
      </w:r>
      <w:proofErr w:type="spellEnd"/>
      <w:r w:rsidRPr="0078010A">
        <w:rPr>
          <w:rFonts w:ascii="Consolas" w:hAnsi="Consolas" w:cs="Consolas"/>
          <w:color w:val="0000FF"/>
          <w:sz w:val="16"/>
          <w:szCs w:val="16"/>
        </w:rPr>
        <w:t>&gt;</w:t>
      </w:r>
    </w:p>
    <w:p w14:paraId="4CCA6753"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userSettings</w:t>
      </w:r>
      <w:proofErr w:type="spellEnd"/>
      <w:r w:rsidRPr="0078010A">
        <w:rPr>
          <w:rFonts w:ascii="Consolas" w:hAnsi="Consolas" w:cs="Consolas"/>
          <w:color w:val="0000FF"/>
          <w:sz w:val="16"/>
          <w:szCs w:val="16"/>
        </w:rPr>
        <w:t>&gt;</w:t>
      </w:r>
    </w:p>
    <w:p w14:paraId="0BEACA59" w14:textId="77777777" w:rsidR="0078010A" w:rsidRPr="0078010A" w:rsidRDefault="0078010A" w:rsidP="0078010A">
      <w:pPr>
        <w:autoSpaceDE w:val="0"/>
        <w:autoSpaceDN w:val="0"/>
        <w:adjustRightInd w:val="0"/>
        <w:jc w:val="left"/>
        <w:rPr>
          <w:rFonts w:ascii="Consolas" w:hAnsi="Consolas" w:cs="Consolas"/>
          <w:color w:val="0000FF"/>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configuration</w:t>
      </w:r>
      <w:r w:rsidRPr="0078010A">
        <w:rPr>
          <w:rFonts w:ascii="Consolas" w:hAnsi="Consolas" w:cs="Consolas"/>
          <w:color w:val="0000FF"/>
          <w:sz w:val="16"/>
          <w:szCs w:val="16"/>
        </w:rPr>
        <w:t>&gt;</w:t>
      </w:r>
    </w:p>
    <w:p w14:paraId="49618116" w14:textId="77777777" w:rsidR="002A1DF2" w:rsidRPr="002A1DF2" w:rsidRDefault="002A1DF2" w:rsidP="002A1DF2"/>
    <w:p w14:paraId="3CA21125" w14:textId="77777777" w:rsidR="00427145" w:rsidRDefault="00427145" w:rsidP="00427145">
      <w:pPr>
        <w:pStyle w:val="Heading2"/>
      </w:pPr>
      <w:bookmarkStart w:id="175" w:name="_Toc114052312"/>
      <w:r>
        <w:t>Sample User Settings</w:t>
      </w:r>
      <w:bookmarkEnd w:id="175"/>
    </w:p>
    <w:p w14:paraId="30787E5A" w14:textId="77777777" w:rsidR="003D6250" w:rsidRPr="003D6250" w:rsidRDefault="003D6250" w:rsidP="003D6250">
      <w:pPr>
        <w:autoSpaceDE w:val="0"/>
        <w:autoSpaceDN w:val="0"/>
        <w:adjustRightInd w:val="0"/>
        <w:jc w:val="left"/>
        <w:rPr>
          <w:rFonts w:ascii="Consolas" w:hAnsi="Consolas" w:cs="Consolas"/>
          <w:color w:val="auto"/>
          <w:sz w:val="16"/>
          <w:szCs w:val="16"/>
        </w:rPr>
      </w:pPr>
      <w:proofErr w:type="gramStart"/>
      <w:r w:rsidRPr="003D6250">
        <w:rPr>
          <w:rFonts w:ascii="Consolas" w:hAnsi="Consolas" w:cs="Consolas"/>
          <w:color w:val="0000FF"/>
          <w:sz w:val="16"/>
          <w:szCs w:val="16"/>
        </w:rPr>
        <w:t>&lt;?</w:t>
      </w:r>
      <w:r w:rsidRPr="003D6250">
        <w:rPr>
          <w:rFonts w:ascii="Consolas" w:hAnsi="Consolas" w:cs="Consolas"/>
          <w:color w:val="A31515"/>
          <w:sz w:val="16"/>
          <w:szCs w:val="16"/>
        </w:rPr>
        <w:t>xml</w:t>
      </w:r>
      <w:proofErr w:type="gramEnd"/>
      <w:r w:rsidRPr="003D6250">
        <w:rPr>
          <w:rFonts w:ascii="Consolas" w:hAnsi="Consolas" w:cs="Consolas"/>
          <w:color w:val="0000FF"/>
          <w:sz w:val="16"/>
          <w:szCs w:val="16"/>
        </w:rPr>
        <w:t xml:space="preserve"> </w:t>
      </w:r>
      <w:r w:rsidRPr="003D6250">
        <w:rPr>
          <w:rFonts w:ascii="Consolas" w:hAnsi="Consolas" w:cs="Consolas"/>
          <w:color w:val="FF0000"/>
          <w:sz w:val="16"/>
          <w:szCs w:val="16"/>
        </w:rPr>
        <w:t>version</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1.0</w:t>
      </w:r>
      <w:r w:rsidRPr="003D6250">
        <w:rPr>
          <w:rFonts w:ascii="Consolas" w:hAnsi="Consolas" w:cs="Consolas"/>
          <w:color w:val="auto"/>
          <w:sz w:val="16"/>
          <w:szCs w:val="16"/>
        </w:rPr>
        <w:t>"</w:t>
      </w:r>
      <w:r w:rsidRPr="003D6250">
        <w:rPr>
          <w:rFonts w:ascii="Consolas" w:hAnsi="Consolas" w:cs="Consolas"/>
          <w:color w:val="0000FF"/>
          <w:sz w:val="16"/>
          <w:szCs w:val="16"/>
        </w:rPr>
        <w:t xml:space="preserve"> </w:t>
      </w:r>
      <w:r w:rsidRPr="003D6250">
        <w:rPr>
          <w:rFonts w:ascii="Consolas" w:hAnsi="Consolas" w:cs="Consolas"/>
          <w:color w:val="FF0000"/>
          <w:sz w:val="16"/>
          <w:szCs w:val="16"/>
        </w:rPr>
        <w:t>encoding</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utf-8</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1994083B"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&lt;</w:t>
      </w:r>
      <w:proofErr w:type="gramStart"/>
      <w:r w:rsidRPr="003D6250">
        <w:rPr>
          <w:rFonts w:ascii="Consolas" w:hAnsi="Consolas" w:cs="Consolas"/>
          <w:color w:val="A31515"/>
          <w:sz w:val="16"/>
          <w:szCs w:val="16"/>
        </w:rPr>
        <w:t>configuration</w:t>
      </w:r>
      <w:proofErr w:type="gramEnd"/>
      <w:r w:rsidRPr="003D6250">
        <w:rPr>
          <w:rFonts w:ascii="Consolas" w:hAnsi="Consolas" w:cs="Consolas"/>
          <w:color w:val="0000FF"/>
          <w:sz w:val="16"/>
          <w:szCs w:val="16"/>
        </w:rPr>
        <w:t>&gt;</w:t>
      </w:r>
    </w:p>
    <w:p w14:paraId="5F0C887D"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spellStart"/>
      <w:proofErr w:type="gramStart"/>
      <w:r w:rsidRPr="003D6250">
        <w:rPr>
          <w:rFonts w:ascii="Consolas" w:hAnsi="Consolas" w:cs="Consolas"/>
          <w:color w:val="A31515"/>
          <w:sz w:val="16"/>
          <w:szCs w:val="16"/>
        </w:rPr>
        <w:t>userSettings</w:t>
      </w:r>
      <w:proofErr w:type="spellEnd"/>
      <w:proofErr w:type="gramEnd"/>
      <w:r w:rsidRPr="003D6250">
        <w:rPr>
          <w:rFonts w:ascii="Consolas" w:hAnsi="Consolas" w:cs="Consolas"/>
          <w:color w:val="0000FF"/>
          <w:sz w:val="16"/>
          <w:szCs w:val="16"/>
        </w:rPr>
        <w:t>&gt;</w:t>
      </w:r>
    </w:p>
    <w:p w14:paraId="7EDD0111"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spellStart"/>
      <w:r w:rsidRPr="003D6250">
        <w:rPr>
          <w:rFonts w:ascii="Consolas" w:hAnsi="Consolas" w:cs="Consolas"/>
          <w:color w:val="A31515"/>
          <w:sz w:val="16"/>
          <w:szCs w:val="16"/>
        </w:rPr>
        <w:t>EPBatchClient.Properties.Settings</w:t>
      </w:r>
      <w:proofErr w:type="spellEnd"/>
      <w:r w:rsidRPr="003D6250">
        <w:rPr>
          <w:rFonts w:ascii="Consolas" w:hAnsi="Consolas" w:cs="Consolas"/>
          <w:color w:val="0000FF"/>
          <w:sz w:val="16"/>
          <w:szCs w:val="16"/>
        </w:rPr>
        <w:t>&gt;</w:t>
      </w:r>
    </w:p>
    <w:p w14:paraId="7F7EEB5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name</w:t>
      </w:r>
      <w:r w:rsidRPr="003D6250">
        <w:rPr>
          <w:rFonts w:ascii="Consolas" w:hAnsi="Consolas" w:cs="Consolas"/>
          <w:color w:val="0000FF"/>
          <w:sz w:val="16"/>
          <w:szCs w:val="16"/>
        </w:rPr>
        <w:t>=</w:t>
      </w:r>
      <w:r w:rsidRPr="003D6250">
        <w:rPr>
          <w:rFonts w:ascii="Consolas" w:hAnsi="Consolas" w:cs="Consolas"/>
          <w:color w:val="auto"/>
          <w:sz w:val="16"/>
          <w:szCs w:val="16"/>
        </w:rPr>
        <w:t>"</w:t>
      </w:r>
      <w:proofErr w:type="spellStart"/>
      <w:r w:rsidRPr="003D6250">
        <w:rPr>
          <w:rFonts w:ascii="Consolas" w:hAnsi="Consolas" w:cs="Consolas"/>
          <w:color w:val="0000FF"/>
          <w:sz w:val="16"/>
          <w:szCs w:val="16"/>
        </w:rPr>
        <w:t>ServerIpAddresses</w:t>
      </w:r>
      <w:proofErr w:type="spellEnd"/>
      <w:r w:rsidRPr="003D6250">
        <w:rPr>
          <w:rFonts w:ascii="Consolas" w:hAnsi="Consolas" w:cs="Consolas"/>
          <w:color w:val="auto"/>
          <w:sz w:val="16"/>
          <w:szCs w:val="16"/>
        </w:rPr>
        <w:t>"</w:t>
      </w:r>
      <w:r w:rsidRPr="003D6250">
        <w:rPr>
          <w:rFonts w:ascii="Consolas" w:hAnsi="Consolas" w:cs="Consolas"/>
          <w:color w:val="0000FF"/>
          <w:sz w:val="16"/>
          <w:szCs w:val="16"/>
        </w:rPr>
        <w:t xml:space="preserve"> </w:t>
      </w:r>
      <w:proofErr w:type="spellStart"/>
      <w:r w:rsidRPr="003D6250">
        <w:rPr>
          <w:rFonts w:ascii="Consolas" w:hAnsi="Consolas" w:cs="Consolas"/>
          <w:color w:val="FF0000"/>
          <w:sz w:val="16"/>
          <w:szCs w:val="16"/>
        </w:rPr>
        <w:t>serializeAs</w:t>
      </w:r>
      <w:proofErr w:type="spell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Xml</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4316BC9F"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gramStart"/>
      <w:r w:rsidRPr="003D6250">
        <w:rPr>
          <w:rFonts w:ascii="Consolas" w:hAnsi="Consolas" w:cs="Consolas"/>
          <w:color w:val="A31515"/>
          <w:sz w:val="16"/>
          <w:szCs w:val="16"/>
        </w:rPr>
        <w:t>value</w:t>
      </w:r>
      <w:proofErr w:type="gramEnd"/>
      <w:r w:rsidRPr="003D6250">
        <w:rPr>
          <w:rFonts w:ascii="Consolas" w:hAnsi="Consolas" w:cs="Consolas"/>
          <w:color w:val="0000FF"/>
          <w:sz w:val="16"/>
          <w:szCs w:val="16"/>
        </w:rPr>
        <w:t>&gt;</w:t>
      </w:r>
    </w:p>
    <w:p w14:paraId="5A4F082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spellStart"/>
      <w:r w:rsidRPr="003D6250">
        <w:rPr>
          <w:rFonts w:ascii="Consolas" w:hAnsi="Consolas" w:cs="Consolas"/>
          <w:color w:val="A31515"/>
          <w:sz w:val="16"/>
          <w:szCs w:val="16"/>
        </w:rPr>
        <w:t>ArrayOfString</w:t>
      </w:r>
      <w:proofErr w:type="spellEnd"/>
      <w:r w:rsidRPr="003D6250">
        <w:rPr>
          <w:rFonts w:ascii="Consolas" w:hAnsi="Consolas" w:cs="Consolas"/>
          <w:color w:val="0000FF"/>
          <w:sz w:val="16"/>
          <w:szCs w:val="16"/>
        </w:rPr>
        <w:t xml:space="preserve"> </w:t>
      </w:r>
      <w:proofErr w:type="spellStart"/>
      <w:r w:rsidRPr="003D6250">
        <w:rPr>
          <w:rFonts w:ascii="Consolas" w:hAnsi="Consolas" w:cs="Consolas"/>
          <w:color w:val="FF0000"/>
          <w:sz w:val="16"/>
          <w:szCs w:val="16"/>
        </w:rPr>
        <w:t>xmlns:xsi</w:t>
      </w:r>
      <w:proofErr w:type="spell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http://www.w3.org/2001/XMLSchema-instance</w:t>
      </w:r>
      <w:r w:rsidRPr="003D6250">
        <w:rPr>
          <w:rFonts w:ascii="Consolas" w:hAnsi="Consolas" w:cs="Consolas"/>
          <w:color w:val="auto"/>
          <w:sz w:val="16"/>
          <w:szCs w:val="16"/>
        </w:rPr>
        <w:t>"</w:t>
      </w:r>
    </w:p>
    <w:p w14:paraId="24F80188"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w:t>
      </w:r>
      <w:proofErr w:type="spellStart"/>
      <w:r w:rsidRPr="003D6250">
        <w:rPr>
          <w:rFonts w:ascii="Consolas" w:hAnsi="Consolas" w:cs="Consolas"/>
          <w:color w:val="FF0000"/>
          <w:sz w:val="16"/>
          <w:szCs w:val="16"/>
        </w:rPr>
        <w:t>xmlns:xsd</w:t>
      </w:r>
      <w:proofErr w:type="spell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595F779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10.96.65.230</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3E7B32F2"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10.96.77.230</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175E410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spellStart"/>
      <w:r w:rsidRPr="003D6250">
        <w:rPr>
          <w:rFonts w:ascii="Consolas" w:hAnsi="Consolas" w:cs="Consolas"/>
          <w:color w:val="A31515"/>
          <w:sz w:val="16"/>
          <w:szCs w:val="16"/>
        </w:rPr>
        <w:t>ArrayOfString</w:t>
      </w:r>
      <w:proofErr w:type="spellEnd"/>
      <w:r w:rsidRPr="003D6250">
        <w:rPr>
          <w:rFonts w:ascii="Consolas" w:hAnsi="Consolas" w:cs="Consolas"/>
          <w:color w:val="0000FF"/>
          <w:sz w:val="16"/>
          <w:szCs w:val="16"/>
        </w:rPr>
        <w:t>&gt;</w:t>
      </w:r>
    </w:p>
    <w:p w14:paraId="15F0D46D"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53122640"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&gt;</w:t>
      </w:r>
    </w:p>
    <w:p w14:paraId="7A52381E"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name</w:t>
      </w:r>
      <w:r w:rsidRPr="003D6250">
        <w:rPr>
          <w:rFonts w:ascii="Consolas" w:hAnsi="Consolas" w:cs="Consolas"/>
          <w:color w:val="0000FF"/>
          <w:sz w:val="16"/>
          <w:szCs w:val="16"/>
        </w:rPr>
        <w:t>=</w:t>
      </w:r>
      <w:r w:rsidRPr="003D6250">
        <w:rPr>
          <w:rFonts w:ascii="Consolas" w:hAnsi="Consolas" w:cs="Consolas"/>
          <w:color w:val="auto"/>
          <w:sz w:val="16"/>
          <w:szCs w:val="16"/>
        </w:rPr>
        <w:t>"</w:t>
      </w:r>
      <w:proofErr w:type="spellStart"/>
      <w:r w:rsidRPr="003D6250">
        <w:rPr>
          <w:rFonts w:ascii="Consolas" w:hAnsi="Consolas" w:cs="Consolas"/>
          <w:color w:val="0000FF"/>
          <w:sz w:val="16"/>
          <w:szCs w:val="16"/>
        </w:rPr>
        <w:t>ServerNames</w:t>
      </w:r>
      <w:proofErr w:type="spellEnd"/>
      <w:r w:rsidRPr="003D6250">
        <w:rPr>
          <w:rFonts w:ascii="Consolas" w:hAnsi="Consolas" w:cs="Consolas"/>
          <w:color w:val="auto"/>
          <w:sz w:val="16"/>
          <w:szCs w:val="16"/>
        </w:rPr>
        <w:t>"</w:t>
      </w:r>
      <w:r w:rsidRPr="003D6250">
        <w:rPr>
          <w:rFonts w:ascii="Consolas" w:hAnsi="Consolas" w:cs="Consolas"/>
          <w:color w:val="0000FF"/>
          <w:sz w:val="16"/>
          <w:szCs w:val="16"/>
        </w:rPr>
        <w:t xml:space="preserve"> </w:t>
      </w:r>
      <w:proofErr w:type="spellStart"/>
      <w:r w:rsidRPr="003D6250">
        <w:rPr>
          <w:rFonts w:ascii="Consolas" w:hAnsi="Consolas" w:cs="Consolas"/>
          <w:color w:val="FF0000"/>
          <w:sz w:val="16"/>
          <w:szCs w:val="16"/>
        </w:rPr>
        <w:t>serializeAs</w:t>
      </w:r>
      <w:proofErr w:type="spell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Xml</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3F3FD30E"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gramStart"/>
      <w:r w:rsidRPr="003D6250">
        <w:rPr>
          <w:rFonts w:ascii="Consolas" w:hAnsi="Consolas" w:cs="Consolas"/>
          <w:color w:val="A31515"/>
          <w:sz w:val="16"/>
          <w:szCs w:val="16"/>
        </w:rPr>
        <w:t>value</w:t>
      </w:r>
      <w:proofErr w:type="gramEnd"/>
      <w:r w:rsidRPr="003D6250">
        <w:rPr>
          <w:rFonts w:ascii="Consolas" w:hAnsi="Consolas" w:cs="Consolas"/>
          <w:color w:val="0000FF"/>
          <w:sz w:val="16"/>
          <w:szCs w:val="16"/>
        </w:rPr>
        <w:t>&gt;</w:t>
      </w:r>
    </w:p>
    <w:p w14:paraId="0E90992E"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spellStart"/>
      <w:r w:rsidRPr="003D6250">
        <w:rPr>
          <w:rFonts w:ascii="Consolas" w:hAnsi="Consolas" w:cs="Consolas"/>
          <w:color w:val="A31515"/>
          <w:sz w:val="16"/>
          <w:szCs w:val="16"/>
        </w:rPr>
        <w:t>ArrayOfString</w:t>
      </w:r>
      <w:proofErr w:type="spellEnd"/>
      <w:r w:rsidRPr="003D6250">
        <w:rPr>
          <w:rFonts w:ascii="Consolas" w:hAnsi="Consolas" w:cs="Consolas"/>
          <w:color w:val="0000FF"/>
          <w:sz w:val="16"/>
          <w:szCs w:val="16"/>
        </w:rPr>
        <w:t xml:space="preserve"> </w:t>
      </w:r>
      <w:proofErr w:type="spellStart"/>
      <w:r w:rsidRPr="003D6250">
        <w:rPr>
          <w:rFonts w:ascii="Consolas" w:hAnsi="Consolas" w:cs="Consolas"/>
          <w:color w:val="FF0000"/>
          <w:sz w:val="16"/>
          <w:szCs w:val="16"/>
        </w:rPr>
        <w:t>xmlns:xsi</w:t>
      </w:r>
      <w:proofErr w:type="spell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http://www.w3.org/2001/XMLSchema-instance</w:t>
      </w:r>
      <w:r w:rsidRPr="003D6250">
        <w:rPr>
          <w:rFonts w:ascii="Consolas" w:hAnsi="Consolas" w:cs="Consolas"/>
          <w:color w:val="auto"/>
          <w:sz w:val="16"/>
          <w:szCs w:val="16"/>
        </w:rPr>
        <w:t>"</w:t>
      </w:r>
    </w:p>
    <w:p w14:paraId="5C512C10"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w:t>
      </w:r>
      <w:proofErr w:type="spellStart"/>
      <w:r w:rsidRPr="003D6250">
        <w:rPr>
          <w:rFonts w:ascii="Consolas" w:hAnsi="Consolas" w:cs="Consolas"/>
          <w:color w:val="FF0000"/>
          <w:sz w:val="16"/>
          <w:szCs w:val="16"/>
        </w:rPr>
        <w:t>xmlns:xsd</w:t>
      </w:r>
      <w:proofErr w:type="spell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31143E0D"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gramStart"/>
      <w:r w:rsidRPr="003D6250">
        <w:rPr>
          <w:rFonts w:ascii="Consolas" w:hAnsi="Consolas" w:cs="Consolas"/>
          <w:color w:val="A31515"/>
          <w:sz w:val="16"/>
          <w:szCs w:val="16"/>
        </w:rPr>
        <w:t>string</w:t>
      </w:r>
      <w:r w:rsidRPr="003D6250">
        <w:rPr>
          <w:rFonts w:ascii="Consolas" w:hAnsi="Consolas" w:cs="Consolas"/>
          <w:color w:val="0000FF"/>
          <w:sz w:val="16"/>
          <w:szCs w:val="16"/>
        </w:rPr>
        <w:t>&gt;</w:t>
      </w:r>
      <w:proofErr w:type="gramEnd"/>
      <w:r w:rsidRPr="003D6250">
        <w:rPr>
          <w:rFonts w:ascii="Consolas" w:hAnsi="Consolas" w:cs="Consolas"/>
          <w:color w:val="auto"/>
          <w:sz w:val="16"/>
          <w:szCs w:val="16"/>
        </w:rPr>
        <w:t>AEO Dev Primary Mid-Tier</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709D433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gramStart"/>
      <w:r w:rsidRPr="003D6250">
        <w:rPr>
          <w:rFonts w:ascii="Consolas" w:hAnsi="Consolas" w:cs="Consolas"/>
          <w:color w:val="A31515"/>
          <w:sz w:val="16"/>
          <w:szCs w:val="16"/>
        </w:rPr>
        <w:t>string</w:t>
      </w:r>
      <w:r w:rsidRPr="003D6250">
        <w:rPr>
          <w:rFonts w:ascii="Consolas" w:hAnsi="Consolas" w:cs="Consolas"/>
          <w:color w:val="0000FF"/>
          <w:sz w:val="16"/>
          <w:szCs w:val="16"/>
        </w:rPr>
        <w:t>&gt;</w:t>
      </w:r>
      <w:proofErr w:type="gramEnd"/>
      <w:r w:rsidRPr="003D6250">
        <w:rPr>
          <w:rFonts w:ascii="Consolas" w:hAnsi="Consolas" w:cs="Consolas"/>
          <w:color w:val="auto"/>
          <w:sz w:val="16"/>
          <w:szCs w:val="16"/>
        </w:rPr>
        <w:t>AEO Dev Secondary Mid-Tier</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5C27EA7F"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lastRenderedPageBreak/>
        <w:t xml:space="preserve">                    &lt;/</w:t>
      </w:r>
      <w:proofErr w:type="spellStart"/>
      <w:r w:rsidRPr="003D6250">
        <w:rPr>
          <w:rFonts w:ascii="Consolas" w:hAnsi="Consolas" w:cs="Consolas"/>
          <w:color w:val="A31515"/>
          <w:sz w:val="16"/>
          <w:szCs w:val="16"/>
        </w:rPr>
        <w:t>ArrayOfString</w:t>
      </w:r>
      <w:proofErr w:type="spellEnd"/>
      <w:r w:rsidRPr="003D6250">
        <w:rPr>
          <w:rFonts w:ascii="Consolas" w:hAnsi="Consolas" w:cs="Consolas"/>
          <w:color w:val="0000FF"/>
          <w:sz w:val="16"/>
          <w:szCs w:val="16"/>
        </w:rPr>
        <w:t>&gt;</w:t>
      </w:r>
    </w:p>
    <w:p w14:paraId="025BE46E"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1A56FEB8"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&gt;</w:t>
      </w:r>
    </w:p>
    <w:p w14:paraId="1676998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name</w:t>
      </w:r>
      <w:r w:rsidRPr="003D6250">
        <w:rPr>
          <w:rFonts w:ascii="Consolas" w:hAnsi="Consolas" w:cs="Consolas"/>
          <w:color w:val="0000FF"/>
          <w:sz w:val="16"/>
          <w:szCs w:val="16"/>
        </w:rPr>
        <w:t>=</w:t>
      </w:r>
      <w:r w:rsidRPr="003D6250">
        <w:rPr>
          <w:rFonts w:ascii="Consolas" w:hAnsi="Consolas" w:cs="Consolas"/>
          <w:color w:val="auto"/>
          <w:sz w:val="16"/>
          <w:szCs w:val="16"/>
        </w:rPr>
        <w:t>"</w:t>
      </w:r>
      <w:proofErr w:type="spellStart"/>
      <w:r w:rsidRPr="003D6250">
        <w:rPr>
          <w:rFonts w:ascii="Consolas" w:hAnsi="Consolas" w:cs="Consolas"/>
          <w:color w:val="0000FF"/>
          <w:sz w:val="16"/>
          <w:szCs w:val="16"/>
        </w:rPr>
        <w:t>AdvancedRequests</w:t>
      </w:r>
      <w:proofErr w:type="spellEnd"/>
      <w:r w:rsidRPr="003D6250">
        <w:rPr>
          <w:rFonts w:ascii="Consolas" w:hAnsi="Consolas" w:cs="Consolas"/>
          <w:color w:val="auto"/>
          <w:sz w:val="16"/>
          <w:szCs w:val="16"/>
        </w:rPr>
        <w:t>"</w:t>
      </w:r>
      <w:r w:rsidRPr="003D6250">
        <w:rPr>
          <w:rFonts w:ascii="Consolas" w:hAnsi="Consolas" w:cs="Consolas"/>
          <w:color w:val="0000FF"/>
          <w:sz w:val="16"/>
          <w:szCs w:val="16"/>
        </w:rPr>
        <w:t xml:space="preserve"> </w:t>
      </w:r>
      <w:proofErr w:type="spellStart"/>
      <w:r w:rsidRPr="003D6250">
        <w:rPr>
          <w:rFonts w:ascii="Consolas" w:hAnsi="Consolas" w:cs="Consolas"/>
          <w:color w:val="FF0000"/>
          <w:sz w:val="16"/>
          <w:szCs w:val="16"/>
        </w:rPr>
        <w:t>serializeAs</w:t>
      </w:r>
      <w:proofErr w:type="spell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String</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5EEBF7B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gramStart"/>
      <w:r w:rsidRPr="003D6250">
        <w:rPr>
          <w:rFonts w:ascii="Consolas" w:hAnsi="Consolas" w:cs="Consolas"/>
          <w:color w:val="A31515"/>
          <w:sz w:val="16"/>
          <w:szCs w:val="16"/>
        </w:rPr>
        <w:t>value</w:t>
      </w:r>
      <w:r w:rsidRPr="003D6250">
        <w:rPr>
          <w:rFonts w:ascii="Consolas" w:hAnsi="Consolas" w:cs="Consolas"/>
          <w:color w:val="0000FF"/>
          <w:sz w:val="16"/>
          <w:szCs w:val="16"/>
        </w:rPr>
        <w:t>&gt;</w:t>
      </w:r>
      <w:proofErr w:type="gramEnd"/>
      <w:r w:rsidRPr="003D6250">
        <w:rPr>
          <w:rFonts w:ascii="Consolas" w:hAnsi="Consolas" w:cs="Consolas"/>
          <w:color w:val="auto"/>
          <w:sz w:val="16"/>
          <w:szCs w:val="16"/>
        </w:rPr>
        <w:t>True</w:t>
      </w:r>
      <w:r w:rsidRPr="003D6250">
        <w:rPr>
          <w:rFonts w:ascii="Consolas" w:hAnsi="Consolas" w:cs="Consolas"/>
          <w:color w:val="0000FF"/>
          <w:sz w:val="16"/>
          <w:szCs w:val="16"/>
        </w:rPr>
        <w:t>&lt;/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1D8A8850"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&gt;</w:t>
      </w:r>
    </w:p>
    <w:p w14:paraId="669C2952"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name</w:t>
      </w:r>
      <w:r w:rsidRPr="003D6250">
        <w:rPr>
          <w:rFonts w:ascii="Consolas" w:hAnsi="Consolas" w:cs="Consolas"/>
          <w:color w:val="0000FF"/>
          <w:sz w:val="16"/>
          <w:szCs w:val="16"/>
        </w:rPr>
        <w:t>=</w:t>
      </w:r>
      <w:r w:rsidRPr="003D6250">
        <w:rPr>
          <w:rFonts w:ascii="Consolas" w:hAnsi="Consolas" w:cs="Consolas"/>
          <w:color w:val="auto"/>
          <w:sz w:val="16"/>
          <w:szCs w:val="16"/>
        </w:rPr>
        <w:t>"</w:t>
      </w:r>
      <w:proofErr w:type="spellStart"/>
      <w:r w:rsidRPr="003D6250">
        <w:rPr>
          <w:rFonts w:ascii="Consolas" w:hAnsi="Consolas" w:cs="Consolas"/>
          <w:color w:val="0000FF"/>
          <w:sz w:val="16"/>
          <w:szCs w:val="16"/>
        </w:rPr>
        <w:t>AutoLaunch</w:t>
      </w:r>
      <w:proofErr w:type="spellEnd"/>
      <w:r w:rsidRPr="003D6250">
        <w:rPr>
          <w:rFonts w:ascii="Consolas" w:hAnsi="Consolas" w:cs="Consolas"/>
          <w:color w:val="auto"/>
          <w:sz w:val="16"/>
          <w:szCs w:val="16"/>
        </w:rPr>
        <w:t>"</w:t>
      </w:r>
      <w:r w:rsidRPr="003D6250">
        <w:rPr>
          <w:rFonts w:ascii="Consolas" w:hAnsi="Consolas" w:cs="Consolas"/>
          <w:color w:val="0000FF"/>
          <w:sz w:val="16"/>
          <w:szCs w:val="16"/>
        </w:rPr>
        <w:t xml:space="preserve"> </w:t>
      </w:r>
      <w:proofErr w:type="spellStart"/>
      <w:r w:rsidRPr="003D6250">
        <w:rPr>
          <w:rFonts w:ascii="Consolas" w:hAnsi="Consolas" w:cs="Consolas"/>
          <w:color w:val="FF0000"/>
          <w:sz w:val="16"/>
          <w:szCs w:val="16"/>
        </w:rPr>
        <w:t>serializeAs</w:t>
      </w:r>
      <w:proofErr w:type="spell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Xml</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0FEA1AD7"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gramStart"/>
      <w:r w:rsidRPr="003D6250">
        <w:rPr>
          <w:rFonts w:ascii="Consolas" w:hAnsi="Consolas" w:cs="Consolas"/>
          <w:color w:val="A31515"/>
          <w:sz w:val="16"/>
          <w:szCs w:val="16"/>
        </w:rPr>
        <w:t>value</w:t>
      </w:r>
      <w:proofErr w:type="gramEnd"/>
      <w:r w:rsidRPr="003D6250">
        <w:rPr>
          <w:rFonts w:ascii="Consolas" w:hAnsi="Consolas" w:cs="Consolas"/>
          <w:color w:val="0000FF"/>
          <w:sz w:val="16"/>
          <w:szCs w:val="16"/>
        </w:rPr>
        <w:t>&gt;</w:t>
      </w:r>
    </w:p>
    <w:p w14:paraId="23145ABC"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spellStart"/>
      <w:r w:rsidRPr="003D6250">
        <w:rPr>
          <w:rFonts w:ascii="Consolas" w:hAnsi="Consolas" w:cs="Consolas"/>
          <w:color w:val="A31515"/>
          <w:sz w:val="16"/>
          <w:szCs w:val="16"/>
        </w:rPr>
        <w:t>ArrayOfString</w:t>
      </w:r>
      <w:proofErr w:type="spellEnd"/>
      <w:r w:rsidRPr="003D6250">
        <w:rPr>
          <w:rFonts w:ascii="Consolas" w:hAnsi="Consolas" w:cs="Consolas"/>
          <w:color w:val="0000FF"/>
          <w:sz w:val="16"/>
          <w:szCs w:val="16"/>
        </w:rPr>
        <w:t xml:space="preserve"> </w:t>
      </w:r>
      <w:proofErr w:type="spellStart"/>
      <w:r w:rsidRPr="003D6250">
        <w:rPr>
          <w:rFonts w:ascii="Consolas" w:hAnsi="Consolas" w:cs="Consolas"/>
          <w:color w:val="FF0000"/>
          <w:sz w:val="16"/>
          <w:szCs w:val="16"/>
        </w:rPr>
        <w:t>xmlns:xsi</w:t>
      </w:r>
      <w:proofErr w:type="spell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http://www.w3.org/2001/XMLSchema-instance</w:t>
      </w:r>
      <w:r w:rsidRPr="003D6250">
        <w:rPr>
          <w:rFonts w:ascii="Consolas" w:hAnsi="Consolas" w:cs="Consolas"/>
          <w:color w:val="auto"/>
          <w:sz w:val="16"/>
          <w:szCs w:val="16"/>
        </w:rPr>
        <w:t>"</w:t>
      </w:r>
    </w:p>
    <w:p w14:paraId="5EE9B3B7"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w:t>
      </w:r>
      <w:proofErr w:type="spellStart"/>
      <w:r w:rsidRPr="003D6250">
        <w:rPr>
          <w:rFonts w:ascii="Consolas" w:hAnsi="Consolas" w:cs="Consolas"/>
          <w:color w:val="FF0000"/>
          <w:sz w:val="16"/>
          <w:szCs w:val="16"/>
        </w:rPr>
        <w:t>xmlns:xsd</w:t>
      </w:r>
      <w:proofErr w:type="spell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46A05004"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gramStart"/>
      <w:r w:rsidRPr="003D6250">
        <w:rPr>
          <w:rFonts w:ascii="Consolas" w:hAnsi="Consolas" w:cs="Consolas"/>
          <w:color w:val="A31515"/>
          <w:sz w:val="16"/>
          <w:szCs w:val="16"/>
        </w:rPr>
        <w:t>string</w:t>
      </w:r>
      <w:r w:rsidRPr="003D6250">
        <w:rPr>
          <w:rFonts w:ascii="Consolas" w:hAnsi="Consolas" w:cs="Consolas"/>
          <w:color w:val="0000FF"/>
          <w:sz w:val="16"/>
          <w:szCs w:val="16"/>
        </w:rPr>
        <w:t>&gt;</w:t>
      </w:r>
      <w:proofErr w:type="gramEnd"/>
      <w:r w:rsidRPr="003D6250">
        <w:rPr>
          <w:rFonts w:ascii="Consolas" w:hAnsi="Consolas" w:cs="Consolas"/>
          <w:color w:val="auto"/>
          <w:sz w:val="16"/>
          <w:szCs w:val="16"/>
        </w:rPr>
        <w:t>AEO Dev Primary Mid-Tier</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0F2A8FCF"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gramStart"/>
      <w:r w:rsidRPr="003D6250">
        <w:rPr>
          <w:rFonts w:ascii="Consolas" w:hAnsi="Consolas" w:cs="Consolas"/>
          <w:color w:val="A31515"/>
          <w:sz w:val="16"/>
          <w:szCs w:val="16"/>
        </w:rPr>
        <w:t>string</w:t>
      </w:r>
      <w:r w:rsidRPr="003D6250">
        <w:rPr>
          <w:rFonts w:ascii="Consolas" w:hAnsi="Consolas" w:cs="Consolas"/>
          <w:color w:val="0000FF"/>
          <w:sz w:val="16"/>
          <w:szCs w:val="16"/>
        </w:rPr>
        <w:t>&gt;</w:t>
      </w:r>
      <w:proofErr w:type="gramEnd"/>
      <w:r w:rsidRPr="003D6250">
        <w:rPr>
          <w:rFonts w:ascii="Consolas" w:hAnsi="Consolas" w:cs="Consolas"/>
          <w:color w:val="auto"/>
          <w:sz w:val="16"/>
          <w:szCs w:val="16"/>
        </w:rPr>
        <w:t>AEO Dev Secondary Mid-Tier</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6EDBB051"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spellStart"/>
      <w:r w:rsidRPr="003D6250">
        <w:rPr>
          <w:rFonts w:ascii="Consolas" w:hAnsi="Consolas" w:cs="Consolas"/>
          <w:color w:val="A31515"/>
          <w:sz w:val="16"/>
          <w:szCs w:val="16"/>
        </w:rPr>
        <w:t>ArrayOfString</w:t>
      </w:r>
      <w:proofErr w:type="spellEnd"/>
      <w:r w:rsidRPr="003D6250">
        <w:rPr>
          <w:rFonts w:ascii="Consolas" w:hAnsi="Consolas" w:cs="Consolas"/>
          <w:color w:val="0000FF"/>
          <w:sz w:val="16"/>
          <w:szCs w:val="16"/>
        </w:rPr>
        <w:t>&gt;</w:t>
      </w:r>
    </w:p>
    <w:p w14:paraId="7D08157F"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3A2DB5ED"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&gt;</w:t>
      </w:r>
    </w:p>
    <w:p w14:paraId="06A92AA1"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spellStart"/>
      <w:r w:rsidRPr="003D6250">
        <w:rPr>
          <w:rFonts w:ascii="Consolas" w:hAnsi="Consolas" w:cs="Consolas"/>
          <w:color w:val="A31515"/>
          <w:sz w:val="16"/>
          <w:szCs w:val="16"/>
        </w:rPr>
        <w:t>EPBatchClient.Properties.Settings</w:t>
      </w:r>
      <w:proofErr w:type="spellEnd"/>
      <w:r w:rsidRPr="003D6250">
        <w:rPr>
          <w:rFonts w:ascii="Consolas" w:hAnsi="Consolas" w:cs="Consolas"/>
          <w:color w:val="0000FF"/>
          <w:sz w:val="16"/>
          <w:szCs w:val="16"/>
        </w:rPr>
        <w:t>&gt;</w:t>
      </w:r>
    </w:p>
    <w:p w14:paraId="22D51AB0"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spellStart"/>
      <w:r w:rsidRPr="003D6250">
        <w:rPr>
          <w:rFonts w:ascii="Consolas" w:hAnsi="Consolas" w:cs="Consolas"/>
          <w:color w:val="A31515"/>
          <w:sz w:val="16"/>
          <w:szCs w:val="16"/>
        </w:rPr>
        <w:t>userSettings</w:t>
      </w:r>
      <w:proofErr w:type="spellEnd"/>
      <w:r w:rsidRPr="003D6250">
        <w:rPr>
          <w:rFonts w:ascii="Consolas" w:hAnsi="Consolas" w:cs="Consolas"/>
          <w:color w:val="0000FF"/>
          <w:sz w:val="16"/>
          <w:szCs w:val="16"/>
        </w:rPr>
        <w:t>&gt;</w:t>
      </w:r>
    </w:p>
    <w:p w14:paraId="646D8E41" w14:textId="77777777" w:rsidR="003D6250" w:rsidRPr="003D6250" w:rsidRDefault="003D6250" w:rsidP="003D6250">
      <w:pPr>
        <w:autoSpaceDE w:val="0"/>
        <w:autoSpaceDN w:val="0"/>
        <w:adjustRightInd w:val="0"/>
        <w:jc w:val="left"/>
        <w:rPr>
          <w:rFonts w:ascii="Consolas" w:hAnsi="Consolas" w:cs="Consolas"/>
          <w:color w:val="0000FF"/>
          <w:sz w:val="16"/>
          <w:szCs w:val="16"/>
        </w:rPr>
      </w:pPr>
      <w:r w:rsidRPr="003D6250">
        <w:rPr>
          <w:rFonts w:ascii="Consolas" w:hAnsi="Consolas" w:cs="Consolas"/>
          <w:color w:val="0000FF"/>
          <w:sz w:val="16"/>
          <w:szCs w:val="16"/>
        </w:rPr>
        <w:t>&lt;/</w:t>
      </w:r>
      <w:r w:rsidRPr="003D6250">
        <w:rPr>
          <w:rFonts w:ascii="Consolas" w:hAnsi="Consolas" w:cs="Consolas"/>
          <w:color w:val="A31515"/>
          <w:sz w:val="16"/>
          <w:szCs w:val="16"/>
        </w:rPr>
        <w:t>configuration</w:t>
      </w:r>
      <w:r w:rsidRPr="003D6250">
        <w:rPr>
          <w:rFonts w:ascii="Consolas" w:hAnsi="Consolas" w:cs="Consolas"/>
          <w:color w:val="0000FF"/>
          <w:sz w:val="16"/>
          <w:szCs w:val="16"/>
        </w:rPr>
        <w:t>&gt;</w:t>
      </w:r>
    </w:p>
    <w:p w14:paraId="59F735EB" w14:textId="77777777" w:rsidR="00514226" w:rsidRDefault="00514226" w:rsidP="00514226">
      <w:pPr>
        <w:pStyle w:val="Heading1"/>
        <w:tabs>
          <w:tab w:val="left" w:pos="7740"/>
          <w:tab w:val="right" w:pos="9360"/>
        </w:tabs>
      </w:pPr>
      <w:bookmarkStart w:id="176" w:name="_Toc114052313"/>
      <w:r>
        <w:lastRenderedPageBreak/>
        <w:t xml:space="preserve">EP Batch </w:t>
      </w:r>
      <w:r w:rsidR="009F2CEB">
        <w:t>Facility</w:t>
      </w:r>
      <w:r>
        <w:t xml:space="preserve"> Installation</w:t>
      </w:r>
      <w:r>
        <w:tab/>
        <w:t xml:space="preserve">Section </w:t>
      </w:r>
      <w:r w:rsidR="000710B6">
        <w:t>8</w:t>
      </w:r>
      <w:bookmarkEnd w:id="176"/>
    </w:p>
    <w:p w14:paraId="7BDC5E32" w14:textId="77777777" w:rsidR="00B73ECF" w:rsidRPr="00B73ECF" w:rsidRDefault="00C93E58" w:rsidP="00B73ECF">
      <w:pPr>
        <w:pStyle w:val="Heading2"/>
      </w:pPr>
      <w:bookmarkStart w:id="177" w:name="_EP_Batch_Client"/>
      <w:bookmarkStart w:id="178" w:name="_Toc114052314"/>
      <w:bookmarkEnd w:id="177"/>
      <w:r>
        <w:t>EP Batch Client and EP Batch Ser</w:t>
      </w:r>
      <w:r w:rsidR="002E72E0">
        <w:t>vice</w:t>
      </w:r>
      <w:bookmarkEnd w:id="178"/>
    </w:p>
    <w:p w14:paraId="50169E99" w14:textId="77777777" w:rsidR="003D6250" w:rsidRDefault="00514226" w:rsidP="003D6250">
      <w:r>
        <w:t xml:space="preserve">Both the EP Batch Client and EP Batch </w:t>
      </w:r>
      <w:r w:rsidR="002E72E0">
        <w:rPr>
          <w:rFonts w:cs="Arial"/>
          <w:szCs w:val="20"/>
        </w:rPr>
        <w:t>Service</w:t>
      </w:r>
      <w:r w:rsidR="002E72E0">
        <w:t xml:space="preserve"> </w:t>
      </w:r>
      <w:r>
        <w:t xml:space="preserve">are installed using individual Microsoft Installer packages.  By default both of these installer packages install into the </w:t>
      </w:r>
      <w:r w:rsidRPr="00514226">
        <w:t>C:\Program Files (x86)</w:t>
      </w:r>
      <w:r>
        <w:t xml:space="preserve"> directory.</w:t>
      </w:r>
    </w:p>
    <w:p w14:paraId="0ECF25EE" w14:textId="77777777" w:rsidR="00514226" w:rsidRDefault="00514226" w:rsidP="003D6250"/>
    <w:p w14:paraId="3BEEE6D7" w14:textId="77777777" w:rsidR="00514226" w:rsidRDefault="00514226" w:rsidP="003D6250">
      <w:r>
        <w:t xml:space="preserve">The EP Batch Client install package will place a short cut to the EP Batch Client on the </w:t>
      </w:r>
      <w:proofErr w:type="spellStart"/>
      <w:r>
        <w:t>users</w:t>
      </w:r>
      <w:proofErr w:type="spellEnd"/>
      <w:r>
        <w:t xml:space="preserve"> desktop as well as on the Start menu.</w:t>
      </w:r>
    </w:p>
    <w:p w14:paraId="571A959A" w14:textId="77777777" w:rsidR="00514226" w:rsidRDefault="00514226" w:rsidP="003D6250"/>
    <w:p w14:paraId="31EA2A6F" w14:textId="77777777" w:rsidR="00514226" w:rsidRDefault="00514226" w:rsidP="003D6250">
      <w:r>
        <w:t xml:space="preserve">The EP Batch </w:t>
      </w:r>
      <w:r w:rsidR="002E72E0">
        <w:rPr>
          <w:rFonts w:cs="Arial"/>
          <w:szCs w:val="20"/>
        </w:rPr>
        <w:t>Service</w:t>
      </w:r>
      <w:r w:rsidR="002E72E0">
        <w:t xml:space="preserve"> </w:t>
      </w:r>
      <w:r>
        <w:t xml:space="preserve">install </w:t>
      </w:r>
      <w:r w:rsidR="00BA5DE6">
        <w:t>package also installs</w:t>
      </w:r>
      <w:r>
        <w:t xml:space="preserve"> two scripts for the convenience of registering and unregistering the EP Batch Service.  The two scripts are:</w:t>
      </w:r>
    </w:p>
    <w:p w14:paraId="7F6AB6F7" w14:textId="77777777" w:rsidR="00514226" w:rsidRDefault="00514226" w:rsidP="003D6250"/>
    <w:p w14:paraId="3BFA2F58" w14:textId="77777777" w:rsidR="00514226" w:rsidRPr="00514226" w:rsidRDefault="00514226" w:rsidP="00514226">
      <w:pPr>
        <w:pStyle w:val="ListParagraph"/>
        <w:numPr>
          <w:ilvl w:val="0"/>
          <w:numId w:val="37"/>
        </w:numPr>
      </w:pPr>
      <w:r w:rsidRPr="007625A9">
        <w:rPr>
          <w:rFonts w:ascii="Arial" w:hAnsi="Arial" w:cs="Arial"/>
          <w:b/>
          <w:sz w:val="16"/>
          <w:szCs w:val="16"/>
        </w:rPr>
        <w:t>InstallEPBatchService.bat</w:t>
      </w:r>
      <w:r>
        <w:rPr>
          <w:rFonts w:ascii="Arial" w:hAnsi="Arial" w:cs="Arial"/>
          <w:sz w:val="16"/>
          <w:szCs w:val="16"/>
        </w:rPr>
        <w:t xml:space="preserve"> – This script must be manually run after the install package has been installed</w:t>
      </w:r>
      <w:r w:rsidR="00BA5DE6">
        <w:rPr>
          <w:rFonts w:ascii="Arial" w:hAnsi="Arial" w:cs="Arial"/>
          <w:sz w:val="16"/>
          <w:szCs w:val="16"/>
        </w:rPr>
        <w:t xml:space="preserve">.  </w:t>
      </w:r>
      <w:r>
        <w:rPr>
          <w:rFonts w:ascii="Arial" w:hAnsi="Arial" w:cs="Arial"/>
          <w:sz w:val="16"/>
          <w:szCs w:val="16"/>
        </w:rPr>
        <w:t xml:space="preserve"> </w:t>
      </w:r>
      <w:r w:rsidR="00BA5DE6">
        <w:rPr>
          <w:rFonts w:ascii="Arial" w:hAnsi="Arial" w:cs="Arial"/>
          <w:sz w:val="16"/>
          <w:szCs w:val="16"/>
        </w:rPr>
        <w:t xml:space="preserve">The EP Batch </w:t>
      </w:r>
      <w:proofErr w:type="spellStart"/>
      <w:r w:rsidR="00BA5DE6">
        <w:rPr>
          <w:rFonts w:ascii="Arial" w:hAnsi="Arial" w:cs="Arial"/>
          <w:sz w:val="16"/>
          <w:szCs w:val="16"/>
        </w:rPr>
        <w:t>Serivce</w:t>
      </w:r>
      <w:proofErr w:type="spellEnd"/>
      <w:r w:rsidR="00BA5DE6">
        <w:rPr>
          <w:rFonts w:ascii="Arial" w:hAnsi="Arial" w:cs="Arial"/>
          <w:sz w:val="16"/>
          <w:szCs w:val="16"/>
        </w:rPr>
        <w:t xml:space="preserve"> will be</w:t>
      </w:r>
      <w:r>
        <w:rPr>
          <w:rFonts w:ascii="Arial" w:hAnsi="Arial" w:cs="Arial"/>
          <w:sz w:val="16"/>
          <w:szCs w:val="16"/>
        </w:rPr>
        <w:t xml:space="preserve"> </w:t>
      </w:r>
      <w:r w:rsidR="00BA5DE6">
        <w:rPr>
          <w:rFonts w:ascii="Arial" w:hAnsi="Arial" w:cs="Arial"/>
          <w:sz w:val="16"/>
          <w:szCs w:val="16"/>
        </w:rPr>
        <w:t xml:space="preserve">registered </w:t>
      </w:r>
      <w:r>
        <w:rPr>
          <w:rFonts w:ascii="Arial" w:hAnsi="Arial" w:cs="Arial"/>
          <w:sz w:val="16"/>
          <w:szCs w:val="16"/>
        </w:rPr>
        <w:t>with Microsoft Windows</w:t>
      </w:r>
      <w:r w:rsidR="008B4FB0">
        <w:rPr>
          <w:rFonts w:ascii="Arial" w:hAnsi="Arial" w:cs="Arial"/>
          <w:sz w:val="16"/>
          <w:szCs w:val="16"/>
        </w:rPr>
        <w:t xml:space="preserve">, configured (See </w:t>
      </w:r>
      <w:hyperlink w:anchor="_Suggested_Batch_Service" w:history="1">
        <w:r w:rsidR="008B4FB0" w:rsidRPr="00514226">
          <w:rPr>
            <w:rStyle w:val="Hyperlink"/>
            <w:rFonts w:ascii="Arial" w:hAnsi="Arial" w:cs="Arial"/>
            <w:sz w:val="16"/>
            <w:szCs w:val="16"/>
          </w:rPr>
          <w:t>Suggested Batch Service Settings</w:t>
        </w:r>
      </w:hyperlink>
      <w:r w:rsidR="008B4FB0">
        <w:rPr>
          <w:rFonts w:ascii="Arial" w:hAnsi="Arial" w:cs="Arial"/>
          <w:sz w:val="16"/>
          <w:szCs w:val="16"/>
        </w:rPr>
        <w:t>)</w:t>
      </w:r>
      <w:r w:rsidR="00BA5DE6">
        <w:rPr>
          <w:rFonts w:ascii="Arial" w:hAnsi="Arial" w:cs="Arial"/>
          <w:sz w:val="16"/>
          <w:szCs w:val="16"/>
        </w:rPr>
        <w:t xml:space="preserve"> and then started</w:t>
      </w:r>
      <w:r w:rsidR="008B4FB0">
        <w:rPr>
          <w:rFonts w:ascii="Arial" w:hAnsi="Arial" w:cs="Arial"/>
          <w:sz w:val="16"/>
          <w:szCs w:val="16"/>
        </w:rPr>
        <w:t xml:space="preserve">.  </w:t>
      </w:r>
      <w:r w:rsidR="00BA5DE6">
        <w:rPr>
          <w:rFonts w:ascii="Arial" w:hAnsi="Arial" w:cs="Arial"/>
          <w:sz w:val="16"/>
          <w:szCs w:val="16"/>
        </w:rPr>
        <w:t>Be prepared to provide Administrator credentials when prompted.</w:t>
      </w:r>
    </w:p>
    <w:p w14:paraId="07F72880" w14:textId="77777777" w:rsidR="00514226" w:rsidRPr="0074036B" w:rsidRDefault="00514226" w:rsidP="00514226">
      <w:pPr>
        <w:pStyle w:val="ListParagraph"/>
        <w:numPr>
          <w:ilvl w:val="0"/>
          <w:numId w:val="37"/>
        </w:numPr>
      </w:pPr>
      <w:r w:rsidRPr="007625A9">
        <w:rPr>
          <w:rFonts w:ascii="Arial" w:hAnsi="Arial" w:cs="Arial"/>
          <w:b/>
          <w:sz w:val="16"/>
          <w:szCs w:val="16"/>
        </w:rPr>
        <w:t>UninstallEPBatchService.bat</w:t>
      </w:r>
      <w:r w:rsidR="00BA5DE6">
        <w:rPr>
          <w:rFonts w:ascii="Arial" w:hAnsi="Arial" w:cs="Arial"/>
          <w:sz w:val="16"/>
          <w:szCs w:val="16"/>
        </w:rPr>
        <w:t xml:space="preserve"> </w:t>
      </w:r>
      <w:r w:rsidR="00A6737A">
        <w:rPr>
          <w:rFonts w:ascii="Arial" w:hAnsi="Arial" w:cs="Arial"/>
          <w:sz w:val="16"/>
          <w:szCs w:val="16"/>
        </w:rPr>
        <w:t>–</w:t>
      </w:r>
      <w:r w:rsidR="00BA5DE6">
        <w:rPr>
          <w:rFonts w:ascii="Arial" w:hAnsi="Arial" w:cs="Arial"/>
          <w:sz w:val="16"/>
          <w:szCs w:val="16"/>
        </w:rPr>
        <w:t xml:space="preserve"> </w:t>
      </w:r>
      <w:r w:rsidR="00A6737A">
        <w:rPr>
          <w:rFonts w:ascii="Arial" w:hAnsi="Arial" w:cs="Arial"/>
          <w:sz w:val="16"/>
          <w:szCs w:val="16"/>
        </w:rPr>
        <w:t>Stops the EP Batch Service and unregisters it with Microsoft Windows.</w:t>
      </w:r>
    </w:p>
    <w:p w14:paraId="2FD96EB3" w14:textId="77777777" w:rsidR="0074036B" w:rsidRDefault="0074036B" w:rsidP="0074036B"/>
    <w:p w14:paraId="43788558" w14:textId="77777777" w:rsidR="0074036B" w:rsidRDefault="0074036B" w:rsidP="0074036B">
      <w:r>
        <w:t xml:space="preserve">By default, the EP Batch </w:t>
      </w:r>
      <w:r w:rsidR="002E72E0">
        <w:rPr>
          <w:rFonts w:cs="Arial"/>
          <w:szCs w:val="20"/>
        </w:rPr>
        <w:t>Service</w:t>
      </w:r>
      <w:r w:rsidR="002E72E0">
        <w:t xml:space="preserve"> </w:t>
      </w:r>
      <w:r>
        <w:t xml:space="preserve">expects </w:t>
      </w:r>
      <w:r w:rsidR="008749A1">
        <w:t xml:space="preserve">the </w:t>
      </w:r>
      <w:r>
        <w:t xml:space="preserve">batch working directory (location of scripts and console applications) to be the D:\EP_Batch directory.  This can be changed from the application settings file (See </w:t>
      </w:r>
      <w:hyperlink w:anchor="_Sample_Applications_Settings" w:history="1">
        <w:r w:rsidR="0094797E">
          <w:rPr>
            <w:rStyle w:val="Hyperlink"/>
          </w:rPr>
          <w:t>Sample Application</w:t>
        </w:r>
        <w:r w:rsidRPr="0074036B">
          <w:rPr>
            <w:rStyle w:val="Hyperlink"/>
          </w:rPr>
          <w:t xml:space="preserve"> Settings</w:t>
        </w:r>
      </w:hyperlink>
      <w:r>
        <w:t>).</w:t>
      </w:r>
    </w:p>
    <w:p w14:paraId="01A06347" w14:textId="77777777" w:rsidR="0094797E" w:rsidRDefault="0094797E" w:rsidP="0074036B"/>
    <w:p w14:paraId="010D5A43" w14:textId="77777777" w:rsidR="00B73ECF" w:rsidRDefault="00C93E58" w:rsidP="00B73ECF">
      <w:pPr>
        <w:pStyle w:val="Heading2"/>
      </w:pPr>
      <w:bookmarkStart w:id="179" w:name="_Toc114052315"/>
      <w:r>
        <w:t xml:space="preserve">Batch Command </w:t>
      </w:r>
      <w:r w:rsidR="00B73ECF">
        <w:t>Console Applications</w:t>
      </w:r>
      <w:r w:rsidR="00FE7435">
        <w:t xml:space="preserve"> and Scripts</w:t>
      </w:r>
      <w:bookmarkEnd w:id="179"/>
    </w:p>
    <w:p w14:paraId="784C6A0B" w14:textId="7D329386" w:rsidR="0094797E" w:rsidRDefault="0094797E" w:rsidP="0074036B">
      <w:r>
        <w:t xml:space="preserve">The batch scripts and console applications are available as </w:t>
      </w:r>
      <w:r w:rsidR="00C83706">
        <w:t>a single</w:t>
      </w:r>
      <w:r>
        <w:t>.zip file</w:t>
      </w:r>
      <w:r w:rsidR="00C83706">
        <w:t>:</w:t>
      </w:r>
    </w:p>
    <w:p w14:paraId="268D2C0F" w14:textId="77777777" w:rsidR="00C3124F" w:rsidRDefault="00C3124F" w:rsidP="0074036B"/>
    <w:p w14:paraId="7A1D08EC" w14:textId="691C7A06" w:rsidR="00C3124F" w:rsidRPr="00233A24" w:rsidRDefault="00C83706" w:rsidP="00C3124F">
      <w:pPr>
        <w:pStyle w:val="ListParagraph"/>
        <w:numPr>
          <w:ilvl w:val="0"/>
          <w:numId w:val="38"/>
        </w:numPr>
        <w:rPr>
          <w:rFonts w:ascii="Arial" w:hAnsi="Arial" w:cs="Arial"/>
          <w:sz w:val="16"/>
          <w:szCs w:val="16"/>
        </w:rPr>
      </w:pPr>
      <w:r>
        <w:rPr>
          <w:rFonts w:ascii="Arial" w:hAnsi="Arial" w:cs="Arial"/>
          <w:b/>
          <w:sz w:val="16"/>
          <w:szCs w:val="16"/>
        </w:rPr>
        <w:t>EP Batch Facility [version].zip</w:t>
      </w:r>
    </w:p>
    <w:p w14:paraId="46EC378D" w14:textId="77777777" w:rsidR="00233A24" w:rsidRDefault="00233A24" w:rsidP="00233A24">
      <w:pPr>
        <w:rPr>
          <w:rFonts w:asciiTheme="minorHAnsi" w:hAnsiTheme="minorHAnsi" w:cstheme="minorHAnsi"/>
          <w:sz w:val="16"/>
          <w:szCs w:val="16"/>
        </w:rPr>
      </w:pPr>
    </w:p>
    <w:p w14:paraId="6F1BF2C3" w14:textId="77777777" w:rsidR="00233A24" w:rsidRDefault="00233A24" w:rsidP="00233A24">
      <w:r>
        <w:t>Once the batch scripts have been extracted, the following files need to be manually edited to conform to the current EP Implementation:</w:t>
      </w:r>
    </w:p>
    <w:p w14:paraId="1E3D1B2D" w14:textId="77777777" w:rsidR="00233A24" w:rsidRDefault="00233A24" w:rsidP="00233A24">
      <w:pPr>
        <w:rPr>
          <w:rFonts w:asciiTheme="minorHAnsi" w:hAnsiTheme="minorHAnsi" w:cstheme="minorHAnsi"/>
          <w:sz w:val="16"/>
          <w:szCs w:val="16"/>
        </w:rPr>
      </w:pPr>
    </w:p>
    <w:p w14:paraId="29485C66" w14:textId="77777777" w:rsidR="00311EA6" w:rsidRPr="00042B1A"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ActualsCubeSync.bat</w:t>
      </w:r>
      <w:r w:rsidRPr="00042B1A">
        <w:rPr>
          <w:rFonts w:ascii="Arial" w:hAnsi="Arial" w:cs="Arial"/>
          <w:sz w:val="16"/>
          <w:szCs w:val="16"/>
        </w:rPr>
        <w:t xml:space="preserve"> – Modify to reflect current Actuals Quartz Cubes</w:t>
      </w:r>
      <w:r>
        <w:rPr>
          <w:rFonts w:ascii="Arial" w:hAnsi="Arial" w:cs="Arial"/>
          <w:sz w:val="16"/>
          <w:szCs w:val="16"/>
        </w:rPr>
        <w:t xml:space="preserve"> (primary and secondary)</w:t>
      </w:r>
    </w:p>
    <w:p w14:paraId="580D80BB" w14:textId="0754081C" w:rsidR="00311EA6" w:rsidRDefault="00311EA6" w:rsidP="00233A24">
      <w:pPr>
        <w:pStyle w:val="ListParagraph"/>
        <w:numPr>
          <w:ilvl w:val="0"/>
          <w:numId w:val="39"/>
        </w:numPr>
        <w:rPr>
          <w:rFonts w:ascii="Arial" w:hAnsi="Arial" w:cs="Arial"/>
          <w:sz w:val="16"/>
          <w:szCs w:val="16"/>
        </w:rPr>
      </w:pPr>
      <w:r w:rsidRPr="009514FF">
        <w:rPr>
          <w:rFonts w:ascii="Arial" w:hAnsi="Arial" w:cs="Arial"/>
          <w:b/>
          <w:sz w:val="16"/>
          <w:szCs w:val="16"/>
        </w:rPr>
        <w:t>EPBatchFacility.xml</w:t>
      </w:r>
      <w:r>
        <w:rPr>
          <w:rFonts w:ascii="Arial" w:hAnsi="Arial" w:cs="Arial"/>
          <w:sz w:val="16"/>
          <w:szCs w:val="16"/>
        </w:rPr>
        <w:t xml:space="preserve"> – Modify to reflect current JI </w:t>
      </w:r>
      <w:r w:rsidR="00C83706">
        <w:rPr>
          <w:rFonts w:ascii="Arial" w:hAnsi="Arial" w:cs="Arial"/>
          <w:sz w:val="16"/>
          <w:szCs w:val="16"/>
        </w:rPr>
        <w:t>schema password</w:t>
      </w:r>
    </w:p>
    <w:p w14:paraId="397BB7C0" w14:textId="77777777" w:rsidR="00311EA6" w:rsidRPr="00042B1A"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FoundationActualsDataUpdate.bat</w:t>
      </w:r>
      <w:r w:rsidRPr="00042B1A">
        <w:rPr>
          <w:rFonts w:ascii="Arial" w:hAnsi="Arial" w:cs="Arial"/>
          <w:sz w:val="16"/>
          <w:szCs w:val="16"/>
        </w:rPr>
        <w:t xml:space="preserve"> – Modify to reflect current Actuals Fact Table Families</w:t>
      </w:r>
      <w:r>
        <w:rPr>
          <w:rFonts w:ascii="Arial" w:hAnsi="Arial" w:cs="Arial"/>
          <w:sz w:val="16"/>
          <w:szCs w:val="16"/>
        </w:rPr>
        <w:t xml:space="preserve"> (primary only)</w:t>
      </w:r>
    </w:p>
    <w:p w14:paraId="5A4519EA" w14:textId="57426F1A" w:rsidR="00311EA6"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FoundationPlanDataUpdate.bat</w:t>
      </w:r>
      <w:r w:rsidRPr="00042B1A">
        <w:rPr>
          <w:rFonts w:ascii="Arial" w:hAnsi="Arial" w:cs="Arial"/>
          <w:sz w:val="16"/>
          <w:szCs w:val="16"/>
        </w:rPr>
        <w:t xml:space="preserve"> – Modify to reflect current User Plan Fact Table Families</w:t>
      </w:r>
      <w:r>
        <w:rPr>
          <w:rFonts w:ascii="Arial" w:hAnsi="Arial" w:cs="Arial"/>
          <w:sz w:val="16"/>
          <w:szCs w:val="16"/>
        </w:rPr>
        <w:t xml:space="preserve"> (primary only)</w:t>
      </w:r>
    </w:p>
    <w:p w14:paraId="2AAD24CB" w14:textId="0AC47CBC" w:rsidR="00B43058" w:rsidRPr="00042B1A" w:rsidRDefault="00B43058" w:rsidP="00233A24">
      <w:pPr>
        <w:pStyle w:val="ListParagraph"/>
        <w:numPr>
          <w:ilvl w:val="0"/>
          <w:numId w:val="39"/>
        </w:numPr>
        <w:rPr>
          <w:rFonts w:ascii="Arial" w:hAnsi="Arial" w:cs="Arial"/>
          <w:sz w:val="16"/>
          <w:szCs w:val="16"/>
        </w:rPr>
      </w:pPr>
      <w:r>
        <w:rPr>
          <w:rFonts w:ascii="Arial" w:hAnsi="Arial" w:cs="Arial"/>
          <w:b/>
          <w:sz w:val="16"/>
          <w:szCs w:val="16"/>
        </w:rPr>
        <w:t>GatherSchemaStats</w:t>
      </w:r>
      <w:r w:rsidRPr="0067780A">
        <w:rPr>
          <w:rFonts w:ascii="Arial" w:hAnsi="Arial" w:cs="Arial"/>
          <w:b/>
          <w:bCs/>
          <w:sz w:val="16"/>
          <w:szCs w:val="16"/>
        </w:rPr>
        <w:t>.bat</w:t>
      </w:r>
      <w:r w:rsidR="0067780A">
        <w:rPr>
          <w:rFonts w:ascii="Arial" w:hAnsi="Arial" w:cs="Arial"/>
          <w:b/>
          <w:bCs/>
          <w:sz w:val="16"/>
          <w:szCs w:val="16"/>
        </w:rPr>
        <w:t xml:space="preserve"> </w:t>
      </w:r>
      <w:r w:rsidR="0067780A">
        <w:rPr>
          <w:rFonts w:ascii="Arial" w:hAnsi="Arial" w:cs="Arial"/>
          <w:sz w:val="16"/>
          <w:szCs w:val="16"/>
        </w:rPr>
        <w:t xml:space="preserve">– Modify to reflect </w:t>
      </w:r>
      <w:proofErr w:type="spellStart"/>
      <w:r w:rsidR="00A904B5">
        <w:rPr>
          <w:rFonts w:ascii="Arial" w:hAnsi="Arial" w:cs="Arial"/>
          <w:sz w:val="16"/>
          <w:szCs w:val="16"/>
        </w:rPr>
        <w:t>ekbf</w:t>
      </w:r>
      <w:proofErr w:type="spellEnd"/>
      <w:r w:rsidR="00A904B5">
        <w:rPr>
          <w:rFonts w:ascii="Arial" w:hAnsi="Arial" w:cs="Arial"/>
          <w:sz w:val="16"/>
          <w:szCs w:val="16"/>
        </w:rPr>
        <w:t xml:space="preserve">, </w:t>
      </w:r>
      <w:proofErr w:type="spellStart"/>
      <w:r w:rsidR="00A904B5">
        <w:rPr>
          <w:rFonts w:ascii="Arial" w:hAnsi="Arial" w:cs="Arial"/>
          <w:sz w:val="16"/>
          <w:szCs w:val="16"/>
        </w:rPr>
        <w:t>ext</w:t>
      </w:r>
      <w:proofErr w:type="spellEnd"/>
      <w:r w:rsidR="00A904B5">
        <w:rPr>
          <w:rFonts w:ascii="Arial" w:hAnsi="Arial" w:cs="Arial"/>
          <w:sz w:val="16"/>
          <w:szCs w:val="16"/>
        </w:rPr>
        <w:t xml:space="preserve"> and Quartz Cube schemas (primary only)</w:t>
      </w:r>
    </w:p>
    <w:p w14:paraId="280005B1" w14:textId="77777777" w:rsidR="00311EA6" w:rsidRPr="00042B1A"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GlobalVariables.bat</w:t>
      </w:r>
      <w:r w:rsidRPr="00042B1A">
        <w:rPr>
          <w:rFonts w:ascii="Arial" w:hAnsi="Arial" w:cs="Arial"/>
          <w:sz w:val="16"/>
          <w:szCs w:val="16"/>
        </w:rPr>
        <w:t xml:space="preserve"> – Modify to reflect current EP </w:t>
      </w:r>
      <w:proofErr w:type="spellStart"/>
      <w:r w:rsidRPr="00042B1A">
        <w:rPr>
          <w:rFonts w:ascii="Arial" w:hAnsi="Arial" w:cs="Arial"/>
          <w:sz w:val="16"/>
          <w:szCs w:val="16"/>
        </w:rPr>
        <w:t>Implmentation</w:t>
      </w:r>
      <w:proofErr w:type="spellEnd"/>
      <w:r>
        <w:rPr>
          <w:rFonts w:ascii="Arial" w:hAnsi="Arial" w:cs="Arial"/>
          <w:sz w:val="16"/>
          <w:szCs w:val="16"/>
        </w:rPr>
        <w:t xml:space="preserve"> (primary and secondary)</w:t>
      </w:r>
    </w:p>
    <w:p w14:paraId="23E72F6B" w14:textId="2B85519F" w:rsidR="00311EA6"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PlanCubeSync.bat</w:t>
      </w:r>
      <w:r w:rsidRPr="00042B1A">
        <w:rPr>
          <w:rFonts w:ascii="Arial" w:hAnsi="Arial" w:cs="Arial"/>
          <w:sz w:val="16"/>
          <w:szCs w:val="16"/>
        </w:rPr>
        <w:t xml:space="preserve"> – Modify to reflect current User Plan Quartz Cubes</w:t>
      </w:r>
      <w:r>
        <w:rPr>
          <w:rFonts w:ascii="Arial" w:hAnsi="Arial" w:cs="Arial"/>
          <w:sz w:val="16"/>
          <w:szCs w:val="16"/>
        </w:rPr>
        <w:t xml:space="preserve"> (primary and secondary)</w:t>
      </w:r>
    </w:p>
    <w:p w14:paraId="34990D31" w14:textId="0BD7AEFA" w:rsidR="00C57413" w:rsidRPr="00C57413" w:rsidRDefault="00C57413" w:rsidP="00C57413">
      <w:pPr>
        <w:pStyle w:val="ListParagraph"/>
        <w:numPr>
          <w:ilvl w:val="0"/>
          <w:numId w:val="39"/>
        </w:numPr>
        <w:rPr>
          <w:rFonts w:ascii="Arial" w:hAnsi="Arial" w:cs="Arial"/>
          <w:sz w:val="16"/>
          <w:szCs w:val="16"/>
        </w:rPr>
      </w:pPr>
      <w:r w:rsidRPr="00C57413">
        <w:rPr>
          <w:rFonts w:ascii="Arial" w:hAnsi="Arial" w:cs="Arial"/>
          <w:b/>
          <w:sz w:val="16"/>
          <w:szCs w:val="16"/>
        </w:rPr>
        <w:t xml:space="preserve">QuartzCubeSync.bat </w:t>
      </w:r>
      <w:r w:rsidRPr="00042B1A">
        <w:rPr>
          <w:rFonts w:ascii="Arial" w:hAnsi="Arial" w:cs="Arial"/>
          <w:sz w:val="16"/>
          <w:szCs w:val="16"/>
        </w:rPr>
        <w:t>– Modify to reflect current Quartz Cubes</w:t>
      </w:r>
      <w:r>
        <w:rPr>
          <w:rFonts w:ascii="Arial" w:hAnsi="Arial" w:cs="Arial"/>
          <w:sz w:val="16"/>
          <w:szCs w:val="16"/>
        </w:rPr>
        <w:t xml:space="preserve"> (primary and secondary)</w:t>
      </w:r>
    </w:p>
    <w:p w14:paraId="64D5D0AB" w14:textId="7B7B68B8" w:rsidR="00880DDF" w:rsidRDefault="00880DDF" w:rsidP="00233A24">
      <w:pPr>
        <w:pStyle w:val="ListParagraph"/>
        <w:numPr>
          <w:ilvl w:val="0"/>
          <w:numId w:val="39"/>
        </w:numPr>
        <w:rPr>
          <w:rFonts w:ascii="Arial" w:hAnsi="Arial" w:cs="Arial"/>
          <w:sz w:val="16"/>
          <w:szCs w:val="16"/>
        </w:rPr>
      </w:pPr>
      <w:r w:rsidRPr="00880DDF">
        <w:rPr>
          <w:rFonts w:ascii="Arial" w:hAnsi="Arial" w:cs="Arial"/>
          <w:b/>
          <w:sz w:val="16"/>
          <w:szCs w:val="16"/>
        </w:rPr>
        <w:t>QuartzPurgeAgedData.bat</w:t>
      </w:r>
      <w:r>
        <w:rPr>
          <w:rFonts w:ascii="Arial" w:hAnsi="Arial" w:cs="Arial"/>
          <w:sz w:val="16"/>
          <w:szCs w:val="16"/>
        </w:rPr>
        <w:t xml:space="preserve"> –</w:t>
      </w:r>
      <w:r w:rsidRPr="00042B1A">
        <w:rPr>
          <w:rFonts w:ascii="Arial" w:hAnsi="Arial" w:cs="Arial"/>
          <w:sz w:val="16"/>
          <w:szCs w:val="16"/>
        </w:rPr>
        <w:t>Modify to reflect current Quartz Cubes</w:t>
      </w:r>
      <w:r>
        <w:rPr>
          <w:rFonts w:ascii="Arial" w:hAnsi="Arial" w:cs="Arial"/>
          <w:sz w:val="16"/>
          <w:szCs w:val="16"/>
        </w:rPr>
        <w:t xml:space="preserve"> (primary and secondary)</w:t>
      </w:r>
    </w:p>
    <w:p w14:paraId="486D623D" w14:textId="51304899" w:rsidR="0067780A" w:rsidRDefault="00091057" w:rsidP="00233A24">
      <w:pPr>
        <w:pStyle w:val="ListParagraph"/>
        <w:numPr>
          <w:ilvl w:val="0"/>
          <w:numId w:val="39"/>
        </w:numPr>
        <w:rPr>
          <w:rFonts w:ascii="Arial" w:hAnsi="Arial" w:cs="Arial"/>
          <w:sz w:val="16"/>
          <w:szCs w:val="16"/>
        </w:rPr>
      </w:pPr>
      <w:r>
        <w:rPr>
          <w:rFonts w:ascii="Arial" w:hAnsi="Arial" w:cs="Arial"/>
          <w:b/>
          <w:sz w:val="16"/>
          <w:szCs w:val="16"/>
        </w:rPr>
        <w:t>s</w:t>
      </w:r>
      <w:r w:rsidR="0067780A">
        <w:rPr>
          <w:rFonts w:ascii="Arial" w:hAnsi="Arial" w:cs="Arial"/>
          <w:b/>
          <w:sz w:val="16"/>
          <w:szCs w:val="16"/>
        </w:rPr>
        <w:t>ftp_support_global_variables</w:t>
      </w:r>
      <w:r w:rsidR="0067780A" w:rsidRPr="0067780A">
        <w:rPr>
          <w:rFonts w:ascii="Arial" w:hAnsi="Arial" w:cs="Arial"/>
          <w:b/>
          <w:bCs/>
          <w:sz w:val="16"/>
          <w:szCs w:val="16"/>
        </w:rPr>
        <w:t>.vbs</w:t>
      </w:r>
      <w:r w:rsidR="0067780A">
        <w:rPr>
          <w:rFonts w:ascii="Arial" w:hAnsi="Arial" w:cs="Arial"/>
          <w:b/>
          <w:bCs/>
          <w:sz w:val="16"/>
          <w:szCs w:val="16"/>
        </w:rPr>
        <w:t xml:space="preserve"> </w:t>
      </w:r>
      <w:r>
        <w:rPr>
          <w:rFonts w:ascii="Arial" w:hAnsi="Arial" w:cs="Arial"/>
          <w:sz w:val="16"/>
          <w:szCs w:val="16"/>
        </w:rPr>
        <w:t xml:space="preserve">– </w:t>
      </w:r>
      <w:r w:rsidR="003659B1">
        <w:rPr>
          <w:rFonts w:ascii="Arial" w:hAnsi="Arial" w:cs="Arial"/>
          <w:sz w:val="16"/>
          <w:szCs w:val="16"/>
        </w:rPr>
        <w:t>Integration configuration parameters that need to be set</w:t>
      </w:r>
    </w:p>
    <w:p w14:paraId="480E51A8" w14:textId="46763243" w:rsidR="00F123DA" w:rsidRDefault="00F123DA" w:rsidP="00F123DA">
      <w:pPr>
        <w:rPr>
          <w:rFonts w:cs="Arial"/>
          <w:sz w:val="16"/>
          <w:szCs w:val="16"/>
        </w:rPr>
      </w:pPr>
    </w:p>
    <w:p w14:paraId="3F730DA8" w14:textId="2E112D5E" w:rsidR="00F123DA" w:rsidRPr="00FA5857" w:rsidRDefault="00F123DA" w:rsidP="00F123DA">
      <w:r w:rsidRPr="00FA5857">
        <w:t xml:space="preserve">For </w:t>
      </w:r>
      <w:proofErr w:type="spellStart"/>
      <w:r w:rsidRPr="00FA5857">
        <w:t>Mulesoft</w:t>
      </w:r>
      <w:proofErr w:type="spellEnd"/>
      <w:r w:rsidRPr="00FA5857">
        <w:t xml:space="preserve"> implementations, the following files </w:t>
      </w:r>
      <w:r w:rsidR="00FA5857" w:rsidRPr="00FA5857">
        <w:t>contain configuration parameters that need to be set…</w:t>
      </w:r>
    </w:p>
    <w:p w14:paraId="7712E6B9" w14:textId="45C67A11" w:rsidR="00EF3DBF" w:rsidRDefault="00EF3DBF" w:rsidP="00EF3DBF">
      <w:pPr>
        <w:rPr>
          <w:rFonts w:cs="Arial"/>
          <w:sz w:val="16"/>
          <w:szCs w:val="16"/>
        </w:rPr>
      </w:pPr>
    </w:p>
    <w:p w14:paraId="7BA7A1B2" w14:textId="5AAAC5B5" w:rsidR="009724F0" w:rsidRPr="009724F0" w:rsidRDefault="009724F0" w:rsidP="009724F0">
      <w:pPr>
        <w:pStyle w:val="ListParagraph"/>
        <w:numPr>
          <w:ilvl w:val="0"/>
          <w:numId w:val="39"/>
        </w:numPr>
        <w:rPr>
          <w:rFonts w:ascii="Arial" w:hAnsi="Arial" w:cs="Arial"/>
          <w:b/>
          <w:sz w:val="16"/>
          <w:szCs w:val="16"/>
        </w:rPr>
      </w:pPr>
      <w:proofErr w:type="spellStart"/>
      <w:r w:rsidRPr="009724F0">
        <w:rPr>
          <w:rFonts w:ascii="Arial" w:hAnsi="Arial" w:cs="Arial"/>
          <w:b/>
          <w:sz w:val="16"/>
          <w:szCs w:val="16"/>
        </w:rPr>
        <w:t>SetEKBSchemaProperties.json</w:t>
      </w:r>
      <w:proofErr w:type="spellEnd"/>
    </w:p>
    <w:p w14:paraId="68F33075" w14:textId="20731FAA" w:rsidR="009724F0" w:rsidRPr="009724F0" w:rsidRDefault="009724F0" w:rsidP="009724F0">
      <w:pPr>
        <w:pStyle w:val="ListParagraph"/>
        <w:numPr>
          <w:ilvl w:val="0"/>
          <w:numId w:val="39"/>
        </w:numPr>
        <w:rPr>
          <w:rFonts w:ascii="Arial" w:hAnsi="Arial" w:cs="Arial"/>
          <w:b/>
          <w:sz w:val="16"/>
          <w:szCs w:val="16"/>
        </w:rPr>
      </w:pPr>
      <w:proofErr w:type="spellStart"/>
      <w:r w:rsidRPr="009724F0">
        <w:rPr>
          <w:rFonts w:ascii="Arial" w:hAnsi="Arial" w:cs="Arial"/>
          <w:b/>
          <w:sz w:val="16"/>
          <w:szCs w:val="16"/>
        </w:rPr>
        <w:t>SetEmailProperties.json</w:t>
      </w:r>
      <w:proofErr w:type="spellEnd"/>
    </w:p>
    <w:p w14:paraId="5496F003" w14:textId="316590DC" w:rsidR="009724F0" w:rsidRPr="009724F0" w:rsidRDefault="009724F0" w:rsidP="009724F0">
      <w:pPr>
        <w:pStyle w:val="ListParagraph"/>
        <w:numPr>
          <w:ilvl w:val="0"/>
          <w:numId w:val="39"/>
        </w:numPr>
        <w:rPr>
          <w:rFonts w:ascii="Arial" w:hAnsi="Arial" w:cs="Arial"/>
          <w:b/>
          <w:sz w:val="16"/>
          <w:szCs w:val="16"/>
        </w:rPr>
      </w:pPr>
      <w:proofErr w:type="spellStart"/>
      <w:r w:rsidRPr="009724F0">
        <w:rPr>
          <w:rFonts w:ascii="Arial" w:hAnsi="Arial" w:cs="Arial"/>
          <w:b/>
          <w:sz w:val="16"/>
          <w:szCs w:val="16"/>
        </w:rPr>
        <w:t>SetEXTSchemaProperties.json</w:t>
      </w:r>
      <w:proofErr w:type="spellEnd"/>
    </w:p>
    <w:p w14:paraId="3D82986E" w14:textId="7066C377" w:rsidR="009724F0" w:rsidRPr="009724F0" w:rsidRDefault="009724F0" w:rsidP="009724F0">
      <w:pPr>
        <w:pStyle w:val="ListParagraph"/>
        <w:numPr>
          <w:ilvl w:val="0"/>
          <w:numId w:val="39"/>
        </w:numPr>
        <w:rPr>
          <w:rFonts w:ascii="Arial" w:hAnsi="Arial" w:cs="Arial"/>
          <w:b/>
          <w:sz w:val="16"/>
          <w:szCs w:val="16"/>
        </w:rPr>
      </w:pPr>
      <w:proofErr w:type="spellStart"/>
      <w:r w:rsidRPr="009724F0">
        <w:rPr>
          <w:rFonts w:ascii="Arial" w:hAnsi="Arial" w:cs="Arial"/>
          <w:b/>
          <w:sz w:val="16"/>
          <w:szCs w:val="16"/>
        </w:rPr>
        <w:t>SetFrameworkProperties.json</w:t>
      </w:r>
      <w:bookmarkStart w:id="180" w:name="_GoBack"/>
      <w:bookmarkEnd w:id="180"/>
      <w:proofErr w:type="spellEnd"/>
    </w:p>
    <w:p w14:paraId="561E78AB" w14:textId="43CED24E" w:rsidR="009724F0" w:rsidRPr="009724F0" w:rsidRDefault="009724F0" w:rsidP="009724F0">
      <w:pPr>
        <w:pStyle w:val="ListParagraph"/>
        <w:numPr>
          <w:ilvl w:val="0"/>
          <w:numId w:val="39"/>
        </w:numPr>
        <w:rPr>
          <w:rFonts w:ascii="Arial" w:hAnsi="Arial" w:cs="Arial"/>
          <w:b/>
          <w:sz w:val="16"/>
          <w:szCs w:val="16"/>
        </w:rPr>
      </w:pPr>
      <w:proofErr w:type="spellStart"/>
      <w:r w:rsidRPr="009724F0">
        <w:rPr>
          <w:rFonts w:ascii="Arial" w:hAnsi="Arial" w:cs="Arial"/>
          <w:b/>
          <w:sz w:val="16"/>
          <w:szCs w:val="16"/>
        </w:rPr>
        <w:t>SetHTTPProperties.json</w:t>
      </w:r>
      <w:proofErr w:type="spellEnd"/>
    </w:p>
    <w:p w14:paraId="6A45B46A" w14:textId="420B3A78" w:rsidR="009724F0" w:rsidRPr="009724F0" w:rsidRDefault="009724F0" w:rsidP="009724F0">
      <w:pPr>
        <w:pStyle w:val="ListParagraph"/>
        <w:numPr>
          <w:ilvl w:val="0"/>
          <w:numId w:val="39"/>
        </w:numPr>
        <w:rPr>
          <w:rFonts w:ascii="Arial" w:hAnsi="Arial" w:cs="Arial"/>
          <w:b/>
          <w:sz w:val="16"/>
          <w:szCs w:val="16"/>
        </w:rPr>
      </w:pPr>
      <w:proofErr w:type="spellStart"/>
      <w:r w:rsidRPr="009724F0">
        <w:rPr>
          <w:rFonts w:ascii="Arial" w:hAnsi="Arial" w:cs="Arial"/>
          <w:b/>
          <w:sz w:val="16"/>
          <w:szCs w:val="16"/>
        </w:rPr>
        <w:t>SetJIProperties.json</w:t>
      </w:r>
      <w:proofErr w:type="spellEnd"/>
    </w:p>
    <w:p w14:paraId="3D74CF6D" w14:textId="77777777" w:rsidR="009724F0" w:rsidRPr="009724F0" w:rsidRDefault="009724F0" w:rsidP="009724F0">
      <w:pPr>
        <w:rPr>
          <w:rFonts w:cs="Arial"/>
          <w:b/>
          <w:sz w:val="16"/>
          <w:szCs w:val="16"/>
        </w:rPr>
      </w:pPr>
    </w:p>
    <w:p w14:paraId="2B2A32A8" w14:textId="21147C40" w:rsidR="00EF3DBF" w:rsidRPr="00B237C9" w:rsidRDefault="00EF3DBF" w:rsidP="00EF3DBF">
      <w:pPr>
        <w:rPr>
          <w:rFonts w:cs="Arial"/>
          <w:szCs w:val="20"/>
        </w:rPr>
      </w:pPr>
      <w:r w:rsidRPr="00B237C9">
        <w:rPr>
          <w:rFonts w:cs="Arial"/>
          <w:b/>
          <w:szCs w:val="20"/>
        </w:rPr>
        <w:t>Note</w:t>
      </w:r>
      <w:r w:rsidR="000711CA">
        <w:rPr>
          <w:rFonts w:cs="Arial"/>
          <w:szCs w:val="20"/>
        </w:rPr>
        <w:t xml:space="preserve">: The ActualsCubeSync.bat, </w:t>
      </w:r>
      <w:r w:rsidRPr="00B237C9">
        <w:rPr>
          <w:rFonts w:cs="Arial"/>
          <w:szCs w:val="20"/>
        </w:rPr>
        <w:t>PlanCubeSync.bat</w:t>
      </w:r>
      <w:r w:rsidR="000711CA">
        <w:rPr>
          <w:rFonts w:cs="Arial"/>
          <w:szCs w:val="20"/>
        </w:rPr>
        <w:t xml:space="preserve"> and QuartzPurgeAgedData.bat</w:t>
      </w:r>
      <w:r w:rsidRPr="00B237C9">
        <w:rPr>
          <w:rFonts w:cs="Arial"/>
          <w:szCs w:val="20"/>
        </w:rPr>
        <w:t xml:space="preserve"> are not the same between primary and secondary.  These scripts need to reference only those Cubes </w:t>
      </w:r>
      <w:r w:rsidR="00FF6145" w:rsidRPr="00B237C9">
        <w:rPr>
          <w:rFonts w:cs="Arial"/>
          <w:szCs w:val="20"/>
        </w:rPr>
        <w:t>whose working directories (temp, log and sort) reside</w:t>
      </w:r>
      <w:r w:rsidRPr="00B237C9">
        <w:rPr>
          <w:rFonts w:cs="Arial"/>
          <w:szCs w:val="20"/>
        </w:rPr>
        <w:t xml:space="preserve"> on the particular server.  GlobalVariables.bat is different between primary and secondary since this file identifies whether the server is a primary or secondary (See PRISEC in </w:t>
      </w:r>
      <w:hyperlink w:anchor="_Global_Variables" w:history="1">
        <w:r w:rsidRPr="00B237C9">
          <w:rPr>
            <w:rStyle w:val="Hyperlink"/>
            <w:rFonts w:cs="Arial"/>
            <w:szCs w:val="20"/>
          </w:rPr>
          <w:t>Global Variables</w:t>
        </w:r>
      </w:hyperlink>
      <w:r w:rsidRPr="00B237C9">
        <w:rPr>
          <w:rFonts w:cs="Arial"/>
          <w:szCs w:val="20"/>
        </w:rPr>
        <w:t>).</w:t>
      </w:r>
    </w:p>
    <w:sectPr w:rsidR="00EF3DBF" w:rsidRPr="00B237C9" w:rsidSect="00C668E6">
      <w:footerReference w:type="default" r:id="rId91"/>
      <w:pgSz w:w="12240" w:h="15840" w:code="1"/>
      <w:pgMar w:top="1440" w:right="1440" w:bottom="108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E3A200" w14:textId="77777777" w:rsidR="00B52259" w:rsidRDefault="00B52259">
      <w:r>
        <w:separator/>
      </w:r>
    </w:p>
  </w:endnote>
  <w:endnote w:type="continuationSeparator" w:id="0">
    <w:p w14:paraId="36980048" w14:textId="77777777" w:rsidR="00B52259" w:rsidRDefault="00B52259">
      <w:r>
        <w:continuationSeparator/>
      </w:r>
    </w:p>
  </w:endnote>
  <w:endnote w:type="continuationNotice" w:id="1">
    <w:p w14:paraId="08A132D7" w14:textId="77777777" w:rsidR="00B52259" w:rsidRDefault="00B522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67C76" w14:textId="77777777" w:rsidR="00C815E9" w:rsidRDefault="00C815E9" w:rsidP="004E4567">
    <w:pPr>
      <w:pStyle w:val="Footer"/>
      <w:framePr w:wrap="around" w:vAnchor="text" w:hAnchor="margin" w:xAlign="right" w:y="1"/>
    </w:pPr>
    <w:r>
      <w:fldChar w:fldCharType="begin"/>
    </w:r>
    <w:r>
      <w:instrText xml:space="preserve">PAGE  </w:instrText>
    </w:r>
    <w:r>
      <w:fldChar w:fldCharType="end"/>
    </w:r>
  </w:p>
  <w:p w14:paraId="5971AB1C" w14:textId="77777777" w:rsidR="00C815E9" w:rsidRDefault="00C815E9" w:rsidP="00763654">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49D4C" w14:textId="77777777" w:rsidR="00C815E9" w:rsidRPr="00C165C6" w:rsidRDefault="00C815E9" w:rsidP="00C165C6">
    <w:pPr>
      <w:pStyle w:val="Footer"/>
      <w:tabs>
        <w:tab w:val="right" w:pos="9540"/>
      </w:tabs>
      <w:rPr>
        <w:szCs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2E447" w14:textId="77777777" w:rsidR="00C815E9" w:rsidRPr="00561A37" w:rsidRDefault="00C815E9" w:rsidP="00561A3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935CD" w14:textId="4C925B5B" w:rsidR="00C815E9" w:rsidRPr="00C165C6" w:rsidRDefault="00C815E9" w:rsidP="00561A37">
    <w:pPr>
      <w:pStyle w:val="Footer"/>
      <w:tabs>
        <w:tab w:val="right" w:pos="9360"/>
      </w:tabs>
      <w:rPr>
        <w:szCs w:val="16"/>
      </w:rPr>
    </w:pPr>
    <w:r w:rsidRPr="00CB3C03">
      <w:t xml:space="preserve">© </w:t>
    </w:r>
    <w:r>
      <w:t>2020 Blue Yonder</w:t>
    </w:r>
    <w:r>
      <w:rPr>
        <w:szCs w:val="16"/>
      </w:rPr>
      <w:t>, Inc. - Confidential</w:t>
    </w:r>
    <w:r w:rsidRPr="00C165C6">
      <w:rPr>
        <w:szCs w:val="16"/>
      </w:rPr>
      <w:tab/>
    </w:r>
    <w:r>
      <w:fldChar w:fldCharType="begin"/>
    </w:r>
    <w:r>
      <w:instrText xml:space="preserve"> PAGE </w:instrText>
    </w:r>
    <w:r>
      <w:fldChar w:fldCharType="separate"/>
    </w:r>
    <w:r w:rsidR="000D2C14">
      <w:rPr>
        <w:noProof/>
      </w:rPr>
      <w:t>72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CCA11E" w14:textId="77777777" w:rsidR="00B52259" w:rsidRDefault="00B52259">
      <w:r>
        <w:separator/>
      </w:r>
    </w:p>
  </w:footnote>
  <w:footnote w:type="continuationSeparator" w:id="0">
    <w:p w14:paraId="6DA2FE9B" w14:textId="77777777" w:rsidR="00B52259" w:rsidRDefault="00B52259">
      <w:r>
        <w:continuationSeparator/>
      </w:r>
    </w:p>
  </w:footnote>
  <w:footnote w:type="continuationNotice" w:id="1">
    <w:p w14:paraId="40F55AE9" w14:textId="77777777" w:rsidR="00B52259" w:rsidRDefault="00B52259"/>
  </w:footnote>
  <w:footnote w:id="2">
    <w:p w14:paraId="3658F075" w14:textId="77777777" w:rsidR="00C815E9" w:rsidRDefault="00C815E9">
      <w:pPr>
        <w:pStyle w:val="FootnoteText"/>
      </w:pPr>
      <w:r>
        <w:rPr>
          <w:rStyle w:val="FootnoteReference"/>
        </w:rPr>
        <w:footnoteRef/>
      </w:r>
      <w:r>
        <w:t xml:space="preserve"> As of EP release 8.0, EKBS, EKBP and EKBF have been merged into a single schema.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774A5" w14:textId="77777777" w:rsidR="00C815E9" w:rsidRPr="00120852" w:rsidRDefault="00C815E9" w:rsidP="00120852">
    <w:pPr>
      <w:pStyle w:val="Header"/>
      <w:pBdr>
        <w:bottom w:val="single" w:sz="4" w:space="0" w:color="005596"/>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F14CB" w14:textId="2BD6F7BD" w:rsidR="00C815E9" w:rsidRDefault="00C815E9" w:rsidP="00120852">
    <w:pPr>
      <w:pStyle w:val="Header"/>
      <w:pBdr>
        <w:bottom w:val="none" w:sz="0" w:space="0" w:color="auto"/>
      </w:pBdr>
    </w:pPr>
    <w:r>
      <w:rPr>
        <w:noProof/>
      </w:rPr>
      <w:drawing>
        <wp:anchor distT="0" distB="0" distL="114300" distR="114300" simplePos="0" relativeHeight="251656192" behindDoc="0" locked="0" layoutInCell="1" allowOverlap="1" wp14:anchorId="70EAE240" wp14:editId="779F386B">
          <wp:simplePos x="0" y="0"/>
          <wp:positionH relativeFrom="margin">
            <wp:posOffset>2114550</wp:posOffset>
          </wp:positionH>
          <wp:positionV relativeFrom="paragraph">
            <wp:posOffset>371475</wp:posOffset>
          </wp:positionV>
          <wp:extent cx="1999615" cy="29337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ue_Yonder_rgb.png"/>
                  <pic:cNvPicPr/>
                </pic:nvPicPr>
                <pic:blipFill>
                  <a:blip r:embed="rId1"/>
                  <a:stretch>
                    <a:fillRect/>
                  </a:stretch>
                </pic:blipFill>
                <pic:spPr>
                  <a:xfrm>
                    <a:off x="0" y="0"/>
                    <a:ext cx="1999615" cy="293370"/>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86B5F3" w14:textId="4F960D4C" w:rsidR="00C815E9" w:rsidRDefault="00C815E9">
    <w:pPr>
      <w:pStyle w:val="Header"/>
    </w:pPr>
    <w:r>
      <w:rPr>
        <w:noProof/>
      </w:rPr>
      <w:drawing>
        <wp:anchor distT="0" distB="0" distL="114300" distR="114300" simplePos="0" relativeHeight="251667456" behindDoc="0" locked="0" layoutInCell="1" allowOverlap="1" wp14:anchorId="329368AF" wp14:editId="70235BF1">
          <wp:simplePos x="0" y="0"/>
          <wp:positionH relativeFrom="margin">
            <wp:posOffset>3952875</wp:posOffset>
          </wp:positionH>
          <wp:positionV relativeFrom="paragraph">
            <wp:posOffset>-257175</wp:posOffset>
          </wp:positionV>
          <wp:extent cx="1999615" cy="29337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ue_Yonder_rgb.png"/>
                  <pic:cNvPicPr/>
                </pic:nvPicPr>
                <pic:blipFill>
                  <a:blip r:embed="rId1"/>
                  <a:stretch>
                    <a:fillRect/>
                  </a:stretch>
                </pic:blipFill>
                <pic:spPr>
                  <a:xfrm>
                    <a:off x="0" y="0"/>
                    <a:ext cx="1999615" cy="293370"/>
                  </a:xfrm>
                  <a:prstGeom prst="rect">
                    <a:avLst/>
                  </a:prstGeom>
                </pic:spPr>
              </pic:pic>
            </a:graphicData>
          </a:graphic>
        </wp:anchor>
      </w:drawing>
    </w:r>
  </w:p>
  <w:p w14:paraId="609DDD42" w14:textId="77777777" w:rsidR="00C815E9" w:rsidRDefault="00C815E9"/>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5D1B4" w14:textId="77777777" w:rsidR="00C815E9" w:rsidRPr="00274429" w:rsidRDefault="00C815E9" w:rsidP="00274429">
    <w:pPr>
      <w:pStyle w:val="Header"/>
    </w:pPr>
    <w:r w:rsidRPr="00274429">
      <w:t>JDA Software Group, Inc.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243AB"/>
    <w:multiLevelType w:val="hybridMultilevel"/>
    <w:tmpl w:val="89F8907E"/>
    <w:lvl w:ilvl="0" w:tplc="CDACE8E6">
      <w:start w:val="1"/>
      <w:numFmt w:val="bullet"/>
      <w:lvlText w:val="•"/>
      <w:lvlJc w:val="left"/>
      <w:pPr>
        <w:tabs>
          <w:tab w:val="num" w:pos="720"/>
        </w:tabs>
        <w:ind w:left="720" w:hanging="360"/>
      </w:pPr>
      <w:rPr>
        <w:rFonts w:ascii="Times New Roman" w:hAnsi="Times New Roman" w:hint="default"/>
      </w:rPr>
    </w:lvl>
    <w:lvl w:ilvl="1" w:tplc="3C9A6896">
      <w:start w:val="1221"/>
      <w:numFmt w:val="bullet"/>
      <w:lvlText w:val="–"/>
      <w:lvlJc w:val="left"/>
      <w:pPr>
        <w:tabs>
          <w:tab w:val="num" w:pos="1440"/>
        </w:tabs>
        <w:ind w:left="1440" w:hanging="360"/>
      </w:pPr>
      <w:rPr>
        <w:rFonts w:ascii="Times New Roman" w:hAnsi="Times New Roman" w:hint="default"/>
      </w:rPr>
    </w:lvl>
    <w:lvl w:ilvl="2" w:tplc="E1809D4A">
      <w:start w:val="1221"/>
      <w:numFmt w:val="bullet"/>
      <w:lvlText w:val="•"/>
      <w:lvlJc w:val="left"/>
      <w:pPr>
        <w:tabs>
          <w:tab w:val="num" w:pos="2160"/>
        </w:tabs>
        <w:ind w:left="2160" w:hanging="360"/>
      </w:pPr>
      <w:rPr>
        <w:rFonts w:ascii="Times New Roman" w:hAnsi="Times New Roman" w:hint="default"/>
      </w:rPr>
    </w:lvl>
    <w:lvl w:ilvl="3" w:tplc="B8F66C40" w:tentative="1">
      <w:start w:val="1"/>
      <w:numFmt w:val="bullet"/>
      <w:lvlText w:val="•"/>
      <w:lvlJc w:val="left"/>
      <w:pPr>
        <w:tabs>
          <w:tab w:val="num" w:pos="2880"/>
        </w:tabs>
        <w:ind w:left="2880" w:hanging="360"/>
      </w:pPr>
      <w:rPr>
        <w:rFonts w:ascii="Times New Roman" w:hAnsi="Times New Roman" w:hint="default"/>
      </w:rPr>
    </w:lvl>
    <w:lvl w:ilvl="4" w:tplc="491C4CEA" w:tentative="1">
      <w:start w:val="1"/>
      <w:numFmt w:val="bullet"/>
      <w:lvlText w:val="•"/>
      <w:lvlJc w:val="left"/>
      <w:pPr>
        <w:tabs>
          <w:tab w:val="num" w:pos="3600"/>
        </w:tabs>
        <w:ind w:left="3600" w:hanging="360"/>
      </w:pPr>
      <w:rPr>
        <w:rFonts w:ascii="Times New Roman" w:hAnsi="Times New Roman" w:hint="default"/>
      </w:rPr>
    </w:lvl>
    <w:lvl w:ilvl="5" w:tplc="38884A26" w:tentative="1">
      <w:start w:val="1"/>
      <w:numFmt w:val="bullet"/>
      <w:lvlText w:val="•"/>
      <w:lvlJc w:val="left"/>
      <w:pPr>
        <w:tabs>
          <w:tab w:val="num" w:pos="4320"/>
        </w:tabs>
        <w:ind w:left="4320" w:hanging="360"/>
      </w:pPr>
      <w:rPr>
        <w:rFonts w:ascii="Times New Roman" w:hAnsi="Times New Roman" w:hint="default"/>
      </w:rPr>
    </w:lvl>
    <w:lvl w:ilvl="6" w:tplc="069834E8" w:tentative="1">
      <w:start w:val="1"/>
      <w:numFmt w:val="bullet"/>
      <w:lvlText w:val="•"/>
      <w:lvlJc w:val="left"/>
      <w:pPr>
        <w:tabs>
          <w:tab w:val="num" w:pos="5040"/>
        </w:tabs>
        <w:ind w:left="5040" w:hanging="360"/>
      </w:pPr>
      <w:rPr>
        <w:rFonts w:ascii="Times New Roman" w:hAnsi="Times New Roman" w:hint="default"/>
      </w:rPr>
    </w:lvl>
    <w:lvl w:ilvl="7" w:tplc="20C8177A" w:tentative="1">
      <w:start w:val="1"/>
      <w:numFmt w:val="bullet"/>
      <w:lvlText w:val="•"/>
      <w:lvlJc w:val="left"/>
      <w:pPr>
        <w:tabs>
          <w:tab w:val="num" w:pos="5760"/>
        </w:tabs>
        <w:ind w:left="5760" w:hanging="360"/>
      </w:pPr>
      <w:rPr>
        <w:rFonts w:ascii="Times New Roman" w:hAnsi="Times New Roman" w:hint="default"/>
      </w:rPr>
    </w:lvl>
    <w:lvl w:ilvl="8" w:tplc="0620330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EAB7BE7"/>
    <w:multiLevelType w:val="hybridMultilevel"/>
    <w:tmpl w:val="36FA7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B12CF"/>
    <w:multiLevelType w:val="hybridMultilevel"/>
    <w:tmpl w:val="8AE86436"/>
    <w:lvl w:ilvl="0" w:tplc="3AC29CD8">
      <w:start w:val="1"/>
      <w:numFmt w:val="bullet"/>
      <w:lvlText w:val="–"/>
      <w:lvlJc w:val="left"/>
      <w:pPr>
        <w:tabs>
          <w:tab w:val="num" w:pos="720"/>
        </w:tabs>
        <w:ind w:left="720" w:hanging="360"/>
      </w:pPr>
      <w:rPr>
        <w:rFonts w:ascii="Times New Roman" w:hAnsi="Times New Roman" w:hint="default"/>
      </w:rPr>
    </w:lvl>
    <w:lvl w:ilvl="1" w:tplc="8B387C80">
      <w:start w:val="1"/>
      <w:numFmt w:val="bullet"/>
      <w:lvlText w:val="–"/>
      <w:lvlJc w:val="left"/>
      <w:pPr>
        <w:tabs>
          <w:tab w:val="num" w:pos="1440"/>
        </w:tabs>
        <w:ind w:left="1440" w:hanging="360"/>
      </w:pPr>
      <w:rPr>
        <w:rFonts w:ascii="Times New Roman" w:hAnsi="Times New Roman" w:hint="default"/>
      </w:rPr>
    </w:lvl>
    <w:lvl w:ilvl="2" w:tplc="DA06B596">
      <w:start w:val="1303"/>
      <w:numFmt w:val="bullet"/>
      <w:lvlText w:val="•"/>
      <w:lvlJc w:val="left"/>
      <w:pPr>
        <w:tabs>
          <w:tab w:val="num" w:pos="2160"/>
        </w:tabs>
        <w:ind w:left="2160" w:hanging="360"/>
      </w:pPr>
      <w:rPr>
        <w:rFonts w:ascii="Times New Roman" w:hAnsi="Times New Roman" w:hint="default"/>
      </w:rPr>
    </w:lvl>
    <w:lvl w:ilvl="3" w:tplc="D7DCA71C" w:tentative="1">
      <w:start w:val="1"/>
      <w:numFmt w:val="bullet"/>
      <w:lvlText w:val="–"/>
      <w:lvlJc w:val="left"/>
      <w:pPr>
        <w:tabs>
          <w:tab w:val="num" w:pos="2880"/>
        </w:tabs>
        <w:ind w:left="2880" w:hanging="360"/>
      </w:pPr>
      <w:rPr>
        <w:rFonts w:ascii="Times New Roman" w:hAnsi="Times New Roman" w:hint="default"/>
      </w:rPr>
    </w:lvl>
    <w:lvl w:ilvl="4" w:tplc="83DC01E6" w:tentative="1">
      <w:start w:val="1"/>
      <w:numFmt w:val="bullet"/>
      <w:lvlText w:val="–"/>
      <w:lvlJc w:val="left"/>
      <w:pPr>
        <w:tabs>
          <w:tab w:val="num" w:pos="3600"/>
        </w:tabs>
        <w:ind w:left="3600" w:hanging="360"/>
      </w:pPr>
      <w:rPr>
        <w:rFonts w:ascii="Times New Roman" w:hAnsi="Times New Roman" w:hint="default"/>
      </w:rPr>
    </w:lvl>
    <w:lvl w:ilvl="5" w:tplc="519C386A" w:tentative="1">
      <w:start w:val="1"/>
      <w:numFmt w:val="bullet"/>
      <w:lvlText w:val="–"/>
      <w:lvlJc w:val="left"/>
      <w:pPr>
        <w:tabs>
          <w:tab w:val="num" w:pos="4320"/>
        </w:tabs>
        <w:ind w:left="4320" w:hanging="360"/>
      </w:pPr>
      <w:rPr>
        <w:rFonts w:ascii="Times New Roman" w:hAnsi="Times New Roman" w:hint="default"/>
      </w:rPr>
    </w:lvl>
    <w:lvl w:ilvl="6" w:tplc="A57AC2CE" w:tentative="1">
      <w:start w:val="1"/>
      <w:numFmt w:val="bullet"/>
      <w:lvlText w:val="–"/>
      <w:lvlJc w:val="left"/>
      <w:pPr>
        <w:tabs>
          <w:tab w:val="num" w:pos="5040"/>
        </w:tabs>
        <w:ind w:left="5040" w:hanging="360"/>
      </w:pPr>
      <w:rPr>
        <w:rFonts w:ascii="Times New Roman" w:hAnsi="Times New Roman" w:hint="default"/>
      </w:rPr>
    </w:lvl>
    <w:lvl w:ilvl="7" w:tplc="145EA378" w:tentative="1">
      <w:start w:val="1"/>
      <w:numFmt w:val="bullet"/>
      <w:lvlText w:val="–"/>
      <w:lvlJc w:val="left"/>
      <w:pPr>
        <w:tabs>
          <w:tab w:val="num" w:pos="5760"/>
        </w:tabs>
        <w:ind w:left="5760" w:hanging="360"/>
      </w:pPr>
      <w:rPr>
        <w:rFonts w:ascii="Times New Roman" w:hAnsi="Times New Roman" w:hint="default"/>
      </w:rPr>
    </w:lvl>
    <w:lvl w:ilvl="8" w:tplc="DE2CFBF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EF6224E"/>
    <w:multiLevelType w:val="hybridMultilevel"/>
    <w:tmpl w:val="F9247F50"/>
    <w:lvl w:ilvl="0" w:tplc="D29658EE">
      <w:start w:val="1"/>
      <w:numFmt w:val="bullet"/>
      <w:lvlText w:val=""/>
      <w:lvlJc w:val="left"/>
      <w:pPr>
        <w:tabs>
          <w:tab w:val="num" w:pos="720"/>
        </w:tabs>
        <w:ind w:left="720" w:hanging="360"/>
      </w:pPr>
      <w:rPr>
        <w:rFonts w:ascii="Symbol" w:hAnsi="Symbol" w:hint="default"/>
      </w:rPr>
    </w:lvl>
    <w:lvl w:ilvl="1" w:tplc="37506E72" w:tentative="1">
      <w:start w:val="1"/>
      <w:numFmt w:val="bullet"/>
      <w:lvlText w:val="o"/>
      <w:lvlJc w:val="left"/>
      <w:pPr>
        <w:tabs>
          <w:tab w:val="num" w:pos="1440"/>
        </w:tabs>
        <w:ind w:left="1440" w:hanging="360"/>
      </w:pPr>
      <w:rPr>
        <w:rFonts w:ascii="Courier New" w:hAnsi="Courier New" w:cs="Courier New" w:hint="default"/>
      </w:rPr>
    </w:lvl>
    <w:lvl w:ilvl="2" w:tplc="74F65B38" w:tentative="1">
      <w:start w:val="1"/>
      <w:numFmt w:val="bullet"/>
      <w:lvlText w:val=""/>
      <w:lvlJc w:val="left"/>
      <w:pPr>
        <w:tabs>
          <w:tab w:val="num" w:pos="2160"/>
        </w:tabs>
        <w:ind w:left="2160" w:hanging="360"/>
      </w:pPr>
      <w:rPr>
        <w:rFonts w:ascii="Wingdings" w:hAnsi="Wingdings" w:hint="default"/>
      </w:rPr>
    </w:lvl>
    <w:lvl w:ilvl="3" w:tplc="09AEB800" w:tentative="1">
      <w:start w:val="1"/>
      <w:numFmt w:val="bullet"/>
      <w:lvlText w:val=""/>
      <w:lvlJc w:val="left"/>
      <w:pPr>
        <w:tabs>
          <w:tab w:val="num" w:pos="2880"/>
        </w:tabs>
        <w:ind w:left="2880" w:hanging="360"/>
      </w:pPr>
      <w:rPr>
        <w:rFonts w:ascii="Symbol" w:hAnsi="Symbol" w:hint="default"/>
      </w:rPr>
    </w:lvl>
    <w:lvl w:ilvl="4" w:tplc="46DA6FEA" w:tentative="1">
      <w:start w:val="1"/>
      <w:numFmt w:val="bullet"/>
      <w:lvlText w:val="o"/>
      <w:lvlJc w:val="left"/>
      <w:pPr>
        <w:tabs>
          <w:tab w:val="num" w:pos="3600"/>
        </w:tabs>
        <w:ind w:left="3600" w:hanging="360"/>
      </w:pPr>
      <w:rPr>
        <w:rFonts w:ascii="Courier New" w:hAnsi="Courier New" w:cs="Courier New" w:hint="default"/>
      </w:rPr>
    </w:lvl>
    <w:lvl w:ilvl="5" w:tplc="DD280992" w:tentative="1">
      <w:start w:val="1"/>
      <w:numFmt w:val="bullet"/>
      <w:lvlText w:val=""/>
      <w:lvlJc w:val="left"/>
      <w:pPr>
        <w:tabs>
          <w:tab w:val="num" w:pos="4320"/>
        </w:tabs>
        <w:ind w:left="4320" w:hanging="360"/>
      </w:pPr>
      <w:rPr>
        <w:rFonts w:ascii="Wingdings" w:hAnsi="Wingdings" w:hint="default"/>
      </w:rPr>
    </w:lvl>
    <w:lvl w:ilvl="6" w:tplc="76D897B8" w:tentative="1">
      <w:start w:val="1"/>
      <w:numFmt w:val="bullet"/>
      <w:lvlText w:val=""/>
      <w:lvlJc w:val="left"/>
      <w:pPr>
        <w:tabs>
          <w:tab w:val="num" w:pos="5040"/>
        </w:tabs>
        <w:ind w:left="5040" w:hanging="360"/>
      </w:pPr>
      <w:rPr>
        <w:rFonts w:ascii="Symbol" w:hAnsi="Symbol" w:hint="default"/>
      </w:rPr>
    </w:lvl>
    <w:lvl w:ilvl="7" w:tplc="099ACFBC" w:tentative="1">
      <w:start w:val="1"/>
      <w:numFmt w:val="bullet"/>
      <w:lvlText w:val="o"/>
      <w:lvlJc w:val="left"/>
      <w:pPr>
        <w:tabs>
          <w:tab w:val="num" w:pos="5760"/>
        </w:tabs>
        <w:ind w:left="5760" w:hanging="360"/>
      </w:pPr>
      <w:rPr>
        <w:rFonts w:ascii="Courier New" w:hAnsi="Courier New" w:cs="Courier New" w:hint="default"/>
      </w:rPr>
    </w:lvl>
    <w:lvl w:ilvl="8" w:tplc="F5CAF58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D226F7"/>
    <w:multiLevelType w:val="hybridMultilevel"/>
    <w:tmpl w:val="01F4285C"/>
    <w:lvl w:ilvl="0" w:tplc="EA960BF6">
      <w:start w:val="1"/>
      <w:numFmt w:val="bullet"/>
      <w:lvlText w:val=""/>
      <w:lvlJc w:val="left"/>
      <w:pPr>
        <w:tabs>
          <w:tab w:val="num" w:pos="720"/>
        </w:tabs>
        <w:ind w:left="720" w:hanging="360"/>
      </w:pPr>
      <w:rPr>
        <w:rFonts w:ascii="Symbol" w:hAnsi="Symbol" w:hint="default"/>
      </w:rPr>
    </w:lvl>
    <w:lvl w:ilvl="1" w:tplc="176E60C4">
      <w:start w:val="1"/>
      <w:numFmt w:val="bullet"/>
      <w:lvlText w:val="o"/>
      <w:lvlJc w:val="left"/>
      <w:pPr>
        <w:tabs>
          <w:tab w:val="num" w:pos="1440"/>
        </w:tabs>
        <w:ind w:left="1440" w:hanging="360"/>
      </w:pPr>
      <w:rPr>
        <w:rFonts w:ascii="Courier New" w:hAnsi="Courier New" w:cs="Courier New" w:hint="default"/>
      </w:rPr>
    </w:lvl>
    <w:lvl w:ilvl="2" w:tplc="99943AB0" w:tentative="1">
      <w:start w:val="1"/>
      <w:numFmt w:val="bullet"/>
      <w:lvlText w:val=""/>
      <w:lvlJc w:val="left"/>
      <w:pPr>
        <w:tabs>
          <w:tab w:val="num" w:pos="2160"/>
        </w:tabs>
        <w:ind w:left="2160" w:hanging="360"/>
      </w:pPr>
      <w:rPr>
        <w:rFonts w:ascii="Wingdings" w:hAnsi="Wingdings" w:hint="default"/>
      </w:rPr>
    </w:lvl>
    <w:lvl w:ilvl="3" w:tplc="E8280590" w:tentative="1">
      <w:start w:val="1"/>
      <w:numFmt w:val="bullet"/>
      <w:lvlText w:val=""/>
      <w:lvlJc w:val="left"/>
      <w:pPr>
        <w:tabs>
          <w:tab w:val="num" w:pos="2880"/>
        </w:tabs>
        <w:ind w:left="2880" w:hanging="360"/>
      </w:pPr>
      <w:rPr>
        <w:rFonts w:ascii="Symbol" w:hAnsi="Symbol" w:hint="default"/>
      </w:rPr>
    </w:lvl>
    <w:lvl w:ilvl="4" w:tplc="C4C2CC32" w:tentative="1">
      <w:start w:val="1"/>
      <w:numFmt w:val="bullet"/>
      <w:lvlText w:val="o"/>
      <w:lvlJc w:val="left"/>
      <w:pPr>
        <w:tabs>
          <w:tab w:val="num" w:pos="3600"/>
        </w:tabs>
        <w:ind w:left="3600" w:hanging="360"/>
      </w:pPr>
      <w:rPr>
        <w:rFonts w:ascii="Courier New" w:hAnsi="Courier New" w:cs="Courier New" w:hint="default"/>
      </w:rPr>
    </w:lvl>
    <w:lvl w:ilvl="5" w:tplc="11D43A1C" w:tentative="1">
      <w:start w:val="1"/>
      <w:numFmt w:val="bullet"/>
      <w:lvlText w:val=""/>
      <w:lvlJc w:val="left"/>
      <w:pPr>
        <w:tabs>
          <w:tab w:val="num" w:pos="4320"/>
        </w:tabs>
        <w:ind w:left="4320" w:hanging="360"/>
      </w:pPr>
      <w:rPr>
        <w:rFonts w:ascii="Wingdings" w:hAnsi="Wingdings" w:hint="default"/>
      </w:rPr>
    </w:lvl>
    <w:lvl w:ilvl="6" w:tplc="C950A112" w:tentative="1">
      <w:start w:val="1"/>
      <w:numFmt w:val="bullet"/>
      <w:lvlText w:val=""/>
      <w:lvlJc w:val="left"/>
      <w:pPr>
        <w:tabs>
          <w:tab w:val="num" w:pos="5040"/>
        </w:tabs>
        <w:ind w:left="5040" w:hanging="360"/>
      </w:pPr>
      <w:rPr>
        <w:rFonts w:ascii="Symbol" w:hAnsi="Symbol" w:hint="default"/>
      </w:rPr>
    </w:lvl>
    <w:lvl w:ilvl="7" w:tplc="D76CFE00" w:tentative="1">
      <w:start w:val="1"/>
      <w:numFmt w:val="bullet"/>
      <w:lvlText w:val="o"/>
      <w:lvlJc w:val="left"/>
      <w:pPr>
        <w:tabs>
          <w:tab w:val="num" w:pos="5760"/>
        </w:tabs>
        <w:ind w:left="5760" w:hanging="360"/>
      </w:pPr>
      <w:rPr>
        <w:rFonts w:ascii="Courier New" w:hAnsi="Courier New" w:cs="Courier New" w:hint="default"/>
      </w:rPr>
    </w:lvl>
    <w:lvl w:ilvl="8" w:tplc="DD26BAA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F9492C"/>
    <w:multiLevelType w:val="hybridMultilevel"/>
    <w:tmpl w:val="18AE201C"/>
    <w:lvl w:ilvl="0" w:tplc="D2B86FD6">
      <w:start w:val="1"/>
      <w:numFmt w:val="decimal"/>
      <w:lvlText w:val="%1."/>
      <w:lvlJc w:val="left"/>
      <w:pPr>
        <w:ind w:left="720" w:hanging="360"/>
      </w:pPr>
    </w:lvl>
    <w:lvl w:ilvl="1" w:tplc="E202271E" w:tentative="1">
      <w:start w:val="1"/>
      <w:numFmt w:val="lowerLetter"/>
      <w:lvlText w:val="%2."/>
      <w:lvlJc w:val="left"/>
      <w:pPr>
        <w:ind w:left="1440" w:hanging="360"/>
      </w:pPr>
    </w:lvl>
    <w:lvl w:ilvl="2" w:tplc="FF7E3C48" w:tentative="1">
      <w:start w:val="1"/>
      <w:numFmt w:val="lowerRoman"/>
      <w:lvlText w:val="%3."/>
      <w:lvlJc w:val="right"/>
      <w:pPr>
        <w:ind w:left="2160" w:hanging="180"/>
      </w:pPr>
    </w:lvl>
    <w:lvl w:ilvl="3" w:tplc="0316A230" w:tentative="1">
      <w:start w:val="1"/>
      <w:numFmt w:val="decimal"/>
      <w:lvlText w:val="%4."/>
      <w:lvlJc w:val="left"/>
      <w:pPr>
        <w:ind w:left="2880" w:hanging="360"/>
      </w:pPr>
    </w:lvl>
    <w:lvl w:ilvl="4" w:tplc="AAE0C796" w:tentative="1">
      <w:start w:val="1"/>
      <w:numFmt w:val="lowerLetter"/>
      <w:lvlText w:val="%5."/>
      <w:lvlJc w:val="left"/>
      <w:pPr>
        <w:ind w:left="3600" w:hanging="360"/>
      </w:pPr>
    </w:lvl>
    <w:lvl w:ilvl="5" w:tplc="683069A0" w:tentative="1">
      <w:start w:val="1"/>
      <w:numFmt w:val="lowerRoman"/>
      <w:lvlText w:val="%6."/>
      <w:lvlJc w:val="right"/>
      <w:pPr>
        <w:ind w:left="4320" w:hanging="180"/>
      </w:pPr>
    </w:lvl>
    <w:lvl w:ilvl="6" w:tplc="962482D8" w:tentative="1">
      <w:start w:val="1"/>
      <w:numFmt w:val="decimal"/>
      <w:lvlText w:val="%7."/>
      <w:lvlJc w:val="left"/>
      <w:pPr>
        <w:ind w:left="5040" w:hanging="360"/>
      </w:pPr>
    </w:lvl>
    <w:lvl w:ilvl="7" w:tplc="F9F838EA" w:tentative="1">
      <w:start w:val="1"/>
      <w:numFmt w:val="lowerLetter"/>
      <w:lvlText w:val="%8."/>
      <w:lvlJc w:val="left"/>
      <w:pPr>
        <w:ind w:left="5760" w:hanging="360"/>
      </w:pPr>
    </w:lvl>
    <w:lvl w:ilvl="8" w:tplc="DF985182" w:tentative="1">
      <w:start w:val="1"/>
      <w:numFmt w:val="lowerRoman"/>
      <w:lvlText w:val="%9."/>
      <w:lvlJc w:val="right"/>
      <w:pPr>
        <w:ind w:left="6480" w:hanging="180"/>
      </w:pPr>
    </w:lvl>
  </w:abstractNum>
  <w:abstractNum w:abstractNumId="6" w15:restartNumberingAfterBreak="0">
    <w:nsid w:val="1590616E"/>
    <w:multiLevelType w:val="hybridMultilevel"/>
    <w:tmpl w:val="C82029D0"/>
    <w:lvl w:ilvl="0" w:tplc="EA288096">
      <w:start w:val="1"/>
      <w:numFmt w:val="decimal"/>
      <w:lvlText w:val="%1."/>
      <w:lvlJc w:val="left"/>
      <w:pPr>
        <w:ind w:left="720" w:hanging="360"/>
      </w:pPr>
    </w:lvl>
    <w:lvl w:ilvl="1" w:tplc="5CDE279C">
      <w:start w:val="1"/>
      <w:numFmt w:val="lowerLetter"/>
      <w:lvlText w:val="%2."/>
      <w:lvlJc w:val="left"/>
      <w:pPr>
        <w:ind w:left="1440" w:hanging="360"/>
      </w:pPr>
    </w:lvl>
    <w:lvl w:ilvl="2" w:tplc="09C2ACAC">
      <w:start w:val="1"/>
      <w:numFmt w:val="lowerRoman"/>
      <w:lvlText w:val="%3."/>
      <w:lvlJc w:val="right"/>
      <w:pPr>
        <w:ind w:left="2160" w:hanging="180"/>
      </w:pPr>
    </w:lvl>
    <w:lvl w:ilvl="3" w:tplc="DF9276F2" w:tentative="1">
      <w:start w:val="1"/>
      <w:numFmt w:val="decimal"/>
      <w:lvlText w:val="%4."/>
      <w:lvlJc w:val="left"/>
      <w:pPr>
        <w:ind w:left="2880" w:hanging="360"/>
      </w:pPr>
    </w:lvl>
    <w:lvl w:ilvl="4" w:tplc="A1442FEC" w:tentative="1">
      <w:start w:val="1"/>
      <w:numFmt w:val="lowerLetter"/>
      <w:lvlText w:val="%5."/>
      <w:lvlJc w:val="left"/>
      <w:pPr>
        <w:ind w:left="3600" w:hanging="360"/>
      </w:pPr>
    </w:lvl>
    <w:lvl w:ilvl="5" w:tplc="F120EA56" w:tentative="1">
      <w:start w:val="1"/>
      <w:numFmt w:val="lowerRoman"/>
      <w:lvlText w:val="%6."/>
      <w:lvlJc w:val="right"/>
      <w:pPr>
        <w:ind w:left="4320" w:hanging="180"/>
      </w:pPr>
    </w:lvl>
    <w:lvl w:ilvl="6" w:tplc="A664C0C6" w:tentative="1">
      <w:start w:val="1"/>
      <w:numFmt w:val="decimal"/>
      <w:lvlText w:val="%7."/>
      <w:lvlJc w:val="left"/>
      <w:pPr>
        <w:ind w:left="5040" w:hanging="360"/>
      </w:pPr>
    </w:lvl>
    <w:lvl w:ilvl="7" w:tplc="0D82AF30" w:tentative="1">
      <w:start w:val="1"/>
      <w:numFmt w:val="lowerLetter"/>
      <w:lvlText w:val="%8."/>
      <w:lvlJc w:val="left"/>
      <w:pPr>
        <w:ind w:left="5760" w:hanging="360"/>
      </w:pPr>
    </w:lvl>
    <w:lvl w:ilvl="8" w:tplc="5464D68E" w:tentative="1">
      <w:start w:val="1"/>
      <w:numFmt w:val="lowerRoman"/>
      <w:lvlText w:val="%9."/>
      <w:lvlJc w:val="right"/>
      <w:pPr>
        <w:ind w:left="6480" w:hanging="180"/>
      </w:pPr>
    </w:lvl>
  </w:abstractNum>
  <w:abstractNum w:abstractNumId="7" w15:restartNumberingAfterBreak="0">
    <w:nsid w:val="1678294F"/>
    <w:multiLevelType w:val="hybridMultilevel"/>
    <w:tmpl w:val="E15C33E4"/>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250C88"/>
    <w:multiLevelType w:val="hybridMultilevel"/>
    <w:tmpl w:val="BDDE5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82EBC"/>
    <w:multiLevelType w:val="hybridMultilevel"/>
    <w:tmpl w:val="64463182"/>
    <w:lvl w:ilvl="0" w:tplc="3A285E34">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87E57B4"/>
    <w:multiLevelType w:val="hybridMultilevel"/>
    <w:tmpl w:val="9FAA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535AE5"/>
    <w:multiLevelType w:val="hybridMultilevel"/>
    <w:tmpl w:val="AA948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BD4911"/>
    <w:multiLevelType w:val="hybridMultilevel"/>
    <w:tmpl w:val="AD38C896"/>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7F7BE0"/>
    <w:multiLevelType w:val="hybridMultilevel"/>
    <w:tmpl w:val="1CF43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0F1EAD"/>
    <w:multiLevelType w:val="hybridMultilevel"/>
    <w:tmpl w:val="34A28FBE"/>
    <w:lvl w:ilvl="0" w:tplc="36D038B0">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273460"/>
    <w:multiLevelType w:val="hybridMultilevel"/>
    <w:tmpl w:val="277C43B2"/>
    <w:lvl w:ilvl="0" w:tplc="F18C0BEA">
      <w:start w:val="1"/>
      <w:numFmt w:val="bullet"/>
      <w:lvlText w:val="–"/>
      <w:lvlJc w:val="left"/>
      <w:pPr>
        <w:tabs>
          <w:tab w:val="num" w:pos="720"/>
        </w:tabs>
        <w:ind w:left="720" w:hanging="360"/>
      </w:pPr>
      <w:rPr>
        <w:rFonts w:ascii="Times New Roman" w:hAnsi="Times New Roman" w:hint="default"/>
      </w:rPr>
    </w:lvl>
    <w:lvl w:ilvl="1" w:tplc="5A5E454C">
      <w:start w:val="1"/>
      <w:numFmt w:val="bullet"/>
      <w:lvlText w:val="–"/>
      <w:lvlJc w:val="left"/>
      <w:pPr>
        <w:tabs>
          <w:tab w:val="num" w:pos="1440"/>
        </w:tabs>
        <w:ind w:left="1440" w:hanging="360"/>
      </w:pPr>
      <w:rPr>
        <w:rFonts w:ascii="Times New Roman" w:hAnsi="Times New Roman" w:hint="default"/>
      </w:rPr>
    </w:lvl>
    <w:lvl w:ilvl="2" w:tplc="E4EA6610">
      <w:start w:val="1079"/>
      <w:numFmt w:val="bullet"/>
      <w:lvlText w:val="•"/>
      <w:lvlJc w:val="left"/>
      <w:pPr>
        <w:tabs>
          <w:tab w:val="num" w:pos="2160"/>
        </w:tabs>
        <w:ind w:left="2160" w:hanging="360"/>
      </w:pPr>
      <w:rPr>
        <w:rFonts w:ascii="Times New Roman" w:hAnsi="Times New Roman" w:hint="default"/>
      </w:rPr>
    </w:lvl>
    <w:lvl w:ilvl="3" w:tplc="0AB2C6E8" w:tentative="1">
      <w:start w:val="1"/>
      <w:numFmt w:val="bullet"/>
      <w:lvlText w:val="–"/>
      <w:lvlJc w:val="left"/>
      <w:pPr>
        <w:tabs>
          <w:tab w:val="num" w:pos="2880"/>
        </w:tabs>
        <w:ind w:left="2880" w:hanging="360"/>
      </w:pPr>
      <w:rPr>
        <w:rFonts w:ascii="Times New Roman" w:hAnsi="Times New Roman" w:hint="default"/>
      </w:rPr>
    </w:lvl>
    <w:lvl w:ilvl="4" w:tplc="34B69954" w:tentative="1">
      <w:start w:val="1"/>
      <w:numFmt w:val="bullet"/>
      <w:lvlText w:val="–"/>
      <w:lvlJc w:val="left"/>
      <w:pPr>
        <w:tabs>
          <w:tab w:val="num" w:pos="3600"/>
        </w:tabs>
        <w:ind w:left="3600" w:hanging="360"/>
      </w:pPr>
      <w:rPr>
        <w:rFonts w:ascii="Times New Roman" w:hAnsi="Times New Roman" w:hint="default"/>
      </w:rPr>
    </w:lvl>
    <w:lvl w:ilvl="5" w:tplc="8FF08D3A" w:tentative="1">
      <w:start w:val="1"/>
      <w:numFmt w:val="bullet"/>
      <w:lvlText w:val="–"/>
      <w:lvlJc w:val="left"/>
      <w:pPr>
        <w:tabs>
          <w:tab w:val="num" w:pos="4320"/>
        </w:tabs>
        <w:ind w:left="4320" w:hanging="360"/>
      </w:pPr>
      <w:rPr>
        <w:rFonts w:ascii="Times New Roman" w:hAnsi="Times New Roman" w:hint="default"/>
      </w:rPr>
    </w:lvl>
    <w:lvl w:ilvl="6" w:tplc="58A2A9CE" w:tentative="1">
      <w:start w:val="1"/>
      <w:numFmt w:val="bullet"/>
      <w:lvlText w:val="–"/>
      <w:lvlJc w:val="left"/>
      <w:pPr>
        <w:tabs>
          <w:tab w:val="num" w:pos="5040"/>
        </w:tabs>
        <w:ind w:left="5040" w:hanging="360"/>
      </w:pPr>
      <w:rPr>
        <w:rFonts w:ascii="Times New Roman" w:hAnsi="Times New Roman" w:hint="default"/>
      </w:rPr>
    </w:lvl>
    <w:lvl w:ilvl="7" w:tplc="E5C66F5E" w:tentative="1">
      <w:start w:val="1"/>
      <w:numFmt w:val="bullet"/>
      <w:lvlText w:val="–"/>
      <w:lvlJc w:val="left"/>
      <w:pPr>
        <w:tabs>
          <w:tab w:val="num" w:pos="5760"/>
        </w:tabs>
        <w:ind w:left="5760" w:hanging="360"/>
      </w:pPr>
      <w:rPr>
        <w:rFonts w:ascii="Times New Roman" w:hAnsi="Times New Roman" w:hint="default"/>
      </w:rPr>
    </w:lvl>
    <w:lvl w:ilvl="8" w:tplc="F558C7F6"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61A4C30"/>
    <w:multiLevelType w:val="hybridMultilevel"/>
    <w:tmpl w:val="1F8E0DA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36657833"/>
    <w:multiLevelType w:val="hybridMultilevel"/>
    <w:tmpl w:val="35C64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9F2BEF"/>
    <w:multiLevelType w:val="hybridMultilevel"/>
    <w:tmpl w:val="3E5CD792"/>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67755F"/>
    <w:multiLevelType w:val="hybridMultilevel"/>
    <w:tmpl w:val="4308E32A"/>
    <w:lvl w:ilvl="0" w:tplc="A08ECDD4">
      <w:start w:val="1"/>
      <w:numFmt w:val="bullet"/>
      <w:lvlText w:val=""/>
      <w:lvlJc w:val="left"/>
      <w:pPr>
        <w:tabs>
          <w:tab w:val="num" w:pos="720"/>
        </w:tabs>
        <w:ind w:left="720" w:hanging="360"/>
      </w:pPr>
      <w:rPr>
        <w:rFonts w:ascii="Symbol" w:hAnsi="Symbol" w:hint="default"/>
      </w:rPr>
    </w:lvl>
    <w:lvl w:ilvl="1" w:tplc="E4727608">
      <w:start w:val="1"/>
      <w:numFmt w:val="bullet"/>
      <w:lvlText w:val="o"/>
      <w:lvlJc w:val="left"/>
      <w:pPr>
        <w:tabs>
          <w:tab w:val="num" w:pos="1440"/>
        </w:tabs>
        <w:ind w:left="1440" w:hanging="360"/>
      </w:pPr>
      <w:rPr>
        <w:rFonts w:ascii="Courier New" w:hAnsi="Courier New" w:cs="Courier New" w:hint="default"/>
      </w:rPr>
    </w:lvl>
    <w:lvl w:ilvl="2" w:tplc="98022D68">
      <w:start w:val="1"/>
      <w:numFmt w:val="bullet"/>
      <w:lvlText w:val=""/>
      <w:lvlJc w:val="left"/>
      <w:pPr>
        <w:tabs>
          <w:tab w:val="num" w:pos="2160"/>
        </w:tabs>
        <w:ind w:left="2160" w:hanging="360"/>
      </w:pPr>
      <w:rPr>
        <w:rFonts w:ascii="Wingdings" w:hAnsi="Wingdings" w:hint="default"/>
      </w:rPr>
    </w:lvl>
    <w:lvl w:ilvl="3" w:tplc="44CA5B6C" w:tentative="1">
      <w:start w:val="1"/>
      <w:numFmt w:val="bullet"/>
      <w:lvlText w:val=""/>
      <w:lvlJc w:val="left"/>
      <w:pPr>
        <w:tabs>
          <w:tab w:val="num" w:pos="2880"/>
        </w:tabs>
        <w:ind w:left="2880" w:hanging="360"/>
      </w:pPr>
      <w:rPr>
        <w:rFonts w:ascii="Symbol" w:hAnsi="Symbol" w:hint="default"/>
      </w:rPr>
    </w:lvl>
    <w:lvl w:ilvl="4" w:tplc="BA1C40E4" w:tentative="1">
      <w:start w:val="1"/>
      <w:numFmt w:val="bullet"/>
      <w:lvlText w:val="o"/>
      <w:lvlJc w:val="left"/>
      <w:pPr>
        <w:tabs>
          <w:tab w:val="num" w:pos="3600"/>
        </w:tabs>
        <w:ind w:left="3600" w:hanging="360"/>
      </w:pPr>
      <w:rPr>
        <w:rFonts w:ascii="Courier New" w:hAnsi="Courier New" w:cs="Courier New" w:hint="default"/>
      </w:rPr>
    </w:lvl>
    <w:lvl w:ilvl="5" w:tplc="F9EA52CE" w:tentative="1">
      <w:start w:val="1"/>
      <w:numFmt w:val="bullet"/>
      <w:lvlText w:val=""/>
      <w:lvlJc w:val="left"/>
      <w:pPr>
        <w:tabs>
          <w:tab w:val="num" w:pos="4320"/>
        </w:tabs>
        <w:ind w:left="4320" w:hanging="360"/>
      </w:pPr>
      <w:rPr>
        <w:rFonts w:ascii="Wingdings" w:hAnsi="Wingdings" w:hint="default"/>
      </w:rPr>
    </w:lvl>
    <w:lvl w:ilvl="6" w:tplc="22EC2636" w:tentative="1">
      <w:start w:val="1"/>
      <w:numFmt w:val="bullet"/>
      <w:lvlText w:val=""/>
      <w:lvlJc w:val="left"/>
      <w:pPr>
        <w:tabs>
          <w:tab w:val="num" w:pos="5040"/>
        </w:tabs>
        <w:ind w:left="5040" w:hanging="360"/>
      </w:pPr>
      <w:rPr>
        <w:rFonts w:ascii="Symbol" w:hAnsi="Symbol" w:hint="default"/>
      </w:rPr>
    </w:lvl>
    <w:lvl w:ilvl="7" w:tplc="2DA0B3A2" w:tentative="1">
      <w:start w:val="1"/>
      <w:numFmt w:val="bullet"/>
      <w:lvlText w:val="o"/>
      <w:lvlJc w:val="left"/>
      <w:pPr>
        <w:tabs>
          <w:tab w:val="num" w:pos="5760"/>
        </w:tabs>
        <w:ind w:left="5760" w:hanging="360"/>
      </w:pPr>
      <w:rPr>
        <w:rFonts w:ascii="Courier New" w:hAnsi="Courier New" w:cs="Courier New" w:hint="default"/>
      </w:rPr>
    </w:lvl>
    <w:lvl w:ilvl="8" w:tplc="CB1C822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A297BB2"/>
    <w:multiLevelType w:val="multilevel"/>
    <w:tmpl w:val="D4FA22F2"/>
    <w:styleLink w:val="Numbered"/>
    <w:lvl w:ilvl="0">
      <w:start w:val="1"/>
      <w:numFmt w:val="decimal"/>
      <w:lvlText w:val="%1."/>
      <w:lvlJc w:val="left"/>
      <w:pPr>
        <w:tabs>
          <w:tab w:val="num" w:pos="360"/>
        </w:tabs>
        <w:ind w:left="360" w:hanging="360"/>
      </w:pPr>
      <w:rPr>
        <w:rFonts w:ascii="Garamond" w:hAnsi="Garamond" w:hint="default"/>
        <w:color w:val="000000"/>
        <w:sz w:val="22"/>
        <w:szCs w:val="24"/>
      </w:rPr>
    </w:lvl>
    <w:lvl w:ilvl="1">
      <w:start w:val="1"/>
      <w:numFmt w:val="lowerLetter"/>
      <w:lvlText w:val="%2."/>
      <w:lvlJc w:val="left"/>
      <w:pPr>
        <w:tabs>
          <w:tab w:val="num" w:pos="720"/>
        </w:tabs>
        <w:ind w:left="720" w:hanging="360"/>
      </w:pPr>
      <w:rPr>
        <w:rFonts w:hint="default"/>
      </w:rPr>
    </w:lvl>
    <w:lvl w:ilvl="2">
      <w:start w:val="1"/>
      <w:numFmt w:val="lowerRoman"/>
      <w:lvlText w:val="%3."/>
      <w:lvlJc w:val="righ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right"/>
      <w:pPr>
        <w:tabs>
          <w:tab w:val="num" w:pos="3240"/>
        </w:tabs>
        <w:ind w:left="3240" w:hanging="360"/>
      </w:pPr>
      <w:rPr>
        <w:rFonts w:hint="default"/>
      </w:rPr>
    </w:lvl>
  </w:abstractNum>
  <w:abstractNum w:abstractNumId="21" w15:restartNumberingAfterBreak="0">
    <w:nsid w:val="3AC26652"/>
    <w:multiLevelType w:val="hybridMultilevel"/>
    <w:tmpl w:val="24E83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2B2457"/>
    <w:multiLevelType w:val="hybridMultilevel"/>
    <w:tmpl w:val="A210C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765C19"/>
    <w:multiLevelType w:val="hybridMultilevel"/>
    <w:tmpl w:val="031EE156"/>
    <w:lvl w:ilvl="0" w:tplc="9D7C2E18">
      <w:start w:val="1"/>
      <w:numFmt w:val="bullet"/>
      <w:lvlText w:val=""/>
      <w:lvlJc w:val="left"/>
      <w:pPr>
        <w:tabs>
          <w:tab w:val="num" w:pos="720"/>
        </w:tabs>
        <w:ind w:left="720" w:hanging="360"/>
      </w:pPr>
      <w:rPr>
        <w:rFonts w:ascii="Symbol" w:hAnsi="Symbol" w:hint="default"/>
        <w:color w:val="auto"/>
      </w:rPr>
    </w:lvl>
    <w:lvl w:ilvl="1" w:tplc="CD1E9F56" w:tentative="1">
      <w:start w:val="1"/>
      <w:numFmt w:val="bullet"/>
      <w:lvlText w:val="o"/>
      <w:lvlJc w:val="left"/>
      <w:pPr>
        <w:tabs>
          <w:tab w:val="num" w:pos="1440"/>
        </w:tabs>
        <w:ind w:left="1440" w:hanging="360"/>
      </w:pPr>
      <w:rPr>
        <w:rFonts w:ascii="Courier New" w:hAnsi="Courier New" w:cs="Courier New" w:hint="default"/>
      </w:rPr>
    </w:lvl>
    <w:lvl w:ilvl="2" w:tplc="123E5834" w:tentative="1">
      <w:start w:val="1"/>
      <w:numFmt w:val="bullet"/>
      <w:lvlText w:val=""/>
      <w:lvlJc w:val="left"/>
      <w:pPr>
        <w:tabs>
          <w:tab w:val="num" w:pos="2160"/>
        </w:tabs>
        <w:ind w:left="2160" w:hanging="360"/>
      </w:pPr>
      <w:rPr>
        <w:rFonts w:ascii="Wingdings" w:hAnsi="Wingdings" w:hint="default"/>
      </w:rPr>
    </w:lvl>
    <w:lvl w:ilvl="3" w:tplc="43DCDECA" w:tentative="1">
      <w:start w:val="1"/>
      <w:numFmt w:val="bullet"/>
      <w:lvlText w:val=""/>
      <w:lvlJc w:val="left"/>
      <w:pPr>
        <w:tabs>
          <w:tab w:val="num" w:pos="2880"/>
        </w:tabs>
        <w:ind w:left="2880" w:hanging="360"/>
      </w:pPr>
      <w:rPr>
        <w:rFonts w:ascii="Symbol" w:hAnsi="Symbol" w:hint="default"/>
      </w:rPr>
    </w:lvl>
    <w:lvl w:ilvl="4" w:tplc="6506F61C" w:tentative="1">
      <w:start w:val="1"/>
      <w:numFmt w:val="bullet"/>
      <w:lvlText w:val="o"/>
      <w:lvlJc w:val="left"/>
      <w:pPr>
        <w:tabs>
          <w:tab w:val="num" w:pos="3600"/>
        </w:tabs>
        <w:ind w:left="3600" w:hanging="360"/>
      </w:pPr>
      <w:rPr>
        <w:rFonts w:ascii="Courier New" w:hAnsi="Courier New" w:cs="Courier New" w:hint="default"/>
      </w:rPr>
    </w:lvl>
    <w:lvl w:ilvl="5" w:tplc="49DA8140" w:tentative="1">
      <w:start w:val="1"/>
      <w:numFmt w:val="bullet"/>
      <w:lvlText w:val=""/>
      <w:lvlJc w:val="left"/>
      <w:pPr>
        <w:tabs>
          <w:tab w:val="num" w:pos="4320"/>
        </w:tabs>
        <w:ind w:left="4320" w:hanging="360"/>
      </w:pPr>
      <w:rPr>
        <w:rFonts w:ascii="Wingdings" w:hAnsi="Wingdings" w:hint="default"/>
      </w:rPr>
    </w:lvl>
    <w:lvl w:ilvl="6" w:tplc="03FC304E" w:tentative="1">
      <w:start w:val="1"/>
      <w:numFmt w:val="bullet"/>
      <w:lvlText w:val=""/>
      <w:lvlJc w:val="left"/>
      <w:pPr>
        <w:tabs>
          <w:tab w:val="num" w:pos="5040"/>
        </w:tabs>
        <w:ind w:left="5040" w:hanging="360"/>
      </w:pPr>
      <w:rPr>
        <w:rFonts w:ascii="Symbol" w:hAnsi="Symbol" w:hint="default"/>
      </w:rPr>
    </w:lvl>
    <w:lvl w:ilvl="7" w:tplc="8AB6E764" w:tentative="1">
      <w:start w:val="1"/>
      <w:numFmt w:val="bullet"/>
      <w:lvlText w:val="o"/>
      <w:lvlJc w:val="left"/>
      <w:pPr>
        <w:tabs>
          <w:tab w:val="num" w:pos="5760"/>
        </w:tabs>
        <w:ind w:left="5760" w:hanging="360"/>
      </w:pPr>
      <w:rPr>
        <w:rFonts w:ascii="Courier New" w:hAnsi="Courier New" w:cs="Courier New" w:hint="default"/>
      </w:rPr>
    </w:lvl>
    <w:lvl w:ilvl="8" w:tplc="80EC79A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3AD1193"/>
    <w:multiLevelType w:val="hybridMultilevel"/>
    <w:tmpl w:val="F4D2D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290488"/>
    <w:multiLevelType w:val="hybridMultilevel"/>
    <w:tmpl w:val="EF820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C6135C"/>
    <w:multiLevelType w:val="hybridMultilevel"/>
    <w:tmpl w:val="01044DB0"/>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9644FCF"/>
    <w:multiLevelType w:val="hybridMultilevel"/>
    <w:tmpl w:val="E3F81C4C"/>
    <w:lvl w:ilvl="0" w:tplc="7CE6E974">
      <w:start w:val="1"/>
      <w:numFmt w:val="bullet"/>
      <w:lvlText w:val=""/>
      <w:lvlJc w:val="left"/>
      <w:pPr>
        <w:tabs>
          <w:tab w:val="num" w:pos="720"/>
        </w:tabs>
        <w:ind w:left="720" w:hanging="360"/>
      </w:pPr>
      <w:rPr>
        <w:rFonts w:ascii="Symbol" w:hAnsi="Symbol" w:hint="default"/>
      </w:rPr>
    </w:lvl>
    <w:lvl w:ilvl="1" w:tplc="AB509EAC" w:tentative="1">
      <w:start w:val="1"/>
      <w:numFmt w:val="bullet"/>
      <w:lvlText w:val="o"/>
      <w:lvlJc w:val="left"/>
      <w:pPr>
        <w:tabs>
          <w:tab w:val="num" w:pos="1440"/>
        </w:tabs>
        <w:ind w:left="1440" w:hanging="360"/>
      </w:pPr>
      <w:rPr>
        <w:rFonts w:ascii="Courier New" w:hAnsi="Courier New" w:cs="Courier New" w:hint="default"/>
      </w:rPr>
    </w:lvl>
    <w:lvl w:ilvl="2" w:tplc="D34CAC82" w:tentative="1">
      <w:start w:val="1"/>
      <w:numFmt w:val="bullet"/>
      <w:lvlText w:val=""/>
      <w:lvlJc w:val="left"/>
      <w:pPr>
        <w:tabs>
          <w:tab w:val="num" w:pos="2160"/>
        </w:tabs>
        <w:ind w:left="2160" w:hanging="360"/>
      </w:pPr>
      <w:rPr>
        <w:rFonts w:ascii="Wingdings" w:hAnsi="Wingdings" w:hint="default"/>
      </w:rPr>
    </w:lvl>
    <w:lvl w:ilvl="3" w:tplc="70B8A42A" w:tentative="1">
      <w:start w:val="1"/>
      <w:numFmt w:val="bullet"/>
      <w:lvlText w:val=""/>
      <w:lvlJc w:val="left"/>
      <w:pPr>
        <w:tabs>
          <w:tab w:val="num" w:pos="2880"/>
        </w:tabs>
        <w:ind w:left="2880" w:hanging="360"/>
      </w:pPr>
      <w:rPr>
        <w:rFonts w:ascii="Symbol" w:hAnsi="Symbol" w:hint="default"/>
      </w:rPr>
    </w:lvl>
    <w:lvl w:ilvl="4" w:tplc="8E90BAF2" w:tentative="1">
      <w:start w:val="1"/>
      <w:numFmt w:val="bullet"/>
      <w:lvlText w:val="o"/>
      <w:lvlJc w:val="left"/>
      <w:pPr>
        <w:tabs>
          <w:tab w:val="num" w:pos="3600"/>
        </w:tabs>
        <w:ind w:left="3600" w:hanging="360"/>
      </w:pPr>
      <w:rPr>
        <w:rFonts w:ascii="Courier New" w:hAnsi="Courier New" w:cs="Courier New" w:hint="default"/>
      </w:rPr>
    </w:lvl>
    <w:lvl w:ilvl="5" w:tplc="87846904" w:tentative="1">
      <w:start w:val="1"/>
      <w:numFmt w:val="bullet"/>
      <w:lvlText w:val=""/>
      <w:lvlJc w:val="left"/>
      <w:pPr>
        <w:tabs>
          <w:tab w:val="num" w:pos="4320"/>
        </w:tabs>
        <w:ind w:left="4320" w:hanging="360"/>
      </w:pPr>
      <w:rPr>
        <w:rFonts w:ascii="Wingdings" w:hAnsi="Wingdings" w:hint="default"/>
      </w:rPr>
    </w:lvl>
    <w:lvl w:ilvl="6" w:tplc="318E8B22" w:tentative="1">
      <w:start w:val="1"/>
      <w:numFmt w:val="bullet"/>
      <w:lvlText w:val=""/>
      <w:lvlJc w:val="left"/>
      <w:pPr>
        <w:tabs>
          <w:tab w:val="num" w:pos="5040"/>
        </w:tabs>
        <w:ind w:left="5040" w:hanging="360"/>
      </w:pPr>
      <w:rPr>
        <w:rFonts w:ascii="Symbol" w:hAnsi="Symbol" w:hint="default"/>
      </w:rPr>
    </w:lvl>
    <w:lvl w:ilvl="7" w:tplc="2ACAE5F8" w:tentative="1">
      <w:start w:val="1"/>
      <w:numFmt w:val="bullet"/>
      <w:lvlText w:val="o"/>
      <w:lvlJc w:val="left"/>
      <w:pPr>
        <w:tabs>
          <w:tab w:val="num" w:pos="5760"/>
        </w:tabs>
        <w:ind w:left="5760" w:hanging="360"/>
      </w:pPr>
      <w:rPr>
        <w:rFonts w:ascii="Courier New" w:hAnsi="Courier New" w:cs="Courier New" w:hint="default"/>
      </w:rPr>
    </w:lvl>
    <w:lvl w:ilvl="8" w:tplc="0CCAE8BA"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BF001CC"/>
    <w:multiLevelType w:val="hybridMultilevel"/>
    <w:tmpl w:val="591287F0"/>
    <w:lvl w:ilvl="0" w:tplc="36A49BC4">
      <w:start w:val="1"/>
      <w:numFmt w:val="bullet"/>
      <w:lvlText w:val="–"/>
      <w:lvlJc w:val="left"/>
      <w:pPr>
        <w:tabs>
          <w:tab w:val="num" w:pos="720"/>
        </w:tabs>
        <w:ind w:left="720" w:hanging="360"/>
      </w:pPr>
      <w:rPr>
        <w:rFonts w:ascii="Times New Roman" w:hAnsi="Times New Roman" w:hint="default"/>
      </w:rPr>
    </w:lvl>
    <w:lvl w:ilvl="1" w:tplc="3D5EA700">
      <w:start w:val="1"/>
      <w:numFmt w:val="bullet"/>
      <w:lvlText w:val="–"/>
      <w:lvlJc w:val="left"/>
      <w:pPr>
        <w:tabs>
          <w:tab w:val="num" w:pos="1440"/>
        </w:tabs>
        <w:ind w:left="1440" w:hanging="360"/>
      </w:pPr>
      <w:rPr>
        <w:rFonts w:ascii="Times New Roman" w:hAnsi="Times New Roman" w:hint="default"/>
      </w:rPr>
    </w:lvl>
    <w:lvl w:ilvl="2" w:tplc="2F82FADA">
      <w:start w:val="3145"/>
      <w:numFmt w:val="bullet"/>
      <w:lvlText w:val="•"/>
      <w:lvlJc w:val="left"/>
      <w:pPr>
        <w:tabs>
          <w:tab w:val="num" w:pos="2160"/>
        </w:tabs>
        <w:ind w:left="2160" w:hanging="360"/>
      </w:pPr>
      <w:rPr>
        <w:rFonts w:ascii="Times New Roman" w:hAnsi="Times New Roman" w:hint="default"/>
      </w:rPr>
    </w:lvl>
    <w:lvl w:ilvl="3" w:tplc="46C41C2C">
      <w:start w:val="3145"/>
      <w:numFmt w:val="bullet"/>
      <w:lvlText w:val="–"/>
      <w:lvlJc w:val="left"/>
      <w:pPr>
        <w:tabs>
          <w:tab w:val="num" w:pos="2880"/>
        </w:tabs>
        <w:ind w:left="2880" w:hanging="360"/>
      </w:pPr>
      <w:rPr>
        <w:rFonts w:ascii="Times New Roman" w:hAnsi="Times New Roman" w:hint="default"/>
      </w:rPr>
    </w:lvl>
    <w:lvl w:ilvl="4" w:tplc="239434AC" w:tentative="1">
      <w:start w:val="1"/>
      <w:numFmt w:val="bullet"/>
      <w:lvlText w:val="–"/>
      <w:lvlJc w:val="left"/>
      <w:pPr>
        <w:tabs>
          <w:tab w:val="num" w:pos="3600"/>
        </w:tabs>
        <w:ind w:left="3600" w:hanging="360"/>
      </w:pPr>
      <w:rPr>
        <w:rFonts w:ascii="Times New Roman" w:hAnsi="Times New Roman" w:hint="default"/>
      </w:rPr>
    </w:lvl>
    <w:lvl w:ilvl="5" w:tplc="FEFA5040" w:tentative="1">
      <w:start w:val="1"/>
      <w:numFmt w:val="bullet"/>
      <w:lvlText w:val="–"/>
      <w:lvlJc w:val="left"/>
      <w:pPr>
        <w:tabs>
          <w:tab w:val="num" w:pos="4320"/>
        </w:tabs>
        <w:ind w:left="4320" w:hanging="360"/>
      </w:pPr>
      <w:rPr>
        <w:rFonts w:ascii="Times New Roman" w:hAnsi="Times New Roman" w:hint="default"/>
      </w:rPr>
    </w:lvl>
    <w:lvl w:ilvl="6" w:tplc="3E84B8C8" w:tentative="1">
      <w:start w:val="1"/>
      <w:numFmt w:val="bullet"/>
      <w:lvlText w:val="–"/>
      <w:lvlJc w:val="left"/>
      <w:pPr>
        <w:tabs>
          <w:tab w:val="num" w:pos="5040"/>
        </w:tabs>
        <w:ind w:left="5040" w:hanging="360"/>
      </w:pPr>
      <w:rPr>
        <w:rFonts w:ascii="Times New Roman" w:hAnsi="Times New Roman" w:hint="default"/>
      </w:rPr>
    </w:lvl>
    <w:lvl w:ilvl="7" w:tplc="3E3859D0" w:tentative="1">
      <w:start w:val="1"/>
      <w:numFmt w:val="bullet"/>
      <w:lvlText w:val="–"/>
      <w:lvlJc w:val="left"/>
      <w:pPr>
        <w:tabs>
          <w:tab w:val="num" w:pos="5760"/>
        </w:tabs>
        <w:ind w:left="5760" w:hanging="360"/>
      </w:pPr>
      <w:rPr>
        <w:rFonts w:ascii="Times New Roman" w:hAnsi="Times New Roman" w:hint="default"/>
      </w:rPr>
    </w:lvl>
    <w:lvl w:ilvl="8" w:tplc="EEC80406"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4C2749B3"/>
    <w:multiLevelType w:val="hybridMultilevel"/>
    <w:tmpl w:val="48B00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5933EC"/>
    <w:multiLevelType w:val="hybridMultilevel"/>
    <w:tmpl w:val="5B96EF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1A036B2"/>
    <w:multiLevelType w:val="hybridMultilevel"/>
    <w:tmpl w:val="A19666FA"/>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AC6F44"/>
    <w:multiLevelType w:val="hybridMultilevel"/>
    <w:tmpl w:val="BA641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F86F38"/>
    <w:multiLevelType w:val="hybridMultilevel"/>
    <w:tmpl w:val="EC2C0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9659C9"/>
    <w:multiLevelType w:val="hybridMultilevel"/>
    <w:tmpl w:val="6A1E6ED4"/>
    <w:lvl w:ilvl="0" w:tplc="90AA2BD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B65DCD"/>
    <w:multiLevelType w:val="multilevel"/>
    <w:tmpl w:val="306AD922"/>
    <w:lvl w:ilvl="0">
      <w:start w:val="1"/>
      <w:numFmt w:val="bullet"/>
      <w:pStyle w:val="BulletedText"/>
      <w:lvlText w:val=""/>
      <w:lvlJc w:val="left"/>
      <w:pPr>
        <w:tabs>
          <w:tab w:val="num" w:pos="360"/>
        </w:tabs>
        <w:ind w:left="360" w:hanging="360"/>
      </w:pPr>
      <w:rPr>
        <w:rFonts w:ascii="Symbol" w:hAnsi="Symbol" w:cs="Times New Roman" w:hint="default"/>
        <w:color w:val="000000"/>
        <w:sz w:val="22"/>
        <w:szCs w:val="22"/>
      </w:rPr>
    </w:lvl>
    <w:lvl w:ilvl="1">
      <w:start w:val="1"/>
      <w:numFmt w:val="bullet"/>
      <w:lvlText w:val="o"/>
      <w:lvlJc w:val="left"/>
      <w:pPr>
        <w:tabs>
          <w:tab w:val="num" w:pos="720"/>
        </w:tabs>
        <w:ind w:left="720" w:hanging="360"/>
      </w:pPr>
      <w:rPr>
        <w:rFonts w:ascii="Courier New" w:hAnsi="Courier New" w:cs="Times New Roman" w:hint="default"/>
      </w:rPr>
    </w:lvl>
    <w:lvl w:ilvl="2">
      <w:start w:val="1"/>
      <w:numFmt w:val="bullet"/>
      <w:lvlText w:val=""/>
      <w:lvlJc w:val="left"/>
      <w:pPr>
        <w:tabs>
          <w:tab w:val="num" w:pos="1080"/>
        </w:tabs>
        <w:ind w:left="1080" w:hanging="360"/>
      </w:pPr>
      <w:rPr>
        <w:rFonts w:ascii="Wingdings" w:hAnsi="Wingdings" w:cs="Times New Roman" w:hint="default"/>
      </w:rPr>
    </w:lvl>
    <w:lvl w:ilvl="3">
      <w:start w:val="1"/>
      <w:numFmt w:val="bullet"/>
      <w:lvlText w:val=""/>
      <w:lvlJc w:val="left"/>
      <w:pPr>
        <w:tabs>
          <w:tab w:val="num" w:pos="1440"/>
        </w:tabs>
        <w:ind w:left="1440" w:hanging="360"/>
      </w:pPr>
      <w:rPr>
        <w:rFonts w:ascii="Symbol" w:hAnsi="Symbol" w:cs="Times New Roman" w:hint="default"/>
      </w:rPr>
    </w:lvl>
    <w:lvl w:ilvl="4">
      <w:start w:val="1"/>
      <w:numFmt w:val="bullet"/>
      <w:lvlText w:val="o"/>
      <w:lvlJc w:val="left"/>
      <w:pPr>
        <w:tabs>
          <w:tab w:val="num" w:pos="1800"/>
        </w:tabs>
        <w:ind w:left="1800" w:hanging="360"/>
      </w:pPr>
      <w:rPr>
        <w:rFonts w:ascii="Courier New" w:hAnsi="Courier New" w:cs="Times New Roman" w:hint="default"/>
      </w:rPr>
    </w:lvl>
    <w:lvl w:ilvl="5">
      <w:start w:val="1"/>
      <w:numFmt w:val="bullet"/>
      <w:lvlText w:val=""/>
      <w:lvlJc w:val="left"/>
      <w:pPr>
        <w:tabs>
          <w:tab w:val="num" w:pos="2160"/>
        </w:tabs>
        <w:ind w:left="2160" w:hanging="360"/>
      </w:pPr>
      <w:rPr>
        <w:rFonts w:ascii="Wingdings" w:hAnsi="Wingdings" w:cs="Times New Roman" w:hint="default"/>
      </w:rPr>
    </w:lvl>
    <w:lvl w:ilvl="6">
      <w:start w:val="1"/>
      <w:numFmt w:val="bullet"/>
      <w:lvlText w:val=""/>
      <w:lvlJc w:val="left"/>
      <w:pPr>
        <w:tabs>
          <w:tab w:val="num" w:pos="2520"/>
        </w:tabs>
        <w:ind w:left="2520" w:hanging="360"/>
      </w:pPr>
      <w:rPr>
        <w:rFonts w:ascii="Symbol" w:hAnsi="Symbol" w:cs="Times New Roman" w:hint="default"/>
      </w:rPr>
    </w:lvl>
    <w:lvl w:ilvl="7">
      <w:start w:val="1"/>
      <w:numFmt w:val="bullet"/>
      <w:lvlText w:val="o"/>
      <w:lvlJc w:val="left"/>
      <w:pPr>
        <w:tabs>
          <w:tab w:val="num" w:pos="2880"/>
        </w:tabs>
        <w:ind w:left="2880" w:hanging="360"/>
      </w:pPr>
      <w:rPr>
        <w:rFonts w:ascii="Courier New" w:hAnsi="Courier New" w:cs="Times New Roman" w:hint="default"/>
      </w:rPr>
    </w:lvl>
    <w:lvl w:ilvl="8">
      <w:start w:val="1"/>
      <w:numFmt w:val="bullet"/>
      <w:lvlText w:val=""/>
      <w:lvlJc w:val="left"/>
      <w:pPr>
        <w:tabs>
          <w:tab w:val="num" w:pos="3240"/>
        </w:tabs>
        <w:ind w:left="3240" w:hanging="360"/>
      </w:pPr>
      <w:rPr>
        <w:rFonts w:ascii="Wingdings" w:hAnsi="Wingdings" w:cs="Times New Roman" w:hint="default"/>
      </w:rPr>
    </w:lvl>
  </w:abstractNum>
  <w:abstractNum w:abstractNumId="36" w15:restartNumberingAfterBreak="0">
    <w:nsid w:val="586F624D"/>
    <w:multiLevelType w:val="hybridMultilevel"/>
    <w:tmpl w:val="EDF0D044"/>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6833DE"/>
    <w:multiLevelType w:val="hybridMultilevel"/>
    <w:tmpl w:val="FBAE0F34"/>
    <w:lvl w:ilvl="0" w:tplc="85EAF328">
      <w:start w:val="1"/>
      <w:numFmt w:val="bullet"/>
      <w:lvlText w:val="•"/>
      <w:lvlJc w:val="left"/>
      <w:pPr>
        <w:tabs>
          <w:tab w:val="num" w:pos="720"/>
        </w:tabs>
        <w:ind w:left="720" w:hanging="360"/>
      </w:pPr>
      <w:rPr>
        <w:rFonts w:ascii="Times New Roman" w:hAnsi="Times New Roman" w:hint="default"/>
      </w:rPr>
    </w:lvl>
    <w:lvl w:ilvl="1" w:tplc="E7728812" w:tentative="1">
      <w:start w:val="1"/>
      <w:numFmt w:val="bullet"/>
      <w:lvlText w:val="•"/>
      <w:lvlJc w:val="left"/>
      <w:pPr>
        <w:tabs>
          <w:tab w:val="num" w:pos="1440"/>
        </w:tabs>
        <w:ind w:left="1440" w:hanging="360"/>
      </w:pPr>
      <w:rPr>
        <w:rFonts w:ascii="Times New Roman" w:hAnsi="Times New Roman" w:hint="default"/>
      </w:rPr>
    </w:lvl>
    <w:lvl w:ilvl="2" w:tplc="8D7C43C4">
      <w:start w:val="1"/>
      <w:numFmt w:val="bullet"/>
      <w:lvlText w:val="•"/>
      <w:lvlJc w:val="left"/>
      <w:pPr>
        <w:tabs>
          <w:tab w:val="num" w:pos="2160"/>
        </w:tabs>
        <w:ind w:left="2160" w:hanging="360"/>
      </w:pPr>
      <w:rPr>
        <w:rFonts w:ascii="Times New Roman" w:hAnsi="Times New Roman" w:hint="default"/>
      </w:rPr>
    </w:lvl>
    <w:lvl w:ilvl="3" w:tplc="2FD442F8" w:tentative="1">
      <w:start w:val="1"/>
      <w:numFmt w:val="bullet"/>
      <w:lvlText w:val="•"/>
      <w:lvlJc w:val="left"/>
      <w:pPr>
        <w:tabs>
          <w:tab w:val="num" w:pos="2880"/>
        </w:tabs>
        <w:ind w:left="2880" w:hanging="360"/>
      </w:pPr>
      <w:rPr>
        <w:rFonts w:ascii="Times New Roman" w:hAnsi="Times New Roman" w:hint="default"/>
      </w:rPr>
    </w:lvl>
    <w:lvl w:ilvl="4" w:tplc="B22263F4" w:tentative="1">
      <w:start w:val="1"/>
      <w:numFmt w:val="bullet"/>
      <w:lvlText w:val="•"/>
      <w:lvlJc w:val="left"/>
      <w:pPr>
        <w:tabs>
          <w:tab w:val="num" w:pos="3600"/>
        </w:tabs>
        <w:ind w:left="3600" w:hanging="360"/>
      </w:pPr>
      <w:rPr>
        <w:rFonts w:ascii="Times New Roman" w:hAnsi="Times New Roman" w:hint="default"/>
      </w:rPr>
    </w:lvl>
    <w:lvl w:ilvl="5" w:tplc="EEEED7E0" w:tentative="1">
      <w:start w:val="1"/>
      <w:numFmt w:val="bullet"/>
      <w:lvlText w:val="•"/>
      <w:lvlJc w:val="left"/>
      <w:pPr>
        <w:tabs>
          <w:tab w:val="num" w:pos="4320"/>
        </w:tabs>
        <w:ind w:left="4320" w:hanging="360"/>
      </w:pPr>
      <w:rPr>
        <w:rFonts w:ascii="Times New Roman" w:hAnsi="Times New Roman" w:hint="default"/>
      </w:rPr>
    </w:lvl>
    <w:lvl w:ilvl="6" w:tplc="6F6C2338" w:tentative="1">
      <w:start w:val="1"/>
      <w:numFmt w:val="bullet"/>
      <w:lvlText w:val="•"/>
      <w:lvlJc w:val="left"/>
      <w:pPr>
        <w:tabs>
          <w:tab w:val="num" w:pos="5040"/>
        </w:tabs>
        <w:ind w:left="5040" w:hanging="360"/>
      </w:pPr>
      <w:rPr>
        <w:rFonts w:ascii="Times New Roman" w:hAnsi="Times New Roman" w:hint="default"/>
      </w:rPr>
    </w:lvl>
    <w:lvl w:ilvl="7" w:tplc="A03E1392" w:tentative="1">
      <w:start w:val="1"/>
      <w:numFmt w:val="bullet"/>
      <w:lvlText w:val="•"/>
      <w:lvlJc w:val="left"/>
      <w:pPr>
        <w:tabs>
          <w:tab w:val="num" w:pos="5760"/>
        </w:tabs>
        <w:ind w:left="5760" w:hanging="360"/>
      </w:pPr>
      <w:rPr>
        <w:rFonts w:ascii="Times New Roman" w:hAnsi="Times New Roman" w:hint="default"/>
      </w:rPr>
    </w:lvl>
    <w:lvl w:ilvl="8" w:tplc="12580A18"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59927ACA"/>
    <w:multiLevelType w:val="hybridMultilevel"/>
    <w:tmpl w:val="E04E9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FA26A4"/>
    <w:multiLevelType w:val="hybridMultilevel"/>
    <w:tmpl w:val="3AB806DA"/>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720F90"/>
    <w:multiLevelType w:val="hybridMultilevel"/>
    <w:tmpl w:val="7AC8F056"/>
    <w:lvl w:ilvl="0" w:tplc="793A275A">
      <w:start w:val="1"/>
      <w:numFmt w:val="bullet"/>
      <w:lvlText w:val=""/>
      <w:lvlJc w:val="left"/>
      <w:pPr>
        <w:tabs>
          <w:tab w:val="num" w:pos="720"/>
        </w:tabs>
        <w:ind w:left="720" w:hanging="360"/>
      </w:pPr>
      <w:rPr>
        <w:rFonts w:ascii="Symbol" w:hAnsi="Symbol" w:hint="default"/>
      </w:rPr>
    </w:lvl>
    <w:lvl w:ilvl="1" w:tplc="2B48C4FC" w:tentative="1">
      <w:start w:val="1"/>
      <w:numFmt w:val="bullet"/>
      <w:lvlText w:val="o"/>
      <w:lvlJc w:val="left"/>
      <w:pPr>
        <w:tabs>
          <w:tab w:val="num" w:pos="1440"/>
        </w:tabs>
        <w:ind w:left="1440" w:hanging="360"/>
      </w:pPr>
      <w:rPr>
        <w:rFonts w:ascii="Courier New" w:hAnsi="Courier New" w:cs="Courier New" w:hint="default"/>
      </w:rPr>
    </w:lvl>
    <w:lvl w:ilvl="2" w:tplc="94A4E142" w:tentative="1">
      <w:start w:val="1"/>
      <w:numFmt w:val="bullet"/>
      <w:lvlText w:val=""/>
      <w:lvlJc w:val="left"/>
      <w:pPr>
        <w:tabs>
          <w:tab w:val="num" w:pos="2160"/>
        </w:tabs>
        <w:ind w:left="2160" w:hanging="360"/>
      </w:pPr>
      <w:rPr>
        <w:rFonts w:ascii="Wingdings" w:hAnsi="Wingdings" w:hint="default"/>
      </w:rPr>
    </w:lvl>
    <w:lvl w:ilvl="3" w:tplc="5874AD5C" w:tentative="1">
      <w:start w:val="1"/>
      <w:numFmt w:val="bullet"/>
      <w:lvlText w:val=""/>
      <w:lvlJc w:val="left"/>
      <w:pPr>
        <w:tabs>
          <w:tab w:val="num" w:pos="2880"/>
        </w:tabs>
        <w:ind w:left="2880" w:hanging="360"/>
      </w:pPr>
      <w:rPr>
        <w:rFonts w:ascii="Symbol" w:hAnsi="Symbol" w:hint="default"/>
      </w:rPr>
    </w:lvl>
    <w:lvl w:ilvl="4" w:tplc="23605B0E" w:tentative="1">
      <w:start w:val="1"/>
      <w:numFmt w:val="bullet"/>
      <w:lvlText w:val="o"/>
      <w:lvlJc w:val="left"/>
      <w:pPr>
        <w:tabs>
          <w:tab w:val="num" w:pos="3600"/>
        </w:tabs>
        <w:ind w:left="3600" w:hanging="360"/>
      </w:pPr>
      <w:rPr>
        <w:rFonts w:ascii="Courier New" w:hAnsi="Courier New" w:cs="Courier New" w:hint="default"/>
      </w:rPr>
    </w:lvl>
    <w:lvl w:ilvl="5" w:tplc="BC5A3AE0" w:tentative="1">
      <w:start w:val="1"/>
      <w:numFmt w:val="bullet"/>
      <w:lvlText w:val=""/>
      <w:lvlJc w:val="left"/>
      <w:pPr>
        <w:tabs>
          <w:tab w:val="num" w:pos="4320"/>
        </w:tabs>
        <w:ind w:left="4320" w:hanging="360"/>
      </w:pPr>
      <w:rPr>
        <w:rFonts w:ascii="Wingdings" w:hAnsi="Wingdings" w:hint="default"/>
      </w:rPr>
    </w:lvl>
    <w:lvl w:ilvl="6" w:tplc="36AAA334" w:tentative="1">
      <w:start w:val="1"/>
      <w:numFmt w:val="bullet"/>
      <w:lvlText w:val=""/>
      <w:lvlJc w:val="left"/>
      <w:pPr>
        <w:tabs>
          <w:tab w:val="num" w:pos="5040"/>
        </w:tabs>
        <w:ind w:left="5040" w:hanging="360"/>
      </w:pPr>
      <w:rPr>
        <w:rFonts w:ascii="Symbol" w:hAnsi="Symbol" w:hint="default"/>
      </w:rPr>
    </w:lvl>
    <w:lvl w:ilvl="7" w:tplc="8FE4A948" w:tentative="1">
      <w:start w:val="1"/>
      <w:numFmt w:val="bullet"/>
      <w:lvlText w:val="o"/>
      <w:lvlJc w:val="left"/>
      <w:pPr>
        <w:tabs>
          <w:tab w:val="num" w:pos="5760"/>
        </w:tabs>
        <w:ind w:left="5760" w:hanging="360"/>
      </w:pPr>
      <w:rPr>
        <w:rFonts w:ascii="Courier New" w:hAnsi="Courier New" w:cs="Courier New" w:hint="default"/>
      </w:rPr>
    </w:lvl>
    <w:lvl w:ilvl="8" w:tplc="D03AFA2A"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CD45A94"/>
    <w:multiLevelType w:val="hybridMultilevel"/>
    <w:tmpl w:val="576AD508"/>
    <w:lvl w:ilvl="0" w:tplc="63122E42">
      <w:start w:val="1"/>
      <w:numFmt w:val="decimal"/>
      <w:lvlText w:val="%1."/>
      <w:lvlJc w:val="left"/>
      <w:pPr>
        <w:ind w:left="720" w:hanging="360"/>
      </w:pPr>
    </w:lvl>
    <w:lvl w:ilvl="1" w:tplc="202A475C">
      <w:start w:val="1"/>
      <w:numFmt w:val="lowerLetter"/>
      <w:lvlText w:val="%2."/>
      <w:lvlJc w:val="left"/>
      <w:pPr>
        <w:ind w:left="1440" w:hanging="360"/>
      </w:pPr>
    </w:lvl>
    <w:lvl w:ilvl="2" w:tplc="1D605286" w:tentative="1">
      <w:start w:val="1"/>
      <w:numFmt w:val="lowerRoman"/>
      <w:lvlText w:val="%3."/>
      <w:lvlJc w:val="right"/>
      <w:pPr>
        <w:ind w:left="2160" w:hanging="180"/>
      </w:pPr>
    </w:lvl>
    <w:lvl w:ilvl="3" w:tplc="421239A4" w:tentative="1">
      <w:start w:val="1"/>
      <w:numFmt w:val="decimal"/>
      <w:lvlText w:val="%4."/>
      <w:lvlJc w:val="left"/>
      <w:pPr>
        <w:ind w:left="2880" w:hanging="360"/>
      </w:pPr>
    </w:lvl>
    <w:lvl w:ilvl="4" w:tplc="D00E6366" w:tentative="1">
      <w:start w:val="1"/>
      <w:numFmt w:val="lowerLetter"/>
      <w:lvlText w:val="%5."/>
      <w:lvlJc w:val="left"/>
      <w:pPr>
        <w:ind w:left="3600" w:hanging="360"/>
      </w:pPr>
    </w:lvl>
    <w:lvl w:ilvl="5" w:tplc="967CA86A" w:tentative="1">
      <w:start w:val="1"/>
      <w:numFmt w:val="lowerRoman"/>
      <w:lvlText w:val="%6."/>
      <w:lvlJc w:val="right"/>
      <w:pPr>
        <w:ind w:left="4320" w:hanging="180"/>
      </w:pPr>
    </w:lvl>
    <w:lvl w:ilvl="6" w:tplc="5E123A3E" w:tentative="1">
      <w:start w:val="1"/>
      <w:numFmt w:val="decimal"/>
      <w:lvlText w:val="%7."/>
      <w:lvlJc w:val="left"/>
      <w:pPr>
        <w:ind w:left="5040" w:hanging="360"/>
      </w:pPr>
    </w:lvl>
    <w:lvl w:ilvl="7" w:tplc="B734BFE4" w:tentative="1">
      <w:start w:val="1"/>
      <w:numFmt w:val="lowerLetter"/>
      <w:lvlText w:val="%8."/>
      <w:lvlJc w:val="left"/>
      <w:pPr>
        <w:ind w:left="5760" w:hanging="360"/>
      </w:pPr>
    </w:lvl>
    <w:lvl w:ilvl="8" w:tplc="0EC05926" w:tentative="1">
      <w:start w:val="1"/>
      <w:numFmt w:val="lowerRoman"/>
      <w:lvlText w:val="%9."/>
      <w:lvlJc w:val="right"/>
      <w:pPr>
        <w:ind w:left="6480" w:hanging="180"/>
      </w:pPr>
    </w:lvl>
  </w:abstractNum>
  <w:abstractNum w:abstractNumId="42" w15:restartNumberingAfterBreak="0">
    <w:nsid w:val="6EE47ECD"/>
    <w:multiLevelType w:val="hybridMultilevel"/>
    <w:tmpl w:val="908A8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C11508"/>
    <w:multiLevelType w:val="hybridMultilevel"/>
    <w:tmpl w:val="247C1C38"/>
    <w:lvl w:ilvl="0" w:tplc="8328374A">
      <w:start w:val="1"/>
      <w:numFmt w:val="bullet"/>
      <w:lvlText w:val="•"/>
      <w:lvlJc w:val="left"/>
      <w:pPr>
        <w:tabs>
          <w:tab w:val="num" w:pos="720"/>
        </w:tabs>
        <w:ind w:left="720" w:hanging="360"/>
      </w:pPr>
      <w:rPr>
        <w:rFonts w:ascii="Times New Roman" w:hAnsi="Times New Roman" w:hint="default"/>
      </w:rPr>
    </w:lvl>
    <w:lvl w:ilvl="1" w:tplc="81A40E46">
      <w:start w:val="1163"/>
      <w:numFmt w:val="bullet"/>
      <w:lvlText w:val="–"/>
      <w:lvlJc w:val="left"/>
      <w:pPr>
        <w:tabs>
          <w:tab w:val="num" w:pos="1440"/>
        </w:tabs>
        <w:ind w:left="1440" w:hanging="360"/>
      </w:pPr>
      <w:rPr>
        <w:rFonts w:ascii="Times New Roman" w:hAnsi="Times New Roman" w:hint="default"/>
      </w:rPr>
    </w:lvl>
    <w:lvl w:ilvl="2" w:tplc="E1760B94">
      <w:start w:val="1163"/>
      <w:numFmt w:val="bullet"/>
      <w:lvlText w:val="•"/>
      <w:lvlJc w:val="left"/>
      <w:pPr>
        <w:tabs>
          <w:tab w:val="num" w:pos="2160"/>
        </w:tabs>
        <w:ind w:left="2160" w:hanging="360"/>
      </w:pPr>
      <w:rPr>
        <w:rFonts w:ascii="Times New Roman" w:hAnsi="Times New Roman" w:hint="default"/>
      </w:rPr>
    </w:lvl>
    <w:lvl w:ilvl="3" w:tplc="6D7CBA08">
      <w:start w:val="1163"/>
      <w:numFmt w:val="bullet"/>
      <w:lvlText w:val="–"/>
      <w:lvlJc w:val="left"/>
      <w:pPr>
        <w:tabs>
          <w:tab w:val="num" w:pos="2880"/>
        </w:tabs>
        <w:ind w:left="2880" w:hanging="360"/>
      </w:pPr>
      <w:rPr>
        <w:rFonts w:ascii="Times New Roman" w:hAnsi="Times New Roman" w:hint="default"/>
      </w:rPr>
    </w:lvl>
    <w:lvl w:ilvl="4" w:tplc="5EFC3C36">
      <w:start w:val="1163"/>
      <w:numFmt w:val="bullet"/>
      <w:lvlText w:val="»"/>
      <w:lvlJc w:val="left"/>
      <w:pPr>
        <w:tabs>
          <w:tab w:val="num" w:pos="3600"/>
        </w:tabs>
        <w:ind w:left="3600" w:hanging="360"/>
      </w:pPr>
      <w:rPr>
        <w:rFonts w:ascii="Times New Roman" w:hAnsi="Times New Roman" w:hint="default"/>
      </w:rPr>
    </w:lvl>
    <w:lvl w:ilvl="5" w:tplc="390A8150" w:tentative="1">
      <w:start w:val="1"/>
      <w:numFmt w:val="bullet"/>
      <w:lvlText w:val="•"/>
      <w:lvlJc w:val="left"/>
      <w:pPr>
        <w:tabs>
          <w:tab w:val="num" w:pos="4320"/>
        </w:tabs>
        <w:ind w:left="4320" w:hanging="360"/>
      </w:pPr>
      <w:rPr>
        <w:rFonts w:ascii="Times New Roman" w:hAnsi="Times New Roman" w:hint="default"/>
      </w:rPr>
    </w:lvl>
    <w:lvl w:ilvl="6" w:tplc="76F03570" w:tentative="1">
      <w:start w:val="1"/>
      <w:numFmt w:val="bullet"/>
      <w:lvlText w:val="•"/>
      <w:lvlJc w:val="left"/>
      <w:pPr>
        <w:tabs>
          <w:tab w:val="num" w:pos="5040"/>
        </w:tabs>
        <w:ind w:left="5040" w:hanging="360"/>
      </w:pPr>
      <w:rPr>
        <w:rFonts w:ascii="Times New Roman" w:hAnsi="Times New Roman" w:hint="default"/>
      </w:rPr>
    </w:lvl>
    <w:lvl w:ilvl="7" w:tplc="7534BEB6" w:tentative="1">
      <w:start w:val="1"/>
      <w:numFmt w:val="bullet"/>
      <w:lvlText w:val="•"/>
      <w:lvlJc w:val="left"/>
      <w:pPr>
        <w:tabs>
          <w:tab w:val="num" w:pos="5760"/>
        </w:tabs>
        <w:ind w:left="5760" w:hanging="360"/>
      </w:pPr>
      <w:rPr>
        <w:rFonts w:ascii="Times New Roman" w:hAnsi="Times New Roman" w:hint="default"/>
      </w:rPr>
    </w:lvl>
    <w:lvl w:ilvl="8" w:tplc="C4B87454" w:tentative="1">
      <w:start w:val="1"/>
      <w:numFmt w:val="bullet"/>
      <w:lvlText w:val="•"/>
      <w:lvlJc w:val="left"/>
      <w:pPr>
        <w:tabs>
          <w:tab w:val="num" w:pos="6480"/>
        </w:tabs>
        <w:ind w:left="6480" w:hanging="360"/>
      </w:pPr>
      <w:rPr>
        <w:rFonts w:ascii="Times New Roman" w:hAnsi="Times New Roman" w:hint="default"/>
      </w:rPr>
    </w:lvl>
  </w:abstractNum>
  <w:abstractNum w:abstractNumId="44" w15:restartNumberingAfterBreak="0">
    <w:nsid w:val="7AD045BC"/>
    <w:multiLevelType w:val="hybridMultilevel"/>
    <w:tmpl w:val="17F22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2603E8"/>
    <w:multiLevelType w:val="hybridMultilevel"/>
    <w:tmpl w:val="FC0AC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3E6E3C"/>
    <w:multiLevelType w:val="hybridMultilevel"/>
    <w:tmpl w:val="959CF21A"/>
    <w:lvl w:ilvl="0" w:tplc="48DCB1A4">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20"/>
  </w:num>
  <w:num w:numId="3">
    <w:abstractNumId w:val="19"/>
  </w:num>
  <w:num w:numId="4">
    <w:abstractNumId w:val="4"/>
  </w:num>
  <w:num w:numId="5">
    <w:abstractNumId w:val="43"/>
  </w:num>
  <w:num w:numId="6">
    <w:abstractNumId w:val="28"/>
  </w:num>
  <w:num w:numId="7">
    <w:abstractNumId w:val="2"/>
  </w:num>
  <w:num w:numId="8">
    <w:abstractNumId w:val="37"/>
  </w:num>
  <w:num w:numId="9">
    <w:abstractNumId w:val="15"/>
  </w:num>
  <w:num w:numId="10">
    <w:abstractNumId w:val="0"/>
  </w:num>
  <w:num w:numId="11">
    <w:abstractNumId w:val="34"/>
  </w:num>
  <w:num w:numId="12">
    <w:abstractNumId w:val="6"/>
  </w:num>
  <w:num w:numId="13">
    <w:abstractNumId w:val="41"/>
  </w:num>
  <w:num w:numId="14">
    <w:abstractNumId w:val="5"/>
  </w:num>
  <w:num w:numId="15">
    <w:abstractNumId w:val="9"/>
  </w:num>
  <w:num w:numId="16">
    <w:abstractNumId w:val="40"/>
  </w:num>
  <w:num w:numId="17">
    <w:abstractNumId w:val="26"/>
  </w:num>
  <w:num w:numId="18">
    <w:abstractNumId w:val="3"/>
  </w:num>
  <w:num w:numId="19">
    <w:abstractNumId w:val="27"/>
  </w:num>
  <w:num w:numId="20">
    <w:abstractNumId w:val="23"/>
  </w:num>
  <w:num w:numId="21">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num>
  <w:num w:numId="23">
    <w:abstractNumId w:val="42"/>
  </w:num>
  <w:num w:numId="24">
    <w:abstractNumId w:val="22"/>
  </w:num>
  <w:num w:numId="25">
    <w:abstractNumId w:val="38"/>
  </w:num>
  <w:num w:numId="26">
    <w:abstractNumId w:val="30"/>
  </w:num>
  <w:num w:numId="27">
    <w:abstractNumId w:val="21"/>
  </w:num>
  <w:num w:numId="28">
    <w:abstractNumId w:val="17"/>
  </w:num>
  <w:num w:numId="29">
    <w:abstractNumId w:val="32"/>
  </w:num>
  <w:num w:numId="30">
    <w:abstractNumId w:val="13"/>
  </w:num>
  <w:num w:numId="31">
    <w:abstractNumId w:val="11"/>
  </w:num>
  <w:num w:numId="32">
    <w:abstractNumId w:val="44"/>
  </w:num>
  <w:num w:numId="33">
    <w:abstractNumId w:val="29"/>
  </w:num>
  <w:num w:numId="34">
    <w:abstractNumId w:val="31"/>
  </w:num>
  <w:num w:numId="35">
    <w:abstractNumId w:val="12"/>
  </w:num>
  <w:num w:numId="36">
    <w:abstractNumId w:val="7"/>
  </w:num>
  <w:num w:numId="37">
    <w:abstractNumId w:val="36"/>
  </w:num>
  <w:num w:numId="38">
    <w:abstractNumId w:val="39"/>
  </w:num>
  <w:num w:numId="39">
    <w:abstractNumId w:val="18"/>
  </w:num>
  <w:num w:numId="40">
    <w:abstractNumId w:val="33"/>
  </w:num>
  <w:num w:numId="41">
    <w:abstractNumId w:val="1"/>
  </w:num>
  <w:num w:numId="42">
    <w:abstractNumId w:val="8"/>
  </w:num>
  <w:num w:numId="43">
    <w:abstractNumId w:val="46"/>
  </w:num>
  <w:num w:numId="44">
    <w:abstractNumId w:val="14"/>
  </w:num>
  <w:num w:numId="45">
    <w:abstractNumId w:val="24"/>
  </w:num>
  <w:num w:numId="46">
    <w:abstractNumId w:val="10"/>
  </w:num>
  <w:num w:numId="47">
    <w:abstractNumId w:val="4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759"/>
    <w:rsid w:val="00000451"/>
    <w:rsid w:val="00000D39"/>
    <w:rsid w:val="00000E1E"/>
    <w:rsid w:val="00000FCE"/>
    <w:rsid w:val="000013E5"/>
    <w:rsid w:val="00001EA7"/>
    <w:rsid w:val="00001FBE"/>
    <w:rsid w:val="00002348"/>
    <w:rsid w:val="000025DE"/>
    <w:rsid w:val="0000316A"/>
    <w:rsid w:val="000037D5"/>
    <w:rsid w:val="000037E3"/>
    <w:rsid w:val="00003877"/>
    <w:rsid w:val="00004351"/>
    <w:rsid w:val="00004E8E"/>
    <w:rsid w:val="00005703"/>
    <w:rsid w:val="00005B8D"/>
    <w:rsid w:val="00005CCA"/>
    <w:rsid w:val="000072DA"/>
    <w:rsid w:val="00007B65"/>
    <w:rsid w:val="000105DF"/>
    <w:rsid w:val="0001107B"/>
    <w:rsid w:val="00011281"/>
    <w:rsid w:val="00011537"/>
    <w:rsid w:val="000115D5"/>
    <w:rsid w:val="0001163D"/>
    <w:rsid w:val="000119BB"/>
    <w:rsid w:val="00011D66"/>
    <w:rsid w:val="00012F84"/>
    <w:rsid w:val="00013408"/>
    <w:rsid w:val="00013ED2"/>
    <w:rsid w:val="000140C4"/>
    <w:rsid w:val="000151DE"/>
    <w:rsid w:val="00015342"/>
    <w:rsid w:val="000155B5"/>
    <w:rsid w:val="000160C0"/>
    <w:rsid w:val="000164D5"/>
    <w:rsid w:val="000168DF"/>
    <w:rsid w:val="000168E5"/>
    <w:rsid w:val="00016E91"/>
    <w:rsid w:val="000178D9"/>
    <w:rsid w:val="000179B1"/>
    <w:rsid w:val="000202CA"/>
    <w:rsid w:val="0002094F"/>
    <w:rsid w:val="000212E5"/>
    <w:rsid w:val="0002145F"/>
    <w:rsid w:val="00021B08"/>
    <w:rsid w:val="00021B0D"/>
    <w:rsid w:val="0002255A"/>
    <w:rsid w:val="00023A08"/>
    <w:rsid w:val="00023BB0"/>
    <w:rsid w:val="00023C2A"/>
    <w:rsid w:val="0002427C"/>
    <w:rsid w:val="00024F0F"/>
    <w:rsid w:val="000259F1"/>
    <w:rsid w:val="00025B00"/>
    <w:rsid w:val="00026190"/>
    <w:rsid w:val="0002620A"/>
    <w:rsid w:val="0002623D"/>
    <w:rsid w:val="00026C0A"/>
    <w:rsid w:val="00030235"/>
    <w:rsid w:val="00030835"/>
    <w:rsid w:val="00030B1C"/>
    <w:rsid w:val="000313D3"/>
    <w:rsid w:val="000313F5"/>
    <w:rsid w:val="000318C6"/>
    <w:rsid w:val="00032169"/>
    <w:rsid w:val="00032179"/>
    <w:rsid w:val="00032487"/>
    <w:rsid w:val="00032596"/>
    <w:rsid w:val="0003436E"/>
    <w:rsid w:val="000343BB"/>
    <w:rsid w:val="00034648"/>
    <w:rsid w:val="000353BD"/>
    <w:rsid w:val="00035682"/>
    <w:rsid w:val="0003675C"/>
    <w:rsid w:val="000374D1"/>
    <w:rsid w:val="000407DC"/>
    <w:rsid w:val="000413FD"/>
    <w:rsid w:val="00041587"/>
    <w:rsid w:val="00042889"/>
    <w:rsid w:val="00042B1A"/>
    <w:rsid w:val="00042F82"/>
    <w:rsid w:val="000437EA"/>
    <w:rsid w:val="00043A57"/>
    <w:rsid w:val="00043B88"/>
    <w:rsid w:val="000443E3"/>
    <w:rsid w:val="00044779"/>
    <w:rsid w:val="000449AC"/>
    <w:rsid w:val="00044B71"/>
    <w:rsid w:val="00045160"/>
    <w:rsid w:val="0004560D"/>
    <w:rsid w:val="000456D2"/>
    <w:rsid w:val="000458BA"/>
    <w:rsid w:val="00046344"/>
    <w:rsid w:val="00046405"/>
    <w:rsid w:val="000465A7"/>
    <w:rsid w:val="000465E1"/>
    <w:rsid w:val="000468F1"/>
    <w:rsid w:val="00046A6F"/>
    <w:rsid w:val="000470E1"/>
    <w:rsid w:val="0004746D"/>
    <w:rsid w:val="00047A1B"/>
    <w:rsid w:val="00047B29"/>
    <w:rsid w:val="00050219"/>
    <w:rsid w:val="00050251"/>
    <w:rsid w:val="000504A0"/>
    <w:rsid w:val="000505C1"/>
    <w:rsid w:val="000509DC"/>
    <w:rsid w:val="00050DF9"/>
    <w:rsid w:val="0005119A"/>
    <w:rsid w:val="00051E2E"/>
    <w:rsid w:val="000527DB"/>
    <w:rsid w:val="00052B6B"/>
    <w:rsid w:val="00052C93"/>
    <w:rsid w:val="00052FAA"/>
    <w:rsid w:val="00052FDA"/>
    <w:rsid w:val="000539BF"/>
    <w:rsid w:val="00054021"/>
    <w:rsid w:val="00054734"/>
    <w:rsid w:val="0005487B"/>
    <w:rsid w:val="00054C92"/>
    <w:rsid w:val="00055029"/>
    <w:rsid w:val="0005559B"/>
    <w:rsid w:val="00055D17"/>
    <w:rsid w:val="00055EAB"/>
    <w:rsid w:val="00055FEB"/>
    <w:rsid w:val="0005606B"/>
    <w:rsid w:val="0005639A"/>
    <w:rsid w:val="0005650B"/>
    <w:rsid w:val="0005656A"/>
    <w:rsid w:val="000565C9"/>
    <w:rsid w:val="00056F09"/>
    <w:rsid w:val="0005792F"/>
    <w:rsid w:val="0005799D"/>
    <w:rsid w:val="00057CB5"/>
    <w:rsid w:val="0006057F"/>
    <w:rsid w:val="0006105B"/>
    <w:rsid w:val="00061210"/>
    <w:rsid w:val="000615E2"/>
    <w:rsid w:val="000618DC"/>
    <w:rsid w:val="0006293E"/>
    <w:rsid w:val="00062A42"/>
    <w:rsid w:val="00062FAF"/>
    <w:rsid w:val="00062FF8"/>
    <w:rsid w:val="00063413"/>
    <w:rsid w:val="00063657"/>
    <w:rsid w:val="00063713"/>
    <w:rsid w:val="00063A4B"/>
    <w:rsid w:val="00064190"/>
    <w:rsid w:val="0006433C"/>
    <w:rsid w:val="00064EAE"/>
    <w:rsid w:val="000667D4"/>
    <w:rsid w:val="00066A63"/>
    <w:rsid w:val="00066CF9"/>
    <w:rsid w:val="00066E36"/>
    <w:rsid w:val="00066E67"/>
    <w:rsid w:val="00067584"/>
    <w:rsid w:val="00067D1D"/>
    <w:rsid w:val="00067E22"/>
    <w:rsid w:val="000702C8"/>
    <w:rsid w:val="000704AE"/>
    <w:rsid w:val="00070764"/>
    <w:rsid w:val="00070B0B"/>
    <w:rsid w:val="000710B6"/>
    <w:rsid w:val="000710EA"/>
    <w:rsid w:val="000711CA"/>
    <w:rsid w:val="0007224E"/>
    <w:rsid w:val="000727CE"/>
    <w:rsid w:val="00073073"/>
    <w:rsid w:val="0007346F"/>
    <w:rsid w:val="0007347C"/>
    <w:rsid w:val="000738B8"/>
    <w:rsid w:val="00073BB0"/>
    <w:rsid w:val="000752C3"/>
    <w:rsid w:val="00075E40"/>
    <w:rsid w:val="00076057"/>
    <w:rsid w:val="00076313"/>
    <w:rsid w:val="00076D4D"/>
    <w:rsid w:val="000779B5"/>
    <w:rsid w:val="00077BD2"/>
    <w:rsid w:val="00077D57"/>
    <w:rsid w:val="000801FB"/>
    <w:rsid w:val="0008059A"/>
    <w:rsid w:val="00080F58"/>
    <w:rsid w:val="00080FCC"/>
    <w:rsid w:val="00081260"/>
    <w:rsid w:val="00081581"/>
    <w:rsid w:val="00081629"/>
    <w:rsid w:val="00081AA0"/>
    <w:rsid w:val="00081D77"/>
    <w:rsid w:val="00081FBD"/>
    <w:rsid w:val="00082156"/>
    <w:rsid w:val="000832F3"/>
    <w:rsid w:val="0008334D"/>
    <w:rsid w:val="000834FB"/>
    <w:rsid w:val="000838A9"/>
    <w:rsid w:val="00083C8C"/>
    <w:rsid w:val="0008403D"/>
    <w:rsid w:val="00084333"/>
    <w:rsid w:val="00084C6E"/>
    <w:rsid w:val="00084CD3"/>
    <w:rsid w:val="00084E23"/>
    <w:rsid w:val="00085263"/>
    <w:rsid w:val="0008547D"/>
    <w:rsid w:val="00085810"/>
    <w:rsid w:val="0008680A"/>
    <w:rsid w:val="00086AE6"/>
    <w:rsid w:val="000902A4"/>
    <w:rsid w:val="00090CD4"/>
    <w:rsid w:val="00090FA1"/>
    <w:rsid w:val="00091057"/>
    <w:rsid w:val="000914B6"/>
    <w:rsid w:val="0009167A"/>
    <w:rsid w:val="00091C8D"/>
    <w:rsid w:val="0009210D"/>
    <w:rsid w:val="0009220D"/>
    <w:rsid w:val="00093511"/>
    <w:rsid w:val="00093A21"/>
    <w:rsid w:val="0009423A"/>
    <w:rsid w:val="00094402"/>
    <w:rsid w:val="0009445E"/>
    <w:rsid w:val="00094BB1"/>
    <w:rsid w:val="00094DC8"/>
    <w:rsid w:val="000956D8"/>
    <w:rsid w:val="00096B60"/>
    <w:rsid w:val="000972FF"/>
    <w:rsid w:val="00097538"/>
    <w:rsid w:val="00097947"/>
    <w:rsid w:val="00097C53"/>
    <w:rsid w:val="00097FB4"/>
    <w:rsid w:val="00097FEF"/>
    <w:rsid w:val="000A0617"/>
    <w:rsid w:val="000A0AC1"/>
    <w:rsid w:val="000A14B5"/>
    <w:rsid w:val="000A17D4"/>
    <w:rsid w:val="000A2CB3"/>
    <w:rsid w:val="000A352F"/>
    <w:rsid w:val="000A3CF9"/>
    <w:rsid w:val="000A3F61"/>
    <w:rsid w:val="000A44E4"/>
    <w:rsid w:val="000A4C87"/>
    <w:rsid w:val="000A4E97"/>
    <w:rsid w:val="000A7004"/>
    <w:rsid w:val="000A7F8E"/>
    <w:rsid w:val="000B0323"/>
    <w:rsid w:val="000B0D78"/>
    <w:rsid w:val="000B13B8"/>
    <w:rsid w:val="000B240F"/>
    <w:rsid w:val="000B2E42"/>
    <w:rsid w:val="000B3A0B"/>
    <w:rsid w:val="000B3CA9"/>
    <w:rsid w:val="000B3DCA"/>
    <w:rsid w:val="000B409A"/>
    <w:rsid w:val="000B5146"/>
    <w:rsid w:val="000B63D0"/>
    <w:rsid w:val="000B6A71"/>
    <w:rsid w:val="000B6CC0"/>
    <w:rsid w:val="000B749D"/>
    <w:rsid w:val="000B7D2C"/>
    <w:rsid w:val="000C056E"/>
    <w:rsid w:val="000C05D5"/>
    <w:rsid w:val="000C0CCF"/>
    <w:rsid w:val="000C1478"/>
    <w:rsid w:val="000C16FB"/>
    <w:rsid w:val="000C28DF"/>
    <w:rsid w:val="000C3103"/>
    <w:rsid w:val="000C32A3"/>
    <w:rsid w:val="000C33DA"/>
    <w:rsid w:val="000C40E9"/>
    <w:rsid w:val="000C41F4"/>
    <w:rsid w:val="000C42F8"/>
    <w:rsid w:val="000C48C2"/>
    <w:rsid w:val="000C52CD"/>
    <w:rsid w:val="000C5311"/>
    <w:rsid w:val="000C61C7"/>
    <w:rsid w:val="000C70CC"/>
    <w:rsid w:val="000C7269"/>
    <w:rsid w:val="000C7BD2"/>
    <w:rsid w:val="000C7BDD"/>
    <w:rsid w:val="000D1124"/>
    <w:rsid w:val="000D13C3"/>
    <w:rsid w:val="000D1759"/>
    <w:rsid w:val="000D24CB"/>
    <w:rsid w:val="000D2C14"/>
    <w:rsid w:val="000D2CA2"/>
    <w:rsid w:val="000D3094"/>
    <w:rsid w:val="000D3E60"/>
    <w:rsid w:val="000D411B"/>
    <w:rsid w:val="000D4273"/>
    <w:rsid w:val="000D43F7"/>
    <w:rsid w:val="000D5995"/>
    <w:rsid w:val="000D5A33"/>
    <w:rsid w:val="000D5ACA"/>
    <w:rsid w:val="000D5F5E"/>
    <w:rsid w:val="000D6779"/>
    <w:rsid w:val="000D6A48"/>
    <w:rsid w:val="000D7502"/>
    <w:rsid w:val="000D7878"/>
    <w:rsid w:val="000E0824"/>
    <w:rsid w:val="000E0A45"/>
    <w:rsid w:val="000E0B01"/>
    <w:rsid w:val="000E0BDA"/>
    <w:rsid w:val="000E0BE7"/>
    <w:rsid w:val="000E0D16"/>
    <w:rsid w:val="000E0EA0"/>
    <w:rsid w:val="000E0F1D"/>
    <w:rsid w:val="000E20AF"/>
    <w:rsid w:val="000E26E7"/>
    <w:rsid w:val="000E2793"/>
    <w:rsid w:val="000E2C01"/>
    <w:rsid w:val="000E2F33"/>
    <w:rsid w:val="000E326A"/>
    <w:rsid w:val="000E33E2"/>
    <w:rsid w:val="000E3FFD"/>
    <w:rsid w:val="000E4E12"/>
    <w:rsid w:val="000E589D"/>
    <w:rsid w:val="000E5EC4"/>
    <w:rsid w:val="000E5F4F"/>
    <w:rsid w:val="000E6725"/>
    <w:rsid w:val="000E6CAA"/>
    <w:rsid w:val="000E725B"/>
    <w:rsid w:val="000E757A"/>
    <w:rsid w:val="000E7A27"/>
    <w:rsid w:val="000E7D5E"/>
    <w:rsid w:val="000E7E2B"/>
    <w:rsid w:val="000F08B5"/>
    <w:rsid w:val="000F162B"/>
    <w:rsid w:val="000F1E2D"/>
    <w:rsid w:val="000F1E67"/>
    <w:rsid w:val="000F254D"/>
    <w:rsid w:val="000F2675"/>
    <w:rsid w:val="000F2CD3"/>
    <w:rsid w:val="000F34AB"/>
    <w:rsid w:val="000F3535"/>
    <w:rsid w:val="000F3892"/>
    <w:rsid w:val="000F44C2"/>
    <w:rsid w:val="000F4637"/>
    <w:rsid w:val="000F4EAF"/>
    <w:rsid w:val="000F5151"/>
    <w:rsid w:val="000F552E"/>
    <w:rsid w:val="000F5576"/>
    <w:rsid w:val="000F5BE4"/>
    <w:rsid w:val="000F71C2"/>
    <w:rsid w:val="000F731C"/>
    <w:rsid w:val="000F767F"/>
    <w:rsid w:val="000F791E"/>
    <w:rsid w:val="000F7D0F"/>
    <w:rsid w:val="00100ADC"/>
    <w:rsid w:val="00100D11"/>
    <w:rsid w:val="00101BE3"/>
    <w:rsid w:val="00101BE6"/>
    <w:rsid w:val="00101BFC"/>
    <w:rsid w:val="00102064"/>
    <w:rsid w:val="001020B9"/>
    <w:rsid w:val="001027CB"/>
    <w:rsid w:val="001029A1"/>
    <w:rsid w:val="00103084"/>
    <w:rsid w:val="001030C7"/>
    <w:rsid w:val="00103216"/>
    <w:rsid w:val="001035C8"/>
    <w:rsid w:val="001045DC"/>
    <w:rsid w:val="00104C17"/>
    <w:rsid w:val="00104C92"/>
    <w:rsid w:val="0010527E"/>
    <w:rsid w:val="00105520"/>
    <w:rsid w:val="001055ED"/>
    <w:rsid w:val="00105705"/>
    <w:rsid w:val="00105B31"/>
    <w:rsid w:val="001060DA"/>
    <w:rsid w:val="00106D31"/>
    <w:rsid w:val="00107AD7"/>
    <w:rsid w:val="00110354"/>
    <w:rsid w:val="001103ED"/>
    <w:rsid w:val="001105FD"/>
    <w:rsid w:val="00110C50"/>
    <w:rsid w:val="00110CA9"/>
    <w:rsid w:val="00111B4A"/>
    <w:rsid w:val="00111C62"/>
    <w:rsid w:val="00112167"/>
    <w:rsid w:val="00112307"/>
    <w:rsid w:val="0011396F"/>
    <w:rsid w:val="00114550"/>
    <w:rsid w:val="0011608F"/>
    <w:rsid w:val="00116B9D"/>
    <w:rsid w:val="00116D89"/>
    <w:rsid w:val="00117455"/>
    <w:rsid w:val="001177D3"/>
    <w:rsid w:val="00117E16"/>
    <w:rsid w:val="00120852"/>
    <w:rsid w:val="00120992"/>
    <w:rsid w:val="00120B5A"/>
    <w:rsid w:val="00121700"/>
    <w:rsid w:val="00121C3D"/>
    <w:rsid w:val="0012206C"/>
    <w:rsid w:val="00122974"/>
    <w:rsid w:val="00123489"/>
    <w:rsid w:val="00123BA9"/>
    <w:rsid w:val="0012406C"/>
    <w:rsid w:val="001241B8"/>
    <w:rsid w:val="001246D3"/>
    <w:rsid w:val="0012522F"/>
    <w:rsid w:val="00125777"/>
    <w:rsid w:val="0012583D"/>
    <w:rsid w:val="00125AD9"/>
    <w:rsid w:val="00125EDB"/>
    <w:rsid w:val="00127B04"/>
    <w:rsid w:val="001307C0"/>
    <w:rsid w:val="00130DA5"/>
    <w:rsid w:val="00131025"/>
    <w:rsid w:val="00131114"/>
    <w:rsid w:val="00131E4E"/>
    <w:rsid w:val="0013271D"/>
    <w:rsid w:val="0013299C"/>
    <w:rsid w:val="00132B7E"/>
    <w:rsid w:val="00133649"/>
    <w:rsid w:val="001336BC"/>
    <w:rsid w:val="0013377C"/>
    <w:rsid w:val="0013423D"/>
    <w:rsid w:val="00134265"/>
    <w:rsid w:val="00134E1D"/>
    <w:rsid w:val="00135190"/>
    <w:rsid w:val="00135426"/>
    <w:rsid w:val="00135611"/>
    <w:rsid w:val="00135969"/>
    <w:rsid w:val="00135BE5"/>
    <w:rsid w:val="00136141"/>
    <w:rsid w:val="00136221"/>
    <w:rsid w:val="001364BE"/>
    <w:rsid w:val="00136C22"/>
    <w:rsid w:val="0013763E"/>
    <w:rsid w:val="00137B5D"/>
    <w:rsid w:val="001406CB"/>
    <w:rsid w:val="00140760"/>
    <w:rsid w:val="001408A0"/>
    <w:rsid w:val="001419EF"/>
    <w:rsid w:val="001420DB"/>
    <w:rsid w:val="00142F7D"/>
    <w:rsid w:val="001430F0"/>
    <w:rsid w:val="0014395C"/>
    <w:rsid w:val="00143FD8"/>
    <w:rsid w:val="0014439C"/>
    <w:rsid w:val="00144753"/>
    <w:rsid w:val="0014493F"/>
    <w:rsid w:val="00144C13"/>
    <w:rsid w:val="00144CCC"/>
    <w:rsid w:val="001456D1"/>
    <w:rsid w:val="00145B2F"/>
    <w:rsid w:val="00145C55"/>
    <w:rsid w:val="001463FD"/>
    <w:rsid w:val="00146EF6"/>
    <w:rsid w:val="00147173"/>
    <w:rsid w:val="00147345"/>
    <w:rsid w:val="00147472"/>
    <w:rsid w:val="0015094B"/>
    <w:rsid w:val="00150BDF"/>
    <w:rsid w:val="00151156"/>
    <w:rsid w:val="00151200"/>
    <w:rsid w:val="0015159F"/>
    <w:rsid w:val="00152317"/>
    <w:rsid w:val="001523BB"/>
    <w:rsid w:val="00152ACE"/>
    <w:rsid w:val="00152C5F"/>
    <w:rsid w:val="00153482"/>
    <w:rsid w:val="0015353A"/>
    <w:rsid w:val="0015366D"/>
    <w:rsid w:val="001543EC"/>
    <w:rsid w:val="001546C6"/>
    <w:rsid w:val="0015493A"/>
    <w:rsid w:val="0015493C"/>
    <w:rsid w:val="00155AFD"/>
    <w:rsid w:val="00156580"/>
    <w:rsid w:val="00156612"/>
    <w:rsid w:val="00156DE3"/>
    <w:rsid w:val="00156E8F"/>
    <w:rsid w:val="00157468"/>
    <w:rsid w:val="00157931"/>
    <w:rsid w:val="001579AF"/>
    <w:rsid w:val="00157FC5"/>
    <w:rsid w:val="00160512"/>
    <w:rsid w:val="001606EA"/>
    <w:rsid w:val="00160A63"/>
    <w:rsid w:val="00160CE7"/>
    <w:rsid w:val="00161C75"/>
    <w:rsid w:val="00161C8D"/>
    <w:rsid w:val="0016214A"/>
    <w:rsid w:val="00162254"/>
    <w:rsid w:val="0016270D"/>
    <w:rsid w:val="001627C4"/>
    <w:rsid w:val="00163A79"/>
    <w:rsid w:val="0016416A"/>
    <w:rsid w:val="0016433E"/>
    <w:rsid w:val="0016435E"/>
    <w:rsid w:val="001647BF"/>
    <w:rsid w:val="00164D76"/>
    <w:rsid w:val="0016527B"/>
    <w:rsid w:val="00165735"/>
    <w:rsid w:val="00166589"/>
    <w:rsid w:val="001666B5"/>
    <w:rsid w:val="00166A55"/>
    <w:rsid w:val="00166B97"/>
    <w:rsid w:val="00166EB1"/>
    <w:rsid w:val="0016701A"/>
    <w:rsid w:val="00167206"/>
    <w:rsid w:val="00167462"/>
    <w:rsid w:val="0016776B"/>
    <w:rsid w:val="001706BF"/>
    <w:rsid w:val="00170CCB"/>
    <w:rsid w:val="00170DD3"/>
    <w:rsid w:val="00170EDC"/>
    <w:rsid w:val="00171A9D"/>
    <w:rsid w:val="00171B55"/>
    <w:rsid w:val="00172C6D"/>
    <w:rsid w:val="00173252"/>
    <w:rsid w:val="00173452"/>
    <w:rsid w:val="00173A58"/>
    <w:rsid w:val="00174B12"/>
    <w:rsid w:val="00174D27"/>
    <w:rsid w:val="001763F6"/>
    <w:rsid w:val="00177A1B"/>
    <w:rsid w:val="00177B29"/>
    <w:rsid w:val="00177E49"/>
    <w:rsid w:val="001808C1"/>
    <w:rsid w:val="00180EF3"/>
    <w:rsid w:val="001810BA"/>
    <w:rsid w:val="001815D3"/>
    <w:rsid w:val="001816FB"/>
    <w:rsid w:val="001818B1"/>
    <w:rsid w:val="00181D8C"/>
    <w:rsid w:val="00182B5C"/>
    <w:rsid w:val="00182FC1"/>
    <w:rsid w:val="00184418"/>
    <w:rsid w:val="00184DB3"/>
    <w:rsid w:val="00185BDC"/>
    <w:rsid w:val="00185E53"/>
    <w:rsid w:val="00185EE9"/>
    <w:rsid w:val="00186244"/>
    <w:rsid w:val="0018647A"/>
    <w:rsid w:val="001867E2"/>
    <w:rsid w:val="00186BB5"/>
    <w:rsid w:val="001871F4"/>
    <w:rsid w:val="001874A3"/>
    <w:rsid w:val="00187BA7"/>
    <w:rsid w:val="00190414"/>
    <w:rsid w:val="001910F2"/>
    <w:rsid w:val="001913B4"/>
    <w:rsid w:val="001916EE"/>
    <w:rsid w:val="001919C1"/>
    <w:rsid w:val="00191F98"/>
    <w:rsid w:val="0019289D"/>
    <w:rsid w:val="0019394D"/>
    <w:rsid w:val="00193B41"/>
    <w:rsid w:val="00193EFB"/>
    <w:rsid w:val="00194467"/>
    <w:rsid w:val="0019463C"/>
    <w:rsid w:val="00194888"/>
    <w:rsid w:val="00195327"/>
    <w:rsid w:val="0019562C"/>
    <w:rsid w:val="0019586A"/>
    <w:rsid w:val="00196AB2"/>
    <w:rsid w:val="001972A3"/>
    <w:rsid w:val="00197F9E"/>
    <w:rsid w:val="001A0297"/>
    <w:rsid w:val="001A03D7"/>
    <w:rsid w:val="001A10C4"/>
    <w:rsid w:val="001A185B"/>
    <w:rsid w:val="001A1F97"/>
    <w:rsid w:val="001A240B"/>
    <w:rsid w:val="001A2855"/>
    <w:rsid w:val="001A3056"/>
    <w:rsid w:val="001A4ACD"/>
    <w:rsid w:val="001A4CDE"/>
    <w:rsid w:val="001A5118"/>
    <w:rsid w:val="001A5291"/>
    <w:rsid w:val="001A5AFC"/>
    <w:rsid w:val="001A5F95"/>
    <w:rsid w:val="001A5FD2"/>
    <w:rsid w:val="001A655A"/>
    <w:rsid w:val="001A6921"/>
    <w:rsid w:val="001A7384"/>
    <w:rsid w:val="001A7724"/>
    <w:rsid w:val="001B1158"/>
    <w:rsid w:val="001B1467"/>
    <w:rsid w:val="001B178F"/>
    <w:rsid w:val="001B1AB3"/>
    <w:rsid w:val="001B1BD5"/>
    <w:rsid w:val="001B1DA8"/>
    <w:rsid w:val="001B2711"/>
    <w:rsid w:val="001B27DE"/>
    <w:rsid w:val="001B2B1D"/>
    <w:rsid w:val="001B2F5C"/>
    <w:rsid w:val="001B3069"/>
    <w:rsid w:val="001B3344"/>
    <w:rsid w:val="001B3392"/>
    <w:rsid w:val="001B372B"/>
    <w:rsid w:val="001B3BF6"/>
    <w:rsid w:val="001B3FF7"/>
    <w:rsid w:val="001B415D"/>
    <w:rsid w:val="001B4DFC"/>
    <w:rsid w:val="001B56D9"/>
    <w:rsid w:val="001B63B8"/>
    <w:rsid w:val="001B6AED"/>
    <w:rsid w:val="001B75C5"/>
    <w:rsid w:val="001B76C1"/>
    <w:rsid w:val="001B78D6"/>
    <w:rsid w:val="001C0163"/>
    <w:rsid w:val="001C0BBD"/>
    <w:rsid w:val="001C13EC"/>
    <w:rsid w:val="001C173E"/>
    <w:rsid w:val="001C192A"/>
    <w:rsid w:val="001C24FD"/>
    <w:rsid w:val="001C27B5"/>
    <w:rsid w:val="001C33D1"/>
    <w:rsid w:val="001C3459"/>
    <w:rsid w:val="001C455A"/>
    <w:rsid w:val="001C464C"/>
    <w:rsid w:val="001C56C6"/>
    <w:rsid w:val="001C60B2"/>
    <w:rsid w:val="001C6587"/>
    <w:rsid w:val="001C66BC"/>
    <w:rsid w:val="001D055F"/>
    <w:rsid w:val="001D0D5A"/>
    <w:rsid w:val="001D0F94"/>
    <w:rsid w:val="001D1825"/>
    <w:rsid w:val="001D22F7"/>
    <w:rsid w:val="001D2780"/>
    <w:rsid w:val="001D331A"/>
    <w:rsid w:val="001D3372"/>
    <w:rsid w:val="001D360A"/>
    <w:rsid w:val="001D37E8"/>
    <w:rsid w:val="001D43F1"/>
    <w:rsid w:val="001D4412"/>
    <w:rsid w:val="001D472A"/>
    <w:rsid w:val="001D5376"/>
    <w:rsid w:val="001D565D"/>
    <w:rsid w:val="001D5B03"/>
    <w:rsid w:val="001D6378"/>
    <w:rsid w:val="001D6F47"/>
    <w:rsid w:val="001D729F"/>
    <w:rsid w:val="001D75BD"/>
    <w:rsid w:val="001D7AE7"/>
    <w:rsid w:val="001D7F26"/>
    <w:rsid w:val="001D7FD2"/>
    <w:rsid w:val="001E0307"/>
    <w:rsid w:val="001E0BF8"/>
    <w:rsid w:val="001E1090"/>
    <w:rsid w:val="001E117F"/>
    <w:rsid w:val="001E1C6E"/>
    <w:rsid w:val="001E225A"/>
    <w:rsid w:val="001E2A53"/>
    <w:rsid w:val="001E2D34"/>
    <w:rsid w:val="001E30CC"/>
    <w:rsid w:val="001E469D"/>
    <w:rsid w:val="001E484B"/>
    <w:rsid w:val="001E489D"/>
    <w:rsid w:val="001E4968"/>
    <w:rsid w:val="001E606A"/>
    <w:rsid w:val="001E6C0A"/>
    <w:rsid w:val="001F0A3A"/>
    <w:rsid w:val="001F0E18"/>
    <w:rsid w:val="001F19EA"/>
    <w:rsid w:val="001F1A71"/>
    <w:rsid w:val="001F250D"/>
    <w:rsid w:val="001F3262"/>
    <w:rsid w:val="001F3A62"/>
    <w:rsid w:val="001F3A86"/>
    <w:rsid w:val="001F3B08"/>
    <w:rsid w:val="001F3BDF"/>
    <w:rsid w:val="001F4586"/>
    <w:rsid w:val="001F53EE"/>
    <w:rsid w:val="001F5549"/>
    <w:rsid w:val="001F595F"/>
    <w:rsid w:val="001F5BDD"/>
    <w:rsid w:val="001F5D1E"/>
    <w:rsid w:val="001F6FB0"/>
    <w:rsid w:val="001F70FA"/>
    <w:rsid w:val="001F7657"/>
    <w:rsid w:val="0020004F"/>
    <w:rsid w:val="002003C4"/>
    <w:rsid w:val="00200665"/>
    <w:rsid w:val="00201196"/>
    <w:rsid w:val="00201B00"/>
    <w:rsid w:val="00201DD8"/>
    <w:rsid w:val="002027A5"/>
    <w:rsid w:val="00202975"/>
    <w:rsid w:val="002036A6"/>
    <w:rsid w:val="0020373F"/>
    <w:rsid w:val="00203CDB"/>
    <w:rsid w:val="002044A5"/>
    <w:rsid w:val="00204E7E"/>
    <w:rsid w:val="00205929"/>
    <w:rsid w:val="00205AEA"/>
    <w:rsid w:val="00205C38"/>
    <w:rsid w:val="00211492"/>
    <w:rsid w:val="00212407"/>
    <w:rsid w:val="002130E4"/>
    <w:rsid w:val="0021345E"/>
    <w:rsid w:val="002137DA"/>
    <w:rsid w:val="00213A74"/>
    <w:rsid w:val="00213FE2"/>
    <w:rsid w:val="00214D5F"/>
    <w:rsid w:val="00214F03"/>
    <w:rsid w:val="002157E0"/>
    <w:rsid w:val="00216119"/>
    <w:rsid w:val="002161C2"/>
    <w:rsid w:val="002165F8"/>
    <w:rsid w:val="0021723A"/>
    <w:rsid w:val="00220AA2"/>
    <w:rsid w:val="00220D1B"/>
    <w:rsid w:val="00220FF5"/>
    <w:rsid w:val="00221B87"/>
    <w:rsid w:val="002224EF"/>
    <w:rsid w:val="00222E34"/>
    <w:rsid w:val="00223494"/>
    <w:rsid w:val="00223B3F"/>
    <w:rsid w:val="00223BB5"/>
    <w:rsid w:val="00223CAE"/>
    <w:rsid w:val="00225A55"/>
    <w:rsid w:val="002276C4"/>
    <w:rsid w:val="0022780F"/>
    <w:rsid w:val="00230D4E"/>
    <w:rsid w:val="0023156A"/>
    <w:rsid w:val="00232154"/>
    <w:rsid w:val="00232A32"/>
    <w:rsid w:val="00232B7C"/>
    <w:rsid w:val="002333EA"/>
    <w:rsid w:val="00233456"/>
    <w:rsid w:val="0023382D"/>
    <w:rsid w:val="00233A24"/>
    <w:rsid w:val="00233F3B"/>
    <w:rsid w:val="00234BF4"/>
    <w:rsid w:val="00234D7D"/>
    <w:rsid w:val="00234FF4"/>
    <w:rsid w:val="002353E0"/>
    <w:rsid w:val="002354D1"/>
    <w:rsid w:val="00235E64"/>
    <w:rsid w:val="00236002"/>
    <w:rsid w:val="00236CA6"/>
    <w:rsid w:val="00237011"/>
    <w:rsid w:val="00240C11"/>
    <w:rsid w:val="00240C3B"/>
    <w:rsid w:val="00240D4A"/>
    <w:rsid w:val="00240F17"/>
    <w:rsid w:val="00241670"/>
    <w:rsid w:val="00242644"/>
    <w:rsid w:val="00242A66"/>
    <w:rsid w:val="00244197"/>
    <w:rsid w:val="00244402"/>
    <w:rsid w:val="002444E2"/>
    <w:rsid w:val="00244C35"/>
    <w:rsid w:val="00244E7B"/>
    <w:rsid w:val="00245644"/>
    <w:rsid w:val="0024652C"/>
    <w:rsid w:val="0024690C"/>
    <w:rsid w:val="00246CE2"/>
    <w:rsid w:val="00247008"/>
    <w:rsid w:val="00247107"/>
    <w:rsid w:val="00247B29"/>
    <w:rsid w:val="00250165"/>
    <w:rsid w:val="00250DCD"/>
    <w:rsid w:val="00251143"/>
    <w:rsid w:val="002511B1"/>
    <w:rsid w:val="0025166B"/>
    <w:rsid w:val="00251759"/>
    <w:rsid w:val="002517E1"/>
    <w:rsid w:val="00251AD7"/>
    <w:rsid w:val="0025230C"/>
    <w:rsid w:val="00252AF6"/>
    <w:rsid w:val="0025302E"/>
    <w:rsid w:val="00253465"/>
    <w:rsid w:val="00253AB4"/>
    <w:rsid w:val="00254315"/>
    <w:rsid w:val="0025477A"/>
    <w:rsid w:val="00254997"/>
    <w:rsid w:val="00255302"/>
    <w:rsid w:val="002559CF"/>
    <w:rsid w:val="00255A29"/>
    <w:rsid w:val="00255EA7"/>
    <w:rsid w:val="0025653A"/>
    <w:rsid w:val="002568E2"/>
    <w:rsid w:val="0025750A"/>
    <w:rsid w:val="002579B8"/>
    <w:rsid w:val="00257F20"/>
    <w:rsid w:val="00261489"/>
    <w:rsid w:val="0026184C"/>
    <w:rsid w:val="002619D8"/>
    <w:rsid w:val="00261AB3"/>
    <w:rsid w:val="00262008"/>
    <w:rsid w:val="00262CF6"/>
    <w:rsid w:val="00262FB4"/>
    <w:rsid w:val="00263206"/>
    <w:rsid w:val="002633A9"/>
    <w:rsid w:val="00263573"/>
    <w:rsid w:val="00263FD0"/>
    <w:rsid w:val="00264356"/>
    <w:rsid w:val="00264642"/>
    <w:rsid w:val="0026486D"/>
    <w:rsid w:val="00264D3F"/>
    <w:rsid w:val="00265045"/>
    <w:rsid w:val="00265B8D"/>
    <w:rsid w:val="0026622D"/>
    <w:rsid w:val="002662BE"/>
    <w:rsid w:val="00266342"/>
    <w:rsid w:val="00266957"/>
    <w:rsid w:val="00266FA3"/>
    <w:rsid w:val="00267056"/>
    <w:rsid w:val="002700AB"/>
    <w:rsid w:val="00270321"/>
    <w:rsid w:val="00270AD2"/>
    <w:rsid w:val="00271C6D"/>
    <w:rsid w:val="0027266E"/>
    <w:rsid w:val="0027267E"/>
    <w:rsid w:val="00272705"/>
    <w:rsid w:val="00273128"/>
    <w:rsid w:val="00273146"/>
    <w:rsid w:val="002733B2"/>
    <w:rsid w:val="00274429"/>
    <w:rsid w:val="00274612"/>
    <w:rsid w:val="00274718"/>
    <w:rsid w:val="00274C5F"/>
    <w:rsid w:val="00274D73"/>
    <w:rsid w:val="00274E5D"/>
    <w:rsid w:val="0027666A"/>
    <w:rsid w:val="0027736C"/>
    <w:rsid w:val="00277AF3"/>
    <w:rsid w:val="002804CD"/>
    <w:rsid w:val="00280A9A"/>
    <w:rsid w:val="00281A9B"/>
    <w:rsid w:val="00281B8A"/>
    <w:rsid w:val="002820FF"/>
    <w:rsid w:val="00282118"/>
    <w:rsid w:val="0028274D"/>
    <w:rsid w:val="00282B4E"/>
    <w:rsid w:val="00283719"/>
    <w:rsid w:val="00283F25"/>
    <w:rsid w:val="00284707"/>
    <w:rsid w:val="00285D18"/>
    <w:rsid w:val="002860F9"/>
    <w:rsid w:val="002865C3"/>
    <w:rsid w:val="00286D09"/>
    <w:rsid w:val="002878A8"/>
    <w:rsid w:val="0029006E"/>
    <w:rsid w:val="00290AC1"/>
    <w:rsid w:val="00290E2B"/>
    <w:rsid w:val="00290FCA"/>
    <w:rsid w:val="00291258"/>
    <w:rsid w:val="002913B1"/>
    <w:rsid w:val="00291878"/>
    <w:rsid w:val="002919E7"/>
    <w:rsid w:val="00291E8E"/>
    <w:rsid w:val="00291FEA"/>
    <w:rsid w:val="00292573"/>
    <w:rsid w:val="002927E2"/>
    <w:rsid w:val="002928A8"/>
    <w:rsid w:val="0029367C"/>
    <w:rsid w:val="00294558"/>
    <w:rsid w:val="002946C8"/>
    <w:rsid w:val="00295789"/>
    <w:rsid w:val="002959C4"/>
    <w:rsid w:val="00296560"/>
    <w:rsid w:val="00296C21"/>
    <w:rsid w:val="00297A3D"/>
    <w:rsid w:val="00297E31"/>
    <w:rsid w:val="002A058E"/>
    <w:rsid w:val="002A15E1"/>
    <w:rsid w:val="002A15E7"/>
    <w:rsid w:val="002A1685"/>
    <w:rsid w:val="002A178A"/>
    <w:rsid w:val="002A1DF2"/>
    <w:rsid w:val="002A2344"/>
    <w:rsid w:val="002A2AE1"/>
    <w:rsid w:val="002A2E4B"/>
    <w:rsid w:val="002A349E"/>
    <w:rsid w:val="002A358B"/>
    <w:rsid w:val="002A3F5D"/>
    <w:rsid w:val="002A4C99"/>
    <w:rsid w:val="002A56A0"/>
    <w:rsid w:val="002A5941"/>
    <w:rsid w:val="002A5C32"/>
    <w:rsid w:val="002A615A"/>
    <w:rsid w:val="002A6227"/>
    <w:rsid w:val="002A63F1"/>
    <w:rsid w:val="002A6447"/>
    <w:rsid w:val="002A738B"/>
    <w:rsid w:val="002A78A4"/>
    <w:rsid w:val="002A7C4F"/>
    <w:rsid w:val="002B0676"/>
    <w:rsid w:val="002B0C35"/>
    <w:rsid w:val="002B0E62"/>
    <w:rsid w:val="002B149A"/>
    <w:rsid w:val="002B1838"/>
    <w:rsid w:val="002B248C"/>
    <w:rsid w:val="002B2830"/>
    <w:rsid w:val="002B29C9"/>
    <w:rsid w:val="002B2F99"/>
    <w:rsid w:val="002B34F1"/>
    <w:rsid w:val="002B4075"/>
    <w:rsid w:val="002B4A58"/>
    <w:rsid w:val="002B5513"/>
    <w:rsid w:val="002B5C03"/>
    <w:rsid w:val="002B64D1"/>
    <w:rsid w:val="002B6EAE"/>
    <w:rsid w:val="002B712C"/>
    <w:rsid w:val="002B722D"/>
    <w:rsid w:val="002B7BD8"/>
    <w:rsid w:val="002B7D98"/>
    <w:rsid w:val="002C0733"/>
    <w:rsid w:val="002C09F1"/>
    <w:rsid w:val="002C0CF5"/>
    <w:rsid w:val="002C140E"/>
    <w:rsid w:val="002C1B28"/>
    <w:rsid w:val="002C1D07"/>
    <w:rsid w:val="002C2049"/>
    <w:rsid w:val="002C2C7D"/>
    <w:rsid w:val="002C3119"/>
    <w:rsid w:val="002C3402"/>
    <w:rsid w:val="002C39EF"/>
    <w:rsid w:val="002C5C30"/>
    <w:rsid w:val="002C5E92"/>
    <w:rsid w:val="002C7248"/>
    <w:rsid w:val="002C739A"/>
    <w:rsid w:val="002C7BB4"/>
    <w:rsid w:val="002D0159"/>
    <w:rsid w:val="002D19AE"/>
    <w:rsid w:val="002D1B93"/>
    <w:rsid w:val="002D1BD5"/>
    <w:rsid w:val="002D1D4F"/>
    <w:rsid w:val="002D2313"/>
    <w:rsid w:val="002D23A7"/>
    <w:rsid w:val="002D34B2"/>
    <w:rsid w:val="002D3C2B"/>
    <w:rsid w:val="002D3DF5"/>
    <w:rsid w:val="002D433E"/>
    <w:rsid w:val="002D461E"/>
    <w:rsid w:val="002D4852"/>
    <w:rsid w:val="002D55B0"/>
    <w:rsid w:val="002D5902"/>
    <w:rsid w:val="002D5927"/>
    <w:rsid w:val="002D6618"/>
    <w:rsid w:val="002D6BD8"/>
    <w:rsid w:val="002D6C4D"/>
    <w:rsid w:val="002D6E96"/>
    <w:rsid w:val="002D7012"/>
    <w:rsid w:val="002D7290"/>
    <w:rsid w:val="002D7459"/>
    <w:rsid w:val="002D7541"/>
    <w:rsid w:val="002D7B97"/>
    <w:rsid w:val="002D7DDD"/>
    <w:rsid w:val="002E0783"/>
    <w:rsid w:val="002E1638"/>
    <w:rsid w:val="002E1FDB"/>
    <w:rsid w:val="002E21C1"/>
    <w:rsid w:val="002E2510"/>
    <w:rsid w:val="002E2BCC"/>
    <w:rsid w:val="002E324B"/>
    <w:rsid w:val="002E328B"/>
    <w:rsid w:val="002E3DCB"/>
    <w:rsid w:val="002E3F27"/>
    <w:rsid w:val="002E3F84"/>
    <w:rsid w:val="002E49CA"/>
    <w:rsid w:val="002E4A14"/>
    <w:rsid w:val="002E51B4"/>
    <w:rsid w:val="002E57C3"/>
    <w:rsid w:val="002E61D5"/>
    <w:rsid w:val="002E6492"/>
    <w:rsid w:val="002E725B"/>
    <w:rsid w:val="002E72E0"/>
    <w:rsid w:val="002E756F"/>
    <w:rsid w:val="002E778F"/>
    <w:rsid w:val="002E7A13"/>
    <w:rsid w:val="002E7D32"/>
    <w:rsid w:val="002F0027"/>
    <w:rsid w:val="002F1A70"/>
    <w:rsid w:val="002F1D28"/>
    <w:rsid w:val="002F1EE5"/>
    <w:rsid w:val="002F22D9"/>
    <w:rsid w:val="002F2934"/>
    <w:rsid w:val="002F3024"/>
    <w:rsid w:val="002F3566"/>
    <w:rsid w:val="002F388A"/>
    <w:rsid w:val="002F39F0"/>
    <w:rsid w:val="002F3C4D"/>
    <w:rsid w:val="002F3C82"/>
    <w:rsid w:val="002F3F45"/>
    <w:rsid w:val="002F4313"/>
    <w:rsid w:val="002F44F2"/>
    <w:rsid w:val="002F50B1"/>
    <w:rsid w:val="002F5C80"/>
    <w:rsid w:val="002F5CE6"/>
    <w:rsid w:val="002F5D96"/>
    <w:rsid w:val="002F5F0B"/>
    <w:rsid w:val="002F634A"/>
    <w:rsid w:val="002F643E"/>
    <w:rsid w:val="002F6A67"/>
    <w:rsid w:val="002F6F38"/>
    <w:rsid w:val="002F7465"/>
    <w:rsid w:val="002F799E"/>
    <w:rsid w:val="002F7A2E"/>
    <w:rsid w:val="002F7BCB"/>
    <w:rsid w:val="00300172"/>
    <w:rsid w:val="003006BD"/>
    <w:rsid w:val="0030187B"/>
    <w:rsid w:val="00302332"/>
    <w:rsid w:val="00302714"/>
    <w:rsid w:val="003027AB"/>
    <w:rsid w:val="00302844"/>
    <w:rsid w:val="00302C41"/>
    <w:rsid w:val="00302CD7"/>
    <w:rsid w:val="00302D0A"/>
    <w:rsid w:val="00303390"/>
    <w:rsid w:val="0030363B"/>
    <w:rsid w:val="00303649"/>
    <w:rsid w:val="003043CC"/>
    <w:rsid w:val="00304B92"/>
    <w:rsid w:val="0030561D"/>
    <w:rsid w:val="00305971"/>
    <w:rsid w:val="003059FD"/>
    <w:rsid w:val="00305B06"/>
    <w:rsid w:val="00305CF6"/>
    <w:rsid w:val="00307441"/>
    <w:rsid w:val="00307D0F"/>
    <w:rsid w:val="00307E3C"/>
    <w:rsid w:val="00310703"/>
    <w:rsid w:val="00310EF8"/>
    <w:rsid w:val="003111A2"/>
    <w:rsid w:val="0031127D"/>
    <w:rsid w:val="00311760"/>
    <w:rsid w:val="00311B0E"/>
    <w:rsid w:val="00311C01"/>
    <w:rsid w:val="00311D68"/>
    <w:rsid w:val="00311EA6"/>
    <w:rsid w:val="00312038"/>
    <w:rsid w:val="003121FF"/>
    <w:rsid w:val="003123A9"/>
    <w:rsid w:val="00312867"/>
    <w:rsid w:val="003130E9"/>
    <w:rsid w:val="003135F7"/>
    <w:rsid w:val="003136AC"/>
    <w:rsid w:val="00313B7D"/>
    <w:rsid w:val="00314236"/>
    <w:rsid w:val="00315819"/>
    <w:rsid w:val="00315910"/>
    <w:rsid w:val="00315CA9"/>
    <w:rsid w:val="003160F8"/>
    <w:rsid w:val="003161B5"/>
    <w:rsid w:val="0031692B"/>
    <w:rsid w:val="00316A71"/>
    <w:rsid w:val="00316F0B"/>
    <w:rsid w:val="00317416"/>
    <w:rsid w:val="00317D1D"/>
    <w:rsid w:val="00320359"/>
    <w:rsid w:val="003205A7"/>
    <w:rsid w:val="00321959"/>
    <w:rsid w:val="00321C64"/>
    <w:rsid w:val="00321DDD"/>
    <w:rsid w:val="0032357B"/>
    <w:rsid w:val="00323A4A"/>
    <w:rsid w:val="00323FE7"/>
    <w:rsid w:val="00324AF9"/>
    <w:rsid w:val="00324DEC"/>
    <w:rsid w:val="00326007"/>
    <w:rsid w:val="0032619F"/>
    <w:rsid w:val="003278DC"/>
    <w:rsid w:val="00327EEA"/>
    <w:rsid w:val="00330733"/>
    <w:rsid w:val="00330B32"/>
    <w:rsid w:val="00330FF0"/>
    <w:rsid w:val="003311E6"/>
    <w:rsid w:val="003314E6"/>
    <w:rsid w:val="003315A5"/>
    <w:rsid w:val="00331982"/>
    <w:rsid w:val="00331EAF"/>
    <w:rsid w:val="0033201E"/>
    <w:rsid w:val="0033204C"/>
    <w:rsid w:val="00332263"/>
    <w:rsid w:val="0033230B"/>
    <w:rsid w:val="0033254F"/>
    <w:rsid w:val="003329A3"/>
    <w:rsid w:val="00332DB9"/>
    <w:rsid w:val="00333095"/>
    <w:rsid w:val="003331B3"/>
    <w:rsid w:val="00333FD2"/>
    <w:rsid w:val="003340BC"/>
    <w:rsid w:val="003344B8"/>
    <w:rsid w:val="00334775"/>
    <w:rsid w:val="00334C22"/>
    <w:rsid w:val="00334D51"/>
    <w:rsid w:val="00334F68"/>
    <w:rsid w:val="00335198"/>
    <w:rsid w:val="00335A1A"/>
    <w:rsid w:val="00336219"/>
    <w:rsid w:val="0033621D"/>
    <w:rsid w:val="0033663C"/>
    <w:rsid w:val="0033667E"/>
    <w:rsid w:val="0033680B"/>
    <w:rsid w:val="00336861"/>
    <w:rsid w:val="00336B35"/>
    <w:rsid w:val="00336F8E"/>
    <w:rsid w:val="0033717C"/>
    <w:rsid w:val="003379F7"/>
    <w:rsid w:val="00337BCB"/>
    <w:rsid w:val="003406CC"/>
    <w:rsid w:val="00340A35"/>
    <w:rsid w:val="00340B22"/>
    <w:rsid w:val="00340E31"/>
    <w:rsid w:val="0034106A"/>
    <w:rsid w:val="0034341C"/>
    <w:rsid w:val="00343711"/>
    <w:rsid w:val="00344311"/>
    <w:rsid w:val="00344C44"/>
    <w:rsid w:val="0034500F"/>
    <w:rsid w:val="003455B4"/>
    <w:rsid w:val="003455D5"/>
    <w:rsid w:val="003458F6"/>
    <w:rsid w:val="00345B81"/>
    <w:rsid w:val="00345FDB"/>
    <w:rsid w:val="003470DF"/>
    <w:rsid w:val="0034775B"/>
    <w:rsid w:val="00347DE3"/>
    <w:rsid w:val="00347EFB"/>
    <w:rsid w:val="0035057E"/>
    <w:rsid w:val="00351AC5"/>
    <w:rsid w:val="00351ADC"/>
    <w:rsid w:val="00351C30"/>
    <w:rsid w:val="00351FB7"/>
    <w:rsid w:val="003523D1"/>
    <w:rsid w:val="0035389F"/>
    <w:rsid w:val="0035394F"/>
    <w:rsid w:val="00353A76"/>
    <w:rsid w:val="00354DA5"/>
    <w:rsid w:val="00355181"/>
    <w:rsid w:val="003551D6"/>
    <w:rsid w:val="00356B73"/>
    <w:rsid w:val="003574FC"/>
    <w:rsid w:val="00357A40"/>
    <w:rsid w:val="00360DAE"/>
    <w:rsid w:val="00361070"/>
    <w:rsid w:val="00361162"/>
    <w:rsid w:val="00361A9C"/>
    <w:rsid w:val="00361EC0"/>
    <w:rsid w:val="00362B1E"/>
    <w:rsid w:val="003633C6"/>
    <w:rsid w:val="00364266"/>
    <w:rsid w:val="00364725"/>
    <w:rsid w:val="003653E6"/>
    <w:rsid w:val="003658F5"/>
    <w:rsid w:val="003659B1"/>
    <w:rsid w:val="003661F8"/>
    <w:rsid w:val="003668E0"/>
    <w:rsid w:val="00366A29"/>
    <w:rsid w:val="00366B4B"/>
    <w:rsid w:val="00366B95"/>
    <w:rsid w:val="003670B8"/>
    <w:rsid w:val="003670D9"/>
    <w:rsid w:val="0036750E"/>
    <w:rsid w:val="00367B1B"/>
    <w:rsid w:val="0037016D"/>
    <w:rsid w:val="003701D5"/>
    <w:rsid w:val="003706A9"/>
    <w:rsid w:val="0037074E"/>
    <w:rsid w:val="00370992"/>
    <w:rsid w:val="003715F9"/>
    <w:rsid w:val="003718CA"/>
    <w:rsid w:val="003720AC"/>
    <w:rsid w:val="003720E9"/>
    <w:rsid w:val="00372285"/>
    <w:rsid w:val="00372339"/>
    <w:rsid w:val="003726E3"/>
    <w:rsid w:val="00372FDE"/>
    <w:rsid w:val="00373017"/>
    <w:rsid w:val="00373558"/>
    <w:rsid w:val="00373BDC"/>
    <w:rsid w:val="003742E6"/>
    <w:rsid w:val="00374836"/>
    <w:rsid w:val="00375BCE"/>
    <w:rsid w:val="003767A3"/>
    <w:rsid w:val="00376809"/>
    <w:rsid w:val="0037708B"/>
    <w:rsid w:val="00377FCA"/>
    <w:rsid w:val="003807D0"/>
    <w:rsid w:val="003811D3"/>
    <w:rsid w:val="00381285"/>
    <w:rsid w:val="00381304"/>
    <w:rsid w:val="00381CD1"/>
    <w:rsid w:val="003828B6"/>
    <w:rsid w:val="003833AB"/>
    <w:rsid w:val="00383C1A"/>
    <w:rsid w:val="00383F91"/>
    <w:rsid w:val="00384470"/>
    <w:rsid w:val="00384585"/>
    <w:rsid w:val="0038466B"/>
    <w:rsid w:val="00384A13"/>
    <w:rsid w:val="00385A7D"/>
    <w:rsid w:val="00386233"/>
    <w:rsid w:val="00386479"/>
    <w:rsid w:val="00386760"/>
    <w:rsid w:val="003868D6"/>
    <w:rsid w:val="00387239"/>
    <w:rsid w:val="003878B9"/>
    <w:rsid w:val="00387EDA"/>
    <w:rsid w:val="00390474"/>
    <w:rsid w:val="00390B81"/>
    <w:rsid w:val="00390EEB"/>
    <w:rsid w:val="0039179E"/>
    <w:rsid w:val="00391B91"/>
    <w:rsid w:val="00391CCB"/>
    <w:rsid w:val="00392C48"/>
    <w:rsid w:val="0039328A"/>
    <w:rsid w:val="00393466"/>
    <w:rsid w:val="003936A4"/>
    <w:rsid w:val="003940C1"/>
    <w:rsid w:val="003945BB"/>
    <w:rsid w:val="003946E2"/>
    <w:rsid w:val="00394CE9"/>
    <w:rsid w:val="00394E14"/>
    <w:rsid w:val="00395D7F"/>
    <w:rsid w:val="00395E67"/>
    <w:rsid w:val="00396F7C"/>
    <w:rsid w:val="003A003B"/>
    <w:rsid w:val="003A03CE"/>
    <w:rsid w:val="003A07BA"/>
    <w:rsid w:val="003A1AE1"/>
    <w:rsid w:val="003A2458"/>
    <w:rsid w:val="003A2761"/>
    <w:rsid w:val="003A27C9"/>
    <w:rsid w:val="003A2DD1"/>
    <w:rsid w:val="003A2E1B"/>
    <w:rsid w:val="003A3634"/>
    <w:rsid w:val="003A3F5C"/>
    <w:rsid w:val="003A4010"/>
    <w:rsid w:val="003A4450"/>
    <w:rsid w:val="003A460F"/>
    <w:rsid w:val="003A49A3"/>
    <w:rsid w:val="003A49A7"/>
    <w:rsid w:val="003A4C0C"/>
    <w:rsid w:val="003A513E"/>
    <w:rsid w:val="003A53AB"/>
    <w:rsid w:val="003A5E70"/>
    <w:rsid w:val="003A5FD0"/>
    <w:rsid w:val="003A6357"/>
    <w:rsid w:val="003A67D4"/>
    <w:rsid w:val="003A6D06"/>
    <w:rsid w:val="003A6F03"/>
    <w:rsid w:val="003A718B"/>
    <w:rsid w:val="003B0BBD"/>
    <w:rsid w:val="003B10C6"/>
    <w:rsid w:val="003B21E3"/>
    <w:rsid w:val="003B2625"/>
    <w:rsid w:val="003B2AF1"/>
    <w:rsid w:val="003B34F0"/>
    <w:rsid w:val="003B3EAF"/>
    <w:rsid w:val="003B40FD"/>
    <w:rsid w:val="003B4334"/>
    <w:rsid w:val="003B48BE"/>
    <w:rsid w:val="003B53A4"/>
    <w:rsid w:val="003B5553"/>
    <w:rsid w:val="003B5680"/>
    <w:rsid w:val="003B684D"/>
    <w:rsid w:val="003B7788"/>
    <w:rsid w:val="003B7DA5"/>
    <w:rsid w:val="003C046C"/>
    <w:rsid w:val="003C090F"/>
    <w:rsid w:val="003C0FC5"/>
    <w:rsid w:val="003C10C3"/>
    <w:rsid w:val="003C19E0"/>
    <w:rsid w:val="003C1C7A"/>
    <w:rsid w:val="003C1FFE"/>
    <w:rsid w:val="003C2497"/>
    <w:rsid w:val="003C24F3"/>
    <w:rsid w:val="003C2988"/>
    <w:rsid w:val="003C2A45"/>
    <w:rsid w:val="003C323F"/>
    <w:rsid w:val="003C3EF0"/>
    <w:rsid w:val="003C43FD"/>
    <w:rsid w:val="003C4CE2"/>
    <w:rsid w:val="003C5307"/>
    <w:rsid w:val="003C5AF9"/>
    <w:rsid w:val="003C60ED"/>
    <w:rsid w:val="003C65FD"/>
    <w:rsid w:val="003C759F"/>
    <w:rsid w:val="003D095F"/>
    <w:rsid w:val="003D0C31"/>
    <w:rsid w:val="003D12AD"/>
    <w:rsid w:val="003D180F"/>
    <w:rsid w:val="003D270D"/>
    <w:rsid w:val="003D32AD"/>
    <w:rsid w:val="003D3751"/>
    <w:rsid w:val="003D4045"/>
    <w:rsid w:val="003D43C6"/>
    <w:rsid w:val="003D4635"/>
    <w:rsid w:val="003D4F2C"/>
    <w:rsid w:val="003D53E3"/>
    <w:rsid w:val="003D5F46"/>
    <w:rsid w:val="003D6250"/>
    <w:rsid w:val="003D6E60"/>
    <w:rsid w:val="003D7072"/>
    <w:rsid w:val="003D790A"/>
    <w:rsid w:val="003D7A6A"/>
    <w:rsid w:val="003D7AFF"/>
    <w:rsid w:val="003D7B05"/>
    <w:rsid w:val="003E0425"/>
    <w:rsid w:val="003E051E"/>
    <w:rsid w:val="003E069F"/>
    <w:rsid w:val="003E0DDF"/>
    <w:rsid w:val="003E0E53"/>
    <w:rsid w:val="003E10FE"/>
    <w:rsid w:val="003E1170"/>
    <w:rsid w:val="003E26FE"/>
    <w:rsid w:val="003E343D"/>
    <w:rsid w:val="003E35F2"/>
    <w:rsid w:val="003E3648"/>
    <w:rsid w:val="003E3F59"/>
    <w:rsid w:val="003E401D"/>
    <w:rsid w:val="003E510A"/>
    <w:rsid w:val="003E5411"/>
    <w:rsid w:val="003E5BA1"/>
    <w:rsid w:val="003E5EE6"/>
    <w:rsid w:val="003E60A4"/>
    <w:rsid w:val="003E65C4"/>
    <w:rsid w:val="003E6721"/>
    <w:rsid w:val="003E674F"/>
    <w:rsid w:val="003E6C26"/>
    <w:rsid w:val="003E749A"/>
    <w:rsid w:val="003E7C9C"/>
    <w:rsid w:val="003F015E"/>
    <w:rsid w:val="003F04F1"/>
    <w:rsid w:val="003F0D0C"/>
    <w:rsid w:val="003F1C5A"/>
    <w:rsid w:val="003F2522"/>
    <w:rsid w:val="003F2FE4"/>
    <w:rsid w:val="003F3149"/>
    <w:rsid w:val="003F3210"/>
    <w:rsid w:val="003F321C"/>
    <w:rsid w:val="003F3536"/>
    <w:rsid w:val="003F3898"/>
    <w:rsid w:val="003F3B58"/>
    <w:rsid w:val="003F3C93"/>
    <w:rsid w:val="003F43ED"/>
    <w:rsid w:val="003F513B"/>
    <w:rsid w:val="003F533F"/>
    <w:rsid w:val="003F59AC"/>
    <w:rsid w:val="003F6595"/>
    <w:rsid w:val="003F6BF4"/>
    <w:rsid w:val="003F6DED"/>
    <w:rsid w:val="003F722C"/>
    <w:rsid w:val="003F79C6"/>
    <w:rsid w:val="003F7A0F"/>
    <w:rsid w:val="003F7B80"/>
    <w:rsid w:val="003F7D2C"/>
    <w:rsid w:val="003F7F9A"/>
    <w:rsid w:val="0040026C"/>
    <w:rsid w:val="00400CB2"/>
    <w:rsid w:val="00400E2F"/>
    <w:rsid w:val="00401ECE"/>
    <w:rsid w:val="00401FEE"/>
    <w:rsid w:val="00402464"/>
    <w:rsid w:val="00403286"/>
    <w:rsid w:val="0040352C"/>
    <w:rsid w:val="00403936"/>
    <w:rsid w:val="00403F98"/>
    <w:rsid w:val="004042B3"/>
    <w:rsid w:val="00404301"/>
    <w:rsid w:val="00404557"/>
    <w:rsid w:val="0040480D"/>
    <w:rsid w:val="004048C0"/>
    <w:rsid w:val="004048FD"/>
    <w:rsid w:val="00407E2D"/>
    <w:rsid w:val="004101FF"/>
    <w:rsid w:val="00410F12"/>
    <w:rsid w:val="004111EC"/>
    <w:rsid w:val="004117DB"/>
    <w:rsid w:val="00412363"/>
    <w:rsid w:val="004127F6"/>
    <w:rsid w:val="00412CBE"/>
    <w:rsid w:val="00412CF8"/>
    <w:rsid w:val="004133D3"/>
    <w:rsid w:val="004137DA"/>
    <w:rsid w:val="00413ACE"/>
    <w:rsid w:val="00413B18"/>
    <w:rsid w:val="00413D8D"/>
    <w:rsid w:val="004142F0"/>
    <w:rsid w:val="004145BC"/>
    <w:rsid w:val="00415C62"/>
    <w:rsid w:val="00416BC6"/>
    <w:rsid w:val="00416F62"/>
    <w:rsid w:val="00417602"/>
    <w:rsid w:val="00417A87"/>
    <w:rsid w:val="00420271"/>
    <w:rsid w:val="004209FA"/>
    <w:rsid w:val="00420D35"/>
    <w:rsid w:val="004213E2"/>
    <w:rsid w:val="004215D2"/>
    <w:rsid w:val="004216BA"/>
    <w:rsid w:val="00421EB3"/>
    <w:rsid w:val="00421EF1"/>
    <w:rsid w:val="0042247A"/>
    <w:rsid w:val="0042294C"/>
    <w:rsid w:val="00422A22"/>
    <w:rsid w:val="00422F08"/>
    <w:rsid w:val="00423373"/>
    <w:rsid w:val="00423EF6"/>
    <w:rsid w:val="00424561"/>
    <w:rsid w:val="004245AA"/>
    <w:rsid w:val="0042543C"/>
    <w:rsid w:val="00425A15"/>
    <w:rsid w:val="0042669B"/>
    <w:rsid w:val="00426869"/>
    <w:rsid w:val="00426C6C"/>
    <w:rsid w:val="00427127"/>
    <w:rsid w:val="00427145"/>
    <w:rsid w:val="004271F9"/>
    <w:rsid w:val="00427411"/>
    <w:rsid w:val="0042749C"/>
    <w:rsid w:val="00427758"/>
    <w:rsid w:val="0042782E"/>
    <w:rsid w:val="00430A3E"/>
    <w:rsid w:val="00430B25"/>
    <w:rsid w:val="004310F4"/>
    <w:rsid w:val="00431159"/>
    <w:rsid w:val="0043129B"/>
    <w:rsid w:val="004314DB"/>
    <w:rsid w:val="00431EF5"/>
    <w:rsid w:val="00431F1B"/>
    <w:rsid w:val="00431F97"/>
    <w:rsid w:val="00432F38"/>
    <w:rsid w:val="00433FB5"/>
    <w:rsid w:val="004347BF"/>
    <w:rsid w:val="00435355"/>
    <w:rsid w:val="0043597A"/>
    <w:rsid w:val="00435CB5"/>
    <w:rsid w:val="0043637A"/>
    <w:rsid w:val="00436960"/>
    <w:rsid w:val="00437087"/>
    <w:rsid w:val="004373BA"/>
    <w:rsid w:val="004373C8"/>
    <w:rsid w:val="004374E4"/>
    <w:rsid w:val="00437C77"/>
    <w:rsid w:val="004402A7"/>
    <w:rsid w:val="0044096C"/>
    <w:rsid w:val="00440AC7"/>
    <w:rsid w:val="00440DCE"/>
    <w:rsid w:val="00440DE6"/>
    <w:rsid w:val="00441025"/>
    <w:rsid w:val="004418A9"/>
    <w:rsid w:val="00442562"/>
    <w:rsid w:val="00442735"/>
    <w:rsid w:val="00442EC4"/>
    <w:rsid w:val="00443EFA"/>
    <w:rsid w:val="00443F6D"/>
    <w:rsid w:val="00443FFC"/>
    <w:rsid w:val="00444532"/>
    <w:rsid w:val="00445194"/>
    <w:rsid w:val="0044561F"/>
    <w:rsid w:val="004460E6"/>
    <w:rsid w:val="00446108"/>
    <w:rsid w:val="00446368"/>
    <w:rsid w:val="00446921"/>
    <w:rsid w:val="004502B7"/>
    <w:rsid w:val="00450578"/>
    <w:rsid w:val="00450790"/>
    <w:rsid w:val="00450F7A"/>
    <w:rsid w:val="00451515"/>
    <w:rsid w:val="004519CC"/>
    <w:rsid w:val="00451B35"/>
    <w:rsid w:val="004521AD"/>
    <w:rsid w:val="00452946"/>
    <w:rsid w:val="00452F8A"/>
    <w:rsid w:val="0045330A"/>
    <w:rsid w:val="004534DD"/>
    <w:rsid w:val="004539FE"/>
    <w:rsid w:val="00454091"/>
    <w:rsid w:val="0045432F"/>
    <w:rsid w:val="00454350"/>
    <w:rsid w:val="004543A9"/>
    <w:rsid w:val="00455331"/>
    <w:rsid w:val="00455626"/>
    <w:rsid w:val="00455A89"/>
    <w:rsid w:val="00455F31"/>
    <w:rsid w:val="00456091"/>
    <w:rsid w:val="00456475"/>
    <w:rsid w:val="004572F4"/>
    <w:rsid w:val="004574DD"/>
    <w:rsid w:val="00457681"/>
    <w:rsid w:val="004577D7"/>
    <w:rsid w:val="00457A74"/>
    <w:rsid w:val="00460E6D"/>
    <w:rsid w:val="004611CD"/>
    <w:rsid w:val="0046138B"/>
    <w:rsid w:val="00461B3B"/>
    <w:rsid w:val="00461CE1"/>
    <w:rsid w:val="00461D5E"/>
    <w:rsid w:val="00462126"/>
    <w:rsid w:val="0046277B"/>
    <w:rsid w:val="00462CE4"/>
    <w:rsid w:val="00462E27"/>
    <w:rsid w:val="00463675"/>
    <w:rsid w:val="004636C2"/>
    <w:rsid w:val="00463EC2"/>
    <w:rsid w:val="0046496E"/>
    <w:rsid w:val="00465887"/>
    <w:rsid w:val="00466022"/>
    <w:rsid w:val="004669EE"/>
    <w:rsid w:val="00466FED"/>
    <w:rsid w:val="0046727D"/>
    <w:rsid w:val="0046734A"/>
    <w:rsid w:val="00467592"/>
    <w:rsid w:val="00467632"/>
    <w:rsid w:val="00470B61"/>
    <w:rsid w:val="00471204"/>
    <w:rsid w:val="004712A3"/>
    <w:rsid w:val="00471F7A"/>
    <w:rsid w:val="004736BE"/>
    <w:rsid w:val="00473851"/>
    <w:rsid w:val="00473BB3"/>
    <w:rsid w:val="00473CFD"/>
    <w:rsid w:val="00473D2D"/>
    <w:rsid w:val="00474130"/>
    <w:rsid w:val="00474420"/>
    <w:rsid w:val="004746D9"/>
    <w:rsid w:val="00475261"/>
    <w:rsid w:val="004753E2"/>
    <w:rsid w:val="00476204"/>
    <w:rsid w:val="00476521"/>
    <w:rsid w:val="0047671A"/>
    <w:rsid w:val="004768B2"/>
    <w:rsid w:val="0047693A"/>
    <w:rsid w:val="0047772A"/>
    <w:rsid w:val="00477B9B"/>
    <w:rsid w:val="004804CB"/>
    <w:rsid w:val="00480564"/>
    <w:rsid w:val="004806DC"/>
    <w:rsid w:val="004809C0"/>
    <w:rsid w:val="00482180"/>
    <w:rsid w:val="004827DD"/>
    <w:rsid w:val="00483323"/>
    <w:rsid w:val="004841A9"/>
    <w:rsid w:val="004843F8"/>
    <w:rsid w:val="00484657"/>
    <w:rsid w:val="00484D85"/>
    <w:rsid w:val="00484DB8"/>
    <w:rsid w:val="004852E6"/>
    <w:rsid w:val="004854F2"/>
    <w:rsid w:val="00485892"/>
    <w:rsid w:val="0048682F"/>
    <w:rsid w:val="00486981"/>
    <w:rsid w:val="00486C34"/>
    <w:rsid w:val="00487A13"/>
    <w:rsid w:val="00487CA7"/>
    <w:rsid w:val="00487DDD"/>
    <w:rsid w:val="00490342"/>
    <w:rsid w:val="00490B05"/>
    <w:rsid w:val="0049106E"/>
    <w:rsid w:val="004911FD"/>
    <w:rsid w:val="00491301"/>
    <w:rsid w:val="0049169C"/>
    <w:rsid w:val="00492637"/>
    <w:rsid w:val="004926FA"/>
    <w:rsid w:val="0049301D"/>
    <w:rsid w:val="004931C2"/>
    <w:rsid w:val="00493292"/>
    <w:rsid w:val="004939F2"/>
    <w:rsid w:val="00494E0C"/>
    <w:rsid w:val="00494ECE"/>
    <w:rsid w:val="0049577F"/>
    <w:rsid w:val="00496089"/>
    <w:rsid w:val="0049680C"/>
    <w:rsid w:val="00497347"/>
    <w:rsid w:val="004974ED"/>
    <w:rsid w:val="0049758A"/>
    <w:rsid w:val="00497809"/>
    <w:rsid w:val="00497A0C"/>
    <w:rsid w:val="00497BB9"/>
    <w:rsid w:val="004A21E1"/>
    <w:rsid w:val="004A225E"/>
    <w:rsid w:val="004A229F"/>
    <w:rsid w:val="004A2931"/>
    <w:rsid w:val="004A2F32"/>
    <w:rsid w:val="004A2F74"/>
    <w:rsid w:val="004A30F1"/>
    <w:rsid w:val="004A30F9"/>
    <w:rsid w:val="004A4B89"/>
    <w:rsid w:val="004A4FBC"/>
    <w:rsid w:val="004A5A58"/>
    <w:rsid w:val="004A71ED"/>
    <w:rsid w:val="004A774A"/>
    <w:rsid w:val="004A77B8"/>
    <w:rsid w:val="004B067B"/>
    <w:rsid w:val="004B0F33"/>
    <w:rsid w:val="004B1767"/>
    <w:rsid w:val="004B17E7"/>
    <w:rsid w:val="004B1950"/>
    <w:rsid w:val="004B1AEC"/>
    <w:rsid w:val="004B1D95"/>
    <w:rsid w:val="004B1DB5"/>
    <w:rsid w:val="004B1E9D"/>
    <w:rsid w:val="004B2150"/>
    <w:rsid w:val="004B24F5"/>
    <w:rsid w:val="004B2A48"/>
    <w:rsid w:val="004B327D"/>
    <w:rsid w:val="004B35F7"/>
    <w:rsid w:val="004B43E1"/>
    <w:rsid w:val="004B528F"/>
    <w:rsid w:val="004B56E7"/>
    <w:rsid w:val="004B578F"/>
    <w:rsid w:val="004B5994"/>
    <w:rsid w:val="004B5A79"/>
    <w:rsid w:val="004B718C"/>
    <w:rsid w:val="004C026E"/>
    <w:rsid w:val="004C028C"/>
    <w:rsid w:val="004C02CE"/>
    <w:rsid w:val="004C0675"/>
    <w:rsid w:val="004C0AFB"/>
    <w:rsid w:val="004C1135"/>
    <w:rsid w:val="004C1A85"/>
    <w:rsid w:val="004C2F33"/>
    <w:rsid w:val="004C3014"/>
    <w:rsid w:val="004C338A"/>
    <w:rsid w:val="004C3DED"/>
    <w:rsid w:val="004C4249"/>
    <w:rsid w:val="004C59EC"/>
    <w:rsid w:val="004C6469"/>
    <w:rsid w:val="004C7856"/>
    <w:rsid w:val="004C785A"/>
    <w:rsid w:val="004C7F42"/>
    <w:rsid w:val="004D0843"/>
    <w:rsid w:val="004D131A"/>
    <w:rsid w:val="004D13A3"/>
    <w:rsid w:val="004D13E3"/>
    <w:rsid w:val="004D1B7C"/>
    <w:rsid w:val="004D1BB3"/>
    <w:rsid w:val="004D1BB8"/>
    <w:rsid w:val="004D22F8"/>
    <w:rsid w:val="004D2403"/>
    <w:rsid w:val="004D2B0E"/>
    <w:rsid w:val="004D2DAE"/>
    <w:rsid w:val="004D2FEF"/>
    <w:rsid w:val="004D35F9"/>
    <w:rsid w:val="004D3EBB"/>
    <w:rsid w:val="004D3F7F"/>
    <w:rsid w:val="004D4304"/>
    <w:rsid w:val="004D4418"/>
    <w:rsid w:val="004D4BF7"/>
    <w:rsid w:val="004D5570"/>
    <w:rsid w:val="004D5C28"/>
    <w:rsid w:val="004D5EAD"/>
    <w:rsid w:val="004D6177"/>
    <w:rsid w:val="004D6DF2"/>
    <w:rsid w:val="004D73A0"/>
    <w:rsid w:val="004D75C0"/>
    <w:rsid w:val="004D7774"/>
    <w:rsid w:val="004D7915"/>
    <w:rsid w:val="004D7BD2"/>
    <w:rsid w:val="004E03A2"/>
    <w:rsid w:val="004E0867"/>
    <w:rsid w:val="004E09CF"/>
    <w:rsid w:val="004E110E"/>
    <w:rsid w:val="004E1225"/>
    <w:rsid w:val="004E24BA"/>
    <w:rsid w:val="004E25A7"/>
    <w:rsid w:val="004E283D"/>
    <w:rsid w:val="004E2D1D"/>
    <w:rsid w:val="004E2EA1"/>
    <w:rsid w:val="004E3206"/>
    <w:rsid w:val="004E342D"/>
    <w:rsid w:val="004E3DCA"/>
    <w:rsid w:val="004E4567"/>
    <w:rsid w:val="004E5428"/>
    <w:rsid w:val="004E5437"/>
    <w:rsid w:val="004E57BD"/>
    <w:rsid w:val="004E5D14"/>
    <w:rsid w:val="004E6552"/>
    <w:rsid w:val="004E6AEF"/>
    <w:rsid w:val="004E6B7B"/>
    <w:rsid w:val="004E6C30"/>
    <w:rsid w:val="004E7005"/>
    <w:rsid w:val="004F0CB4"/>
    <w:rsid w:val="004F11A8"/>
    <w:rsid w:val="004F2038"/>
    <w:rsid w:val="004F23F3"/>
    <w:rsid w:val="004F2F30"/>
    <w:rsid w:val="004F32F5"/>
    <w:rsid w:val="004F378A"/>
    <w:rsid w:val="004F5613"/>
    <w:rsid w:val="004F5834"/>
    <w:rsid w:val="004F598B"/>
    <w:rsid w:val="004F646F"/>
    <w:rsid w:val="004F6756"/>
    <w:rsid w:val="004F6F74"/>
    <w:rsid w:val="004F78D7"/>
    <w:rsid w:val="004F7B5D"/>
    <w:rsid w:val="00501715"/>
    <w:rsid w:val="0050192C"/>
    <w:rsid w:val="00501C69"/>
    <w:rsid w:val="005025D8"/>
    <w:rsid w:val="005028F6"/>
    <w:rsid w:val="00502B00"/>
    <w:rsid w:val="00502F41"/>
    <w:rsid w:val="00502FB5"/>
    <w:rsid w:val="00503AF4"/>
    <w:rsid w:val="00503D64"/>
    <w:rsid w:val="005040C0"/>
    <w:rsid w:val="0050430A"/>
    <w:rsid w:val="0050585B"/>
    <w:rsid w:val="00506353"/>
    <w:rsid w:val="00506A16"/>
    <w:rsid w:val="00506F97"/>
    <w:rsid w:val="00507120"/>
    <w:rsid w:val="005072AA"/>
    <w:rsid w:val="005079B3"/>
    <w:rsid w:val="00507A7D"/>
    <w:rsid w:val="0051062C"/>
    <w:rsid w:val="00510A8B"/>
    <w:rsid w:val="00510C35"/>
    <w:rsid w:val="00510F9B"/>
    <w:rsid w:val="00511243"/>
    <w:rsid w:val="005115B9"/>
    <w:rsid w:val="0051203A"/>
    <w:rsid w:val="005120AC"/>
    <w:rsid w:val="005128CC"/>
    <w:rsid w:val="00512C2D"/>
    <w:rsid w:val="0051304A"/>
    <w:rsid w:val="00513AC4"/>
    <w:rsid w:val="00514226"/>
    <w:rsid w:val="00514730"/>
    <w:rsid w:val="005147EE"/>
    <w:rsid w:val="005149D1"/>
    <w:rsid w:val="00514EF2"/>
    <w:rsid w:val="00514FBC"/>
    <w:rsid w:val="00515426"/>
    <w:rsid w:val="00515522"/>
    <w:rsid w:val="005156CE"/>
    <w:rsid w:val="00515C0D"/>
    <w:rsid w:val="00516018"/>
    <w:rsid w:val="0051660C"/>
    <w:rsid w:val="0051661D"/>
    <w:rsid w:val="00516B37"/>
    <w:rsid w:val="00520192"/>
    <w:rsid w:val="005203A9"/>
    <w:rsid w:val="00520F64"/>
    <w:rsid w:val="00521301"/>
    <w:rsid w:val="0052165F"/>
    <w:rsid w:val="00522042"/>
    <w:rsid w:val="005224F7"/>
    <w:rsid w:val="00522675"/>
    <w:rsid w:val="0052287F"/>
    <w:rsid w:val="005235FC"/>
    <w:rsid w:val="0052360C"/>
    <w:rsid w:val="00523A16"/>
    <w:rsid w:val="0052493E"/>
    <w:rsid w:val="00524C43"/>
    <w:rsid w:val="00524FA6"/>
    <w:rsid w:val="00525ED3"/>
    <w:rsid w:val="00526425"/>
    <w:rsid w:val="00526C0F"/>
    <w:rsid w:val="00526C6E"/>
    <w:rsid w:val="0052743F"/>
    <w:rsid w:val="00527536"/>
    <w:rsid w:val="0052794F"/>
    <w:rsid w:val="00527ADE"/>
    <w:rsid w:val="00530670"/>
    <w:rsid w:val="00530711"/>
    <w:rsid w:val="0053123C"/>
    <w:rsid w:val="0053136E"/>
    <w:rsid w:val="00531AAF"/>
    <w:rsid w:val="00531BFB"/>
    <w:rsid w:val="005320D3"/>
    <w:rsid w:val="005323CE"/>
    <w:rsid w:val="00532C53"/>
    <w:rsid w:val="00532DA7"/>
    <w:rsid w:val="005333F9"/>
    <w:rsid w:val="00533AEF"/>
    <w:rsid w:val="00533D87"/>
    <w:rsid w:val="00534787"/>
    <w:rsid w:val="005354E3"/>
    <w:rsid w:val="005357FC"/>
    <w:rsid w:val="00536253"/>
    <w:rsid w:val="00540205"/>
    <w:rsid w:val="0054067B"/>
    <w:rsid w:val="005408AB"/>
    <w:rsid w:val="00540A56"/>
    <w:rsid w:val="00541B84"/>
    <w:rsid w:val="00542185"/>
    <w:rsid w:val="0054234D"/>
    <w:rsid w:val="00542A76"/>
    <w:rsid w:val="005434B7"/>
    <w:rsid w:val="00543AAB"/>
    <w:rsid w:val="00544496"/>
    <w:rsid w:val="0054477A"/>
    <w:rsid w:val="00544BBA"/>
    <w:rsid w:val="00544F8D"/>
    <w:rsid w:val="0054536F"/>
    <w:rsid w:val="005457B8"/>
    <w:rsid w:val="00545D70"/>
    <w:rsid w:val="005466E4"/>
    <w:rsid w:val="00546C72"/>
    <w:rsid w:val="00547620"/>
    <w:rsid w:val="0054798C"/>
    <w:rsid w:val="00547BF8"/>
    <w:rsid w:val="00550987"/>
    <w:rsid w:val="00551167"/>
    <w:rsid w:val="005515B1"/>
    <w:rsid w:val="005523CB"/>
    <w:rsid w:val="00552A1B"/>
    <w:rsid w:val="005531BC"/>
    <w:rsid w:val="005531FB"/>
    <w:rsid w:val="0055425B"/>
    <w:rsid w:val="0055454C"/>
    <w:rsid w:val="00554B92"/>
    <w:rsid w:val="005557C4"/>
    <w:rsid w:val="00555CF2"/>
    <w:rsid w:val="005568FD"/>
    <w:rsid w:val="00556A2A"/>
    <w:rsid w:val="0055762A"/>
    <w:rsid w:val="00557C3C"/>
    <w:rsid w:val="005604A0"/>
    <w:rsid w:val="0056072E"/>
    <w:rsid w:val="005608E4"/>
    <w:rsid w:val="00560B65"/>
    <w:rsid w:val="00560FAE"/>
    <w:rsid w:val="005616F1"/>
    <w:rsid w:val="005619B0"/>
    <w:rsid w:val="00561A37"/>
    <w:rsid w:val="00561AE5"/>
    <w:rsid w:val="00561C91"/>
    <w:rsid w:val="005621E4"/>
    <w:rsid w:val="005629DE"/>
    <w:rsid w:val="00562EAB"/>
    <w:rsid w:val="005636C2"/>
    <w:rsid w:val="00563856"/>
    <w:rsid w:val="005648E6"/>
    <w:rsid w:val="00564B5D"/>
    <w:rsid w:val="00564B67"/>
    <w:rsid w:val="00565570"/>
    <w:rsid w:val="005655F8"/>
    <w:rsid w:val="00565CF0"/>
    <w:rsid w:val="00566642"/>
    <w:rsid w:val="005667FB"/>
    <w:rsid w:val="00566EA8"/>
    <w:rsid w:val="005675D4"/>
    <w:rsid w:val="005677F8"/>
    <w:rsid w:val="00567D00"/>
    <w:rsid w:val="00567D68"/>
    <w:rsid w:val="00567DAF"/>
    <w:rsid w:val="005702E5"/>
    <w:rsid w:val="00570367"/>
    <w:rsid w:val="00570BFB"/>
    <w:rsid w:val="00571E16"/>
    <w:rsid w:val="00572689"/>
    <w:rsid w:val="005736A2"/>
    <w:rsid w:val="00575769"/>
    <w:rsid w:val="005774C3"/>
    <w:rsid w:val="00577755"/>
    <w:rsid w:val="00577A9F"/>
    <w:rsid w:val="005804D3"/>
    <w:rsid w:val="0058052D"/>
    <w:rsid w:val="00580837"/>
    <w:rsid w:val="005809DB"/>
    <w:rsid w:val="00581705"/>
    <w:rsid w:val="005819A3"/>
    <w:rsid w:val="00581E85"/>
    <w:rsid w:val="0058217A"/>
    <w:rsid w:val="0058268A"/>
    <w:rsid w:val="0058295A"/>
    <w:rsid w:val="00584871"/>
    <w:rsid w:val="00584A66"/>
    <w:rsid w:val="00584B11"/>
    <w:rsid w:val="00584C5F"/>
    <w:rsid w:val="0058566B"/>
    <w:rsid w:val="00585B32"/>
    <w:rsid w:val="00585CBE"/>
    <w:rsid w:val="005860F4"/>
    <w:rsid w:val="00586518"/>
    <w:rsid w:val="005867C5"/>
    <w:rsid w:val="00586DD0"/>
    <w:rsid w:val="00587EDC"/>
    <w:rsid w:val="00590787"/>
    <w:rsid w:val="00590B68"/>
    <w:rsid w:val="005916B7"/>
    <w:rsid w:val="005920DE"/>
    <w:rsid w:val="005924BA"/>
    <w:rsid w:val="005925A8"/>
    <w:rsid w:val="0059261E"/>
    <w:rsid w:val="005931EB"/>
    <w:rsid w:val="00593434"/>
    <w:rsid w:val="005949E7"/>
    <w:rsid w:val="00595140"/>
    <w:rsid w:val="00595219"/>
    <w:rsid w:val="005956A1"/>
    <w:rsid w:val="00596257"/>
    <w:rsid w:val="00596BDD"/>
    <w:rsid w:val="005979A8"/>
    <w:rsid w:val="005979D4"/>
    <w:rsid w:val="00597B77"/>
    <w:rsid w:val="00597E9E"/>
    <w:rsid w:val="005A0268"/>
    <w:rsid w:val="005A063C"/>
    <w:rsid w:val="005A076E"/>
    <w:rsid w:val="005A08B9"/>
    <w:rsid w:val="005A193A"/>
    <w:rsid w:val="005A1E51"/>
    <w:rsid w:val="005A1EF4"/>
    <w:rsid w:val="005A20FE"/>
    <w:rsid w:val="005A234D"/>
    <w:rsid w:val="005A26E0"/>
    <w:rsid w:val="005A2ECF"/>
    <w:rsid w:val="005A39D9"/>
    <w:rsid w:val="005A3A3C"/>
    <w:rsid w:val="005A3F96"/>
    <w:rsid w:val="005A42F5"/>
    <w:rsid w:val="005A43CD"/>
    <w:rsid w:val="005A452F"/>
    <w:rsid w:val="005A4FDE"/>
    <w:rsid w:val="005A507B"/>
    <w:rsid w:val="005A5461"/>
    <w:rsid w:val="005A5C31"/>
    <w:rsid w:val="005A5FCE"/>
    <w:rsid w:val="005A63CB"/>
    <w:rsid w:val="005A6EE3"/>
    <w:rsid w:val="005A6F26"/>
    <w:rsid w:val="005A7044"/>
    <w:rsid w:val="005A755F"/>
    <w:rsid w:val="005A7729"/>
    <w:rsid w:val="005B0468"/>
    <w:rsid w:val="005B0D13"/>
    <w:rsid w:val="005B0F48"/>
    <w:rsid w:val="005B1BA2"/>
    <w:rsid w:val="005B1C76"/>
    <w:rsid w:val="005B23A6"/>
    <w:rsid w:val="005B29CA"/>
    <w:rsid w:val="005B2A92"/>
    <w:rsid w:val="005B2C49"/>
    <w:rsid w:val="005B3071"/>
    <w:rsid w:val="005B3687"/>
    <w:rsid w:val="005B52A6"/>
    <w:rsid w:val="005B58D6"/>
    <w:rsid w:val="005B6156"/>
    <w:rsid w:val="005B67DB"/>
    <w:rsid w:val="005B73E8"/>
    <w:rsid w:val="005B794E"/>
    <w:rsid w:val="005B7D7F"/>
    <w:rsid w:val="005B7E2B"/>
    <w:rsid w:val="005C16F6"/>
    <w:rsid w:val="005C1E9A"/>
    <w:rsid w:val="005C2780"/>
    <w:rsid w:val="005C2906"/>
    <w:rsid w:val="005C2B0E"/>
    <w:rsid w:val="005C2B10"/>
    <w:rsid w:val="005C2E74"/>
    <w:rsid w:val="005C442C"/>
    <w:rsid w:val="005C44D6"/>
    <w:rsid w:val="005C48A0"/>
    <w:rsid w:val="005C4AE1"/>
    <w:rsid w:val="005C5266"/>
    <w:rsid w:val="005C5552"/>
    <w:rsid w:val="005C5590"/>
    <w:rsid w:val="005C56C9"/>
    <w:rsid w:val="005C5B7A"/>
    <w:rsid w:val="005C5C49"/>
    <w:rsid w:val="005C5C5D"/>
    <w:rsid w:val="005C5DCE"/>
    <w:rsid w:val="005C5EA9"/>
    <w:rsid w:val="005C5F38"/>
    <w:rsid w:val="005C62C9"/>
    <w:rsid w:val="005C6858"/>
    <w:rsid w:val="005C68C9"/>
    <w:rsid w:val="005C6FDC"/>
    <w:rsid w:val="005C78C8"/>
    <w:rsid w:val="005C7B13"/>
    <w:rsid w:val="005C7ED7"/>
    <w:rsid w:val="005D00BA"/>
    <w:rsid w:val="005D1680"/>
    <w:rsid w:val="005D1764"/>
    <w:rsid w:val="005D183E"/>
    <w:rsid w:val="005D3618"/>
    <w:rsid w:val="005D3BA6"/>
    <w:rsid w:val="005D3D43"/>
    <w:rsid w:val="005D5007"/>
    <w:rsid w:val="005D5B67"/>
    <w:rsid w:val="005D67A5"/>
    <w:rsid w:val="005D6895"/>
    <w:rsid w:val="005E08CD"/>
    <w:rsid w:val="005E09E9"/>
    <w:rsid w:val="005E0C69"/>
    <w:rsid w:val="005E0E7A"/>
    <w:rsid w:val="005E0EDC"/>
    <w:rsid w:val="005E1038"/>
    <w:rsid w:val="005E1530"/>
    <w:rsid w:val="005E24C0"/>
    <w:rsid w:val="005E2E5D"/>
    <w:rsid w:val="005E300B"/>
    <w:rsid w:val="005E3281"/>
    <w:rsid w:val="005E3437"/>
    <w:rsid w:val="005E3539"/>
    <w:rsid w:val="005E3586"/>
    <w:rsid w:val="005E359A"/>
    <w:rsid w:val="005E3EA6"/>
    <w:rsid w:val="005E424D"/>
    <w:rsid w:val="005E4351"/>
    <w:rsid w:val="005E5022"/>
    <w:rsid w:val="005E538E"/>
    <w:rsid w:val="005E5445"/>
    <w:rsid w:val="005E5BA7"/>
    <w:rsid w:val="005E5C71"/>
    <w:rsid w:val="005E5EB1"/>
    <w:rsid w:val="005E5F22"/>
    <w:rsid w:val="005E6376"/>
    <w:rsid w:val="005E65DD"/>
    <w:rsid w:val="005E6BD4"/>
    <w:rsid w:val="005E6DA2"/>
    <w:rsid w:val="005E72A1"/>
    <w:rsid w:val="005E799A"/>
    <w:rsid w:val="005E7BA6"/>
    <w:rsid w:val="005F02EE"/>
    <w:rsid w:val="005F09F5"/>
    <w:rsid w:val="005F0FEF"/>
    <w:rsid w:val="005F1DDF"/>
    <w:rsid w:val="005F2AFC"/>
    <w:rsid w:val="005F2F51"/>
    <w:rsid w:val="005F3D81"/>
    <w:rsid w:val="005F4134"/>
    <w:rsid w:val="005F4464"/>
    <w:rsid w:val="005F44B7"/>
    <w:rsid w:val="005F477E"/>
    <w:rsid w:val="005F4EBA"/>
    <w:rsid w:val="005F52D2"/>
    <w:rsid w:val="005F60CE"/>
    <w:rsid w:val="005F6A17"/>
    <w:rsid w:val="005F6A3F"/>
    <w:rsid w:val="005F6E98"/>
    <w:rsid w:val="005F6F55"/>
    <w:rsid w:val="005F779D"/>
    <w:rsid w:val="005F77DE"/>
    <w:rsid w:val="005F7D00"/>
    <w:rsid w:val="006002DE"/>
    <w:rsid w:val="00600620"/>
    <w:rsid w:val="00600AE4"/>
    <w:rsid w:val="00600B81"/>
    <w:rsid w:val="00600B8F"/>
    <w:rsid w:val="00600BA1"/>
    <w:rsid w:val="006011A1"/>
    <w:rsid w:val="0060129A"/>
    <w:rsid w:val="006014C4"/>
    <w:rsid w:val="006015A2"/>
    <w:rsid w:val="00601A0B"/>
    <w:rsid w:val="00601AE8"/>
    <w:rsid w:val="006020EC"/>
    <w:rsid w:val="006021E7"/>
    <w:rsid w:val="006029B5"/>
    <w:rsid w:val="00602EF6"/>
    <w:rsid w:val="00603125"/>
    <w:rsid w:val="00603814"/>
    <w:rsid w:val="006041DF"/>
    <w:rsid w:val="00604EBA"/>
    <w:rsid w:val="0060534D"/>
    <w:rsid w:val="0060577D"/>
    <w:rsid w:val="00606A2C"/>
    <w:rsid w:val="00606FBB"/>
    <w:rsid w:val="00607455"/>
    <w:rsid w:val="00607EF1"/>
    <w:rsid w:val="00610903"/>
    <w:rsid w:val="00611021"/>
    <w:rsid w:val="00611C35"/>
    <w:rsid w:val="00611DEB"/>
    <w:rsid w:val="00614A2D"/>
    <w:rsid w:val="00614B40"/>
    <w:rsid w:val="00614BDF"/>
    <w:rsid w:val="00616108"/>
    <w:rsid w:val="006162F8"/>
    <w:rsid w:val="00616D40"/>
    <w:rsid w:val="00617377"/>
    <w:rsid w:val="006175C7"/>
    <w:rsid w:val="006176CE"/>
    <w:rsid w:val="00617724"/>
    <w:rsid w:val="00617918"/>
    <w:rsid w:val="00617DE4"/>
    <w:rsid w:val="00620053"/>
    <w:rsid w:val="0062017F"/>
    <w:rsid w:val="00620769"/>
    <w:rsid w:val="006208B8"/>
    <w:rsid w:val="00620CCC"/>
    <w:rsid w:val="00620F38"/>
    <w:rsid w:val="00621163"/>
    <w:rsid w:val="006215A2"/>
    <w:rsid w:val="006226EE"/>
    <w:rsid w:val="00622D2B"/>
    <w:rsid w:val="006236D2"/>
    <w:rsid w:val="00623AE4"/>
    <w:rsid w:val="00624044"/>
    <w:rsid w:val="00624545"/>
    <w:rsid w:val="00624BE1"/>
    <w:rsid w:val="00624EA5"/>
    <w:rsid w:val="006251C9"/>
    <w:rsid w:val="00625E85"/>
    <w:rsid w:val="00626C15"/>
    <w:rsid w:val="0063000B"/>
    <w:rsid w:val="0063003A"/>
    <w:rsid w:val="00630120"/>
    <w:rsid w:val="0063091C"/>
    <w:rsid w:val="006309E0"/>
    <w:rsid w:val="00631352"/>
    <w:rsid w:val="006319D7"/>
    <w:rsid w:val="00631CC4"/>
    <w:rsid w:val="00631DAB"/>
    <w:rsid w:val="006322E5"/>
    <w:rsid w:val="0063271C"/>
    <w:rsid w:val="00632C96"/>
    <w:rsid w:val="006340C4"/>
    <w:rsid w:val="00634493"/>
    <w:rsid w:val="00634511"/>
    <w:rsid w:val="00635262"/>
    <w:rsid w:val="0063577B"/>
    <w:rsid w:val="006357FA"/>
    <w:rsid w:val="006358E1"/>
    <w:rsid w:val="0063593B"/>
    <w:rsid w:val="00635D1E"/>
    <w:rsid w:val="00636830"/>
    <w:rsid w:val="00637E42"/>
    <w:rsid w:val="006400DD"/>
    <w:rsid w:val="006406C6"/>
    <w:rsid w:val="00640A34"/>
    <w:rsid w:val="00641B79"/>
    <w:rsid w:val="0064223E"/>
    <w:rsid w:val="00642E06"/>
    <w:rsid w:val="00642F7D"/>
    <w:rsid w:val="0064342F"/>
    <w:rsid w:val="006437FC"/>
    <w:rsid w:val="00643A7F"/>
    <w:rsid w:val="006442ED"/>
    <w:rsid w:val="00645040"/>
    <w:rsid w:val="006467DA"/>
    <w:rsid w:val="006469E3"/>
    <w:rsid w:val="00646CD3"/>
    <w:rsid w:val="00647C8C"/>
    <w:rsid w:val="00650082"/>
    <w:rsid w:val="00650132"/>
    <w:rsid w:val="00650D53"/>
    <w:rsid w:val="00651067"/>
    <w:rsid w:val="00651290"/>
    <w:rsid w:val="006513B1"/>
    <w:rsid w:val="0065157C"/>
    <w:rsid w:val="00651738"/>
    <w:rsid w:val="0065232D"/>
    <w:rsid w:val="00652366"/>
    <w:rsid w:val="00652870"/>
    <w:rsid w:val="00652F77"/>
    <w:rsid w:val="006533A4"/>
    <w:rsid w:val="006537A1"/>
    <w:rsid w:val="0065448C"/>
    <w:rsid w:val="00654577"/>
    <w:rsid w:val="0065528F"/>
    <w:rsid w:val="00655318"/>
    <w:rsid w:val="006553A7"/>
    <w:rsid w:val="00655908"/>
    <w:rsid w:val="00655A90"/>
    <w:rsid w:val="00655DBA"/>
    <w:rsid w:val="00655FC1"/>
    <w:rsid w:val="00656033"/>
    <w:rsid w:val="0065750D"/>
    <w:rsid w:val="00657546"/>
    <w:rsid w:val="00657AD3"/>
    <w:rsid w:val="006605E9"/>
    <w:rsid w:val="00660A0D"/>
    <w:rsid w:val="00660E79"/>
    <w:rsid w:val="006611D5"/>
    <w:rsid w:val="00661619"/>
    <w:rsid w:val="00661E1B"/>
    <w:rsid w:val="00661FD5"/>
    <w:rsid w:val="0066246D"/>
    <w:rsid w:val="006626BB"/>
    <w:rsid w:val="00662BA0"/>
    <w:rsid w:val="00662EDD"/>
    <w:rsid w:val="0066385E"/>
    <w:rsid w:val="00663E30"/>
    <w:rsid w:val="00664290"/>
    <w:rsid w:val="0066431F"/>
    <w:rsid w:val="00664537"/>
    <w:rsid w:val="006646F2"/>
    <w:rsid w:val="00664845"/>
    <w:rsid w:val="00664EA0"/>
    <w:rsid w:val="006661D2"/>
    <w:rsid w:val="00666F2E"/>
    <w:rsid w:val="00667580"/>
    <w:rsid w:val="006675C2"/>
    <w:rsid w:val="00667F85"/>
    <w:rsid w:val="00670395"/>
    <w:rsid w:val="00670545"/>
    <w:rsid w:val="0067070D"/>
    <w:rsid w:val="00670ECC"/>
    <w:rsid w:val="00671888"/>
    <w:rsid w:val="00671A43"/>
    <w:rsid w:val="00672162"/>
    <w:rsid w:val="006728A7"/>
    <w:rsid w:val="006729BC"/>
    <w:rsid w:val="0067354F"/>
    <w:rsid w:val="0067382C"/>
    <w:rsid w:val="00674132"/>
    <w:rsid w:val="00675044"/>
    <w:rsid w:val="006752A0"/>
    <w:rsid w:val="006757C7"/>
    <w:rsid w:val="006760BB"/>
    <w:rsid w:val="006762A0"/>
    <w:rsid w:val="00676F68"/>
    <w:rsid w:val="0067780A"/>
    <w:rsid w:val="0068000C"/>
    <w:rsid w:val="006805B4"/>
    <w:rsid w:val="00681580"/>
    <w:rsid w:val="00681655"/>
    <w:rsid w:val="006818EA"/>
    <w:rsid w:val="00681923"/>
    <w:rsid w:val="00681BC3"/>
    <w:rsid w:val="00682582"/>
    <w:rsid w:val="00682BA7"/>
    <w:rsid w:val="00682D67"/>
    <w:rsid w:val="00683130"/>
    <w:rsid w:val="00683512"/>
    <w:rsid w:val="00683581"/>
    <w:rsid w:val="00683A49"/>
    <w:rsid w:val="00683F5D"/>
    <w:rsid w:val="006842F0"/>
    <w:rsid w:val="006843AC"/>
    <w:rsid w:val="00684B1A"/>
    <w:rsid w:val="0068506F"/>
    <w:rsid w:val="00685241"/>
    <w:rsid w:val="00685AAB"/>
    <w:rsid w:val="00685C70"/>
    <w:rsid w:val="006861C0"/>
    <w:rsid w:val="006874DE"/>
    <w:rsid w:val="0068789D"/>
    <w:rsid w:val="0068796A"/>
    <w:rsid w:val="006879FE"/>
    <w:rsid w:val="00687B23"/>
    <w:rsid w:val="00687BA9"/>
    <w:rsid w:val="0069022C"/>
    <w:rsid w:val="00690E93"/>
    <w:rsid w:val="006915ED"/>
    <w:rsid w:val="006927C1"/>
    <w:rsid w:val="006929A2"/>
    <w:rsid w:val="006929A4"/>
    <w:rsid w:val="0069334D"/>
    <w:rsid w:val="00693706"/>
    <w:rsid w:val="00693FDC"/>
    <w:rsid w:val="00694766"/>
    <w:rsid w:val="00695004"/>
    <w:rsid w:val="0069652A"/>
    <w:rsid w:val="00696BB2"/>
    <w:rsid w:val="00696CCC"/>
    <w:rsid w:val="00696F51"/>
    <w:rsid w:val="006973C6"/>
    <w:rsid w:val="00697E3D"/>
    <w:rsid w:val="00697F75"/>
    <w:rsid w:val="006A2E32"/>
    <w:rsid w:val="006A331D"/>
    <w:rsid w:val="006A4451"/>
    <w:rsid w:val="006A44F8"/>
    <w:rsid w:val="006A46C7"/>
    <w:rsid w:val="006A5969"/>
    <w:rsid w:val="006A5CE8"/>
    <w:rsid w:val="006A6230"/>
    <w:rsid w:val="006A63E0"/>
    <w:rsid w:val="006A6F4D"/>
    <w:rsid w:val="006A75EC"/>
    <w:rsid w:val="006A7AB9"/>
    <w:rsid w:val="006B006A"/>
    <w:rsid w:val="006B026C"/>
    <w:rsid w:val="006B04CD"/>
    <w:rsid w:val="006B072B"/>
    <w:rsid w:val="006B0879"/>
    <w:rsid w:val="006B19DA"/>
    <w:rsid w:val="006B1F75"/>
    <w:rsid w:val="006B2716"/>
    <w:rsid w:val="006B2780"/>
    <w:rsid w:val="006B376A"/>
    <w:rsid w:val="006B4127"/>
    <w:rsid w:val="006B4569"/>
    <w:rsid w:val="006B4944"/>
    <w:rsid w:val="006B4B82"/>
    <w:rsid w:val="006B569B"/>
    <w:rsid w:val="006B5834"/>
    <w:rsid w:val="006B5FCE"/>
    <w:rsid w:val="006B6096"/>
    <w:rsid w:val="006B62E1"/>
    <w:rsid w:val="006B6E85"/>
    <w:rsid w:val="006B7D5A"/>
    <w:rsid w:val="006C0486"/>
    <w:rsid w:val="006C06FB"/>
    <w:rsid w:val="006C0C23"/>
    <w:rsid w:val="006C0C88"/>
    <w:rsid w:val="006C114F"/>
    <w:rsid w:val="006C21CF"/>
    <w:rsid w:val="006C2C80"/>
    <w:rsid w:val="006C433C"/>
    <w:rsid w:val="006C49A1"/>
    <w:rsid w:val="006C4F4F"/>
    <w:rsid w:val="006C5368"/>
    <w:rsid w:val="006C5E50"/>
    <w:rsid w:val="006C61C6"/>
    <w:rsid w:val="006C61E2"/>
    <w:rsid w:val="006C677D"/>
    <w:rsid w:val="006C6EF7"/>
    <w:rsid w:val="006C7019"/>
    <w:rsid w:val="006C77D1"/>
    <w:rsid w:val="006C78A0"/>
    <w:rsid w:val="006C7FC1"/>
    <w:rsid w:val="006D0336"/>
    <w:rsid w:val="006D0494"/>
    <w:rsid w:val="006D04D3"/>
    <w:rsid w:val="006D0A48"/>
    <w:rsid w:val="006D0C4A"/>
    <w:rsid w:val="006D0D35"/>
    <w:rsid w:val="006D1270"/>
    <w:rsid w:val="006D153E"/>
    <w:rsid w:val="006D240D"/>
    <w:rsid w:val="006D277B"/>
    <w:rsid w:val="006D27A0"/>
    <w:rsid w:val="006D2AF1"/>
    <w:rsid w:val="006D3B01"/>
    <w:rsid w:val="006D3C35"/>
    <w:rsid w:val="006D42F6"/>
    <w:rsid w:val="006D5B54"/>
    <w:rsid w:val="006D6415"/>
    <w:rsid w:val="006D65AE"/>
    <w:rsid w:val="006D6AE9"/>
    <w:rsid w:val="006D7252"/>
    <w:rsid w:val="006D77E5"/>
    <w:rsid w:val="006D7CBC"/>
    <w:rsid w:val="006E1741"/>
    <w:rsid w:val="006E19E4"/>
    <w:rsid w:val="006E1B9F"/>
    <w:rsid w:val="006E1D56"/>
    <w:rsid w:val="006E1FB0"/>
    <w:rsid w:val="006E20EB"/>
    <w:rsid w:val="006E2E3B"/>
    <w:rsid w:val="006E325A"/>
    <w:rsid w:val="006E345F"/>
    <w:rsid w:val="006E38E5"/>
    <w:rsid w:val="006E3FD6"/>
    <w:rsid w:val="006E42DF"/>
    <w:rsid w:val="006E43C8"/>
    <w:rsid w:val="006E4967"/>
    <w:rsid w:val="006E5CBF"/>
    <w:rsid w:val="006E6586"/>
    <w:rsid w:val="006E6ADA"/>
    <w:rsid w:val="006E6F88"/>
    <w:rsid w:val="006E6FED"/>
    <w:rsid w:val="006E7A6B"/>
    <w:rsid w:val="006E7F69"/>
    <w:rsid w:val="006F0110"/>
    <w:rsid w:val="006F0202"/>
    <w:rsid w:val="006F0ED2"/>
    <w:rsid w:val="006F1775"/>
    <w:rsid w:val="006F1C50"/>
    <w:rsid w:val="006F39C2"/>
    <w:rsid w:val="006F58E1"/>
    <w:rsid w:val="006F5DB9"/>
    <w:rsid w:val="006F6A1B"/>
    <w:rsid w:val="006F6C10"/>
    <w:rsid w:val="006F6D5B"/>
    <w:rsid w:val="00700000"/>
    <w:rsid w:val="007002E0"/>
    <w:rsid w:val="0070031C"/>
    <w:rsid w:val="0070031F"/>
    <w:rsid w:val="007003E9"/>
    <w:rsid w:val="007005C3"/>
    <w:rsid w:val="00700692"/>
    <w:rsid w:val="00700A5F"/>
    <w:rsid w:val="00700AC3"/>
    <w:rsid w:val="00700B56"/>
    <w:rsid w:val="00700C32"/>
    <w:rsid w:val="00701207"/>
    <w:rsid w:val="00701F3C"/>
    <w:rsid w:val="00702E0D"/>
    <w:rsid w:val="00703364"/>
    <w:rsid w:val="007033DE"/>
    <w:rsid w:val="0070397D"/>
    <w:rsid w:val="00703ACD"/>
    <w:rsid w:val="00704503"/>
    <w:rsid w:val="00704638"/>
    <w:rsid w:val="00704721"/>
    <w:rsid w:val="0070524C"/>
    <w:rsid w:val="0070534D"/>
    <w:rsid w:val="00705917"/>
    <w:rsid w:val="0070631C"/>
    <w:rsid w:val="00706326"/>
    <w:rsid w:val="007070B0"/>
    <w:rsid w:val="007071D2"/>
    <w:rsid w:val="00707405"/>
    <w:rsid w:val="0070744A"/>
    <w:rsid w:val="00707558"/>
    <w:rsid w:val="00707F2C"/>
    <w:rsid w:val="00710622"/>
    <w:rsid w:val="00710B6C"/>
    <w:rsid w:val="00710DB0"/>
    <w:rsid w:val="00710F56"/>
    <w:rsid w:val="00711A89"/>
    <w:rsid w:val="007123D3"/>
    <w:rsid w:val="00712AA9"/>
    <w:rsid w:val="00712BD1"/>
    <w:rsid w:val="00712F25"/>
    <w:rsid w:val="00713869"/>
    <w:rsid w:val="00713C2B"/>
    <w:rsid w:val="00714108"/>
    <w:rsid w:val="00715546"/>
    <w:rsid w:val="00715E81"/>
    <w:rsid w:val="0071632C"/>
    <w:rsid w:val="0071654A"/>
    <w:rsid w:val="007173C4"/>
    <w:rsid w:val="00720445"/>
    <w:rsid w:val="00720F8E"/>
    <w:rsid w:val="00721357"/>
    <w:rsid w:val="00721CC0"/>
    <w:rsid w:val="00721EFE"/>
    <w:rsid w:val="00722331"/>
    <w:rsid w:val="007225FF"/>
    <w:rsid w:val="007226FE"/>
    <w:rsid w:val="00722EF2"/>
    <w:rsid w:val="007234C1"/>
    <w:rsid w:val="007243F9"/>
    <w:rsid w:val="00725221"/>
    <w:rsid w:val="00726418"/>
    <w:rsid w:val="0072649A"/>
    <w:rsid w:val="00726B86"/>
    <w:rsid w:val="007274DD"/>
    <w:rsid w:val="007277BE"/>
    <w:rsid w:val="00727BA1"/>
    <w:rsid w:val="00727C7B"/>
    <w:rsid w:val="00730216"/>
    <w:rsid w:val="00730735"/>
    <w:rsid w:val="007307DF"/>
    <w:rsid w:val="00730A69"/>
    <w:rsid w:val="00730F49"/>
    <w:rsid w:val="007324D6"/>
    <w:rsid w:val="0073260E"/>
    <w:rsid w:val="00732A11"/>
    <w:rsid w:val="007334C8"/>
    <w:rsid w:val="00733E31"/>
    <w:rsid w:val="00734962"/>
    <w:rsid w:val="00734F6D"/>
    <w:rsid w:val="00734F92"/>
    <w:rsid w:val="007353EF"/>
    <w:rsid w:val="00735C12"/>
    <w:rsid w:val="007376EE"/>
    <w:rsid w:val="00737780"/>
    <w:rsid w:val="007400CB"/>
    <w:rsid w:val="00740122"/>
    <w:rsid w:val="007401A4"/>
    <w:rsid w:val="0074036B"/>
    <w:rsid w:val="007404EE"/>
    <w:rsid w:val="007404F3"/>
    <w:rsid w:val="0074086E"/>
    <w:rsid w:val="0074092D"/>
    <w:rsid w:val="00740988"/>
    <w:rsid w:val="00741128"/>
    <w:rsid w:val="00741560"/>
    <w:rsid w:val="00742CF6"/>
    <w:rsid w:val="00742D2A"/>
    <w:rsid w:val="00742E89"/>
    <w:rsid w:val="00743317"/>
    <w:rsid w:val="0074354F"/>
    <w:rsid w:val="00743D4B"/>
    <w:rsid w:val="007445D9"/>
    <w:rsid w:val="00744A6E"/>
    <w:rsid w:val="00745434"/>
    <w:rsid w:val="00745E0E"/>
    <w:rsid w:val="00746055"/>
    <w:rsid w:val="00746228"/>
    <w:rsid w:val="0074661F"/>
    <w:rsid w:val="007466F8"/>
    <w:rsid w:val="00746782"/>
    <w:rsid w:val="00746935"/>
    <w:rsid w:val="00746D51"/>
    <w:rsid w:val="0074712A"/>
    <w:rsid w:val="00747455"/>
    <w:rsid w:val="0075015B"/>
    <w:rsid w:val="00750B92"/>
    <w:rsid w:val="007511C2"/>
    <w:rsid w:val="00752544"/>
    <w:rsid w:val="0075264F"/>
    <w:rsid w:val="00752B53"/>
    <w:rsid w:val="007536E0"/>
    <w:rsid w:val="0075394B"/>
    <w:rsid w:val="00753FD0"/>
    <w:rsid w:val="00755EAE"/>
    <w:rsid w:val="0075618A"/>
    <w:rsid w:val="00756B06"/>
    <w:rsid w:val="00756F2D"/>
    <w:rsid w:val="00757053"/>
    <w:rsid w:val="00760365"/>
    <w:rsid w:val="00760B66"/>
    <w:rsid w:val="007610E6"/>
    <w:rsid w:val="00761E7F"/>
    <w:rsid w:val="00761E94"/>
    <w:rsid w:val="007625A9"/>
    <w:rsid w:val="00762730"/>
    <w:rsid w:val="00762C91"/>
    <w:rsid w:val="0076300B"/>
    <w:rsid w:val="00763654"/>
    <w:rsid w:val="00764AE5"/>
    <w:rsid w:val="0076625D"/>
    <w:rsid w:val="00766870"/>
    <w:rsid w:val="00766E4E"/>
    <w:rsid w:val="007679A1"/>
    <w:rsid w:val="007705BD"/>
    <w:rsid w:val="00770B3B"/>
    <w:rsid w:val="00770BB2"/>
    <w:rsid w:val="00770D1C"/>
    <w:rsid w:val="00770E2E"/>
    <w:rsid w:val="00770F2A"/>
    <w:rsid w:val="0077149B"/>
    <w:rsid w:val="00772133"/>
    <w:rsid w:val="00772266"/>
    <w:rsid w:val="00772755"/>
    <w:rsid w:val="00774758"/>
    <w:rsid w:val="00774BC2"/>
    <w:rsid w:val="00774CF3"/>
    <w:rsid w:val="00775043"/>
    <w:rsid w:val="0077597D"/>
    <w:rsid w:val="00775BD0"/>
    <w:rsid w:val="00776237"/>
    <w:rsid w:val="00776C0C"/>
    <w:rsid w:val="0077711C"/>
    <w:rsid w:val="00777292"/>
    <w:rsid w:val="0078010A"/>
    <w:rsid w:val="00780530"/>
    <w:rsid w:val="007806AA"/>
    <w:rsid w:val="007811E4"/>
    <w:rsid w:val="0078320D"/>
    <w:rsid w:val="00783220"/>
    <w:rsid w:val="0078372C"/>
    <w:rsid w:val="00784752"/>
    <w:rsid w:val="0078511C"/>
    <w:rsid w:val="00785B5A"/>
    <w:rsid w:val="00786051"/>
    <w:rsid w:val="00787838"/>
    <w:rsid w:val="00787D63"/>
    <w:rsid w:val="007905A8"/>
    <w:rsid w:val="00790AE1"/>
    <w:rsid w:val="007910B8"/>
    <w:rsid w:val="007911EE"/>
    <w:rsid w:val="00791784"/>
    <w:rsid w:val="00791B22"/>
    <w:rsid w:val="00791C27"/>
    <w:rsid w:val="00792ABA"/>
    <w:rsid w:val="00792C07"/>
    <w:rsid w:val="00793A2B"/>
    <w:rsid w:val="007945AB"/>
    <w:rsid w:val="007947DC"/>
    <w:rsid w:val="00794CE9"/>
    <w:rsid w:val="0079505F"/>
    <w:rsid w:val="00795D4F"/>
    <w:rsid w:val="00795E8F"/>
    <w:rsid w:val="00796346"/>
    <w:rsid w:val="007963CC"/>
    <w:rsid w:val="00796479"/>
    <w:rsid w:val="00796AA6"/>
    <w:rsid w:val="00796B1E"/>
    <w:rsid w:val="00797314"/>
    <w:rsid w:val="0079758C"/>
    <w:rsid w:val="00797975"/>
    <w:rsid w:val="00797BF5"/>
    <w:rsid w:val="007A1AE6"/>
    <w:rsid w:val="007A2031"/>
    <w:rsid w:val="007A211D"/>
    <w:rsid w:val="007A2733"/>
    <w:rsid w:val="007A27BF"/>
    <w:rsid w:val="007A3159"/>
    <w:rsid w:val="007A39F8"/>
    <w:rsid w:val="007A3AB1"/>
    <w:rsid w:val="007A3E93"/>
    <w:rsid w:val="007A3FCD"/>
    <w:rsid w:val="007A5110"/>
    <w:rsid w:val="007A5268"/>
    <w:rsid w:val="007A5CC6"/>
    <w:rsid w:val="007A6094"/>
    <w:rsid w:val="007A609E"/>
    <w:rsid w:val="007A6C7F"/>
    <w:rsid w:val="007B0F29"/>
    <w:rsid w:val="007B0F39"/>
    <w:rsid w:val="007B145C"/>
    <w:rsid w:val="007B1620"/>
    <w:rsid w:val="007B1D64"/>
    <w:rsid w:val="007B2029"/>
    <w:rsid w:val="007B26DA"/>
    <w:rsid w:val="007B303C"/>
    <w:rsid w:val="007B33EF"/>
    <w:rsid w:val="007B3498"/>
    <w:rsid w:val="007B3E8B"/>
    <w:rsid w:val="007B3E96"/>
    <w:rsid w:val="007B41A8"/>
    <w:rsid w:val="007B4BE0"/>
    <w:rsid w:val="007B5219"/>
    <w:rsid w:val="007B56E5"/>
    <w:rsid w:val="007B5FB9"/>
    <w:rsid w:val="007B606B"/>
    <w:rsid w:val="007B633C"/>
    <w:rsid w:val="007B640D"/>
    <w:rsid w:val="007B7097"/>
    <w:rsid w:val="007B7553"/>
    <w:rsid w:val="007B7633"/>
    <w:rsid w:val="007C1453"/>
    <w:rsid w:val="007C2A84"/>
    <w:rsid w:val="007C4632"/>
    <w:rsid w:val="007C56F3"/>
    <w:rsid w:val="007C5CDE"/>
    <w:rsid w:val="007C5F3C"/>
    <w:rsid w:val="007C6109"/>
    <w:rsid w:val="007D05FF"/>
    <w:rsid w:val="007D083E"/>
    <w:rsid w:val="007D0C03"/>
    <w:rsid w:val="007D0E10"/>
    <w:rsid w:val="007D13F6"/>
    <w:rsid w:val="007D1672"/>
    <w:rsid w:val="007D1A0E"/>
    <w:rsid w:val="007D1CE9"/>
    <w:rsid w:val="007D267F"/>
    <w:rsid w:val="007D29A8"/>
    <w:rsid w:val="007D4422"/>
    <w:rsid w:val="007D4546"/>
    <w:rsid w:val="007D4B5A"/>
    <w:rsid w:val="007D5723"/>
    <w:rsid w:val="007D5804"/>
    <w:rsid w:val="007D60CE"/>
    <w:rsid w:val="007D6782"/>
    <w:rsid w:val="007D6E64"/>
    <w:rsid w:val="007D7284"/>
    <w:rsid w:val="007E0115"/>
    <w:rsid w:val="007E01C5"/>
    <w:rsid w:val="007E031C"/>
    <w:rsid w:val="007E184E"/>
    <w:rsid w:val="007E1E28"/>
    <w:rsid w:val="007E24E0"/>
    <w:rsid w:val="007E29CF"/>
    <w:rsid w:val="007E2FDB"/>
    <w:rsid w:val="007E345A"/>
    <w:rsid w:val="007E3C9E"/>
    <w:rsid w:val="007E4D7C"/>
    <w:rsid w:val="007E5330"/>
    <w:rsid w:val="007E5BBA"/>
    <w:rsid w:val="007E5F5D"/>
    <w:rsid w:val="007E6199"/>
    <w:rsid w:val="007E63FB"/>
    <w:rsid w:val="007E67C4"/>
    <w:rsid w:val="007E6BA6"/>
    <w:rsid w:val="007E7244"/>
    <w:rsid w:val="007E7BE8"/>
    <w:rsid w:val="007F0371"/>
    <w:rsid w:val="007F0AA7"/>
    <w:rsid w:val="007F0EC1"/>
    <w:rsid w:val="007F15CB"/>
    <w:rsid w:val="007F1854"/>
    <w:rsid w:val="007F1FBF"/>
    <w:rsid w:val="007F2823"/>
    <w:rsid w:val="007F2C54"/>
    <w:rsid w:val="007F31B4"/>
    <w:rsid w:val="007F3487"/>
    <w:rsid w:val="007F3F54"/>
    <w:rsid w:val="007F457F"/>
    <w:rsid w:val="007F47E3"/>
    <w:rsid w:val="007F5499"/>
    <w:rsid w:val="007F5768"/>
    <w:rsid w:val="007F606D"/>
    <w:rsid w:val="007F6CD0"/>
    <w:rsid w:val="007F6DC1"/>
    <w:rsid w:val="007F76C1"/>
    <w:rsid w:val="007F7AC5"/>
    <w:rsid w:val="0080041F"/>
    <w:rsid w:val="0080077E"/>
    <w:rsid w:val="00801075"/>
    <w:rsid w:val="00801148"/>
    <w:rsid w:val="008017AF"/>
    <w:rsid w:val="00801BB9"/>
    <w:rsid w:val="00801BDD"/>
    <w:rsid w:val="00802DDA"/>
    <w:rsid w:val="008031F1"/>
    <w:rsid w:val="008037C5"/>
    <w:rsid w:val="00803A74"/>
    <w:rsid w:val="00803DFA"/>
    <w:rsid w:val="0080426D"/>
    <w:rsid w:val="0080443F"/>
    <w:rsid w:val="00804F92"/>
    <w:rsid w:val="00805598"/>
    <w:rsid w:val="008059E7"/>
    <w:rsid w:val="00805AF5"/>
    <w:rsid w:val="00806022"/>
    <w:rsid w:val="00806556"/>
    <w:rsid w:val="00806C6F"/>
    <w:rsid w:val="00806ECD"/>
    <w:rsid w:val="00807EB9"/>
    <w:rsid w:val="00807ED1"/>
    <w:rsid w:val="008102C3"/>
    <w:rsid w:val="0081100D"/>
    <w:rsid w:val="0081148F"/>
    <w:rsid w:val="00812208"/>
    <w:rsid w:val="008129C8"/>
    <w:rsid w:val="00812DF4"/>
    <w:rsid w:val="00813845"/>
    <w:rsid w:val="008138C3"/>
    <w:rsid w:val="008143FA"/>
    <w:rsid w:val="00814629"/>
    <w:rsid w:val="00814910"/>
    <w:rsid w:val="00814A4F"/>
    <w:rsid w:val="00814DD0"/>
    <w:rsid w:val="00815135"/>
    <w:rsid w:val="00815C65"/>
    <w:rsid w:val="00816951"/>
    <w:rsid w:val="008172C1"/>
    <w:rsid w:val="00820265"/>
    <w:rsid w:val="008204A9"/>
    <w:rsid w:val="0082065D"/>
    <w:rsid w:val="008207DB"/>
    <w:rsid w:val="00821145"/>
    <w:rsid w:val="0082150F"/>
    <w:rsid w:val="00821BA2"/>
    <w:rsid w:val="00822011"/>
    <w:rsid w:val="00822232"/>
    <w:rsid w:val="008224EB"/>
    <w:rsid w:val="00823B30"/>
    <w:rsid w:val="00823D0A"/>
    <w:rsid w:val="00823FF6"/>
    <w:rsid w:val="00824098"/>
    <w:rsid w:val="00824C7D"/>
    <w:rsid w:val="00825463"/>
    <w:rsid w:val="00825658"/>
    <w:rsid w:val="0082672F"/>
    <w:rsid w:val="008269DB"/>
    <w:rsid w:val="008279F3"/>
    <w:rsid w:val="00827B11"/>
    <w:rsid w:val="00827B28"/>
    <w:rsid w:val="00830772"/>
    <w:rsid w:val="008307E2"/>
    <w:rsid w:val="00831023"/>
    <w:rsid w:val="00831832"/>
    <w:rsid w:val="00832008"/>
    <w:rsid w:val="008320A1"/>
    <w:rsid w:val="00832732"/>
    <w:rsid w:val="008327FB"/>
    <w:rsid w:val="008332E6"/>
    <w:rsid w:val="00833515"/>
    <w:rsid w:val="00833945"/>
    <w:rsid w:val="00833B61"/>
    <w:rsid w:val="00833E4C"/>
    <w:rsid w:val="008356D1"/>
    <w:rsid w:val="00835D0F"/>
    <w:rsid w:val="008364A0"/>
    <w:rsid w:val="00836A96"/>
    <w:rsid w:val="00840475"/>
    <w:rsid w:val="00840E51"/>
    <w:rsid w:val="00841016"/>
    <w:rsid w:val="008411B8"/>
    <w:rsid w:val="00841479"/>
    <w:rsid w:val="00841863"/>
    <w:rsid w:val="00842D11"/>
    <w:rsid w:val="008438B3"/>
    <w:rsid w:val="00843EDB"/>
    <w:rsid w:val="0084407E"/>
    <w:rsid w:val="0084439C"/>
    <w:rsid w:val="00844CE2"/>
    <w:rsid w:val="00845220"/>
    <w:rsid w:val="008452DA"/>
    <w:rsid w:val="00845BD8"/>
    <w:rsid w:val="00845F93"/>
    <w:rsid w:val="00846010"/>
    <w:rsid w:val="0084676A"/>
    <w:rsid w:val="00846FB6"/>
    <w:rsid w:val="00847B46"/>
    <w:rsid w:val="00847F32"/>
    <w:rsid w:val="008507DE"/>
    <w:rsid w:val="008510E5"/>
    <w:rsid w:val="008516A6"/>
    <w:rsid w:val="00852290"/>
    <w:rsid w:val="008528E9"/>
    <w:rsid w:val="00852EC9"/>
    <w:rsid w:val="0085366A"/>
    <w:rsid w:val="00853CF7"/>
    <w:rsid w:val="00854B09"/>
    <w:rsid w:val="008564B7"/>
    <w:rsid w:val="00856514"/>
    <w:rsid w:val="00856A92"/>
    <w:rsid w:val="00856B65"/>
    <w:rsid w:val="00856F8B"/>
    <w:rsid w:val="00857122"/>
    <w:rsid w:val="00860315"/>
    <w:rsid w:val="0086044A"/>
    <w:rsid w:val="008607D1"/>
    <w:rsid w:val="00860B92"/>
    <w:rsid w:val="00860FA8"/>
    <w:rsid w:val="008619A1"/>
    <w:rsid w:val="00861D76"/>
    <w:rsid w:val="00861DE1"/>
    <w:rsid w:val="00861F08"/>
    <w:rsid w:val="0086273A"/>
    <w:rsid w:val="008627DB"/>
    <w:rsid w:val="00862C5D"/>
    <w:rsid w:val="00863152"/>
    <w:rsid w:val="008633D9"/>
    <w:rsid w:val="0086390A"/>
    <w:rsid w:val="00863B63"/>
    <w:rsid w:val="008640B3"/>
    <w:rsid w:val="00864930"/>
    <w:rsid w:val="00864AF3"/>
    <w:rsid w:val="008655EB"/>
    <w:rsid w:val="008657C0"/>
    <w:rsid w:val="00865B69"/>
    <w:rsid w:val="008664AA"/>
    <w:rsid w:val="00866AEA"/>
    <w:rsid w:val="00866F6C"/>
    <w:rsid w:val="00867102"/>
    <w:rsid w:val="008673B1"/>
    <w:rsid w:val="008673F4"/>
    <w:rsid w:val="00867A14"/>
    <w:rsid w:val="00867DE8"/>
    <w:rsid w:val="008700B6"/>
    <w:rsid w:val="00870600"/>
    <w:rsid w:val="00870F63"/>
    <w:rsid w:val="00870FA4"/>
    <w:rsid w:val="008716E9"/>
    <w:rsid w:val="00871890"/>
    <w:rsid w:val="00871B4F"/>
    <w:rsid w:val="00872341"/>
    <w:rsid w:val="00872D2A"/>
    <w:rsid w:val="00872F47"/>
    <w:rsid w:val="008730DF"/>
    <w:rsid w:val="00873714"/>
    <w:rsid w:val="00873934"/>
    <w:rsid w:val="008749A1"/>
    <w:rsid w:val="00874A8B"/>
    <w:rsid w:val="0087555B"/>
    <w:rsid w:val="00875779"/>
    <w:rsid w:val="00875D65"/>
    <w:rsid w:val="00876559"/>
    <w:rsid w:val="00876D21"/>
    <w:rsid w:val="00877265"/>
    <w:rsid w:val="00877838"/>
    <w:rsid w:val="00877866"/>
    <w:rsid w:val="00877C29"/>
    <w:rsid w:val="008802EA"/>
    <w:rsid w:val="008804F6"/>
    <w:rsid w:val="008808FE"/>
    <w:rsid w:val="00880DDF"/>
    <w:rsid w:val="008811A2"/>
    <w:rsid w:val="00881F76"/>
    <w:rsid w:val="0088206C"/>
    <w:rsid w:val="00883840"/>
    <w:rsid w:val="00883B4E"/>
    <w:rsid w:val="00883FF5"/>
    <w:rsid w:val="008841F5"/>
    <w:rsid w:val="00884686"/>
    <w:rsid w:val="00884D77"/>
    <w:rsid w:val="00885A41"/>
    <w:rsid w:val="00885A62"/>
    <w:rsid w:val="00886815"/>
    <w:rsid w:val="0088698D"/>
    <w:rsid w:val="00886FB3"/>
    <w:rsid w:val="00886FD0"/>
    <w:rsid w:val="0088727D"/>
    <w:rsid w:val="00887AF4"/>
    <w:rsid w:val="00890135"/>
    <w:rsid w:val="008909F9"/>
    <w:rsid w:val="00890CCD"/>
    <w:rsid w:val="0089114D"/>
    <w:rsid w:val="008912A0"/>
    <w:rsid w:val="00892BEC"/>
    <w:rsid w:val="00892C51"/>
    <w:rsid w:val="00892FF1"/>
    <w:rsid w:val="0089393E"/>
    <w:rsid w:val="00893D41"/>
    <w:rsid w:val="008941CA"/>
    <w:rsid w:val="008942BD"/>
    <w:rsid w:val="00894C71"/>
    <w:rsid w:val="0089607C"/>
    <w:rsid w:val="0089645E"/>
    <w:rsid w:val="008968B9"/>
    <w:rsid w:val="00896965"/>
    <w:rsid w:val="00896D35"/>
    <w:rsid w:val="00897B29"/>
    <w:rsid w:val="008A045F"/>
    <w:rsid w:val="008A0555"/>
    <w:rsid w:val="008A0AB1"/>
    <w:rsid w:val="008A0B2E"/>
    <w:rsid w:val="008A13A0"/>
    <w:rsid w:val="008A14DB"/>
    <w:rsid w:val="008A1E6E"/>
    <w:rsid w:val="008A1FD3"/>
    <w:rsid w:val="008A2C17"/>
    <w:rsid w:val="008A2C67"/>
    <w:rsid w:val="008A2DE9"/>
    <w:rsid w:val="008A4034"/>
    <w:rsid w:val="008A4D2F"/>
    <w:rsid w:val="008A5909"/>
    <w:rsid w:val="008A59F9"/>
    <w:rsid w:val="008A6166"/>
    <w:rsid w:val="008A670D"/>
    <w:rsid w:val="008A7841"/>
    <w:rsid w:val="008A7C25"/>
    <w:rsid w:val="008B04A8"/>
    <w:rsid w:val="008B0789"/>
    <w:rsid w:val="008B0FE6"/>
    <w:rsid w:val="008B25AD"/>
    <w:rsid w:val="008B2904"/>
    <w:rsid w:val="008B29B5"/>
    <w:rsid w:val="008B2BF3"/>
    <w:rsid w:val="008B2F30"/>
    <w:rsid w:val="008B33B1"/>
    <w:rsid w:val="008B3C01"/>
    <w:rsid w:val="008B3F5E"/>
    <w:rsid w:val="008B405B"/>
    <w:rsid w:val="008B43E9"/>
    <w:rsid w:val="008B4514"/>
    <w:rsid w:val="008B4925"/>
    <w:rsid w:val="008B4AFE"/>
    <w:rsid w:val="008B4FB0"/>
    <w:rsid w:val="008B5181"/>
    <w:rsid w:val="008B52D3"/>
    <w:rsid w:val="008B5475"/>
    <w:rsid w:val="008B569D"/>
    <w:rsid w:val="008B573A"/>
    <w:rsid w:val="008B5756"/>
    <w:rsid w:val="008B681D"/>
    <w:rsid w:val="008B68AD"/>
    <w:rsid w:val="008B6BC8"/>
    <w:rsid w:val="008B6CA3"/>
    <w:rsid w:val="008B6FA6"/>
    <w:rsid w:val="008B7C4A"/>
    <w:rsid w:val="008B7DAD"/>
    <w:rsid w:val="008B7ED0"/>
    <w:rsid w:val="008C0771"/>
    <w:rsid w:val="008C12F7"/>
    <w:rsid w:val="008C1A16"/>
    <w:rsid w:val="008C1AC8"/>
    <w:rsid w:val="008C1D90"/>
    <w:rsid w:val="008C2657"/>
    <w:rsid w:val="008C2CB0"/>
    <w:rsid w:val="008C303F"/>
    <w:rsid w:val="008C32BC"/>
    <w:rsid w:val="008C3843"/>
    <w:rsid w:val="008C468A"/>
    <w:rsid w:val="008C4732"/>
    <w:rsid w:val="008C4945"/>
    <w:rsid w:val="008C4F8F"/>
    <w:rsid w:val="008C5138"/>
    <w:rsid w:val="008C52B2"/>
    <w:rsid w:val="008C5987"/>
    <w:rsid w:val="008C5B57"/>
    <w:rsid w:val="008C5F18"/>
    <w:rsid w:val="008C61B0"/>
    <w:rsid w:val="008C6297"/>
    <w:rsid w:val="008C657F"/>
    <w:rsid w:val="008C6FBA"/>
    <w:rsid w:val="008C73C5"/>
    <w:rsid w:val="008C7591"/>
    <w:rsid w:val="008C7763"/>
    <w:rsid w:val="008C7939"/>
    <w:rsid w:val="008D023F"/>
    <w:rsid w:val="008D077C"/>
    <w:rsid w:val="008D147B"/>
    <w:rsid w:val="008D19A2"/>
    <w:rsid w:val="008D1C73"/>
    <w:rsid w:val="008D1D30"/>
    <w:rsid w:val="008D20C9"/>
    <w:rsid w:val="008D29C3"/>
    <w:rsid w:val="008D340A"/>
    <w:rsid w:val="008D3856"/>
    <w:rsid w:val="008D42DE"/>
    <w:rsid w:val="008D4CC2"/>
    <w:rsid w:val="008D52D0"/>
    <w:rsid w:val="008E0823"/>
    <w:rsid w:val="008E091E"/>
    <w:rsid w:val="008E09F5"/>
    <w:rsid w:val="008E0C5E"/>
    <w:rsid w:val="008E1BB1"/>
    <w:rsid w:val="008E2878"/>
    <w:rsid w:val="008E2D40"/>
    <w:rsid w:val="008E44F8"/>
    <w:rsid w:val="008E4A88"/>
    <w:rsid w:val="008E4EF0"/>
    <w:rsid w:val="008E5354"/>
    <w:rsid w:val="008E559B"/>
    <w:rsid w:val="008E56DE"/>
    <w:rsid w:val="008E622F"/>
    <w:rsid w:val="008E7134"/>
    <w:rsid w:val="008E73C6"/>
    <w:rsid w:val="008E7691"/>
    <w:rsid w:val="008E7B01"/>
    <w:rsid w:val="008F0CD0"/>
    <w:rsid w:val="008F0DA5"/>
    <w:rsid w:val="008F0FDC"/>
    <w:rsid w:val="008F1044"/>
    <w:rsid w:val="008F1244"/>
    <w:rsid w:val="008F137E"/>
    <w:rsid w:val="008F1916"/>
    <w:rsid w:val="008F197D"/>
    <w:rsid w:val="008F1D0D"/>
    <w:rsid w:val="008F2269"/>
    <w:rsid w:val="008F2B3C"/>
    <w:rsid w:val="008F2BA2"/>
    <w:rsid w:val="008F3360"/>
    <w:rsid w:val="008F3620"/>
    <w:rsid w:val="008F369C"/>
    <w:rsid w:val="008F3726"/>
    <w:rsid w:val="008F380A"/>
    <w:rsid w:val="008F3818"/>
    <w:rsid w:val="008F4070"/>
    <w:rsid w:val="008F4CB1"/>
    <w:rsid w:val="008F641E"/>
    <w:rsid w:val="008F67C2"/>
    <w:rsid w:val="008F7344"/>
    <w:rsid w:val="008F76A2"/>
    <w:rsid w:val="008F7903"/>
    <w:rsid w:val="008F7AC1"/>
    <w:rsid w:val="008F7E1E"/>
    <w:rsid w:val="009001F8"/>
    <w:rsid w:val="009002C4"/>
    <w:rsid w:val="009003D2"/>
    <w:rsid w:val="0090279D"/>
    <w:rsid w:val="009029C8"/>
    <w:rsid w:val="00904AB9"/>
    <w:rsid w:val="00904C88"/>
    <w:rsid w:val="00904D76"/>
    <w:rsid w:val="0090703B"/>
    <w:rsid w:val="009072FA"/>
    <w:rsid w:val="00907857"/>
    <w:rsid w:val="00910321"/>
    <w:rsid w:val="009105AB"/>
    <w:rsid w:val="00910EDE"/>
    <w:rsid w:val="0091136F"/>
    <w:rsid w:val="009114B4"/>
    <w:rsid w:val="00911B97"/>
    <w:rsid w:val="00911EB4"/>
    <w:rsid w:val="00912615"/>
    <w:rsid w:val="00912A38"/>
    <w:rsid w:val="00912C59"/>
    <w:rsid w:val="009134B1"/>
    <w:rsid w:val="0091360F"/>
    <w:rsid w:val="009146A1"/>
    <w:rsid w:val="009151C9"/>
    <w:rsid w:val="0091529B"/>
    <w:rsid w:val="0091560D"/>
    <w:rsid w:val="00915627"/>
    <w:rsid w:val="009165AC"/>
    <w:rsid w:val="00916602"/>
    <w:rsid w:val="0091785B"/>
    <w:rsid w:val="00917EE5"/>
    <w:rsid w:val="00920426"/>
    <w:rsid w:val="00920682"/>
    <w:rsid w:val="00920D60"/>
    <w:rsid w:val="00920DC9"/>
    <w:rsid w:val="00920E75"/>
    <w:rsid w:val="0092130A"/>
    <w:rsid w:val="009218E4"/>
    <w:rsid w:val="009226EF"/>
    <w:rsid w:val="00922AA4"/>
    <w:rsid w:val="00922D68"/>
    <w:rsid w:val="00923315"/>
    <w:rsid w:val="00923706"/>
    <w:rsid w:val="0092399F"/>
    <w:rsid w:val="00923A32"/>
    <w:rsid w:val="00924909"/>
    <w:rsid w:val="0092512C"/>
    <w:rsid w:val="0092515D"/>
    <w:rsid w:val="00925408"/>
    <w:rsid w:val="00926335"/>
    <w:rsid w:val="00926F69"/>
    <w:rsid w:val="009270D0"/>
    <w:rsid w:val="009275D6"/>
    <w:rsid w:val="009279E0"/>
    <w:rsid w:val="00927BC1"/>
    <w:rsid w:val="00930098"/>
    <w:rsid w:val="00930484"/>
    <w:rsid w:val="0093052C"/>
    <w:rsid w:val="00931C71"/>
    <w:rsid w:val="00932233"/>
    <w:rsid w:val="00932AD5"/>
    <w:rsid w:val="00932BF4"/>
    <w:rsid w:val="009340BA"/>
    <w:rsid w:val="009346FF"/>
    <w:rsid w:val="009350A4"/>
    <w:rsid w:val="00935B72"/>
    <w:rsid w:val="009369E9"/>
    <w:rsid w:val="00937602"/>
    <w:rsid w:val="00937F61"/>
    <w:rsid w:val="00940497"/>
    <w:rsid w:val="0094069A"/>
    <w:rsid w:val="009416F6"/>
    <w:rsid w:val="00942746"/>
    <w:rsid w:val="009427F0"/>
    <w:rsid w:val="00942BC3"/>
    <w:rsid w:val="00942E85"/>
    <w:rsid w:val="00943AD6"/>
    <w:rsid w:val="00943B59"/>
    <w:rsid w:val="00943DF4"/>
    <w:rsid w:val="00943EEC"/>
    <w:rsid w:val="009450B5"/>
    <w:rsid w:val="00945183"/>
    <w:rsid w:val="0094575D"/>
    <w:rsid w:val="0094590B"/>
    <w:rsid w:val="00945C0F"/>
    <w:rsid w:val="00945FF6"/>
    <w:rsid w:val="009460A2"/>
    <w:rsid w:val="009477B1"/>
    <w:rsid w:val="009478F9"/>
    <w:rsid w:val="0094797E"/>
    <w:rsid w:val="00950225"/>
    <w:rsid w:val="00950322"/>
    <w:rsid w:val="00950382"/>
    <w:rsid w:val="00950449"/>
    <w:rsid w:val="00950987"/>
    <w:rsid w:val="009511B5"/>
    <w:rsid w:val="009514FF"/>
    <w:rsid w:val="009532BE"/>
    <w:rsid w:val="00953448"/>
    <w:rsid w:val="009535B7"/>
    <w:rsid w:val="0095398C"/>
    <w:rsid w:val="00953B16"/>
    <w:rsid w:val="00953BDA"/>
    <w:rsid w:val="009541C7"/>
    <w:rsid w:val="00954746"/>
    <w:rsid w:val="00954B06"/>
    <w:rsid w:val="00954D57"/>
    <w:rsid w:val="00954E03"/>
    <w:rsid w:val="00954FA6"/>
    <w:rsid w:val="009552D5"/>
    <w:rsid w:val="00956229"/>
    <w:rsid w:val="00956BC7"/>
    <w:rsid w:val="00956C31"/>
    <w:rsid w:val="00957E9B"/>
    <w:rsid w:val="0096014A"/>
    <w:rsid w:val="00960248"/>
    <w:rsid w:val="009609AA"/>
    <w:rsid w:val="009615B3"/>
    <w:rsid w:val="0096199F"/>
    <w:rsid w:val="00962354"/>
    <w:rsid w:val="00962735"/>
    <w:rsid w:val="00962DEE"/>
    <w:rsid w:val="00962ED6"/>
    <w:rsid w:val="00963033"/>
    <w:rsid w:val="00963250"/>
    <w:rsid w:val="009634A9"/>
    <w:rsid w:val="0096388B"/>
    <w:rsid w:val="00963E13"/>
    <w:rsid w:val="0096414E"/>
    <w:rsid w:val="00964A3C"/>
    <w:rsid w:val="009655BC"/>
    <w:rsid w:val="0096629D"/>
    <w:rsid w:val="00966E30"/>
    <w:rsid w:val="009677E0"/>
    <w:rsid w:val="00967954"/>
    <w:rsid w:val="009701B3"/>
    <w:rsid w:val="00970256"/>
    <w:rsid w:val="00970DB9"/>
    <w:rsid w:val="00970F36"/>
    <w:rsid w:val="0097135F"/>
    <w:rsid w:val="00971519"/>
    <w:rsid w:val="00971AB0"/>
    <w:rsid w:val="0097202E"/>
    <w:rsid w:val="009721DE"/>
    <w:rsid w:val="00972244"/>
    <w:rsid w:val="009724F0"/>
    <w:rsid w:val="009725A9"/>
    <w:rsid w:val="0097289E"/>
    <w:rsid w:val="00972B00"/>
    <w:rsid w:val="009731F4"/>
    <w:rsid w:val="00973E12"/>
    <w:rsid w:val="00974018"/>
    <w:rsid w:val="00974912"/>
    <w:rsid w:val="00974980"/>
    <w:rsid w:val="00975059"/>
    <w:rsid w:val="00975387"/>
    <w:rsid w:val="00975A52"/>
    <w:rsid w:val="00975D7B"/>
    <w:rsid w:val="00975E37"/>
    <w:rsid w:val="009760E8"/>
    <w:rsid w:val="00977056"/>
    <w:rsid w:val="00977122"/>
    <w:rsid w:val="00977A64"/>
    <w:rsid w:val="00977DC4"/>
    <w:rsid w:val="0098055D"/>
    <w:rsid w:val="009813D1"/>
    <w:rsid w:val="00981662"/>
    <w:rsid w:val="00983121"/>
    <w:rsid w:val="00983B9D"/>
    <w:rsid w:val="00984814"/>
    <w:rsid w:val="00984B90"/>
    <w:rsid w:val="00984D78"/>
    <w:rsid w:val="00985FCE"/>
    <w:rsid w:val="0098671B"/>
    <w:rsid w:val="00987444"/>
    <w:rsid w:val="00987BE3"/>
    <w:rsid w:val="00987C36"/>
    <w:rsid w:val="0099078A"/>
    <w:rsid w:val="0099083C"/>
    <w:rsid w:val="00990E5C"/>
    <w:rsid w:val="00991391"/>
    <w:rsid w:val="00991FCE"/>
    <w:rsid w:val="0099255A"/>
    <w:rsid w:val="009929C2"/>
    <w:rsid w:val="00993007"/>
    <w:rsid w:val="00993050"/>
    <w:rsid w:val="00993100"/>
    <w:rsid w:val="009931D8"/>
    <w:rsid w:val="009938D9"/>
    <w:rsid w:val="00993B15"/>
    <w:rsid w:val="00993DBA"/>
    <w:rsid w:val="00993DBF"/>
    <w:rsid w:val="0099437D"/>
    <w:rsid w:val="00994727"/>
    <w:rsid w:val="009961D1"/>
    <w:rsid w:val="00996323"/>
    <w:rsid w:val="00996AEA"/>
    <w:rsid w:val="00996E95"/>
    <w:rsid w:val="00997216"/>
    <w:rsid w:val="00997721"/>
    <w:rsid w:val="00997878"/>
    <w:rsid w:val="00997B0C"/>
    <w:rsid w:val="00997B6D"/>
    <w:rsid w:val="00997E55"/>
    <w:rsid w:val="00997FF1"/>
    <w:rsid w:val="009A05D3"/>
    <w:rsid w:val="009A0B85"/>
    <w:rsid w:val="009A16EA"/>
    <w:rsid w:val="009A1908"/>
    <w:rsid w:val="009A1A9C"/>
    <w:rsid w:val="009A1C7C"/>
    <w:rsid w:val="009A1D95"/>
    <w:rsid w:val="009A1DC7"/>
    <w:rsid w:val="009A21CE"/>
    <w:rsid w:val="009A27B9"/>
    <w:rsid w:val="009A2F01"/>
    <w:rsid w:val="009A3B09"/>
    <w:rsid w:val="009A4022"/>
    <w:rsid w:val="009A4462"/>
    <w:rsid w:val="009A4CAB"/>
    <w:rsid w:val="009A5017"/>
    <w:rsid w:val="009A5486"/>
    <w:rsid w:val="009A59A4"/>
    <w:rsid w:val="009A5C69"/>
    <w:rsid w:val="009A5E01"/>
    <w:rsid w:val="009A66A6"/>
    <w:rsid w:val="009A68C7"/>
    <w:rsid w:val="009A6DCF"/>
    <w:rsid w:val="009A72C5"/>
    <w:rsid w:val="009A73A5"/>
    <w:rsid w:val="009A751E"/>
    <w:rsid w:val="009A77F1"/>
    <w:rsid w:val="009A7A9D"/>
    <w:rsid w:val="009A7D73"/>
    <w:rsid w:val="009A7E81"/>
    <w:rsid w:val="009B0019"/>
    <w:rsid w:val="009B021D"/>
    <w:rsid w:val="009B093A"/>
    <w:rsid w:val="009B1338"/>
    <w:rsid w:val="009B1589"/>
    <w:rsid w:val="009B1A2F"/>
    <w:rsid w:val="009B23C8"/>
    <w:rsid w:val="009B2B99"/>
    <w:rsid w:val="009B2C5F"/>
    <w:rsid w:val="009B3C63"/>
    <w:rsid w:val="009B4352"/>
    <w:rsid w:val="009B4642"/>
    <w:rsid w:val="009B51F9"/>
    <w:rsid w:val="009B554F"/>
    <w:rsid w:val="009B6904"/>
    <w:rsid w:val="009B6AA2"/>
    <w:rsid w:val="009B7DC9"/>
    <w:rsid w:val="009C009E"/>
    <w:rsid w:val="009C029D"/>
    <w:rsid w:val="009C0545"/>
    <w:rsid w:val="009C0AEA"/>
    <w:rsid w:val="009C1512"/>
    <w:rsid w:val="009C2689"/>
    <w:rsid w:val="009C2BC9"/>
    <w:rsid w:val="009C2E94"/>
    <w:rsid w:val="009C3E1C"/>
    <w:rsid w:val="009C3E86"/>
    <w:rsid w:val="009C43DD"/>
    <w:rsid w:val="009C4BEA"/>
    <w:rsid w:val="009C505B"/>
    <w:rsid w:val="009C507B"/>
    <w:rsid w:val="009C5C4D"/>
    <w:rsid w:val="009C5DC9"/>
    <w:rsid w:val="009C5EB5"/>
    <w:rsid w:val="009C6174"/>
    <w:rsid w:val="009C662A"/>
    <w:rsid w:val="009C6E16"/>
    <w:rsid w:val="009C7227"/>
    <w:rsid w:val="009C72A2"/>
    <w:rsid w:val="009D0253"/>
    <w:rsid w:val="009D02D9"/>
    <w:rsid w:val="009D03F1"/>
    <w:rsid w:val="009D0557"/>
    <w:rsid w:val="009D0F43"/>
    <w:rsid w:val="009D1004"/>
    <w:rsid w:val="009D10C6"/>
    <w:rsid w:val="009D1904"/>
    <w:rsid w:val="009D1EEC"/>
    <w:rsid w:val="009D2050"/>
    <w:rsid w:val="009D21A9"/>
    <w:rsid w:val="009D234B"/>
    <w:rsid w:val="009D415D"/>
    <w:rsid w:val="009D4218"/>
    <w:rsid w:val="009D4A8C"/>
    <w:rsid w:val="009D638F"/>
    <w:rsid w:val="009D65F3"/>
    <w:rsid w:val="009D6925"/>
    <w:rsid w:val="009D6BC1"/>
    <w:rsid w:val="009D708B"/>
    <w:rsid w:val="009D7AA6"/>
    <w:rsid w:val="009E127E"/>
    <w:rsid w:val="009E2F5F"/>
    <w:rsid w:val="009E341E"/>
    <w:rsid w:val="009E3C34"/>
    <w:rsid w:val="009E42F3"/>
    <w:rsid w:val="009E4894"/>
    <w:rsid w:val="009E48D8"/>
    <w:rsid w:val="009E4BA7"/>
    <w:rsid w:val="009E56D3"/>
    <w:rsid w:val="009E5C9A"/>
    <w:rsid w:val="009E60BA"/>
    <w:rsid w:val="009E6409"/>
    <w:rsid w:val="009E682F"/>
    <w:rsid w:val="009E6CF4"/>
    <w:rsid w:val="009E71E1"/>
    <w:rsid w:val="009E73FC"/>
    <w:rsid w:val="009E77E4"/>
    <w:rsid w:val="009E7A0C"/>
    <w:rsid w:val="009E7B8D"/>
    <w:rsid w:val="009F01E9"/>
    <w:rsid w:val="009F0508"/>
    <w:rsid w:val="009F0630"/>
    <w:rsid w:val="009F0760"/>
    <w:rsid w:val="009F2CEB"/>
    <w:rsid w:val="009F3E9B"/>
    <w:rsid w:val="009F4E7D"/>
    <w:rsid w:val="009F5D5D"/>
    <w:rsid w:val="009F72D0"/>
    <w:rsid w:val="009F781D"/>
    <w:rsid w:val="009F7D81"/>
    <w:rsid w:val="00A0100A"/>
    <w:rsid w:val="00A01523"/>
    <w:rsid w:val="00A01775"/>
    <w:rsid w:val="00A01E7E"/>
    <w:rsid w:val="00A022E5"/>
    <w:rsid w:val="00A02AED"/>
    <w:rsid w:val="00A02B2E"/>
    <w:rsid w:val="00A03901"/>
    <w:rsid w:val="00A04188"/>
    <w:rsid w:val="00A04E32"/>
    <w:rsid w:val="00A04EED"/>
    <w:rsid w:val="00A05074"/>
    <w:rsid w:val="00A052E0"/>
    <w:rsid w:val="00A05655"/>
    <w:rsid w:val="00A05868"/>
    <w:rsid w:val="00A05A50"/>
    <w:rsid w:val="00A05C66"/>
    <w:rsid w:val="00A05D0B"/>
    <w:rsid w:val="00A0609F"/>
    <w:rsid w:val="00A066CA"/>
    <w:rsid w:val="00A06F31"/>
    <w:rsid w:val="00A07032"/>
    <w:rsid w:val="00A10540"/>
    <w:rsid w:val="00A10F71"/>
    <w:rsid w:val="00A11685"/>
    <w:rsid w:val="00A121C0"/>
    <w:rsid w:val="00A125F1"/>
    <w:rsid w:val="00A130C4"/>
    <w:rsid w:val="00A135D7"/>
    <w:rsid w:val="00A138AA"/>
    <w:rsid w:val="00A13CA9"/>
    <w:rsid w:val="00A15900"/>
    <w:rsid w:val="00A15F58"/>
    <w:rsid w:val="00A161DC"/>
    <w:rsid w:val="00A1729C"/>
    <w:rsid w:val="00A176D0"/>
    <w:rsid w:val="00A1785A"/>
    <w:rsid w:val="00A216B1"/>
    <w:rsid w:val="00A21873"/>
    <w:rsid w:val="00A21AE4"/>
    <w:rsid w:val="00A21D1E"/>
    <w:rsid w:val="00A22086"/>
    <w:rsid w:val="00A22393"/>
    <w:rsid w:val="00A232EC"/>
    <w:rsid w:val="00A2348D"/>
    <w:rsid w:val="00A23ADA"/>
    <w:rsid w:val="00A23F8C"/>
    <w:rsid w:val="00A24350"/>
    <w:rsid w:val="00A2472D"/>
    <w:rsid w:val="00A249BC"/>
    <w:rsid w:val="00A2502F"/>
    <w:rsid w:val="00A2511E"/>
    <w:rsid w:val="00A258FA"/>
    <w:rsid w:val="00A25AFB"/>
    <w:rsid w:val="00A25DD3"/>
    <w:rsid w:val="00A25F03"/>
    <w:rsid w:val="00A26E1B"/>
    <w:rsid w:val="00A27039"/>
    <w:rsid w:val="00A272C2"/>
    <w:rsid w:val="00A3107D"/>
    <w:rsid w:val="00A313C6"/>
    <w:rsid w:val="00A31626"/>
    <w:rsid w:val="00A3171D"/>
    <w:rsid w:val="00A31A93"/>
    <w:rsid w:val="00A325BA"/>
    <w:rsid w:val="00A326FB"/>
    <w:rsid w:val="00A3293E"/>
    <w:rsid w:val="00A32D45"/>
    <w:rsid w:val="00A32F5A"/>
    <w:rsid w:val="00A33201"/>
    <w:rsid w:val="00A33C47"/>
    <w:rsid w:val="00A33E6F"/>
    <w:rsid w:val="00A342B4"/>
    <w:rsid w:val="00A34764"/>
    <w:rsid w:val="00A34D0F"/>
    <w:rsid w:val="00A360E2"/>
    <w:rsid w:val="00A3632F"/>
    <w:rsid w:val="00A363CA"/>
    <w:rsid w:val="00A3703B"/>
    <w:rsid w:val="00A37CF2"/>
    <w:rsid w:val="00A402BB"/>
    <w:rsid w:val="00A406C5"/>
    <w:rsid w:val="00A40FB0"/>
    <w:rsid w:val="00A41013"/>
    <w:rsid w:val="00A41F09"/>
    <w:rsid w:val="00A42076"/>
    <w:rsid w:val="00A42715"/>
    <w:rsid w:val="00A42AFC"/>
    <w:rsid w:val="00A432C3"/>
    <w:rsid w:val="00A43A56"/>
    <w:rsid w:val="00A43D6C"/>
    <w:rsid w:val="00A43ED6"/>
    <w:rsid w:val="00A43FA3"/>
    <w:rsid w:val="00A44262"/>
    <w:rsid w:val="00A444F8"/>
    <w:rsid w:val="00A44A7A"/>
    <w:rsid w:val="00A44B6A"/>
    <w:rsid w:val="00A45291"/>
    <w:rsid w:val="00A45B6C"/>
    <w:rsid w:val="00A465C3"/>
    <w:rsid w:val="00A4672F"/>
    <w:rsid w:val="00A46A27"/>
    <w:rsid w:val="00A46C6C"/>
    <w:rsid w:val="00A46DEB"/>
    <w:rsid w:val="00A47007"/>
    <w:rsid w:val="00A470DB"/>
    <w:rsid w:val="00A476BE"/>
    <w:rsid w:val="00A47BD3"/>
    <w:rsid w:val="00A501B0"/>
    <w:rsid w:val="00A51564"/>
    <w:rsid w:val="00A527EF"/>
    <w:rsid w:val="00A52824"/>
    <w:rsid w:val="00A52E3C"/>
    <w:rsid w:val="00A538F3"/>
    <w:rsid w:val="00A53D7B"/>
    <w:rsid w:val="00A54497"/>
    <w:rsid w:val="00A544D0"/>
    <w:rsid w:val="00A54898"/>
    <w:rsid w:val="00A55107"/>
    <w:rsid w:val="00A55431"/>
    <w:rsid w:val="00A554B5"/>
    <w:rsid w:val="00A5558C"/>
    <w:rsid w:val="00A559D4"/>
    <w:rsid w:val="00A55E19"/>
    <w:rsid w:val="00A560FD"/>
    <w:rsid w:val="00A56735"/>
    <w:rsid w:val="00A56963"/>
    <w:rsid w:val="00A57752"/>
    <w:rsid w:val="00A57ADA"/>
    <w:rsid w:val="00A600C8"/>
    <w:rsid w:val="00A606D2"/>
    <w:rsid w:val="00A60A14"/>
    <w:rsid w:val="00A61309"/>
    <w:rsid w:val="00A6283D"/>
    <w:rsid w:val="00A62C96"/>
    <w:rsid w:val="00A63369"/>
    <w:rsid w:val="00A633A8"/>
    <w:rsid w:val="00A6357B"/>
    <w:rsid w:val="00A63796"/>
    <w:rsid w:val="00A63989"/>
    <w:rsid w:val="00A63EC3"/>
    <w:rsid w:val="00A63F03"/>
    <w:rsid w:val="00A642FE"/>
    <w:rsid w:val="00A650D1"/>
    <w:rsid w:val="00A65230"/>
    <w:rsid w:val="00A65468"/>
    <w:rsid w:val="00A6559A"/>
    <w:rsid w:val="00A660C2"/>
    <w:rsid w:val="00A66655"/>
    <w:rsid w:val="00A6713C"/>
    <w:rsid w:val="00A6737A"/>
    <w:rsid w:val="00A67599"/>
    <w:rsid w:val="00A67712"/>
    <w:rsid w:val="00A67B24"/>
    <w:rsid w:val="00A70343"/>
    <w:rsid w:val="00A704FE"/>
    <w:rsid w:val="00A70781"/>
    <w:rsid w:val="00A70854"/>
    <w:rsid w:val="00A70BC2"/>
    <w:rsid w:val="00A70D0F"/>
    <w:rsid w:val="00A70E1B"/>
    <w:rsid w:val="00A715D9"/>
    <w:rsid w:val="00A7169C"/>
    <w:rsid w:val="00A71F77"/>
    <w:rsid w:val="00A71FFA"/>
    <w:rsid w:val="00A72C1B"/>
    <w:rsid w:val="00A73646"/>
    <w:rsid w:val="00A73DA8"/>
    <w:rsid w:val="00A74513"/>
    <w:rsid w:val="00A74BB6"/>
    <w:rsid w:val="00A74C42"/>
    <w:rsid w:val="00A76B1C"/>
    <w:rsid w:val="00A76DD3"/>
    <w:rsid w:val="00A80BCD"/>
    <w:rsid w:val="00A81744"/>
    <w:rsid w:val="00A8183E"/>
    <w:rsid w:val="00A82143"/>
    <w:rsid w:val="00A8223A"/>
    <w:rsid w:val="00A82548"/>
    <w:rsid w:val="00A82B1C"/>
    <w:rsid w:val="00A834A8"/>
    <w:rsid w:val="00A83739"/>
    <w:rsid w:val="00A843E5"/>
    <w:rsid w:val="00A84DFD"/>
    <w:rsid w:val="00A84F38"/>
    <w:rsid w:val="00A85663"/>
    <w:rsid w:val="00A85D50"/>
    <w:rsid w:val="00A85E1A"/>
    <w:rsid w:val="00A86D59"/>
    <w:rsid w:val="00A86D5E"/>
    <w:rsid w:val="00A87273"/>
    <w:rsid w:val="00A872B2"/>
    <w:rsid w:val="00A87DEE"/>
    <w:rsid w:val="00A90051"/>
    <w:rsid w:val="00A902EF"/>
    <w:rsid w:val="00A904B5"/>
    <w:rsid w:val="00A90A00"/>
    <w:rsid w:val="00A91891"/>
    <w:rsid w:val="00A91BE0"/>
    <w:rsid w:val="00A91E0C"/>
    <w:rsid w:val="00A92EBD"/>
    <w:rsid w:val="00A933AE"/>
    <w:rsid w:val="00A93608"/>
    <w:rsid w:val="00A937B5"/>
    <w:rsid w:val="00A93BC0"/>
    <w:rsid w:val="00A940C0"/>
    <w:rsid w:val="00A94571"/>
    <w:rsid w:val="00A948D1"/>
    <w:rsid w:val="00A94C3A"/>
    <w:rsid w:val="00A95ACA"/>
    <w:rsid w:val="00A95EAB"/>
    <w:rsid w:val="00A963E9"/>
    <w:rsid w:val="00A9661B"/>
    <w:rsid w:val="00A9674A"/>
    <w:rsid w:val="00A969C3"/>
    <w:rsid w:val="00A96BA2"/>
    <w:rsid w:val="00A97019"/>
    <w:rsid w:val="00A97A31"/>
    <w:rsid w:val="00A97C54"/>
    <w:rsid w:val="00AA09E8"/>
    <w:rsid w:val="00AA0A8A"/>
    <w:rsid w:val="00AA0D64"/>
    <w:rsid w:val="00AA1B97"/>
    <w:rsid w:val="00AA2496"/>
    <w:rsid w:val="00AA27B1"/>
    <w:rsid w:val="00AA2B60"/>
    <w:rsid w:val="00AA2B6C"/>
    <w:rsid w:val="00AA2FD0"/>
    <w:rsid w:val="00AA3C2D"/>
    <w:rsid w:val="00AA41E0"/>
    <w:rsid w:val="00AA42D3"/>
    <w:rsid w:val="00AA4B27"/>
    <w:rsid w:val="00AA4BED"/>
    <w:rsid w:val="00AA587B"/>
    <w:rsid w:val="00AA5BCB"/>
    <w:rsid w:val="00AA5D08"/>
    <w:rsid w:val="00AA5EB0"/>
    <w:rsid w:val="00AA6355"/>
    <w:rsid w:val="00AA73DE"/>
    <w:rsid w:val="00AA75A7"/>
    <w:rsid w:val="00AA79AE"/>
    <w:rsid w:val="00AB021F"/>
    <w:rsid w:val="00AB0664"/>
    <w:rsid w:val="00AB0950"/>
    <w:rsid w:val="00AB0AA2"/>
    <w:rsid w:val="00AB0DE3"/>
    <w:rsid w:val="00AB0E87"/>
    <w:rsid w:val="00AB1348"/>
    <w:rsid w:val="00AB1AF1"/>
    <w:rsid w:val="00AB3C42"/>
    <w:rsid w:val="00AB491D"/>
    <w:rsid w:val="00AB4E5C"/>
    <w:rsid w:val="00AB4E65"/>
    <w:rsid w:val="00AB503A"/>
    <w:rsid w:val="00AB5501"/>
    <w:rsid w:val="00AB5BD2"/>
    <w:rsid w:val="00AB5BE6"/>
    <w:rsid w:val="00AB657B"/>
    <w:rsid w:val="00AB6F73"/>
    <w:rsid w:val="00AB7015"/>
    <w:rsid w:val="00AB716D"/>
    <w:rsid w:val="00AB743A"/>
    <w:rsid w:val="00AB754A"/>
    <w:rsid w:val="00AB774D"/>
    <w:rsid w:val="00AB7769"/>
    <w:rsid w:val="00AB7B70"/>
    <w:rsid w:val="00AC00E0"/>
    <w:rsid w:val="00AC010E"/>
    <w:rsid w:val="00AC05EE"/>
    <w:rsid w:val="00AC07E0"/>
    <w:rsid w:val="00AC1030"/>
    <w:rsid w:val="00AC1C35"/>
    <w:rsid w:val="00AC1D88"/>
    <w:rsid w:val="00AC2C3B"/>
    <w:rsid w:val="00AC3032"/>
    <w:rsid w:val="00AC3252"/>
    <w:rsid w:val="00AC3725"/>
    <w:rsid w:val="00AC3936"/>
    <w:rsid w:val="00AC582C"/>
    <w:rsid w:val="00AC5F32"/>
    <w:rsid w:val="00AC5F76"/>
    <w:rsid w:val="00AC632A"/>
    <w:rsid w:val="00AC6AC1"/>
    <w:rsid w:val="00AC6E4F"/>
    <w:rsid w:val="00AC783E"/>
    <w:rsid w:val="00AD078C"/>
    <w:rsid w:val="00AD0DA9"/>
    <w:rsid w:val="00AD1299"/>
    <w:rsid w:val="00AD14C8"/>
    <w:rsid w:val="00AD1A03"/>
    <w:rsid w:val="00AD1D8D"/>
    <w:rsid w:val="00AD1EE3"/>
    <w:rsid w:val="00AD360B"/>
    <w:rsid w:val="00AD3773"/>
    <w:rsid w:val="00AD3C9C"/>
    <w:rsid w:val="00AD48AE"/>
    <w:rsid w:val="00AD4A92"/>
    <w:rsid w:val="00AD4A9C"/>
    <w:rsid w:val="00AD5B5A"/>
    <w:rsid w:val="00AD5EA7"/>
    <w:rsid w:val="00AD674B"/>
    <w:rsid w:val="00AD690A"/>
    <w:rsid w:val="00AD69D2"/>
    <w:rsid w:val="00AD7170"/>
    <w:rsid w:val="00AD7508"/>
    <w:rsid w:val="00AD7826"/>
    <w:rsid w:val="00AD79EE"/>
    <w:rsid w:val="00AE02E6"/>
    <w:rsid w:val="00AE0687"/>
    <w:rsid w:val="00AE0863"/>
    <w:rsid w:val="00AE0B77"/>
    <w:rsid w:val="00AE0F05"/>
    <w:rsid w:val="00AE126C"/>
    <w:rsid w:val="00AE16D1"/>
    <w:rsid w:val="00AE1A3A"/>
    <w:rsid w:val="00AE1C48"/>
    <w:rsid w:val="00AE2669"/>
    <w:rsid w:val="00AE26E1"/>
    <w:rsid w:val="00AE2884"/>
    <w:rsid w:val="00AE2986"/>
    <w:rsid w:val="00AE2C2F"/>
    <w:rsid w:val="00AE3A9F"/>
    <w:rsid w:val="00AE3B90"/>
    <w:rsid w:val="00AE3CF5"/>
    <w:rsid w:val="00AE4A2F"/>
    <w:rsid w:val="00AE4AEE"/>
    <w:rsid w:val="00AE5B86"/>
    <w:rsid w:val="00AE5C7D"/>
    <w:rsid w:val="00AE63AF"/>
    <w:rsid w:val="00AE6B24"/>
    <w:rsid w:val="00AE6D9D"/>
    <w:rsid w:val="00AE70B0"/>
    <w:rsid w:val="00AE72A3"/>
    <w:rsid w:val="00AE7513"/>
    <w:rsid w:val="00AE7AEC"/>
    <w:rsid w:val="00AE7B00"/>
    <w:rsid w:val="00AE7B34"/>
    <w:rsid w:val="00AF0005"/>
    <w:rsid w:val="00AF0278"/>
    <w:rsid w:val="00AF0A65"/>
    <w:rsid w:val="00AF0B2B"/>
    <w:rsid w:val="00AF0EA0"/>
    <w:rsid w:val="00AF2694"/>
    <w:rsid w:val="00AF293E"/>
    <w:rsid w:val="00AF2B0A"/>
    <w:rsid w:val="00AF2BB1"/>
    <w:rsid w:val="00AF31FC"/>
    <w:rsid w:val="00AF36EA"/>
    <w:rsid w:val="00AF3883"/>
    <w:rsid w:val="00AF39AD"/>
    <w:rsid w:val="00AF4618"/>
    <w:rsid w:val="00AF4B3B"/>
    <w:rsid w:val="00AF4D1E"/>
    <w:rsid w:val="00AF5944"/>
    <w:rsid w:val="00AF6141"/>
    <w:rsid w:val="00AF69F0"/>
    <w:rsid w:val="00AF6AC9"/>
    <w:rsid w:val="00AF6B18"/>
    <w:rsid w:val="00B00595"/>
    <w:rsid w:val="00B0078E"/>
    <w:rsid w:val="00B00B73"/>
    <w:rsid w:val="00B00FD6"/>
    <w:rsid w:val="00B011FF"/>
    <w:rsid w:val="00B01589"/>
    <w:rsid w:val="00B01A94"/>
    <w:rsid w:val="00B01E08"/>
    <w:rsid w:val="00B0244F"/>
    <w:rsid w:val="00B02B03"/>
    <w:rsid w:val="00B032D7"/>
    <w:rsid w:val="00B03B55"/>
    <w:rsid w:val="00B03DC4"/>
    <w:rsid w:val="00B04436"/>
    <w:rsid w:val="00B04E64"/>
    <w:rsid w:val="00B053D0"/>
    <w:rsid w:val="00B05AEB"/>
    <w:rsid w:val="00B05EEB"/>
    <w:rsid w:val="00B0620B"/>
    <w:rsid w:val="00B06FE9"/>
    <w:rsid w:val="00B070A1"/>
    <w:rsid w:val="00B07A40"/>
    <w:rsid w:val="00B07AFC"/>
    <w:rsid w:val="00B1002B"/>
    <w:rsid w:val="00B1086D"/>
    <w:rsid w:val="00B109E7"/>
    <w:rsid w:val="00B1187F"/>
    <w:rsid w:val="00B11902"/>
    <w:rsid w:val="00B11CF7"/>
    <w:rsid w:val="00B11EDE"/>
    <w:rsid w:val="00B12849"/>
    <w:rsid w:val="00B13221"/>
    <w:rsid w:val="00B1371D"/>
    <w:rsid w:val="00B13FCB"/>
    <w:rsid w:val="00B1450B"/>
    <w:rsid w:val="00B14537"/>
    <w:rsid w:val="00B14587"/>
    <w:rsid w:val="00B156EE"/>
    <w:rsid w:val="00B15BC9"/>
    <w:rsid w:val="00B15CF8"/>
    <w:rsid w:val="00B1649A"/>
    <w:rsid w:val="00B168F4"/>
    <w:rsid w:val="00B16EA2"/>
    <w:rsid w:val="00B16F0F"/>
    <w:rsid w:val="00B17103"/>
    <w:rsid w:val="00B17286"/>
    <w:rsid w:val="00B17410"/>
    <w:rsid w:val="00B1769C"/>
    <w:rsid w:val="00B17720"/>
    <w:rsid w:val="00B17B06"/>
    <w:rsid w:val="00B17DA2"/>
    <w:rsid w:val="00B17FDE"/>
    <w:rsid w:val="00B200C1"/>
    <w:rsid w:val="00B21857"/>
    <w:rsid w:val="00B219F6"/>
    <w:rsid w:val="00B22581"/>
    <w:rsid w:val="00B2272E"/>
    <w:rsid w:val="00B22AB9"/>
    <w:rsid w:val="00B237C9"/>
    <w:rsid w:val="00B23E1A"/>
    <w:rsid w:val="00B241D7"/>
    <w:rsid w:val="00B24841"/>
    <w:rsid w:val="00B26185"/>
    <w:rsid w:val="00B264F0"/>
    <w:rsid w:val="00B26E13"/>
    <w:rsid w:val="00B26E2A"/>
    <w:rsid w:val="00B27061"/>
    <w:rsid w:val="00B27EFA"/>
    <w:rsid w:val="00B27F08"/>
    <w:rsid w:val="00B27F7A"/>
    <w:rsid w:val="00B30838"/>
    <w:rsid w:val="00B312A2"/>
    <w:rsid w:val="00B31821"/>
    <w:rsid w:val="00B31D0F"/>
    <w:rsid w:val="00B3249A"/>
    <w:rsid w:val="00B3263C"/>
    <w:rsid w:val="00B32718"/>
    <w:rsid w:val="00B32B95"/>
    <w:rsid w:val="00B333CD"/>
    <w:rsid w:val="00B336CB"/>
    <w:rsid w:val="00B34F44"/>
    <w:rsid w:val="00B35149"/>
    <w:rsid w:val="00B35C7C"/>
    <w:rsid w:val="00B35DC8"/>
    <w:rsid w:val="00B370CB"/>
    <w:rsid w:val="00B3747E"/>
    <w:rsid w:val="00B37AD3"/>
    <w:rsid w:val="00B37B1B"/>
    <w:rsid w:val="00B40753"/>
    <w:rsid w:val="00B40EE4"/>
    <w:rsid w:val="00B41118"/>
    <w:rsid w:val="00B412D9"/>
    <w:rsid w:val="00B413F0"/>
    <w:rsid w:val="00B4165B"/>
    <w:rsid w:val="00B419BC"/>
    <w:rsid w:val="00B41C40"/>
    <w:rsid w:val="00B4267E"/>
    <w:rsid w:val="00B43058"/>
    <w:rsid w:val="00B43408"/>
    <w:rsid w:val="00B434D2"/>
    <w:rsid w:val="00B44CF4"/>
    <w:rsid w:val="00B4578D"/>
    <w:rsid w:val="00B462FD"/>
    <w:rsid w:val="00B46FE5"/>
    <w:rsid w:val="00B47118"/>
    <w:rsid w:val="00B512B3"/>
    <w:rsid w:val="00B51B8B"/>
    <w:rsid w:val="00B51F24"/>
    <w:rsid w:val="00B52259"/>
    <w:rsid w:val="00B52A58"/>
    <w:rsid w:val="00B52E08"/>
    <w:rsid w:val="00B531B3"/>
    <w:rsid w:val="00B53674"/>
    <w:rsid w:val="00B540C3"/>
    <w:rsid w:val="00B5495D"/>
    <w:rsid w:val="00B55805"/>
    <w:rsid w:val="00B55BD4"/>
    <w:rsid w:val="00B5605C"/>
    <w:rsid w:val="00B5617B"/>
    <w:rsid w:val="00B5644C"/>
    <w:rsid w:val="00B56A47"/>
    <w:rsid w:val="00B57029"/>
    <w:rsid w:val="00B57C25"/>
    <w:rsid w:val="00B57D9F"/>
    <w:rsid w:val="00B6008A"/>
    <w:rsid w:val="00B605F7"/>
    <w:rsid w:val="00B60876"/>
    <w:rsid w:val="00B60E45"/>
    <w:rsid w:val="00B6142E"/>
    <w:rsid w:val="00B61643"/>
    <w:rsid w:val="00B61D37"/>
    <w:rsid w:val="00B61DA2"/>
    <w:rsid w:val="00B621C4"/>
    <w:rsid w:val="00B63930"/>
    <w:rsid w:val="00B6425C"/>
    <w:rsid w:val="00B64D6D"/>
    <w:rsid w:val="00B650A8"/>
    <w:rsid w:val="00B65368"/>
    <w:rsid w:val="00B65978"/>
    <w:rsid w:val="00B661DD"/>
    <w:rsid w:val="00B66FBE"/>
    <w:rsid w:val="00B67311"/>
    <w:rsid w:val="00B6733C"/>
    <w:rsid w:val="00B67B52"/>
    <w:rsid w:val="00B67DEF"/>
    <w:rsid w:val="00B707C6"/>
    <w:rsid w:val="00B7091F"/>
    <w:rsid w:val="00B71805"/>
    <w:rsid w:val="00B71B7F"/>
    <w:rsid w:val="00B724DD"/>
    <w:rsid w:val="00B7299C"/>
    <w:rsid w:val="00B72A9B"/>
    <w:rsid w:val="00B73C43"/>
    <w:rsid w:val="00B73ECF"/>
    <w:rsid w:val="00B743D0"/>
    <w:rsid w:val="00B74C43"/>
    <w:rsid w:val="00B752C0"/>
    <w:rsid w:val="00B754F5"/>
    <w:rsid w:val="00B766C3"/>
    <w:rsid w:val="00B76907"/>
    <w:rsid w:val="00B772E6"/>
    <w:rsid w:val="00B77821"/>
    <w:rsid w:val="00B7784D"/>
    <w:rsid w:val="00B77A28"/>
    <w:rsid w:val="00B77CCD"/>
    <w:rsid w:val="00B77D78"/>
    <w:rsid w:val="00B809CE"/>
    <w:rsid w:val="00B80EFE"/>
    <w:rsid w:val="00B817F4"/>
    <w:rsid w:val="00B828A2"/>
    <w:rsid w:val="00B82C24"/>
    <w:rsid w:val="00B837FF"/>
    <w:rsid w:val="00B83A7C"/>
    <w:rsid w:val="00B83B4F"/>
    <w:rsid w:val="00B84518"/>
    <w:rsid w:val="00B85BF3"/>
    <w:rsid w:val="00B86628"/>
    <w:rsid w:val="00B86ACA"/>
    <w:rsid w:val="00B87609"/>
    <w:rsid w:val="00B877BF"/>
    <w:rsid w:val="00B8781E"/>
    <w:rsid w:val="00B87860"/>
    <w:rsid w:val="00B87EA0"/>
    <w:rsid w:val="00B904CA"/>
    <w:rsid w:val="00B90BC1"/>
    <w:rsid w:val="00B91033"/>
    <w:rsid w:val="00B92651"/>
    <w:rsid w:val="00B92AAB"/>
    <w:rsid w:val="00B92F39"/>
    <w:rsid w:val="00B931B1"/>
    <w:rsid w:val="00B93408"/>
    <w:rsid w:val="00B938DD"/>
    <w:rsid w:val="00B93A35"/>
    <w:rsid w:val="00B94422"/>
    <w:rsid w:val="00B949F9"/>
    <w:rsid w:val="00B94F4E"/>
    <w:rsid w:val="00B95000"/>
    <w:rsid w:val="00B953A9"/>
    <w:rsid w:val="00B955F5"/>
    <w:rsid w:val="00B95C77"/>
    <w:rsid w:val="00B95D7E"/>
    <w:rsid w:val="00B95F3E"/>
    <w:rsid w:val="00B96D0C"/>
    <w:rsid w:val="00B97156"/>
    <w:rsid w:val="00B976A7"/>
    <w:rsid w:val="00BA0334"/>
    <w:rsid w:val="00BA081C"/>
    <w:rsid w:val="00BA1007"/>
    <w:rsid w:val="00BA15EA"/>
    <w:rsid w:val="00BA1BD1"/>
    <w:rsid w:val="00BA1FC8"/>
    <w:rsid w:val="00BA1FD2"/>
    <w:rsid w:val="00BA2010"/>
    <w:rsid w:val="00BA2502"/>
    <w:rsid w:val="00BA3343"/>
    <w:rsid w:val="00BA34D9"/>
    <w:rsid w:val="00BA3728"/>
    <w:rsid w:val="00BA3CD1"/>
    <w:rsid w:val="00BA47BD"/>
    <w:rsid w:val="00BA58A4"/>
    <w:rsid w:val="00BA5DE6"/>
    <w:rsid w:val="00BA6364"/>
    <w:rsid w:val="00BA64AB"/>
    <w:rsid w:val="00BA64D9"/>
    <w:rsid w:val="00BA6595"/>
    <w:rsid w:val="00BA68A1"/>
    <w:rsid w:val="00BA6E0F"/>
    <w:rsid w:val="00BA731C"/>
    <w:rsid w:val="00BA7A57"/>
    <w:rsid w:val="00BB0046"/>
    <w:rsid w:val="00BB01EB"/>
    <w:rsid w:val="00BB02F5"/>
    <w:rsid w:val="00BB0328"/>
    <w:rsid w:val="00BB0527"/>
    <w:rsid w:val="00BB0777"/>
    <w:rsid w:val="00BB11DA"/>
    <w:rsid w:val="00BB1638"/>
    <w:rsid w:val="00BB18BE"/>
    <w:rsid w:val="00BB21E8"/>
    <w:rsid w:val="00BB2453"/>
    <w:rsid w:val="00BB2F9B"/>
    <w:rsid w:val="00BB3315"/>
    <w:rsid w:val="00BB35AC"/>
    <w:rsid w:val="00BB3625"/>
    <w:rsid w:val="00BB3A91"/>
    <w:rsid w:val="00BB4229"/>
    <w:rsid w:val="00BB4242"/>
    <w:rsid w:val="00BB4413"/>
    <w:rsid w:val="00BB4958"/>
    <w:rsid w:val="00BB4A0A"/>
    <w:rsid w:val="00BB4E8E"/>
    <w:rsid w:val="00BB4FDD"/>
    <w:rsid w:val="00BB5414"/>
    <w:rsid w:val="00BB5B65"/>
    <w:rsid w:val="00BB73FD"/>
    <w:rsid w:val="00BB77A6"/>
    <w:rsid w:val="00BC0EA2"/>
    <w:rsid w:val="00BC1E04"/>
    <w:rsid w:val="00BC2183"/>
    <w:rsid w:val="00BC2564"/>
    <w:rsid w:val="00BC278C"/>
    <w:rsid w:val="00BC2E24"/>
    <w:rsid w:val="00BC3A05"/>
    <w:rsid w:val="00BC52E8"/>
    <w:rsid w:val="00BC5B70"/>
    <w:rsid w:val="00BC5E05"/>
    <w:rsid w:val="00BC64AB"/>
    <w:rsid w:val="00BC7555"/>
    <w:rsid w:val="00BC7780"/>
    <w:rsid w:val="00BC7B7B"/>
    <w:rsid w:val="00BC7BC0"/>
    <w:rsid w:val="00BD0DDD"/>
    <w:rsid w:val="00BD0FF0"/>
    <w:rsid w:val="00BD1037"/>
    <w:rsid w:val="00BD1609"/>
    <w:rsid w:val="00BD1620"/>
    <w:rsid w:val="00BD16F0"/>
    <w:rsid w:val="00BD1F8E"/>
    <w:rsid w:val="00BD21FA"/>
    <w:rsid w:val="00BD3218"/>
    <w:rsid w:val="00BD33E9"/>
    <w:rsid w:val="00BD3AB7"/>
    <w:rsid w:val="00BD48ED"/>
    <w:rsid w:val="00BD557E"/>
    <w:rsid w:val="00BD5993"/>
    <w:rsid w:val="00BD5AB7"/>
    <w:rsid w:val="00BD5C9D"/>
    <w:rsid w:val="00BD5E20"/>
    <w:rsid w:val="00BD60F4"/>
    <w:rsid w:val="00BD611F"/>
    <w:rsid w:val="00BD6364"/>
    <w:rsid w:val="00BD698F"/>
    <w:rsid w:val="00BD7434"/>
    <w:rsid w:val="00BD7B6A"/>
    <w:rsid w:val="00BE0251"/>
    <w:rsid w:val="00BE046A"/>
    <w:rsid w:val="00BE1963"/>
    <w:rsid w:val="00BE25A7"/>
    <w:rsid w:val="00BE276C"/>
    <w:rsid w:val="00BE2951"/>
    <w:rsid w:val="00BE3420"/>
    <w:rsid w:val="00BE3E9D"/>
    <w:rsid w:val="00BE3F88"/>
    <w:rsid w:val="00BE4863"/>
    <w:rsid w:val="00BE4B55"/>
    <w:rsid w:val="00BE52A5"/>
    <w:rsid w:val="00BE53E3"/>
    <w:rsid w:val="00BE61F4"/>
    <w:rsid w:val="00BE6554"/>
    <w:rsid w:val="00BE665A"/>
    <w:rsid w:val="00BE7502"/>
    <w:rsid w:val="00BE7738"/>
    <w:rsid w:val="00BF00FD"/>
    <w:rsid w:val="00BF0342"/>
    <w:rsid w:val="00BF040B"/>
    <w:rsid w:val="00BF070F"/>
    <w:rsid w:val="00BF0DD3"/>
    <w:rsid w:val="00BF110C"/>
    <w:rsid w:val="00BF164B"/>
    <w:rsid w:val="00BF1741"/>
    <w:rsid w:val="00BF17EE"/>
    <w:rsid w:val="00BF1948"/>
    <w:rsid w:val="00BF1B0D"/>
    <w:rsid w:val="00BF291C"/>
    <w:rsid w:val="00BF3209"/>
    <w:rsid w:val="00BF38D3"/>
    <w:rsid w:val="00BF51F9"/>
    <w:rsid w:val="00BF5E84"/>
    <w:rsid w:val="00BF5F8D"/>
    <w:rsid w:val="00BF70F8"/>
    <w:rsid w:val="00BF73D1"/>
    <w:rsid w:val="00BF779C"/>
    <w:rsid w:val="00C00458"/>
    <w:rsid w:val="00C00491"/>
    <w:rsid w:val="00C01B65"/>
    <w:rsid w:val="00C01DE8"/>
    <w:rsid w:val="00C02886"/>
    <w:rsid w:val="00C02BD4"/>
    <w:rsid w:val="00C02CD1"/>
    <w:rsid w:val="00C0335B"/>
    <w:rsid w:val="00C03464"/>
    <w:rsid w:val="00C03608"/>
    <w:rsid w:val="00C03B6F"/>
    <w:rsid w:val="00C03C0E"/>
    <w:rsid w:val="00C046C7"/>
    <w:rsid w:val="00C0524A"/>
    <w:rsid w:val="00C05749"/>
    <w:rsid w:val="00C05D8C"/>
    <w:rsid w:val="00C05F93"/>
    <w:rsid w:val="00C062F1"/>
    <w:rsid w:val="00C0709E"/>
    <w:rsid w:val="00C07266"/>
    <w:rsid w:val="00C07CA7"/>
    <w:rsid w:val="00C07D9E"/>
    <w:rsid w:val="00C100CA"/>
    <w:rsid w:val="00C1121A"/>
    <w:rsid w:val="00C11C11"/>
    <w:rsid w:val="00C11EFB"/>
    <w:rsid w:val="00C12B61"/>
    <w:rsid w:val="00C12F10"/>
    <w:rsid w:val="00C13190"/>
    <w:rsid w:val="00C14222"/>
    <w:rsid w:val="00C147FB"/>
    <w:rsid w:val="00C1489D"/>
    <w:rsid w:val="00C149E6"/>
    <w:rsid w:val="00C14A13"/>
    <w:rsid w:val="00C14A8C"/>
    <w:rsid w:val="00C14C4D"/>
    <w:rsid w:val="00C14D3E"/>
    <w:rsid w:val="00C1583D"/>
    <w:rsid w:val="00C165C6"/>
    <w:rsid w:val="00C169A9"/>
    <w:rsid w:val="00C16CE9"/>
    <w:rsid w:val="00C17D97"/>
    <w:rsid w:val="00C17F95"/>
    <w:rsid w:val="00C20334"/>
    <w:rsid w:val="00C20A68"/>
    <w:rsid w:val="00C20D09"/>
    <w:rsid w:val="00C22F4C"/>
    <w:rsid w:val="00C23339"/>
    <w:rsid w:val="00C238A8"/>
    <w:rsid w:val="00C239F5"/>
    <w:rsid w:val="00C24043"/>
    <w:rsid w:val="00C253E1"/>
    <w:rsid w:val="00C25417"/>
    <w:rsid w:val="00C257B4"/>
    <w:rsid w:val="00C25A5F"/>
    <w:rsid w:val="00C25AFD"/>
    <w:rsid w:val="00C25D51"/>
    <w:rsid w:val="00C26D26"/>
    <w:rsid w:val="00C270C0"/>
    <w:rsid w:val="00C27308"/>
    <w:rsid w:val="00C27579"/>
    <w:rsid w:val="00C2776B"/>
    <w:rsid w:val="00C3035A"/>
    <w:rsid w:val="00C305FD"/>
    <w:rsid w:val="00C309F9"/>
    <w:rsid w:val="00C30DEF"/>
    <w:rsid w:val="00C3124F"/>
    <w:rsid w:val="00C3126C"/>
    <w:rsid w:val="00C32256"/>
    <w:rsid w:val="00C324A0"/>
    <w:rsid w:val="00C328F7"/>
    <w:rsid w:val="00C32C37"/>
    <w:rsid w:val="00C32E03"/>
    <w:rsid w:val="00C337ED"/>
    <w:rsid w:val="00C33BD1"/>
    <w:rsid w:val="00C3434C"/>
    <w:rsid w:val="00C35093"/>
    <w:rsid w:val="00C357C8"/>
    <w:rsid w:val="00C35946"/>
    <w:rsid w:val="00C36089"/>
    <w:rsid w:val="00C36759"/>
    <w:rsid w:val="00C367DA"/>
    <w:rsid w:val="00C36DAF"/>
    <w:rsid w:val="00C37916"/>
    <w:rsid w:val="00C4050B"/>
    <w:rsid w:val="00C41409"/>
    <w:rsid w:val="00C41BF8"/>
    <w:rsid w:val="00C42351"/>
    <w:rsid w:val="00C42DBB"/>
    <w:rsid w:val="00C42E18"/>
    <w:rsid w:val="00C4343F"/>
    <w:rsid w:val="00C43764"/>
    <w:rsid w:val="00C438CE"/>
    <w:rsid w:val="00C43EA6"/>
    <w:rsid w:val="00C43FE2"/>
    <w:rsid w:val="00C44085"/>
    <w:rsid w:val="00C453BD"/>
    <w:rsid w:val="00C4554F"/>
    <w:rsid w:val="00C45744"/>
    <w:rsid w:val="00C45D1E"/>
    <w:rsid w:val="00C45D59"/>
    <w:rsid w:val="00C470C0"/>
    <w:rsid w:val="00C47198"/>
    <w:rsid w:val="00C47F69"/>
    <w:rsid w:val="00C508B0"/>
    <w:rsid w:val="00C517C7"/>
    <w:rsid w:val="00C52453"/>
    <w:rsid w:val="00C524B9"/>
    <w:rsid w:val="00C526B5"/>
    <w:rsid w:val="00C52B08"/>
    <w:rsid w:val="00C5354E"/>
    <w:rsid w:val="00C535A7"/>
    <w:rsid w:val="00C5373F"/>
    <w:rsid w:val="00C53F0F"/>
    <w:rsid w:val="00C54B69"/>
    <w:rsid w:val="00C55080"/>
    <w:rsid w:val="00C5550A"/>
    <w:rsid w:val="00C5575B"/>
    <w:rsid w:val="00C5585B"/>
    <w:rsid w:val="00C5632A"/>
    <w:rsid w:val="00C56C73"/>
    <w:rsid w:val="00C56DE2"/>
    <w:rsid w:val="00C5739F"/>
    <w:rsid w:val="00C57413"/>
    <w:rsid w:val="00C57C11"/>
    <w:rsid w:val="00C60416"/>
    <w:rsid w:val="00C611AB"/>
    <w:rsid w:val="00C615D7"/>
    <w:rsid w:val="00C61660"/>
    <w:rsid w:val="00C61E8C"/>
    <w:rsid w:val="00C61F0D"/>
    <w:rsid w:val="00C61FAB"/>
    <w:rsid w:val="00C6280E"/>
    <w:rsid w:val="00C62D7C"/>
    <w:rsid w:val="00C6359E"/>
    <w:rsid w:val="00C6377F"/>
    <w:rsid w:val="00C63B61"/>
    <w:rsid w:val="00C640F0"/>
    <w:rsid w:val="00C64753"/>
    <w:rsid w:val="00C64956"/>
    <w:rsid w:val="00C64A37"/>
    <w:rsid w:val="00C653FD"/>
    <w:rsid w:val="00C657A4"/>
    <w:rsid w:val="00C65E75"/>
    <w:rsid w:val="00C668E6"/>
    <w:rsid w:val="00C71312"/>
    <w:rsid w:val="00C72154"/>
    <w:rsid w:val="00C72BC9"/>
    <w:rsid w:val="00C72BCA"/>
    <w:rsid w:val="00C72E48"/>
    <w:rsid w:val="00C73420"/>
    <w:rsid w:val="00C7351A"/>
    <w:rsid w:val="00C7355D"/>
    <w:rsid w:val="00C73B74"/>
    <w:rsid w:val="00C73C1A"/>
    <w:rsid w:val="00C74B1E"/>
    <w:rsid w:val="00C74DF1"/>
    <w:rsid w:val="00C7566D"/>
    <w:rsid w:val="00C756A9"/>
    <w:rsid w:val="00C76782"/>
    <w:rsid w:val="00C77085"/>
    <w:rsid w:val="00C77C35"/>
    <w:rsid w:val="00C77D98"/>
    <w:rsid w:val="00C80674"/>
    <w:rsid w:val="00C809B3"/>
    <w:rsid w:val="00C80E8E"/>
    <w:rsid w:val="00C80F9F"/>
    <w:rsid w:val="00C814A5"/>
    <w:rsid w:val="00C815E9"/>
    <w:rsid w:val="00C81CFC"/>
    <w:rsid w:val="00C8264C"/>
    <w:rsid w:val="00C83236"/>
    <w:rsid w:val="00C83559"/>
    <w:rsid w:val="00C83706"/>
    <w:rsid w:val="00C84EEC"/>
    <w:rsid w:val="00C85552"/>
    <w:rsid w:val="00C8623F"/>
    <w:rsid w:val="00C86423"/>
    <w:rsid w:val="00C86575"/>
    <w:rsid w:val="00C8718F"/>
    <w:rsid w:val="00C8725D"/>
    <w:rsid w:val="00C87898"/>
    <w:rsid w:val="00C90AC5"/>
    <w:rsid w:val="00C90B2C"/>
    <w:rsid w:val="00C90DE5"/>
    <w:rsid w:val="00C924ED"/>
    <w:rsid w:val="00C926FE"/>
    <w:rsid w:val="00C934C1"/>
    <w:rsid w:val="00C938E4"/>
    <w:rsid w:val="00C93E58"/>
    <w:rsid w:val="00C9453D"/>
    <w:rsid w:val="00C94600"/>
    <w:rsid w:val="00C9474C"/>
    <w:rsid w:val="00C94B85"/>
    <w:rsid w:val="00C95929"/>
    <w:rsid w:val="00C95B36"/>
    <w:rsid w:val="00C95C29"/>
    <w:rsid w:val="00C95C3E"/>
    <w:rsid w:val="00C95D97"/>
    <w:rsid w:val="00C96060"/>
    <w:rsid w:val="00C96245"/>
    <w:rsid w:val="00C9628B"/>
    <w:rsid w:val="00C96447"/>
    <w:rsid w:val="00C9651A"/>
    <w:rsid w:val="00C96A5B"/>
    <w:rsid w:val="00C96EDD"/>
    <w:rsid w:val="00CA0165"/>
    <w:rsid w:val="00CA0181"/>
    <w:rsid w:val="00CA01B6"/>
    <w:rsid w:val="00CA0D48"/>
    <w:rsid w:val="00CA0FAE"/>
    <w:rsid w:val="00CA1D1D"/>
    <w:rsid w:val="00CA1E9B"/>
    <w:rsid w:val="00CA273F"/>
    <w:rsid w:val="00CA2A55"/>
    <w:rsid w:val="00CA2B82"/>
    <w:rsid w:val="00CA2DAB"/>
    <w:rsid w:val="00CA3123"/>
    <w:rsid w:val="00CA3268"/>
    <w:rsid w:val="00CA3506"/>
    <w:rsid w:val="00CA381B"/>
    <w:rsid w:val="00CA57C0"/>
    <w:rsid w:val="00CA582D"/>
    <w:rsid w:val="00CA5B73"/>
    <w:rsid w:val="00CA60C0"/>
    <w:rsid w:val="00CA6690"/>
    <w:rsid w:val="00CA66B3"/>
    <w:rsid w:val="00CB00DA"/>
    <w:rsid w:val="00CB0297"/>
    <w:rsid w:val="00CB0432"/>
    <w:rsid w:val="00CB04BD"/>
    <w:rsid w:val="00CB0D8A"/>
    <w:rsid w:val="00CB14BD"/>
    <w:rsid w:val="00CB1910"/>
    <w:rsid w:val="00CB1A6B"/>
    <w:rsid w:val="00CB1A99"/>
    <w:rsid w:val="00CB292A"/>
    <w:rsid w:val="00CB2C07"/>
    <w:rsid w:val="00CB3C03"/>
    <w:rsid w:val="00CB3D53"/>
    <w:rsid w:val="00CB3F29"/>
    <w:rsid w:val="00CB4E41"/>
    <w:rsid w:val="00CB5963"/>
    <w:rsid w:val="00CB6647"/>
    <w:rsid w:val="00CB6A8B"/>
    <w:rsid w:val="00CB7D88"/>
    <w:rsid w:val="00CB7F45"/>
    <w:rsid w:val="00CC0DB2"/>
    <w:rsid w:val="00CC198D"/>
    <w:rsid w:val="00CC1BD3"/>
    <w:rsid w:val="00CC3574"/>
    <w:rsid w:val="00CC3BA3"/>
    <w:rsid w:val="00CC41D7"/>
    <w:rsid w:val="00CC430A"/>
    <w:rsid w:val="00CC4473"/>
    <w:rsid w:val="00CC4750"/>
    <w:rsid w:val="00CC5284"/>
    <w:rsid w:val="00CC5540"/>
    <w:rsid w:val="00CC5C5F"/>
    <w:rsid w:val="00CC5F28"/>
    <w:rsid w:val="00CC6275"/>
    <w:rsid w:val="00CC6297"/>
    <w:rsid w:val="00CC66B3"/>
    <w:rsid w:val="00CC6897"/>
    <w:rsid w:val="00CC6A2F"/>
    <w:rsid w:val="00CD0247"/>
    <w:rsid w:val="00CD076F"/>
    <w:rsid w:val="00CD083C"/>
    <w:rsid w:val="00CD08B2"/>
    <w:rsid w:val="00CD095B"/>
    <w:rsid w:val="00CD0BE9"/>
    <w:rsid w:val="00CD0D89"/>
    <w:rsid w:val="00CD1CD1"/>
    <w:rsid w:val="00CD1E40"/>
    <w:rsid w:val="00CD21BA"/>
    <w:rsid w:val="00CD2986"/>
    <w:rsid w:val="00CD2B5A"/>
    <w:rsid w:val="00CD3AC7"/>
    <w:rsid w:val="00CD3BCC"/>
    <w:rsid w:val="00CD3C79"/>
    <w:rsid w:val="00CD443F"/>
    <w:rsid w:val="00CD4A49"/>
    <w:rsid w:val="00CD4FA5"/>
    <w:rsid w:val="00CD54B7"/>
    <w:rsid w:val="00CD5B64"/>
    <w:rsid w:val="00CD6324"/>
    <w:rsid w:val="00CD78AA"/>
    <w:rsid w:val="00CD79E4"/>
    <w:rsid w:val="00CD7DA1"/>
    <w:rsid w:val="00CE04A3"/>
    <w:rsid w:val="00CE090E"/>
    <w:rsid w:val="00CE0924"/>
    <w:rsid w:val="00CE1075"/>
    <w:rsid w:val="00CE1252"/>
    <w:rsid w:val="00CE1C06"/>
    <w:rsid w:val="00CE1EA3"/>
    <w:rsid w:val="00CE2075"/>
    <w:rsid w:val="00CE2658"/>
    <w:rsid w:val="00CE36C7"/>
    <w:rsid w:val="00CE3DDF"/>
    <w:rsid w:val="00CE42E1"/>
    <w:rsid w:val="00CE4B63"/>
    <w:rsid w:val="00CE4BCC"/>
    <w:rsid w:val="00CE5493"/>
    <w:rsid w:val="00CE5687"/>
    <w:rsid w:val="00CE5A1F"/>
    <w:rsid w:val="00CE5FD1"/>
    <w:rsid w:val="00CE650A"/>
    <w:rsid w:val="00CE7735"/>
    <w:rsid w:val="00CE7D59"/>
    <w:rsid w:val="00CF05DC"/>
    <w:rsid w:val="00CF155D"/>
    <w:rsid w:val="00CF16C1"/>
    <w:rsid w:val="00CF16E0"/>
    <w:rsid w:val="00CF1F0F"/>
    <w:rsid w:val="00CF2827"/>
    <w:rsid w:val="00CF2AD9"/>
    <w:rsid w:val="00CF3AF2"/>
    <w:rsid w:val="00CF3E51"/>
    <w:rsid w:val="00CF4682"/>
    <w:rsid w:val="00CF50C8"/>
    <w:rsid w:val="00CF51E3"/>
    <w:rsid w:val="00CF558D"/>
    <w:rsid w:val="00CF5AA5"/>
    <w:rsid w:val="00CF7797"/>
    <w:rsid w:val="00CF7B2C"/>
    <w:rsid w:val="00CF7DAE"/>
    <w:rsid w:val="00D0058F"/>
    <w:rsid w:val="00D0129E"/>
    <w:rsid w:val="00D02349"/>
    <w:rsid w:val="00D02633"/>
    <w:rsid w:val="00D033BC"/>
    <w:rsid w:val="00D03831"/>
    <w:rsid w:val="00D04405"/>
    <w:rsid w:val="00D0440C"/>
    <w:rsid w:val="00D05AD0"/>
    <w:rsid w:val="00D06DDE"/>
    <w:rsid w:val="00D074A9"/>
    <w:rsid w:val="00D0792C"/>
    <w:rsid w:val="00D07980"/>
    <w:rsid w:val="00D079D5"/>
    <w:rsid w:val="00D07B70"/>
    <w:rsid w:val="00D10075"/>
    <w:rsid w:val="00D100FC"/>
    <w:rsid w:val="00D104CD"/>
    <w:rsid w:val="00D106D5"/>
    <w:rsid w:val="00D10950"/>
    <w:rsid w:val="00D111D3"/>
    <w:rsid w:val="00D11706"/>
    <w:rsid w:val="00D11BA5"/>
    <w:rsid w:val="00D12CF6"/>
    <w:rsid w:val="00D13643"/>
    <w:rsid w:val="00D13FEA"/>
    <w:rsid w:val="00D142A7"/>
    <w:rsid w:val="00D1476E"/>
    <w:rsid w:val="00D1583D"/>
    <w:rsid w:val="00D16492"/>
    <w:rsid w:val="00D16BD0"/>
    <w:rsid w:val="00D1770B"/>
    <w:rsid w:val="00D178D3"/>
    <w:rsid w:val="00D17909"/>
    <w:rsid w:val="00D17C47"/>
    <w:rsid w:val="00D17C4C"/>
    <w:rsid w:val="00D2011F"/>
    <w:rsid w:val="00D20575"/>
    <w:rsid w:val="00D212D3"/>
    <w:rsid w:val="00D214DC"/>
    <w:rsid w:val="00D21E5F"/>
    <w:rsid w:val="00D223F9"/>
    <w:rsid w:val="00D226D3"/>
    <w:rsid w:val="00D22974"/>
    <w:rsid w:val="00D22C7F"/>
    <w:rsid w:val="00D23248"/>
    <w:rsid w:val="00D233CE"/>
    <w:rsid w:val="00D23624"/>
    <w:rsid w:val="00D23634"/>
    <w:rsid w:val="00D23697"/>
    <w:rsid w:val="00D23E93"/>
    <w:rsid w:val="00D2445F"/>
    <w:rsid w:val="00D24868"/>
    <w:rsid w:val="00D2493B"/>
    <w:rsid w:val="00D24DCA"/>
    <w:rsid w:val="00D24DD0"/>
    <w:rsid w:val="00D25444"/>
    <w:rsid w:val="00D2545D"/>
    <w:rsid w:val="00D27046"/>
    <w:rsid w:val="00D27417"/>
    <w:rsid w:val="00D27431"/>
    <w:rsid w:val="00D302B7"/>
    <w:rsid w:val="00D30F3A"/>
    <w:rsid w:val="00D31253"/>
    <w:rsid w:val="00D31709"/>
    <w:rsid w:val="00D31C48"/>
    <w:rsid w:val="00D32358"/>
    <w:rsid w:val="00D328E7"/>
    <w:rsid w:val="00D329D4"/>
    <w:rsid w:val="00D33066"/>
    <w:rsid w:val="00D337FE"/>
    <w:rsid w:val="00D34331"/>
    <w:rsid w:val="00D3540B"/>
    <w:rsid w:val="00D35974"/>
    <w:rsid w:val="00D35D7E"/>
    <w:rsid w:val="00D37466"/>
    <w:rsid w:val="00D376AC"/>
    <w:rsid w:val="00D377AF"/>
    <w:rsid w:val="00D37F22"/>
    <w:rsid w:val="00D40671"/>
    <w:rsid w:val="00D4093E"/>
    <w:rsid w:val="00D40C9E"/>
    <w:rsid w:val="00D4158F"/>
    <w:rsid w:val="00D41B45"/>
    <w:rsid w:val="00D424F9"/>
    <w:rsid w:val="00D42599"/>
    <w:rsid w:val="00D4268E"/>
    <w:rsid w:val="00D42D6C"/>
    <w:rsid w:val="00D42DBB"/>
    <w:rsid w:val="00D430EB"/>
    <w:rsid w:val="00D43B06"/>
    <w:rsid w:val="00D440ED"/>
    <w:rsid w:val="00D447F6"/>
    <w:rsid w:val="00D44D14"/>
    <w:rsid w:val="00D45AB2"/>
    <w:rsid w:val="00D45BEC"/>
    <w:rsid w:val="00D45CCF"/>
    <w:rsid w:val="00D45DB7"/>
    <w:rsid w:val="00D5007B"/>
    <w:rsid w:val="00D50833"/>
    <w:rsid w:val="00D50E88"/>
    <w:rsid w:val="00D51415"/>
    <w:rsid w:val="00D515B0"/>
    <w:rsid w:val="00D51FF9"/>
    <w:rsid w:val="00D5247A"/>
    <w:rsid w:val="00D52F14"/>
    <w:rsid w:val="00D551B4"/>
    <w:rsid w:val="00D553FD"/>
    <w:rsid w:val="00D55445"/>
    <w:rsid w:val="00D560B3"/>
    <w:rsid w:val="00D563C2"/>
    <w:rsid w:val="00D56F7B"/>
    <w:rsid w:val="00D57295"/>
    <w:rsid w:val="00D577DE"/>
    <w:rsid w:val="00D60889"/>
    <w:rsid w:val="00D609D5"/>
    <w:rsid w:val="00D60F3B"/>
    <w:rsid w:val="00D619FF"/>
    <w:rsid w:val="00D626FA"/>
    <w:rsid w:val="00D62AA2"/>
    <w:rsid w:val="00D62C07"/>
    <w:rsid w:val="00D62C13"/>
    <w:rsid w:val="00D63AC0"/>
    <w:rsid w:val="00D64163"/>
    <w:rsid w:val="00D644CF"/>
    <w:rsid w:val="00D64DD6"/>
    <w:rsid w:val="00D65DE4"/>
    <w:rsid w:val="00D66148"/>
    <w:rsid w:val="00D66FD9"/>
    <w:rsid w:val="00D67503"/>
    <w:rsid w:val="00D70B3E"/>
    <w:rsid w:val="00D70BD7"/>
    <w:rsid w:val="00D70C5E"/>
    <w:rsid w:val="00D719FB"/>
    <w:rsid w:val="00D723B4"/>
    <w:rsid w:val="00D72809"/>
    <w:rsid w:val="00D72E4A"/>
    <w:rsid w:val="00D72F21"/>
    <w:rsid w:val="00D73B71"/>
    <w:rsid w:val="00D74254"/>
    <w:rsid w:val="00D7426C"/>
    <w:rsid w:val="00D75693"/>
    <w:rsid w:val="00D757C9"/>
    <w:rsid w:val="00D7760F"/>
    <w:rsid w:val="00D77709"/>
    <w:rsid w:val="00D77F9C"/>
    <w:rsid w:val="00D805FC"/>
    <w:rsid w:val="00D8089D"/>
    <w:rsid w:val="00D8089F"/>
    <w:rsid w:val="00D80F5F"/>
    <w:rsid w:val="00D820B1"/>
    <w:rsid w:val="00D82132"/>
    <w:rsid w:val="00D8479B"/>
    <w:rsid w:val="00D8513B"/>
    <w:rsid w:val="00D86407"/>
    <w:rsid w:val="00D86721"/>
    <w:rsid w:val="00D868D6"/>
    <w:rsid w:val="00D86BAD"/>
    <w:rsid w:val="00D87A1B"/>
    <w:rsid w:val="00D90870"/>
    <w:rsid w:val="00D90C33"/>
    <w:rsid w:val="00D90E9A"/>
    <w:rsid w:val="00D9105D"/>
    <w:rsid w:val="00D91CFC"/>
    <w:rsid w:val="00D91DE9"/>
    <w:rsid w:val="00D9227D"/>
    <w:rsid w:val="00D9263F"/>
    <w:rsid w:val="00D929B1"/>
    <w:rsid w:val="00D92B24"/>
    <w:rsid w:val="00D931BC"/>
    <w:rsid w:val="00D93278"/>
    <w:rsid w:val="00D93367"/>
    <w:rsid w:val="00D93492"/>
    <w:rsid w:val="00D937AC"/>
    <w:rsid w:val="00D940AC"/>
    <w:rsid w:val="00D943FE"/>
    <w:rsid w:val="00D950C8"/>
    <w:rsid w:val="00D95707"/>
    <w:rsid w:val="00D95963"/>
    <w:rsid w:val="00D95A9D"/>
    <w:rsid w:val="00D96DFA"/>
    <w:rsid w:val="00D97210"/>
    <w:rsid w:val="00D97C7F"/>
    <w:rsid w:val="00DA0292"/>
    <w:rsid w:val="00DA04CF"/>
    <w:rsid w:val="00DA0762"/>
    <w:rsid w:val="00DA092F"/>
    <w:rsid w:val="00DA1490"/>
    <w:rsid w:val="00DA17EA"/>
    <w:rsid w:val="00DA182B"/>
    <w:rsid w:val="00DA1B63"/>
    <w:rsid w:val="00DA1E6C"/>
    <w:rsid w:val="00DA22DE"/>
    <w:rsid w:val="00DA2B3F"/>
    <w:rsid w:val="00DA2D04"/>
    <w:rsid w:val="00DA2F6E"/>
    <w:rsid w:val="00DA3F93"/>
    <w:rsid w:val="00DA44CC"/>
    <w:rsid w:val="00DA4738"/>
    <w:rsid w:val="00DA5E2A"/>
    <w:rsid w:val="00DA62B0"/>
    <w:rsid w:val="00DA62EA"/>
    <w:rsid w:val="00DA74A8"/>
    <w:rsid w:val="00DA7664"/>
    <w:rsid w:val="00DA782B"/>
    <w:rsid w:val="00DA784B"/>
    <w:rsid w:val="00DA7F66"/>
    <w:rsid w:val="00DB0026"/>
    <w:rsid w:val="00DB0460"/>
    <w:rsid w:val="00DB096E"/>
    <w:rsid w:val="00DB0975"/>
    <w:rsid w:val="00DB1770"/>
    <w:rsid w:val="00DB23CB"/>
    <w:rsid w:val="00DB2CFB"/>
    <w:rsid w:val="00DB2ED0"/>
    <w:rsid w:val="00DB31D1"/>
    <w:rsid w:val="00DB36F2"/>
    <w:rsid w:val="00DB3857"/>
    <w:rsid w:val="00DB4794"/>
    <w:rsid w:val="00DB4BEF"/>
    <w:rsid w:val="00DB4E15"/>
    <w:rsid w:val="00DB5945"/>
    <w:rsid w:val="00DB638D"/>
    <w:rsid w:val="00DB66B9"/>
    <w:rsid w:val="00DB6C46"/>
    <w:rsid w:val="00DB771B"/>
    <w:rsid w:val="00DB7A2F"/>
    <w:rsid w:val="00DC0112"/>
    <w:rsid w:val="00DC08B0"/>
    <w:rsid w:val="00DC0EE7"/>
    <w:rsid w:val="00DC2F87"/>
    <w:rsid w:val="00DC360F"/>
    <w:rsid w:val="00DC43FD"/>
    <w:rsid w:val="00DC49E1"/>
    <w:rsid w:val="00DC4E8F"/>
    <w:rsid w:val="00DC5047"/>
    <w:rsid w:val="00DC54DF"/>
    <w:rsid w:val="00DC61DE"/>
    <w:rsid w:val="00DC6219"/>
    <w:rsid w:val="00DC7245"/>
    <w:rsid w:val="00DC776E"/>
    <w:rsid w:val="00DC7964"/>
    <w:rsid w:val="00DC7D48"/>
    <w:rsid w:val="00DC7D90"/>
    <w:rsid w:val="00DD0398"/>
    <w:rsid w:val="00DD07A4"/>
    <w:rsid w:val="00DD1114"/>
    <w:rsid w:val="00DD1339"/>
    <w:rsid w:val="00DD1CB0"/>
    <w:rsid w:val="00DD1FDD"/>
    <w:rsid w:val="00DD203F"/>
    <w:rsid w:val="00DD25B0"/>
    <w:rsid w:val="00DD282B"/>
    <w:rsid w:val="00DD4671"/>
    <w:rsid w:val="00DD4788"/>
    <w:rsid w:val="00DD4D2C"/>
    <w:rsid w:val="00DD4E0C"/>
    <w:rsid w:val="00DD592F"/>
    <w:rsid w:val="00DD5B8E"/>
    <w:rsid w:val="00DD6B31"/>
    <w:rsid w:val="00DD6E43"/>
    <w:rsid w:val="00DD75E7"/>
    <w:rsid w:val="00DD79DD"/>
    <w:rsid w:val="00DD7D9D"/>
    <w:rsid w:val="00DD7F58"/>
    <w:rsid w:val="00DE03F7"/>
    <w:rsid w:val="00DE099B"/>
    <w:rsid w:val="00DE222A"/>
    <w:rsid w:val="00DE2298"/>
    <w:rsid w:val="00DE2444"/>
    <w:rsid w:val="00DE29B4"/>
    <w:rsid w:val="00DE2E19"/>
    <w:rsid w:val="00DE3EDF"/>
    <w:rsid w:val="00DE3F12"/>
    <w:rsid w:val="00DE431E"/>
    <w:rsid w:val="00DE4F4B"/>
    <w:rsid w:val="00DE50C1"/>
    <w:rsid w:val="00DE5172"/>
    <w:rsid w:val="00DE54A5"/>
    <w:rsid w:val="00DE561B"/>
    <w:rsid w:val="00DE6135"/>
    <w:rsid w:val="00DE65A6"/>
    <w:rsid w:val="00DE6B39"/>
    <w:rsid w:val="00DE6BED"/>
    <w:rsid w:val="00DE6BF6"/>
    <w:rsid w:val="00DE6E6C"/>
    <w:rsid w:val="00DE7FC9"/>
    <w:rsid w:val="00DF0B2A"/>
    <w:rsid w:val="00DF154E"/>
    <w:rsid w:val="00DF15EA"/>
    <w:rsid w:val="00DF1612"/>
    <w:rsid w:val="00DF1759"/>
    <w:rsid w:val="00DF283A"/>
    <w:rsid w:val="00DF3419"/>
    <w:rsid w:val="00DF35FF"/>
    <w:rsid w:val="00DF3887"/>
    <w:rsid w:val="00DF3931"/>
    <w:rsid w:val="00DF3B39"/>
    <w:rsid w:val="00DF3D70"/>
    <w:rsid w:val="00DF3FC6"/>
    <w:rsid w:val="00DF494E"/>
    <w:rsid w:val="00DF4B29"/>
    <w:rsid w:val="00DF4C67"/>
    <w:rsid w:val="00DF5414"/>
    <w:rsid w:val="00DF5A14"/>
    <w:rsid w:val="00DF65A0"/>
    <w:rsid w:val="00DF6687"/>
    <w:rsid w:val="00DF7230"/>
    <w:rsid w:val="00DF755A"/>
    <w:rsid w:val="00DF75AF"/>
    <w:rsid w:val="00DF7CE4"/>
    <w:rsid w:val="00E00023"/>
    <w:rsid w:val="00E000E9"/>
    <w:rsid w:val="00E007A5"/>
    <w:rsid w:val="00E00827"/>
    <w:rsid w:val="00E00A1F"/>
    <w:rsid w:val="00E00B6F"/>
    <w:rsid w:val="00E01E18"/>
    <w:rsid w:val="00E027EE"/>
    <w:rsid w:val="00E02AF9"/>
    <w:rsid w:val="00E02F3A"/>
    <w:rsid w:val="00E036A5"/>
    <w:rsid w:val="00E04290"/>
    <w:rsid w:val="00E04347"/>
    <w:rsid w:val="00E051E0"/>
    <w:rsid w:val="00E05C48"/>
    <w:rsid w:val="00E05D6F"/>
    <w:rsid w:val="00E06609"/>
    <w:rsid w:val="00E06770"/>
    <w:rsid w:val="00E06CC9"/>
    <w:rsid w:val="00E07390"/>
    <w:rsid w:val="00E07B74"/>
    <w:rsid w:val="00E10520"/>
    <w:rsid w:val="00E10737"/>
    <w:rsid w:val="00E10EDB"/>
    <w:rsid w:val="00E10F28"/>
    <w:rsid w:val="00E112F9"/>
    <w:rsid w:val="00E11460"/>
    <w:rsid w:val="00E115F3"/>
    <w:rsid w:val="00E119B6"/>
    <w:rsid w:val="00E11D0E"/>
    <w:rsid w:val="00E11EF4"/>
    <w:rsid w:val="00E12272"/>
    <w:rsid w:val="00E12B09"/>
    <w:rsid w:val="00E12D94"/>
    <w:rsid w:val="00E131B7"/>
    <w:rsid w:val="00E1352F"/>
    <w:rsid w:val="00E135B1"/>
    <w:rsid w:val="00E140E0"/>
    <w:rsid w:val="00E1462F"/>
    <w:rsid w:val="00E150E3"/>
    <w:rsid w:val="00E15366"/>
    <w:rsid w:val="00E156FD"/>
    <w:rsid w:val="00E158A6"/>
    <w:rsid w:val="00E15940"/>
    <w:rsid w:val="00E16915"/>
    <w:rsid w:val="00E16946"/>
    <w:rsid w:val="00E16E64"/>
    <w:rsid w:val="00E17BEE"/>
    <w:rsid w:val="00E203E0"/>
    <w:rsid w:val="00E2109C"/>
    <w:rsid w:val="00E2120D"/>
    <w:rsid w:val="00E21641"/>
    <w:rsid w:val="00E21827"/>
    <w:rsid w:val="00E219AB"/>
    <w:rsid w:val="00E22641"/>
    <w:rsid w:val="00E22C26"/>
    <w:rsid w:val="00E23249"/>
    <w:rsid w:val="00E236CD"/>
    <w:rsid w:val="00E23A97"/>
    <w:rsid w:val="00E24207"/>
    <w:rsid w:val="00E249B4"/>
    <w:rsid w:val="00E24FAB"/>
    <w:rsid w:val="00E26184"/>
    <w:rsid w:val="00E26359"/>
    <w:rsid w:val="00E265AF"/>
    <w:rsid w:val="00E26A36"/>
    <w:rsid w:val="00E27A3D"/>
    <w:rsid w:val="00E27EF8"/>
    <w:rsid w:val="00E27F6D"/>
    <w:rsid w:val="00E303BB"/>
    <w:rsid w:val="00E304BD"/>
    <w:rsid w:val="00E313F4"/>
    <w:rsid w:val="00E3178B"/>
    <w:rsid w:val="00E31C36"/>
    <w:rsid w:val="00E329B1"/>
    <w:rsid w:val="00E32F44"/>
    <w:rsid w:val="00E331CB"/>
    <w:rsid w:val="00E34BA4"/>
    <w:rsid w:val="00E34FD0"/>
    <w:rsid w:val="00E35E09"/>
    <w:rsid w:val="00E365BD"/>
    <w:rsid w:val="00E3678B"/>
    <w:rsid w:val="00E36D2B"/>
    <w:rsid w:val="00E37722"/>
    <w:rsid w:val="00E37A2A"/>
    <w:rsid w:val="00E37C58"/>
    <w:rsid w:val="00E4057A"/>
    <w:rsid w:val="00E409DC"/>
    <w:rsid w:val="00E41B52"/>
    <w:rsid w:val="00E42722"/>
    <w:rsid w:val="00E429DB"/>
    <w:rsid w:val="00E42B20"/>
    <w:rsid w:val="00E435C1"/>
    <w:rsid w:val="00E43B19"/>
    <w:rsid w:val="00E43CDA"/>
    <w:rsid w:val="00E44544"/>
    <w:rsid w:val="00E44B06"/>
    <w:rsid w:val="00E454B4"/>
    <w:rsid w:val="00E45930"/>
    <w:rsid w:val="00E46B62"/>
    <w:rsid w:val="00E47842"/>
    <w:rsid w:val="00E519DD"/>
    <w:rsid w:val="00E53724"/>
    <w:rsid w:val="00E53D14"/>
    <w:rsid w:val="00E5458F"/>
    <w:rsid w:val="00E54720"/>
    <w:rsid w:val="00E55CDF"/>
    <w:rsid w:val="00E55D7B"/>
    <w:rsid w:val="00E5615D"/>
    <w:rsid w:val="00E56407"/>
    <w:rsid w:val="00E56870"/>
    <w:rsid w:val="00E569F8"/>
    <w:rsid w:val="00E56CB7"/>
    <w:rsid w:val="00E56CED"/>
    <w:rsid w:val="00E56FE0"/>
    <w:rsid w:val="00E571FF"/>
    <w:rsid w:val="00E576F4"/>
    <w:rsid w:val="00E57872"/>
    <w:rsid w:val="00E5790C"/>
    <w:rsid w:val="00E602D4"/>
    <w:rsid w:val="00E60861"/>
    <w:rsid w:val="00E60C92"/>
    <w:rsid w:val="00E610D3"/>
    <w:rsid w:val="00E623A9"/>
    <w:rsid w:val="00E63010"/>
    <w:rsid w:val="00E64913"/>
    <w:rsid w:val="00E65C11"/>
    <w:rsid w:val="00E662A3"/>
    <w:rsid w:val="00E6669A"/>
    <w:rsid w:val="00E666C6"/>
    <w:rsid w:val="00E66D0E"/>
    <w:rsid w:val="00E67DA8"/>
    <w:rsid w:val="00E67F43"/>
    <w:rsid w:val="00E70DA9"/>
    <w:rsid w:val="00E71085"/>
    <w:rsid w:val="00E714BB"/>
    <w:rsid w:val="00E71985"/>
    <w:rsid w:val="00E723C5"/>
    <w:rsid w:val="00E72590"/>
    <w:rsid w:val="00E725CF"/>
    <w:rsid w:val="00E72808"/>
    <w:rsid w:val="00E72D65"/>
    <w:rsid w:val="00E733AD"/>
    <w:rsid w:val="00E7344A"/>
    <w:rsid w:val="00E73757"/>
    <w:rsid w:val="00E73BAD"/>
    <w:rsid w:val="00E73E34"/>
    <w:rsid w:val="00E73FF9"/>
    <w:rsid w:val="00E7447A"/>
    <w:rsid w:val="00E7552D"/>
    <w:rsid w:val="00E7581C"/>
    <w:rsid w:val="00E75C67"/>
    <w:rsid w:val="00E7657D"/>
    <w:rsid w:val="00E76A5F"/>
    <w:rsid w:val="00E76E1B"/>
    <w:rsid w:val="00E82249"/>
    <w:rsid w:val="00E82532"/>
    <w:rsid w:val="00E829C4"/>
    <w:rsid w:val="00E82FF1"/>
    <w:rsid w:val="00E839D8"/>
    <w:rsid w:val="00E83D83"/>
    <w:rsid w:val="00E8498B"/>
    <w:rsid w:val="00E84A34"/>
    <w:rsid w:val="00E85349"/>
    <w:rsid w:val="00E859A1"/>
    <w:rsid w:val="00E867DE"/>
    <w:rsid w:val="00E86B56"/>
    <w:rsid w:val="00E87366"/>
    <w:rsid w:val="00E8780E"/>
    <w:rsid w:val="00E87C17"/>
    <w:rsid w:val="00E87CD9"/>
    <w:rsid w:val="00E903F8"/>
    <w:rsid w:val="00E9051A"/>
    <w:rsid w:val="00E906E9"/>
    <w:rsid w:val="00E90928"/>
    <w:rsid w:val="00E910B5"/>
    <w:rsid w:val="00E9156E"/>
    <w:rsid w:val="00E91869"/>
    <w:rsid w:val="00E91BBC"/>
    <w:rsid w:val="00E91DA3"/>
    <w:rsid w:val="00E91E90"/>
    <w:rsid w:val="00E920B0"/>
    <w:rsid w:val="00E925DE"/>
    <w:rsid w:val="00E92E02"/>
    <w:rsid w:val="00E941E1"/>
    <w:rsid w:val="00E94F13"/>
    <w:rsid w:val="00E94FE0"/>
    <w:rsid w:val="00E95158"/>
    <w:rsid w:val="00E951A6"/>
    <w:rsid w:val="00E95434"/>
    <w:rsid w:val="00E95556"/>
    <w:rsid w:val="00E9583D"/>
    <w:rsid w:val="00E95C1D"/>
    <w:rsid w:val="00E9603E"/>
    <w:rsid w:val="00E960A3"/>
    <w:rsid w:val="00E9610B"/>
    <w:rsid w:val="00E96C59"/>
    <w:rsid w:val="00E97018"/>
    <w:rsid w:val="00E9759B"/>
    <w:rsid w:val="00EA0255"/>
    <w:rsid w:val="00EA03C8"/>
    <w:rsid w:val="00EA0C2E"/>
    <w:rsid w:val="00EA0F79"/>
    <w:rsid w:val="00EA11A6"/>
    <w:rsid w:val="00EA14FD"/>
    <w:rsid w:val="00EA1AC3"/>
    <w:rsid w:val="00EA1F41"/>
    <w:rsid w:val="00EA285D"/>
    <w:rsid w:val="00EA2B39"/>
    <w:rsid w:val="00EA3801"/>
    <w:rsid w:val="00EA3ACA"/>
    <w:rsid w:val="00EA4171"/>
    <w:rsid w:val="00EA4BB8"/>
    <w:rsid w:val="00EA5073"/>
    <w:rsid w:val="00EA50BD"/>
    <w:rsid w:val="00EA5588"/>
    <w:rsid w:val="00EA5D59"/>
    <w:rsid w:val="00EA63B0"/>
    <w:rsid w:val="00EA68A3"/>
    <w:rsid w:val="00EA7356"/>
    <w:rsid w:val="00EA73C4"/>
    <w:rsid w:val="00EA75BD"/>
    <w:rsid w:val="00EA7B3F"/>
    <w:rsid w:val="00EB034D"/>
    <w:rsid w:val="00EB06E3"/>
    <w:rsid w:val="00EB0AF0"/>
    <w:rsid w:val="00EB1549"/>
    <w:rsid w:val="00EB15F1"/>
    <w:rsid w:val="00EB19FC"/>
    <w:rsid w:val="00EB261C"/>
    <w:rsid w:val="00EB371E"/>
    <w:rsid w:val="00EB5081"/>
    <w:rsid w:val="00EB5399"/>
    <w:rsid w:val="00EB5B86"/>
    <w:rsid w:val="00EB5DF3"/>
    <w:rsid w:val="00EB60E9"/>
    <w:rsid w:val="00EB6273"/>
    <w:rsid w:val="00EB6A5E"/>
    <w:rsid w:val="00EB6BAA"/>
    <w:rsid w:val="00EB7307"/>
    <w:rsid w:val="00EB7510"/>
    <w:rsid w:val="00EB767F"/>
    <w:rsid w:val="00EB76C5"/>
    <w:rsid w:val="00EC03B2"/>
    <w:rsid w:val="00EC077C"/>
    <w:rsid w:val="00EC07B5"/>
    <w:rsid w:val="00EC0E8E"/>
    <w:rsid w:val="00EC0F74"/>
    <w:rsid w:val="00EC0FC9"/>
    <w:rsid w:val="00EC14C5"/>
    <w:rsid w:val="00EC165F"/>
    <w:rsid w:val="00EC17F3"/>
    <w:rsid w:val="00EC1ADE"/>
    <w:rsid w:val="00EC2A8C"/>
    <w:rsid w:val="00EC403F"/>
    <w:rsid w:val="00EC45AD"/>
    <w:rsid w:val="00EC4843"/>
    <w:rsid w:val="00EC48FC"/>
    <w:rsid w:val="00EC4980"/>
    <w:rsid w:val="00EC5BCB"/>
    <w:rsid w:val="00EC5BE1"/>
    <w:rsid w:val="00EC5EB6"/>
    <w:rsid w:val="00EC664F"/>
    <w:rsid w:val="00EC66A6"/>
    <w:rsid w:val="00EC67D2"/>
    <w:rsid w:val="00EC6C40"/>
    <w:rsid w:val="00EC7BB2"/>
    <w:rsid w:val="00EC7F85"/>
    <w:rsid w:val="00ED0208"/>
    <w:rsid w:val="00ED04C9"/>
    <w:rsid w:val="00ED0644"/>
    <w:rsid w:val="00ED0F55"/>
    <w:rsid w:val="00ED1432"/>
    <w:rsid w:val="00ED1B26"/>
    <w:rsid w:val="00ED1BC9"/>
    <w:rsid w:val="00ED1F27"/>
    <w:rsid w:val="00ED20CC"/>
    <w:rsid w:val="00ED22FC"/>
    <w:rsid w:val="00ED2728"/>
    <w:rsid w:val="00ED34CB"/>
    <w:rsid w:val="00ED3CF2"/>
    <w:rsid w:val="00ED3D48"/>
    <w:rsid w:val="00ED4381"/>
    <w:rsid w:val="00ED509C"/>
    <w:rsid w:val="00ED5399"/>
    <w:rsid w:val="00ED5B7F"/>
    <w:rsid w:val="00ED701C"/>
    <w:rsid w:val="00ED740E"/>
    <w:rsid w:val="00ED789C"/>
    <w:rsid w:val="00EE00BB"/>
    <w:rsid w:val="00EE0663"/>
    <w:rsid w:val="00EE144F"/>
    <w:rsid w:val="00EE1A7D"/>
    <w:rsid w:val="00EE2897"/>
    <w:rsid w:val="00EE4230"/>
    <w:rsid w:val="00EE4452"/>
    <w:rsid w:val="00EE5382"/>
    <w:rsid w:val="00EE59EB"/>
    <w:rsid w:val="00EE5DAE"/>
    <w:rsid w:val="00EE65F9"/>
    <w:rsid w:val="00EE6816"/>
    <w:rsid w:val="00EE683B"/>
    <w:rsid w:val="00EE6A8D"/>
    <w:rsid w:val="00EE6FD7"/>
    <w:rsid w:val="00EE7062"/>
    <w:rsid w:val="00EE7C31"/>
    <w:rsid w:val="00EE7E56"/>
    <w:rsid w:val="00EF1173"/>
    <w:rsid w:val="00EF1BDE"/>
    <w:rsid w:val="00EF1D3F"/>
    <w:rsid w:val="00EF2523"/>
    <w:rsid w:val="00EF3767"/>
    <w:rsid w:val="00EF37AF"/>
    <w:rsid w:val="00EF37CD"/>
    <w:rsid w:val="00EF397A"/>
    <w:rsid w:val="00EF3CC6"/>
    <w:rsid w:val="00EF3DBF"/>
    <w:rsid w:val="00EF4084"/>
    <w:rsid w:val="00EF4287"/>
    <w:rsid w:val="00EF4382"/>
    <w:rsid w:val="00EF49AC"/>
    <w:rsid w:val="00EF4F5E"/>
    <w:rsid w:val="00EF777E"/>
    <w:rsid w:val="00F00184"/>
    <w:rsid w:val="00F00A44"/>
    <w:rsid w:val="00F0159E"/>
    <w:rsid w:val="00F018E4"/>
    <w:rsid w:val="00F01D95"/>
    <w:rsid w:val="00F022AE"/>
    <w:rsid w:val="00F027F0"/>
    <w:rsid w:val="00F028B7"/>
    <w:rsid w:val="00F03356"/>
    <w:rsid w:val="00F0340F"/>
    <w:rsid w:val="00F03BAF"/>
    <w:rsid w:val="00F041C7"/>
    <w:rsid w:val="00F0434C"/>
    <w:rsid w:val="00F0453D"/>
    <w:rsid w:val="00F04B27"/>
    <w:rsid w:val="00F04F4B"/>
    <w:rsid w:val="00F04F7D"/>
    <w:rsid w:val="00F04FF4"/>
    <w:rsid w:val="00F05230"/>
    <w:rsid w:val="00F053E2"/>
    <w:rsid w:val="00F054FE"/>
    <w:rsid w:val="00F058C1"/>
    <w:rsid w:val="00F0598B"/>
    <w:rsid w:val="00F05F15"/>
    <w:rsid w:val="00F06184"/>
    <w:rsid w:val="00F06CD5"/>
    <w:rsid w:val="00F06F05"/>
    <w:rsid w:val="00F06FA9"/>
    <w:rsid w:val="00F0715D"/>
    <w:rsid w:val="00F07531"/>
    <w:rsid w:val="00F100B8"/>
    <w:rsid w:val="00F10D4D"/>
    <w:rsid w:val="00F10FA9"/>
    <w:rsid w:val="00F117D5"/>
    <w:rsid w:val="00F118FE"/>
    <w:rsid w:val="00F11CAB"/>
    <w:rsid w:val="00F121E1"/>
    <w:rsid w:val="00F12376"/>
    <w:rsid w:val="00F123DA"/>
    <w:rsid w:val="00F1280F"/>
    <w:rsid w:val="00F13246"/>
    <w:rsid w:val="00F14FD5"/>
    <w:rsid w:val="00F15462"/>
    <w:rsid w:val="00F15969"/>
    <w:rsid w:val="00F1649F"/>
    <w:rsid w:val="00F16A2D"/>
    <w:rsid w:val="00F17271"/>
    <w:rsid w:val="00F176E0"/>
    <w:rsid w:val="00F178C2"/>
    <w:rsid w:val="00F204EC"/>
    <w:rsid w:val="00F218E0"/>
    <w:rsid w:val="00F222A7"/>
    <w:rsid w:val="00F2273C"/>
    <w:rsid w:val="00F23698"/>
    <w:rsid w:val="00F23775"/>
    <w:rsid w:val="00F25499"/>
    <w:rsid w:val="00F255E5"/>
    <w:rsid w:val="00F256D6"/>
    <w:rsid w:val="00F25F95"/>
    <w:rsid w:val="00F26BF4"/>
    <w:rsid w:val="00F26D19"/>
    <w:rsid w:val="00F26DAB"/>
    <w:rsid w:val="00F274CA"/>
    <w:rsid w:val="00F279D9"/>
    <w:rsid w:val="00F306AB"/>
    <w:rsid w:val="00F3140D"/>
    <w:rsid w:val="00F31705"/>
    <w:rsid w:val="00F317B5"/>
    <w:rsid w:val="00F319F9"/>
    <w:rsid w:val="00F3218B"/>
    <w:rsid w:val="00F323F4"/>
    <w:rsid w:val="00F32851"/>
    <w:rsid w:val="00F330F6"/>
    <w:rsid w:val="00F3381B"/>
    <w:rsid w:val="00F33D9C"/>
    <w:rsid w:val="00F3450D"/>
    <w:rsid w:val="00F3460F"/>
    <w:rsid w:val="00F34E35"/>
    <w:rsid w:val="00F3503D"/>
    <w:rsid w:val="00F35595"/>
    <w:rsid w:val="00F35846"/>
    <w:rsid w:val="00F35AF1"/>
    <w:rsid w:val="00F35B82"/>
    <w:rsid w:val="00F3645B"/>
    <w:rsid w:val="00F36617"/>
    <w:rsid w:val="00F368EF"/>
    <w:rsid w:val="00F36A0A"/>
    <w:rsid w:val="00F36AC7"/>
    <w:rsid w:val="00F36CAE"/>
    <w:rsid w:val="00F374A3"/>
    <w:rsid w:val="00F375FB"/>
    <w:rsid w:val="00F37B61"/>
    <w:rsid w:val="00F40B53"/>
    <w:rsid w:val="00F4111D"/>
    <w:rsid w:val="00F41A72"/>
    <w:rsid w:val="00F41A8F"/>
    <w:rsid w:val="00F41B54"/>
    <w:rsid w:val="00F42529"/>
    <w:rsid w:val="00F427E5"/>
    <w:rsid w:val="00F4282B"/>
    <w:rsid w:val="00F43407"/>
    <w:rsid w:val="00F436B1"/>
    <w:rsid w:val="00F44497"/>
    <w:rsid w:val="00F44C6A"/>
    <w:rsid w:val="00F4520B"/>
    <w:rsid w:val="00F4551B"/>
    <w:rsid w:val="00F45827"/>
    <w:rsid w:val="00F46BDE"/>
    <w:rsid w:val="00F47350"/>
    <w:rsid w:val="00F474ED"/>
    <w:rsid w:val="00F479B4"/>
    <w:rsid w:val="00F50108"/>
    <w:rsid w:val="00F5032D"/>
    <w:rsid w:val="00F50AD3"/>
    <w:rsid w:val="00F50CBC"/>
    <w:rsid w:val="00F51117"/>
    <w:rsid w:val="00F51278"/>
    <w:rsid w:val="00F513BD"/>
    <w:rsid w:val="00F51D04"/>
    <w:rsid w:val="00F521CA"/>
    <w:rsid w:val="00F5229C"/>
    <w:rsid w:val="00F5238A"/>
    <w:rsid w:val="00F5375E"/>
    <w:rsid w:val="00F54035"/>
    <w:rsid w:val="00F5546B"/>
    <w:rsid w:val="00F55992"/>
    <w:rsid w:val="00F559A8"/>
    <w:rsid w:val="00F55BA5"/>
    <w:rsid w:val="00F55D06"/>
    <w:rsid w:val="00F5606F"/>
    <w:rsid w:val="00F562C2"/>
    <w:rsid w:val="00F566CE"/>
    <w:rsid w:val="00F568E5"/>
    <w:rsid w:val="00F56B34"/>
    <w:rsid w:val="00F576A4"/>
    <w:rsid w:val="00F57E87"/>
    <w:rsid w:val="00F6028E"/>
    <w:rsid w:val="00F607CA"/>
    <w:rsid w:val="00F60AB4"/>
    <w:rsid w:val="00F610D2"/>
    <w:rsid w:val="00F614D0"/>
    <w:rsid w:val="00F614E7"/>
    <w:rsid w:val="00F617DC"/>
    <w:rsid w:val="00F62298"/>
    <w:rsid w:val="00F62365"/>
    <w:rsid w:val="00F639CB"/>
    <w:rsid w:val="00F63DFD"/>
    <w:rsid w:val="00F63F40"/>
    <w:rsid w:val="00F64033"/>
    <w:rsid w:val="00F6468D"/>
    <w:rsid w:val="00F65A06"/>
    <w:rsid w:val="00F65A50"/>
    <w:rsid w:val="00F65D2D"/>
    <w:rsid w:val="00F661A7"/>
    <w:rsid w:val="00F667A5"/>
    <w:rsid w:val="00F675DD"/>
    <w:rsid w:val="00F67C7E"/>
    <w:rsid w:val="00F7055F"/>
    <w:rsid w:val="00F706A4"/>
    <w:rsid w:val="00F714BF"/>
    <w:rsid w:val="00F71C67"/>
    <w:rsid w:val="00F71FF4"/>
    <w:rsid w:val="00F74091"/>
    <w:rsid w:val="00F746DC"/>
    <w:rsid w:val="00F7565A"/>
    <w:rsid w:val="00F75B19"/>
    <w:rsid w:val="00F767E7"/>
    <w:rsid w:val="00F76928"/>
    <w:rsid w:val="00F76CFB"/>
    <w:rsid w:val="00F76E3F"/>
    <w:rsid w:val="00F77239"/>
    <w:rsid w:val="00F77ED6"/>
    <w:rsid w:val="00F8093B"/>
    <w:rsid w:val="00F81706"/>
    <w:rsid w:val="00F81B2C"/>
    <w:rsid w:val="00F81B41"/>
    <w:rsid w:val="00F81D72"/>
    <w:rsid w:val="00F81F80"/>
    <w:rsid w:val="00F83C97"/>
    <w:rsid w:val="00F83C9E"/>
    <w:rsid w:val="00F83F54"/>
    <w:rsid w:val="00F84567"/>
    <w:rsid w:val="00F84938"/>
    <w:rsid w:val="00F8567F"/>
    <w:rsid w:val="00F86021"/>
    <w:rsid w:val="00F862F2"/>
    <w:rsid w:val="00F87417"/>
    <w:rsid w:val="00F87B69"/>
    <w:rsid w:val="00F87BE6"/>
    <w:rsid w:val="00F87E84"/>
    <w:rsid w:val="00F902D4"/>
    <w:rsid w:val="00F9051D"/>
    <w:rsid w:val="00F90678"/>
    <w:rsid w:val="00F909E3"/>
    <w:rsid w:val="00F91293"/>
    <w:rsid w:val="00F912EB"/>
    <w:rsid w:val="00F91525"/>
    <w:rsid w:val="00F91A19"/>
    <w:rsid w:val="00F92753"/>
    <w:rsid w:val="00F92B9E"/>
    <w:rsid w:val="00F92D39"/>
    <w:rsid w:val="00F92EC4"/>
    <w:rsid w:val="00F933F6"/>
    <w:rsid w:val="00F935D2"/>
    <w:rsid w:val="00F939EA"/>
    <w:rsid w:val="00F93B7D"/>
    <w:rsid w:val="00F95070"/>
    <w:rsid w:val="00F9534D"/>
    <w:rsid w:val="00F9584F"/>
    <w:rsid w:val="00F95C12"/>
    <w:rsid w:val="00F96544"/>
    <w:rsid w:val="00F96BF8"/>
    <w:rsid w:val="00F96EBC"/>
    <w:rsid w:val="00F96EE6"/>
    <w:rsid w:val="00F96F3F"/>
    <w:rsid w:val="00F97EE0"/>
    <w:rsid w:val="00FA04F0"/>
    <w:rsid w:val="00FA0A35"/>
    <w:rsid w:val="00FA0DF9"/>
    <w:rsid w:val="00FA1A6F"/>
    <w:rsid w:val="00FA1C24"/>
    <w:rsid w:val="00FA31B3"/>
    <w:rsid w:val="00FA40AB"/>
    <w:rsid w:val="00FA4E3F"/>
    <w:rsid w:val="00FA5857"/>
    <w:rsid w:val="00FA690F"/>
    <w:rsid w:val="00FA6B9A"/>
    <w:rsid w:val="00FB0114"/>
    <w:rsid w:val="00FB0116"/>
    <w:rsid w:val="00FB0134"/>
    <w:rsid w:val="00FB0746"/>
    <w:rsid w:val="00FB10A6"/>
    <w:rsid w:val="00FB13D3"/>
    <w:rsid w:val="00FB1933"/>
    <w:rsid w:val="00FB1A53"/>
    <w:rsid w:val="00FB1AF1"/>
    <w:rsid w:val="00FB2F6C"/>
    <w:rsid w:val="00FB33A9"/>
    <w:rsid w:val="00FB3DBE"/>
    <w:rsid w:val="00FB4999"/>
    <w:rsid w:val="00FB4B7A"/>
    <w:rsid w:val="00FB539C"/>
    <w:rsid w:val="00FB5BD1"/>
    <w:rsid w:val="00FB6C0C"/>
    <w:rsid w:val="00FC065B"/>
    <w:rsid w:val="00FC146B"/>
    <w:rsid w:val="00FC1D6A"/>
    <w:rsid w:val="00FC1E96"/>
    <w:rsid w:val="00FC23FE"/>
    <w:rsid w:val="00FC2B60"/>
    <w:rsid w:val="00FC2C1D"/>
    <w:rsid w:val="00FC3359"/>
    <w:rsid w:val="00FC346C"/>
    <w:rsid w:val="00FC3974"/>
    <w:rsid w:val="00FC3EA0"/>
    <w:rsid w:val="00FC44F1"/>
    <w:rsid w:val="00FC4572"/>
    <w:rsid w:val="00FC4845"/>
    <w:rsid w:val="00FC49DC"/>
    <w:rsid w:val="00FC4E32"/>
    <w:rsid w:val="00FC4F9E"/>
    <w:rsid w:val="00FC5630"/>
    <w:rsid w:val="00FC6E86"/>
    <w:rsid w:val="00FC6FFB"/>
    <w:rsid w:val="00FC701C"/>
    <w:rsid w:val="00FC70A3"/>
    <w:rsid w:val="00FC75B8"/>
    <w:rsid w:val="00FC764B"/>
    <w:rsid w:val="00FC7823"/>
    <w:rsid w:val="00FD0A47"/>
    <w:rsid w:val="00FD0E73"/>
    <w:rsid w:val="00FD1B9D"/>
    <w:rsid w:val="00FD48ED"/>
    <w:rsid w:val="00FD4B79"/>
    <w:rsid w:val="00FD4E51"/>
    <w:rsid w:val="00FD51FB"/>
    <w:rsid w:val="00FD525D"/>
    <w:rsid w:val="00FD564E"/>
    <w:rsid w:val="00FD601F"/>
    <w:rsid w:val="00FD66FF"/>
    <w:rsid w:val="00FD6EB7"/>
    <w:rsid w:val="00FD7946"/>
    <w:rsid w:val="00FE0270"/>
    <w:rsid w:val="00FE029E"/>
    <w:rsid w:val="00FE02D2"/>
    <w:rsid w:val="00FE0E26"/>
    <w:rsid w:val="00FE0FA8"/>
    <w:rsid w:val="00FE174C"/>
    <w:rsid w:val="00FE17D4"/>
    <w:rsid w:val="00FE1AF1"/>
    <w:rsid w:val="00FE1D9B"/>
    <w:rsid w:val="00FE20F5"/>
    <w:rsid w:val="00FE2414"/>
    <w:rsid w:val="00FE2441"/>
    <w:rsid w:val="00FE2DA5"/>
    <w:rsid w:val="00FE314C"/>
    <w:rsid w:val="00FE3639"/>
    <w:rsid w:val="00FE38F1"/>
    <w:rsid w:val="00FE576B"/>
    <w:rsid w:val="00FE5B3F"/>
    <w:rsid w:val="00FE5FE1"/>
    <w:rsid w:val="00FE5FF9"/>
    <w:rsid w:val="00FE614C"/>
    <w:rsid w:val="00FE73F1"/>
    <w:rsid w:val="00FE7435"/>
    <w:rsid w:val="00FE782E"/>
    <w:rsid w:val="00FE792C"/>
    <w:rsid w:val="00FE7F79"/>
    <w:rsid w:val="00FF0094"/>
    <w:rsid w:val="00FF0500"/>
    <w:rsid w:val="00FF05E9"/>
    <w:rsid w:val="00FF06F5"/>
    <w:rsid w:val="00FF0BC5"/>
    <w:rsid w:val="00FF1483"/>
    <w:rsid w:val="00FF1576"/>
    <w:rsid w:val="00FF32A4"/>
    <w:rsid w:val="00FF342B"/>
    <w:rsid w:val="00FF345C"/>
    <w:rsid w:val="00FF400B"/>
    <w:rsid w:val="00FF4C15"/>
    <w:rsid w:val="00FF4C41"/>
    <w:rsid w:val="00FF55A6"/>
    <w:rsid w:val="00FF5687"/>
    <w:rsid w:val="00FF57A8"/>
    <w:rsid w:val="00FF6145"/>
    <w:rsid w:val="00FF68AD"/>
    <w:rsid w:val="00FF7D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608406B4"/>
  <w15:docId w15:val="{4F3A5D24-0A83-409D-A0DB-F158C2BD2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Followed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5A58"/>
    <w:pPr>
      <w:jc w:val="both"/>
    </w:pPr>
    <w:rPr>
      <w:rFonts w:ascii="Arial" w:hAnsi="Arial"/>
      <w:color w:val="000000"/>
      <w:szCs w:val="24"/>
    </w:rPr>
  </w:style>
  <w:style w:type="paragraph" w:styleId="Heading1">
    <w:name w:val="heading 1"/>
    <w:aliases w:val="Page Title"/>
    <w:next w:val="Normal"/>
    <w:link w:val="Heading1Char"/>
    <w:qFormat/>
    <w:rsid w:val="004A5A58"/>
    <w:pPr>
      <w:pageBreakBefore/>
      <w:spacing w:before="60" w:after="60"/>
      <w:outlineLvl w:val="0"/>
    </w:pPr>
    <w:rPr>
      <w:rFonts w:ascii="Arial" w:hAnsi="Arial" w:cs="Arial"/>
      <w:b/>
      <w:bCs/>
      <w:color w:val="000000"/>
      <w:kern w:val="32"/>
      <w:sz w:val="36"/>
      <w:szCs w:val="32"/>
    </w:rPr>
  </w:style>
  <w:style w:type="paragraph" w:styleId="Heading2">
    <w:name w:val="heading 2"/>
    <w:aliases w:val="Page Subtitle"/>
    <w:next w:val="Normal"/>
    <w:link w:val="Heading2Char"/>
    <w:qFormat/>
    <w:rsid w:val="004A5A58"/>
    <w:pPr>
      <w:keepNext/>
      <w:spacing w:before="180" w:after="60"/>
      <w:outlineLvl w:val="1"/>
    </w:pPr>
    <w:rPr>
      <w:rFonts w:ascii="Arial" w:hAnsi="Arial" w:cs="Arial"/>
      <w:b/>
      <w:bCs/>
      <w:iCs/>
      <w:color w:val="005596"/>
      <w:sz w:val="28"/>
      <w:szCs w:val="28"/>
    </w:rPr>
  </w:style>
  <w:style w:type="paragraph" w:styleId="Heading3">
    <w:name w:val="heading 3"/>
    <w:aliases w:val="Page 2nd Subtitle"/>
    <w:next w:val="Normal"/>
    <w:link w:val="Heading3Char"/>
    <w:qFormat/>
    <w:rsid w:val="004A5A58"/>
    <w:pPr>
      <w:keepNext/>
      <w:spacing w:before="120" w:after="60"/>
      <w:outlineLvl w:val="2"/>
    </w:pPr>
    <w:rPr>
      <w:rFonts w:ascii="Arial" w:hAnsi="Arial" w:cs="Arial"/>
      <w:b/>
      <w:bCs/>
      <w:color w:val="4099DC"/>
      <w:sz w:val="22"/>
      <w:szCs w:val="26"/>
    </w:rPr>
  </w:style>
  <w:style w:type="paragraph" w:styleId="Heading4">
    <w:name w:val="heading 4"/>
    <w:aliases w:val="h4"/>
    <w:basedOn w:val="Normal"/>
    <w:next w:val="Normal"/>
    <w:qFormat/>
    <w:rsid w:val="004A5A58"/>
    <w:pPr>
      <w:keepNext/>
      <w:spacing w:before="60" w:after="40"/>
      <w:outlineLvl w:val="3"/>
    </w:pPr>
    <w:rPr>
      <w:b/>
      <w:bCs/>
      <w:szCs w:val="28"/>
    </w:rPr>
  </w:style>
  <w:style w:type="paragraph" w:styleId="Heading5">
    <w:name w:val="heading 5"/>
    <w:basedOn w:val="Normal"/>
    <w:next w:val="Normal"/>
    <w:link w:val="Heading5Char"/>
    <w:unhideWhenUsed/>
    <w:qFormat/>
    <w:rsid w:val="004A5A58"/>
    <w:pPr>
      <w:keepNext/>
      <w:keepLines/>
      <w:spacing w:before="40" w:after="20"/>
      <w:outlineLvl w:val="4"/>
    </w:pPr>
    <w:rPr>
      <w:rFonts w:eastAsiaTheme="majorEastAsia" w:cstheme="majorBidi"/>
      <w:i/>
      <w:color w:val="000000" w:themeColor="text1"/>
      <w:u w:val="single"/>
    </w:rPr>
  </w:style>
  <w:style w:type="paragraph" w:styleId="Heading6">
    <w:name w:val="heading 6"/>
    <w:basedOn w:val="Normal"/>
    <w:next w:val="Normal"/>
    <w:link w:val="Heading6Char"/>
    <w:unhideWhenUsed/>
    <w:qFormat/>
    <w:rsid w:val="004A5A58"/>
    <w:pPr>
      <w:keepNext/>
      <w:keepLines/>
      <w:spacing w:before="20" w:after="20"/>
      <w:outlineLvl w:val="5"/>
    </w:pPr>
    <w:rPr>
      <w:rFonts w:eastAsiaTheme="majorEastAsia" w:cstheme="majorBidi"/>
      <w:iCs/>
      <w:color w:val="000000" w:themeColor="text1"/>
      <w:u w:val="single"/>
    </w:rPr>
  </w:style>
  <w:style w:type="paragraph" w:styleId="Heading7">
    <w:name w:val="heading 7"/>
    <w:basedOn w:val="Normal"/>
    <w:next w:val="Normal"/>
    <w:link w:val="Heading7Char"/>
    <w:rsid w:val="004A5A58"/>
    <w:pPr>
      <w:outlineLvl w:val="6"/>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link w:val="HeaderChar"/>
    <w:uiPriority w:val="99"/>
    <w:rsid w:val="00A6283D"/>
    <w:pPr>
      <w:pBdr>
        <w:bottom w:val="single" w:sz="4" w:space="1" w:color="005596"/>
      </w:pBdr>
      <w:jc w:val="right"/>
    </w:pPr>
    <w:rPr>
      <w:rFonts w:ascii="Arial Narrow" w:hAnsi="Arial Narrow"/>
      <w:color w:val="005596"/>
      <w:sz w:val="24"/>
      <w:szCs w:val="24"/>
    </w:rPr>
  </w:style>
  <w:style w:type="paragraph" w:styleId="Footer">
    <w:name w:val="footer"/>
    <w:link w:val="FooterChar"/>
    <w:rsid w:val="00A6283D"/>
    <w:pPr>
      <w:tabs>
        <w:tab w:val="left" w:pos="9360"/>
      </w:tabs>
      <w:jc w:val="both"/>
    </w:pPr>
    <w:rPr>
      <w:rFonts w:ascii="Arial" w:hAnsi="Arial"/>
      <w:sz w:val="16"/>
      <w:szCs w:val="24"/>
    </w:rPr>
  </w:style>
  <w:style w:type="character" w:styleId="CommentReference">
    <w:name w:val="annotation reference"/>
    <w:basedOn w:val="DefaultParagraphFont"/>
    <w:semiHidden/>
    <w:rsid w:val="00F47350"/>
    <w:rPr>
      <w:sz w:val="16"/>
      <w:szCs w:val="16"/>
    </w:rPr>
  </w:style>
  <w:style w:type="paragraph" w:styleId="CommentText">
    <w:name w:val="annotation text"/>
    <w:basedOn w:val="Normal"/>
    <w:link w:val="CommentTextChar"/>
    <w:semiHidden/>
    <w:rsid w:val="00F47350"/>
    <w:rPr>
      <w:szCs w:val="20"/>
    </w:rPr>
  </w:style>
  <w:style w:type="paragraph" w:styleId="CommentSubject">
    <w:name w:val="annotation subject"/>
    <w:basedOn w:val="CommentText"/>
    <w:next w:val="CommentText"/>
    <w:semiHidden/>
    <w:rsid w:val="00F47350"/>
    <w:rPr>
      <w:b/>
      <w:bCs/>
    </w:rPr>
  </w:style>
  <w:style w:type="paragraph" w:styleId="BalloonText">
    <w:name w:val="Balloon Text"/>
    <w:basedOn w:val="Normal"/>
    <w:link w:val="BalloonTextChar"/>
    <w:semiHidden/>
    <w:rsid w:val="00F47350"/>
    <w:rPr>
      <w:rFonts w:ascii="Tahoma" w:hAnsi="Tahoma" w:cs="Tahoma"/>
      <w:sz w:val="16"/>
      <w:szCs w:val="16"/>
    </w:rPr>
  </w:style>
  <w:style w:type="paragraph" w:customStyle="1" w:styleId="CoverTitle">
    <w:name w:val="Cover Title"/>
    <w:rsid w:val="009151C9"/>
    <w:rPr>
      <w:rFonts w:ascii="Arial Bold" w:hAnsi="Arial Bold"/>
      <w:b/>
      <w:color w:val="003580"/>
      <w:sz w:val="56"/>
      <w:szCs w:val="24"/>
    </w:rPr>
  </w:style>
  <w:style w:type="paragraph" w:customStyle="1" w:styleId="CoverSubtitle">
    <w:name w:val="Cover Subtitle"/>
    <w:rsid w:val="009151C9"/>
    <w:rPr>
      <w:rFonts w:ascii="Arial" w:hAnsi="Arial"/>
      <w:color w:val="003580"/>
      <w:sz w:val="36"/>
      <w:szCs w:val="24"/>
    </w:rPr>
  </w:style>
  <w:style w:type="paragraph" w:customStyle="1" w:styleId="CoverSecondSubtitle">
    <w:name w:val="Cover Second Subtitle"/>
    <w:link w:val="CoverSecondSubtitleChar"/>
    <w:rsid w:val="009151C9"/>
    <w:rPr>
      <w:rFonts w:ascii="Arial Bold" w:hAnsi="Arial Bold"/>
      <w:b/>
      <w:bCs/>
      <w:color w:val="003580"/>
      <w:sz w:val="28"/>
    </w:rPr>
  </w:style>
  <w:style w:type="paragraph" w:customStyle="1" w:styleId="TableTitle">
    <w:name w:val="Table Title"/>
    <w:rsid w:val="00561A37"/>
    <w:pPr>
      <w:spacing w:before="60" w:after="60"/>
      <w:jc w:val="center"/>
    </w:pPr>
    <w:rPr>
      <w:rFonts w:ascii="Arial" w:hAnsi="Arial"/>
      <w:b/>
      <w:bCs/>
      <w:color w:val="FFFFFF"/>
    </w:rPr>
  </w:style>
  <w:style w:type="paragraph" w:customStyle="1" w:styleId="TableText">
    <w:name w:val="Table Text"/>
    <w:basedOn w:val="BalloonText"/>
    <w:rsid w:val="00772266"/>
    <w:pPr>
      <w:spacing w:before="60" w:after="60"/>
      <w:jc w:val="left"/>
    </w:pPr>
    <w:rPr>
      <w:rFonts w:ascii="Arial" w:hAnsi="Arial"/>
      <w:sz w:val="20"/>
    </w:rPr>
  </w:style>
  <w:style w:type="character" w:customStyle="1" w:styleId="Heading7Char">
    <w:name w:val="Heading 7 Char"/>
    <w:basedOn w:val="DefaultParagraphFont"/>
    <w:link w:val="Heading7"/>
    <w:rsid w:val="004A5A58"/>
    <w:rPr>
      <w:rFonts w:ascii="Arial" w:hAnsi="Arial"/>
      <w:i/>
      <w:color w:val="000000"/>
      <w:szCs w:val="24"/>
    </w:rPr>
  </w:style>
  <w:style w:type="character" w:customStyle="1" w:styleId="Heading3Char">
    <w:name w:val="Heading 3 Char"/>
    <w:aliases w:val="Page 2nd Subtitle Char"/>
    <w:basedOn w:val="DefaultParagraphFont"/>
    <w:link w:val="Heading3"/>
    <w:rsid w:val="004A5A58"/>
    <w:rPr>
      <w:rFonts w:ascii="Arial" w:hAnsi="Arial" w:cs="Arial"/>
      <w:b/>
      <w:bCs/>
      <w:color w:val="4099DC"/>
      <w:sz w:val="22"/>
      <w:szCs w:val="26"/>
    </w:rPr>
  </w:style>
  <w:style w:type="character" w:customStyle="1" w:styleId="CoverSecondSubtitleChar">
    <w:name w:val="Cover Second Subtitle Char"/>
    <w:basedOn w:val="DefaultParagraphFont"/>
    <w:link w:val="CoverSecondSubtitle"/>
    <w:rsid w:val="009151C9"/>
    <w:rPr>
      <w:rFonts w:ascii="Arial Bold" w:hAnsi="Arial Bold"/>
      <w:b/>
      <w:bCs/>
      <w:color w:val="003580"/>
      <w:sz w:val="28"/>
      <w:lang w:val="en-US" w:eastAsia="en-US" w:bidi="ar-SA"/>
    </w:rPr>
  </w:style>
  <w:style w:type="paragraph" w:customStyle="1" w:styleId="BulletedText">
    <w:name w:val="Bulleted Text"/>
    <w:basedOn w:val="Normal"/>
    <w:rsid w:val="00506A16"/>
    <w:pPr>
      <w:numPr>
        <w:numId w:val="1"/>
      </w:numPr>
    </w:pPr>
  </w:style>
  <w:style w:type="paragraph" w:styleId="TOC1">
    <w:name w:val="toc 1"/>
    <w:basedOn w:val="Normal"/>
    <w:next w:val="Normal"/>
    <w:autoRedefine/>
    <w:uiPriority w:val="39"/>
    <w:rsid w:val="00AB743A"/>
    <w:pPr>
      <w:spacing w:before="120" w:after="120"/>
      <w:jc w:val="left"/>
    </w:pPr>
    <w:rPr>
      <w:rFonts w:asciiTheme="minorHAnsi" w:hAnsiTheme="minorHAnsi"/>
      <w:b/>
      <w:bCs/>
      <w:caps/>
      <w:szCs w:val="20"/>
    </w:rPr>
  </w:style>
  <w:style w:type="paragraph" w:styleId="TOC2">
    <w:name w:val="toc 2"/>
    <w:basedOn w:val="Normal"/>
    <w:next w:val="Normal"/>
    <w:autoRedefine/>
    <w:uiPriority w:val="39"/>
    <w:rsid w:val="005F09F5"/>
    <w:pPr>
      <w:ind w:left="200"/>
      <w:jc w:val="left"/>
    </w:pPr>
    <w:rPr>
      <w:rFonts w:asciiTheme="minorHAnsi" w:hAnsiTheme="minorHAnsi"/>
      <w:smallCaps/>
      <w:szCs w:val="20"/>
    </w:rPr>
  </w:style>
  <w:style w:type="paragraph" w:customStyle="1" w:styleId="LegalNotice">
    <w:name w:val="Legal Notice"/>
    <w:basedOn w:val="Normal"/>
    <w:next w:val="Normal"/>
    <w:rsid w:val="00502FB5"/>
    <w:pPr>
      <w:spacing w:before="60" w:after="60"/>
    </w:pPr>
    <w:rPr>
      <w:b/>
      <w:szCs w:val="20"/>
    </w:rPr>
  </w:style>
  <w:style w:type="paragraph" w:customStyle="1" w:styleId="TOC">
    <w:name w:val="TOC"/>
    <w:basedOn w:val="Normal"/>
    <w:next w:val="Normal"/>
    <w:rsid w:val="00502FB5"/>
    <w:pPr>
      <w:keepNext/>
      <w:spacing w:before="60" w:after="60"/>
    </w:pPr>
    <w:rPr>
      <w:b/>
      <w:kern w:val="32"/>
      <w:sz w:val="36"/>
      <w:szCs w:val="36"/>
    </w:rPr>
  </w:style>
  <w:style w:type="paragraph" w:customStyle="1" w:styleId="Annotation">
    <w:name w:val="Annotation"/>
    <w:basedOn w:val="Normal"/>
    <w:link w:val="AnnotationChar"/>
    <w:rsid w:val="00AB743A"/>
    <w:rPr>
      <w:i/>
      <w:sz w:val="18"/>
      <w:szCs w:val="20"/>
    </w:rPr>
  </w:style>
  <w:style w:type="character" w:customStyle="1" w:styleId="AnnotationChar">
    <w:name w:val="Annotation Char"/>
    <w:basedOn w:val="DefaultParagraphFont"/>
    <w:link w:val="Annotation"/>
    <w:rsid w:val="00AB743A"/>
    <w:rPr>
      <w:rFonts w:ascii="Arial" w:hAnsi="Arial"/>
      <w:i/>
      <w:color w:val="000000"/>
      <w:sz w:val="18"/>
    </w:rPr>
  </w:style>
  <w:style w:type="table" w:styleId="TableGrid">
    <w:name w:val="Table Grid"/>
    <w:basedOn w:val="TableNormal"/>
    <w:rsid w:val="0004560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otetoTeam">
    <w:name w:val="Note to Team"/>
    <w:basedOn w:val="Normal"/>
    <w:link w:val="NotetoTeamChar"/>
    <w:rsid w:val="008F197D"/>
    <w:rPr>
      <w:b/>
      <w:color w:val="FF0000"/>
    </w:rPr>
  </w:style>
  <w:style w:type="character" w:customStyle="1" w:styleId="NotetoTeamChar">
    <w:name w:val="Note to Team Char"/>
    <w:basedOn w:val="DefaultParagraphFont"/>
    <w:link w:val="NotetoTeam"/>
    <w:rsid w:val="008F197D"/>
    <w:rPr>
      <w:rFonts w:ascii="Garamond" w:hAnsi="Garamond"/>
      <w:b/>
      <w:color w:val="FF0000"/>
      <w:sz w:val="22"/>
      <w:szCs w:val="24"/>
      <w:lang w:val="en-US" w:eastAsia="en-US" w:bidi="ar-SA"/>
    </w:rPr>
  </w:style>
  <w:style w:type="numbering" w:customStyle="1" w:styleId="Numbered">
    <w:name w:val="Numbered"/>
    <w:basedOn w:val="NoList"/>
    <w:rsid w:val="004A5A58"/>
    <w:pPr>
      <w:numPr>
        <w:numId w:val="2"/>
      </w:numPr>
    </w:pPr>
  </w:style>
  <w:style w:type="paragraph" w:customStyle="1" w:styleId="NotetoTeam-Smallintables">
    <w:name w:val="Note to Team - Small (in tables)"/>
    <w:basedOn w:val="NotetoTeam"/>
    <w:link w:val="NotetoTeam-SmallintablesChar"/>
    <w:rsid w:val="00AB743A"/>
    <w:pPr>
      <w:keepNext/>
      <w:keepLines/>
    </w:pPr>
    <w:rPr>
      <w:sz w:val="16"/>
    </w:rPr>
  </w:style>
  <w:style w:type="paragraph" w:customStyle="1" w:styleId="TableText-Small">
    <w:name w:val="Table Text - Small"/>
    <w:basedOn w:val="TableText"/>
    <w:rsid w:val="00AB743A"/>
    <w:pPr>
      <w:keepNext/>
      <w:keepLines/>
    </w:pPr>
    <w:rPr>
      <w:sz w:val="16"/>
    </w:rPr>
  </w:style>
  <w:style w:type="character" w:customStyle="1" w:styleId="NotetoTeam-SmallintablesChar">
    <w:name w:val="Note to Team - Small (in tables) Char"/>
    <w:basedOn w:val="NotetoTeamChar"/>
    <w:link w:val="NotetoTeam-Smallintables"/>
    <w:rsid w:val="00AB743A"/>
    <w:rPr>
      <w:rFonts w:ascii="Arial" w:hAnsi="Arial"/>
      <w:b/>
      <w:color w:val="FF0000"/>
      <w:sz w:val="16"/>
      <w:szCs w:val="24"/>
      <w:lang w:val="en-US" w:eastAsia="en-US" w:bidi="ar-SA"/>
    </w:rPr>
  </w:style>
  <w:style w:type="table" w:customStyle="1" w:styleId="JDATable">
    <w:name w:val="JDA Table"/>
    <w:basedOn w:val="TableNormal"/>
    <w:uiPriority w:val="99"/>
    <w:qFormat/>
    <w:rsid w:val="0004560D"/>
    <w:rPr>
      <w:rFonts w:ascii="Arial" w:hAnsi="Arial"/>
    </w:rPr>
    <w:tblPr>
      <w:tblInd w:w="144" w:type="dxa"/>
      <w:tblBorders>
        <w:top w:val="single" w:sz="4" w:space="0" w:color="005596"/>
        <w:left w:val="single" w:sz="4" w:space="0" w:color="005596"/>
        <w:bottom w:val="single" w:sz="4" w:space="0" w:color="005596"/>
        <w:right w:val="single" w:sz="4" w:space="0" w:color="005596"/>
        <w:insideH w:val="single" w:sz="4" w:space="0" w:color="005596"/>
        <w:insideV w:val="single" w:sz="4" w:space="0" w:color="005596"/>
      </w:tblBorders>
    </w:tblPr>
    <w:trPr>
      <w:cantSplit/>
    </w:trPr>
    <w:tblStylePr w:type="firstRow">
      <w:tblPr/>
      <w:tcPr>
        <w:tcBorders>
          <w:top w:val="single" w:sz="4" w:space="0" w:color="005596"/>
          <w:left w:val="single" w:sz="4" w:space="0" w:color="005596"/>
          <w:bottom w:val="single" w:sz="4" w:space="0" w:color="005596"/>
          <w:right w:val="single" w:sz="4" w:space="0" w:color="005596"/>
          <w:insideH w:val="single" w:sz="4" w:space="0" w:color="005596"/>
          <w:insideV w:val="single" w:sz="4" w:space="0" w:color="005596"/>
          <w:tl2br w:val="nil"/>
          <w:tr2bl w:val="nil"/>
        </w:tcBorders>
        <w:shd w:val="clear" w:color="auto" w:fill="005596"/>
      </w:tcPr>
    </w:tblStylePr>
  </w:style>
  <w:style w:type="character" w:customStyle="1" w:styleId="Heading5Char">
    <w:name w:val="Heading 5 Char"/>
    <w:basedOn w:val="DefaultParagraphFont"/>
    <w:link w:val="Heading5"/>
    <w:rsid w:val="004A5A58"/>
    <w:rPr>
      <w:rFonts w:ascii="Arial" w:eastAsiaTheme="majorEastAsia" w:hAnsi="Arial" w:cstheme="majorBidi"/>
      <w:i/>
      <w:color w:val="000000" w:themeColor="text1"/>
      <w:szCs w:val="24"/>
      <w:u w:val="single"/>
    </w:rPr>
  </w:style>
  <w:style w:type="character" w:customStyle="1" w:styleId="Heading6Char">
    <w:name w:val="Heading 6 Char"/>
    <w:basedOn w:val="DefaultParagraphFont"/>
    <w:link w:val="Heading6"/>
    <w:rsid w:val="004A5A58"/>
    <w:rPr>
      <w:rFonts w:ascii="Arial" w:eastAsiaTheme="majorEastAsia" w:hAnsi="Arial" w:cstheme="majorBidi"/>
      <w:iCs/>
      <w:color w:val="000000" w:themeColor="text1"/>
      <w:szCs w:val="24"/>
      <w:u w:val="single"/>
    </w:rPr>
  </w:style>
  <w:style w:type="character" w:customStyle="1" w:styleId="Heading1Char">
    <w:name w:val="Heading 1 Char"/>
    <w:aliases w:val="Page Title Char"/>
    <w:basedOn w:val="DefaultParagraphFont"/>
    <w:link w:val="Heading1"/>
    <w:rsid w:val="00871890"/>
    <w:rPr>
      <w:rFonts w:ascii="Arial" w:hAnsi="Arial" w:cs="Arial"/>
      <w:b/>
      <w:bCs/>
      <w:color w:val="000000"/>
      <w:kern w:val="32"/>
      <w:sz w:val="36"/>
      <w:szCs w:val="32"/>
    </w:rPr>
  </w:style>
  <w:style w:type="character" w:customStyle="1" w:styleId="Heading2Char">
    <w:name w:val="Heading 2 Char"/>
    <w:aliases w:val="Page Subtitle Char"/>
    <w:basedOn w:val="DefaultParagraphFont"/>
    <w:link w:val="Heading2"/>
    <w:rsid w:val="00871890"/>
    <w:rPr>
      <w:rFonts w:ascii="Arial" w:hAnsi="Arial" w:cs="Arial"/>
      <w:b/>
      <w:bCs/>
      <w:iCs/>
      <w:color w:val="005596"/>
      <w:sz w:val="28"/>
      <w:szCs w:val="28"/>
    </w:rPr>
  </w:style>
  <w:style w:type="character" w:customStyle="1" w:styleId="HeaderChar">
    <w:name w:val="Header Char"/>
    <w:basedOn w:val="DefaultParagraphFont"/>
    <w:link w:val="Header"/>
    <w:uiPriority w:val="99"/>
    <w:rsid w:val="00871890"/>
    <w:rPr>
      <w:rFonts w:ascii="Arial Narrow" w:hAnsi="Arial Narrow"/>
      <w:color w:val="005596"/>
      <w:sz w:val="24"/>
      <w:szCs w:val="24"/>
    </w:rPr>
  </w:style>
  <w:style w:type="character" w:customStyle="1" w:styleId="FooterChar">
    <w:name w:val="Footer Char"/>
    <w:basedOn w:val="DefaultParagraphFont"/>
    <w:link w:val="Footer"/>
    <w:rsid w:val="00871890"/>
    <w:rPr>
      <w:rFonts w:ascii="Arial" w:hAnsi="Arial"/>
      <w:sz w:val="16"/>
      <w:szCs w:val="24"/>
    </w:rPr>
  </w:style>
  <w:style w:type="character" w:customStyle="1" w:styleId="CommentTextChar">
    <w:name w:val="Comment Text Char"/>
    <w:basedOn w:val="DefaultParagraphFont"/>
    <w:link w:val="CommentText"/>
    <w:semiHidden/>
    <w:rsid w:val="00871890"/>
    <w:rPr>
      <w:rFonts w:ascii="Arial" w:hAnsi="Arial"/>
      <w:color w:val="000000"/>
    </w:rPr>
  </w:style>
  <w:style w:type="paragraph" w:styleId="BodyTextIndent3">
    <w:name w:val="Body Text Indent 3"/>
    <w:basedOn w:val="Normal"/>
    <w:link w:val="BodyTextIndent3Char"/>
    <w:rsid w:val="00871890"/>
    <w:pPr>
      <w:tabs>
        <w:tab w:val="left" w:pos="0"/>
      </w:tabs>
      <w:ind w:left="720"/>
      <w:jc w:val="left"/>
    </w:pPr>
    <w:rPr>
      <w:color w:val="auto"/>
      <w:szCs w:val="20"/>
    </w:rPr>
  </w:style>
  <w:style w:type="character" w:customStyle="1" w:styleId="BodyTextIndent3Char">
    <w:name w:val="Body Text Indent 3 Char"/>
    <w:basedOn w:val="DefaultParagraphFont"/>
    <w:link w:val="BodyTextIndent3"/>
    <w:rsid w:val="00871890"/>
    <w:rPr>
      <w:rFonts w:ascii="Arial" w:hAnsi="Arial"/>
    </w:rPr>
  </w:style>
  <w:style w:type="paragraph" w:styleId="BodyText">
    <w:name w:val="Body Text"/>
    <w:basedOn w:val="Normal"/>
    <w:link w:val="BodyTextChar"/>
    <w:rsid w:val="00871890"/>
    <w:pPr>
      <w:spacing w:after="120"/>
    </w:pPr>
    <w:rPr>
      <w:rFonts w:ascii="Garamond" w:hAnsi="Garamond"/>
      <w:sz w:val="22"/>
    </w:rPr>
  </w:style>
  <w:style w:type="character" w:customStyle="1" w:styleId="BodyTextChar">
    <w:name w:val="Body Text Char"/>
    <w:basedOn w:val="DefaultParagraphFont"/>
    <w:link w:val="BodyText"/>
    <w:rsid w:val="00871890"/>
    <w:rPr>
      <w:rFonts w:ascii="Garamond" w:hAnsi="Garamond"/>
      <w:color w:val="000000"/>
      <w:sz w:val="22"/>
      <w:szCs w:val="24"/>
    </w:rPr>
  </w:style>
  <w:style w:type="paragraph" w:styleId="TOC4">
    <w:name w:val="toc 4"/>
    <w:basedOn w:val="Normal"/>
    <w:next w:val="Normal"/>
    <w:autoRedefine/>
    <w:uiPriority w:val="39"/>
    <w:rsid w:val="00871890"/>
    <w:pPr>
      <w:ind w:left="600"/>
      <w:jc w:val="left"/>
    </w:pPr>
    <w:rPr>
      <w:rFonts w:asciiTheme="minorHAnsi" w:hAnsiTheme="minorHAnsi"/>
      <w:sz w:val="18"/>
      <w:szCs w:val="18"/>
    </w:rPr>
  </w:style>
  <w:style w:type="paragraph" w:styleId="PlainText">
    <w:name w:val="Plain Text"/>
    <w:basedOn w:val="Normal"/>
    <w:link w:val="PlainTextChar"/>
    <w:rsid w:val="00871890"/>
    <w:pPr>
      <w:jc w:val="left"/>
    </w:pPr>
    <w:rPr>
      <w:rFonts w:ascii="Courier New" w:hAnsi="Courier New"/>
      <w:color w:val="auto"/>
      <w:szCs w:val="20"/>
    </w:rPr>
  </w:style>
  <w:style w:type="character" w:customStyle="1" w:styleId="PlainTextChar">
    <w:name w:val="Plain Text Char"/>
    <w:basedOn w:val="DefaultParagraphFont"/>
    <w:link w:val="PlainText"/>
    <w:rsid w:val="00871890"/>
    <w:rPr>
      <w:rFonts w:ascii="Courier New" w:hAnsi="Courier New"/>
    </w:rPr>
  </w:style>
  <w:style w:type="paragraph" w:styleId="ListParagraph">
    <w:name w:val="List Paragraph"/>
    <w:basedOn w:val="Normal"/>
    <w:uiPriority w:val="34"/>
    <w:qFormat/>
    <w:rsid w:val="00871890"/>
    <w:pPr>
      <w:spacing w:line="276" w:lineRule="auto"/>
      <w:ind w:left="720"/>
      <w:contextualSpacing/>
      <w:jc w:val="left"/>
    </w:pPr>
    <w:rPr>
      <w:rFonts w:ascii="Verdana" w:eastAsia="Calibri" w:hAnsi="Verdana"/>
      <w:color w:val="auto"/>
      <w:sz w:val="24"/>
    </w:rPr>
  </w:style>
  <w:style w:type="character" w:styleId="Hyperlink">
    <w:name w:val="Hyperlink"/>
    <w:basedOn w:val="DefaultParagraphFont"/>
    <w:uiPriority w:val="99"/>
    <w:unhideWhenUsed/>
    <w:rsid w:val="005F09F5"/>
    <w:rPr>
      <w:color w:val="0000FF" w:themeColor="hyperlink"/>
      <w:u w:val="single"/>
    </w:rPr>
  </w:style>
  <w:style w:type="paragraph" w:customStyle="1" w:styleId="List-Alpha">
    <w:name w:val="List-Alpha"/>
    <w:rsid w:val="004C6469"/>
    <w:pPr>
      <w:tabs>
        <w:tab w:val="num" w:pos="2160"/>
      </w:tabs>
      <w:spacing w:after="120"/>
      <w:ind w:left="2160" w:hanging="360"/>
    </w:pPr>
    <w:rPr>
      <w:rFonts w:ascii="Verdana" w:hAnsi="Verdana"/>
      <w:noProof/>
    </w:rPr>
  </w:style>
  <w:style w:type="paragraph" w:customStyle="1" w:styleId="StyleHeading2PageSubtitleBefore12ptAfter6pt">
    <w:name w:val="Style Heading 2Page Subtitle + Before:  12 pt After:  6 pt"/>
    <w:basedOn w:val="Heading2"/>
    <w:rsid w:val="00722331"/>
    <w:pPr>
      <w:tabs>
        <w:tab w:val="left" w:pos="567"/>
        <w:tab w:val="num" w:pos="1440"/>
      </w:tabs>
      <w:spacing w:before="240" w:after="120"/>
      <w:ind w:left="1440" w:hanging="360"/>
    </w:pPr>
    <w:rPr>
      <w:rFonts w:cs="Times New Roman"/>
      <w:iCs w:val="0"/>
      <w:color w:val="003580"/>
      <w:szCs w:val="20"/>
      <w:lang w:val="en-GB"/>
    </w:rPr>
  </w:style>
  <w:style w:type="paragraph" w:customStyle="1" w:styleId="JDAnormal">
    <w:name w:val="JDA normal"/>
    <w:basedOn w:val="Normal"/>
    <w:link w:val="JDAnormalChar"/>
    <w:rsid w:val="00722331"/>
    <w:pPr>
      <w:spacing w:before="180" w:after="180"/>
      <w:jc w:val="left"/>
    </w:pPr>
    <w:rPr>
      <w:rFonts w:ascii="Verdana" w:eastAsia="Batang" w:hAnsi="Verdana"/>
      <w:color w:val="auto"/>
      <w:sz w:val="18"/>
    </w:rPr>
  </w:style>
  <w:style w:type="character" w:customStyle="1" w:styleId="JDAnormalChar">
    <w:name w:val="JDA normal Char"/>
    <w:basedOn w:val="DefaultParagraphFont"/>
    <w:link w:val="JDAnormal"/>
    <w:rsid w:val="00722331"/>
    <w:rPr>
      <w:rFonts w:ascii="Verdana" w:eastAsia="Batang" w:hAnsi="Verdana"/>
      <w:sz w:val="18"/>
      <w:szCs w:val="24"/>
    </w:rPr>
  </w:style>
  <w:style w:type="paragraph" w:customStyle="1" w:styleId="Default">
    <w:name w:val="Default"/>
    <w:link w:val="DefaultChar"/>
    <w:rsid w:val="003D3751"/>
    <w:pPr>
      <w:autoSpaceDE w:val="0"/>
      <w:autoSpaceDN w:val="0"/>
      <w:adjustRightInd w:val="0"/>
    </w:pPr>
    <w:rPr>
      <w:rFonts w:ascii="Courier New" w:eastAsia="MS Mincho" w:hAnsi="Courier New" w:cs="Courier New"/>
      <w:color w:val="000000"/>
      <w:sz w:val="24"/>
      <w:szCs w:val="24"/>
      <w:lang w:eastAsia="ja-JP"/>
    </w:rPr>
  </w:style>
  <w:style w:type="character" w:customStyle="1" w:styleId="DefaultChar">
    <w:name w:val="Default Char"/>
    <w:basedOn w:val="DefaultParagraphFont"/>
    <w:link w:val="Default"/>
    <w:rsid w:val="003D3751"/>
    <w:rPr>
      <w:rFonts w:ascii="Courier New" w:eastAsia="MS Mincho" w:hAnsi="Courier New" w:cs="Courier New"/>
      <w:color w:val="000000"/>
      <w:sz w:val="24"/>
      <w:szCs w:val="24"/>
      <w:lang w:eastAsia="ja-JP"/>
    </w:rPr>
  </w:style>
  <w:style w:type="paragraph" w:styleId="NormalWeb">
    <w:name w:val="Normal (Web)"/>
    <w:basedOn w:val="Normal"/>
    <w:uiPriority w:val="99"/>
    <w:unhideWhenUsed/>
    <w:rsid w:val="0013271D"/>
    <w:pPr>
      <w:spacing w:before="100" w:beforeAutospacing="1" w:after="100" w:afterAutospacing="1"/>
      <w:jc w:val="left"/>
    </w:pPr>
    <w:rPr>
      <w:rFonts w:ascii="Times New Roman" w:hAnsi="Times New Roman"/>
      <w:color w:val="auto"/>
      <w:sz w:val="24"/>
    </w:rPr>
  </w:style>
  <w:style w:type="character" w:styleId="FollowedHyperlink">
    <w:name w:val="FollowedHyperlink"/>
    <w:basedOn w:val="DefaultParagraphFont"/>
    <w:uiPriority w:val="99"/>
    <w:unhideWhenUsed/>
    <w:rsid w:val="001020B9"/>
    <w:rPr>
      <w:color w:val="800080"/>
      <w:u w:val="single"/>
    </w:rPr>
  </w:style>
  <w:style w:type="paragraph" w:styleId="Subtitle">
    <w:name w:val="Subtitle"/>
    <w:basedOn w:val="Normal"/>
    <w:next w:val="Normal"/>
    <w:link w:val="SubtitleChar"/>
    <w:qFormat/>
    <w:rsid w:val="00B724DD"/>
    <w:pPr>
      <w:numPr>
        <w:ilvl w:val="1"/>
      </w:numPr>
    </w:pPr>
    <w:rPr>
      <w:rFonts w:asciiTheme="majorHAnsi" w:eastAsiaTheme="majorEastAsia" w:hAnsiTheme="majorHAnsi" w:cstheme="majorBidi"/>
      <w:i/>
      <w:iCs/>
      <w:color w:val="4099DC" w:themeColor="accent1"/>
      <w:spacing w:val="15"/>
      <w:sz w:val="24"/>
    </w:rPr>
  </w:style>
  <w:style w:type="character" w:customStyle="1" w:styleId="SubtitleChar">
    <w:name w:val="Subtitle Char"/>
    <w:basedOn w:val="DefaultParagraphFont"/>
    <w:link w:val="Subtitle"/>
    <w:rsid w:val="00B724DD"/>
    <w:rPr>
      <w:rFonts w:asciiTheme="majorHAnsi" w:eastAsiaTheme="majorEastAsia" w:hAnsiTheme="majorHAnsi" w:cstheme="majorBidi"/>
      <w:i/>
      <w:iCs/>
      <w:color w:val="4099DC" w:themeColor="accent1"/>
      <w:spacing w:val="15"/>
      <w:sz w:val="24"/>
      <w:szCs w:val="24"/>
    </w:rPr>
  </w:style>
  <w:style w:type="paragraph" w:styleId="NoSpacing">
    <w:name w:val="No Spacing"/>
    <w:uiPriority w:val="1"/>
    <w:qFormat/>
    <w:rsid w:val="00152C5F"/>
    <w:pPr>
      <w:jc w:val="both"/>
    </w:pPr>
    <w:rPr>
      <w:rFonts w:ascii="Garamond" w:hAnsi="Garamond"/>
      <w:color w:val="000000"/>
      <w:sz w:val="22"/>
      <w:szCs w:val="24"/>
      <w:lang w:val="en-GB"/>
    </w:rPr>
  </w:style>
  <w:style w:type="character" w:styleId="Strong">
    <w:name w:val="Strong"/>
    <w:basedOn w:val="DefaultParagraphFont"/>
    <w:qFormat/>
    <w:rsid w:val="00152C5F"/>
    <w:rPr>
      <w:b/>
      <w:bCs/>
    </w:rPr>
  </w:style>
  <w:style w:type="paragraph" w:styleId="TOC3">
    <w:name w:val="toc 3"/>
    <w:basedOn w:val="Normal"/>
    <w:next w:val="Normal"/>
    <w:autoRedefine/>
    <w:uiPriority w:val="39"/>
    <w:rsid w:val="004F598B"/>
    <w:pPr>
      <w:ind w:left="400"/>
      <w:jc w:val="left"/>
    </w:pPr>
    <w:rPr>
      <w:rFonts w:asciiTheme="minorHAnsi" w:hAnsiTheme="minorHAnsi"/>
      <w:i/>
      <w:iCs/>
      <w:szCs w:val="20"/>
    </w:rPr>
  </w:style>
  <w:style w:type="paragraph" w:styleId="TOC5">
    <w:name w:val="toc 5"/>
    <w:basedOn w:val="Normal"/>
    <w:next w:val="Normal"/>
    <w:autoRedefine/>
    <w:uiPriority w:val="39"/>
    <w:rsid w:val="004F598B"/>
    <w:pPr>
      <w:ind w:left="800"/>
      <w:jc w:val="left"/>
    </w:pPr>
    <w:rPr>
      <w:rFonts w:asciiTheme="minorHAnsi" w:hAnsiTheme="minorHAnsi"/>
      <w:sz w:val="18"/>
      <w:szCs w:val="18"/>
    </w:rPr>
  </w:style>
  <w:style w:type="paragraph" w:styleId="TOC6">
    <w:name w:val="toc 6"/>
    <w:basedOn w:val="Normal"/>
    <w:next w:val="Normal"/>
    <w:autoRedefine/>
    <w:uiPriority w:val="39"/>
    <w:rsid w:val="004F598B"/>
    <w:pPr>
      <w:ind w:left="1000"/>
      <w:jc w:val="left"/>
    </w:pPr>
    <w:rPr>
      <w:rFonts w:asciiTheme="minorHAnsi" w:hAnsiTheme="minorHAnsi"/>
      <w:sz w:val="18"/>
      <w:szCs w:val="18"/>
    </w:rPr>
  </w:style>
  <w:style w:type="paragraph" w:styleId="TOC7">
    <w:name w:val="toc 7"/>
    <w:basedOn w:val="Normal"/>
    <w:next w:val="Normal"/>
    <w:autoRedefine/>
    <w:uiPriority w:val="39"/>
    <w:rsid w:val="004F598B"/>
    <w:pPr>
      <w:ind w:left="1200"/>
      <w:jc w:val="left"/>
    </w:pPr>
    <w:rPr>
      <w:rFonts w:asciiTheme="minorHAnsi" w:hAnsiTheme="minorHAnsi"/>
      <w:sz w:val="18"/>
      <w:szCs w:val="18"/>
    </w:rPr>
  </w:style>
  <w:style w:type="paragraph" w:styleId="TOC8">
    <w:name w:val="toc 8"/>
    <w:basedOn w:val="Normal"/>
    <w:next w:val="Normal"/>
    <w:autoRedefine/>
    <w:uiPriority w:val="39"/>
    <w:rsid w:val="004F598B"/>
    <w:pPr>
      <w:ind w:left="1400"/>
      <w:jc w:val="left"/>
    </w:pPr>
    <w:rPr>
      <w:rFonts w:asciiTheme="minorHAnsi" w:hAnsiTheme="minorHAnsi"/>
      <w:sz w:val="18"/>
      <w:szCs w:val="18"/>
    </w:rPr>
  </w:style>
  <w:style w:type="paragraph" w:styleId="TOC9">
    <w:name w:val="toc 9"/>
    <w:basedOn w:val="Normal"/>
    <w:next w:val="Normal"/>
    <w:autoRedefine/>
    <w:uiPriority w:val="39"/>
    <w:rsid w:val="004F598B"/>
    <w:pPr>
      <w:ind w:left="1600"/>
      <w:jc w:val="left"/>
    </w:pPr>
    <w:rPr>
      <w:rFonts w:asciiTheme="minorHAnsi" w:hAnsiTheme="minorHAnsi"/>
      <w:sz w:val="18"/>
      <w:szCs w:val="18"/>
    </w:rPr>
  </w:style>
  <w:style w:type="paragraph" w:styleId="FootnoteText">
    <w:name w:val="footnote text"/>
    <w:basedOn w:val="Normal"/>
    <w:link w:val="FootnoteTextChar"/>
    <w:rsid w:val="00E27EF8"/>
    <w:rPr>
      <w:szCs w:val="20"/>
    </w:rPr>
  </w:style>
  <w:style w:type="character" w:customStyle="1" w:styleId="FootnoteTextChar">
    <w:name w:val="Footnote Text Char"/>
    <w:basedOn w:val="DefaultParagraphFont"/>
    <w:link w:val="FootnoteText"/>
    <w:rsid w:val="00E27EF8"/>
    <w:rPr>
      <w:rFonts w:ascii="Arial" w:hAnsi="Arial"/>
      <w:color w:val="000000"/>
    </w:rPr>
  </w:style>
  <w:style w:type="character" w:styleId="FootnoteReference">
    <w:name w:val="footnote reference"/>
    <w:basedOn w:val="DefaultParagraphFont"/>
    <w:rsid w:val="00E27EF8"/>
    <w:rPr>
      <w:vertAlign w:val="superscript"/>
    </w:rPr>
  </w:style>
  <w:style w:type="character" w:customStyle="1" w:styleId="BalloonTextChar">
    <w:name w:val="Balloon Text Char"/>
    <w:basedOn w:val="DefaultParagraphFont"/>
    <w:link w:val="BalloonText"/>
    <w:semiHidden/>
    <w:rsid w:val="008B0FE6"/>
    <w:rPr>
      <w:rFonts w:ascii="Tahoma" w:hAnsi="Tahoma" w:cs="Tahoma"/>
      <w:color w:val="000000"/>
      <w:sz w:val="16"/>
      <w:szCs w:val="16"/>
    </w:rPr>
  </w:style>
  <w:style w:type="character" w:customStyle="1" w:styleId="UnresolvedMention">
    <w:name w:val="Unresolved Mention"/>
    <w:basedOn w:val="DefaultParagraphFont"/>
    <w:uiPriority w:val="99"/>
    <w:semiHidden/>
    <w:unhideWhenUsed/>
    <w:rsid w:val="00A704FE"/>
    <w:rPr>
      <w:color w:val="605E5C"/>
      <w:shd w:val="clear" w:color="auto" w:fill="E1DFDD"/>
    </w:rPr>
  </w:style>
  <w:style w:type="table" w:styleId="GridTable4-Accent3">
    <w:name w:val="Grid Table 4 Accent 3"/>
    <w:basedOn w:val="TableNormal"/>
    <w:uiPriority w:val="49"/>
    <w:rsid w:val="005A20FE"/>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9183">
      <w:bodyDiv w:val="1"/>
      <w:marLeft w:val="0"/>
      <w:marRight w:val="0"/>
      <w:marTop w:val="0"/>
      <w:marBottom w:val="0"/>
      <w:divBdr>
        <w:top w:val="none" w:sz="0" w:space="0" w:color="auto"/>
        <w:left w:val="none" w:sz="0" w:space="0" w:color="auto"/>
        <w:bottom w:val="none" w:sz="0" w:space="0" w:color="auto"/>
        <w:right w:val="none" w:sz="0" w:space="0" w:color="auto"/>
      </w:divBdr>
    </w:div>
    <w:div w:id="7490201">
      <w:bodyDiv w:val="1"/>
      <w:marLeft w:val="0"/>
      <w:marRight w:val="0"/>
      <w:marTop w:val="0"/>
      <w:marBottom w:val="0"/>
      <w:divBdr>
        <w:top w:val="none" w:sz="0" w:space="0" w:color="auto"/>
        <w:left w:val="none" w:sz="0" w:space="0" w:color="auto"/>
        <w:bottom w:val="none" w:sz="0" w:space="0" w:color="auto"/>
        <w:right w:val="none" w:sz="0" w:space="0" w:color="auto"/>
      </w:divBdr>
    </w:div>
    <w:div w:id="42488053">
      <w:bodyDiv w:val="1"/>
      <w:marLeft w:val="0"/>
      <w:marRight w:val="0"/>
      <w:marTop w:val="0"/>
      <w:marBottom w:val="0"/>
      <w:divBdr>
        <w:top w:val="none" w:sz="0" w:space="0" w:color="auto"/>
        <w:left w:val="none" w:sz="0" w:space="0" w:color="auto"/>
        <w:bottom w:val="none" w:sz="0" w:space="0" w:color="auto"/>
        <w:right w:val="none" w:sz="0" w:space="0" w:color="auto"/>
      </w:divBdr>
    </w:div>
    <w:div w:id="43453490">
      <w:bodyDiv w:val="1"/>
      <w:marLeft w:val="0"/>
      <w:marRight w:val="0"/>
      <w:marTop w:val="0"/>
      <w:marBottom w:val="0"/>
      <w:divBdr>
        <w:top w:val="none" w:sz="0" w:space="0" w:color="auto"/>
        <w:left w:val="none" w:sz="0" w:space="0" w:color="auto"/>
        <w:bottom w:val="none" w:sz="0" w:space="0" w:color="auto"/>
        <w:right w:val="none" w:sz="0" w:space="0" w:color="auto"/>
      </w:divBdr>
    </w:div>
    <w:div w:id="47649594">
      <w:bodyDiv w:val="1"/>
      <w:marLeft w:val="0"/>
      <w:marRight w:val="0"/>
      <w:marTop w:val="0"/>
      <w:marBottom w:val="0"/>
      <w:divBdr>
        <w:top w:val="none" w:sz="0" w:space="0" w:color="auto"/>
        <w:left w:val="none" w:sz="0" w:space="0" w:color="auto"/>
        <w:bottom w:val="none" w:sz="0" w:space="0" w:color="auto"/>
        <w:right w:val="none" w:sz="0" w:space="0" w:color="auto"/>
      </w:divBdr>
    </w:div>
    <w:div w:id="49815413">
      <w:bodyDiv w:val="1"/>
      <w:marLeft w:val="0"/>
      <w:marRight w:val="0"/>
      <w:marTop w:val="0"/>
      <w:marBottom w:val="0"/>
      <w:divBdr>
        <w:top w:val="none" w:sz="0" w:space="0" w:color="auto"/>
        <w:left w:val="none" w:sz="0" w:space="0" w:color="auto"/>
        <w:bottom w:val="none" w:sz="0" w:space="0" w:color="auto"/>
        <w:right w:val="none" w:sz="0" w:space="0" w:color="auto"/>
      </w:divBdr>
    </w:div>
    <w:div w:id="54857535">
      <w:bodyDiv w:val="1"/>
      <w:marLeft w:val="0"/>
      <w:marRight w:val="0"/>
      <w:marTop w:val="0"/>
      <w:marBottom w:val="0"/>
      <w:divBdr>
        <w:top w:val="none" w:sz="0" w:space="0" w:color="auto"/>
        <w:left w:val="none" w:sz="0" w:space="0" w:color="auto"/>
        <w:bottom w:val="none" w:sz="0" w:space="0" w:color="auto"/>
        <w:right w:val="none" w:sz="0" w:space="0" w:color="auto"/>
      </w:divBdr>
    </w:div>
    <w:div w:id="58865187">
      <w:bodyDiv w:val="1"/>
      <w:marLeft w:val="0"/>
      <w:marRight w:val="0"/>
      <w:marTop w:val="0"/>
      <w:marBottom w:val="0"/>
      <w:divBdr>
        <w:top w:val="none" w:sz="0" w:space="0" w:color="auto"/>
        <w:left w:val="none" w:sz="0" w:space="0" w:color="auto"/>
        <w:bottom w:val="none" w:sz="0" w:space="0" w:color="auto"/>
        <w:right w:val="none" w:sz="0" w:space="0" w:color="auto"/>
      </w:divBdr>
    </w:div>
    <w:div w:id="75321727">
      <w:bodyDiv w:val="1"/>
      <w:marLeft w:val="0"/>
      <w:marRight w:val="0"/>
      <w:marTop w:val="0"/>
      <w:marBottom w:val="0"/>
      <w:divBdr>
        <w:top w:val="none" w:sz="0" w:space="0" w:color="auto"/>
        <w:left w:val="none" w:sz="0" w:space="0" w:color="auto"/>
        <w:bottom w:val="none" w:sz="0" w:space="0" w:color="auto"/>
        <w:right w:val="none" w:sz="0" w:space="0" w:color="auto"/>
      </w:divBdr>
    </w:div>
    <w:div w:id="82800639">
      <w:bodyDiv w:val="1"/>
      <w:marLeft w:val="0"/>
      <w:marRight w:val="0"/>
      <w:marTop w:val="0"/>
      <w:marBottom w:val="0"/>
      <w:divBdr>
        <w:top w:val="none" w:sz="0" w:space="0" w:color="auto"/>
        <w:left w:val="none" w:sz="0" w:space="0" w:color="auto"/>
        <w:bottom w:val="none" w:sz="0" w:space="0" w:color="auto"/>
        <w:right w:val="none" w:sz="0" w:space="0" w:color="auto"/>
      </w:divBdr>
    </w:div>
    <w:div w:id="99187853">
      <w:bodyDiv w:val="1"/>
      <w:marLeft w:val="0"/>
      <w:marRight w:val="0"/>
      <w:marTop w:val="0"/>
      <w:marBottom w:val="0"/>
      <w:divBdr>
        <w:top w:val="none" w:sz="0" w:space="0" w:color="auto"/>
        <w:left w:val="none" w:sz="0" w:space="0" w:color="auto"/>
        <w:bottom w:val="none" w:sz="0" w:space="0" w:color="auto"/>
        <w:right w:val="none" w:sz="0" w:space="0" w:color="auto"/>
      </w:divBdr>
    </w:div>
    <w:div w:id="104690721">
      <w:bodyDiv w:val="1"/>
      <w:marLeft w:val="0"/>
      <w:marRight w:val="0"/>
      <w:marTop w:val="0"/>
      <w:marBottom w:val="0"/>
      <w:divBdr>
        <w:top w:val="none" w:sz="0" w:space="0" w:color="auto"/>
        <w:left w:val="none" w:sz="0" w:space="0" w:color="auto"/>
        <w:bottom w:val="none" w:sz="0" w:space="0" w:color="auto"/>
        <w:right w:val="none" w:sz="0" w:space="0" w:color="auto"/>
      </w:divBdr>
    </w:div>
    <w:div w:id="139345298">
      <w:bodyDiv w:val="1"/>
      <w:marLeft w:val="0"/>
      <w:marRight w:val="0"/>
      <w:marTop w:val="0"/>
      <w:marBottom w:val="0"/>
      <w:divBdr>
        <w:top w:val="none" w:sz="0" w:space="0" w:color="auto"/>
        <w:left w:val="none" w:sz="0" w:space="0" w:color="auto"/>
        <w:bottom w:val="none" w:sz="0" w:space="0" w:color="auto"/>
        <w:right w:val="none" w:sz="0" w:space="0" w:color="auto"/>
      </w:divBdr>
      <w:divsChild>
        <w:div w:id="320815896">
          <w:marLeft w:val="1166"/>
          <w:marRight w:val="0"/>
          <w:marTop w:val="0"/>
          <w:marBottom w:val="0"/>
          <w:divBdr>
            <w:top w:val="none" w:sz="0" w:space="0" w:color="auto"/>
            <w:left w:val="none" w:sz="0" w:space="0" w:color="auto"/>
            <w:bottom w:val="none" w:sz="0" w:space="0" w:color="auto"/>
            <w:right w:val="none" w:sz="0" w:space="0" w:color="auto"/>
          </w:divBdr>
        </w:div>
        <w:div w:id="327246603">
          <w:marLeft w:val="1166"/>
          <w:marRight w:val="0"/>
          <w:marTop w:val="0"/>
          <w:marBottom w:val="0"/>
          <w:divBdr>
            <w:top w:val="none" w:sz="0" w:space="0" w:color="auto"/>
            <w:left w:val="none" w:sz="0" w:space="0" w:color="auto"/>
            <w:bottom w:val="none" w:sz="0" w:space="0" w:color="auto"/>
            <w:right w:val="none" w:sz="0" w:space="0" w:color="auto"/>
          </w:divBdr>
        </w:div>
        <w:div w:id="1063525887">
          <w:marLeft w:val="1166"/>
          <w:marRight w:val="0"/>
          <w:marTop w:val="0"/>
          <w:marBottom w:val="0"/>
          <w:divBdr>
            <w:top w:val="none" w:sz="0" w:space="0" w:color="auto"/>
            <w:left w:val="none" w:sz="0" w:space="0" w:color="auto"/>
            <w:bottom w:val="none" w:sz="0" w:space="0" w:color="auto"/>
            <w:right w:val="none" w:sz="0" w:space="0" w:color="auto"/>
          </w:divBdr>
        </w:div>
        <w:div w:id="1095786373">
          <w:marLeft w:val="1166"/>
          <w:marRight w:val="0"/>
          <w:marTop w:val="0"/>
          <w:marBottom w:val="0"/>
          <w:divBdr>
            <w:top w:val="none" w:sz="0" w:space="0" w:color="auto"/>
            <w:left w:val="none" w:sz="0" w:space="0" w:color="auto"/>
            <w:bottom w:val="none" w:sz="0" w:space="0" w:color="auto"/>
            <w:right w:val="none" w:sz="0" w:space="0" w:color="auto"/>
          </w:divBdr>
        </w:div>
        <w:div w:id="1232161627">
          <w:marLeft w:val="1166"/>
          <w:marRight w:val="0"/>
          <w:marTop w:val="0"/>
          <w:marBottom w:val="0"/>
          <w:divBdr>
            <w:top w:val="none" w:sz="0" w:space="0" w:color="auto"/>
            <w:left w:val="none" w:sz="0" w:space="0" w:color="auto"/>
            <w:bottom w:val="none" w:sz="0" w:space="0" w:color="auto"/>
            <w:right w:val="none" w:sz="0" w:space="0" w:color="auto"/>
          </w:divBdr>
        </w:div>
        <w:div w:id="1351839721">
          <w:marLeft w:val="1166"/>
          <w:marRight w:val="0"/>
          <w:marTop w:val="0"/>
          <w:marBottom w:val="0"/>
          <w:divBdr>
            <w:top w:val="none" w:sz="0" w:space="0" w:color="auto"/>
            <w:left w:val="none" w:sz="0" w:space="0" w:color="auto"/>
            <w:bottom w:val="none" w:sz="0" w:space="0" w:color="auto"/>
            <w:right w:val="none" w:sz="0" w:space="0" w:color="auto"/>
          </w:divBdr>
        </w:div>
        <w:div w:id="1489595481">
          <w:marLeft w:val="1166"/>
          <w:marRight w:val="0"/>
          <w:marTop w:val="0"/>
          <w:marBottom w:val="0"/>
          <w:divBdr>
            <w:top w:val="none" w:sz="0" w:space="0" w:color="auto"/>
            <w:left w:val="none" w:sz="0" w:space="0" w:color="auto"/>
            <w:bottom w:val="none" w:sz="0" w:space="0" w:color="auto"/>
            <w:right w:val="none" w:sz="0" w:space="0" w:color="auto"/>
          </w:divBdr>
        </w:div>
        <w:div w:id="1551721788">
          <w:marLeft w:val="1166"/>
          <w:marRight w:val="0"/>
          <w:marTop w:val="0"/>
          <w:marBottom w:val="0"/>
          <w:divBdr>
            <w:top w:val="none" w:sz="0" w:space="0" w:color="auto"/>
            <w:left w:val="none" w:sz="0" w:space="0" w:color="auto"/>
            <w:bottom w:val="none" w:sz="0" w:space="0" w:color="auto"/>
            <w:right w:val="none" w:sz="0" w:space="0" w:color="auto"/>
          </w:divBdr>
        </w:div>
        <w:div w:id="1567760976">
          <w:marLeft w:val="1166"/>
          <w:marRight w:val="0"/>
          <w:marTop w:val="0"/>
          <w:marBottom w:val="0"/>
          <w:divBdr>
            <w:top w:val="none" w:sz="0" w:space="0" w:color="auto"/>
            <w:left w:val="none" w:sz="0" w:space="0" w:color="auto"/>
            <w:bottom w:val="none" w:sz="0" w:space="0" w:color="auto"/>
            <w:right w:val="none" w:sz="0" w:space="0" w:color="auto"/>
          </w:divBdr>
        </w:div>
        <w:div w:id="1957709282">
          <w:marLeft w:val="1166"/>
          <w:marRight w:val="0"/>
          <w:marTop w:val="0"/>
          <w:marBottom w:val="0"/>
          <w:divBdr>
            <w:top w:val="none" w:sz="0" w:space="0" w:color="auto"/>
            <w:left w:val="none" w:sz="0" w:space="0" w:color="auto"/>
            <w:bottom w:val="none" w:sz="0" w:space="0" w:color="auto"/>
            <w:right w:val="none" w:sz="0" w:space="0" w:color="auto"/>
          </w:divBdr>
        </w:div>
      </w:divsChild>
    </w:div>
    <w:div w:id="175271473">
      <w:bodyDiv w:val="1"/>
      <w:marLeft w:val="0"/>
      <w:marRight w:val="0"/>
      <w:marTop w:val="0"/>
      <w:marBottom w:val="0"/>
      <w:divBdr>
        <w:top w:val="none" w:sz="0" w:space="0" w:color="auto"/>
        <w:left w:val="none" w:sz="0" w:space="0" w:color="auto"/>
        <w:bottom w:val="none" w:sz="0" w:space="0" w:color="auto"/>
        <w:right w:val="none" w:sz="0" w:space="0" w:color="auto"/>
      </w:divBdr>
    </w:div>
    <w:div w:id="175968618">
      <w:bodyDiv w:val="1"/>
      <w:marLeft w:val="0"/>
      <w:marRight w:val="0"/>
      <w:marTop w:val="0"/>
      <w:marBottom w:val="0"/>
      <w:divBdr>
        <w:top w:val="none" w:sz="0" w:space="0" w:color="auto"/>
        <w:left w:val="none" w:sz="0" w:space="0" w:color="auto"/>
        <w:bottom w:val="none" w:sz="0" w:space="0" w:color="auto"/>
        <w:right w:val="none" w:sz="0" w:space="0" w:color="auto"/>
      </w:divBdr>
    </w:div>
    <w:div w:id="176508917">
      <w:bodyDiv w:val="1"/>
      <w:marLeft w:val="0"/>
      <w:marRight w:val="0"/>
      <w:marTop w:val="0"/>
      <w:marBottom w:val="0"/>
      <w:divBdr>
        <w:top w:val="none" w:sz="0" w:space="0" w:color="auto"/>
        <w:left w:val="none" w:sz="0" w:space="0" w:color="auto"/>
        <w:bottom w:val="none" w:sz="0" w:space="0" w:color="auto"/>
        <w:right w:val="none" w:sz="0" w:space="0" w:color="auto"/>
      </w:divBdr>
    </w:div>
    <w:div w:id="183397141">
      <w:bodyDiv w:val="1"/>
      <w:marLeft w:val="0"/>
      <w:marRight w:val="0"/>
      <w:marTop w:val="0"/>
      <w:marBottom w:val="0"/>
      <w:divBdr>
        <w:top w:val="none" w:sz="0" w:space="0" w:color="auto"/>
        <w:left w:val="none" w:sz="0" w:space="0" w:color="auto"/>
        <w:bottom w:val="none" w:sz="0" w:space="0" w:color="auto"/>
        <w:right w:val="none" w:sz="0" w:space="0" w:color="auto"/>
      </w:divBdr>
    </w:div>
    <w:div w:id="193882950">
      <w:bodyDiv w:val="1"/>
      <w:marLeft w:val="0"/>
      <w:marRight w:val="0"/>
      <w:marTop w:val="0"/>
      <w:marBottom w:val="0"/>
      <w:divBdr>
        <w:top w:val="none" w:sz="0" w:space="0" w:color="auto"/>
        <w:left w:val="none" w:sz="0" w:space="0" w:color="auto"/>
        <w:bottom w:val="none" w:sz="0" w:space="0" w:color="auto"/>
        <w:right w:val="none" w:sz="0" w:space="0" w:color="auto"/>
      </w:divBdr>
    </w:div>
    <w:div w:id="216432201">
      <w:bodyDiv w:val="1"/>
      <w:marLeft w:val="0"/>
      <w:marRight w:val="0"/>
      <w:marTop w:val="0"/>
      <w:marBottom w:val="0"/>
      <w:divBdr>
        <w:top w:val="none" w:sz="0" w:space="0" w:color="auto"/>
        <w:left w:val="none" w:sz="0" w:space="0" w:color="auto"/>
        <w:bottom w:val="none" w:sz="0" w:space="0" w:color="auto"/>
        <w:right w:val="none" w:sz="0" w:space="0" w:color="auto"/>
      </w:divBdr>
      <w:divsChild>
        <w:div w:id="385378441">
          <w:marLeft w:val="547"/>
          <w:marRight w:val="0"/>
          <w:marTop w:val="154"/>
          <w:marBottom w:val="0"/>
          <w:divBdr>
            <w:top w:val="none" w:sz="0" w:space="0" w:color="auto"/>
            <w:left w:val="none" w:sz="0" w:space="0" w:color="auto"/>
            <w:bottom w:val="none" w:sz="0" w:space="0" w:color="auto"/>
            <w:right w:val="none" w:sz="0" w:space="0" w:color="auto"/>
          </w:divBdr>
        </w:div>
        <w:div w:id="897471483">
          <w:marLeft w:val="1166"/>
          <w:marRight w:val="0"/>
          <w:marTop w:val="134"/>
          <w:marBottom w:val="0"/>
          <w:divBdr>
            <w:top w:val="none" w:sz="0" w:space="0" w:color="auto"/>
            <w:left w:val="none" w:sz="0" w:space="0" w:color="auto"/>
            <w:bottom w:val="none" w:sz="0" w:space="0" w:color="auto"/>
            <w:right w:val="none" w:sz="0" w:space="0" w:color="auto"/>
          </w:divBdr>
        </w:div>
        <w:div w:id="901067082">
          <w:marLeft w:val="1166"/>
          <w:marRight w:val="0"/>
          <w:marTop w:val="134"/>
          <w:marBottom w:val="0"/>
          <w:divBdr>
            <w:top w:val="none" w:sz="0" w:space="0" w:color="auto"/>
            <w:left w:val="none" w:sz="0" w:space="0" w:color="auto"/>
            <w:bottom w:val="none" w:sz="0" w:space="0" w:color="auto"/>
            <w:right w:val="none" w:sz="0" w:space="0" w:color="auto"/>
          </w:divBdr>
        </w:div>
        <w:div w:id="1698776295">
          <w:marLeft w:val="547"/>
          <w:marRight w:val="0"/>
          <w:marTop w:val="154"/>
          <w:marBottom w:val="0"/>
          <w:divBdr>
            <w:top w:val="none" w:sz="0" w:space="0" w:color="auto"/>
            <w:left w:val="none" w:sz="0" w:space="0" w:color="auto"/>
            <w:bottom w:val="none" w:sz="0" w:space="0" w:color="auto"/>
            <w:right w:val="none" w:sz="0" w:space="0" w:color="auto"/>
          </w:divBdr>
        </w:div>
        <w:div w:id="1909723889">
          <w:marLeft w:val="547"/>
          <w:marRight w:val="0"/>
          <w:marTop w:val="154"/>
          <w:marBottom w:val="0"/>
          <w:divBdr>
            <w:top w:val="none" w:sz="0" w:space="0" w:color="auto"/>
            <w:left w:val="none" w:sz="0" w:space="0" w:color="auto"/>
            <w:bottom w:val="none" w:sz="0" w:space="0" w:color="auto"/>
            <w:right w:val="none" w:sz="0" w:space="0" w:color="auto"/>
          </w:divBdr>
        </w:div>
        <w:div w:id="1926448703">
          <w:marLeft w:val="1166"/>
          <w:marRight w:val="0"/>
          <w:marTop w:val="134"/>
          <w:marBottom w:val="0"/>
          <w:divBdr>
            <w:top w:val="none" w:sz="0" w:space="0" w:color="auto"/>
            <w:left w:val="none" w:sz="0" w:space="0" w:color="auto"/>
            <w:bottom w:val="none" w:sz="0" w:space="0" w:color="auto"/>
            <w:right w:val="none" w:sz="0" w:space="0" w:color="auto"/>
          </w:divBdr>
        </w:div>
        <w:div w:id="2066679102">
          <w:marLeft w:val="1166"/>
          <w:marRight w:val="0"/>
          <w:marTop w:val="134"/>
          <w:marBottom w:val="0"/>
          <w:divBdr>
            <w:top w:val="none" w:sz="0" w:space="0" w:color="auto"/>
            <w:left w:val="none" w:sz="0" w:space="0" w:color="auto"/>
            <w:bottom w:val="none" w:sz="0" w:space="0" w:color="auto"/>
            <w:right w:val="none" w:sz="0" w:space="0" w:color="auto"/>
          </w:divBdr>
        </w:div>
      </w:divsChild>
    </w:div>
    <w:div w:id="219095207">
      <w:bodyDiv w:val="1"/>
      <w:marLeft w:val="0"/>
      <w:marRight w:val="0"/>
      <w:marTop w:val="0"/>
      <w:marBottom w:val="0"/>
      <w:divBdr>
        <w:top w:val="none" w:sz="0" w:space="0" w:color="auto"/>
        <w:left w:val="none" w:sz="0" w:space="0" w:color="auto"/>
        <w:bottom w:val="none" w:sz="0" w:space="0" w:color="auto"/>
        <w:right w:val="none" w:sz="0" w:space="0" w:color="auto"/>
      </w:divBdr>
      <w:divsChild>
        <w:div w:id="472403725">
          <w:marLeft w:val="3240"/>
          <w:marRight w:val="0"/>
          <w:marTop w:val="96"/>
          <w:marBottom w:val="0"/>
          <w:divBdr>
            <w:top w:val="none" w:sz="0" w:space="0" w:color="auto"/>
            <w:left w:val="none" w:sz="0" w:space="0" w:color="auto"/>
            <w:bottom w:val="none" w:sz="0" w:space="0" w:color="auto"/>
            <w:right w:val="none" w:sz="0" w:space="0" w:color="auto"/>
          </w:divBdr>
        </w:div>
        <w:div w:id="734741477">
          <w:marLeft w:val="2520"/>
          <w:marRight w:val="0"/>
          <w:marTop w:val="77"/>
          <w:marBottom w:val="0"/>
          <w:divBdr>
            <w:top w:val="none" w:sz="0" w:space="0" w:color="auto"/>
            <w:left w:val="none" w:sz="0" w:space="0" w:color="auto"/>
            <w:bottom w:val="none" w:sz="0" w:space="0" w:color="auto"/>
            <w:right w:val="none" w:sz="0" w:space="0" w:color="auto"/>
          </w:divBdr>
        </w:div>
        <w:div w:id="860779907">
          <w:marLeft w:val="2520"/>
          <w:marRight w:val="0"/>
          <w:marTop w:val="77"/>
          <w:marBottom w:val="0"/>
          <w:divBdr>
            <w:top w:val="none" w:sz="0" w:space="0" w:color="auto"/>
            <w:left w:val="none" w:sz="0" w:space="0" w:color="auto"/>
            <w:bottom w:val="none" w:sz="0" w:space="0" w:color="auto"/>
            <w:right w:val="none" w:sz="0" w:space="0" w:color="auto"/>
          </w:divBdr>
        </w:div>
        <w:div w:id="983394095">
          <w:marLeft w:val="3240"/>
          <w:marRight w:val="0"/>
          <w:marTop w:val="96"/>
          <w:marBottom w:val="0"/>
          <w:divBdr>
            <w:top w:val="none" w:sz="0" w:space="0" w:color="auto"/>
            <w:left w:val="none" w:sz="0" w:space="0" w:color="auto"/>
            <w:bottom w:val="none" w:sz="0" w:space="0" w:color="auto"/>
            <w:right w:val="none" w:sz="0" w:space="0" w:color="auto"/>
          </w:divBdr>
        </w:div>
        <w:div w:id="1071276417">
          <w:marLeft w:val="1800"/>
          <w:marRight w:val="0"/>
          <w:marTop w:val="115"/>
          <w:marBottom w:val="0"/>
          <w:divBdr>
            <w:top w:val="none" w:sz="0" w:space="0" w:color="auto"/>
            <w:left w:val="none" w:sz="0" w:space="0" w:color="auto"/>
            <w:bottom w:val="none" w:sz="0" w:space="0" w:color="auto"/>
            <w:right w:val="none" w:sz="0" w:space="0" w:color="auto"/>
          </w:divBdr>
        </w:div>
        <w:div w:id="1117871566">
          <w:marLeft w:val="1166"/>
          <w:marRight w:val="0"/>
          <w:marTop w:val="115"/>
          <w:marBottom w:val="0"/>
          <w:divBdr>
            <w:top w:val="none" w:sz="0" w:space="0" w:color="auto"/>
            <w:left w:val="none" w:sz="0" w:space="0" w:color="auto"/>
            <w:bottom w:val="none" w:sz="0" w:space="0" w:color="auto"/>
            <w:right w:val="none" w:sz="0" w:space="0" w:color="auto"/>
          </w:divBdr>
        </w:div>
        <w:div w:id="1216818285">
          <w:marLeft w:val="3240"/>
          <w:marRight w:val="0"/>
          <w:marTop w:val="96"/>
          <w:marBottom w:val="0"/>
          <w:divBdr>
            <w:top w:val="none" w:sz="0" w:space="0" w:color="auto"/>
            <w:left w:val="none" w:sz="0" w:space="0" w:color="auto"/>
            <w:bottom w:val="none" w:sz="0" w:space="0" w:color="auto"/>
            <w:right w:val="none" w:sz="0" w:space="0" w:color="auto"/>
          </w:divBdr>
        </w:div>
        <w:div w:id="1383093061">
          <w:marLeft w:val="1800"/>
          <w:marRight w:val="0"/>
          <w:marTop w:val="115"/>
          <w:marBottom w:val="0"/>
          <w:divBdr>
            <w:top w:val="none" w:sz="0" w:space="0" w:color="auto"/>
            <w:left w:val="none" w:sz="0" w:space="0" w:color="auto"/>
            <w:bottom w:val="none" w:sz="0" w:space="0" w:color="auto"/>
            <w:right w:val="none" w:sz="0" w:space="0" w:color="auto"/>
          </w:divBdr>
        </w:div>
        <w:div w:id="1482766205">
          <w:marLeft w:val="547"/>
          <w:marRight w:val="0"/>
          <w:marTop w:val="154"/>
          <w:marBottom w:val="0"/>
          <w:divBdr>
            <w:top w:val="none" w:sz="0" w:space="0" w:color="auto"/>
            <w:left w:val="none" w:sz="0" w:space="0" w:color="auto"/>
            <w:bottom w:val="none" w:sz="0" w:space="0" w:color="auto"/>
            <w:right w:val="none" w:sz="0" w:space="0" w:color="auto"/>
          </w:divBdr>
        </w:div>
        <w:div w:id="1551649315">
          <w:marLeft w:val="3240"/>
          <w:marRight w:val="0"/>
          <w:marTop w:val="96"/>
          <w:marBottom w:val="0"/>
          <w:divBdr>
            <w:top w:val="none" w:sz="0" w:space="0" w:color="auto"/>
            <w:left w:val="none" w:sz="0" w:space="0" w:color="auto"/>
            <w:bottom w:val="none" w:sz="0" w:space="0" w:color="auto"/>
            <w:right w:val="none" w:sz="0" w:space="0" w:color="auto"/>
          </w:divBdr>
        </w:div>
        <w:div w:id="1872104703">
          <w:marLeft w:val="1800"/>
          <w:marRight w:val="0"/>
          <w:marTop w:val="115"/>
          <w:marBottom w:val="0"/>
          <w:divBdr>
            <w:top w:val="none" w:sz="0" w:space="0" w:color="auto"/>
            <w:left w:val="none" w:sz="0" w:space="0" w:color="auto"/>
            <w:bottom w:val="none" w:sz="0" w:space="0" w:color="auto"/>
            <w:right w:val="none" w:sz="0" w:space="0" w:color="auto"/>
          </w:divBdr>
        </w:div>
      </w:divsChild>
    </w:div>
    <w:div w:id="219563542">
      <w:bodyDiv w:val="1"/>
      <w:marLeft w:val="0"/>
      <w:marRight w:val="0"/>
      <w:marTop w:val="0"/>
      <w:marBottom w:val="0"/>
      <w:divBdr>
        <w:top w:val="none" w:sz="0" w:space="0" w:color="auto"/>
        <w:left w:val="none" w:sz="0" w:space="0" w:color="auto"/>
        <w:bottom w:val="none" w:sz="0" w:space="0" w:color="auto"/>
        <w:right w:val="none" w:sz="0" w:space="0" w:color="auto"/>
      </w:divBdr>
    </w:div>
    <w:div w:id="224534509">
      <w:bodyDiv w:val="1"/>
      <w:marLeft w:val="0"/>
      <w:marRight w:val="0"/>
      <w:marTop w:val="0"/>
      <w:marBottom w:val="0"/>
      <w:divBdr>
        <w:top w:val="none" w:sz="0" w:space="0" w:color="auto"/>
        <w:left w:val="none" w:sz="0" w:space="0" w:color="auto"/>
        <w:bottom w:val="none" w:sz="0" w:space="0" w:color="auto"/>
        <w:right w:val="none" w:sz="0" w:space="0" w:color="auto"/>
      </w:divBdr>
      <w:divsChild>
        <w:div w:id="389304649">
          <w:marLeft w:val="173"/>
          <w:marRight w:val="0"/>
          <w:marTop w:val="0"/>
          <w:marBottom w:val="0"/>
          <w:divBdr>
            <w:top w:val="none" w:sz="0" w:space="0" w:color="auto"/>
            <w:left w:val="none" w:sz="0" w:space="0" w:color="auto"/>
            <w:bottom w:val="none" w:sz="0" w:space="0" w:color="auto"/>
            <w:right w:val="none" w:sz="0" w:space="0" w:color="auto"/>
          </w:divBdr>
        </w:div>
        <w:div w:id="1195776943">
          <w:marLeft w:val="173"/>
          <w:marRight w:val="0"/>
          <w:marTop w:val="0"/>
          <w:marBottom w:val="0"/>
          <w:divBdr>
            <w:top w:val="none" w:sz="0" w:space="0" w:color="auto"/>
            <w:left w:val="none" w:sz="0" w:space="0" w:color="auto"/>
            <w:bottom w:val="none" w:sz="0" w:space="0" w:color="auto"/>
            <w:right w:val="none" w:sz="0" w:space="0" w:color="auto"/>
          </w:divBdr>
        </w:div>
      </w:divsChild>
    </w:div>
    <w:div w:id="253175675">
      <w:bodyDiv w:val="1"/>
      <w:marLeft w:val="0"/>
      <w:marRight w:val="0"/>
      <w:marTop w:val="0"/>
      <w:marBottom w:val="0"/>
      <w:divBdr>
        <w:top w:val="none" w:sz="0" w:space="0" w:color="auto"/>
        <w:left w:val="none" w:sz="0" w:space="0" w:color="auto"/>
        <w:bottom w:val="none" w:sz="0" w:space="0" w:color="auto"/>
        <w:right w:val="none" w:sz="0" w:space="0" w:color="auto"/>
      </w:divBdr>
    </w:div>
    <w:div w:id="258299059">
      <w:bodyDiv w:val="1"/>
      <w:marLeft w:val="0"/>
      <w:marRight w:val="0"/>
      <w:marTop w:val="0"/>
      <w:marBottom w:val="0"/>
      <w:divBdr>
        <w:top w:val="none" w:sz="0" w:space="0" w:color="auto"/>
        <w:left w:val="none" w:sz="0" w:space="0" w:color="auto"/>
        <w:bottom w:val="none" w:sz="0" w:space="0" w:color="auto"/>
        <w:right w:val="none" w:sz="0" w:space="0" w:color="auto"/>
      </w:divBdr>
    </w:div>
    <w:div w:id="298346995">
      <w:bodyDiv w:val="1"/>
      <w:marLeft w:val="0"/>
      <w:marRight w:val="0"/>
      <w:marTop w:val="0"/>
      <w:marBottom w:val="0"/>
      <w:divBdr>
        <w:top w:val="none" w:sz="0" w:space="0" w:color="auto"/>
        <w:left w:val="none" w:sz="0" w:space="0" w:color="auto"/>
        <w:bottom w:val="none" w:sz="0" w:space="0" w:color="auto"/>
        <w:right w:val="none" w:sz="0" w:space="0" w:color="auto"/>
      </w:divBdr>
    </w:div>
    <w:div w:id="305933876">
      <w:bodyDiv w:val="1"/>
      <w:marLeft w:val="0"/>
      <w:marRight w:val="0"/>
      <w:marTop w:val="0"/>
      <w:marBottom w:val="0"/>
      <w:divBdr>
        <w:top w:val="none" w:sz="0" w:space="0" w:color="auto"/>
        <w:left w:val="none" w:sz="0" w:space="0" w:color="auto"/>
        <w:bottom w:val="none" w:sz="0" w:space="0" w:color="auto"/>
        <w:right w:val="none" w:sz="0" w:space="0" w:color="auto"/>
      </w:divBdr>
    </w:div>
    <w:div w:id="308365737">
      <w:bodyDiv w:val="1"/>
      <w:marLeft w:val="0"/>
      <w:marRight w:val="0"/>
      <w:marTop w:val="0"/>
      <w:marBottom w:val="0"/>
      <w:divBdr>
        <w:top w:val="none" w:sz="0" w:space="0" w:color="auto"/>
        <w:left w:val="none" w:sz="0" w:space="0" w:color="auto"/>
        <w:bottom w:val="none" w:sz="0" w:space="0" w:color="auto"/>
        <w:right w:val="none" w:sz="0" w:space="0" w:color="auto"/>
      </w:divBdr>
    </w:div>
    <w:div w:id="327366527">
      <w:bodyDiv w:val="1"/>
      <w:marLeft w:val="0"/>
      <w:marRight w:val="0"/>
      <w:marTop w:val="0"/>
      <w:marBottom w:val="0"/>
      <w:divBdr>
        <w:top w:val="none" w:sz="0" w:space="0" w:color="auto"/>
        <w:left w:val="none" w:sz="0" w:space="0" w:color="auto"/>
        <w:bottom w:val="none" w:sz="0" w:space="0" w:color="auto"/>
        <w:right w:val="none" w:sz="0" w:space="0" w:color="auto"/>
      </w:divBdr>
    </w:div>
    <w:div w:id="329138850">
      <w:bodyDiv w:val="1"/>
      <w:marLeft w:val="0"/>
      <w:marRight w:val="0"/>
      <w:marTop w:val="0"/>
      <w:marBottom w:val="0"/>
      <w:divBdr>
        <w:top w:val="none" w:sz="0" w:space="0" w:color="auto"/>
        <w:left w:val="none" w:sz="0" w:space="0" w:color="auto"/>
        <w:bottom w:val="none" w:sz="0" w:space="0" w:color="auto"/>
        <w:right w:val="none" w:sz="0" w:space="0" w:color="auto"/>
      </w:divBdr>
    </w:div>
    <w:div w:id="346565939">
      <w:bodyDiv w:val="1"/>
      <w:marLeft w:val="0"/>
      <w:marRight w:val="0"/>
      <w:marTop w:val="0"/>
      <w:marBottom w:val="0"/>
      <w:divBdr>
        <w:top w:val="none" w:sz="0" w:space="0" w:color="auto"/>
        <w:left w:val="none" w:sz="0" w:space="0" w:color="auto"/>
        <w:bottom w:val="none" w:sz="0" w:space="0" w:color="auto"/>
        <w:right w:val="none" w:sz="0" w:space="0" w:color="auto"/>
      </w:divBdr>
      <w:divsChild>
        <w:div w:id="353380990">
          <w:marLeft w:val="1166"/>
          <w:marRight w:val="0"/>
          <w:marTop w:val="115"/>
          <w:marBottom w:val="0"/>
          <w:divBdr>
            <w:top w:val="none" w:sz="0" w:space="0" w:color="auto"/>
            <w:left w:val="none" w:sz="0" w:space="0" w:color="auto"/>
            <w:bottom w:val="none" w:sz="0" w:space="0" w:color="auto"/>
            <w:right w:val="none" w:sz="0" w:space="0" w:color="auto"/>
          </w:divBdr>
        </w:div>
        <w:div w:id="816723886">
          <w:marLeft w:val="1800"/>
          <w:marRight w:val="0"/>
          <w:marTop w:val="115"/>
          <w:marBottom w:val="0"/>
          <w:divBdr>
            <w:top w:val="none" w:sz="0" w:space="0" w:color="auto"/>
            <w:left w:val="none" w:sz="0" w:space="0" w:color="auto"/>
            <w:bottom w:val="none" w:sz="0" w:space="0" w:color="auto"/>
            <w:right w:val="none" w:sz="0" w:space="0" w:color="auto"/>
          </w:divBdr>
        </w:div>
        <w:div w:id="972908580">
          <w:marLeft w:val="1800"/>
          <w:marRight w:val="0"/>
          <w:marTop w:val="115"/>
          <w:marBottom w:val="0"/>
          <w:divBdr>
            <w:top w:val="none" w:sz="0" w:space="0" w:color="auto"/>
            <w:left w:val="none" w:sz="0" w:space="0" w:color="auto"/>
            <w:bottom w:val="none" w:sz="0" w:space="0" w:color="auto"/>
            <w:right w:val="none" w:sz="0" w:space="0" w:color="auto"/>
          </w:divBdr>
        </w:div>
        <w:div w:id="976958876">
          <w:marLeft w:val="1800"/>
          <w:marRight w:val="0"/>
          <w:marTop w:val="115"/>
          <w:marBottom w:val="0"/>
          <w:divBdr>
            <w:top w:val="none" w:sz="0" w:space="0" w:color="auto"/>
            <w:left w:val="none" w:sz="0" w:space="0" w:color="auto"/>
            <w:bottom w:val="none" w:sz="0" w:space="0" w:color="auto"/>
            <w:right w:val="none" w:sz="0" w:space="0" w:color="auto"/>
          </w:divBdr>
        </w:div>
        <w:div w:id="1142038385">
          <w:marLeft w:val="1800"/>
          <w:marRight w:val="0"/>
          <w:marTop w:val="115"/>
          <w:marBottom w:val="0"/>
          <w:divBdr>
            <w:top w:val="none" w:sz="0" w:space="0" w:color="auto"/>
            <w:left w:val="none" w:sz="0" w:space="0" w:color="auto"/>
            <w:bottom w:val="none" w:sz="0" w:space="0" w:color="auto"/>
            <w:right w:val="none" w:sz="0" w:space="0" w:color="auto"/>
          </w:divBdr>
        </w:div>
        <w:div w:id="1413351290">
          <w:marLeft w:val="1166"/>
          <w:marRight w:val="0"/>
          <w:marTop w:val="115"/>
          <w:marBottom w:val="0"/>
          <w:divBdr>
            <w:top w:val="none" w:sz="0" w:space="0" w:color="auto"/>
            <w:left w:val="none" w:sz="0" w:space="0" w:color="auto"/>
            <w:bottom w:val="none" w:sz="0" w:space="0" w:color="auto"/>
            <w:right w:val="none" w:sz="0" w:space="0" w:color="auto"/>
          </w:divBdr>
        </w:div>
        <w:div w:id="1552963791">
          <w:marLeft w:val="1800"/>
          <w:marRight w:val="0"/>
          <w:marTop w:val="115"/>
          <w:marBottom w:val="0"/>
          <w:divBdr>
            <w:top w:val="none" w:sz="0" w:space="0" w:color="auto"/>
            <w:left w:val="none" w:sz="0" w:space="0" w:color="auto"/>
            <w:bottom w:val="none" w:sz="0" w:space="0" w:color="auto"/>
            <w:right w:val="none" w:sz="0" w:space="0" w:color="auto"/>
          </w:divBdr>
        </w:div>
        <w:div w:id="1650859038">
          <w:marLeft w:val="1800"/>
          <w:marRight w:val="0"/>
          <w:marTop w:val="115"/>
          <w:marBottom w:val="0"/>
          <w:divBdr>
            <w:top w:val="none" w:sz="0" w:space="0" w:color="auto"/>
            <w:left w:val="none" w:sz="0" w:space="0" w:color="auto"/>
            <w:bottom w:val="none" w:sz="0" w:space="0" w:color="auto"/>
            <w:right w:val="none" w:sz="0" w:space="0" w:color="auto"/>
          </w:divBdr>
        </w:div>
      </w:divsChild>
    </w:div>
    <w:div w:id="363094812">
      <w:bodyDiv w:val="1"/>
      <w:marLeft w:val="0"/>
      <w:marRight w:val="0"/>
      <w:marTop w:val="0"/>
      <w:marBottom w:val="0"/>
      <w:divBdr>
        <w:top w:val="none" w:sz="0" w:space="0" w:color="auto"/>
        <w:left w:val="none" w:sz="0" w:space="0" w:color="auto"/>
        <w:bottom w:val="none" w:sz="0" w:space="0" w:color="auto"/>
        <w:right w:val="none" w:sz="0" w:space="0" w:color="auto"/>
      </w:divBdr>
      <w:divsChild>
        <w:div w:id="1622498101">
          <w:marLeft w:val="1800"/>
          <w:marRight w:val="0"/>
          <w:marTop w:val="115"/>
          <w:marBottom w:val="0"/>
          <w:divBdr>
            <w:top w:val="none" w:sz="0" w:space="0" w:color="auto"/>
            <w:left w:val="none" w:sz="0" w:space="0" w:color="auto"/>
            <w:bottom w:val="none" w:sz="0" w:space="0" w:color="auto"/>
            <w:right w:val="none" w:sz="0" w:space="0" w:color="auto"/>
          </w:divBdr>
        </w:div>
      </w:divsChild>
    </w:div>
    <w:div w:id="367998955">
      <w:bodyDiv w:val="1"/>
      <w:marLeft w:val="0"/>
      <w:marRight w:val="0"/>
      <w:marTop w:val="0"/>
      <w:marBottom w:val="0"/>
      <w:divBdr>
        <w:top w:val="none" w:sz="0" w:space="0" w:color="auto"/>
        <w:left w:val="none" w:sz="0" w:space="0" w:color="auto"/>
        <w:bottom w:val="none" w:sz="0" w:space="0" w:color="auto"/>
        <w:right w:val="none" w:sz="0" w:space="0" w:color="auto"/>
      </w:divBdr>
    </w:div>
    <w:div w:id="386682787">
      <w:bodyDiv w:val="1"/>
      <w:marLeft w:val="0"/>
      <w:marRight w:val="0"/>
      <w:marTop w:val="0"/>
      <w:marBottom w:val="0"/>
      <w:divBdr>
        <w:top w:val="none" w:sz="0" w:space="0" w:color="auto"/>
        <w:left w:val="none" w:sz="0" w:space="0" w:color="auto"/>
        <w:bottom w:val="none" w:sz="0" w:space="0" w:color="auto"/>
        <w:right w:val="none" w:sz="0" w:space="0" w:color="auto"/>
      </w:divBdr>
    </w:div>
    <w:div w:id="390346188">
      <w:bodyDiv w:val="1"/>
      <w:marLeft w:val="0"/>
      <w:marRight w:val="0"/>
      <w:marTop w:val="0"/>
      <w:marBottom w:val="0"/>
      <w:divBdr>
        <w:top w:val="none" w:sz="0" w:space="0" w:color="auto"/>
        <w:left w:val="none" w:sz="0" w:space="0" w:color="auto"/>
        <w:bottom w:val="none" w:sz="0" w:space="0" w:color="auto"/>
        <w:right w:val="none" w:sz="0" w:space="0" w:color="auto"/>
      </w:divBdr>
      <w:divsChild>
        <w:div w:id="98138047">
          <w:marLeft w:val="547"/>
          <w:marRight w:val="0"/>
          <w:marTop w:val="106"/>
          <w:marBottom w:val="0"/>
          <w:divBdr>
            <w:top w:val="none" w:sz="0" w:space="0" w:color="auto"/>
            <w:left w:val="none" w:sz="0" w:space="0" w:color="auto"/>
            <w:bottom w:val="none" w:sz="0" w:space="0" w:color="auto"/>
            <w:right w:val="none" w:sz="0" w:space="0" w:color="auto"/>
          </w:divBdr>
        </w:div>
        <w:div w:id="105663762">
          <w:marLeft w:val="1166"/>
          <w:marRight w:val="0"/>
          <w:marTop w:val="86"/>
          <w:marBottom w:val="0"/>
          <w:divBdr>
            <w:top w:val="none" w:sz="0" w:space="0" w:color="auto"/>
            <w:left w:val="none" w:sz="0" w:space="0" w:color="auto"/>
            <w:bottom w:val="none" w:sz="0" w:space="0" w:color="auto"/>
            <w:right w:val="none" w:sz="0" w:space="0" w:color="auto"/>
          </w:divBdr>
        </w:div>
        <w:div w:id="187454992">
          <w:marLeft w:val="1166"/>
          <w:marRight w:val="0"/>
          <w:marTop w:val="86"/>
          <w:marBottom w:val="0"/>
          <w:divBdr>
            <w:top w:val="none" w:sz="0" w:space="0" w:color="auto"/>
            <w:left w:val="none" w:sz="0" w:space="0" w:color="auto"/>
            <w:bottom w:val="none" w:sz="0" w:space="0" w:color="auto"/>
            <w:right w:val="none" w:sz="0" w:space="0" w:color="auto"/>
          </w:divBdr>
        </w:div>
        <w:div w:id="251742240">
          <w:marLeft w:val="1166"/>
          <w:marRight w:val="0"/>
          <w:marTop w:val="86"/>
          <w:marBottom w:val="0"/>
          <w:divBdr>
            <w:top w:val="none" w:sz="0" w:space="0" w:color="auto"/>
            <w:left w:val="none" w:sz="0" w:space="0" w:color="auto"/>
            <w:bottom w:val="none" w:sz="0" w:space="0" w:color="auto"/>
            <w:right w:val="none" w:sz="0" w:space="0" w:color="auto"/>
          </w:divBdr>
        </w:div>
        <w:div w:id="405997656">
          <w:marLeft w:val="547"/>
          <w:marRight w:val="0"/>
          <w:marTop w:val="96"/>
          <w:marBottom w:val="0"/>
          <w:divBdr>
            <w:top w:val="none" w:sz="0" w:space="0" w:color="auto"/>
            <w:left w:val="none" w:sz="0" w:space="0" w:color="auto"/>
            <w:bottom w:val="none" w:sz="0" w:space="0" w:color="auto"/>
            <w:right w:val="none" w:sz="0" w:space="0" w:color="auto"/>
          </w:divBdr>
        </w:div>
        <w:div w:id="570626369">
          <w:marLeft w:val="1166"/>
          <w:marRight w:val="0"/>
          <w:marTop w:val="86"/>
          <w:marBottom w:val="0"/>
          <w:divBdr>
            <w:top w:val="none" w:sz="0" w:space="0" w:color="auto"/>
            <w:left w:val="none" w:sz="0" w:space="0" w:color="auto"/>
            <w:bottom w:val="none" w:sz="0" w:space="0" w:color="auto"/>
            <w:right w:val="none" w:sz="0" w:space="0" w:color="auto"/>
          </w:divBdr>
        </w:div>
        <w:div w:id="619144689">
          <w:marLeft w:val="1166"/>
          <w:marRight w:val="0"/>
          <w:marTop w:val="86"/>
          <w:marBottom w:val="0"/>
          <w:divBdr>
            <w:top w:val="none" w:sz="0" w:space="0" w:color="auto"/>
            <w:left w:val="none" w:sz="0" w:space="0" w:color="auto"/>
            <w:bottom w:val="none" w:sz="0" w:space="0" w:color="auto"/>
            <w:right w:val="none" w:sz="0" w:space="0" w:color="auto"/>
          </w:divBdr>
        </w:div>
        <w:div w:id="670714585">
          <w:marLeft w:val="547"/>
          <w:marRight w:val="0"/>
          <w:marTop w:val="96"/>
          <w:marBottom w:val="0"/>
          <w:divBdr>
            <w:top w:val="none" w:sz="0" w:space="0" w:color="auto"/>
            <w:left w:val="none" w:sz="0" w:space="0" w:color="auto"/>
            <w:bottom w:val="none" w:sz="0" w:space="0" w:color="auto"/>
            <w:right w:val="none" w:sz="0" w:space="0" w:color="auto"/>
          </w:divBdr>
        </w:div>
        <w:div w:id="922104054">
          <w:marLeft w:val="1166"/>
          <w:marRight w:val="0"/>
          <w:marTop w:val="86"/>
          <w:marBottom w:val="0"/>
          <w:divBdr>
            <w:top w:val="none" w:sz="0" w:space="0" w:color="auto"/>
            <w:left w:val="none" w:sz="0" w:space="0" w:color="auto"/>
            <w:bottom w:val="none" w:sz="0" w:space="0" w:color="auto"/>
            <w:right w:val="none" w:sz="0" w:space="0" w:color="auto"/>
          </w:divBdr>
        </w:div>
        <w:div w:id="966591364">
          <w:marLeft w:val="1166"/>
          <w:marRight w:val="0"/>
          <w:marTop w:val="86"/>
          <w:marBottom w:val="0"/>
          <w:divBdr>
            <w:top w:val="none" w:sz="0" w:space="0" w:color="auto"/>
            <w:left w:val="none" w:sz="0" w:space="0" w:color="auto"/>
            <w:bottom w:val="none" w:sz="0" w:space="0" w:color="auto"/>
            <w:right w:val="none" w:sz="0" w:space="0" w:color="auto"/>
          </w:divBdr>
        </w:div>
        <w:div w:id="986519551">
          <w:marLeft w:val="1166"/>
          <w:marRight w:val="0"/>
          <w:marTop w:val="86"/>
          <w:marBottom w:val="0"/>
          <w:divBdr>
            <w:top w:val="none" w:sz="0" w:space="0" w:color="auto"/>
            <w:left w:val="none" w:sz="0" w:space="0" w:color="auto"/>
            <w:bottom w:val="none" w:sz="0" w:space="0" w:color="auto"/>
            <w:right w:val="none" w:sz="0" w:space="0" w:color="auto"/>
          </w:divBdr>
        </w:div>
        <w:div w:id="1345210438">
          <w:marLeft w:val="1166"/>
          <w:marRight w:val="0"/>
          <w:marTop w:val="86"/>
          <w:marBottom w:val="0"/>
          <w:divBdr>
            <w:top w:val="none" w:sz="0" w:space="0" w:color="auto"/>
            <w:left w:val="none" w:sz="0" w:space="0" w:color="auto"/>
            <w:bottom w:val="none" w:sz="0" w:space="0" w:color="auto"/>
            <w:right w:val="none" w:sz="0" w:space="0" w:color="auto"/>
          </w:divBdr>
        </w:div>
        <w:div w:id="1378118351">
          <w:marLeft w:val="547"/>
          <w:marRight w:val="0"/>
          <w:marTop w:val="96"/>
          <w:marBottom w:val="0"/>
          <w:divBdr>
            <w:top w:val="none" w:sz="0" w:space="0" w:color="auto"/>
            <w:left w:val="none" w:sz="0" w:space="0" w:color="auto"/>
            <w:bottom w:val="none" w:sz="0" w:space="0" w:color="auto"/>
            <w:right w:val="none" w:sz="0" w:space="0" w:color="auto"/>
          </w:divBdr>
        </w:div>
        <w:div w:id="1649940505">
          <w:marLeft w:val="1166"/>
          <w:marRight w:val="0"/>
          <w:marTop w:val="86"/>
          <w:marBottom w:val="0"/>
          <w:divBdr>
            <w:top w:val="none" w:sz="0" w:space="0" w:color="auto"/>
            <w:left w:val="none" w:sz="0" w:space="0" w:color="auto"/>
            <w:bottom w:val="none" w:sz="0" w:space="0" w:color="auto"/>
            <w:right w:val="none" w:sz="0" w:space="0" w:color="auto"/>
          </w:divBdr>
        </w:div>
        <w:div w:id="1715614176">
          <w:marLeft w:val="1166"/>
          <w:marRight w:val="0"/>
          <w:marTop w:val="86"/>
          <w:marBottom w:val="0"/>
          <w:divBdr>
            <w:top w:val="none" w:sz="0" w:space="0" w:color="auto"/>
            <w:left w:val="none" w:sz="0" w:space="0" w:color="auto"/>
            <w:bottom w:val="none" w:sz="0" w:space="0" w:color="auto"/>
            <w:right w:val="none" w:sz="0" w:space="0" w:color="auto"/>
          </w:divBdr>
        </w:div>
        <w:div w:id="1783915017">
          <w:marLeft w:val="1166"/>
          <w:marRight w:val="0"/>
          <w:marTop w:val="86"/>
          <w:marBottom w:val="0"/>
          <w:divBdr>
            <w:top w:val="none" w:sz="0" w:space="0" w:color="auto"/>
            <w:left w:val="none" w:sz="0" w:space="0" w:color="auto"/>
            <w:bottom w:val="none" w:sz="0" w:space="0" w:color="auto"/>
            <w:right w:val="none" w:sz="0" w:space="0" w:color="auto"/>
          </w:divBdr>
        </w:div>
        <w:div w:id="1791436749">
          <w:marLeft w:val="1166"/>
          <w:marRight w:val="0"/>
          <w:marTop w:val="86"/>
          <w:marBottom w:val="0"/>
          <w:divBdr>
            <w:top w:val="none" w:sz="0" w:space="0" w:color="auto"/>
            <w:left w:val="none" w:sz="0" w:space="0" w:color="auto"/>
            <w:bottom w:val="none" w:sz="0" w:space="0" w:color="auto"/>
            <w:right w:val="none" w:sz="0" w:space="0" w:color="auto"/>
          </w:divBdr>
        </w:div>
        <w:div w:id="2040275104">
          <w:marLeft w:val="1166"/>
          <w:marRight w:val="0"/>
          <w:marTop w:val="86"/>
          <w:marBottom w:val="0"/>
          <w:divBdr>
            <w:top w:val="none" w:sz="0" w:space="0" w:color="auto"/>
            <w:left w:val="none" w:sz="0" w:space="0" w:color="auto"/>
            <w:bottom w:val="none" w:sz="0" w:space="0" w:color="auto"/>
            <w:right w:val="none" w:sz="0" w:space="0" w:color="auto"/>
          </w:divBdr>
        </w:div>
        <w:div w:id="2097095872">
          <w:marLeft w:val="547"/>
          <w:marRight w:val="0"/>
          <w:marTop w:val="96"/>
          <w:marBottom w:val="0"/>
          <w:divBdr>
            <w:top w:val="none" w:sz="0" w:space="0" w:color="auto"/>
            <w:left w:val="none" w:sz="0" w:space="0" w:color="auto"/>
            <w:bottom w:val="none" w:sz="0" w:space="0" w:color="auto"/>
            <w:right w:val="none" w:sz="0" w:space="0" w:color="auto"/>
          </w:divBdr>
        </w:div>
      </w:divsChild>
    </w:div>
    <w:div w:id="430668043">
      <w:bodyDiv w:val="1"/>
      <w:marLeft w:val="0"/>
      <w:marRight w:val="0"/>
      <w:marTop w:val="0"/>
      <w:marBottom w:val="0"/>
      <w:divBdr>
        <w:top w:val="none" w:sz="0" w:space="0" w:color="auto"/>
        <w:left w:val="none" w:sz="0" w:space="0" w:color="auto"/>
        <w:bottom w:val="none" w:sz="0" w:space="0" w:color="auto"/>
        <w:right w:val="none" w:sz="0" w:space="0" w:color="auto"/>
      </w:divBdr>
    </w:div>
    <w:div w:id="452333533">
      <w:bodyDiv w:val="1"/>
      <w:marLeft w:val="0"/>
      <w:marRight w:val="0"/>
      <w:marTop w:val="0"/>
      <w:marBottom w:val="0"/>
      <w:divBdr>
        <w:top w:val="none" w:sz="0" w:space="0" w:color="auto"/>
        <w:left w:val="none" w:sz="0" w:space="0" w:color="auto"/>
        <w:bottom w:val="none" w:sz="0" w:space="0" w:color="auto"/>
        <w:right w:val="none" w:sz="0" w:space="0" w:color="auto"/>
      </w:divBdr>
    </w:div>
    <w:div w:id="467748155">
      <w:bodyDiv w:val="1"/>
      <w:marLeft w:val="0"/>
      <w:marRight w:val="0"/>
      <w:marTop w:val="0"/>
      <w:marBottom w:val="0"/>
      <w:divBdr>
        <w:top w:val="none" w:sz="0" w:space="0" w:color="auto"/>
        <w:left w:val="none" w:sz="0" w:space="0" w:color="auto"/>
        <w:bottom w:val="none" w:sz="0" w:space="0" w:color="auto"/>
        <w:right w:val="none" w:sz="0" w:space="0" w:color="auto"/>
      </w:divBdr>
    </w:div>
    <w:div w:id="470707492">
      <w:bodyDiv w:val="1"/>
      <w:marLeft w:val="0"/>
      <w:marRight w:val="0"/>
      <w:marTop w:val="0"/>
      <w:marBottom w:val="0"/>
      <w:divBdr>
        <w:top w:val="none" w:sz="0" w:space="0" w:color="auto"/>
        <w:left w:val="none" w:sz="0" w:space="0" w:color="auto"/>
        <w:bottom w:val="none" w:sz="0" w:space="0" w:color="auto"/>
        <w:right w:val="none" w:sz="0" w:space="0" w:color="auto"/>
      </w:divBdr>
    </w:div>
    <w:div w:id="471486378">
      <w:bodyDiv w:val="1"/>
      <w:marLeft w:val="0"/>
      <w:marRight w:val="0"/>
      <w:marTop w:val="0"/>
      <w:marBottom w:val="0"/>
      <w:divBdr>
        <w:top w:val="none" w:sz="0" w:space="0" w:color="auto"/>
        <w:left w:val="none" w:sz="0" w:space="0" w:color="auto"/>
        <w:bottom w:val="none" w:sz="0" w:space="0" w:color="auto"/>
        <w:right w:val="none" w:sz="0" w:space="0" w:color="auto"/>
      </w:divBdr>
    </w:div>
    <w:div w:id="478962182">
      <w:bodyDiv w:val="1"/>
      <w:marLeft w:val="0"/>
      <w:marRight w:val="0"/>
      <w:marTop w:val="0"/>
      <w:marBottom w:val="0"/>
      <w:divBdr>
        <w:top w:val="none" w:sz="0" w:space="0" w:color="auto"/>
        <w:left w:val="none" w:sz="0" w:space="0" w:color="auto"/>
        <w:bottom w:val="none" w:sz="0" w:space="0" w:color="auto"/>
        <w:right w:val="none" w:sz="0" w:space="0" w:color="auto"/>
      </w:divBdr>
    </w:div>
    <w:div w:id="484586211">
      <w:bodyDiv w:val="1"/>
      <w:marLeft w:val="0"/>
      <w:marRight w:val="0"/>
      <w:marTop w:val="0"/>
      <w:marBottom w:val="0"/>
      <w:divBdr>
        <w:top w:val="none" w:sz="0" w:space="0" w:color="auto"/>
        <w:left w:val="none" w:sz="0" w:space="0" w:color="auto"/>
        <w:bottom w:val="none" w:sz="0" w:space="0" w:color="auto"/>
        <w:right w:val="none" w:sz="0" w:space="0" w:color="auto"/>
      </w:divBdr>
    </w:div>
    <w:div w:id="487596605">
      <w:bodyDiv w:val="1"/>
      <w:marLeft w:val="0"/>
      <w:marRight w:val="0"/>
      <w:marTop w:val="0"/>
      <w:marBottom w:val="0"/>
      <w:divBdr>
        <w:top w:val="none" w:sz="0" w:space="0" w:color="auto"/>
        <w:left w:val="none" w:sz="0" w:space="0" w:color="auto"/>
        <w:bottom w:val="none" w:sz="0" w:space="0" w:color="auto"/>
        <w:right w:val="none" w:sz="0" w:space="0" w:color="auto"/>
      </w:divBdr>
    </w:div>
    <w:div w:id="489253651">
      <w:bodyDiv w:val="1"/>
      <w:marLeft w:val="0"/>
      <w:marRight w:val="0"/>
      <w:marTop w:val="0"/>
      <w:marBottom w:val="0"/>
      <w:divBdr>
        <w:top w:val="none" w:sz="0" w:space="0" w:color="auto"/>
        <w:left w:val="none" w:sz="0" w:space="0" w:color="auto"/>
        <w:bottom w:val="none" w:sz="0" w:space="0" w:color="auto"/>
        <w:right w:val="none" w:sz="0" w:space="0" w:color="auto"/>
      </w:divBdr>
    </w:div>
    <w:div w:id="525564230">
      <w:bodyDiv w:val="1"/>
      <w:marLeft w:val="0"/>
      <w:marRight w:val="0"/>
      <w:marTop w:val="0"/>
      <w:marBottom w:val="0"/>
      <w:divBdr>
        <w:top w:val="none" w:sz="0" w:space="0" w:color="auto"/>
        <w:left w:val="none" w:sz="0" w:space="0" w:color="auto"/>
        <w:bottom w:val="none" w:sz="0" w:space="0" w:color="auto"/>
        <w:right w:val="none" w:sz="0" w:space="0" w:color="auto"/>
      </w:divBdr>
    </w:div>
    <w:div w:id="547843773">
      <w:bodyDiv w:val="1"/>
      <w:marLeft w:val="0"/>
      <w:marRight w:val="0"/>
      <w:marTop w:val="0"/>
      <w:marBottom w:val="0"/>
      <w:divBdr>
        <w:top w:val="none" w:sz="0" w:space="0" w:color="auto"/>
        <w:left w:val="none" w:sz="0" w:space="0" w:color="auto"/>
        <w:bottom w:val="none" w:sz="0" w:space="0" w:color="auto"/>
        <w:right w:val="none" w:sz="0" w:space="0" w:color="auto"/>
      </w:divBdr>
    </w:div>
    <w:div w:id="551815653">
      <w:bodyDiv w:val="1"/>
      <w:marLeft w:val="0"/>
      <w:marRight w:val="0"/>
      <w:marTop w:val="0"/>
      <w:marBottom w:val="0"/>
      <w:divBdr>
        <w:top w:val="none" w:sz="0" w:space="0" w:color="auto"/>
        <w:left w:val="none" w:sz="0" w:space="0" w:color="auto"/>
        <w:bottom w:val="none" w:sz="0" w:space="0" w:color="auto"/>
        <w:right w:val="none" w:sz="0" w:space="0" w:color="auto"/>
      </w:divBdr>
    </w:div>
    <w:div w:id="562909241">
      <w:bodyDiv w:val="1"/>
      <w:marLeft w:val="0"/>
      <w:marRight w:val="0"/>
      <w:marTop w:val="0"/>
      <w:marBottom w:val="0"/>
      <w:divBdr>
        <w:top w:val="none" w:sz="0" w:space="0" w:color="auto"/>
        <w:left w:val="none" w:sz="0" w:space="0" w:color="auto"/>
        <w:bottom w:val="none" w:sz="0" w:space="0" w:color="auto"/>
        <w:right w:val="none" w:sz="0" w:space="0" w:color="auto"/>
      </w:divBdr>
    </w:div>
    <w:div w:id="575437744">
      <w:bodyDiv w:val="1"/>
      <w:marLeft w:val="0"/>
      <w:marRight w:val="0"/>
      <w:marTop w:val="0"/>
      <w:marBottom w:val="0"/>
      <w:divBdr>
        <w:top w:val="none" w:sz="0" w:space="0" w:color="auto"/>
        <w:left w:val="none" w:sz="0" w:space="0" w:color="auto"/>
        <w:bottom w:val="none" w:sz="0" w:space="0" w:color="auto"/>
        <w:right w:val="none" w:sz="0" w:space="0" w:color="auto"/>
      </w:divBdr>
    </w:div>
    <w:div w:id="582955136">
      <w:bodyDiv w:val="1"/>
      <w:marLeft w:val="0"/>
      <w:marRight w:val="0"/>
      <w:marTop w:val="0"/>
      <w:marBottom w:val="0"/>
      <w:divBdr>
        <w:top w:val="none" w:sz="0" w:space="0" w:color="auto"/>
        <w:left w:val="none" w:sz="0" w:space="0" w:color="auto"/>
        <w:bottom w:val="none" w:sz="0" w:space="0" w:color="auto"/>
        <w:right w:val="none" w:sz="0" w:space="0" w:color="auto"/>
      </w:divBdr>
    </w:div>
    <w:div w:id="590554098">
      <w:bodyDiv w:val="1"/>
      <w:marLeft w:val="0"/>
      <w:marRight w:val="0"/>
      <w:marTop w:val="0"/>
      <w:marBottom w:val="0"/>
      <w:divBdr>
        <w:top w:val="none" w:sz="0" w:space="0" w:color="auto"/>
        <w:left w:val="none" w:sz="0" w:space="0" w:color="auto"/>
        <w:bottom w:val="none" w:sz="0" w:space="0" w:color="auto"/>
        <w:right w:val="none" w:sz="0" w:space="0" w:color="auto"/>
      </w:divBdr>
    </w:div>
    <w:div w:id="590629236">
      <w:bodyDiv w:val="1"/>
      <w:marLeft w:val="0"/>
      <w:marRight w:val="0"/>
      <w:marTop w:val="0"/>
      <w:marBottom w:val="0"/>
      <w:divBdr>
        <w:top w:val="none" w:sz="0" w:space="0" w:color="auto"/>
        <w:left w:val="none" w:sz="0" w:space="0" w:color="auto"/>
        <w:bottom w:val="none" w:sz="0" w:space="0" w:color="auto"/>
        <w:right w:val="none" w:sz="0" w:space="0" w:color="auto"/>
      </w:divBdr>
      <w:divsChild>
        <w:div w:id="679045045">
          <w:marLeft w:val="547"/>
          <w:marRight w:val="0"/>
          <w:marTop w:val="154"/>
          <w:marBottom w:val="0"/>
          <w:divBdr>
            <w:top w:val="none" w:sz="0" w:space="0" w:color="auto"/>
            <w:left w:val="none" w:sz="0" w:space="0" w:color="auto"/>
            <w:bottom w:val="none" w:sz="0" w:space="0" w:color="auto"/>
            <w:right w:val="none" w:sz="0" w:space="0" w:color="auto"/>
          </w:divBdr>
        </w:div>
        <w:div w:id="871695018">
          <w:marLeft w:val="1166"/>
          <w:marRight w:val="0"/>
          <w:marTop w:val="134"/>
          <w:marBottom w:val="0"/>
          <w:divBdr>
            <w:top w:val="none" w:sz="0" w:space="0" w:color="auto"/>
            <w:left w:val="none" w:sz="0" w:space="0" w:color="auto"/>
            <w:bottom w:val="none" w:sz="0" w:space="0" w:color="auto"/>
            <w:right w:val="none" w:sz="0" w:space="0" w:color="auto"/>
          </w:divBdr>
        </w:div>
        <w:div w:id="999966900">
          <w:marLeft w:val="547"/>
          <w:marRight w:val="0"/>
          <w:marTop w:val="154"/>
          <w:marBottom w:val="0"/>
          <w:divBdr>
            <w:top w:val="none" w:sz="0" w:space="0" w:color="auto"/>
            <w:left w:val="none" w:sz="0" w:space="0" w:color="auto"/>
            <w:bottom w:val="none" w:sz="0" w:space="0" w:color="auto"/>
            <w:right w:val="none" w:sz="0" w:space="0" w:color="auto"/>
          </w:divBdr>
        </w:div>
        <w:div w:id="1060714111">
          <w:marLeft w:val="1166"/>
          <w:marRight w:val="0"/>
          <w:marTop w:val="134"/>
          <w:marBottom w:val="0"/>
          <w:divBdr>
            <w:top w:val="none" w:sz="0" w:space="0" w:color="auto"/>
            <w:left w:val="none" w:sz="0" w:space="0" w:color="auto"/>
            <w:bottom w:val="none" w:sz="0" w:space="0" w:color="auto"/>
            <w:right w:val="none" w:sz="0" w:space="0" w:color="auto"/>
          </w:divBdr>
        </w:div>
        <w:div w:id="1224635534">
          <w:marLeft w:val="1166"/>
          <w:marRight w:val="0"/>
          <w:marTop w:val="134"/>
          <w:marBottom w:val="0"/>
          <w:divBdr>
            <w:top w:val="none" w:sz="0" w:space="0" w:color="auto"/>
            <w:left w:val="none" w:sz="0" w:space="0" w:color="auto"/>
            <w:bottom w:val="none" w:sz="0" w:space="0" w:color="auto"/>
            <w:right w:val="none" w:sz="0" w:space="0" w:color="auto"/>
          </w:divBdr>
        </w:div>
        <w:div w:id="1225991959">
          <w:marLeft w:val="1166"/>
          <w:marRight w:val="0"/>
          <w:marTop w:val="134"/>
          <w:marBottom w:val="0"/>
          <w:divBdr>
            <w:top w:val="none" w:sz="0" w:space="0" w:color="auto"/>
            <w:left w:val="none" w:sz="0" w:space="0" w:color="auto"/>
            <w:bottom w:val="none" w:sz="0" w:space="0" w:color="auto"/>
            <w:right w:val="none" w:sz="0" w:space="0" w:color="auto"/>
          </w:divBdr>
        </w:div>
        <w:div w:id="1820809054">
          <w:marLeft w:val="547"/>
          <w:marRight w:val="0"/>
          <w:marTop w:val="154"/>
          <w:marBottom w:val="0"/>
          <w:divBdr>
            <w:top w:val="none" w:sz="0" w:space="0" w:color="auto"/>
            <w:left w:val="none" w:sz="0" w:space="0" w:color="auto"/>
            <w:bottom w:val="none" w:sz="0" w:space="0" w:color="auto"/>
            <w:right w:val="none" w:sz="0" w:space="0" w:color="auto"/>
          </w:divBdr>
        </w:div>
      </w:divsChild>
    </w:div>
    <w:div w:id="592739518">
      <w:bodyDiv w:val="1"/>
      <w:marLeft w:val="0"/>
      <w:marRight w:val="0"/>
      <w:marTop w:val="0"/>
      <w:marBottom w:val="0"/>
      <w:divBdr>
        <w:top w:val="none" w:sz="0" w:space="0" w:color="auto"/>
        <w:left w:val="none" w:sz="0" w:space="0" w:color="auto"/>
        <w:bottom w:val="none" w:sz="0" w:space="0" w:color="auto"/>
        <w:right w:val="none" w:sz="0" w:space="0" w:color="auto"/>
      </w:divBdr>
    </w:div>
    <w:div w:id="597450972">
      <w:bodyDiv w:val="1"/>
      <w:marLeft w:val="0"/>
      <w:marRight w:val="0"/>
      <w:marTop w:val="0"/>
      <w:marBottom w:val="0"/>
      <w:divBdr>
        <w:top w:val="none" w:sz="0" w:space="0" w:color="auto"/>
        <w:left w:val="none" w:sz="0" w:space="0" w:color="auto"/>
        <w:bottom w:val="none" w:sz="0" w:space="0" w:color="auto"/>
        <w:right w:val="none" w:sz="0" w:space="0" w:color="auto"/>
      </w:divBdr>
    </w:div>
    <w:div w:id="608204424">
      <w:bodyDiv w:val="1"/>
      <w:marLeft w:val="0"/>
      <w:marRight w:val="0"/>
      <w:marTop w:val="0"/>
      <w:marBottom w:val="0"/>
      <w:divBdr>
        <w:top w:val="none" w:sz="0" w:space="0" w:color="auto"/>
        <w:left w:val="none" w:sz="0" w:space="0" w:color="auto"/>
        <w:bottom w:val="none" w:sz="0" w:space="0" w:color="auto"/>
        <w:right w:val="none" w:sz="0" w:space="0" w:color="auto"/>
      </w:divBdr>
    </w:div>
    <w:div w:id="619532445">
      <w:bodyDiv w:val="1"/>
      <w:marLeft w:val="0"/>
      <w:marRight w:val="0"/>
      <w:marTop w:val="0"/>
      <w:marBottom w:val="0"/>
      <w:divBdr>
        <w:top w:val="none" w:sz="0" w:space="0" w:color="auto"/>
        <w:left w:val="none" w:sz="0" w:space="0" w:color="auto"/>
        <w:bottom w:val="none" w:sz="0" w:space="0" w:color="auto"/>
        <w:right w:val="none" w:sz="0" w:space="0" w:color="auto"/>
      </w:divBdr>
    </w:div>
    <w:div w:id="635989215">
      <w:bodyDiv w:val="1"/>
      <w:marLeft w:val="0"/>
      <w:marRight w:val="0"/>
      <w:marTop w:val="0"/>
      <w:marBottom w:val="0"/>
      <w:divBdr>
        <w:top w:val="none" w:sz="0" w:space="0" w:color="auto"/>
        <w:left w:val="none" w:sz="0" w:space="0" w:color="auto"/>
        <w:bottom w:val="none" w:sz="0" w:space="0" w:color="auto"/>
        <w:right w:val="none" w:sz="0" w:space="0" w:color="auto"/>
      </w:divBdr>
    </w:div>
    <w:div w:id="648242665">
      <w:bodyDiv w:val="1"/>
      <w:marLeft w:val="0"/>
      <w:marRight w:val="0"/>
      <w:marTop w:val="0"/>
      <w:marBottom w:val="0"/>
      <w:divBdr>
        <w:top w:val="none" w:sz="0" w:space="0" w:color="auto"/>
        <w:left w:val="none" w:sz="0" w:space="0" w:color="auto"/>
        <w:bottom w:val="none" w:sz="0" w:space="0" w:color="auto"/>
        <w:right w:val="none" w:sz="0" w:space="0" w:color="auto"/>
      </w:divBdr>
    </w:div>
    <w:div w:id="648365171">
      <w:bodyDiv w:val="1"/>
      <w:marLeft w:val="0"/>
      <w:marRight w:val="0"/>
      <w:marTop w:val="0"/>
      <w:marBottom w:val="0"/>
      <w:divBdr>
        <w:top w:val="none" w:sz="0" w:space="0" w:color="auto"/>
        <w:left w:val="none" w:sz="0" w:space="0" w:color="auto"/>
        <w:bottom w:val="none" w:sz="0" w:space="0" w:color="auto"/>
        <w:right w:val="none" w:sz="0" w:space="0" w:color="auto"/>
      </w:divBdr>
      <w:divsChild>
        <w:div w:id="510534220">
          <w:marLeft w:val="1800"/>
          <w:marRight w:val="0"/>
          <w:marTop w:val="115"/>
          <w:marBottom w:val="0"/>
          <w:divBdr>
            <w:top w:val="none" w:sz="0" w:space="0" w:color="auto"/>
            <w:left w:val="none" w:sz="0" w:space="0" w:color="auto"/>
            <w:bottom w:val="none" w:sz="0" w:space="0" w:color="auto"/>
            <w:right w:val="none" w:sz="0" w:space="0" w:color="auto"/>
          </w:divBdr>
        </w:div>
        <w:div w:id="1182859665">
          <w:marLeft w:val="1800"/>
          <w:marRight w:val="0"/>
          <w:marTop w:val="115"/>
          <w:marBottom w:val="0"/>
          <w:divBdr>
            <w:top w:val="none" w:sz="0" w:space="0" w:color="auto"/>
            <w:left w:val="none" w:sz="0" w:space="0" w:color="auto"/>
            <w:bottom w:val="none" w:sz="0" w:space="0" w:color="auto"/>
            <w:right w:val="none" w:sz="0" w:space="0" w:color="auto"/>
          </w:divBdr>
        </w:div>
      </w:divsChild>
    </w:div>
    <w:div w:id="657810674">
      <w:bodyDiv w:val="1"/>
      <w:marLeft w:val="0"/>
      <w:marRight w:val="0"/>
      <w:marTop w:val="0"/>
      <w:marBottom w:val="0"/>
      <w:divBdr>
        <w:top w:val="none" w:sz="0" w:space="0" w:color="auto"/>
        <w:left w:val="none" w:sz="0" w:space="0" w:color="auto"/>
        <w:bottom w:val="none" w:sz="0" w:space="0" w:color="auto"/>
        <w:right w:val="none" w:sz="0" w:space="0" w:color="auto"/>
      </w:divBdr>
    </w:div>
    <w:div w:id="659232388">
      <w:bodyDiv w:val="1"/>
      <w:marLeft w:val="0"/>
      <w:marRight w:val="0"/>
      <w:marTop w:val="0"/>
      <w:marBottom w:val="0"/>
      <w:divBdr>
        <w:top w:val="none" w:sz="0" w:space="0" w:color="auto"/>
        <w:left w:val="none" w:sz="0" w:space="0" w:color="auto"/>
        <w:bottom w:val="none" w:sz="0" w:space="0" w:color="auto"/>
        <w:right w:val="none" w:sz="0" w:space="0" w:color="auto"/>
      </w:divBdr>
    </w:div>
    <w:div w:id="660620305">
      <w:bodyDiv w:val="1"/>
      <w:marLeft w:val="0"/>
      <w:marRight w:val="0"/>
      <w:marTop w:val="0"/>
      <w:marBottom w:val="0"/>
      <w:divBdr>
        <w:top w:val="none" w:sz="0" w:space="0" w:color="auto"/>
        <w:left w:val="none" w:sz="0" w:space="0" w:color="auto"/>
        <w:bottom w:val="none" w:sz="0" w:space="0" w:color="auto"/>
        <w:right w:val="none" w:sz="0" w:space="0" w:color="auto"/>
      </w:divBdr>
    </w:div>
    <w:div w:id="662202807">
      <w:bodyDiv w:val="1"/>
      <w:marLeft w:val="0"/>
      <w:marRight w:val="0"/>
      <w:marTop w:val="0"/>
      <w:marBottom w:val="0"/>
      <w:divBdr>
        <w:top w:val="none" w:sz="0" w:space="0" w:color="auto"/>
        <w:left w:val="none" w:sz="0" w:space="0" w:color="auto"/>
        <w:bottom w:val="none" w:sz="0" w:space="0" w:color="auto"/>
        <w:right w:val="none" w:sz="0" w:space="0" w:color="auto"/>
      </w:divBdr>
    </w:div>
    <w:div w:id="682777852">
      <w:bodyDiv w:val="1"/>
      <w:marLeft w:val="0"/>
      <w:marRight w:val="0"/>
      <w:marTop w:val="0"/>
      <w:marBottom w:val="0"/>
      <w:divBdr>
        <w:top w:val="none" w:sz="0" w:space="0" w:color="auto"/>
        <w:left w:val="none" w:sz="0" w:space="0" w:color="auto"/>
        <w:bottom w:val="none" w:sz="0" w:space="0" w:color="auto"/>
        <w:right w:val="none" w:sz="0" w:space="0" w:color="auto"/>
      </w:divBdr>
    </w:div>
    <w:div w:id="684138746">
      <w:bodyDiv w:val="1"/>
      <w:marLeft w:val="0"/>
      <w:marRight w:val="0"/>
      <w:marTop w:val="0"/>
      <w:marBottom w:val="0"/>
      <w:divBdr>
        <w:top w:val="none" w:sz="0" w:space="0" w:color="auto"/>
        <w:left w:val="none" w:sz="0" w:space="0" w:color="auto"/>
        <w:bottom w:val="none" w:sz="0" w:space="0" w:color="auto"/>
        <w:right w:val="none" w:sz="0" w:space="0" w:color="auto"/>
      </w:divBdr>
    </w:div>
    <w:div w:id="706872531">
      <w:bodyDiv w:val="1"/>
      <w:marLeft w:val="0"/>
      <w:marRight w:val="0"/>
      <w:marTop w:val="0"/>
      <w:marBottom w:val="0"/>
      <w:divBdr>
        <w:top w:val="none" w:sz="0" w:space="0" w:color="auto"/>
        <w:left w:val="none" w:sz="0" w:space="0" w:color="auto"/>
        <w:bottom w:val="none" w:sz="0" w:space="0" w:color="auto"/>
        <w:right w:val="none" w:sz="0" w:space="0" w:color="auto"/>
      </w:divBdr>
    </w:div>
    <w:div w:id="708452826">
      <w:bodyDiv w:val="1"/>
      <w:marLeft w:val="0"/>
      <w:marRight w:val="0"/>
      <w:marTop w:val="0"/>
      <w:marBottom w:val="0"/>
      <w:divBdr>
        <w:top w:val="none" w:sz="0" w:space="0" w:color="auto"/>
        <w:left w:val="none" w:sz="0" w:space="0" w:color="auto"/>
        <w:bottom w:val="none" w:sz="0" w:space="0" w:color="auto"/>
        <w:right w:val="none" w:sz="0" w:space="0" w:color="auto"/>
      </w:divBdr>
    </w:div>
    <w:div w:id="713314102">
      <w:bodyDiv w:val="1"/>
      <w:marLeft w:val="0"/>
      <w:marRight w:val="0"/>
      <w:marTop w:val="0"/>
      <w:marBottom w:val="0"/>
      <w:divBdr>
        <w:top w:val="none" w:sz="0" w:space="0" w:color="auto"/>
        <w:left w:val="none" w:sz="0" w:space="0" w:color="auto"/>
        <w:bottom w:val="none" w:sz="0" w:space="0" w:color="auto"/>
        <w:right w:val="none" w:sz="0" w:space="0" w:color="auto"/>
      </w:divBdr>
    </w:div>
    <w:div w:id="722875147">
      <w:bodyDiv w:val="1"/>
      <w:marLeft w:val="0"/>
      <w:marRight w:val="0"/>
      <w:marTop w:val="0"/>
      <w:marBottom w:val="0"/>
      <w:divBdr>
        <w:top w:val="none" w:sz="0" w:space="0" w:color="auto"/>
        <w:left w:val="none" w:sz="0" w:space="0" w:color="auto"/>
        <w:bottom w:val="none" w:sz="0" w:space="0" w:color="auto"/>
        <w:right w:val="none" w:sz="0" w:space="0" w:color="auto"/>
      </w:divBdr>
    </w:div>
    <w:div w:id="727874329">
      <w:bodyDiv w:val="1"/>
      <w:marLeft w:val="0"/>
      <w:marRight w:val="0"/>
      <w:marTop w:val="0"/>
      <w:marBottom w:val="0"/>
      <w:divBdr>
        <w:top w:val="none" w:sz="0" w:space="0" w:color="auto"/>
        <w:left w:val="none" w:sz="0" w:space="0" w:color="auto"/>
        <w:bottom w:val="none" w:sz="0" w:space="0" w:color="auto"/>
        <w:right w:val="none" w:sz="0" w:space="0" w:color="auto"/>
      </w:divBdr>
      <w:divsChild>
        <w:div w:id="146283888">
          <w:marLeft w:val="2520"/>
          <w:marRight w:val="0"/>
          <w:marTop w:val="96"/>
          <w:marBottom w:val="0"/>
          <w:divBdr>
            <w:top w:val="none" w:sz="0" w:space="0" w:color="auto"/>
            <w:left w:val="none" w:sz="0" w:space="0" w:color="auto"/>
            <w:bottom w:val="none" w:sz="0" w:space="0" w:color="auto"/>
            <w:right w:val="none" w:sz="0" w:space="0" w:color="auto"/>
          </w:divBdr>
        </w:div>
        <w:div w:id="333842782">
          <w:marLeft w:val="1166"/>
          <w:marRight w:val="0"/>
          <w:marTop w:val="115"/>
          <w:marBottom w:val="0"/>
          <w:divBdr>
            <w:top w:val="none" w:sz="0" w:space="0" w:color="auto"/>
            <w:left w:val="none" w:sz="0" w:space="0" w:color="auto"/>
            <w:bottom w:val="none" w:sz="0" w:space="0" w:color="auto"/>
            <w:right w:val="none" w:sz="0" w:space="0" w:color="auto"/>
          </w:divBdr>
        </w:div>
        <w:div w:id="683828426">
          <w:marLeft w:val="2520"/>
          <w:marRight w:val="0"/>
          <w:marTop w:val="96"/>
          <w:marBottom w:val="0"/>
          <w:divBdr>
            <w:top w:val="none" w:sz="0" w:space="0" w:color="auto"/>
            <w:left w:val="none" w:sz="0" w:space="0" w:color="auto"/>
            <w:bottom w:val="none" w:sz="0" w:space="0" w:color="auto"/>
            <w:right w:val="none" w:sz="0" w:space="0" w:color="auto"/>
          </w:divBdr>
        </w:div>
        <w:div w:id="782843530">
          <w:marLeft w:val="1166"/>
          <w:marRight w:val="0"/>
          <w:marTop w:val="115"/>
          <w:marBottom w:val="0"/>
          <w:divBdr>
            <w:top w:val="none" w:sz="0" w:space="0" w:color="auto"/>
            <w:left w:val="none" w:sz="0" w:space="0" w:color="auto"/>
            <w:bottom w:val="none" w:sz="0" w:space="0" w:color="auto"/>
            <w:right w:val="none" w:sz="0" w:space="0" w:color="auto"/>
          </w:divBdr>
        </w:div>
        <w:div w:id="1067264931">
          <w:marLeft w:val="1800"/>
          <w:marRight w:val="0"/>
          <w:marTop w:val="115"/>
          <w:marBottom w:val="0"/>
          <w:divBdr>
            <w:top w:val="none" w:sz="0" w:space="0" w:color="auto"/>
            <w:left w:val="none" w:sz="0" w:space="0" w:color="auto"/>
            <w:bottom w:val="none" w:sz="0" w:space="0" w:color="auto"/>
            <w:right w:val="none" w:sz="0" w:space="0" w:color="auto"/>
          </w:divBdr>
        </w:div>
        <w:div w:id="1463572818">
          <w:marLeft w:val="1800"/>
          <w:marRight w:val="0"/>
          <w:marTop w:val="115"/>
          <w:marBottom w:val="0"/>
          <w:divBdr>
            <w:top w:val="none" w:sz="0" w:space="0" w:color="auto"/>
            <w:left w:val="none" w:sz="0" w:space="0" w:color="auto"/>
            <w:bottom w:val="none" w:sz="0" w:space="0" w:color="auto"/>
            <w:right w:val="none" w:sz="0" w:space="0" w:color="auto"/>
          </w:divBdr>
        </w:div>
        <w:div w:id="1471750853">
          <w:marLeft w:val="1800"/>
          <w:marRight w:val="0"/>
          <w:marTop w:val="115"/>
          <w:marBottom w:val="0"/>
          <w:divBdr>
            <w:top w:val="none" w:sz="0" w:space="0" w:color="auto"/>
            <w:left w:val="none" w:sz="0" w:space="0" w:color="auto"/>
            <w:bottom w:val="none" w:sz="0" w:space="0" w:color="auto"/>
            <w:right w:val="none" w:sz="0" w:space="0" w:color="auto"/>
          </w:divBdr>
        </w:div>
        <w:div w:id="1591888885">
          <w:marLeft w:val="1800"/>
          <w:marRight w:val="0"/>
          <w:marTop w:val="115"/>
          <w:marBottom w:val="0"/>
          <w:divBdr>
            <w:top w:val="none" w:sz="0" w:space="0" w:color="auto"/>
            <w:left w:val="none" w:sz="0" w:space="0" w:color="auto"/>
            <w:bottom w:val="none" w:sz="0" w:space="0" w:color="auto"/>
            <w:right w:val="none" w:sz="0" w:space="0" w:color="auto"/>
          </w:divBdr>
        </w:div>
        <w:div w:id="1854807070">
          <w:marLeft w:val="2520"/>
          <w:marRight w:val="0"/>
          <w:marTop w:val="96"/>
          <w:marBottom w:val="0"/>
          <w:divBdr>
            <w:top w:val="none" w:sz="0" w:space="0" w:color="auto"/>
            <w:left w:val="none" w:sz="0" w:space="0" w:color="auto"/>
            <w:bottom w:val="none" w:sz="0" w:space="0" w:color="auto"/>
            <w:right w:val="none" w:sz="0" w:space="0" w:color="auto"/>
          </w:divBdr>
        </w:div>
        <w:div w:id="1983581758">
          <w:marLeft w:val="1800"/>
          <w:marRight w:val="0"/>
          <w:marTop w:val="115"/>
          <w:marBottom w:val="0"/>
          <w:divBdr>
            <w:top w:val="none" w:sz="0" w:space="0" w:color="auto"/>
            <w:left w:val="none" w:sz="0" w:space="0" w:color="auto"/>
            <w:bottom w:val="none" w:sz="0" w:space="0" w:color="auto"/>
            <w:right w:val="none" w:sz="0" w:space="0" w:color="auto"/>
          </w:divBdr>
        </w:div>
      </w:divsChild>
    </w:div>
    <w:div w:id="744183328">
      <w:bodyDiv w:val="1"/>
      <w:marLeft w:val="0"/>
      <w:marRight w:val="0"/>
      <w:marTop w:val="0"/>
      <w:marBottom w:val="0"/>
      <w:divBdr>
        <w:top w:val="none" w:sz="0" w:space="0" w:color="auto"/>
        <w:left w:val="none" w:sz="0" w:space="0" w:color="auto"/>
        <w:bottom w:val="none" w:sz="0" w:space="0" w:color="auto"/>
        <w:right w:val="none" w:sz="0" w:space="0" w:color="auto"/>
      </w:divBdr>
    </w:div>
    <w:div w:id="756485751">
      <w:bodyDiv w:val="1"/>
      <w:marLeft w:val="0"/>
      <w:marRight w:val="0"/>
      <w:marTop w:val="0"/>
      <w:marBottom w:val="0"/>
      <w:divBdr>
        <w:top w:val="none" w:sz="0" w:space="0" w:color="auto"/>
        <w:left w:val="none" w:sz="0" w:space="0" w:color="auto"/>
        <w:bottom w:val="none" w:sz="0" w:space="0" w:color="auto"/>
        <w:right w:val="none" w:sz="0" w:space="0" w:color="auto"/>
      </w:divBdr>
      <w:divsChild>
        <w:div w:id="913851848">
          <w:marLeft w:val="547"/>
          <w:marRight w:val="0"/>
          <w:marTop w:val="154"/>
          <w:marBottom w:val="0"/>
          <w:divBdr>
            <w:top w:val="none" w:sz="0" w:space="0" w:color="auto"/>
            <w:left w:val="none" w:sz="0" w:space="0" w:color="auto"/>
            <w:bottom w:val="none" w:sz="0" w:space="0" w:color="auto"/>
            <w:right w:val="none" w:sz="0" w:space="0" w:color="auto"/>
          </w:divBdr>
        </w:div>
      </w:divsChild>
    </w:div>
    <w:div w:id="777795302">
      <w:bodyDiv w:val="1"/>
      <w:marLeft w:val="0"/>
      <w:marRight w:val="0"/>
      <w:marTop w:val="0"/>
      <w:marBottom w:val="0"/>
      <w:divBdr>
        <w:top w:val="none" w:sz="0" w:space="0" w:color="auto"/>
        <w:left w:val="none" w:sz="0" w:space="0" w:color="auto"/>
        <w:bottom w:val="none" w:sz="0" w:space="0" w:color="auto"/>
        <w:right w:val="none" w:sz="0" w:space="0" w:color="auto"/>
      </w:divBdr>
    </w:div>
    <w:div w:id="779028703">
      <w:bodyDiv w:val="1"/>
      <w:marLeft w:val="0"/>
      <w:marRight w:val="0"/>
      <w:marTop w:val="0"/>
      <w:marBottom w:val="0"/>
      <w:divBdr>
        <w:top w:val="none" w:sz="0" w:space="0" w:color="auto"/>
        <w:left w:val="none" w:sz="0" w:space="0" w:color="auto"/>
        <w:bottom w:val="none" w:sz="0" w:space="0" w:color="auto"/>
        <w:right w:val="none" w:sz="0" w:space="0" w:color="auto"/>
      </w:divBdr>
    </w:div>
    <w:div w:id="790980990">
      <w:bodyDiv w:val="1"/>
      <w:marLeft w:val="0"/>
      <w:marRight w:val="0"/>
      <w:marTop w:val="0"/>
      <w:marBottom w:val="0"/>
      <w:divBdr>
        <w:top w:val="none" w:sz="0" w:space="0" w:color="auto"/>
        <w:left w:val="none" w:sz="0" w:space="0" w:color="auto"/>
        <w:bottom w:val="none" w:sz="0" w:space="0" w:color="auto"/>
        <w:right w:val="none" w:sz="0" w:space="0" w:color="auto"/>
      </w:divBdr>
    </w:div>
    <w:div w:id="795411513">
      <w:bodyDiv w:val="1"/>
      <w:marLeft w:val="0"/>
      <w:marRight w:val="0"/>
      <w:marTop w:val="0"/>
      <w:marBottom w:val="0"/>
      <w:divBdr>
        <w:top w:val="none" w:sz="0" w:space="0" w:color="auto"/>
        <w:left w:val="none" w:sz="0" w:space="0" w:color="auto"/>
        <w:bottom w:val="none" w:sz="0" w:space="0" w:color="auto"/>
        <w:right w:val="none" w:sz="0" w:space="0" w:color="auto"/>
      </w:divBdr>
    </w:div>
    <w:div w:id="808013103">
      <w:bodyDiv w:val="1"/>
      <w:marLeft w:val="0"/>
      <w:marRight w:val="0"/>
      <w:marTop w:val="0"/>
      <w:marBottom w:val="0"/>
      <w:divBdr>
        <w:top w:val="none" w:sz="0" w:space="0" w:color="auto"/>
        <w:left w:val="none" w:sz="0" w:space="0" w:color="auto"/>
        <w:bottom w:val="none" w:sz="0" w:space="0" w:color="auto"/>
        <w:right w:val="none" w:sz="0" w:space="0" w:color="auto"/>
      </w:divBdr>
    </w:div>
    <w:div w:id="812714637">
      <w:bodyDiv w:val="1"/>
      <w:marLeft w:val="0"/>
      <w:marRight w:val="0"/>
      <w:marTop w:val="0"/>
      <w:marBottom w:val="0"/>
      <w:divBdr>
        <w:top w:val="none" w:sz="0" w:space="0" w:color="auto"/>
        <w:left w:val="none" w:sz="0" w:space="0" w:color="auto"/>
        <w:bottom w:val="none" w:sz="0" w:space="0" w:color="auto"/>
        <w:right w:val="none" w:sz="0" w:space="0" w:color="auto"/>
      </w:divBdr>
    </w:div>
    <w:div w:id="835533253">
      <w:bodyDiv w:val="1"/>
      <w:marLeft w:val="0"/>
      <w:marRight w:val="0"/>
      <w:marTop w:val="0"/>
      <w:marBottom w:val="0"/>
      <w:divBdr>
        <w:top w:val="none" w:sz="0" w:space="0" w:color="auto"/>
        <w:left w:val="none" w:sz="0" w:space="0" w:color="auto"/>
        <w:bottom w:val="none" w:sz="0" w:space="0" w:color="auto"/>
        <w:right w:val="none" w:sz="0" w:space="0" w:color="auto"/>
      </w:divBdr>
    </w:div>
    <w:div w:id="839462556">
      <w:bodyDiv w:val="1"/>
      <w:marLeft w:val="0"/>
      <w:marRight w:val="0"/>
      <w:marTop w:val="0"/>
      <w:marBottom w:val="0"/>
      <w:divBdr>
        <w:top w:val="none" w:sz="0" w:space="0" w:color="auto"/>
        <w:left w:val="none" w:sz="0" w:space="0" w:color="auto"/>
        <w:bottom w:val="none" w:sz="0" w:space="0" w:color="auto"/>
        <w:right w:val="none" w:sz="0" w:space="0" w:color="auto"/>
      </w:divBdr>
    </w:div>
    <w:div w:id="844440928">
      <w:bodyDiv w:val="1"/>
      <w:marLeft w:val="0"/>
      <w:marRight w:val="0"/>
      <w:marTop w:val="0"/>
      <w:marBottom w:val="0"/>
      <w:divBdr>
        <w:top w:val="none" w:sz="0" w:space="0" w:color="auto"/>
        <w:left w:val="none" w:sz="0" w:space="0" w:color="auto"/>
        <w:bottom w:val="none" w:sz="0" w:space="0" w:color="auto"/>
        <w:right w:val="none" w:sz="0" w:space="0" w:color="auto"/>
      </w:divBdr>
    </w:div>
    <w:div w:id="854879164">
      <w:bodyDiv w:val="1"/>
      <w:marLeft w:val="0"/>
      <w:marRight w:val="0"/>
      <w:marTop w:val="0"/>
      <w:marBottom w:val="0"/>
      <w:divBdr>
        <w:top w:val="none" w:sz="0" w:space="0" w:color="auto"/>
        <w:left w:val="none" w:sz="0" w:space="0" w:color="auto"/>
        <w:bottom w:val="none" w:sz="0" w:space="0" w:color="auto"/>
        <w:right w:val="none" w:sz="0" w:space="0" w:color="auto"/>
      </w:divBdr>
    </w:div>
    <w:div w:id="868832526">
      <w:bodyDiv w:val="1"/>
      <w:marLeft w:val="0"/>
      <w:marRight w:val="0"/>
      <w:marTop w:val="0"/>
      <w:marBottom w:val="0"/>
      <w:divBdr>
        <w:top w:val="none" w:sz="0" w:space="0" w:color="auto"/>
        <w:left w:val="none" w:sz="0" w:space="0" w:color="auto"/>
        <w:bottom w:val="none" w:sz="0" w:space="0" w:color="auto"/>
        <w:right w:val="none" w:sz="0" w:space="0" w:color="auto"/>
      </w:divBdr>
    </w:div>
    <w:div w:id="878274590">
      <w:bodyDiv w:val="1"/>
      <w:marLeft w:val="0"/>
      <w:marRight w:val="0"/>
      <w:marTop w:val="0"/>
      <w:marBottom w:val="0"/>
      <w:divBdr>
        <w:top w:val="none" w:sz="0" w:space="0" w:color="auto"/>
        <w:left w:val="none" w:sz="0" w:space="0" w:color="auto"/>
        <w:bottom w:val="none" w:sz="0" w:space="0" w:color="auto"/>
        <w:right w:val="none" w:sz="0" w:space="0" w:color="auto"/>
      </w:divBdr>
    </w:div>
    <w:div w:id="900289724">
      <w:bodyDiv w:val="1"/>
      <w:marLeft w:val="0"/>
      <w:marRight w:val="0"/>
      <w:marTop w:val="0"/>
      <w:marBottom w:val="0"/>
      <w:divBdr>
        <w:top w:val="none" w:sz="0" w:space="0" w:color="auto"/>
        <w:left w:val="none" w:sz="0" w:space="0" w:color="auto"/>
        <w:bottom w:val="none" w:sz="0" w:space="0" w:color="auto"/>
        <w:right w:val="none" w:sz="0" w:space="0" w:color="auto"/>
      </w:divBdr>
    </w:div>
    <w:div w:id="935868311">
      <w:bodyDiv w:val="1"/>
      <w:marLeft w:val="0"/>
      <w:marRight w:val="0"/>
      <w:marTop w:val="0"/>
      <w:marBottom w:val="0"/>
      <w:divBdr>
        <w:top w:val="none" w:sz="0" w:space="0" w:color="auto"/>
        <w:left w:val="none" w:sz="0" w:space="0" w:color="auto"/>
        <w:bottom w:val="none" w:sz="0" w:space="0" w:color="auto"/>
        <w:right w:val="none" w:sz="0" w:space="0" w:color="auto"/>
      </w:divBdr>
    </w:div>
    <w:div w:id="937912653">
      <w:bodyDiv w:val="1"/>
      <w:marLeft w:val="0"/>
      <w:marRight w:val="0"/>
      <w:marTop w:val="0"/>
      <w:marBottom w:val="0"/>
      <w:divBdr>
        <w:top w:val="none" w:sz="0" w:space="0" w:color="auto"/>
        <w:left w:val="none" w:sz="0" w:space="0" w:color="auto"/>
        <w:bottom w:val="none" w:sz="0" w:space="0" w:color="auto"/>
        <w:right w:val="none" w:sz="0" w:space="0" w:color="auto"/>
      </w:divBdr>
    </w:div>
    <w:div w:id="944654493">
      <w:bodyDiv w:val="1"/>
      <w:marLeft w:val="0"/>
      <w:marRight w:val="0"/>
      <w:marTop w:val="0"/>
      <w:marBottom w:val="0"/>
      <w:divBdr>
        <w:top w:val="none" w:sz="0" w:space="0" w:color="auto"/>
        <w:left w:val="none" w:sz="0" w:space="0" w:color="auto"/>
        <w:bottom w:val="none" w:sz="0" w:space="0" w:color="auto"/>
        <w:right w:val="none" w:sz="0" w:space="0" w:color="auto"/>
      </w:divBdr>
    </w:div>
    <w:div w:id="967319742">
      <w:bodyDiv w:val="1"/>
      <w:marLeft w:val="0"/>
      <w:marRight w:val="0"/>
      <w:marTop w:val="0"/>
      <w:marBottom w:val="0"/>
      <w:divBdr>
        <w:top w:val="none" w:sz="0" w:space="0" w:color="auto"/>
        <w:left w:val="none" w:sz="0" w:space="0" w:color="auto"/>
        <w:bottom w:val="none" w:sz="0" w:space="0" w:color="auto"/>
        <w:right w:val="none" w:sz="0" w:space="0" w:color="auto"/>
      </w:divBdr>
    </w:div>
    <w:div w:id="977538605">
      <w:bodyDiv w:val="1"/>
      <w:marLeft w:val="0"/>
      <w:marRight w:val="0"/>
      <w:marTop w:val="0"/>
      <w:marBottom w:val="0"/>
      <w:divBdr>
        <w:top w:val="none" w:sz="0" w:space="0" w:color="auto"/>
        <w:left w:val="none" w:sz="0" w:space="0" w:color="auto"/>
        <w:bottom w:val="none" w:sz="0" w:space="0" w:color="auto"/>
        <w:right w:val="none" w:sz="0" w:space="0" w:color="auto"/>
      </w:divBdr>
      <w:divsChild>
        <w:div w:id="639765770">
          <w:marLeft w:val="1166"/>
          <w:marRight w:val="0"/>
          <w:marTop w:val="115"/>
          <w:marBottom w:val="0"/>
          <w:divBdr>
            <w:top w:val="none" w:sz="0" w:space="0" w:color="auto"/>
            <w:left w:val="none" w:sz="0" w:space="0" w:color="auto"/>
            <w:bottom w:val="none" w:sz="0" w:space="0" w:color="auto"/>
            <w:right w:val="none" w:sz="0" w:space="0" w:color="auto"/>
          </w:divBdr>
        </w:div>
        <w:div w:id="1373967816">
          <w:marLeft w:val="1166"/>
          <w:marRight w:val="0"/>
          <w:marTop w:val="115"/>
          <w:marBottom w:val="0"/>
          <w:divBdr>
            <w:top w:val="none" w:sz="0" w:space="0" w:color="auto"/>
            <w:left w:val="none" w:sz="0" w:space="0" w:color="auto"/>
            <w:bottom w:val="none" w:sz="0" w:space="0" w:color="auto"/>
            <w:right w:val="none" w:sz="0" w:space="0" w:color="auto"/>
          </w:divBdr>
        </w:div>
      </w:divsChild>
    </w:div>
    <w:div w:id="1007826136">
      <w:bodyDiv w:val="1"/>
      <w:marLeft w:val="0"/>
      <w:marRight w:val="0"/>
      <w:marTop w:val="0"/>
      <w:marBottom w:val="0"/>
      <w:divBdr>
        <w:top w:val="none" w:sz="0" w:space="0" w:color="auto"/>
        <w:left w:val="none" w:sz="0" w:space="0" w:color="auto"/>
        <w:bottom w:val="none" w:sz="0" w:space="0" w:color="auto"/>
        <w:right w:val="none" w:sz="0" w:space="0" w:color="auto"/>
      </w:divBdr>
    </w:div>
    <w:div w:id="1013411095">
      <w:bodyDiv w:val="1"/>
      <w:marLeft w:val="0"/>
      <w:marRight w:val="0"/>
      <w:marTop w:val="0"/>
      <w:marBottom w:val="0"/>
      <w:divBdr>
        <w:top w:val="none" w:sz="0" w:space="0" w:color="auto"/>
        <w:left w:val="none" w:sz="0" w:space="0" w:color="auto"/>
        <w:bottom w:val="none" w:sz="0" w:space="0" w:color="auto"/>
        <w:right w:val="none" w:sz="0" w:space="0" w:color="auto"/>
      </w:divBdr>
    </w:div>
    <w:div w:id="1045134359">
      <w:bodyDiv w:val="1"/>
      <w:marLeft w:val="0"/>
      <w:marRight w:val="0"/>
      <w:marTop w:val="0"/>
      <w:marBottom w:val="0"/>
      <w:divBdr>
        <w:top w:val="none" w:sz="0" w:space="0" w:color="auto"/>
        <w:left w:val="none" w:sz="0" w:space="0" w:color="auto"/>
        <w:bottom w:val="none" w:sz="0" w:space="0" w:color="auto"/>
        <w:right w:val="none" w:sz="0" w:space="0" w:color="auto"/>
      </w:divBdr>
    </w:div>
    <w:div w:id="1063140548">
      <w:bodyDiv w:val="1"/>
      <w:marLeft w:val="0"/>
      <w:marRight w:val="0"/>
      <w:marTop w:val="0"/>
      <w:marBottom w:val="0"/>
      <w:divBdr>
        <w:top w:val="none" w:sz="0" w:space="0" w:color="auto"/>
        <w:left w:val="none" w:sz="0" w:space="0" w:color="auto"/>
        <w:bottom w:val="none" w:sz="0" w:space="0" w:color="auto"/>
        <w:right w:val="none" w:sz="0" w:space="0" w:color="auto"/>
      </w:divBdr>
    </w:div>
    <w:div w:id="1068192373">
      <w:bodyDiv w:val="1"/>
      <w:marLeft w:val="0"/>
      <w:marRight w:val="0"/>
      <w:marTop w:val="0"/>
      <w:marBottom w:val="0"/>
      <w:divBdr>
        <w:top w:val="none" w:sz="0" w:space="0" w:color="auto"/>
        <w:left w:val="none" w:sz="0" w:space="0" w:color="auto"/>
        <w:bottom w:val="none" w:sz="0" w:space="0" w:color="auto"/>
        <w:right w:val="none" w:sz="0" w:space="0" w:color="auto"/>
      </w:divBdr>
    </w:div>
    <w:div w:id="1077675253">
      <w:bodyDiv w:val="1"/>
      <w:marLeft w:val="0"/>
      <w:marRight w:val="0"/>
      <w:marTop w:val="0"/>
      <w:marBottom w:val="0"/>
      <w:divBdr>
        <w:top w:val="none" w:sz="0" w:space="0" w:color="auto"/>
        <w:left w:val="none" w:sz="0" w:space="0" w:color="auto"/>
        <w:bottom w:val="none" w:sz="0" w:space="0" w:color="auto"/>
        <w:right w:val="none" w:sz="0" w:space="0" w:color="auto"/>
      </w:divBdr>
    </w:div>
    <w:div w:id="1087851006">
      <w:bodyDiv w:val="1"/>
      <w:marLeft w:val="0"/>
      <w:marRight w:val="0"/>
      <w:marTop w:val="0"/>
      <w:marBottom w:val="0"/>
      <w:divBdr>
        <w:top w:val="none" w:sz="0" w:space="0" w:color="auto"/>
        <w:left w:val="none" w:sz="0" w:space="0" w:color="auto"/>
        <w:bottom w:val="none" w:sz="0" w:space="0" w:color="auto"/>
        <w:right w:val="none" w:sz="0" w:space="0" w:color="auto"/>
      </w:divBdr>
    </w:div>
    <w:div w:id="1095636630">
      <w:bodyDiv w:val="1"/>
      <w:marLeft w:val="0"/>
      <w:marRight w:val="0"/>
      <w:marTop w:val="0"/>
      <w:marBottom w:val="0"/>
      <w:divBdr>
        <w:top w:val="none" w:sz="0" w:space="0" w:color="auto"/>
        <w:left w:val="none" w:sz="0" w:space="0" w:color="auto"/>
        <w:bottom w:val="none" w:sz="0" w:space="0" w:color="auto"/>
        <w:right w:val="none" w:sz="0" w:space="0" w:color="auto"/>
      </w:divBdr>
    </w:div>
    <w:div w:id="1110009429">
      <w:bodyDiv w:val="1"/>
      <w:marLeft w:val="0"/>
      <w:marRight w:val="0"/>
      <w:marTop w:val="0"/>
      <w:marBottom w:val="0"/>
      <w:divBdr>
        <w:top w:val="none" w:sz="0" w:space="0" w:color="auto"/>
        <w:left w:val="none" w:sz="0" w:space="0" w:color="auto"/>
        <w:bottom w:val="none" w:sz="0" w:space="0" w:color="auto"/>
        <w:right w:val="none" w:sz="0" w:space="0" w:color="auto"/>
      </w:divBdr>
    </w:div>
    <w:div w:id="1131286090">
      <w:bodyDiv w:val="1"/>
      <w:marLeft w:val="0"/>
      <w:marRight w:val="0"/>
      <w:marTop w:val="0"/>
      <w:marBottom w:val="0"/>
      <w:divBdr>
        <w:top w:val="none" w:sz="0" w:space="0" w:color="auto"/>
        <w:left w:val="none" w:sz="0" w:space="0" w:color="auto"/>
        <w:bottom w:val="none" w:sz="0" w:space="0" w:color="auto"/>
        <w:right w:val="none" w:sz="0" w:space="0" w:color="auto"/>
      </w:divBdr>
    </w:div>
    <w:div w:id="1138916168">
      <w:bodyDiv w:val="1"/>
      <w:marLeft w:val="0"/>
      <w:marRight w:val="0"/>
      <w:marTop w:val="0"/>
      <w:marBottom w:val="0"/>
      <w:divBdr>
        <w:top w:val="none" w:sz="0" w:space="0" w:color="auto"/>
        <w:left w:val="none" w:sz="0" w:space="0" w:color="auto"/>
        <w:bottom w:val="none" w:sz="0" w:space="0" w:color="auto"/>
        <w:right w:val="none" w:sz="0" w:space="0" w:color="auto"/>
      </w:divBdr>
    </w:div>
    <w:div w:id="1139305017">
      <w:bodyDiv w:val="1"/>
      <w:marLeft w:val="0"/>
      <w:marRight w:val="0"/>
      <w:marTop w:val="0"/>
      <w:marBottom w:val="0"/>
      <w:divBdr>
        <w:top w:val="none" w:sz="0" w:space="0" w:color="auto"/>
        <w:left w:val="none" w:sz="0" w:space="0" w:color="auto"/>
        <w:bottom w:val="none" w:sz="0" w:space="0" w:color="auto"/>
        <w:right w:val="none" w:sz="0" w:space="0" w:color="auto"/>
      </w:divBdr>
    </w:div>
    <w:div w:id="1139806725">
      <w:bodyDiv w:val="1"/>
      <w:marLeft w:val="0"/>
      <w:marRight w:val="0"/>
      <w:marTop w:val="0"/>
      <w:marBottom w:val="0"/>
      <w:divBdr>
        <w:top w:val="none" w:sz="0" w:space="0" w:color="auto"/>
        <w:left w:val="none" w:sz="0" w:space="0" w:color="auto"/>
        <w:bottom w:val="none" w:sz="0" w:space="0" w:color="auto"/>
        <w:right w:val="none" w:sz="0" w:space="0" w:color="auto"/>
      </w:divBdr>
    </w:div>
    <w:div w:id="1141968729">
      <w:bodyDiv w:val="1"/>
      <w:marLeft w:val="0"/>
      <w:marRight w:val="0"/>
      <w:marTop w:val="0"/>
      <w:marBottom w:val="0"/>
      <w:divBdr>
        <w:top w:val="none" w:sz="0" w:space="0" w:color="auto"/>
        <w:left w:val="none" w:sz="0" w:space="0" w:color="auto"/>
        <w:bottom w:val="none" w:sz="0" w:space="0" w:color="auto"/>
        <w:right w:val="none" w:sz="0" w:space="0" w:color="auto"/>
      </w:divBdr>
    </w:div>
    <w:div w:id="1144544487">
      <w:bodyDiv w:val="1"/>
      <w:marLeft w:val="0"/>
      <w:marRight w:val="0"/>
      <w:marTop w:val="0"/>
      <w:marBottom w:val="0"/>
      <w:divBdr>
        <w:top w:val="none" w:sz="0" w:space="0" w:color="auto"/>
        <w:left w:val="none" w:sz="0" w:space="0" w:color="auto"/>
        <w:bottom w:val="none" w:sz="0" w:space="0" w:color="auto"/>
        <w:right w:val="none" w:sz="0" w:space="0" w:color="auto"/>
      </w:divBdr>
    </w:div>
    <w:div w:id="1171603639">
      <w:bodyDiv w:val="1"/>
      <w:marLeft w:val="0"/>
      <w:marRight w:val="0"/>
      <w:marTop w:val="0"/>
      <w:marBottom w:val="0"/>
      <w:divBdr>
        <w:top w:val="none" w:sz="0" w:space="0" w:color="auto"/>
        <w:left w:val="none" w:sz="0" w:space="0" w:color="auto"/>
        <w:bottom w:val="none" w:sz="0" w:space="0" w:color="auto"/>
        <w:right w:val="none" w:sz="0" w:space="0" w:color="auto"/>
      </w:divBdr>
    </w:div>
    <w:div w:id="1172137764">
      <w:bodyDiv w:val="1"/>
      <w:marLeft w:val="0"/>
      <w:marRight w:val="0"/>
      <w:marTop w:val="0"/>
      <w:marBottom w:val="0"/>
      <w:divBdr>
        <w:top w:val="none" w:sz="0" w:space="0" w:color="auto"/>
        <w:left w:val="none" w:sz="0" w:space="0" w:color="auto"/>
        <w:bottom w:val="none" w:sz="0" w:space="0" w:color="auto"/>
        <w:right w:val="none" w:sz="0" w:space="0" w:color="auto"/>
      </w:divBdr>
    </w:div>
    <w:div w:id="1186863124">
      <w:bodyDiv w:val="1"/>
      <w:marLeft w:val="0"/>
      <w:marRight w:val="0"/>
      <w:marTop w:val="0"/>
      <w:marBottom w:val="0"/>
      <w:divBdr>
        <w:top w:val="none" w:sz="0" w:space="0" w:color="auto"/>
        <w:left w:val="none" w:sz="0" w:space="0" w:color="auto"/>
        <w:bottom w:val="none" w:sz="0" w:space="0" w:color="auto"/>
        <w:right w:val="none" w:sz="0" w:space="0" w:color="auto"/>
      </w:divBdr>
    </w:div>
    <w:div w:id="1198393099">
      <w:bodyDiv w:val="1"/>
      <w:marLeft w:val="0"/>
      <w:marRight w:val="0"/>
      <w:marTop w:val="0"/>
      <w:marBottom w:val="0"/>
      <w:divBdr>
        <w:top w:val="none" w:sz="0" w:space="0" w:color="auto"/>
        <w:left w:val="none" w:sz="0" w:space="0" w:color="auto"/>
        <w:bottom w:val="none" w:sz="0" w:space="0" w:color="auto"/>
        <w:right w:val="none" w:sz="0" w:space="0" w:color="auto"/>
      </w:divBdr>
      <w:divsChild>
        <w:div w:id="54663139">
          <w:marLeft w:val="1800"/>
          <w:marRight w:val="0"/>
          <w:marTop w:val="115"/>
          <w:marBottom w:val="0"/>
          <w:divBdr>
            <w:top w:val="none" w:sz="0" w:space="0" w:color="auto"/>
            <w:left w:val="none" w:sz="0" w:space="0" w:color="auto"/>
            <w:bottom w:val="none" w:sz="0" w:space="0" w:color="auto"/>
            <w:right w:val="none" w:sz="0" w:space="0" w:color="auto"/>
          </w:divBdr>
        </w:div>
        <w:div w:id="150803887">
          <w:marLeft w:val="1800"/>
          <w:marRight w:val="0"/>
          <w:marTop w:val="115"/>
          <w:marBottom w:val="0"/>
          <w:divBdr>
            <w:top w:val="none" w:sz="0" w:space="0" w:color="auto"/>
            <w:left w:val="none" w:sz="0" w:space="0" w:color="auto"/>
            <w:bottom w:val="none" w:sz="0" w:space="0" w:color="auto"/>
            <w:right w:val="none" w:sz="0" w:space="0" w:color="auto"/>
          </w:divBdr>
        </w:div>
        <w:div w:id="954562623">
          <w:marLeft w:val="1800"/>
          <w:marRight w:val="0"/>
          <w:marTop w:val="115"/>
          <w:marBottom w:val="0"/>
          <w:divBdr>
            <w:top w:val="none" w:sz="0" w:space="0" w:color="auto"/>
            <w:left w:val="none" w:sz="0" w:space="0" w:color="auto"/>
            <w:bottom w:val="none" w:sz="0" w:space="0" w:color="auto"/>
            <w:right w:val="none" w:sz="0" w:space="0" w:color="auto"/>
          </w:divBdr>
        </w:div>
        <w:div w:id="968701765">
          <w:marLeft w:val="1166"/>
          <w:marRight w:val="0"/>
          <w:marTop w:val="134"/>
          <w:marBottom w:val="0"/>
          <w:divBdr>
            <w:top w:val="none" w:sz="0" w:space="0" w:color="auto"/>
            <w:left w:val="none" w:sz="0" w:space="0" w:color="auto"/>
            <w:bottom w:val="none" w:sz="0" w:space="0" w:color="auto"/>
            <w:right w:val="none" w:sz="0" w:space="0" w:color="auto"/>
          </w:divBdr>
        </w:div>
        <w:div w:id="1496609276">
          <w:marLeft w:val="1166"/>
          <w:marRight w:val="0"/>
          <w:marTop w:val="134"/>
          <w:marBottom w:val="0"/>
          <w:divBdr>
            <w:top w:val="none" w:sz="0" w:space="0" w:color="auto"/>
            <w:left w:val="none" w:sz="0" w:space="0" w:color="auto"/>
            <w:bottom w:val="none" w:sz="0" w:space="0" w:color="auto"/>
            <w:right w:val="none" w:sz="0" w:space="0" w:color="auto"/>
          </w:divBdr>
        </w:div>
        <w:div w:id="1596593243">
          <w:marLeft w:val="1166"/>
          <w:marRight w:val="0"/>
          <w:marTop w:val="134"/>
          <w:marBottom w:val="0"/>
          <w:divBdr>
            <w:top w:val="none" w:sz="0" w:space="0" w:color="auto"/>
            <w:left w:val="none" w:sz="0" w:space="0" w:color="auto"/>
            <w:bottom w:val="none" w:sz="0" w:space="0" w:color="auto"/>
            <w:right w:val="none" w:sz="0" w:space="0" w:color="auto"/>
          </w:divBdr>
        </w:div>
        <w:div w:id="1605725585">
          <w:marLeft w:val="1166"/>
          <w:marRight w:val="0"/>
          <w:marTop w:val="134"/>
          <w:marBottom w:val="0"/>
          <w:divBdr>
            <w:top w:val="none" w:sz="0" w:space="0" w:color="auto"/>
            <w:left w:val="none" w:sz="0" w:space="0" w:color="auto"/>
            <w:bottom w:val="none" w:sz="0" w:space="0" w:color="auto"/>
            <w:right w:val="none" w:sz="0" w:space="0" w:color="auto"/>
          </w:divBdr>
        </w:div>
        <w:div w:id="1864899551">
          <w:marLeft w:val="1800"/>
          <w:marRight w:val="0"/>
          <w:marTop w:val="115"/>
          <w:marBottom w:val="0"/>
          <w:divBdr>
            <w:top w:val="none" w:sz="0" w:space="0" w:color="auto"/>
            <w:left w:val="none" w:sz="0" w:space="0" w:color="auto"/>
            <w:bottom w:val="none" w:sz="0" w:space="0" w:color="auto"/>
            <w:right w:val="none" w:sz="0" w:space="0" w:color="auto"/>
          </w:divBdr>
        </w:div>
        <w:div w:id="2037536442">
          <w:marLeft w:val="1800"/>
          <w:marRight w:val="0"/>
          <w:marTop w:val="115"/>
          <w:marBottom w:val="0"/>
          <w:divBdr>
            <w:top w:val="none" w:sz="0" w:space="0" w:color="auto"/>
            <w:left w:val="none" w:sz="0" w:space="0" w:color="auto"/>
            <w:bottom w:val="none" w:sz="0" w:space="0" w:color="auto"/>
            <w:right w:val="none" w:sz="0" w:space="0" w:color="auto"/>
          </w:divBdr>
        </w:div>
      </w:divsChild>
    </w:div>
    <w:div w:id="1204906024">
      <w:bodyDiv w:val="1"/>
      <w:marLeft w:val="0"/>
      <w:marRight w:val="0"/>
      <w:marTop w:val="0"/>
      <w:marBottom w:val="0"/>
      <w:divBdr>
        <w:top w:val="none" w:sz="0" w:space="0" w:color="auto"/>
        <w:left w:val="none" w:sz="0" w:space="0" w:color="auto"/>
        <w:bottom w:val="none" w:sz="0" w:space="0" w:color="auto"/>
        <w:right w:val="none" w:sz="0" w:space="0" w:color="auto"/>
      </w:divBdr>
    </w:div>
    <w:div w:id="1244292993">
      <w:bodyDiv w:val="1"/>
      <w:marLeft w:val="0"/>
      <w:marRight w:val="0"/>
      <w:marTop w:val="0"/>
      <w:marBottom w:val="0"/>
      <w:divBdr>
        <w:top w:val="none" w:sz="0" w:space="0" w:color="auto"/>
        <w:left w:val="none" w:sz="0" w:space="0" w:color="auto"/>
        <w:bottom w:val="none" w:sz="0" w:space="0" w:color="auto"/>
        <w:right w:val="none" w:sz="0" w:space="0" w:color="auto"/>
      </w:divBdr>
    </w:div>
    <w:div w:id="1250968633">
      <w:bodyDiv w:val="1"/>
      <w:marLeft w:val="0"/>
      <w:marRight w:val="0"/>
      <w:marTop w:val="0"/>
      <w:marBottom w:val="0"/>
      <w:divBdr>
        <w:top w:val="none" w:sz="0" w:space="0" w:color="auto"/>
        <w:left w:val="none" w:sz="0" w:space="0" w:color="auto"/>
        <w:bottom w:val="none" w:sz="0" w:space="0" w:color="auto"/>
        <w:right w:val="none" w:sz="0" w:space="0" w:color="auto"/>
      </w:divBdr>
    </w:div>
    <w:div w:id="1282150755">
      <w:bodyDiv w:val="1"/>
      <w:marLeft w:val="0"/>
      <w:marRight w:val="0"/>
      <w:marTop w:val="0"/>
      <w:marBottom w:val="0"/>
      <w:divBdr>
        <w:top w:val="none" w:sz="0" w:space="0" w:color="auto"/>
        <w:left w:val="none" w:sz="0" w:space="0" w:color="auto"/>
        <w:bottom w:val="none" w:sz="0" w:space="0" w:color="auto"/>
        <w:right w:val="none" w:sz="0" w:space="0" w:color="auto"/>
      </w:divBdr>
    </w:div>
    <w:div w:id="1307121308">
      <w:bodyDiv w:val="1"/>
      <w:marLeft w:val="0"/>
      <w:marRight w:val="0"/>
      <w:marTop w:val="0"/>
      <w:marBottom w:val="0"/>
      <w:divBdr>
        <w:top w:val="none" w:sz="0" w:space="0" w:color="auto"/>
        <w:left w:val="none" w:sz="0" w:space="0" w:color="auto"/>
        <w:bottom w:val="none" w:sz="0" w:space="0" w:color="auto"/>
        <w:right w:val="none" w:sz="0" w:space="0" w:color="auto"/>
      </w:divBdr>
    </w:div>
    <w:div w:id="1332022514">
      <w:bodyDiv w:val="1"/>
      <w:marLeft w:val="0"/>
      <w:marRight w:val="0"/>
      <w:marTop w:val="0"/>
      <w:marBottom w:val="0"/>
      <w:divBdr>
        <w:top w:val="none" w:sz="0" w:space="0" w:color="auto"/>
        <w:left w:val="none" w:sz="0" w:space="0" w:color="auto"/>
        <w:bottom w:val="none" w:sz="0" w:space="0" w:color="auto"/>
        <w:right w:val="none" w:sz="0" w:space="0" w:color="auto"/>
      </w:divBdr>
    </w:div>
    <w:div w:id="1338384119">
      <w:bodyDiv w:val="1"/>
      <w:marLeft w:val="0"/>
      <w:marRight w:val="0"/>
      <w:marTop w:val="0"/>
      <w:marBottom w:val="0"/>
      <w:divBdr>
        <w:top w:val="none" w:sz="0" w:space="0" w:color="auto"/>
        <w:left w:val="none" w:sz="0" w:space="0" w:color="auto"/>
        <w:bottom w:val="none" w:sz="0" w:space="0" w:color="auto"/>
        <w:right w:val="none" w:sz="0" w:space="0" w:color="auto"/>
      </w:divBdr>
    </w:div>
    <w:div w:id="1356619526">
      <w:bodyDiv w:val="1"/>
      <w:marLeft w:val="0"/>
      <w:marRight w:val="0"/>
      <w:marTop w:val="0"/>
      <w:marBottom w:val="0"/>
      <w:divBdr>
        <w:top w:val="none" w:sz="0" w:space="0" w:color="auto"/>
        <w:left w:val="none" w:sz="0" w:space="0" w:color="auto"/>
        <w:bottom w:val="none" w:sz="0" w:space="0" w:color="auto"/>
        <w:right w:val="none" w:sz="0" w:space="0" w:color="auto"/>
      </w:divBdr>
    </w:div>
    <w:div w:id="1365905032">
      <w:bodyDiv w:val="1"/>
      <w:marLeft w:val="0"/>
      <w:marRight w:val="0"/>
      <w:marTop w:val="0"/>
      <w:marBottom w:val="0"/>
      <w:divBdr>
        <w:top w:val="none" w:sz="0" w:space="0" w:color="auto"/>
        <w:left w:val="none" w:sz="0" w:space="0" w:color="auto"/>
        <w:bottom w:val="none" w:sz="0" w:space="0" w:color="auto"/>
        <w:right w:val="none" w:sz="0" w:space="0" w:color="auto"/>
      </w:divBdr>
    </w:div>
    <w:div w:id="1378163502">
      <w:bodyDiv w:val="1"/>
      <w:marLeft w:val="0"/>
      <w:marRight w:val="0"/>
      <w:marTop w:val="0"/>
      <w:marBottom w:val="0"/>
      <w:divBdr>
        <w:top w:val="none" w:sz="0" w:space="0" w:color="auto"/>
        <w:left w:val="none" w:sz="0" w:space="0" w:color="auto"/>
        <w:bottom w:val="none" w:sz="0" w:space="0" w:color="auto"/>
        <w:right w:val="none" w:sz="0" w:space="0" w:color="auto"/>
      </w:divBdr>
    </w:div>
    <w:div w:id="1392849611">
      <w:bodyDiv w:val="1"/>
      <w:marLeft w:val="0"/>
      <w:marRight w:val="0"/>
      <w:marTop w:val="0"/>
      <w:marBottom w:val="0"/>
      <w:divBdr>
        <w:top w:val="none" w:sz="0" w:space="0" w:color="auto"/>
        <w:left w:val="none" w:sz="0" w:space="0" w:color="auto"/>
        <w:bottom w:val="none" w:sz="0" w:space="0" w:color="auto"/>
        <w:right w:val="none" w:sz="0" w:space="0" w:color="auto"/>
      </w:divBdr>
    </w:div>
    <w:div w:id="1399597042">
      <w:bodyDiv w:val="1"/>
      <w:marLeft w:val="0"/>
      <w:marRight w:val="0"/>
      <w:marTop w:val="0"/>
      <w:marBottom w:val="0"/>
      <w:divBdr>
        <w:top w:val="none" w:sz="0" w:space="0" w:color="auto"/>
        <w:left w:val="none" w:sz="0" w:space="0" w:color="auto"/>
        <w:bottom w:val="none" w:sz="0" w:space="0" w:color="auto"/>
        <w:right w:val="none" w:sz="0" w:space="0" w:color="auto"/>
      </w:divBdr>
    </w:div>
    <w:div w:id="1419449470">
      <w:bodyDiv w:val="1"/>
      <w:marLeft w:val="0"/>
      <w:marRight w:val="0"/>
      <w:marTop w:val="0"/>
      <w:marBottom w:val="0"/>
      <w:divBdr>
        <w:top w:val="none" w:sz="0" w:space="0" w:color="auto"/>
        <w:left w:val="none" w:sz="0" w:space="0" w:color="auto"/>
        <w:bottom w:val="none" w:sz="0" w:space="0" w:color="auto"/>
        <w:right w:val="none" w:sz="0" w:space="0" w:color="auto"/>
      </w:divBdr>
    </w:div>
    <w:div w:id="1428041118">
      <w:bodyDiv w:val="1"/>
      <w:marLeft w:val="0"/>
      <w:marRight w:val="0"/>
      <w:marTop w:val="0"/>
      <w:marBottom w:val="0"/>
      <w:divBdr>
        <w:top w:val="none" w:sz="0" w:space="0" w:color="auto"/>
        <w:left w:val="none" w:sz="0" w:space="0" w:color="auto"/>
        <w:bottom w:val="none" w:sz="0" w:space="0" w:color="auto"/>
        <w:right w:val="none" w:sz="0" w:space="0" w:color="auto"/>
      </w:divBdr>
    </w:div>
    <w:div w:id="1435318748">
      <w:bodyDiv w:val="1"/>
      <w:marLeft w:val="0"/>
      <w:marRight w:val="0"/>
      <w:marTop w:val="0"/>
      <w:marBottom w:val="0"/>
      <w:divBdr>
        <w:top w:val="none" w:sz="0" w:space="0" w:color="auto"/>
        <w:left w:val="none" w:sz="0" w:space="0" w:color="auto"/>
        <w:bottom w:val="none" w:sz="0" w:space="0" w:color="auto"/>
        <w:right w:val="none" w:sz="0" w:space="0" w:color="auto"/>
      </w:divBdr>
      <w:divsChild>
        <w:div w:id="607541240">
          <w:marLeft w:val="1800"/>
          <w:marRight w:val="0"/>
          <w:marTop w:val="115"/>
          <w:marBottom w:val="0"/>
          <w:divBdr>
            <w:top w:val="none" w:sz="0" w:space="0" w:color="auto"/>
            <w:left w:val="none" w:sz="0" w:space="0" w:color="auto"/>
            <w:bottom w:val="none" w:sz="0" w:space="0" w:color="auto"/>
            <w:right w:val="none" w:sz="0" w:space="0" w:color="auto"/>
          </w:divBdr>
        </w:div>
        <w:div w:id="1300575321">
          <w:marLeft w:val="1800"/>
          <w:marRight w:val="0"/>
          <w:marTop w:val="115"/>
          <w:marBottom w:val="0"/>
          <w:divBdr>
            <w:top w:val="none" w:sz="0" w:space="0" w:color="auto"/>
            <w:left w:val="none" w:sz="0" w:space="0" w:color="auto"/>
            <w:bottom w:val="none" w:sz="0" w:space="0" w:color="auto"/>
            <w:right w:val="none" w:sz="0" w:space="0" w:color="auto"/>
          </w:divBdr>
        </w:div>
        <w:div w:id="1690108877">
          <w:marLeft w:val="1800"/>
          <w:marRight w:val="0"/>
          <w:marTop w:val="115"/>
          <w:marBottom w:val="0"/>
          <w:divBdr>
            <w:top w:val="none" w:sz="0" w:space="0" w:color="auto"/>
            <w:left w:val="none" w:sz="0" w:space="0" w:color="auto"/>
            <w:bottom w:val="none" w:sz="0" w:space="0" w:color="auto"/>
            <w:right w:val="none" w:sz="0" w:space="0" w:color="auto"/>
          </w:divBdr>
        </w:div>
      </w:divsChild>
    </w:div>
    <w:div w:id="1436168669">
      <w:bodyDiv w:val="1"/>
      <w:marLeft w:val="0"/>
      <w:marRight w:val="0"/>
      <w:marTop w:val="0"/>
      <w:marBottom w:val="0"/>
      <w:divBdr>
        <w:top w:val="none" w:sz="0" w:space="0" w:color="auto"/>
        <w:left w:val="none" w:sz="0" w:space="0" w:color="auto"/>
        <w:bottom w:val="none" w:sz="0" w:space="0" w:color="auto"/>
        <w:right w:val="none" w:sz="0" w:space="0" w:color="auto"/>
      </w:divBdr>
      <w:divsChild>
        <w:div w:id="194393676">
          <w:marLeft w:val="547"/>
          <w:marRight w:val="0"/>
          <w:marTop w:val="154"/>
          <w:marBottom w:val="0"/>
          <w:divBdr>
            <w:top w:val="none" w:sz="0" w:space="0" w:color="auto"/>
            <w:left w:val="none" w:sz="0" w:space="0" w:color="auto"/>
            <w:bottom w:val="none" w:sz="0" w:space="0" w:color="auto"/>
            <w:right w:val="none" w:sz="0" w:space="0" w:color="auto"/>
          </w:divBdr>
        </w:div>
        <w:div w:id="398014645">
          <w:marLeft w:val="1166"/>
          <w:marRight w:val="0"/>
          <w:marTop w:val="134"/>
          <w:marBottom w:val="0"/>
          <w:divBdr>
            <w:top w:val="none" w:sz="0" w:space="0" w:color="auto"/>
            <w:left w:val="none" w:sz="0" w:space="0" w:color="auto"/>
            <w:bottom w:val="none" w:sz="0" w:space="0" w:color="auto"/>
            <w:right w:val="none" w:sz="0" w:space="0" w:color="auto"/>
          </w:divBdr>
        </w:div>
        <w:div w:id="457381448">
          <w:marLeft w:val="547"/>
          <w:marRight w:val="0"/>
          <w:marTop w:val="154"/>
          <w:marBottom w:val="0"/>
          <w:divBdr>
            <w:top w:val="none" w:sz="0" w:space="0" w:color="auto"/>
            <w:left w:val="none" w:sz="0" w:space="0" w:color="auto"/>
            <w:bottom w:val="none" w:sz="0" w:space="0" w:color="auto"/>
            <w:right w:val="none" w:sz="0" w:space="0" w:color="auto"/>
          </w:divBdr>
        </w:div>
        <w:div w:id="470221126">
          <w:marLeft w:val="1166"/>
          <w:marRight w:val="0"/>
          <w:marTop w:val="134"/>
          <w:marBottom w:val="0"/>
          <w:divBdr>
            <w:top w:val="none" w:sz="0" w:space="0" w:color="auto"/>
            <w:left w:val="none" w:sz="0" w:space="0" w:color="auto"/>
            <w:bottom w:val="none" w:sz="0" w:space="0" w:color="auto"/>
            <w:right w:val="none" w:sz="0" w:space="0" w:color="auto"/>
          </w:divBdr>
        </w:div>
        <w:div w:id="1077245426">
          <w:marLeft w:val="1166"/>
          <w:marRight w:val="0"/>
          <w:marTop w:val="134"/>
          <w:marBottom w:val="0"/>
          <w:divBdr>
            <w:top w:val="none" w:sz="0" w:space="0" w:color="auto"/>
            <w:left w:val="none" w:sz="0" w:space="0" w:color="auto"/>
            <w:bottom w:val="none" w:sz="0" w:space="0" w:color="auto"/>
            <w:right w:val="none" w:sz="0" w:space="0" w:color="auto"/>
          </w:divBdr>
        </w:div>
        <w:div w:id="1465076017">
          <w:marLeft w:val="1166"/>
          <w:marRight w:val="0"/>
          <w:marTop w:val="134"/>
          <w:marBottom w:val="0"/>
          <w:divBdr>
            <w:top w:val="none" w:sz="0" w:space="0" w:color="auto"/>
            <w:left w:val="none" w:sz="0" w:space="0" w:color="auto"/>
            <w:bottom w:val="none" w:sz="0" w:space="0" w:color="auto"/>
            <w:right w:val="none" w:sz="0" w:space="0" w:color="auto"/>
          </w:divBdr>
        </w:div>
        <w:div w:id="1624000331">
          <w:marLeft w:val="547"/>
          <w:marRight w:val="0"/>
          <w:marTop w:val="154"/>
          <w:marBottom w:val="0"/>
          <w:divBdr>
            <w:top w:val="none" w:sz="0" w:space="0" w:color="auto"/>
            <w:left w:val="none" w:sz="0" w:space="0" w:color="auto"/>
            <w:bottom w:val="none" w:sz="0" w:space="0" w:color="auto"/>
            <w:right w:val="none" w:sz="0" w:space="0" w:color="auto"/>
          </w:divBdr>
        </w:div>
      </w:divsChild>
    </w:div>
    <w:div w:id="1439719160">
      <w:bodyDiv w:val="1"/>
      <w:marLeft w:val="0"/>
      <w:marRight w:val="0"/>
      <w:marTop w:val="0"/>
      <w:marBottom w:val="0"/>
      <w:divBdr>
        <w:top w:val="none" w:sz="0" w:space="0" w:color="auto"/>
        <w:left w:val="none" w:sz="0" w:space="0" w:color="auto"/>
        <w:bottom w:val="none" w:sz="0" w:space="0" w:color="auto"/>
        <w:right w:val="none" w:sz="0" w:space="0" w:color="auto"/>
      </w:divBdr>
      <w:divsChild>
        <w:div w:id="334845123">
          <w:marLeft w:val="547"/>
          <w:marRight w:val="0"/>
          <w:marTop w:val="154"/>
          <w:marBottom w:val="0"/>
          <w:divBdr>
            <w:top w:val="none" w:sz="0" w:space="0" w:color="auto"/>
            <w:left w:val="none" w:sz="0" w:space="0" w:color="auto"/>
            <w:bottom w:val="none" w:sz="0" w:space="0" w:color="auto"/>
            <w:right w:val="none" w:sz="0" w:space="0" w:color="auto"/>
          </w:divBdr>
        </w:div>
        <w:div w:id="758871417">
          <w:marLeft w:val="1166"/>
          <w:marRight w:val="0"/>
          <w:marTop w:val="134"/>
          <w:marBottom w:val="0"/>
          <w:divBdr>
            <w:top w:val="none" w:sz="0" w:space="0" w:color="auto"/>
            <w:left w:val="none" w:sz="0" w:space="0" w:color="auto"/>
            <w:bottom w:val="none" w:sz="0" w:space="0" w:color="auto"/>
            <w:right w:val="none" w:sz="0" w:space="0" w:color="auto"/>
          </w:divBdr>
        </w:div>
        <w:div w:id="1125126667">
          <w:marLeft w:val="547"/>
          <w:marRight w:val="0"/>
          <w:marTop w:val="154"/>
          <w:marBottom w:val="0"/>
          <w:divBdr>
            <w:top w:val="none" w:sz="0" w:space="0" w:color="auto"/>
            <w:left w:val="none" w:sz="0" w:space="0" w:color="auto"/>
            <w:bottom w:val="none" w:sz="0" w:space="0" w:color="auto"/>
            <w:right w:val="none" w:sz="0" w:space="0" w:color="auto"/>
          </w:divBdr>
        </w:div>
        <w:div w:id="1289165960">
          <w:marLeft w:val="1166"/>
          <w:marRight w:val="0"/>
          <w:marTop w:val="134"/>
          <w:marBottom w:val="0"/>
          <w:divBdr>
            <w:top w:val="none" w:sz="0" w:space="0" w:color="auto"/>
            <w:left w:val="none" w:sz="0" w:space="0" w:color="auto"/>
            <w:bottom w:val="none" w:sz="0" w:space="0" w:color="auto"/>
            <w:right w:val="none" w:sz="0" w:space="0" w:color="auto"/>
          </w:divBdr>
        </w:div>
        <w:div w:id="1456484799">
          <w:marLeft w:val="1166"/>
          <w:marRight w:val="0"/>
          <w:marTop w:val="134"/>
          <w:marBottom w:val="0"/>
          <w:divBdr>
            <w:top w:val="none" w:sz="0" w:space="0" w:color="auto"/>
            <w:left w:val="none" w:sz="0" w:space="0" w:color="auto"/>
            <w:bottom w:val="none" w:sz="0" w:space="0" w:color="auto"/>
            <w:right w:val="none" w:sz="0" w:space="0" w:color="auto"/>
          </w:divBdr>
        </w:div>
        <w:div w:id="1552115361">
          <w:marLeft w:val="1166"/>
          <w:marRight w:val="0"/>
          <w:marTop w:val="134"/>
          <w:marBottom w:val="0"/>
          <w:divBdr>
            <w:top w:val="none" w:sz="0" w:space="0" w:color="auto"/>
            <w:left w:val="none" w:sz="0" w:space="0" w:color="auto"/>
            <w:bottom w:val="none" w:sz="0" w:space="0" w:color="auto"/>
            <w:right w:val="none" w:sz="0" w:space="0" w:color="auto"/>
          </w:divBdr>
        </w:div>
        <w:div w:id="2003265871">
          <w:marLeft w:val="547"/>
          <w:marRight w:val="0"/>
          <w:marTop w:val="154"/>
          <w:marBottom w:val="0"/>
          <w:divBdr>
            <w:top w:val="none" w:sz="0" w:space="0" w:color="auto"/>
            <w:left w:val="none" w:sz="0" w:space="0" w:color="auto"/>
            <w:bottom w:val="none" w:sz="0" w:space="0" w:color="auto"/>
            <w:right w:val="none" w:sz="0" w:space="0" w:color="auto"/>
          </w:divBdr>
        </w:div>
      </w:divsChild>
    </w:div>
    <w:div w:id="1440760361">
      <w:bodyDiv w:val="1"/>
      <w:marLeft w:val="0"/>
      <w:marRight w:val="0"/>
      <w:marTop w:val="0"/>
      <w:marBottom w:val="0"/>
      <w:divBdr>
        <w:top w:val="none" w:sz="0" w:space="0" w:color="auto"/>
        <w:left w:val="none" w:sz="0" w:space="0" w:color="auto"/>
        <w:bottom w:val="none" w:sz="0" w:space="0" w:color="auto"/>
        <w:right w:val="none" w:sz="0" w:space="0" w:color="auto"/>
      </w:divBdr>
    </w:div>
    <w:div w:id="1444227045">
      <w:bodyDiv w:val="1"/>
      <w:marLeft w:val="0"/>
      <w:marRight w:val="0"/>
      <w:marTop w:val="0"/>
      <w:marBottom w:val="0"/>
      <w:divBdr>
        <w:top w:val="none" w:sz="0" w:space="0" w:color="auto"/>
        <w:left w:val="none" w:sz="0" w:space="0" w:color="auto"/>
        <w:bottom w:val="none" w:sz="0" w:space="0" w:color="auto"/>
        <w:right w:val="none" w:sz="0" w:space="0" w:color="auto"/>
      </w:divBdr>
    </w:div>
    <w:div w:id="1452943283">
      <w:bodyDiv w:val="1"/>
      <w:marLeft w:val="0"/>
      <w:marRight w:val="0"/>
      <w:marTop w:val="0"/>
      <w:marBottom w:val="0"/>
      <w:divBdr>
        <w:top w:val="none" w:sz="0" w:space="0" w:color="auto"/>
        <w:left w:val="none" w:sz="0" w:space="0" w:color="auto"/>
        <w:bottom w:val="none" w:sz="0" w:space="0" w:color="auto"/>
        <w:right w:val="none" w:sz="0" w:space="0" w:color="auto"/>
      </w:divBdr>
    </w:div>
    <w:div w:id="1457528707">
      <w:bodyDiv w:val="1"/>
      <w:marLeft w:val="0"/>
      <w:marRight w:val="0"/>
      <w:marTop w:val="0"/>
      <w:marBottom w:val="0"/>
      <w:divBdr>
        <w:top w:val="none" w:sz="0" w:space="0" w:color="auto"/>
        <w:left w:val="none" w:sz="0" w:space="0" w:color="auto"/>
        <w:bottom w:val="none" w:sz="0" w:space="0" w:color="auto"/>
        <w:right w:val="none" w:sz="0" w:space="0" w:color="auto"/>
      </w:divBdr>
    </w:div>
    <w:div w:id="1458838185">
      <w:bodyDiv w:val="1"/>
      <w:marLeft w:val="0"/>
      <w:marRight w:val="0"/>
      <w:marTop w:val="0"/>
      <w:marBottom w:val="0"/>
      <w:divBdr>
        <w:top w:val="none" w:sz="0" w:space="0" w:color="auto"/>
        <w:left w:val="none" w:sz="0" w:space="0" w:color="auto"/>
        <w:bottom w:val="none" w:sz="0" w:space="0" w:color="auto"/>
        <w:right w:val="none" w:sz="0" w:space="0" w:color="auto"/>
      </w:divBdr>
    </w:div>
    <w:div w:id="1462721767">
      <w:bodyDiv w:val="1"/>
      <w:marLeft w:val="0"/>
      <w:marRight w:val="0"/>
      <w:marTop w:val="0"/>
      <w:marBottom w:val="0"/>
      <w:divBdr>
        <w:top w:val="none" w:sz="0" w:space="0" w:color="auto"/>
        <w:left w:val="none" w:sz="0" w:space="0" w:color="auto"/>
        <w:bottom w:val="none" w:sz="0" w:space="0" w:color="auto"/>
        <w:right w:val="none" w:sz="0" w:space="0" w:color="auto"/>
      </w:divBdr>
    </w:div>
    <w:div w:id="1473255821">
      <w:bodyDiv w:val="1"/>
      <w:marLeft w:val="0"/>
      <w:marRight w:val="0"/>
      <w:marTop w:val="0"/>
      <w:marBottom w:val="0"/>
      <w:divBdr>
        <w:top w:val="none" w:sz="0" w:space="0" w:color="auto"/>
        <w:left w:val="none" w:sz="0" w:space="0" w:color="auto"/>
        <w:bottom w:val="none" w:sz="0" w:space="0" w:color="auto"/>
        <w:right w:val="none" w:sz="0" w:space="0" w:color="auto"/>
      </w:divBdr>
    </w:div>
    <w:div w:id="1488938409">
      <w:bodyDiv w:val="1"/>
      <w:marLeft w:val="0"/>
      <w:marRight w:val="0"/>
      <w:marTop w:val="0"/>
      <w:marBottom w:val="0"/>
      <w:divBdr>
        <w:top w:val="none" w:sz="0" w:space="0" w:color="auto"/>
        <w:left w:val="none" w:sz="0" w:space="0" w:color="auto"/>
        <w:bottom w:val="none" w:sz="0" w:space="0" w:color="auto"/>
        <w:right w:val="none" w:sz="0" w:space="0" w:color="auto"/>
      </w:divBdr>
      <w:divsChild>
        <w:div w:id="369502029">
          <w:marLeft w:val="1800"/>
          <w:marRight w:val="0"/>
          <w:marTop w:val="115"/>
          <w:marBottom w:val="0"/>
          <w:divBdr>
            <w:top w:val="none" w:sz="0" w:space="0" w:color="auto"/>
            <w:left w:val="none" w:sz="0" w:space="0" w:color="auto"/>
            <w:bottom w:val="none" w:sz="0" w:space="0" w:color="auto"/>
            <w:right w:val="none" w:sz="0" w:space="0" w:color="auto"/>
          </w:divBdr>
        </w:div>
        <w:div w:id="421340358">
          <w:marLeft w:val="1800"/>
          <w:marRight w:val="0"/>
          <w:marTop w:val="115"/>
          <w:marBottom w:val="0"/>
          <w:divBdr>
            <w:top w:val="none" w:sz="0" w:space="0" w:color="auto"/>
            <w:left w:val="none" w:sz="0" w:space="0" w:color="auto"/>
            <w:bottom w:val="none" w:sz="0" w:space="0" w:color="auto"/>
            <w:right w:val="none" w:sz="0" w:space="0" w:color="auto"/>
          </w:divBdr>
        </w:div>
        <w:div w:id="583415555">
          <w:marLeft w:val="1800"/>
          <w:marRight w:val="0"/>
          <w:marTop w:val="115"/>
          <w:marBottom w:val="0"/>
          <w:divBdr>
            <w:top w:val="none" w:sz="0" w:space="0" w:color="auto"/>
            <w:left w:val="none" w:sz="0" w:space="0" w:color="auto"/>
            <w:bottom w:val="none" w:sz="0" w:space="0" w:color="auto"/>
            <w:right w:val="none" w:sz="0" w:space="0" w:color="auto"/>
          </w:divBdr>
        </w:div>
        <w:div w:id="637882751">
          <w:marLeft w:val="1166"/>
          <w:marRight w:val="0"/>
          <w:marTop w:val="115"/>
          <w:marBottom w:val="0"/>
          <w:divBdr>
            <w:top w:val="none" w:sz="0" w:space="0" w:color="auto"/>
            <w:left w:val="none" w:sz="0" w:space="0" w:color="auto"/>
            <w:bottom w:val="none" w:sz="0" w:space="0" w:color="auto"/>
            <w:right w:val="none" w:sz="0" w:space="0" w:color="auto"/>
          </w:divBdr>
        </w:div>
        <w:div w:id="865094962">
          <w:marLeft w:val="1800"/>
          <w:marRight w:val="0"/>
          <w:marTop w:val="115"/>
          <w:marBottom w:val="0"/>
          <w:divBdr>
            <w:top w:val="none" w:sz="0" w:space="0" w:color="auto"/>
            <w:left w:val="none" w:sz="0" w:space="0" w:color="auto"/>
            <w:bottom w:val="none" w:sz="0" w:space="0" w:color="auto"/>
            <w:right w:val="none" w:sz="0" w:space="0" w:color="auto"/>
          </w:divBdr>
        </w:div>
        <w:div w:id="1091241048">
          <w:marLeft w:val="1166"/>
          <w:marRight w:val="0"/>
          <w:marTop w:val="115"/>
          <w:marBottom w:val="0"/>
          <w:divBdr>
            <w:top w:val="none" w:sz="0" w:space="0" w:color="auto"/>
            <w:left w:val="none" w:sz="0" w:space="0" w:color="auto"/>
            <w:bottom w:val="none" w:sz="0" w:space="0" w:color="auto"/>
            <w:right w:val="none" w:sz="0" w:space="0" w:color="auto"/>
          </w:divBdr>
        </w:div>
        <w:div w:id="1678844770">
          <w:marLeft w:val="1800"/>
          <w:marRight w:val="0"/>
          <w:marTop w:val="115"/>
          <w:marBottom w:val="0"/>
          <w:divBdr>
            <w:top w:val="none" w:sz="0" w:space="0" w:color="auto"/>
            <w:left w:val="none" w:sz="0" w:space="0" w:color="auto"/>
            <w:bottom w:val="none" w:sz="0" w:space="0" w:color="auto"/>
            <w:right w:val="none" w:sz="0" w:space="0" w:color="auto"/>
          </w:divBdr>
        </w:div>
        <w:div w:id="1729112385">
          <w:marLeft w:val="2520"/>
          <w:marRight w:val="0"/>
          <w:marTop w:val="96"/>
          <w:marBottom w:val="0"/>
          <w:divBdr>
            <w:top w:val="none" w:sz="0" w:space="0" w:color="auto"/>
            <w:left w:val="none" w:sz="0" w:space="0" w:color="auto"/>
            <w:bottom w:val="none" w:sz="0" w:space="0" w:color="auto"/>
            <w:right w:val="none" w:sz="0" w:space="0" w:color="auto"/>
          </w:divBdr>
        </w:div>
        <w:div w:id="1826163635">
          <w:marLeft w:val="2520"/>
          <w:marRight w:val="0"/>
          <w:marTop w:val="96"/>
          <w:marBottom w:val="0"/>
          <w:divBdr>
            <w:top w:val="none" w:sz="0" w:space="0" w:color="auto"/>
            <w:left w:val="none" w:sz="0" w:space="0" w:color="auto"/>
            <w:bottom w:val="none" w:sz="0" w:space="0" w:color="auto"/>
            <w:right w:val="none" w:sz="0" w:space="0" w:color="auto"/>
          </w:divBdr>
        </w:div>
        <w:div w:id="2105035320">
          <w:marLeft w:val="2520"/>
          <w:marRight w:val="0"/>
          <w:marTop w:val="96"/>
          <w:marBottom w:val="0"/>
          <w:divBdr>
            <w:top w:val="none" w:sz="0" w:space="0" w:color="auto"/>
            <w:left w:val="none" w:sz="0" w:space="0" w:color="auto"/>
            <w:bottom w:val="none" w:sz="0" w:space="0" w:color="auto"/>
            <w:right w:val="none" w:sz="0" w:space="0" w:color="auto"/>
          </w:divBdr>
        </w:div>
      </w:divsChild>
    </w:div>
    <w:div w:id="1546865719">
      <w:bodyDiv w:val="1"/>
      <w:marLeft w:val="0"/>
      <w:marRight w:val="0"/>
      <w:marTop w:val="0"/>
      <w:marBottom w:val="0"/>
      <w:divBdr>
        <w:top w:val="none" w:sz="0" w:space="0" w:color="auto"/>
        <w:left w:val="none" w:sz="0" w:space="0" w:color="auto"/>
        <w:bottom w:val="none" w:sz="0" w:space="0" w:color="auto"/>
        <w:right w:val="none" w:sz="0" w:space="0" w:color="auto"/>
      </w:divBdr>
    </w:div>
    <w:div w:id="1572235002">
      <w:bodyDiv w:val="1"/>
      <w:marLeft w:val="0"/>
      <w:marRight w:val="0"/>
      <w:marTop w:val="0"/>
      <w:marBottom w:val="0"/>
      <w:divBdr>
        <w:top w:val="none" w:sz="0" w:space="0" w:color="auto"/>
        <w:left w:val="none" w:sz="0" w:space="0" w:color="auto"/>
        <w:bottom w:val="none" w:sz="0" w:space="0" w:color="auto"/>
        <w:right w:val="none" w:sz="0" w:space="0" w:color="auto"/>
      </w:divBdr>
    </w:div>
    <w:div w:id="1575124260">
      <w:bodyDiv w:val="1"/>
      <w:marLeft w:val="0"/>
      <w:marRight w:val="0"/>
      <w:marTop w:val="0"/>
      <w:marBottom w:val="0"/>
      <w:divBdr>
        <w:top w:val="none" w:sz="0" w:space="0" w:color="auto"/>
        <w:left w:val="none" w:sz="0" w:space="0" w:color="auto"/>
        <w:bottom w:val="none" w:sz="0" w:space="0" w:color="auto"/>
        <w:right w:val="none" w:sz="0" w:space="0" w:color="auto"/>
      </w:divBdr>
    </w:div>
    <w:div w:id="1593584067">
      <w:bodyDiv w:val="1"/>
      <w:marLeft w:val="0"/>
      <w:marRight w:val="0"/>
      <w:marTop w:val="0"/>
      <w:marBottom w:val="0"/>
      <w:divBdr>
        <w:top w:val="none" w:sz="0" w:space="0" w:color="auto"/>
        <w:left w:val="none" w:sz="0" w:space="0" w:color="auto"/>
        <w:bottom w:val="none" w:sz="0" w:space="0" w:color="auto"/>
        <w:right w:val="none" w:sz="0" w:space="0" w:color="auto"/>
      </w:divBdr>
    </w:div>
    <w:div w:id="1594194567">
      <w:bodyDiv w:val="1"/>
      <w:marLeft w:val="0"/>
      <w:marRight w:val="0"/>
      <w:marTop w:val="0"/>
      <w:marBottom w:val="0"/>
      <w:divBdr>
        <w:top w:val="none" w:sz="0" w:space="0" w:color="auto"/>
        <w:left w:val="none" w:sz="0" w:space="0" w:color="auto"/>
        <w:bottom w:val="none" w:sz="0" w:space="0" w:color="auto"/>
        <w:right w:val="none" w:sz="0" w:space="0" w:color="auto"/>
      </w:divBdr>
    </w:div>
    <w:div w:id="1605190834">
      <w:bodyDiv w:val="1"/>
      <w:marLeft w:val="0"/>
      <w:marRight w:val="0"/>
      <w:marTop w:val="0"/>
      <w:marBottom w:val="0"/>
      <w:divBdr>
        <w:top w:val="none" w:sz="0" w:space="0" w:color="auto"/>
        <w:left w:val="none" w:sz="0" w:space="0" w:color="auto"/>
        <w:bottom w:val="none" w:sz="0" w:space="0" w:color="auto"/>
        <w:right w:val="none" w:sz="0" w:space="0" w:color="auto"/>
      </w:divBdr>
      <w:divsChild>
        <w:div w:id="1698457997">
          <w:marLeft w:val="-960"/>
          <w:marRight w:val="0"/>
          <w:marTop w:val="0"/>
          <w:marBottom w:val="0"/>
          <w:divBdr>
            <w:top w:val="none" w:sz="0" w:space="0" w:color="auto"/>
            <w:left w:val="none" w:sz="0" w:space="0" w:color="auto"/>
            <w:bottom w:val="none" w:sz="0" w:space="0" w:color="auto"/>
            <w:right w:val="none" w:sz="0" w:space="0" w:color="auto"/>
          </w:divBdr>
        </w:div>
      </w:divsChild>
    </w:div>
    <w:div w:id="1613633696">
      <w:bodyDiv w:val="1"/>
      <w:marLeft w:val="0"/>
      <w:marRight w:val="0"/>
      <w:marTop w:val="0"/>
      <w:marBottom w:val="0"/>
      <w:divBdr>
        <w:top w:val="none" w:sz="0" w:space="0" w:color="auto"/>
        <w:left w:val="none" w:sz="0" w:space="0" w:color="auto"/>
        <w:bottom w:val="none" w:sz="0" w:space="0" w:color="auto"/>
        <w:right w:val="none" w:sz="0" w:space="0" w:color="auto"/>
      </w:divBdr>
    </w:div>
    <w:div w:id="1622803830">
      <w:bodyDiv w:val="1"/>
      <w:marLeft w:val="0"/>
      <w:marRight w:val="0"/>
      <w:marTop w:val="0"/>
      <w:marBottom w:val="0"/>
      <w:divBdr>
        <w:top w:val="none" w:sz="0" w:space="0" w:color="auto"/>
        <w:left w:val="none" w:sz="0" w:space="0" w:color="auto"/>
        <w:bottom w:val="none" w:sz="0" w:space="0" w:color="auto"/>
        <w:right w:val="none" w:sz="0" w:space="0" w:color="auto"/>
      </w:divBdr>
    </w:div>
    <w:div w:id="1623459908">
      <w:bodyDiv w:val="1"/>
      <w:marLeft w:val="0"/>
      <w:marRight w:val="0"/>
      <w:marTop w:val="0"/>
      <w:marBottom w:val="0"/>
      <w:divBdr>
        <w:top w:val="none" w:sz="0" w:space="0" w:color="auto"/>
        <w:left w:val="none" w:sz="0" w:space="0" w:color="auto"/>
        <w:bottom w:val="none" w:sz="0" w:space="0" w:color="auto"/>
        <w:right w:val="none" w:sz="0" w:space="0" w:color="auto"/>
      </w:divBdr>
    </w:div>
    <w:div w:id="1633100328">
      <w:bodyDiv w:val="1"/>
      <w:marLeft w:val="0"/>
      <w:marRight w:val="0"/>
      <w:marTop w:val="0"/>
      <w:marBottom w:val="0"/>
      <w:divBdr>
        <w:top w:val="none" w:sz="0" w:space="0" w:color="auto"/>
        <w:left w:val="none" w:sz="0" w:space="0" w:color="auto"/>
        <w:bottom w:val="none" w:sz="0" w:space="0" w:color="auto"/>
        <w:right w:val="none" w:sz="0" w:space="0" w:color="auto"/>
      </w:divBdr>
    </w:div>
    <w:div w:id="1641612295">
      <w:bodyDiv w:val="1"/>
      <w:marLeft w:val="0"/>
      <w:marRight w:val="0"/>
      <w:marTop w:val="0"/>
      <w:marBottom w:val="0"/>
      <w:divBdr>
        <w:top w:val="none" w:sz="0" w:space="0" w:color="auto"/>
        <w:left w:val="none" w:sz="0" w:space="0" w:color="auto"/>
        <w:bottom w:val="none" w:sz="0" w:space="0" w:color="auto"/>
        <w:right w:val="none" w:sz="0" w:space="0" w:color="auto"/>
      </w:divBdr>
    </w:div>
    <w:div w:id="1664819665">
      <w:bodyDiv w:val="1"/>
      <w:marLeft w:val="0"/>
      <w:marRight w:val="0"/>
      <w:marTop w:val="0"/>
      <w:marBottom w:val="0"/>
      <w:divBdr>
        <w:top w:val="none" w:sz="0" w:space="0" w:color="auto"/>
        <w:left w:val="none" w:sz="0" w:space="0" w:color="auto"/>
        <w:bottom w:val="none" w:sz="0" w:space="0" w:color="auto"/>
        <w:right w:val="none" w:sz="0" w:space="0" w:color="auto"/>
      </w:divBdr>
    </w:div>
    <w:div w:id="1693727323">
      <w:bodyDiv w:val="1"/>
      <w:marLeft w:val="0"/>
      <w:marRight w:val="0"/>
      <w:marTop w:val="0"/>
      <w:marBottom w:val="0"/>
      <w:divBdr>
        <w:top w:val="none" w:sz="0" w:space="0" w:color="auto"/>
        <w:left w:val="none" w:sz="0" w:space="0" w:color="auto"/>
        <w:bottom w:val="none" w:sz="0" w:space="0" w:color="auto"/>
        <w:right w:val="none" w:sz="0" w:space="0" w:color="auto"/>
      </w:divBdr>
    </w:div>
    <w:div w:id="1695382024">
      <w:bodyDiv w:val="1"/>
      <w:marLeft w:val="0"/>
      <w:marRight w:val="0"/>
      <w:marTop w:val="0"/>
      <w:marBottom w:val="0"/>
      <w:divBdr>
        <w:top w:val="none" w:sz="0" w:space="0" w:color="auto"/>
        <w:left w:val="none" w:sz="0" w:space="0" w:color="auto"/>
        <w:bottom w:val="none" w:sz="0" w:space="0" w:color="auto"/>
        <w:right w:val="none" w:sz="0" w:space="0" w:color="auto"/>
      </w:divBdr>
    </w:div>
    <w:div w:id="1708795752">
      <w:bodyDiv w:val="1"/>
      <w:marLeft w:val="0"/>
      <w:marRight w:val="0"/>
      <w:marTop w:val="0"/>
      <w:marBottom w:val="0"/>
      <w:divBdr>
        <w:top w:val="none" w:sz="0" w:space="0" w:color="auto"/>
        <w:left w:val="none" w:sz="0" w:space="0" w:color="auto"/>
        <w:bottom w:val="none" w:sz="0" w:space="0" w:color="auto"/>
        <w:right w:val="none" w:sz="0" w:space="0" w:color="auto"/>
      </w:divBdr>
    </w:div>
    <w:div w:id="1726680016">
      <w:bodyDiv w:val="1"/>
      <w:marLeft w:val="0"/>
      <w:marRight w:val="0"/>
      <w:marTop w:val="0"/>
      <w:marBottom w:val="0"/>
      <w:divBdr>
        <w:top w:val="none" w:sz="0" w:space="0" w:color="auto"/>
        <w:left w:val="none" w:sz="0" w:space="0" w:color="auto"/>
        <w:bottom w:val="none" w:sz="0" w:space="0" w:color="auto"/>
        <w:right w:val="none" w:sz="0" w:space="0" w:color="auto"/>
      </w:divBdr>
    </w:div>
    <w:div w:id="1736052185">
      <w:bodyDiv w:val="1"/>
      <w:marLeft w:val="0"/>
      <w:marRight w:val="0"/>
      <w:marTop w:val="0"/>
      <w:marBottom w:val="0"/>
      <w:divBdr>
        <w:top w:val="none" w:sz="0" w:space="0" w:color="auto"/>
        <w:left w:val="none" w:sz="0" w:space="0" w:color="auto"/>
        <w:bottom w:val="none" w:sz="0" w:space="0" w:color="auto"/>
        <w:right w:val="none" w:sz="0" w:space="0" w:color="auto"/>
      </w:divBdr>
    </w:div>
    <w:div w:id="1756633965">
      <w:bodyDiv w:val="1"/>
      <w:marLeft w:val="0"/>
      <w:marRight w:val="0"/>
      <w:marTop w:val="0"/>
      <w:marBottom w:val="0"/>
      <w:divBdr>
        <w:top w:val="none" w:sz="0" w:space="0" w:color="auto"/>
        <w:left w:val="none" w:sz="0" w:space="0" w:color="auto"/>
        <w:bottom w:val="none" w:sz="0" w:space="0" w:color="auto"/>
        <w:right w:val="none" w:sz="0" w:space="0" w:color="auto"/>
      </w:divBdr>
    </w:div>
    <w:div w:id="1756975875">
      <w:bodyDiv w:val="1"/>
      <w:marLeft w:val="0"/>
      <w:marRight w:val="0"/>
      <w:marTop w:val="0"/>
      <w:marBottom w:val="0"/>
      <w:divBdr>
        <w:top w:val="none" w:sz="0" w:space="0" w:color="auto"/>
        <w:left w:val="none" w:sz="0" w:space="0" w:color="auto"/>
        <w:bottom w:val="none" w:sz="0" w:space="0" w:color="auto"/>
        <w:right w:val="none" w:sz="0" w:space="0" w:color="auto"/>
      </w:divBdr>
    </w:div>
    <w:div w:id="1777872403">
      <w:bodyDiv w:val="1"/>
      <w:marLeft w:val="0"/>
      <w:marRight w:val="0"/>
      <w:marTop w:val="0"/>
      <w:marBottom w:val="0"/>
      <w:divBdr>
        <w:top w:val="none" w:sz="0" w:space="0" w:color="auto"/>
        <w:left w:val="none" w:sz="0" w:space="0" w:color="auto"/>
        <w:bottom w:val="none" w:sz="0" w:space="0" w:color="auto"/>
        <w:right w:val="none" w:sz="0" w:space="0" w:color="auto"/>
      </w:divBdr>
    </w:div>
    <w:div w:id="1787894499">
      <w:bodyDiv w:val="1"/>
      <w:marLeft w:val="0"/>
      <w:marRight w:val="0"/>
      <w:marTop w:val="0"/>
      <w:marBottom w:val="0"/>
      <w:divBdr>
        <w:top w:val="none" w:sz="0" w:space="0" w:color="auto"/>
        <w:left w:val="none" w:sz="0" w:space="0" w:color="auto"/>
        <w:bottom w:val="none" w:sz="0" w:space="0" w:color="auto"/>
        <w:right w:val="none" w:sz="0" w:space="0" w:color="auto"/>
      </w:divBdr>
    </w:div>
    <w:div w:id="1809009978">
      <w:bodyDiv w:val="1"/>
      <w:marLeft w:val="0"/>
      <w:marRight w:val="0"/>
      <w:marTop w:val="0"/>
      <w:marBottom w:val="0"/>
      <w:divBdr>
        <w:top w:val="none" w:sz="0" w:space="0" w:color="auto"/>
        <w:left w:val="none" w:sz="0" w:space="0" w:color="auto"/>
        <w:bottom w:val="none" w:sz="0" w:space="0" w:color="auto"/>
        <w:right w:val="none" w:sz="0" w:space="0" w:color="auto"/>
      </w:divBdr>
    </w:div>
    <w:div w:id="1810322039">
      <w:bodyDiv w:val="1"/>
      <w:marLeft w:val="0"/>
      <w:marRight w:val="0"/>
      <w:marTop w:val="0"/>
      <w:marBottom w:val="0"/>
      <w:divBdr>
        <w:top w:val="none" w:sz="0" w:space="0" w:color="auto"/>
        <w:left w:val="none" w:sz="0" w:space="0" w:color="auto"/>
        <w:bottom w:val="none" w:sz="0" w:space="0" w:color="auto"/>
        <w:right w:val="none" w:sz="0" w:space="0" w:color="auto"/>
      </w:divBdr>
    </w:div>
    <w:div w:id="1832409356">
      <w:bodyDiv w:val="1"/>
      <w:marLeft w:val="0"/>
      <w:marRight w:val="0"/>
      <w:marTop w:val="0"/>
      <w:marBottom w:val="0"/>
      <w:divBdr>
        <w:top w:val="none" w:sz="0" w:space="0" w:color="auto"/>
        <w:left w:val="none" w:sz="0" w:space="0" w:color="auto"/>
        <w:bottom w:val="none" w:sz="0" w:space="0" w:color="auto"/>
        <w:right w:val="none" w:sz="0" w:space="0" w:color="auto"/>
      </w:divBdr>
    </w:div>
    <w:div w:id="1850751941">
      <w:bodyDiv w:val="1"/>
      <w:marLeft w:val="0"/>
      <w:marRight w:val="0"/>
      <w:marTop w:val="0"/>
      <w:marBottom w:val="0"/>
      <w:divBdr>
        <w:top w:val="none" w:sz="0" w:space="0" w:color="auto"/>
        <w:left w:val="none" w:sz="0" w:space="0" w:color="auto"/>
        <w:bottom w:val="none" w:sz="0" w:space="0" w:color="auto"/>
        <w:right w:val="none" w:sz="0" w:space="0" w:color="auto"/>
      </w:divBdr>
    </w:div>
    <w:div w:id="1854102728">
      <w:bodyDiv w:val="1"/>
      <w:marLeft w:val="0"/>
      <w:marRight w:val="0"/>
      <w:marTop w:val="0"/>
      <w:marBottom w:val="0"/>
      <w:divBdr>
        <w:top w:val="none" w:sz="0" w:space="0" w:color="auto"/>
        <w:left w:val="none" w:sz="0" w:space="0" w:color="auto"/>
        <w:bottom w:val="none" w:sz="0" w:space="0" w:color="auto"/>
        <w:right w:val="none" w:sz="0" w:space="0" w:color="auto"/>
      </w:divBdr>
    </w:div>
    <w:div w:id="1860006379">
      <w:bodyDiv w:val="1"/>
      <w:marLeft w:val="0"/>
      <w:marRight w:val="0"/>
      <w:marTop w:val="0"/>
      <w:marBottom w:val="0"/>
      <w:divBdr>
        <w:top w:val="none" w:sz="0" w:space="0" w:color="auto"/>
        <w:left w:val="none" w:sz="0" w:space="0" w:color="auto"/>
        <w:bottom w:val="none" w:sz="0" w:space="0" w:color="auto"/>
        <w:right w:val="none" w:sz="0" w:space="0" w:color="auto"/>
      </w:divBdr>
    </w:div>
    <w:div w:id="1874924038">
      <w:bodyDiv w:val="1"/>
      <w:marLeft w:val="0"/>
      <w:marRight w:val="0"/>
      <w:marTop w:val="0"/>
      <w:marBottom w:val="0"/>
      <w:divBdr>
        <w:top w:val="none" w:sz="0" w:space="0" w:color="auto"/>
        <w:left w:val="none" w:sz="0" w:space="0" w:color="auto"/>
        <w:bottom w:val="none" w:sz="0" w:space="0" w:color="auto"/>
        <w:right w:val="none" w:sz="0" w:space="0" w:color="auto"/>
      </w:divBdr>
    </w:div>
    <w:div w:id="1880317664">
      <w:bodyDiv w:val="1"/>
      <w:marLeft w:val="0"/>
      <w:marRight w:val="0"/>
      <w:marTop w:val="0"/>
      <w:marBottom w:val="0"/>
      <w:divBdr>
        <w:top w:val="none" w:sz="0" w:space="0" w:color="auto"/>
        <w:left w:val="none" w:sz="0" w:space="0" w:color="auto"/>
        <w:bottom w:val="none" w:sz="0" w:space="0" w:color="auto"/>
        <w:right w:val="none" w:sz="0" w:space="0" w:color="auto"/>
      </w:divBdr>
    </w:div>
    <w:div w:id="1886403847">
      <w:bodyDiv w:val="1"/>
      <w:marLeft w:val="0"/>
      <w:marRight w:val="0"/>
      <w:marTop w:val="0"/>
      <w:marBottom w:val="0"/>
      <w:divBdr>
        <w:top w:val="none" w:sz="0" w:space="0" w:color="auto"/>
        <w:left w:val="none" w:sz="0" w:space="0" w:color="auto"/>
        <w:bottom w:val="none" w:sz="0" w:space="0" w:color="auto"/>
        <w:right w:val="none" w:sz="0" w:space="0" w:color="auto"/>
      </w:divBdr>
      <w:divsChild>
        <w:div w:id="245768951">
          <w:marLeft w:val="1166"/>
          <w:marRight w:val="0"/>
          <w:marTop w:val="115"/>
          <w:marBottom w:val="0"/>
          <w:divBdr>
            <w:top w:val="none" w:sz="0" w:space="0" w:color="auto"/>
            <w:left w:val="none" w:sz="0" w:space="0" w:color="auto"/>
            <w:bottom w:val="none" w:sz="0" w:space="0" w:color="auto"/>
            <w:right w:val="none" w:sz="0" w:space="0" w:color="auto"/>
          </w:divBdr>
        </w:div>
        <w:div w:id="636111098">
          <w:marLeft w:val="1800"/>
          <w:marRight w:val="0"/>
          <w:marTop w:val="96"/>
          <w:marBottom w:val="0"/>
          <w:divBdr>
            <w:top w:val="none" w:sz="0" w:space="0" w:color="auto"/>
            <w:left w:val="none" w:sz="0" w:space="0" w:color="auto"/>
            <w:bottom w:val="none" w:sz="0" w:space="0" w:color="auto"/>
            <w:right w:val="none" w:sz="0" w:space="0" w:color="auto"/>
          </w:divBdr>
        </w:div>
        <w:div w:id="738092202">
          <w:marLeft w:val="547"/>
          <w:marRight w:val="0"/>
          <w:marTop w:val="154"/>
          <w:marBottom w:val="0"/>
          <w:divBdr>
            <w:top w:val="none" w:sz="0" w:space="0" w:color="auto"/>
            <w:left w:val="none" w:sz="0" w:space="0" w:color="auto"/>
            <w:bottom w:val="none" w:sz="0" w:space="0" w:color="auto"/>
            <w:right w:val="none" w:sz="0" w:space="0" w:color="auto"/>
          </w:divBdr>
        </w:div>
        <w:div w:id="946737912">
          <w:marLeft w:val="1800"/>
          <w:marRight w:val="0"/>
          <w:marTop w:val="96"/>
          <w:marBottom w:val="0"/>
          <w:divBdr>
            <w:top w:val="none" w:sz="0" w:space="0" w:color="auto"/>
            <w:left w:val="none" w:sz="0" w:space="0" w:color="auto"/>
            <w:bottom w:val="none" w:sz="0" w:space="0" w:color="auto"/>
            <w:right w:val="none" w:sz="0" w:space="0" w:color="auto"/>
          </w:divBdr>
        </w:div>
        <w:div w:id="1094473104">
          <w:marLeft w:val="1166"/>
          <w:marRight w:val="0"/>
          <w:marTop w:val="115"/>
          <w:marBottom w:val="0"/>
          <w:divBdr>
            <w:top w:val="none" w:sz="0" w:space="0" w:color="auto"/>
            <w:left w:val="none" w:sz="0" w:space="0" w:color="auto"/>
            <w:bottom w:val="none" w:sz="0" w:space="0" w:color="auto"/>
            <w:right w:val="none" w:sz="0" w:space="0" w:color="auto"/>
          </w:divBdr>
        </w:div>
        <w:div w:id="1781219370">
          <w:marLeft w:val="1166"/>
          <w:marRight w:val="0"/>
          <w:marTop w:val="115"/>
          <w:marBottom w:val="0"/>
          <w:divBdr>
            <w:top w:val="none" w:sz="0" w:space="0" w:color="auto"/>
            <w:left w:val="none" w:sz="0" w:space="0" w:color="auto"/>
            <w:bottom w:val="none" w:sz="0" w:space="0" w:color="auto"/>
            <w:right w:val="none" w:sz="0" w:space="0" w:color="auto"/>
          </w:divBdr>
        </w:div>
      </w:divsChild>
    </w:div>
    <w:div w:id="1905482007">
      <w:bodyDiv w:val="1"/>
      <w:marLeft w:val="0"/>
      <w:marRight w:val="0"/>
      <w:marTop w:val="0"/>
      <w:marBottom w:val="0"/>
      <w:divBdr>
        <w:top w:val="none" w:sz="0" w:space="0" w:color="auto"/>
        <w:left w:val="none" w:sz="0" w:space="0" w:color="auto"/>
        <w:bottom w:val="none" w:sz="0" w:space="0" w:color="auto"/>
        <w:right w:val="none" w:sz="0" w:space="0" w:color="auto"/>
      </w:divBdr>
    </w:div>
    <w:div w:id="1905483493">
      <w:bodyDiv w:val="1"/>
      <w:marLeft w:val="0"/>
      <w:marRight w:val="0"/>
      <w:marTop w:val="0"/>
      <w:marBottom w:val="0"/>
      <w:divBdr>
        <w:top w:val="none" w:sz="0" w:space="0" w:color="auto"/>
        <w:left w:val="none" w:sz="0" w:space="0" w:color="auto"/>
        <w:bottom w:val="none" w:sz="0" w:space="0" w:color="auto"/>
        <w:right w:val="none" w:sz="0" w:space="0" w:color="auto"/>
      </w:divBdr>
    </w:div>
    <w:div w:id="1932353836">
      <w:bodyDiv w:val="1"/>
      <w:marLeft w:val="0"/>
      <w:marRight w:val="0"/>
      <w:marTop w:val="0"/>
      <w:marBottom w:val="0"/>
      <w:divBdr>
        <w:top w:val="none" w:sz="0" w:space="0" w:color="auto"/>
        <w:left w:val="none" w:sz="0" w:space="0" w:color="auto"/>
        <w:bottom w:val="none" w:sz="0" w:space="0" w:color="auto"/>
        <w:right w:val="none" w:sz="0" w:space="0" w:color="auto"/>
      </w:divBdr>
    </w:div>
    <w:div w:id="1937209223">
      <w:bodyDiv w:val="1"/>
      <w:marLeft w:val="0"/>
      <w:marRight w:val="0"/>
      <w:marTop w:val="0"/>
      <w:marBottom w:val="0"/>
      <w:divBdr>
        <w:top w:val="none" w:sz="0" w:space="0" w:color="auto"/>
        <w:left w:val="none" w:sz="0" w:space="0" w:color="auto"/>
        <w:bottom w:val="none" w:sz="0" w:space="0" w:color="auto"/>
        <w:right w:val="none" w:sz="0" w:space="0" w:color="auto"/>
      </w:divBdr>
    </w:div>
    <w:div w:id="1949848668">
      <w:bodyDiv w:val="1"/>
      <w:marLeft w:val="0"/>
      <w:marRight w:val="0"/>
      <w:marTop w:val="0"/>
      <w:marBottom w:val="0"/>
      <w:divBdr>
        <w:top w:val="none" w:sz="0" w:space="0" w:color="auto"/>
        <w:left w:val="none" w:sz="0" w:space="0" w:color="auto"/>
        <w:bottom w:val="none" w:sz="0" w:space="0" w:color="auto"/>
        <w:right w:val="none" w:sz="0" w:space="0" w:color="auto"/>
      </w:divBdr>
    </w:div>
    <w:div w:id="1983801691">
      <w:bodyDiv w:val="1"/>
      <w:marLeft w:val="15"/>
      <w:marRight w:val="15"/>
      <w:marTop w:val="15"/>
      <w:marBottom w:val="15"/>
      <w:divBdr>
        <w:top w:val="none" w:sz="0" w:space="0" w:color="auto"/>
        <w:left w:val="none" w:sz="0" w:space="0" w:color="auto"/>
        <w:bottom w:val="none" w:sz="0" w:space="0" w:color="auto"/>
        <w:right w:val="none" w:sz="0" w:space="0" w:color="auto"/>
      </w:divBdr>
    </w:div>
    <w:div w:id="2008245466">
      <w:bodyDiv w:val="1"/>
      <w:marLeft w:val="0"/>
      <w:marRight w:val="0"/>
      <w:marTop w:val="0"/>
      <w:marBottom w:val="0"/>
      <w:divBdr>
        <w:top w:val="none" w:sz="0" w:space="0" w:color="auto"/>
        <w:left w:val="none" w:sz="0" w:space="0" w:color="auto"/>
        <w:bottom w:val="none" w:sz="0" w:space="0" w:color="auto"/>
        <w:right w:val="none" w:sz="0" w:space="0" w:color="auto"/>
      </w:divBdr>
    </w:div>
    <w:div w:id="2037389321">
      <w:bodyDiv w:val="1"/>
      <w:marLeft w:val="0"/>
      <w:marRight w:val="0"/>
      <w:marTop w:val="0"/>
      <w:marBottom w:val="0"/>
      <w:divBdr>
        <w:top w:val="none" w:sz="0" w:space="0" w:color="auto"/>
        <w:left w:val="none" w:sz="0" w:space="0" w:color="auto"/>
        <w:bottom w:val="none" w:sz="0" w:space="0" w:color="auto"/>
        <w:right w:val="none" w:sz="0" w:space="0" w:color="auto"/>
      </w:divBdr>
      <w:divsChild>
        <w:div w:id="898321336">
          <w:marLeft w:val="1800"/>
          <w:marRight w:val="0"/>
          <w:marTop w:val="134"/>
          <w:marBottom w:val="0"/>
          <w:divBdr>
            <w:top w:val="none" w:sz="0" w:space="0" w:color="auto"/>
            <w:left w:val="none" w:sz="0" w:space="0" w:color="auto"/>
            <w:bottom w:val="none" w:sz="0" w:space="0" w:color="auto"/>
            <w:right w:val="none" w:sz="0" w:space="0" w:color="auto"/>
          </w:divBdr>
        </w:div>
      </w:divsChild>
    </w:div>
    <w:div w:id="2059207595">
      <w:bodyDiv w:val="1"/>
      <w:marLeft w:val="0"/>
      <w:marRight w:val="0"/>
      <w:marTop w:val="0"/>
      <w:marBottom w:val="0"/>
      <w:divBdr>
        <w:top w:val="none" w:sz="0" w:space="0" w:color="auto"/>
        <w:left w:val="none" w:sz="0" w:space="0" w:color="auto"/>
        <w:bottom w:val="none" w:sz="0" w:space="0" w:color="auto"/>
        <w:right w:val="none" w:sz="0" w:space="0" w:color="auto"/>
      </w:divBdr>
    </w:div>
    <w:div w:id="2067095914">
      <w:bodyDiv w:val="1"/>
      <w:marLeft w:val="0"/>
      <w:marRight w:val="0"/>
      <w:marTop w:val="0"/>
      <w:marBottom w:val="0"/>
      <w:divBdr>
        <w:top w:val="none" w:sz="0" w:space="0" w:color="auto"/>
        <w:left w:val="none" w:sz="0" w:space="0" w:color="auto"/>
        <w:bottom w:val="none" w:sz="0" w:space="0" w:color="auto"/>
        <w:right w:val="none" w:sz="0" w:space="0" w:color="auto"/>
      </w:divBdr>
    </w:div>
    <w:div w:id="2073458175">
      <w:bodyDiv w:val="1"/>
      <w:marLeft w:val="0"/>
      <w:marRight w:val="0"/>
      <w:marTop w:val="0"/>
      <w:marBottom w:val="0"/>
      <w:divBdr>
        <w:top w:val="none" w:sz="0" w:space="0" w:color="auto"/>
        <w:left w:val="none" w:sz="0" w:space="0" w:color="auto"/>
        <w:bottom w:val="none" w:sz="0" w:space="0" w:color="auto"/>
        <w:right w:val="none" w:sz="0" w:space="0" w:color="auto"/>
      </w:divBdr>
    </w:div>
    <w:div w:id="2073772270">
      <w:bodyDiv w:val="1"/>
      <w:marLeft w:val="0"/>
      <w:marRight w:val="0"/>
      <w:marTop w:val="0"/>
      <w:marBottom w:val="0"/>
      <w:divBdr>
        <w:top w:val="none" w:sz="0" w:space="0" w:color="auto"/>
        <w:left w:val="none" w:sz="0" w:space="0" w:color="auto"/>
        <w:bottom w:val="none" w:sz="0" w:space="0" w:color="auto"/>
        <w:right w:val="none" w:sz="0" w:space="0" w:color="auto"/>
      </w:divBdr>
    </w:div>
    <w:div w:id="2076585709">
      <w:bodyDiv w:val="1"/>
      <w:marLeft w:val="0"/>
      <w:marRight w:val="0"/>
      <w:marTop w:val="0"/>
      <w:marBottom w:val="0"/>
      <w:divBdr>
        <w:top w:val="none" w:sz="0" w:space="0" w:color="auto"/>
        <w:left w:val="none" w:sz="0" w:space="0" w:color="auto"/>
        <w:bottom w:val="none" w:sz="0" w:space="0" w:color="auto"/>
        <w:right w:val="none" w:sz="0" w:space="0" w:color="auto"/>
      </w:divBdr>
    </w:div>
    <w:div w:id="2078898709">
      <w:bodyDiv w:val="1"/>
      <w:marLeft w:val="0"/>
      <w:marRight w:val="0"/>
      <w:marTop w:val="0"/>
      <w:marBottom w:val="0"/>
      <w:divBdr>
        <w:top w:val="none" w:sz="0" w:space="0" w:color="auto"/>
        <w:left w:val="none" w:sz="0" w:space="0" w:color="auto"/>
        <w:bottom w:val="none" w:sz="0" w:space="0" w:color="auto"/>
        <w:right w:val="none" w:sz="0" w:space="0" w:color="auto"/>
      </w:divBdr>
    </w:div>
    <w:div w:id="2081370204">
      <w:bodyDiv w:val="1"/>
      <w:marLeft w:val="0"/>
      <w:marRight w:val="0"/>
      <w:marTop w:val="0"/>
      <w:marBottom w:val="0"/>
      <w:divBdr>
        <w:top w:val="none" w:sz="0" w:space="0" w:color="auto"/>
        <w:left w:val="none" w:sz="0" w:space="0" w:color="auto"/>
        <w:bottom w:val="none" w:sz="0" w:space="0" w:color="auto"/>
        <w:right w:val="none" w:sz="0" w:space="0" w:color="auto"/>
      </w:divBdr>
    </w:div>
    <w:div w:id="2112242174">
      <w:bodyDiv w:val="1"/>
      <w:marLeft w:val="0"/>
      <w:marRight w:val="0"/>
      <w:marTop w:val="0"/>
      <w:marBottom w:val="0"/>
      <w:divBdr>
        <w:top w:val="none" w:sz="0" w:space="0" w:color="auto"/>
        <w:left w:val="none" w:sz="0" w:space="0" w:color="auto"/>
        <w:bottom w:val="none" w:sz="0" w:space="0" w:color="auto"/>
        <w:right w:val="none" w:sz="0" w:space="0" w:color="auto"/>
      </w:divBdr>
    </w:div>
    <w:div w:id="2116097600">
      <w:bodyDiv w:val="1"/>
      <w:marLeft w:val="0"/>
      <w:marRight w:val="0"/>
      <w:marTop w:val="0"/>
      <w:marBottom w:val="0"/>
      <w:divBdr>
        <w:top w:val="none" w:sz="0" w:space="0" w:color="auto"/>
        <w:left w:val="none" w:sz="0" w:space="0" w:color="auto"/>
        <w:bottom w:val="none" w:sz="0" w:space="0" w:color="auto"/>
        <w:right w:val="none" w:sz="0" w:space="0" w:color="auto"/>
      </w:divBdr>
    </w:div>
    <w:div w:id="2120292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2.vsd"/><Relationship Id="rId21" Type="http://schemas.openxmlformats.org/officeDocument/2006/relationships/oleObject" Target="embeddings/Microsoft_Visio_2003-2010_Drawing1.vsd"/><Relationship Id="rId42" Type="http://schemas.openxmlformats.org/officeDocument/2006/relationships/oleObject" Target="embeddings/Microsoft_Visio_2003-2010_Drawing10.vsd"/><Relationship Id="rId47" Type="http://schemas.openxmlformats.org/officeDocument/2006/relationships/oleObject" Target="embeddings/Microsoft_Visio_2003-2010_Drawing13.vsd"/><Relationship Id="rId63" Type="http://schemas.openxmlformats.org/officeDocument/2006/relationships/oleObject" Target="embeddings/Microsoft_Visio_2003-2010_Drawing22.vsd"/><Relationship Id="rId68" Type="http://schemas.openxmlformats.org/officeDocument/2006/relationships/oleObject" Target="embeddings/Microsoft_Visio_2003-2010_Drawing25.vsd"/><Relationship Id="rId84" Type="http://schemas.openxmlformats.org/officeDocument/2006/relationships/image" Target="media/image29.emf"/><Relationship Id="rId89" Type="http://schemas.openxmlformats.org/officeDocument/2006/relationships/image" Target="media/image33.png"/><Relationship Id="rId16" Type="http://schemas.openxmlformats.org/officeDocument/2006/relationships/header" Target="header2.xml"/><Relationship Id="rId11" Type="http://schemas.openxmlformats.org/officeDocument/2006/relationships/endnotes" Target="endnotes.xml"/><Relationship Id="rId32" Type="http://schemas.openxmlformats.org/officeDocument/2006/relationships/oleObject" Target="embeddings/Microsoft_Visio_2003-2010_Drawing4.vsd"/><Relationship Id="rId37" Type="http://schemas.openxmlformats.org/officeDocument/2006/relationships/image" Target="media/image10.emf"/><Relationship Id="rId53" Type="http://schemas.openxmlformats.org/officeDocument/2006/relationships/oleObject" Target="embeddings/Microsoft_Visio_2003-2010_Drawing15.vsd"/><Relationship Id="rId58" Type="http://schemas.openxmlformats.org/officeDocument/2006/relationships/image" Target="media/image18.emf"/><Relationship Id="rId74" Type="http://schemas.openxmlformats.org/officeDocument/2006/relationships/image" Target="media/image25.emf"/><Relationship Id="rId79" Type="http://schemas.openxmlformats.org/officeDocument/2006/relationships/image" Target="media/image27.emf"/><Relationship Id="rId5" Type="http://schemas.openxmlformats.org/officeDocument/2006/relationships/customXml" Target="../customXml/item5.xml"/><Relationship Id="rId90" Type="http://schemas.openxmlformats.org/officeDocument/2006/relationships/image" Target="media/image34.png"/><Relationship Id="rId22" Type="http://schemas.openxmlformats.org/officeDocument/2006/relationships/image" Target="media/image4.emf"/><Relationship Id="rId27" Type="http://schemas.openxmlformats.org/officeDocument/2006/relationships/image" Target="media/image6.emf"/><Relationship Id="rId43" Type="http://schemas.openxmlformats.org/officeDocument/2006/relationships/image" Target="media/image13.emf"/><Relationship Id="rId48" Type="http://schemas.openxmlformats.org/officeDocument/2006/relationships/image" Target="media/image15.emf"/><Relationship Id="rId64" Type="http://schemas.openxmlformats.org/officeDocument/2006/relationships/oleObject" Target="embeddings/Microsoft_Visio_2003-2010_Drawing23.vsd"/><Relationship Id="rId69" Type="http://schemas.openxmlformats.org/officeDocument/2006/relationships/image" Target="media/image23.emf"/><Relationship Id="rId8" Type="http://schemas.openxmlformats.org/officeDocument/2006/relationships/settings" Target="settings.xml"/><Relationship Id="rId51" Type="http://schemas.openxmlformats.org/officeDocument/2006/relationships/oleObject" Target="embeddings/Microsoft_Visio_2003-2010_Drawing14.vsd"/><Relationship Id="rId72" Type="http://schemas.openxmlformats.org/officeDocument/2006/relationships/image" Target="media/image24.emf"/><Relationship Id="rId80" Type="http://schemas.openxmlformats.org/officeDocument/2006/relationships/oleObject" Target="embeddings/Microsoft_Visio_2003-2010_Drawing32.vsd"/><Relationship Id="rId85" Type="http://schemas.openxmlformats.org/officeDocument/2006/relationships/oleObject" Target="embeddings/Microsoft_Visio_2003-2010_Drawing34.vsd"/><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header" Target="header3.xml"/><Relationship Id="rId25" Type="http://schemas.openxmlformats.org/officeDocument/2006/relationships/image" Target="media/image5.emf"/><Relationship Id="rId33" Type="http://schemas.openxmlformats.org/officeDocument/2006/relationships/oleObject" Target="embeddings/Microsoft_Visio_2003-2010_Drawing5.vsd"/><Relationship Id="rId38" Type="http://schemas.openxmlformats.org/officeDocument/2006/relationships/oleObject" Target="embeddings/Microsoft_Visio_2003-2010_Drawing8.vsd"/><Relationship Id="rId46" Type="http://schemas.openxmlformats.org/officeDocument/2006/relationships/image" Target="media/image14.emf"/><Relationship Id="rId59" Type="http://schemas.openxmlformats.org/officeDocument/2006/relationships/oleObject" Target="embeddings/Microsoft_Visio_2003-2010_Drawing20.vsd"/><Relationship Id="rId67" Type="http://schemas.openxmlformats.org/officeDocument/2006/relationships/image" Target="media/image22.emf"/><Relationship Id="rId20" Type="http://schemas.openxmlformats.org/officeDocument/2006/relationships/image" Target="media/image3.emf"/><Relationship Id="rId41" Type="http://schemas.openxmlformats.org/officeDocument/2006/relationships/image" Target="media/image12.emf"/><Relationship Id="rId54" Type="http://schemas.openxmlformats.org/officeDocument/2006/relationships/oleObject" Target="embeddings/Microsoft_Visio_2003-2010_Drawing16.vsd"/><Relationship Id="rId62" Type="http://schemas.openxmlformats.org/officeDocument/2006/relationships/image" Target="media/image20.emf"/><Relationship Id="rId70" Type="http://schemas.openxmlformats.org/officeDocument/2006/relationships/oleObject" Target="embeddings/Microsoft_Visio_2003-2010_Drawing26.vsd"/><Relationship Id="rId75" Type="http://schemas.openxmlformats.org/officeDocument/2006/relationships/oleObject" Target="embeddings/Microsoft_Visio_2003-2010_Drawing29.vsd"/><Relationship Id="rId83" Type="http://schemas.openxmlformats.org/officeDocument/2006/relationships/hyperlink" Target="http://www.microsoft.com/en-us/download/details.aspx?id=17718" TargetMode="External"/><Relationship Id="rId88" Type="http://schemas.openxmlformats.org/officeDocument/2006/relationships/image" Target="media/image32.png"/><Relationship Id="rId9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package" Target="embeddings/Microsoft_Visio_Drawing1.vsdx"/><Relationship Id="rId28" Type="http://schemas.openxmlformats.org/officeDocument/2006/relationships/oleObject" Target="embeddings/Microsoft_Visio_2003-2010_Drawing3.vsd"/><Relationship Id="rId36" Type="http://schemas.openxmlformats.org/officeDocument/2006/relationships/oleObject" Target="embeddings/Microsoft_Visio_2003-2010_Drawing7.vsd"/><Relationship Id="rId49" Type="http://schemas.openxmlformats.org/officeDocument/2006/relationships/package" Target="embeddings/Microsoft_Visio_Drawing3.vsdx"/><Relationship Id="rId57" Type="http://schemas.openxmlformats.org/officeDocument/2006/relationships/oleObject" Target="embeddings/Microsoft_Visio_2003-2010_Drawing19.vsd"/><Relationship Id="rId10" Type="http://schemas.openxmlformats.org/officeDocument/2006/relationships/footnotes" Target="footnotes.xml"/><Relationship Id="rId31" Type="http://schemas.openxmlformats.org/officeDocument/2006/relationships/image" Target="media/image8.emf"/><Relationship Id="rId44" Type="http://schemas.openxmlformats.org/officeDocument/2006/relationships/oleObject" Target="embeddings/Microsoft_Visio_2003-2010_Drawing11.vsd"/><Relationship Id="rId52" Type="http://schemas.openxmlformats.org/officeDocument/2006/relationships/image" Target="media/image17.emf"/><Relationship Id="rId60" Type="http://schemas.openxmlformats.org/officeDocument/2006/relationships/image" Target="media/image19.emf"/><Relationship Id="rId65" Type="http://schemas.openxmlformats.org/officeDocument/2006/relationships/image" Target="media/image21.emf"/><Relationship Id="rId73" Type="http://schemas.openxmlformats.org/officeDocument/2006/relationships/oleObject" Target="embeddings/Microsoft_Visio_2003-2010_Drawing28.vsd"/><Relationship Id="rId78" Type="http://schemas.openxmlformats.org/officeDocument/2006/relationships/oleObject" Target="embeddings/Microsoft_Visio_2003-2010_Drawing31.vsd"/><Relationship Id="rId81" Type="http://schemas.openxmlformats.org/officeDocument/2006/relationships/image" Target="media/image28.emf"/><Relationship Id="rId86"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39" Type="http://schemas.openxmlformats.org/officeDocument/2006/relationships/image" Target="media/image11.emf"/><Relationship Id="rId34" Type="http://schemas.openxmlformats.org/officeDocument/2006/relationships/image" Target="media/image9.emf"/><Relationship Id="rId50" Type="http://schemas.openxmlformats.org/officeDocument/2006/relationships/image" Target="media/image16.emf"/><Relationship Id="rId55" Type="http://schemas.openxmlformats.org/officeDocument/2006/relationships/oleObject" Target="embeddings/Microsoft_Visio_2003-2010_Drawing17.vsd"/><Relationship Id="rId76" Type="http://schemas.openxmlformats.org/officeDocument/2006/relationships/image" Target="media/image26.emf"/><Relationship Id="rId7" Type="http://schemas.openxmlformats.org/officeDocument/2006/relationships/styles" Target="styles.xml"/><Relationship Id="rId71" Type="http://schemas.openxmlformats.org/officeDocument/2006/relationships/oleObject" Target="embeddings/Microsoft_Visio_2003-2010_Drawing27.vsd"/><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7.emf"/><Relationship Id="rId24" Type="http://schemas.openxmlformats.org/officeDocument/2006/relationships/hyperlink" Target="http://www.microsoft.com/en-us/download/details.aspx?id=17718" TargetMode="External"/><Relationship Id="rId40" Type="http://schemas.openxmlformats.org/officeDocument/2006/relationships/oleObject" Target="embeddings/Microsoft_Visio_2003-2010_Drawing9.vsd"/><Relationship Id="rId45" Type="http://schemas.openxmlformats.org/officeDocument/2006/relationships/oleObject" Target="embeddings/Microsoft_Visio_2003-2010_Drawing12.vsd"/><Relationship Id="rId66" Type="http://schemas.openxmlformats.org/officeDocument/2006/relationships/oleObject" Target="embeddings/Microsoft_Visio_2003-2010_Drawing24.vsd"/><Relationship Id="rId87" Type="http://schemas.openxmlformats.org/officeDocument/2006/relationships/image" Target="media/image31.png"/><Relationship Id="rId61" Type="http://schemas.openxmlformats.org/officeDocument/2006/relationships/oleObject" Target="embeddings/Microsoft_Visio_2003-2010_Drawing21.vsd"/><Relationship Id="rId82" Type="http://schemas.openxmlformats.org/officeDocument/2006/relationships/oleObject" Target="embeddings/Microsoft_Visio_2003-2010_Drawing33.vsd"/><Relationship Id="rId19" Type="http://schemas.openxmlformats.org/officeDocument/2006/relationships/footer" Target="footer3.xml"/><Relationship Id="rId14" Type="http://schemas.openxmlformats.org/officeDocument/2006/relationships/footer" Target="footer1.xml"/><Relationship Id="rId30" Type="http://schemas.openxmlformats.org/officeDocument/2006/relationships/package" Target="embeddings/Microsoft_Visio_Drawing2.vsdx"/><Relationship Id="rId35" Type="http://schemas.openxmlformats.org/officeDocument/2006/relationships/oleObject" Target="embeddings/Microsoft_Visio_2003-2010_Drawing6.vsd"/><Relationship Id="rId56" Type="http://schemas.openxmlformats.org/officeDocument/2006/relationships/oleObject" Target="embeddings/Microsoft_Visio_2003-2010_Drawing18.vsd"/><Relationship Id="rId77" Type="http://schemas.openxmlformats.org/officeDocument/2006/relationships/oleObject" Target="embeddings/Microsoft_Visio_2003-2010_Drawing30.vsd"/></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1006880\Local%20Settings\Temporary%20Internet%20Files\Content.Outlook\F0HP37ZR\JDA%20Corporate%20Documentation%20Template%20v2.dotx" TargetMode="External"/></Relationships>
</file>

<file path=word/theme/theme1.xml><?xml version="1.0" encoding="utf-8"?>
<a:theme xmlns:a="http://schemas.openxmlformats.org/drawingml/2006/main" name="Office Theme">
  <a:themeElements>
    <a:clrScheme name="JDA">
      <a:dk1>
        <a:sysClr val="windowText" lastClr="000000"/>
      </a:dk1>
      <a:lt1>
        <a:sysClr val="window" lastClr="FFFFFF"/>
      </a:lt1>
      <a:dk2>
        <a:srgbClr val="005596"/>
      </a:dk2>
      <a:lt2>
        <a:srgbClr val="C0C0C0"/>
      </a:lt2>
      <a:accent1>
        <a:srgbClr val="4099DC"/>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6B027810276DF40808F102A41436104" ma:contentTypeVersion="13" ma:contentTypeDescription="Create a new document." ma:contentTypeScope="" ma:versionID="9d4c384babc5ff96419d32f08982e27b">
  <xsd:schema xmlns:xsd="http://www.w3.org/2001/XMLSchema" xmlns:xs="http://www.w3.org/2001/XMLSchema" xmlns:p="http://schemas.microsoft.com/office/2006/metadata/properties" xmlns:ns3="0995df06-2561-4969-8a41-92592a224338" xmlns:ns4="291982b6-c8ca-46d1-9479-68ad7c9e9d04" targetNamespace="http://schemas.microsoft.com/office/2006/metadata/properties" ma:root="true" ma:fieldsID="ff3bf77cd980bc7dd81a6bbf6eef15d9" ns3:_="" ns4:_="">
    <xsd:import namespace="0995df06-2561-4969-8a41-92592a224338"/>
    <xsd:import namespace="291982b6-c8ca-46d1-9479-68ad7c9e9d0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95df06-2561-4969-8a41-92592a2243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91982b6-c8ca-46d1-9479-68ad7c9e9d0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0B030A-FDD7-43C4-B654-46915214CD14}">
  <ds:schemaRefs>
    <ds:schemaRef ds:uri="http://schemas.microsoft.com/sharepoint/v3/contenttype/forms"/>
  </ds:schemaRefs>
</ds:datastoreItem>
</file>

<file path=customXml/itemProps2.xml><?xml version="1.0" encoding="utf-8"?>
<ds:datastoreItem xmlns:ds="http://schemas.openxmlformats.org/officeDocument/2006/customXml" ds:itemID="{6367A9EC-8056-4520-9997-CEE4B779DBFD}">
  <ds:schemaRefs>
    <ds:schemaRef ds:uri="http://schemas.microsoft.com/office/2006/metadata/longProperties"/>
  </ds:schemaRefs>
</ds:datastoreItem>
</file>

<file path=customXml/itemProps3.xml><?xml version="1.0" encoding="utf-8"?>
<ds:datastoreItem xmlns:ds="http://schemas.openxmlformats.org/officeDocument/2006/customXml" ds:itemID="{924B9649-060E-4EAB-9141-3A03D174B8AC}">
  <ds:schemaRefs>
    <ds:schemaRef ds:uri="http://schemas.microsoft.com/office/2006/metadata/properties"/>
  </ds:schemaRefs>
</ds:datastoreItem>
</file>

<file path=customXml/itemProps4.xml><?xml version="1.0" encoding="utf-8"?>
<ds:datastoreItem xmlns:ds="http://schemas.openxmlformats.org/officeDocument/2006/customXml" ds:itemID="{7B2A6AE4-7EC0-4D20-B213-9889A70922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95df06-2561-4969-8a41-92592a224338"/>
    <ds:schemaRef ds:uri="291982b6-c8ca-46d1-9479-68ad7c9e9d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EB8F743-2C53-46D4-867A-3AFA05EDA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JDA Corporate Documentation Template v2.dotx</Template>
  <TotalTime>2421</TotalTime>
  <Pages>83</Pages>
  <Words>15989</Words>
  <Characters>91143</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EP Batch Facility</vt:lpstr>
    </vt:vector>
  </TitlesOfParts>
  <Company>JDA Software Group, Inc.</Company>
  <LinksUpToDate>false</LinksUpToDate>
  <CharactersWithSpaces>106919</CharactersWithSpaces>
  <SharedDoc>false</SharedDoc>
  <HLinks>
    <vt:vector size="828" baseType="variant">
      <vt:variant>
        <vt:i4>3735604</vt:i4>
      </vt:variant>
      <vt:variant>
        <vt:i4>747</vt:i4>
      </vt:variant>
      <vt:variant>
        <vt:i4>0</vt:i4>
      </vt:variant>
      <vt:variant>
        <vt:i4>5</vt:i4>
      </vt:variant>
      <vt:variant>
        <vt:lpwstr/>
      </vt:variant>
      <vt:variant>
        <vt:lpwstr>_Global_Variables</vt:lpwstr>
      </vt:variant>
      <vt:variant>
        <vt:i4>3342357</vt:i4>
      </vt:variant>
      <vt:variant>
        <vt:i4>744</vt:i4>
      </vt:variant>
      <vt:variant>
        <vt:i4>0</vt:i4>
      </vt:variant>
      <vt:variant>
        <vt:i4>5</vt:i4>
      </vt:variant>
      <vt:variant>
        <vt:lpwstr/>
      </vt:variant>
      <vt:variant>
        <vt:lpwstr>_Sample_Applications_Settings</vt:lpwstr>
      </vt:variant>
      <vt:variant>
        <vt:i4>1179689</vt:i4>
      </vt:variant>
      <vt:variant>
        <vt:i4>741</vt:i4>
      </vt:variant>
      <vt:variant>
        <vt:i4>0</vt:i4>
      </vt:variant>
      <vt:variant>
        <vt:i4>5</vt:i4>
      </vt:variant>
      <vt:variant>
        <vt:lpwstr/>
      </vt:variant>
      <vt:variant>
        <vt:lpwstr>_Suggested_Batch_Service</vt:lpwstr>
      </vt:variant>
      <vt:variant>
        <vt:i4>2031663</vt:i4>
      </vt:variant>
      <vt:variant>
        <vt:i4>738</vt:i4>
      </vt:variant>
      <vt:variant>
        <vt:i4>0</vt:i4>
      </vt:variant>
      <vt:variant>
        <vt:i4>5</vt:i4>
      </vt:variant>
      <vt:variant>
        <vt:lpwstr/>
      </vt:variant>
      <vt:variant>
        <vt:lpwstr>_Foundation_Structure_Update</vt:lpwstr>
      </vt:variant>
      <vt:variant>
        <vt:i4>3538949</vt:i4>
      </vt:variant>
      <vt:variant>
        <vt:i4>735</vt:i4>
      </vt:variant>
      <vt:variant>
        <vt:i4>0</vt:i4>
      </vt:variant>
      <vt:variant>
        <vt:i4>5</vt:i4>
      </vt:variant>
      <vt:variant>
        <vt:lpwstr/>
      </vt:variant>
      <vt:variant>
        <vt:lpwstr>_Quartz_Cube_Sync</vt:lpwstr>
      </vt:variant>
      <vt:variant>
        <vt:i4>4391031</vt:i4>
      </vt:variant>
      <vt:variant>
        <vt:i4>732</vt:i4>
      </vt:variant>
      <vt:variant>
        <vt:i4>0</vt:i4>
      </vt:variant>
      <vt:variant>
        <vt:i4>5</vt:i4>
      </vt:variant>
      <vt:variant>
        <vt:lpwstr/>
      </vt:variant>
      <vt:variant>
        <vt:lpwstr>_Actuals_Cube_Sync</vt:lpwstr>
      </vt:variant>
      <vt:variant>
        <vt:i4>4391034</vt:i4>
      </vt:variant>
      <vt:variant>
        <vt:i4>729</vt:i4>
      </vt:variant>
      <vt:variant>
        <vt:i4>0</vt:i4>
      </vt:variant>
      <vt:variant>
        <vt:i4>5</vt:i4>
      </vt:variant>
      <vt:variant>
        <vt:lpwstr/>
      </vt:variant>
      <vt:variant>
        <vt:lpwstr>_Plan_Cube_Sync</vt:lpwstr>
      </vt:variant>
      <vt:variant>
        <vt:i4>4063249</vt:i4>
      </vt:variant>
      <vt:variant>
        <vt:i4>726</vt:i4>
      </vt:variant>
      <vt:variant>
        <vt:i4>0</vt:i4>
      </vt:variant>
      <vt:variant>
        <vt:i4>5</vt:i4>
      </vt:variant>
      <vt:variant>
        <vt:lpwstr/>
      </vt:variant>
      <vt:variant>
        <vt:lpwstr>_Stop_EP_Services</vt:lpwstr>
      </vt:variant>
      <vt:variant>
        <vt:i4>6226043</vt:i4>
      </vt:variant>
      <vt:variant>
        <vt:i4>723</vt:i4>
      </vt:variant>
      <vt:variant>
        <vt:i4>0</vt:i4>
      </vt:variant>
      <vt:variant>
        <vt:i4>5</vt:i4>
      </vt:variant>
      <vt:variant>
        <vt:lpwstr/>
      </vt:variant>
      <vt:variant>
        <vt:lpwstr>_Start_EP_Services</vt:lpwstr>
      </vt:variant>
      <vt:variant>
        <vt:i4>2162705</vt:i4>
      </vt:variant>
      <vt:variant>
        <vt:i4>720</vt:i4>
      </vt:variant>
      <vt:variant>
        <vt:i4>0</vt:i4>
      </vt:variant>
      <vt:variant>
        <vt:i4>5</vt:i4>
      </vt:variant>
      <vt:variant>
        <vt:lpwstr/>
      </vt:variant>
      <vt:variant>
        <vt:lpwstr>_JI_Meta_Data</vt:lpwstr>
      </vt:variant>
      <vt:variant>
        <vt:i4>5242989</vt:i4>
      </vt:variant>
      <vt:variant>
        <vt:i4>717</vt:i4>
      </vt:variant>
      <vt:variant>
        <vt:i4>0</vt:i4>
      </vt:variant>
      <vt:variant>
        <vt:i4>5</vt:i4>
      </vt:variant>
      <vt:variant>
        <vt:lpwstr/>
      </vt:variant>
      <vt:variant>
        <vt:lpwstr>_JI_Member_Data</vt:lpwstr>
      </vt:variant>
      <vt:variant>
        <vt:i4>65567</vt:i4>
      </vt:variant>
      <vt:variant>
        <vt:i4>714</vt:i4>
      </vt:variant>
      <vt:variant>
        <vt:i4>0</vt:i4>
      </vt:variant>
      <vt:variant>
        <vt:i4>5</vt:i4>
      </vt:variant>
      <vt:variant>
        <vt:lpwstr/>
      </vt:variant>
      <vt:variant>
        <vt:lpwstr>_Rebuild_Contexts</vt:lpwstr>
      </vt:variant>
      <vt:variant>
        <vt:i4>2162711</vt:i4>
      </vt:variant>
      <vt:variant>
        <vt:i4>711</vt:i4>
      </vt:variant>
      <vt:variant>
        <vt:i4>0</vt:i4>
      </vt:variant>
      <vt:variant>
        <vt:i4>5</vt:i4>
      </vt:variant>
      <vt:variant>
        <vt:lpwstr/>
      </vt:variant>
      <vt:variant>
        <vt:lpwstr>_Foundation_Plan_Data</vt:lpwstr>
      </vt:variant>
      <vt:variant>
        <vt:i4>1441839</vt:i4>
      </vt:variant>
      <vt:variant>
        <vt:i4>708</vt:i4>
      </vt:variant>
      <vt:variant>
        <vt:i4>0</vt:i4>
      </vt:variant>
      <vt:variant>
        <vt:i4>5</vt:i4>
      </vt:variant>
      <vt:variant>
        <vt:lpwstr/>
      </vt:variant>
      <vt:variant>
        <vt:lpwstr>_Foundation_Actuals_Data</vt:lpwstr>
      </vt:variant>
      <vt:variant>
        <vt:i4>7405641</vt:i4>
      </vt:variant>
      <vt:variant>
        <vt:i4>705</vt:i4>
      </vt:variant>
      <vt:variant>
        <vt:i4>0</vt:i4>
      </vt:variant>
      <vt:variant>
        <vt:i4>5</vt:i4>
      </vt:variant>
      <vt:variant>
        <vt:lpwstr/>
      </vt:variant>
      <vt:variant>
        <vt:lpwstr>_FDE_Stage_Fact</vt:lpwstr>
      </vt:variant>
      <vt:variant>
        <vt:i4>3670017</vt:i4>
      </vt:variant>
      <vt:variant>
        <vt:i4>702</vt:i4>
      </vt:variant>
      <vt:variant>
        <vt:i4>0</vt:i4>
      </vt:variant>
      <vt:variant>
        <vt:i4>5</vt:i4>
      </vt:variant>
      <vt:variant>
        <vt:lpwstr/>
      </vt:variant>
      <vt:variant>
        <vt:lpwstr>_FDE_Data_Update</vt:lpwstr>
      </vt:variant>
      <vt:variant>
        <vt:i4>4849736</vt:i4>
      </vt:variant>
      <vt:variant>
        <vt:i4>696</vt:i4>
      </vt:variant>
      <vt:variant>
        <vt:i4>0</vt:i4>
      </vt:variant>
      <vt:variant>
        <vt:i4>5</vt:i4>
      </vt:variant>
      <vt:variant>
        <vt:lpwstr>http://www.microsoft.com/en-us/download/details.aspx?id=17718</vt:lpwstr>
      </vt:variant>
      <vt:variant>
        <vt:lpwstr/>
      </vt:variant>
      <vt:variant>
        <vt:i4>5898365</vt:i4>
      </vt:variant>
      <vt:variant>
        <vt:i4>675</vt:i4>
      </vt:variant>
      <vt:variant>
        <vt:i4>0</vt:i4>
      </vt:variant>
      <vt:variant>
        <vt:i4>5</vt:i4>
      </vt:variant>
      <vt:variant>
        <vt:lpwstr/>
      </vt:variant>
      <vt:variant>
        <vt:lpwstr>_Foundation_Data_Remove</vt:lpwstr>
      </vt:variant>
      <vt:variant>
        <vt:i4>5898365</vt:i4>
      </vt:variant>
      <vt:variant>
        <vt:i4>672</vt:i4>
      </vt:variant>
      <vt:variant>
        <vt:i4>0</vt:i4>
      </vt:variant>
      <vt:variant>
        <vt:i4>5</vt:i4>
      </vt:variant>
      <vt:variant>
        <vt:lpwstr/>
      </vt:variant>
      <vt:variant>
        <vt:lpwstr>_Foundation_Data_Remove</vt:lpwstr>
      </vt:variant>
      <vt:variant>
        <vt:i4>5636198</vt:i4>
      </vt:variant>
      <vt:variant>
        <vt:i4>669</vt:i4>
      </vt:variant>
      <vt:variant>
        <vt:i4>0</vt:i4>
      </vt:variant>
      <vt:variant>
        <vt:i4>5</vt:i4>
      </vt:variant>
      <vt:variant>
        <vt:lpwstr/>
      </vt:variant>
      <vt:variant>
        <vt:lpwstr>_Foundation_Data_Update</vt:lpwstr>
      </vt:variant>
      <vt:variant>
        <vt:i4>2162711</vt:i4>
      </vt:variant>
      <vt:variant>
        <vt:i4>666</vt:i4>
      </vt:variant>
      <vt:variant>
        <vt:i4>0</vt:i4>
      </vt:variant>
      <vt:variant>
        <vt:i4>5</vt:i4>
      </vt:variant>
      <vt:variant>
        <vt:lpwstr/>
      </vt:variant>
      <vt:variant>
        <vt:lpwstr>_Foundation_Plan_Data</vt:lpwstr>
      </vt:variant>
      <vt:variant>
        <vt:i4>3735604</vt:i4>
      </vt:variant>
      <vt:variant>
        <vt:i4>651</vt:i4>
      </vt:variant>
      <vt:variant>
        <vt:i4>0</vt:i4>
      </vt:variant>
      <vt:variant>
        <vt:i4>5</vt:i4>
      </vt:variant>
      <vt:variant>
        <vt:lpwstr/>
      </vt:variant>
      <vt:variant>
        <vt:lpwstr>_Global_Variables</vt:lpwstr>
      </vt:variant>
      <vt:variant>
        <vt:i4>3735604</vt:i4>
      </vt:variant>
      <vt:variant>
        <vt:i4>648</vt:i4>
      </vt:variant>
      <vt:variant>
        <vt:i4>0</vt:i4>
      </vt:variant>
      <vt:variant>
        <vt:i4>5</vt:i4>
      </vt:variant>
      <vt:variant>
        <vt:lpwstr/>
      </vt:variant>
      <vt:variant>
        <vt:lpwstr>_Global_Variables</vt:lpwstr>
      </vt:variant>
      <vt:variant>
        <vt:i4>327718</vt:i4>
      </vt:variant>
      <vt:variant>
        <vt:i4>642</vt:i4>
      </vt:variant>
      <vt:variant>
        <vt:i4>0</vt:i4>
      </vt:variant>
      <vt:variant>
        <vt:i4>5</vt:i4>
      </vt:variant>
      <vt:variant>
        <vt:lpwstr/>
      </vt:variant>
      <vt:variant>
        <vt:lpwstr>_Foundation_Set_Time</vt:lpwstr>
      </vt:variant>
      <vt:variant>
        <vt:i4>327718</vt:i4>
      </vt:variant>
      <vt:variant>
        <vt:i4>639</vt:i4>
      </vt:variant>
      <vt:variant>
        <vt:i4>0</vt:i4>
      </vt:variant>
      <vt:variant>
        <vt:i4>5</vt:i4>
      </vt:variant>
      <vt:variant>
        <vt:lpwstr/>
      </vt:variant>
      <vt:variant>
        <vt:lpwstr>_Foundation_Set_Time</vt:lpwstr>
      </vt:variant>
      <vt:variant>
        <vt:i4>327718</vt:i4>
      </vt:variant>
      <vt:variant>
        <vt:i4>636</vt:i4>
      </vt:variant>
      <vt:variant>
        <vt:i4>0</vt:i4>
      </vt:variant>
      <vt:variant>
        <vt:i4>5</vt:i4>
      </vt:variant>
      <vt:variant>
        <vt:lpwstr/>
      </vt:variant>
      <vt:variant>
        <vt:lpwstr>_Foundation_Set_Time</vt:lpwstr>
      </vt:variant>
      <vt:variant>
        <vt:i4>327718</vt:i4>
      </vt:variant>
      <vt:variant>
        <vt:i4>633</vt:i4>
      </vt:variant>
      <vt:variant>
        <vt:i4>0</vt:i4>
      </vt:variant>
      <vt:variant>
        <vt:i4>5</vt:i4>
      </vt:variant>
      <vt:variant>
        <vt:lpwstr/>
      </vt:variant>
      <vt:variant>
        <vt:lpwstr>_Foundation_Set_Time</vt:lpwstr>
      </vt:variant>
      <vt:variant>
        <vt:i4>3211284</vt:i4>
      </vt:variant>
      <vt:variant>
        <vt:i4>630</vt:i4>
      </vt:variant>
      <vt:variant>
        <vt:i4>0</vt:i4>
      </vt:variant>
      <vt:variant>
        <vt:i4>5</vt:i4>
      </vt:variant>
      <vt:variant>
        <vt:lpwstr/>
      </vt:variant>
      <vt:variant>
        <vt:lpwstr>_Latest_Fact_Data</vt:lpwstr>
      </vt:variant>
      <vt:variant>
        <vt:i4>3735604</vt:i4>
      </vt:variant>
      <vt:variant>
        <vt:i4>627</vt:i4>
      </vt:variant>
      <vt:variant>
        <vt:i4>0</vt:i4>
      </vt:variant>
      <vt:variant>
        <vt:i4>5</vt:i4>
      </vt:variant>
      <vt:variant>
        <vt:lpwstr/>
      </vt:variant>
      <vt:variant>
        <vt:lpwstr>_Global_Variables</vt:lpwstr>
      </vt:variant>
      <vt:variant>
        <vt:i4>5898365</vt:i4>
      </vt:variant>
      <vt:variant>
        <vt:i4>621</vt:i4>
      </vt:variant>
      <vt:variant>
        <vt:i4>0</vt:i4>
      </vt:variant>
      <vt:variant>
        <vt:i4>5</vt:i4>
      </vt:variant>
      <vt:variant>
        <vt:lpwstr/>
      </vt:variant>
      <vt:variant>
        <vt:lpwstr>_Foundation_Data_Remove</vt:lpwstr>
      </vt:variant>
      <vt:variant>
        <vt:i4>5898365</vt:i4>
      </vt:variant>
      <vt:variant>
        <vt:i4>618</vt:i4>
      </vt:variant>
      <vt:variant>
        <vt:i4>0</vt:i4>
      </vt:variant>
      <vt:variant>
        <vt:i4>5</vt:i4>
      </vt:variant>
      <vt:variant>
        <vt:lpwstr/>
      </vt:variant>
      <vt:variant>
        <vt:lpwstr>_Foundation_Data_Remove</vt:lpwstr>
      </vt:variant>
      <vt:variant>
        <vt:i4>4784242</vt:i4>
      </vt:variant>
      <vt:variant>
        <vt:i4>603</vt:i4>
      </vt:variant>
      <vt:variant>
        <vt:i4>0</vt:i4>
      </vt:variant>
      <vt:variant>
        <vt:i4>5</vt:i4>
      </vt:variant>
      <vt:variant>
        <vt:lpwstr/>
      </vt:variant>
      <vt:variant>
        <vt:lpwstr>_Copy_Fact_Data</vt:lpwstr>
      </vt:variant>
      <vt:variant>
        <vt:i4>1835058</vt:i4>
      </vt:variant>
      <vt:variant>
        <vt:i4>600</vt:i4>
      </vt:variant>
      <vt:variant>
        <vt:i4>0</vt:i4>
      </vt:variant>
      <vt:variant>
        <vt:i4>5</vt:i4>
      </vt:variant>
      <vt:variant>
        <vt:lpwstr/>
      </vt:variant>
      <vt:variant>
        <vt:lpwstr>_FDU_Transaction_History</vt:lpwstr>
      </vt:variant>
      <vt:variant>
        <vt:i4>5046377</vt:i4>
      </vt:variant>
      <vt:variant>
        <vt:i4>594</vt:i4>
      </vt:variant>
      <vt:variant>
        <vt:i4>0</vt:i4>
      </vt:variant>
      <vt:variant>
        <vt:i4>5</vt:i4>
      </vt:variant>
      <vt:variant>
        <vt:lpwstr/>
      </vt:variant>
      <vt:variant>
        <vt:lpwstr>_Quartz_Sync_Foundation</vt:lpwstr>
      </vt:variant>
      <vt:variant>
        <vt:i4>5046377</vt:i4>
      </vt:variant>
      <vt:variant>
        <vt:i4>591</vt:i4>
      </vt:variant>
      <vt:variant>
        <vt:i4>0</vt:i4>
      </vt:variant>
      <vt:variant>
        <vt:i4>5</vt:i4>
      </vt:variant>
      <vt:variant>
        <vt:lpwstr/>
      </vt:variant>
      <vt:variant>
        <vt:lpwstr>_Quartz_Sync_Foundation</vt:lpwstr>
      </vt:variant>
      <vt:variant>
        <vt:i4>5046377</vt:i4>
      </vt:variant>
      <vt:variant>
        <vt:i4>588</vt:i4>
      </vt:variant>
      <vt:variant>
        <vt:i4>0</vt:i4>
      </vt:variant>
      <vt:variant>
        <vt:i4>5</vt:i4>
      </vt:variant>
      <vt:variant>
        <vt:lpwstr/>
      </vt:variant>
      <vt:variant>
        <vt:lpwstr>_Quartz_Sync_Foundation</vt:lpwstr>
      </vt:variant>
      <vt:variant>
        <vt:i4>5046377</vt:i4>
      </vt:variant>
      <vt:variant>
        <vt:i4>585</vt:i4>
      </vt:variant>
      <vt:variant>
        <vt:i4>0</vt:i4>
      </vt:variant>
      <vt:variant>
        <vt:i4>5</vt:i4>
      </vt:variant>
      <vt:variant>
        <vt:lpwstr/>
      </vt:variant>
      <vt:variant>
        <vt:lpwstr>_Quartz_Sync_Foundation</vt:lpwstr>
      </vt:variant>
      <vt:variant>
        <vt:i4>5046377</vt:i4>
      </vt:variant>
      <vt:variant>
        <vt:i4>579</vt:i4>
      </vt:variant>
      <vt:variant>
        <vt:i4>0</vt:i4>
      </vt:variant>
      <vt:variant>
        <vt:i4>5</vt:i4>
      </vt:variant>
      <vt:variant>
        <vt:lpwstr/>
      </vt:variant>
      <vt:variant>
        <vt:lpwstr>_Quartz_Sync_Foundation</vt:lpwstr>
      </vt:variant>
      <vt:variant>
        <vt:i4>5374055</vt:i4>
      </vt:variant>
      <vt:variant>
        <vt:i4>576</vt:i4>
      </vt:variant>
      <vt:variant>
        <vt:i4>0</vt:i4>
      </vt:variant>
      <vt:variant>
        <vt:i4>5</vt:i4>
      </vt:variant>
      <vt:variant>
        <vt:lpwstr/>
      </vt:variant>
      <vt:variant>
        <vt:lpwstr>_Quartz_Data_Remove</vt:lpwstr>
      </vt:variant>
      <vt:variant>
        <vt:i4>5046377</vt:i4>
      </vt:variant>
      <vt:variant>
        <vt:i4>570</vt:i4>
      </vt:variant>
      <vt:variant>
        <vt:i4>0</vt:i4>
      </vt:variant>
      <vt:variant>
        <vt:i4>5</vt:i4>
      </vt:variant>
      <vt:variant>
        <vt:lpwstr/>
      </vt:variant>
      <vt:variant>
        <vt:lpwstr>_Quartz_Sync_Foundation</vt:lpwstr>
      </vt:variant>
      <vt:variant>
        <vt:i4>5374055</vt:i4>
      </vt:variant>
      <vt:variant>
        <vt:i4>567</vt:i4>
      </vt:variant>
      <vt:variant>
        <vt:i4>0</vt:i4>
      </vt:variant>
      <vt:variant>
        <vt:i4>5</vt:i4>
      </vt:variant>
      <vt:variant>
        <vt:lpwstr/>
      </vt:variant>
      <vt:variant>
        <vt:lpwstr>_Quartz_Data_Remove</vt:lpwstr>
      </vt:variant>
      <vt:variant>
        <vt:i4>6684743</vt:i4>
      </vt:variant>
      <vt:variant>
        <vt:i4>564</vt:i4>
      </vt:variant>
      <vt:variant>
        <vt:i4>0</vt:i4>
      </vt:variant>
      <vt:variant>
        <vt:i4>5</vt:i4>
      </vt:variant>
      <vt:variant>
        <vt:lpwstr/>
      </vt:variant>
      <vt:variant>
        <vt:lpwstr>_Global_Variables_1</vt:lpwstr>
      </vt:variant>
      <vt:variant>
        <vt:i4>1703989</vt:i4>
      </vt:variant>
      <vt:variant>
        <vt:i4>561</vt:i4>
      </vt:variant>
      <vt:variant>
        <vt:i4>0</vt:i4>
      </vt:variant>
      <vt:variant>
        <vt:i4>5</vt:i4>
      </vt:variant>
      <vt:variant>
        <vt:lpwstr/>
      </vt:variant>
      <vt:variant>
        <vt:lpwstr>_EP_Batch_Client</vt:lpwstr>
      </vt:variant>
      <vt:variant>
        <vt:i4>5898365</vt:i4>
      </vt:variant>
      <vt:variant>
        <vt:i4>555</vt:i4>
      </vt:variant>
      <vt:variant>
        <vt:i4>0</vt:i4>
      </vt:variant>
      <vt:variant>
        <vt:i4>5</vt:i4>
      </vt:variant>
      <vt:variant>
        <vt:lpwstr/>
      </vt:variant>
      <vt:variant>
        <vt:lpwstr>_Foundation_Data_Remove</vt:lpwstr>
      </vt:variant>
      <vt:variant>
        <vt:i4>5898365</vt:i4>
      </vt:variant>
      <vt:variant>
        <vt:i4>552</vt:i4>
      </vt:variant>
      <vt:variant>
        <vt:i4>0</vt:i4>
      </vt:variant>
      <vt:variant>
        <vt:i4>5</vt:i4>
      </vt:variant>
      <vt:variant>
        <vt:lpwstr/>
      </vt:variant>
      <vt:variant>
        <vt:lpwstr>_Foundation_Data_Remove</vt:lpwstr>
      </vt:variant>
      <vt:variant>
        <vt:i4>5636198</vt:i4>
      </vt:variant>
      <vt:variant>
        <vt:i4>549</vt:i4>
      </vt:variant>
      <vt:variant>
        <vt:i4>0</vt:i4>
      </vt:variant>
      <vt:variant>
        <vt:i4>5</vt:i4>
      </vt:variant>
      <vt:variant>
        <vt:lpwstr/>
      </vt:variant>
      <vt:variant>
        <vt:lpwstr>_Foundation_Data_Update</vt:lpwstr>
      </vt:variant>
      <vt:variant>
        <vt:i4>2162711</vt:i4>
      </vt:variant>
      <vt:variant>
        <vt:i4>546</vt:i4>
      </vt:variant>
      <vt:variant>
        <vt:i4>0</vt:i4>
      </vt:variant>
      <vt:variant>
        <vt:i4>5</vt:i4>
      </vt:variant>
      <vt:variant>
        <vt:lpwstr/>
      </vt:variant>
      <vt:variant>
        <vt:lpwstr>_Foundation_Plan_Data</vt:lpwstr>
      </vt:variant>
      <vt:variant>
        <vt:i4>5898365</vt:i4>
      </vt:variant>
      <vt:variant>
        <vt:i4>543</vt:i4>
      </vt:variant>
      <vt:variant>
        <vt:i4>0</vt:i4>
      </vt:variant>
      <vt:variant>
        <vt:i4>5</vt:i4>
      </vt:variant>
      <vt:variant>
        <vt:lpwstr/>
      </vt:variant>
      <vt:variant>
        <vt:lpwstr>_Foundation_Data_Remove</vt:lpwstr>
      </vt:variant>
      <vt:variant>
        <vt:i4>5898365</vt:i4>
      </vt:variant>
      <vt:variant>
        <vt:i4>540</vt:i4>
      </vt:variant>
      <vt:variant>
        <vt:i4>0</vt:i4>
      </vt:variant>
      <vt:variant>
        <vt:i4>5</vt:i4>
      </vt:variant>
      <vt:variant>
        <vt:lpwstr/>
      </vt:variant>
      <vt:variant>
        <vt:lpwstr>_Foundation_Data_Remove</vt:lpwstr>
      </vt:variant>
      <vt:variant>
        <vt:i4>1900596</vt:i4>
      </vt:variant>
      <vt:variant>
        <vt:i4>531</vt:i4>
      </vt:variant>
      <vt:variant>
        <vt:i4>0</vt:i4>
      </vt:variant>
      <vt:variant>
        <vt:i4>5</vt:i4>
      </vt:variant>
      <vt:variant>
        <vt:lpwstr/>
      </vt:variant>
      <vt:variant>
        <vt:lpwstr>_Process_Adhoc_Batch</vt:lpwstr>
      </vt:variant>
      <vt:variant>
        <vt:i4>7274596</vt:i4>
      </vt:variant>
      <vt:variant>
        <vt:i4>528</vt:i4>
      </vt:variant>
      <vt:variant>
        <vt:i4>0</vt:i4>
      </vt:variant>
      <vt:variant>
        <vt:i4>5</vt:i4>
      </vt:variant>
      <vt:variant>
        <vt:lpwstr/>
      </vt:variant>
      <vt:variant>
        <vt:lpwstr>_Start_Process</vt:lpwstr>
      </vt:variant>
      <vt:variant>
        <vt:i4>4849736</vt:i4>
      </vt:variant>
      <vt:variant>
        <vt:i4>525</vt:i4>
      </vt:variant>
      <vt:variant>
        <vt:i4>0</vt:i4>
      </vt:variant>
      <vt:variant>
        <vt:i4>5</vt:i4>
      </vt:variant>
      <vt:variant>
        <vt:lpwstr>http://www.microsoft.com/en-us/download/details.aspx?id=17718</vt:lpwstr>
      </vt:variant>
      <vt:variant>
        <vt:lpwstr/>
      </vt:variant>
      <vt:variant>
        <vt:i4>1769526</vt:i4>
      </vt:variant>
      <vt:variant>
        <vt:i4>512</vt:i4>
      </vt:variant>
      <vt:variant>
        <vt:i4>0</vt:i4>
      </vt:variant>
      <vt:variant>
        <vt:i4>5</vt:i4>
      </vt:variant>
      <vt:variant>
        <vt:lpwstr/>
      </vt:variant>
      <vt:variant>
        <vt:lpwstr>_Toc526842148</vt:lpwstr>
      </vt:variant>
      <vt:variant>
        <vt:i4>1769526</vt:i4>
      </vt:variant>
      <vt:variant>
        <vt:i4>506</vt:i4>
      </vt:variant>
      <vt:variant>
        <vt:i4>0</vt:i4>
      </vt:variant>
      <vt:variant>
        <vt:i4>5</vt:i4>
      </vt:variant>
      <vt:variant>
        <vt:lpwstr/>
      </vt:variant>
      <vt:variant>
        <vt:lpwstr>_Toc526842147</vt:lpwstr>
      </vt:variant>
      <vt:variant>
        <vt:i4>1769526</vt:i4>
      </vt:variant>
      <vt:variant>
        <vt:i4>500</vt:i4>
      </vt:variant>
      <vt:variant>
        <vt:i4>0</vt:i4>
      </vt:variant>
      <vt:variant>
        <vt:i4>5</vt:i4>
      </vt:variant>
      <vt:variant>
        <vt:lpwstr/>
      </vt:variant>
      <vt:variant>
        <vt:lpwstr>_Toc526842146</vt:lpwstr>
      </vt:variant>
      <vt:variant>
        <vt:i4>1769526</vt:i4>
      </vt:variant>
      <vt:variant>
        <vt:i4>494</vt:i4>
      </vt:variant>
      <vt:variant>
        <vt:i4>0</vt:i4>
      </vt:variant>
      <vt:variant>
        <vt:i4>5</vt:i4>
      </vt:variant>
      <vt:variant>
        <vt:lpwstr/>
      </vt:variant>
      <vt:variant>
        <vt:lpwstr>_Toc526842145</vt:lpwstr>
      </vt:variant>
      <vt:variant>
        <vt:i4>1769526</vt:i4>
      </vt:variant>
      <vt:variant>
        <vt:i4>488</vt:i4>
      </vt:variant>
      <vt:variant>
        <vt:i4>0</vt:i4>
      </vt:variant>
      <vt:variant>
        <vt:i4>5</vt:i4>
      </vt:variant>
      <vt:variant>
        <vt:lpwstr/>
      </vt:variant>
      <vt:variant>
        <vt:lpwstr>_Toc526842144</vt:lpwstr>
      </vt:variant>
      <vt:variant>
        <vt:i4>1769526</vt:i4>
      </vt:variant>
      <vt:variant>
        <vt:i4>482</vt:i4>
      </vt:variant>
      <vt:variant>
        <vt:i4>0</vt:i4>
      </vt:variant>
      <vt:variant>
        <vt:i4>5</vt:i4>
      </vt:variant>
      <vt:variant>
        <vt:lpwstr/>
      </vt:variant>
      <vt:variant>
        <vt:lpwstr>_Toc526842143</vt:lpwstr>
      </vt:variant>
      <vt:variant>
        <vt:i4>1769526</vt:i4>
      </vt:variant>
      <vt:variant>
        <vt:i4>476</vt:i4>
      </vt:variant>
      <vt:variant>
        <vt:i4>0</vt:i4>
      </vt:variant>
      <vt:variant>
        <vt:i4>5</vt:i4>
      </vt:variant>
      <vt:variant>
        <vt:lpwstr/>
      </vt:variant>
      <vt:variant>
        <vt:lpwstr>_Toc526842142</vt:lpwstr>
      </vt:variant>
      <vt:variant>
        <vt:i4>1769526</vt:i4>
      </vt:variant>
      <vt:variant>
        <vt:i4>470</vt:i4>
      </vt:variant>
      <vt:variant>
        <vt:i4>0</vt:i4>
      </vt:variant>
      <vt:variant>
        <vt:i4>5</vt:i4>
      </vt:variant>
      <vt:variant>
        <vt:lpwstr/>
      </vt:variant>
      <vt:variant>
        <vt:lpwstr>_Toc526842141</vt:lpwstr>
      </vt:variant>
      <vt:variant>
        <vt:i4>1769526</vt:i4>
      </vt:variant>
      <vt:variant>
        <vt:i4>464</vt:i4>
      </vt:variant>
      <vt:variant>
        <vt:i4>0</vt:i4>
      </vt:variant>
      <vt:variant>
        <vt:i4>5</vt:i4>
      </vt:variant>
      <vt:variant>
        <vt:lpwstr/>
      </vt:variant>
      <vt:variant>
        <vt:lpwstr>_Toc526842140</vt:lpwstr>
      </vt:variant>
      <vt:variant>
        <vt:i4>1835062</vt:i4>
      </vt:variant>
      <vt:variant>
        <vt:i4>458</vt:i4>
      </vt:variant>
      <vt:variant>
        <vt:i4>0</vt:i4>
      </vt:variant>
      <vt:variant>
        <vt:i4>5</vt:i4>
      </vt:variant>
      <vt:variant>
        <vt:lpwstr/>
      </vt:variant>
      <vt:variant>
        <vt:lpwstr>_Toc526842139</vt:lpwstr>
      </vt:variant>
      <vt:variant>
        <vt:i4>1835062</vt:i4>
      </vt:variant>
      <vt:variant>
        <vt:i4>452</vt:i4>
      </vt:variant>
      <vt:variant>
        <vt:i4>0</vt:i4>
      </vt:variant>
      <vt:variant>
        <vt:i4>5</vt:i4>
      </vt:variant>
      <vt:variant>
        <vt:lpwstr/>
      </vt:variant>
      <vt:variant>
        <vt:lpwstr>_Toc526842138</vt:lpwstr>
      </vt:variant>
      <vt:variant>
        <vt:i4>1835062</vt:i4>
      </vt:variant>
      <vt:variant>
        <vt:i4>446</vt:i4>
      </vt:variant>
      <vt:variant>
        <vt:i4>0</vt:i4>
      </vt:variant>
      <vt:variant>
        <vt:i4>5</vt:i4>
      </vt:variant>
      <vt:variant>
        <vt:lpwstr/>
      </vt:variant>
      <vt:variant>
        <vt:lpwstr>_Toc526842137</vt:lpwstr>
      </vt:variant>
      <vt:variant>
        <vt:i4>1835062</vt:i4>
      </vt:variant>
      <vt:variant>
        <vt:i4>440</vt:i4>
      </vt:variant>
      <vt:variant>
        <vt:i4>0</vt:i4>
      </vt:variant>
      <vt:variant>
        <vt:i4>5</vt:i4>
      </vt:variant>
      <vt:variant>
        <vt:lpwstr/>
      </vt:variant>
      <vt:variant>
        <vt:lpwstr>_Toc526842136</vt:lpwstr>
      </vt:variant>
      <vt:variant>
        <vt:i4>1835062</vt:i4>
      </vt:variant>
      <vt:variant>
        <vt:i4>434</vt:i4>
      </vt:variant>
      <vt:variant>
        <vt:i4>0</vt:i4>
      </vt:variant>
      <vt:variant>
        <vt:i4>5</vt:i4>
      </vt:variant>
      <vt:variant>
        <vt:lpwstr/>
      </vt:variant>
      <vt:variant>
        <vt:lpwstr>_Toc526842135</vt:lpwstr>
      </vt:variant>
      <vt:variant>
        <vt:i4>1835062</vt:i4>
      </vt:variant>
      <vt:variant>
        <vt:i4>428</vt:i4>
      </vt:variant>
      <vt:variant>
        <vt:i4>0</vt:i4>
      </vt:variant>
      <vt:variant>
        <vt:i4>5</vt:i4>
      </vt:variant>
      <vt:variant>
        <vt:lpwstr/>
      </vt:variant>
      <vt:variant>
        <vt:lpwstr>_Toc526842134</vt:lpwstr>
      </vt:variant>
      <vt:variant>
        <vt:i4>1835062</vt:i4>
      </vt:variant>
      <vt:variant>
        <vt:i4>422</vt:i4>
      </vt:variant>
      <vt:variant>
        <vt:i4>0</vt:i4>
      </vt:variant>
      <vt:variant>
        <vt:i4>5</vt:i4>
      </vt:variant>
      <vt:variant>
        <vt:lpwstr/>
      </vt:variant>
      <vt:variant>
        <vt:lpwstr>_Toc526842133</vt:lpwstr>
      </vt:variant>
      <vt:variant>
        <vt:i4>1835062</vt:i4>
      </vt:variant>
      <vt:variant>
        <vt:i4>416</vt:i4>
      </vt:variant>
      <vt:variant>
        <vt:i4>0</vt:i4>
      </vt:variant>
      <vt:variant>
        <vt:i4>5</vt:i4>
      </vt:variant>
      <vt:variant>
        <vt:lpwstr/>
      </vt:variant>
      <vt:variant>
        <vt:lpwstr>_Toc526842132</vt:lpwstr>
      </vt:variant>
      <vt:variant>
        <vt:i4>1835062</vt:i4>
      </vt:variant>
      <vt:variant>
        <vt:i4>410</vt:i4>
      </vt:variant>
      <vt:variant>
        <vt:i4>0</vt:i4>
      </vt:variant>
      <vt:variant>
        <vt:i4>5</vt:i4>
      </vt:variant>
      <vt:variant>
        <vt:lpwstr/>
      </vt:variant>
      <vt:variant>
        <vt:lpwstr>_Toc526842131</vt:lpwstr>
      </vt:variant>
      <vt:variant>
        <vt:i4>1835062</vt:i4>
      </vt:variant>
      <vt:variant>
        <vt:i4>404</vt:i4>
      </vt:variant>
      <vt:variant>
        <vt:i4>0</vt:i4>
      </vt:variant>
      <vt:variant>
        <vt:i4>5</vt:i4>
      </vt:variant>
      <vt:variant>
        <vt:lpwstr/>
      </vt:variant>
      <vt:variant>
        <vt:lpwstr>_Toc526842130</vt:lpwstr>
      </vt:variant>
      <vt:variant>
        <vt:i4>1900598</vt:i4>
      </vt:variant>
      <vt:variant>
        <vt:i4>398</vt:i4>
      </vt:variant>
      <vt:variant>
        <vt:i4>0</vt:i4>
      </vt:variant>
      <vt:variant>
        <vt:i4>5</vt:i4>
      </vt:variant>
      <vt:variant>
        <vt:lpwstr/>
      </vt:variant>
      <vt:variant>
        <vt:lpwstr>_Toc526842129</vt:lpwstr>
      </vt:variant>
      <vt:variant>
        <vt:i4>1900598</vt:i4>
      </vt:variant>
      <vt:variant>
        <vt:i4>392</vt:i4>
      </vt:variant>
      <vt:variant>
        <vt:i4>0</vt:i4>
      </vt:variant>
      <vt:variant>
        <vt:i4>5</vt:i4>
      </vt:variant>
      <vt:variant>
        <vt:lpwstr/>
      </vt:variant>
      <vt:variant>
        <vt:lpwstr>_Toc526842128</vt:lpwstr>
      </vt:variant>
      <vt:variant>
        <vt:i4>1900598</vt:i4>
      </vt:variant>
      <vt:variant>
        <vt:i4>386</vt:i4>
      </vt:variant>
      <vt:variant>
        <vt:i4>0</vt:i4>
      </vt:variant>
      <vt:variant>
        <vt:i4>5</vt:i4>
      </vt:variant>
      <vt:variant>
        <vt:lpwstr/>
      </vt:variant>
      <vt:variant>
        <vt:lpwstr>_Toc526842127</vt:lpwstr>
      </vt:variant>
      <vt:variant>
        <vt:i4>1900598</vt:i4>
      </vt:variant>
      <vt:variant>
        <vt:i4>380</vt:i4>
      </vt:variant>
      <vt:variant>
        <vt:i4>0</vt:i4>
      </vt:variant>
      <vt:variant>
        <vt:i4>5</vt:i4>
      </vt:variant>
      <vt:variant>
        <vt:lpwstr/>
      </vt:variant>
      <vt:variant>
        <vt:lpwstr>_Toc526842126</vt:lpwstr>
      </vt:variant>
      <vt:variant>
        <vt:i4>1900598</vt:i4>
      </vt:variant>
      <vt:variant>
        <vt:i4>374</vt:i4>
      </vt:variant>
      <vt:variant>
        <vt:i4>0</vt:i4>
      </vt:variant>
      <vt:variant>
        <vt:i4>5</vt:i4>
      </vt:variant>
      <vt:variant>
        <vt:lpwstr/>
      </vt:variant>
      <vt:variant>
        <vt:lpwstr>_Toc526842125</vt:lpwstr>
      </vt:variant>
      <vt:variant>
        <vt:i4>1900598</vt:i4>
      </vt:variant>
      <vt:variant>
        <vt:i4>368</vt:i4>
      </vt:variant>
      <vt:variant>
        <vt:i4>0</vt:i4>
      </vt:variant>
      <vt:variant>
        <vt:i4>5</vt:i4>
      </vt:variant>
      <vt:variant>
        <vt:lpwstr/>
      </vt:variant>
      <vt:variant>
        <vt:lpwstr>_Toc526842124</vt:lpwstr>
      </vt:variant>
      <vt:variant>
        <vt:i4>1900598</vt:i4>
      </vt:variant>
      <vt:variant>
        <vt:i4>362</vt:i4>
      </vt:variant>
      <vt:variant>
        <vt:i4>0</vt:i4>
      </vt:variant>
      <vt:variant>
        <vt:i4>5</vt:i4>
      </vt:variant>
      <vt:variant>
        <vt:lpwstr/>
      </vt:variant>
      <vt:variant>
        <vt:lpwstr>_Toc526842123</vt:lpwstr>
      </vt:variant>
      <vt:variant>
        <vt:i4>1900598</vt:i4>
      </vt:variant>
      <vt:variant>
        <vt:i4>356</vt:i4>
      </vt:variant>
      <vt:variant>
        <vt:i4>0</vt:i4>
      </vt:variant>
      <vt:variant>
        <vt:i4>5</vt:i4>
      </vt:variant>
      <vt:variant>
        <vt:lpwstr/>
      </vt:variant>
      <vt:variant>
        <vt:lpwstr>_Toc526842122</vt:lpwstr>
      </vt:variant>
      <vt:variant>
        <vt:i4>1900598</vt:i4>
      </vt:variant>
      <vt:variant>
        <vt:i4>350</vt:i4>
      </vt:variant>
      <vt:variant>
        <vt:i4>0</vt:i4>
      </vt:variant>
      <vt:variant>
        <vt:i4>5</vt:i4>
      </vt:variant>
      <vt:variant>
        <vt:lpwstr/>
      </vt:variant>
      <vt:variant>
        <vt:lpwstr>_Toc526842121</vt:lpwstr>
      </vt:variant>
      <vt:variant>
        <vt:i4>1900598</vt:i4>
      </vt:variant>
      <vt:variant>
        <vt:i4>344</vt:i4>
      </vt:variant>
      <vt:variant>
        <vt:i4>0</vt:i4>
      </vt:variant>
      <vt:variant>
        <vt:i4>5</vt:i4>
      </vt:variant>
      <vt:variant>
        <vt:lpwstr/>
      </vt:variant>
      <vt:variant>
        <vt:lpwstr>_Toc526842120</vt:lpwstr>
      </vt:variant>
      <vt:variant>
        <vt:i4>1966134</vt:i4>
      </vt:variant>
      <vt:variant>
        <vt:i4>338</vt:i4>
      </vt:variant>
      <vt:variant>
        <vt:i4>0</vt:i4>
      </vt:variant>
      <vt:variant>
        <vt:i4>5</vt:i4>
      </vt:variant>
      <vt:variant>
        <vt:lpwstr/>
      </vt:variant>
      <vt:variant>
        <vt:lpwstr>_Toc526842119</vt:lpwstr>
      </vt:variant>
      <vt:variant>
        <vt:i4>1966134</vt:i4>
      </vt:variant>
      <vt:variant>
        <vt:i4>332</vt:i4>
      </vt:variant>
      <vt:variant>
        <vt:i4>0</vt:i4>
      </vt:variant>
      <vt:variant>
        <vt:i4>5</vt:i4>
      </vt:variant>
      <vt:variant>
        <vt:lpwstr/>
      </vt:variant>
      <vt:variant>
        <vt:lpwstr>_Toc526842118</vt:lpwstr>
      </vt:variant>
      <vt:variant>
        <vt:i4>1966134</vt:i4>
      </vt:variant>
      <vt:variant>
        <vt:i4>326</vt:i4>
      </vt:variant>
      <vt:variant>
        <vt:i4>0</vt:i4>
      </vt:variant>
      <vt:variant>
        <vt:i4>5</vt:i4>
      </vt:variant>
      <vt:variant>
        <vt:lpwstr/>
      </vt:variant>
      <vt:variant>
        <vt:lpwstr>_Toc526842117</vt:lpwstr>
      </vt:variant>
      <vt:variant>
        <vt:i4>1966134</vt:i4>
      </vt:variant>
      <vt:variant>
        <vt:i4>320</vt:i4>
      </vt:variant>
      <vt:variant>
        <vt:i4>0</vt:i4>
      </vt:variant>
      <vt:variant>
        <vt:i4>5</vt:i4>
      </vt:variant>
      <vt:variant>
        <vt:lpwstr/>
      </vt:variant>
      <vt:variant>
        <vt:lpwstr>_Toc526842116</vt:lpwstr>
      </vt:variant>
      <vt:variant>
        <vt:i4>1966134</vt:i4>
      </vt:variant>
      <vt:variant>
        <vt:i4>314</vt:i4>
      </vt:variant>
      <vt:variant>
        <vt:i4>0</vt:i4>
      </vt:variant>
      <vt:variant>
        <vt:i4>5</vt:i4>
      </vt:variant>
      <vt:variant>
        <vt:lpwstr/>
      </vt:variant>
      <vt:variant>
        <vt:lpwstr>_Toc526842115</vt:lpwstr>
      </vt:variant>
      <vt:variant>
        <vt:i4>1966134</vt:i4>
      </vt:variant>
      <vt:variant>
        <vt:i4>308</vt:i4>
      </vt:variant>
      <vt:variant>
        <vt:i4>0</vt:i4>
      </vt:variant>
      <vt:variant>
        <vt:i4>5</vt:i4>
      </vt:variant>
      <vt:variant>
        <vt:lpwstr/>
      </vt:variant>
      <vt:variant>
        <vt:lpwstr>_Toc526842114</vt:lpwstr>
      </vt:variant>
      <vt:variant>
        <vt:i4>1966134</vt:i4>
      </vt:variant>
      <vt:variant>
        <vt:i4>302</vt:i4>
      </vt:variant>
      <vt:variant>
        <vt:i4>0</vt:i4>
      </vt:variant>
      <vt:variant>
        <vt:i4>5</vt:i4>
      </vt:variant>
      <vt:variant>
        <vt:lpwstr/>
      </vt:variant>
      <vt:variant>
        <vt:lpwstr>_Toc526842113</vt:lpwstr>
      </vt:variant>
      <vt:variant>
        <vt:i4>1966134</vt:i4>
      </vt:variant>
      <vt:variant>
        <vt:i4>296</vt:i4>
      </vt:variant>
      <vt:variant>
        <vt:i4>0</vt:i4>
      </vt:variant>
      <vt:variant>
        <vt:i4>5</vt:i4>
      </vt:variant>
      <vt:variant>
        <vt:lpwstr/>
      </vt:variant>
      <vt:variant>
        <vt:lpwstr>_Toc526842112</vt:lpwstr>
      </vt:variant>
      <vt:variant>
        <vt:i4>1966134</vt:i4>
      </vt:variant>
      <vt:variant>
        <vt:i4>290</vt:i4>
      </vt:variant>
      <vt:variant>
        <vt:i4>0</vt:i4>
      </vt:variant>
      <vt:variant>
        <vt:i4>5</vt:i4>
      </vt:variant>
      <vt:variant>
        <vt:lpwstr/>
      </vt:variant>
      <vt:variant>
        <vt:lpwstr>_Toc526842111</vt:lpwstr>
      </vt:variant>
      <vt:variant>
        <vt:i4>1966134</vt:i4>
      </vt:variant>
      <vt:variant>
        <vt:i4>284</vt:i4>
      </vt:variant>
      <vt:variant>
        <vt:i4>0</vt:i4>
      </vt:variant>
      <vt:variant>
        <vt:i4>5</vt:i4>
      </vt:variant>
      <vt:variant>
        <vt:lpwstr/>
      </vt:variant>
      <vt:variant>
        <vt:lpwstr>_Toc526842110</vt:lpwstr>
      </vt:variant>
      <vt:variant>
        <vt:i4>2031670</vt:i4>
      </vt:variant>
      <vt:variant>
        <vt:i4>278</vt:i4>
      </vt:variant>
      <vt:variant>
        <vt:i4>0</vt:i4>
      </vt:variant>
      <vt:variant>
        <vt:i4>5</vt:i4>
      </vt:variant>
      <vt:variant>
        <vt:lpwstr/>
      </vt:variant>
      <vt:variant>
        <vt:lpwstr>_Toc526842109</vt:lpwstr>
      </vt:variant>
      <vt:variant>
        <vt:i4>2031670</vt:i4>
      </vt:variant>
      <vt:variant>
        <vt:i4>272</vt:i4>
      </vt:variant>
      <vt:variant>
        <vt:i4>0</vt:i4>
      </vt:variant>
      <vt:variant>
        <vt:i4>5</vt:i4>
      </vt:variant>
      <vt:variant>
        <vt:lpwstr/>
      </vt:variant>
      <vt:variant>
        <vt:lpwstr>_Toc526842108</vt:lpwstr>
      </vt:variant>
      <vt:variant>
        <vt:i4>2031670</vt:i4>
      </vt:variant>
      <vt:variant>
        <vt:i4>266</vt:i4>
      </vt:variant>
      <vt:variant>
        <vt:i4>0</vt:i4>
      </vt:variant>
      <vt:variant>
        <vt:i4>5</vt:i4>
      </vt:variant>
      <vt:variant>
        <vt:lpwstr/>
      </vt:variant>
      <vt:variant>
        <vt:lpwstr>_Toc526842107</vt:lpwstr>
      </vt:variant>
      <vt:variant>
        <vt:i4>2031670</vt:i4>
      </vt:variant>
      <vt:variant>
        <vt:i4>260</vt:i4>
      </vt:variant>
      <vt:variant>
        <vt:i4>0</vt:i4>
      </vt:variant>
      <vt:variant>
        <vt:i4>5</vt:i4>
      </vt:variant>
      <vt:variant>
        <vt:lpwstr/>
      </vt:variant>
      <vt:variant>
        <vt:lpwstr>_Toc526842106</vt:lpwstr>
      </vt:variant>
      <vt:variant>
        <vt:i4>2031670</vt:i4>
      </vt:variant>
      <vt:variant>
        <vt:i4>254</vt:i4>
      </vt:variant>
      <vt:variant>
        <vt:i4>0</vt:i4>
      </vt:variant>
      <vt:variant>
        <vt:i4>5</vt:i4>
      </vt:variant>
      <vt:variant>
        <vt:lpwstr/>
      </vt:variant>
      <vt:variant>
        <vt:lpwstr>_Toc526842105</vt:lpwstr>
      </vt:variant>
      <vt:variant>
        <vt:i4>2031670</vt:i4>
      </vt:variant>
      <vt:variant>
        <vt:i4>248</vt:i4>
      </vt:variant>
      <vt:variant>
        <vt:i4>0</vt:i4>
      </vt:variant>
      <vt:variant>
        <vt:i4>5</vt:i4>
      </vt:variant>
      <vt:variant>
        <vt:lpwstr/>
      </vt:variant>
      <vt:variant>
        <vt:lpwstr>_Toc526842104</vt:lpwstr>
      </vt:variant>
      <vt:variant>
        <vt:i4>2031670</vt:i4>
      </vt:variant>
      <vt:variant>
        <vt:i4>242</vt:i4>
      </vt:variant>
      <vt:variant>
        <vt:i4>0</vt:i4>
      </vt:variant>
      <vt:variant>
        <vt:i4>5</vt:i4>
      </vt:variant>
      <vt:variant>
        <vt:lpwstr/>
      </vt:variant>
      <vt:variant>
        <vt:lpwstr>_Toc526842103</vt:lpwstr>
      </vt:variant>
      <vt:variant>
        <vt:i4>2031670</vt:i4>
      </vt:variant>
      <vt:variant>
        <vt:i4>236</vt:i4>
      </vt:variant>
      <vt:variant>
        <vt:i4>0</vt:i4>
      </vt:variant>
      <vt:variant>
        <vt:i4>5</vt:i4>
      </vt:variant>
      <vt:variant>
        <vt:lpwstr/>
      </vt:variant>
      <vt:variant>
        <vt:lpwstr>_Toc526842102</vt:lpwstr>
      </vt:variant>
      <vt:variant>
        <vt:i4>2031670</vt:i4>
      </vt:variant>
      <vt:variant>
        <vt:i4>230</vt:i4>
      </vt:variant>
      <vt:variant>
        <vt:i4>0</vt:i4>
      </vt:variant>
      <vt:variant>
        <vt:i4>5</vt:i4>
      </vt:variant>
      <vt:variant>
        <vt:lpwstr/>
      </vt:variant>
      <vt:variant>
        <vt:lpwstr>_Toc526842101</vt:lpwstr>
      </vt:variant>
      <vt:variant>
        <vt:i4>2031670</vt:i4>
      </vt:variant>
      <vt:variant>
        <vt:i4>224</vt:i4>
      </vt:variant>
      <vt:variant>
        <vt:i4>0</vt:i4>
      </vt:variant>
      <vt:variant>
        <vt:i4>5</vt:i4>
      </vt:variant>
      <vt:variant>
        <vt:lpwstr/>
      </vt:variant>
      <vt:variant>
        <vt:lpwstr>_Toc526842100</vt:lpwstr>
      </vt:variant>
      <vt:variant>
        <vt:i4>1441847</vt:i4>
      </vt:variant>
      <vt:variant>
        <vt:i4>218</vt:i4>
      </vt:variant>
      <vt:variant>
        <vt:i4>0</vt:i4>
      </vt:variant>
      <vt:variant>
        <vt:i4>5</vt:i4>
      </vt:variant>
      <vt:variant>
        <vt:lpwstr/>
      </vt:variant>
      <vt:variant>
        <vt:lpwstr>_Toc526842099</vt:lpwstr>
      </vt:variant>
      <vt:variant>
        <vt:i4>1441847</vt:i4>
      </vt:variant>
      <vt:variant>
        <vt:i4>212</vt:i4>
      </vt:variant>
      <vt:variant>
        <vt:i4>0</vt:i4>
      </vt:variant>
      <vt:variant>
        <vt:i4>5</vt:i4>
      </vt:variant>
      <vt:variant>
        <vt:lpwstr/>
      </vt:variant>
      <vt:variant>
        <vt:lpwstr>_Toc526842098</vt:lpwstr>
      </vt:variant>
      <vt:variant>
        <vt:i4>1441847</vt:i4>
      </vt:variant>
      <vt:variant>
        <vt:i4>206</vt:i4>
      </vt:variant>
      <vt:variant>
        <vt:i4>0</vt:i4>
      </vt:variant>
      <vt:variant>
        <vt:i4>5</vt:i4>
      </vt:variant>
      <vt:variant>
        <vt:lpwstr/>
      </vt:variant>
      <vt:variant>
        <vt:lpwstr>_Toc526842097</vt:lpwstr>
      </vt:variant>
      <vt:variant>
        <vt:i4>1441847</vt:i4>
      </vt:variant>
      <vt:variant>
        <vt:i4>200</vt:i4>
      </vt:variant>
      <vt:variant>
        <vt:i4>0</vt:i4>
      </vt:variant>
      <vt:variant>
        <vt:i4>5</vt:i4>
      </vt:variant>
      <vt:variant>
        <vt:lpwstr/>
      </vt:variant>
      <vt:variant>
        <vt:lpwstr>_Toc526842096</vt:lpwstr>
      </vt:variant>
      <vt:variant>
        <vt:i4>1441847</vt:i4>
      </vt:variant>
      <vt:variant>
        <vt:i4>194</vt:i4>
      </vt:variant>
      <vt:variant>
        <vt:i4>0</vt:i4>
      </vt:variant>
      <vt:variant>
        <vt:i4>5</vt:i4>
      </vt:variant>
      <vt:variant>
        <vt:lpwstr/>
      </vt:variant>
      <vt:variant>
        <vt:lpwstr>_Toc526842095</vt:lpwstr>
      </vt:variant>
      <vt:variant>
        <vt:i4>1441847</vt:i4>
      </vt:variant>
      <vt:variant>
        <vt:i4>188</vt:i4>
      </vt:variant>
      <vt:variant>
        <vt:i4>0</vt:i4>
      </vt:variant>
      <vt:variant>
        <vt:i4>5</vt:i4>
      </vt:variant>
      <vt:variant>
        <vt:lpwstr/>
      </vt:variant>
      <vt:variant>
        <vt:lpwstr>_Toc526842094</vt:lpwstr>
      </vt:variant>
      <vt:variant>
        <vt:i4>1441847</vt:i4>
      </vt:variant>
      <vt:variant>
        <vt:i4>182</vt:i4>
      </vt:variant>
      <vt:variant>
        <vt:i4>0</vt:i4>
      </vt:variant>
      <vt:variant>
        <vt:i4>5</vt:i4>
      </vt:variant>
      <vt:variant>
        <vt:lpwstr/>
      </vt:variant>
      <vt:variant>
        <vt:lpwstr>_Toc526842093</vt:lpwstr>
      </vt:variant>
      <vt:variant>
        <vt:i4>1441847</vt:i4>
      </vt:variant>
      <vt:variant>
        <vt:i4>176</vt:i4>
      </vt:variant>
      <vt:variant>
        <vt:i4>0</vt:i4>
      </vt:variant>
      <vt:variant>
        <vt:i4>5</vt:i4>
      </vt:variant>
      <vt:variant>
        <vt:lpwstr/>
      </vt:variant>
      <vt:variant>
        <vt:lpwstr>_Toc526842092</vt:lpwstr>
      </vt:variant>
      <vt:variant>
        <vt:i4>1441847</vt:i4>
      </vt:variant>
      <vt:variant>
        <vt:i4>170</vt:i4>
      </vt:variant>
      <vt:variant>
        <vt:i4>0</vt:i4>
      </vt:variant>
      <vt:variant>
        <vt:i4>5</vt:i4>
      </vt:variant>
      <vt:variant>
        <vt:lpwstr/>
      </vt:variant>
      <vt:variant>
        <vt:lpwstr>_Toc526842091</vt:lpwstr>
      </vt:variant>
      <vt:variant>
        <vt:i4>1441847</vt:i4>
      </vt:variant>
      <vt:variant>
        <vt:i4>164</vt:i4>
      </vt:variant>
      <vt:variant>
        <vt:i4>0</vt:i4>
      </vt:variant>
      <vt:variant>
        <vt:i4>5</vt:i4>
      </vt:variant>
      <vt:variant>
        <vt:lpwstr/>
      </vt:variant>
      <vt:variant>
        <vt:lpwstr>_Toc526842090</vt:lpwstr>
      </vt:variant>
      <vt:variant>
        <vt:i4>1507383</vt:i4>
      </vt:variant>
      <vt:variant>
        <vt:i4>158</vt:i4>
      </vt:variant>
      <vt:variant>
        <vt:i4>0</vt:i4>
      </vt:variant>
      <vt:variant>
        <vt:i4>5</vt:i4>
      </vt:variant>
      <vt:variant>
        <vt:lpwstr/>
      </vt:variant>
      <vt:variant>
        <vt:lpwstr>_Toc526842089</vt:lpwstr>
      </vt:variant>
      <vt:variant>
        <vt:i4>1507383</vt:i4>
      </vt:variant>
      <vt:variant>
        <vt:i4>152</vt:i4>
      </vt:variant>
      <vt:variant>
        <vt:i4>0</vt:i4>
      </vt:variant>
      <vt:variant>
        <vt:i4>5</vt:i4>
      </vt:variant>
      <vt:variant>
        <vt:lpwstr/>
      </vt:variant>
      <vt:variant>
        <vt:lpwstr>_Toc526842088</vt:lpwstr>
      </vt:variant>
      <vt:variant>
        <vt:i4>1507383</vt:i4>
      </vt:variant>
      <vt:variant>
        <vt:i4>146</vt:i4>
      </vt:variant>
      <vt:variant>
        <vt:i4>0</vt:i4>
      </vt:variant>
      <vt:variant>
        <vt:i4>5</vt:i4>
      </vt:variant>
      <vt:variant>
        <vt:lpwstr/>
      </vt:variant>
      <vt:variant>
        <vt:lpwstr>_Toc526842087</vt:lpwstr>
      </vt:variant>
      <vt:variant>
        <vt:i4>1507383</vt:i4>
      </vt:variant>
      <vt:variant>
        <vt:i4>140</vt:i4>
      </vt:variant>
      <vt:variant>
        <vt:i4>0</vt:i4>
      </vt:variant>
      <vt:variant>
        <vt:i4>5</vt:i4>
      </vt:variant>
      <vt:variant>
        <vt:lpwstr/>
      </vt:variant>
      <vt:variant>
        <vt:lpwstr>_Toc526842086</vt:lpwstr>
      </vt:variant>
      <vt:variant>
        <vt:i4>1507383</vt:i4>
      </vt:variant>
      <vt:variant>
        <vt:i4>134</vt:i4>
      </vt:variant>
      <vt:variant>
        <vt:i4>0</vt:i4>
      </vt:variant>
      <vt:variant>
        <vt:i4>5</vt:i4>
      </vt:variant>
      <vt:variant>
        <vt:lpwstr/>
      </vt:variant>
      <vt:variant>
        <vt:lpwstr>_Toc526842085</vt:lpwstr>
      </vt:variant>
      <vt:variant>
        <vt:i4>1507383</vt:i4>
      </vt:variant>
      <vt:variant>
        <vt:i4>128</vt:i4>
      </vt:variant>
      <vt:variant>
        <vt:i4>0</vt:i4>
      </vt:variant>
      <vt:variant>
        <vt:i4>5</vt:i4>
      </vt:variant>
      <vt:variant>
        <vt:lpwstr/>
      </vt:variant>
      <vt:variant>
        <vt:lpwstr>_Toc526842084</vt:lpwstr>
      </vt:variant>
      <vt:variant>
        <vt:i4>1507383</vt:i4>
      </vt:variant>
      <vt:variant>
        <vt:i4>122</vt:i4>
      </vt:variant>
      <vt:variant>
        <vt:i4>0</vt:i4>
      </vt:variant>
      <vt:variant>
        <vt:i4>5</vt:i4>
      </vt:variant>
      <vt:variant>
        <vt:lpwstr/>
      </vt:variant>
      <vt:variant>
        <vt:lpwstr>_Toc526842083</vt:lpwstr>
      </vt:variant>
      <vt:variant>
        <vt:i4>1507383</vt:i4>
      </vt:variant>
      <vt:variant>
        <vt:i4>116</vt:i4>
      </vt:variant>
      <vt:variant>
        <vt:i4>0</vt:i4>
      </vt:variant>
      <vt:variant>
        <vt:i4>5</vt:i4>
      </vt:variant>
      <vt:variant>
        <vt:lpwstr/>
      </vt:variant>
      <vt:variant>
        <vt:lpwstr>_Toc526842082</vt:lpwstr>
      </vt:variant>
      <vt:variant>
        <vt:i4>1507383</vt:i4>
      </vt:variant>
      <vt:variant>
        <vt:i4>110</vt:i4>
      </vt:variant>
      <vt:variant>
        <vt:i4>0</vt:i4>
      </vt:variant>
      <vt:variant>
        <vt:i4>5</vt:i4>
      </vt:variant>
      <vt:variant>
        <vt:lpwstr/>
      </vt:variant>
      <vt:variant>
        <vt:lpwstr>_Toc526842081</vt:lpwstr>
      </vt:variant>
      <vt:variant>
        <vt:i4>1507383</vt:i4>
      </vt:variant>
      <vt:variant>
        <vt:i4>104</vt:i4>
      </vt:variant>
      <vt:variant>
        <vt:i4>0</vt:i4>
      </vt:variant>
      <vt:variant>
        <vt:i4>5</vt:i4>
      </vt:variant>
      <vt:variant>
        <vt:lpwstr/>
      </vt:variant>
      <vt:variant>
        <vt:lpwstr>_Toc526842080</vt:lpwstr>
      </vt:variant>
      <vt:variant>
        <vt:i4>1572919</vt:i4>
      </vt:variant>
      <vt:variant>
        <vt:i4>98</vt:i4>
      </vt:variant>
      <vt:variant>
        <vt:i4>0</vt:i4>
      </vt:variant>
      <vt:variant>
        <vt:i4>5</vt:i4>
      </vt:variant>
      <vt:variant>
        <vt:lpwstr/>
      </vt:variant>
      <vt:variant>
        <vt:lpwstr>_Toc526842079</vt:lpwstr>
      </vt:variant>
      <vt:variant>
        <vt:i4>1572919</vt:i4>
      </vt:variant>
      <vt:variant>
        <vt:i4>92</vt:i4>
      </vt:variant>
      <vt:variant>
        <vt:i4>0</vt:i4>
      </vt:variant>
      <vt:variant>
        <vt:i4>5</vt:i4>
      </vt:variant>
      <vt:variant>
        <vt:lpwstr/>
      </vt:variant>
      <vt:variant>
        <vt:lpwstr>_Toc526842078</vt:lpwstr>
      </vt:variant>
      <vt:variant>
        <vt:i4>1572919</vt:i4>
      </vt:variant>
      <vt:variant>
        <vt:i4>86</vt:i4>
      </vt:variant>
      <vt:variant>
        <vt:i4>0</vt:i4>
      </vt:variant>
      <vt:variant>
        <vt:i4>5</vt:i4>
      </vt:variant>
      <vt:variant>
        <vt:lpwstr/>
      </vt:variant>
      <vt:variant>
        <vt:lpwstr>_Toc526842077</vt:lpwstr>
      </vt:variant>
      <vt:variant>
        <vt:i4>1572919</vt:i4>
      </vt:variant>
      <vt:variant>
        <vt:i4>80</vt:i4>
      </vt:variant>
      <vt:variant>
        <vt:i4>0</vt:i4>
      </vt:variant>
      <vt:variant>
        <vt:i4>5</vt:i4>
      </vt:variant>
      <vt:variant>
        <vt:lpwstr/>
      </vt:variant>
      <vt:variant>
        <vt:lpwstr>_Toc526842076</vt:lpwstr>
      </vt:variant>
      <vt:variant>
        <vt:i4>1572919</vt:i4>
      </vt:variant>
      <vt:variant>
        <vt:i4>74</vt:i4>
      </vt:variant>
      <vt:variant>
        <vt:i4>0</vt:i4>
      </vt:variant>
      <vt:variant>
        <vt:i4>5</vt:i4>
      </vt:variant>
      <vt:variant>
        <vt:lpwstr/>
      </vt:variant>
      <vt:variant>
        <vt:lpwstr>_Toc526842075</vt:lpwstr>
      </vt:variant>
      <vt:variant>
        <vt:i4>1572919</vt:i4>
      </vt:variant>
      <vt:variant>
        <vt:i4>68</vt:i4>
      </vt:variant>
      <vt:variant>
        <vt:i4>0</vt:i4>
      </vt:variant>
      <vt:variant>
        <vt:i4>5</vt:i4>
      </vt:variant>
      <vt:variant>
        <vt:lpwstr/>
      </vt:variant>
      <vt:variant>
        <vt:lpwstr>_Toc526842074</vt:lpwstr>
      </vt:variant>
      <vt:variant>
        <vt:i4>1572919</vt:i4>
      </vt:variant>
      <vt:variant>
        <vt:i4>62</vt:i4>
      </vt:variant>
      <vt:variant>
        <vt:i4>0</vt:i4>
      </vt:variant>
      <vt:variant>
        <vt:i4>5</vt:i4>
      </vt:variant>
      <vt:variant>
        <vt:lpwstr/>
      </vt:variant>
      <vt:variant>
        <vt:lpwstr>_Toc526842073</vt:lpwstr>
      </vt:variant>
      <vt:variant>
        <vt:i4>1572919</vt:i4>
      </vt:variant>
      <vt:variant>
        <vt:i4>56</vt:i4>
      </vt:variant>
      <vt:variant>
        <vt:i4>0</vt:i4>
      </vt:variant>
      <vt:variant>
        <vt:i4>5</vt:i4>
      </vt:variant>
      <vt:variant>
        <vt:lpwstr/>
      </vt:variant>
      <vt:variant>
        <vt:lpwstr>_Toc526842072</vt:lpwstr>
      </vt:variant>
      <vt:variant>
        <vt:i4>1572919</vt:i4>
      </vt:variant>
      <vt:variant>
        <vt:i4>50</vt:i4>
      </vt:variant>
      <vt:variant>
        <vt:i4>0</vt:i4>
      </vt:variant>
      <vt:variant>
        <vt:i4>5</vt:i4>
      </vt:variant>
      <vt:variant>
        <vt:lpwstr/>
      </vt:variant>
      <vt:variant>
        <vt:lpwstr>_Toc526842071</vt:lpwstr>
      </vt:variant>
      <vt:variant>
        <vt:i4>1572919</vt:i4>
      </vt:variant>
      <vt:variant>
        <vt:i4>44</vt:i4>
      </vt:variant>
      <vt:variant>
        <vt:i4>0</vt:i4>
      </vt:variant>
      <vt:variant>
        <vt:i4>5</vt:i4>
      </vt:variant>
      <vt:variant>
        <vt:lpwstr/>
      </vt:variant>
      <vt:variant>
        <vt:lpwstr>_Toc526842070</vt:lpwstr>
      </vt:variant>
      <vt:variant>
        <vt:i4>1638455</vt:i4>
      </vt:variant>
      <vt:variant>
        <vt:i4>38</vt:i4>
      </vt:variant>
      <vt:variant>
        <vt:i4>0</vt:i4>
      </vt:variant>
      <vt:variant>
        <vt:i4>5</vt:i4>
      </vt:variant>
      <vt:variant>
        <vt:lpwstr/>
      </vt:variant>
      <vt:variant>
        <vt:lpwstr>_Toc526842069</vt:lpwstr>
      </vt:variant>
      <vt:variant>
        <vt:i4>1638455</vt:i4>
      </vt:variant>
      <vt:variant>
        <vt:i4>32</vt:i4>
      </vt:variant>
      <vt:variant>
        <vt:i4>0</vt:i4>
      </vt:variant>
      <vt:variant>
        <vt:i4>5</vt:i4>
      </vt:variant>
      <vt:variant>
        <vt:lpwstr/>
      </vt:variant>
      <vt:variant>
        <vt:lpwstr>_Toc526842068</vt:lpwstr>
      </vt:variant>
      <vt:variant>
        <vt:i4>1638455</vt:i4>
      </vt:variant>
      <vt:variant>
        <vt:i4>26</vt:i4>
      </vt:variant>
      <vt:variant>
        <vt:i4>0</vt:i4>
      </vt:variant>
      <vt:variant>
        <vt:i4>5</vt:i4>
      </vt:variant>
      <vt:variant>
        <vt:lpwstr/>
      </vt:variant>
      <vt:variant>
        <vt:lpwstr>_Toc526842067</vt:lpwstr>
      </vt:variant>
      <vt:variant>
        <vt:i4>1638455</vt:i4>
      </vt:variant>
      <vt:variant>
        <vt:i4>20</vt:i4>
      </vt:variant>
      <vt:variant>
        <vt:i4>0</vt:i4>
      </vt:variant>
      <vt:variant>
        <vt:i4>5</vt:i4>
      </vt:variant>
      <vt:variant>
        <vt:lpwstr/>
      </vt:variant>
      <vt:variant>
        <vt:lpwstr>_Toc526842066</vt:lpwstr>
      </vt:variant>
      <vt:variant>
        <vt:i4>1638455</vt:i4>
      </vt:variant>
      <vt:variant>
        <vt:i4>14</vt:i4>
      </vt:variant>
      <vt:variant>
        <vt:i4>0</vt:i4>
      </vt:variant>
      <vt:variant>
        <vt:i4>5</vt:i4>
      </vt:variant>
      <vt:variant>
        <vt:lpwstr/>
      </vt:variant>
      <vt:variant>
        <vt:lpwstr>_Toc526842065</vt:lpwstr>
      </vt:variant>
      <vt:variant>
        <vt:i4>1638455</vt:i4>
      </vt:variant>
      <vt:variant>
        <vt:i4>8</vt:i4>
      </vt:variant>
      <vt:variant>
        <vt:i4>0</vt:i4>
      </vt:variant>
      <vt:variant>
        <vt:i4>5</vt:i4>
      </vt:variant>
      <vt:variant>
        <vt:lpwstr/>
      </vt:variant>
      <vt:variant>
        <vt:lpwstr>_Toc526842064</vt:lpwstr>
      </vt:variant>
      <vt:variant>
        <vt:i4>1638455</vt:i4>
      </vt:variant>
      <vt:variant>
        <vt:i4>2</vt:i4>
      </vt:variant>
      <vt:variant>
        <vt:i4>0</vt:i4>
      </vt:variant>
      <vt:variant>
        <vt:i4>5</vt:i4>
      </vt:variant>
      <vt:variant>
        <vt:lpwstr/>
      </vt:variant>
      <vt:variant>
        <vt:lpwstr>_Toc526842063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 Batch Facility</dc:title>
  <dc:subject/>
  <dc:creator>John Acuna</dc:creator>
  <cp:keywords/>
  <cp:lastModifiedBy>Microsoft account</cp:lastModifiedBy>
  <cp:revision>349</cp:revision>
  <cp:lastPrinted>2022-02-23T20:47:00Z</cp:lastPrinted>
  <dcterms:created xsi:type="dcterms:W3CDTF">2020-05-04T19:41:00Z</dcterms:created>
  <dcterms:modified xsi:type="dcterms:W3CDTF">2022-09-14T19:50:00Z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ments0">
    <vt:lpwstr/>
  </property>
  <property fmtid="{D5CDD505-2E9C-101B-9397-08002B2CF9AE}" pid="3" name="Products">
    <vt:lpwstr>;#N/A;#</vt:lpwstr>
  </property>
  <property fmtid="{D5CDD505-2E9C-101B-9397-08002B2CF9AE}" pid="4" name="xd_Signature">
    <vt:lpwstr/>
  </property>
  <property fmtid="{D5CDD505-2E9C-101B-9397-08002B2CF9AE}" pid="5" name="display_urn:schemas-microsoft-com:office:office#Editor">
    <vt:lpwstr>Karen Oxenford-Melcher</vt:lpwstr>
  </property>
  <property fmtid="{D5CDD505-2E9C-101B-9397-08002B2CF9AE}" pid="6" name="display_urn:schemas-microsoft-com:office:office#Author">
    <vt:lpwstr>Karen Oxenford-Melcher</vt:lpwstr>
  </property>
  <property fmtid="{D5CDD505-2E9C-101B-9397-08002B2CF9AE}" pid="7" name="TemplateUrl">
    <vt:lpwstr/>
  </property>
  <property fmtid="{D5CDD505-2E9C-101B-9397-08002B2CF9AE}" pid="8" name="xd_ProgID">
    <vt:lpwstr/>
  </property>
  <property fmtid="{D5CDD505-2E9C-101B-9397-08002B2CF9AE}" pid="9" name="Order">
    <vt:lpwstr>8000.00000000000</vt:lpwstr>
  </property>
  <property fmtid="{D5CDD505-2E9C-101B-9397-08002B2CF9AE}" pid="10" name="ContentType">
    <vt:lpwstr>Document Center Docs</vt:lpwstr>
  </property>
  <property fmtid="{D5CDD505-2E9C-101B-9397-08002B2CF9AE}" pid="11" name="ContentTypeId">
    <vt:lpwstr>0x01010096B027810276DF40808F102A41436104</vt:lpwstr>
  </property>
</Properties>
</file>